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Familiarization, Internalization, Articulation (Fia)</w:t>
      </w:r>
      <w:r>
        <w:rPr>
          <w:lang w:val="id_ID" w:bidi="id_ID"/>
        </w:rPr>
      </w:r>
    </w:p>
    <w:p>
      <w:pPr/>
      <w:r>
        <w:rPr>
          <w:lang w:val="id_ID" w:bidi="id_ID"/>
        </w:rPr>
      </w:r>
      <w:r>
        <w:rPr>
          <w:b/>
          <w:lang w:val="id_ID" w:bidi="id_ID"/>
        </w:rPr>
        <w:t>Familiarization, Internalization, Articulation (FIA) Translation Guide</w:t>
      </w:r>
      <w:r>
        <w:rPr>
          <w:lang w:val="id_ID" w:bidi="id_ID"/>
        </w:rPr>
        <w:t xml:space="preserve"> © 2025 Word Collective Released under CC BY-SA 4.0 license. </w:t>
      </w:r>
      <w:r>
        <w:rPr>
          <w:lang w:val="id_ID" w:bidi="id_ID"/>
        </w:rPr>
        <w:t>Familiarization, Internalization, Articulation (FIA) Translation Guide</w:t>
      </w:r>
      <w:r>
        <w:rPr>
          <w:lang w:val="id_ID" w:bidi="id_ID"/>
        </w:rPr>
        <w:t xml:space="preserve"> has been adapted in the following languages Tok Pisin, عربي, Français, हिंदी, Bahasa Indonesia, Português, Русский, Español, Kiswahili, 简体中文 from </w:t>
      </w:r>
      <w:r>
        <w:rPr>
          <w:lang w:val="id_ID" w:bidi="id_ID"/>
        </w:rPr>
        <w:t>Familiarization, Internalization, Articulation (FIA)</w:t>
      </w:r>
      <w:r>
        <w:rPr>
          <w:lang w:val="id_ID" w:bidi="id_ID"/>
        </w:rPr>
        <w:t xml:space="preserve"> © 2025 Word Collective Released under CC BY-SA 4.0 license by Mission Mutual</w:t>
      </w:r>
      <w:r>
        <w:rPr>
          <w:lang w:val="id_ID" w:bidi="id_ID"/>
        </w:rPr>
      </w:r>
      <w:r>
        <w:rPr>
          <w:lang w:val="id_ID" w:bidi="id_ID"/>
        </w:rPr>
      </w:r>
    </w:p>
    <w:p>
      <w:pPr>
        <w:pStyle w:val="Heading1"/>
      </w:pPr>
      <w:r>
        <w:rPr>
          <w:lang w:val="id_ID" w:bidi="id_ID"/>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LUK</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Lukas 1:1–4</w:t>
      </w:r>
      <w:r>
        <w:rPr>
          <w:lang w:val="id_ID" w:bidi="id_ID"/>
        </w:rPr>
      </w:r>
    </w:p>
    <w:p>
      <w:pPr>
        <w:pStyle w:val="Heading3"/>
      </w:pPr>
      <w:r>
        <w:rPr>
          <w:lang w:val="id_ID" w:bidi="id_ID"/>
        </w:rPr>
        <w:t>Dengar dan Renungkan</w:t>
      </w:r>
    </w:p>
    <w:p>
      <w:pPr/>
      <w:r>
        <w:rPr>
          <w:lang w:val="id_ID" w:bidi="id_ID"/>
        </w:rPr>
      </w:r>
      <w:r>
        <w:rPr>
          <w:lang w:val="id_ID" w:bidi="id_ID"/>
        </w:rPr>
        <w:t>Dengarkan Lukas 1:1–4 dan renungkan dalam hati Anda. Dengarkan teks sebanyak tiga kali (dalam tiga terjemahan yang berbeda, jika memungkinkan). Kemudian diskusikan pertanyaan berikut dalam kelompok:</w:t>
      </w:r>
    </w:p>
    <w:p>
      <w:pPr>
        <w:pStyle w:val="ListBullet"/>
        <w:spacing w:line="240" w:lineRule="auto"/>
        <w:ind w:left="720"/>
      </w:pPr>
      <w:r>
        <w:rPr>
          <w:lang w:val="id_ID" w:bidi="id_ID"/>
        </w:rPr>
      </w:r>
      <w:r>
        <w:rPr>
          <w:lang w:val="id_ID" w:bidi="id_ID"/>
        </w:rPr>
        <w:t>Apa yang Anda suka di kisah ini?</w:t>
      </w:r>
    </w:p>
    <w:p>
      <w:pPr>
        <w:pStyle w:val="ListBullet"/>
        <w:spacing w:line="240" w:lineRule="auto"/>
        <w:ind w:left="720"/>
      </w:pPr>
      <w:r>
        <w:rPr>
          <w:lang w:val="id_ID" w:bidi="id_ID"/>
        </w:rPr>
      </w:r>
      <w:r>
        <w:rPr>
          <w:lang w:val="id_ID" w:bidi="id_ID"/>
        </w:rPr>
        <w:t>Apa yang Anda tidak suka atau tidak mengerti?</w:t>
      </w:r>
    </w:p>
    <w:p>
      <w:pPr>
        <w:pStyle w:val="ListBullet"/>
        <w:spacing w:line="240" w:lineRule="auto"/>
        <w:ind w:left="720"/>
      </w:pPr>
      <w:r>
        <w:rPr>
          <w:lang w:val="id_ID" w:bidi="id_ID"/>
        </w:rPr>
      </w:r>
      <w:r>
        <w:rPr>
          <w:lang w:val="id_ID" w:bidi="id_ID"/>
        </w:rPr>
        <w:t>Apa yang diceritakan kisah ini tentang Yesus?</w:t>
      </w:r>
    </w:p>
    <w:p>
      <w:pPr>
        <w:pStyle w:val="ListBullet"/>
        <w:spacing w:line="240" w:lineRule="auto"/>
        <w:ind w:left="720"/>
      </w:pPr>
      <w:r>
        <w:rPr>
          <w:lang w:val="id_ID" w:bidi="id_ID"/>
        </w:rPr>
      </w:r>
      <w:r>
        <w:rPr>
          <w:lang w:val="id_ID" w:bidi="id_ID"/>
        </w:rPr>
        <w:t>Apa yang diceritakan kisah ini tentang orang-orang?</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 xml:space="preserve">Siapa kenalan Anda yang perlu mendengar kisah ini? </w:t>
      </w:r>
      <w:r>
        <w:rPr>
          <w:lang w:val="id_ID" w:bidi="id_ID"/>
        </w:rPr>
      </w:r>
    </w:p>
    <w:p>
      <w:pPr>
        <w:pStyle w:val="Heading3"/>
      </w:pPr>
      <w:r>
        <w:rPr>
          <w:lang w:val="id_ID" w:bidi="id_ID"/>
        </w:rPr>
        <w:t>Menyiapkan Panggung</w:t>
      </w:r>
    </w:p>
    <w:p>
      <w:pPr/>
      <w:r>
        <w:rPr>
          <w:lang w:val="id_ID" w:bidi="id_ID"/>
        </w:rPr>
      </w:r>
      <w:r>
        <w:rPr>
          <w:lang w:val="id_ID" w:bidi="id_ID"/>
        </w:rPr>
        <w:t xml:space="preserve">Dengarkan teks sekali dalam versi yang paling mudah dimengerti. </w:t>
      </w:r>
    </w:p>
    <w:p>
      <w:pPr/>
      <w:r>
        <w:rPr>
          <w:lang w:val="id_ID" w:bidi="id_ID"/>
        </w:rPr>
      </w:r>
      <w:r>
        <w:rPr>
          <w:lang w:val="id_ID" w:bidi="id_ID"/>
        </w:rPr>
        <w:t xml:space="preserve">Lukas ingin menulis kepada Teofilus tentang semua peristiwa yang telah terjadi. Meskipun Teofilus mengetahui tentang apa yang telah terjadi, Lukas ingin memastikan bahwa informasinya lengkap. Lukas menyebut Teofilus sebagai "yang paling terhormat" atau "paling istimewa" karena kemungkinan besar ia adalah seorang yang memiliki kedudukan tinggi yang dapat mempengaruhi banyak orang. </w:t>
      </w:r>
    </w:p>
    <w:p>
      <w:pPr/>
      <w:r>
        <w:rPr>
          <w:lang w:val="id_ID" w:bidi="id_ID"/>
        </w:rPr>
      </w:r>
      <w:r>
        <w:rPr>
          <w:lang w:val="id_ID" w:bidi="id_ID"/>
        </w:rPr>
        <w:t>Apakah sifat orang-orang berpengaruh dalam kebudayaan Anda?</w:t>
      </w:r>
    </w:p>
    <w:p>
      <w:pPr/>
      <w:r>
        <w:rPr>
          <w:lang w:val="id_ID" w:bidi="id_ID"/>
        </w:rPr>
      </w:r>
      <w:r>
        <w:rPr>
          <w:lang w:val="id_ID" w:bidi="id_ID"/>
        </w:rPr>
        <w:t>Meskipun Lukas mengenal banyak orang yang telah menulis tentang peristiwa yang sama, ia ingin menulis tentang apa yang terjadi dengan cara terbaik. Lukas ingin Teofilus untuk memastikan hal-hal yang terjadi.</w:t>
      </w:r>
    </w:p>
    <w:p>
      <w:pPr/>
      <w:r>
        <w:rPr>
          <w:lang w:val="id_ID" w:bidi="id_ID"/>
        </w:rPr>
      </w:r>
      <w:r>
        <w:rPr>
          <w:lang w:val="id_ID" w:bidi="id_ID"/>
        </w:rPr>
        <w:t>Bagaimana orang-orang dalam budaya Anda biasanya mengingat peristiwa yang telah terjadi di masa lalu? Orang seperti apakah yang mereka dengarkan untuk mendengar berita tentang sebuah peristiwa?</w:t>
      </w:r>
    </w:p>
    <w:p>
      <w:pPr/>
      <w:r>
        <w:rPr>
          <w:lang w:val="id_ID" w:bidi="id_ID"/>
        </w:rPr>
      </w:r>
      <w:r>
        <w:rPr>
          <w:lang w:val="id_ID" w:bidi="id_ID"/>
        </w:rPr>
        <w:t xml:space="preserve">Lukas ingin para pembacanya percaya bahwa kisahnya benar. Untuk mencapainya, ia menyebutkan bahwa ini adalah sebuah catatan yang akurat. Menjadi akurat pada masa itu berarti menceritakan sebuah narasi dalam urutan kronologis peristiwa yang terjadi. </w:t>
      </w:r>
    </w:p>
    <w:p>
      <w:pPr/>
      <w:r>
        <w:rPr>
          <w:lang w:val="id_ID" w:bidi="id_ID"/>
        </w:rPr>
      </w:r>
      <w:r>
        <w:rPr>
          <w:lang w:val="id_ID" w:bidi="id_ID"/>
        </w:rPr>
        <w:t xml:space="preserve">Bagaimana orang-orang dalam budaya Anda mengenali apakah sebuah narasi merupakan kisah nyata atau sebuah dongeng (fiksi, lelucon, fabel)? </w:t>
      </w:r>
    </w:p>
    <w:p>
      <w:pPr/>
      <w:r>
        <w:rPr>
          <w:lang w:val="id_ID" w:bidi="id_ID"/>
        </w:rPr>
      </w:r>
      <w:r>
        <w:rPr>
          <w:lang w:val="id_ID" w:bidi="id_ID"/>
        </w:rPr>
        <w:t xml:space="preserve">Lukas memastikan bahwa semua orang tahu ia sudah berhati-hati menyelidiki semua peristiwa sejak awal. Ia ingin menulis peristiwa-peristiwa ini sebagai seorang sejarawan yang memberikan keakuratan. </w:t>
      </w:r>
    </w:p>
    <w:p>
      <w:pPr/>
      <w:r>
        <w:rPr>
          <w:lang w:val="id_ID" w:bidi="id_ID"/>
        </w:rPr>
      </w:r>
      <w:r>
        <w:rPr>
          <w:lang w:val="id_ID" w:bidi="id_ID"/>
        </w:rPr>
        <w:t xml:space="preserve">Ia menunjukkan bahwa segala sesuatu yang dia tulis telah diwariskan oleh para saksi yang matanya telah dibukakan oleh karya Allah melalui Roh Kudus. Lukas menyebut orang-orang ini sebagai saksi mata. </w:t>
      </w:r>
    </w:p>
    <w:p>
      <w:pPr/>
      <w:r>
        <w:rPr>
          <w:lang w:val="id_ID" w:bidi="id_ID"/>
        </w:rPr>
      </w:r>
      <w:r>
        <w:rPr>
          <w:lang w:val="id_ID" w:bidi="id_ID"/>
        </w:rPr>
        <w:t>Bagaimana orang-orang dalam budaya Anda mengenali seorang pencerita peristiwa sejarah yang bisa dipercaya?</w:t>
      </w:r>
      <w:r>
        <w:rPr>
          <w:lang w:val="id_ID" w:bidi="id_ID"/>
        </w:rPr>
      </w:r>
    </w:p>
    <w:p>
      <w:pPr>
        <w:pStyle w:val="Heading3"/>
      </w:pPr>
      <w:r>
        <w:rPr>
          <w:lang w:val="id_ID" w:bidi="id_ID"/>
        </w:rPr>
        <w:t>Menjelaskan Adegan</w:t>
      </w:r>
    </w:p>
    <w:p>
      <w:pPr/>
      <w:r>
        <w:rPr>
          <w:lang w:val="id_ID" w:bidi="id_ID"/>
        </w:rPr>
      </w:r>
      <w:r>
        <w:rPr>
          <w:lang w:val="id_ID" w:bidi="id_ID"/>
        </w:rPr>
        <w:t xml:space="preserve">Dengarkan kembali teks dalam versi yang paling mudah dimengerti. </w:t>
      </w:r>
    </w:p>
    <w:p>
      <w:pPr/>
      <w:r>
        <w:rPr>
          <w:lang w:val="id_ID" w:bidi="id_ID"/>
        </w:rPr>
      </w:r>
      <w:r>
        <w:rPr>
          <w:lang w:val="id_ID" w:bidi="id_ID"/>
        </w:rPr>
        <w:t>Dalam sesi ini, Anda akan membantu kelompok memvisualisasikan kisah ini. Anda akan membantu kelompok mendefinisikan adegan, latar belakang, dan tokoh dari kisah ini.</w:t>
      </w:r>
    </w:p>
    <w:p>
      <w:pPr/>
      <w:r>
        <w:rPr>
          <w:lang w:val="id_ID" w:bidi="id_ID"/>
        </w:rPr>
      </w:r>
      <w:r>
        <w:rPr>
          <w:lang w:val="id_ID" w:bidi="id_ID"/>
        </w:rPr>
        <w:t>Kisah ini memiliki dua adegan.</w:t>
      </w:r>
    </w:p>
    <w:p>
      <w:pPr/>
      <w:r>
        <w:rPr>
          <w:lang w:val="id_ID" w:bidi="id_ID"/>
        </w:rPr>
      </w:r>
      <w:r>
        <w:rPr>
          <w:b/>
          <w:lang w:val="id_ID" w:bidi="id_ID"/>
        </w:rPr>
        <w:t>Adegan pertama:</w:t>
      </w:r>
      <w:r>
        <w:rPr>
          <w:lang w:val="id_ID" w:bidi="id_ID"/>
        </w:rPr>
        <w:t xml:space="preserve"> Banyak orang telah menulis tentang semua peristiwa yang telah terjadi. Para pengikut terdekat Yesus adalah saksi dari peristiwa-peristiwa ini dan telah menceritakan kembali semua yang mereka lihat.</w:t>
      </w:r>
    </w:p>
    <w:p>
      <w:pPr/>
      <w:r>
        <w:rPr>
          <w:lang w:val="id_ID" w:bidi="id_ID"/>
        </w:rPr>
      </w:r>
      <w:r>
        <w:rPr>
          <w:b/>
          <w:lang w:val="id_ID" w:bidi="id_ID"/>
        </w:rPr>
        <w:t>Adegan kedua:</w:t>
      </w:r>
      <w:r>
        <w:rPr>
          <w:lang w:val="id_ID" w:bidi="id_ID"/>
        </w:rPr>
        <w:t xml:space="preserve"> Setelah penyelidikan yang cermat, Lukas memutuskan untuk menyusun semua narasi dalam mode teratur untuk Teofilus, yang memiliki status tinggi. Lukas menulis narasi sehingga Teofilus dapat memastikan kebenaran yang sudah dia ketahui.</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Teofilus, seorang pria berkedudukan tinggi</w:t>
      </w:r>
    </w:p>
    <w:p>
      <w:pPr>
        <w:pStyle w:val="ListBullet"/>
        <w:spacing w:line="240" w:lineRule="auto"/>
        <w:ind w:left="720"/>
      </w:pPr>
      <w:r>
        <w:rPr>
          <w:lang w:val="id_ID" w:bidi="id_ID"/>
        </w:rPr>
      </w:r>
      <w:r>
        <w:rPr>
          <w:lang w:val="id_ID" w:bidi="id_ID"/>
        </w:rPr>
        <w:t>Lukas, sang penulis kitab</w:t>
      </w:r>
    </w:p>
    <w:p>
      <w:pPr>
        <w:pStyle w:val="ListBullet"/>
        <w:spacing w:line="240" w:lineRule="auto"/>
        <w:ind w:left="720"/>
      </w:pPr>
      <w:r>
        <w:rPr>
          <w:lang w:val="id_ID" w:bidi="id_ID"/>
        </w:rPr>
      </w:r>
      <w:r>
        <w:rPr>
          <w:lang w:val="id_ID" w:bidi="id_ID"/>
        </w:rPr>
        <w:t>Para saksi mata, para murid Yesus</w:t>
      </w:r>
    </w:p>
    <w:p>
      <w:pPr>
        <w:pStyle w:val="ListBullet"/>
        <w:spacing w:line="240" w:lineRule="auto"/>
        <w:ind w:left="720"/>
      </w:pPr>
      <w:r>
        <w:rPr>
          <w:lang w:val="id_ID" w:bidi="id_ID"/>
        </w:rPr>
      </w:r>
      <w:r>
        <w:rPr>
          <w:lang w:val="id_ID" w:bidi="id_ID"/>
        </w:rPr>
        <w:t xml:space="preserve">Banyak orang, yaitu orang-orang yang telah menyusun narasi tentang Yesus </w:t>
      </w:r>
    </w:p>
    <w:p>
      <w:pPr/>
      <w:r>
        <w:rPr>
          <w:lang w:val="id_ID" w:bidi="id_ID"/>
        </w:rPr>
      </w:r>
      <w:r>
        <w:rPr>
          <w:lang w:val="id_ID" w:bidi="id_ID"/>
        </w:rPr>
        <w:t xml:space="preserve">Dalam sesi ini, mintalah kelompok membuat papan cerita, gambar, atau gunakan alat peraga lain untuk memvisualisasikan kisah dan adegan di dalamnya. </w:t>
      </w:r>
    </w:p>
    <w:p>
      <w:pPr/>
      <w:r>
        <w:rPr>
          <w:lang w:val="id_ID" w:bidi="id_ID"/>
        </w:rPr>
      </w:r>
      <w:r>
        <w:rPr>
          <w:lang w:val="id_ID" w:bidi="id_ID"/>
        </w:rPr>
        <w:t xml:space="preserve">Penyebutan banyak orang tidak selalu menyiratkan sejumlah besar orang. Lukas mengetahui ada orang lain yang telah menceritakan kisah yang sama yang dapat membuktikan bahwa karyanya itu benar. Semua tulisan ini berdasarkan narasi, atau kisah, dari para pengikut terdekat Yesus yang dapat memberikan laporan langsung mengenai peristiwa yang ditulis Lukas. </w:t>
      </w:r>
    </w:p>
    <w:p>
      <w:pPr/>
      <w:r>
        <w:rPr>
          <w:lang w:val="id_ID" w:bidi="id_ID"/>
        </w:rPr>
      </w:r>
      <w:r>
        <w:rPr>
          <w:lang w:val="id_ID" w:bidi="id_ID"/>
        </w:rPr>
        <w:t xml:space="preserve">Penting untuk diingat bahwa Lukas menulis buku ini dalam gaya seorang sejarawan, sehingga ia dapat menekankan akurasinya. Lukas menyebut Teofilus yang paling terhormat; ini untuk menekankan posisinya yang tinggi. Teofilus sudah mengetahui tentang Yesus, dan ia telah mendengar banyak kisah tentang Yesus. Namun, Lukas ingin memastikan pengetahuan Teofilus akurat dan teratur. </w:t>
      </w:r>
      <w:r>
        <w:rPr>
          <w:lang w:val="id_ID" w:bidi="id_ID"/>
        </w:rPr>
      </w:r>
    </w:p>
    <w:p>
      <w:pPr>
        <w:pStyle w:val="Heading3"/>
      </w:pPr>
      <w:r>
        <w:rPr>
          <w:lang w:val="id_ID" w:bidi="id_ID"/>
        </w:rPr>
        <w:t>Memperagakan Bacaan</w:t>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 xml:space="preserve">Dalam sesi ini, tim akan mendramatisir kisah tersebut. </w:t>
      </w:r>
    </w:p>
    <w:p>
      <w:pPr/>
      <w:r>
        <w:rPr>
          <w:lang w:val="id_ID" w:bidi="id_ID"/>
        </w:rPr>
      </w:r>
      <w:r>
        <w:rPr>
          <w:lang w:val="id_ID" w:bidi="id_ID"/>
        </w:rPr>
        <w:t>Kisah ini memiliki dua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Teofilus, seorang pria berkedudukan tinggi</w:t>
      </w:r>
    </w:p>
    <w:p>
      <w:pPr>
        <w:pStyle w:val="ListBullet"/>
        <w:spacing w:line="240" w:lineRule="auto"/>
        <w:ind w:left="720"/>
      </w:pPr>
      <w:r>
        <w:rPr>
          <w:lang w:val="id_ID" w:bidi="id_ID"/>
        </w:rPr>
      </w:r>
      <w:r>
        <w:rPr>
          <w:lang w:val="id_ID" w:bidi="id_ID"/>
        </w:rPr>
        <w:t>Lukas, sang penulis kitab</w:t>
      </w:r>
    </w:p>
    <w:p>
      <w:pPr>
        <w:pStyle w:val="ListBullet"/>
        <w:spacing w:line="240" w:lineRule="auto"/>
        <w:ind w:left="720"/>
      </w:pPr>
      <w:r>
        <w:rPr>
          <w:lang w:val="id_ID" w:bidi="id_ID"/>
        </w:rPr>
      </w:r>
      <w:r>
        <w:rPr>
          <w:lang w:val="id_ID" w:bidi="id_ID"/>
        </w:rPr>
        <w:t>Para saksi mata, para murid Yesus</w:t>
      </w:r>
    </w:p>
    <w:p>
      <w:pPr>
        <w:pStyle w:val="ListBullet"/>
        <w:spacing w:line="240" w:lineRule="auto"/>
        <w:ind w:left="720"/>
      </w:pPr>
      <w:r>
        <w:rPr>
          <w:lang w:val="id_ID" w:bidi="id_ID"/>
        </w:rPr>
      </w:r>
      <w:r>
        <w:rPr>
          <w:lang w:val="id_ID" w:bidi="id_ID"/>
        </w:rPr>
        <w:t xml:space="preserve">Banyak orang, orang-orang yang telah menyusun narasi tentang Yesus. </w:t>
      </w:r>
    </w:p>
    <w:p>
      <w:pPr/>
      <w:r>
        <w:rPr>
          <w:lang w:val="id_ID" w:bidi="id_ID"/>
        </w:rPr>
      </w:r>
      <w:r>
        <w:rPr>
          <w:lang w:val="id_ID" w:bidi="id_ID"/>
        </w:rPr>
        <w:t>Minta tim untuk memerankan kisah itu dua kali. Pertama, minta mereka memerankan kisah itu tanpa berhenti. Pada saat tim memerankan kisah itu untuk kedua kali, hentikan mereka pada titik yang berbeda dalam kisah tersebut.</w:t>
      </w:r>
    </w:p>
    <w:p>
      <w:pPr/>
      <w:r>
        <w:rPr>
          <w:lang w:val="id_ID" w:bidi="id_ID"/>
        </w:rPr>
      </w:r>
      <w:r>
        <w:rPr>
          <w:lang w:val="id_ID" w:bidi="id_ID"/>
        </w:rPr>
        <w:t>Ketika tim memerankan kisah itu untuk pertama kali, perhatikan dialog, alur, plot, dan kronologi kisah tersebut.</w:t>
      </w:r>
    </w:p>
    <w:p>
      <w:pPr/>
      <w:r>
        <w:rPr>
          <w:lang w:val="id_ID" w:bidi="id_ID"/>
        </w:rPr>
      </w:r>
      <w:r>
        <w:rPr>
          <w:lang w:val="id_ID" w:bidi="id_ID"/>
        </w:rPr>
        <w:t xml:space="preserve">Pastikan bahwa tim memerankan bagaimana "banyak orang" telah menulis peristiwa-peristiwa yang diwariskan dari para saksi mata, para pengikut terdekat Yesus. </w:t>
      </w:r>
    </w:p>
    <w:p>
      <w:pPr/>
      <w:r>
        <w:rPr>
          <w:lang w:val="id_ID" w:bidi="id_ID"/>
        </w:rPr>
      </w:r>
      <w:r>
        <w:rPr>
          <w:lang w:val="id_ID" w:bidi="id_ID"/>
        </w:rPr>
        <w:t>Ketika Lukas memutuskan untuk menulis catatan teratur ini, ia secara cermat menyelidiki sumber-sumber dan tulisan lainnya. Ia pasti akan menceritakan narasi yang akurat yang mengikuti peristiwa sesuai dengan urutan kejadiannya. Ia melakukannya agar Teofilus dapat lebih yakin dengan pengetahuan yang sudah dimilikinya.</w:t>
      </w:r>
    </w:p>
    <w:p>
      <w:pPr/>
      <w:r>
        <w:rPr>
          <w:lang w:val="id_ID" w:bidi="id_ID"/>
        </w:rPr>
      </w:r>
      <w:r>
        <w:rPr>
          <w:lang w:val="id_ID" w:bidi="id_ID"/>
        </w:rPr>
        <w:t>Saat tim memerankan kisah ini untuk kedua kali, hentikan mereka pada titik tertentu.</w:t>
      </w:r>
    </w:p>
    <w:p>
      <w:pPr/>
      <w:r>
        <w:rPr>
          <w:lang w:val="id_ID" w:bidi="id_ID"/>
        </w:rPr>
      </w:r>
      <w:r>
        <w:rPr>
          <w:lang w:val="id_ID" w:bidi="id_ID"/>
        </w:rPr>
        <w:t xml:space="preserve">Banyak orang yang menulis tentang peristiwa-peristiwa yang terjadi. Beberapa dari mereka mengetahui kisah ini dengan mendengarkan para pengikut Yesus yang pertama. </w:t>
      </w:r>
    </w:p>
    <w:p>
      <w:pPr/>
      <w:r>
        <w:rPr>
          <w:lang w:val="id_ID" w:bidi="id_ID"/>
        </w:rPr>
      </w:r>
      <w:r>
        <w:rPr>
          <w:lang w:val="id_ID" w:bidi="id_ID"/>
        </w:rPr>
        <w:t>Hentikan adegannya: Tanyakan kepada para penulis, "Bagaimana perasaan Anda?" Dengarkanlah, "Dalam sebuah misi," "Berharap banyak orang tahu tentang Yesus," "Berhati-hatilah." Ulang adegannya.</w:t>
      </w:r>
    </w:p>
    <w:p>
      <w:pPr/>
      <w:r>
        <w:rPr>
          <w:lang w:val="id_ID" w:bidi="id_ID"/>
        </w:rPr>
      </w:r>
      <w:r>
        <w:rPr>
          <w:lang w:val="id_ID" w:bidi="id_ID"/>
        </w:rPr>
        <w:t xml:space="preserve">Teofilus adalah seorang pria penting yang mengetahui kebenaran. Lukas menginginkan Teofilus untuk memiliki keyakinan tentang kebenaran. Untuk melakukannya, Lukas sedang mencari sumber-sumber narasi peristiwa tersebut. Ia meneliti dan mengumpulkan segala sesuatu untuk diberikan kepada Teofilus. </w:t>
      </w:r>
    </w:p>
    <w:p>
      <w:pPr/>
      <w:r>
        <w:rPr>
          <w:lang w:val="id_ID" w:bidi="id_ID"/>
        </w:rPr>
      </w:r>
      <w:r>
        <w:rPr>
          <w:lang w:val="id_ID" w:bidi="id_ID"/>
        </w:rPr>
        <w:t xml:space="preserve">Hentikan adegannya: Tanyakan kepada aktor yang memerankan Teofilus, ”Bagaimana perasaan Anda?” Dengarkan, "Terhormat," "Menanti," "Penasaran." Tanyakan kepada pemeran Lukas, "Bagaimana perasaan Anda?" Dengarkan "Tercapai," "Lega," "Penuh harapan." </w:t>
      </w:r>
      <w:r>
        <w:rPr>
          <w:lang w:val="id_ID" w:bidi="id_ID"/>
        </w:rPr>
      </w:r>
    </w:p>
    <w:p>
      <w:pPr>
        <w:pStyle w:val="Heading3"/>
      </w:pPr>
      <w:r>
        <w:rPr>
          <w:lang w:val="id_ID" w:bidi="id_ID"/>
        </w:rPr>
        <w:t>Melengkapi yang Kurang</w:t>
      </w:r>
    </w:p>
    <w:p>
      <w:pPr/>
      <w:r>
        <w:rPr>
          <w:lang w:val="id_ID" w:bidi="id_ID"/>
        </w:rPr>
      </w:r>
      <w:r>
        <w:rPr>
          <w:lang w:val="id_ID" w:bidi="id_ID"/>
        </w:rPr>
        <w:t xml:space="preserve">Dengarkan teks sekali dalam versi yang paling mudah dimengerti. </w:t>
      </w:r>
    </w:p>
    <w:p>
      <w:pPr/>
      <w:r>
        <w:rPr>
          <w:lang w:val="id_ID" w:bidi="id_ID"/>
        </w:rPr>
      </w:r>
      <w:r>
        <w:rPr>
          <w:lang w:val="id_ID" w:bidi="id_ID"/>
        </w:rPr>
        <w:t>Banyak orang telah menulis sebuah catatan tentang semua hal yang telah terjadi baru-baru ini di antara umat Allah. Ketika Lukas menyebutkan "</w:t>
      </w:r>
      <w:r>
        <w:rPr>
          <w:b/>
          <w:lang w:val="id_ID" w:bidi="id_ID"/>
        </w:rPr>
        <w:t>peristiwa yang telah digenapi di antara kita</w:t>
      </w:r>
      <w:r>
        <w:rPr>
          <w:lang w:val="id_ID" w:bidi="id_ID"/>
        </w:rPr>
        <w:t xml:space="preserve">", ia berbicara tentang bagaimana Allah telah menepati janji-Nya tentang Juruselamat dan semua yang dikatakan oleh para nabi sudah digenapi. </w:t>
      </w:r>
    </w:p>
    <w:p>
      <w:pPr/>
      <w:r>
        <w:rPr>
          <w:lang w:val="id_ID" w:bidi="id_ID"/>
        </w:rPr>
      </w:r>
      <w:r>
        <w:rPr>
          <w:lang w:val="id_ID" w:bidi="id_ID"/>
        </w:rPr>
        <w:t>Lukas menceritakan kisahnya dengan menggunakan catatan dari "</w:t>
      </w:r>
      <w:r>
        <w:rPr>
          <w:b/>
          <w:lang w:val="id_ID" w:bidi="id_ID"/>
        </w:rPr>
        <w:t>para saksi mata dan para penulis kitab</w:t>
      </w:r>
      <w:r>
        <w:rPr>
          <w:lang w:val="id_ID" w:bidi="id_ID"/>
        </w:rPr>
        <w:t xml:space="preserve">." Ini berarti ia berbicara kepada orang-orang yang bersama Yesus, para pengikut terdekat-Nya yang bersama-Nya sejak di </w:t>
      </w:r>
      <w:r>
        <w:rPr>
          <w:lang w:val="id_ID" w:bidi="id_ID"/>
        </w:rPr>
        <w:t>Galilea</w:t>
      </w:r>
      <w:r>
        <w:rPr>
          <w:lang w:val="id_ID" w:bidi="id_ID"/>
        </w:rPr>
        <w:t xml:space="preserve">, sepanjang perjalanan, hingga Yesus menampakkan diri kepada mereka setelah kebangkitan-Nya. </w:t>
      </w:r>
    </w:p>
    <w:p>
      <w:pPr/>
      <w:r>
        <w:rPr>
          <w:lang w:val="id_ID" w:bidi="id_ID"/>
        </w:rPr>
      </w:r>
      <w:r>
        <w:rPr>
          <w:lang w:val="id_ID" w:bidi="id_ID"/>
        </w:rPr>
        <w:t>Lukas mengatakan kepada Teofilus bahwa ia telah meneliti semuanya dengan sangat cermat sejak awal dan bahwa ia telah memutuskan untuk menulis sebuah catatan yang akurat untuknya. Ia menyebut Teofilus "</w:t>
      </w:r>
      <w:r>
        <w:rPr>
          <w:b/>
          <w:lang w:val="id_ID" w:bidi="id_ID"/>
        </w:rPr>
        <w:t>yang paling istimewa</w:t>
      </w:r>
      <w:r>
        <w:rPr>
          <w:lang w:val="id_ID" w:bidi="id_ID"/>
        </w:rPr>
        <w:t>" karena ia adalah seorang pria yang sangat penting dan bertanggung jawab atas banyak orang. Lukas tahu bahwa Teofilus memiliki pengaruh terhadap banyak orang, jadi ia ingin Teofilus yakin akan kebenaran dari semua yang diajarkan kepadanya tentang Yesus.</w:t>
      </w:r>
      <w:r>
        <w:rPr>
          <w:lang w:val="id_ID" w:bidi="id_ID"/>
        </w:rPr>
      </w:r>
    </w:p>
    <w:p>
      <w:pPr>
        <w:pStyle w:val="Heading3"/>
      </w:pPr>
      <w:r>
        <w:rPr>
          <w:lang w:val="id_ID" w:bidi="id_ID"/>
        </w:rPr>
        <w:t>Menyampaikan Firman Tuhan</w:t>
      </w:r>
    </w:p>
    <w:p>
      <w:pPr/>
      <w:r>
        <w:rPr>
          <w:lang w:val="id_ID" w:bidi="id_ID"/>
        </w:rPr>
      </w:r>
      <w:r>
        <w:rPr>
          <w:lang w:val="id_ID" w:bidi="id_ID"/>
        </w:rPr>
        <w:t xml:space="preserve">Dengarkan rekaman nats ini dalam versi terjemahan yang paling mudah dimengerti. </w:t>
      </w:r>
    </w:p>
    <w:p>
      <w:pPr/>
      <w:r>
        <w:rPr>
          <w:lang w:val="id_ID" w:bidi="id_ID"/>
        </w:rPr>
      </w:r>
      <w:r>
        <w:rPr>
          <w:lang w:val="id_ID" w:bidi="id_ID"/>
        </w:rPr>
        <w:t>Dalam sesi ini, ceritakan kembali nats ini, secara berkelompok, dalam bahasa Anda sendiri.</w:t>
      </w:r>
    </w:p>
    <w:p>
      <w:pPr/>
      <w:r>
        <w:rPr>
          <w:lang w:val="id_ID" w:bidi="id_ID"/>
        </w:rPr>
      </w:r>
      <w:r>
        <w:rPr>
          <w:lang w:val="id_ID" w:bidi="id_ID"/>
        </w:rPr>
        <w:t>Pertama, seluruh kelompok harus berlatih menceritakan bagian itu dalam bahasa Anda sendiri. Ingatlah untuk memasukkan hal-hal yang Anda putuskan dalam langkah sebelumnya, seperti kronologi, kata, frasa, emosi, atau apa pun yang Anda diskusikan.</w:t>
      </w:r>
    </w:p>
    <w:p>
      <w:pPr/>
      <w:r>
        <w:rPr>
          <w:lang w:val="id_ID" w:bidi="id_ID"/>
        </w:rPr>
      </w:r>
      <w:r>
        <w:rPr>
          <w:lang w:val="id_ID" w:bidi="id_ID"/>
        </w:rPr>
        <w:t>Seorang anggota kelompok harus menyampaikan beberapa kalimat dari nats itu dan berhenti sejenak. Seorang anggota lain harus menceritakan bagian selanjutnya dari nats itu dan berhenti sejenak. Lakukan ini sampai kelompok itu telah menceritakan kembali semua nats tersebut. Anggota-anggota kelompok dapat saling memperbaiki dalam tahap ini.</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nats tersebut tanpa gangguan setidaknya satu kali. Seorang anggota kelompok dapat menggunakan benda apa saja, gerakan, atau papan cerita untuk membantu mereka mengingat bagian nats ayat-ayat Alkitab tersebut.</w:t>
      </w:r>
    </w:p>
    <w:p>
      <w:pPr/>
      <w:r>
        <w:rPr>
          <w:lang w:val="id_ID" w:bidi="id_ID"/>
        </w:rPr>
      </w:r>
      <w:r>
        <w:rPr>
          <w:lang w:val="id_ID" w:bidi="id_ID"/>
        </w:rPr>
        <w:t xml:space="preserve">Hentikan sejenak audio ini di sini. </w:t>
      </w:r>
    </w:p>
    <w:p>
      <w:pPr/>
      <w:r>
        <w:rPr>
          <w:lang w:val="id_ID" w:bidi="id_ID"/>
        </w:rPr>
      </w:r>
      <w:r>
        <w:rPr>
          <w:lang w:val="id_ID" w:bidi="id_ID"/>
        </w:rPr>
        <w:t>Selanjutnya, kelompok dapat memutuskan versi mana dari nats tersebut yang paling disukai. Anda mungkin memutuskan untuk menyukai cara bercerita seorang anggota kelompok untuk suatu adegan, tetapi menyukai cara anggota kelompok lain menceritakan adegan lainnya.</w:t>
      </w:r>
    </w:p>
    <w:p>
      <w:pPr/>
      <w:r>
        <w:rPr>
          <w:lang w:val="id_ID" w:bidi="id_ID"/>
        </w:rPr>
      </w:r>
      <w:r>
        <w:rPr>
          <w:lang w:val="id_ID" w:bidi="id_ID"/>
        </w:rPr>
        <w:t xml:space="preserve">Hentikan sejenak audio ini di sini. </w:t>
      </w:r>
    </w:p>
    <w:p>
      <w:pPr/>
      <w:r>
        <w:rPr>
          <w:lang w:val="id_ID" w:bidi="id_ID"/>
        </w:rPr>
      </w:r>
      <w:r>
        <w:rPr>
          <w:lang w:val="id_ID" w:bidi="id_ID"/>
        </w:rPr>
        <w:t>Akhirnya, kelompok dapat menyusun versi akhir dari nats itu yang disetujui oleh semua anggota kelompok. Setiap anggota kelompok harus berlatih menceritakan versi akhir dari nats tersebut.</w:t>
      </w:r>
      <w:r>
        <w:rPr>
          <w:lang w:val="id_ID" w:bidi="id_ID"/>
        </w:rPr>
      </w:r>
      <w:r>
        <w:rPr>
          <w:lang w:val="id_ID" w:bidi="id_ID"/>
        </w:rPr>
      </w:r>
    </w:p>
    <w:p>
      <w:pPr/>
      <w:r>
        <w:rPr>
          <w:lang w:val="id_ID" w:bidi="id_ID"/>
        </w:rPr>
      </w:r>
    </w:p>
    <w:p>
      <w:pPr>
        <w:pStyle w:val="Heading2"/>
      </w:pPr>
      <w:r>
        <w:rPr>
          <w:lang w:val="id_ID" w:bidi="id_ID"/>
        </w:rPr>
        <w:t>Lukas 1:1–4</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13">
        <w:r>
          <w:rPr>
            <w:lang w:val="id_ID" w:bidi="id_ID"/>
          </w:rPr>
          <w:rPr>
            <w:color w:val="0000EE"/>
            <w:u w:val="single"/>
          </w:rPr>
          <w:t>Dengar dan Renungkan</w:t>
        </w:r>
      </w:hyperlink>
      <w:r>
        <w:rPr>
          <w:lang w:val="id_ID" w:bidi="id_ID"/>
        </w:rPr>
        <w:t xml:space="preserve"> (579 KB)</w:t>
      </w:r>
      <w:r>
        <w:rPr>
          <w:lang w:val="id_ID" w:bidi="id_ID"/>
        </w:rPr>
      </w:r>
    </w:p>
    <w:p>
      <w:pPr>
        <w:pStyle w:val="ListBullet"/>
        <w:spacing w:line="240" w:lineRule="auto"/>
        <w:ind w:left="720"/>
      </w:pPr>
      <w:r>
        <w:rPr>
          <w:lang w:val="id_ID" w:bidi="id_ID"/>
        </w:rPr>
      </w:r>
      <w:hyperlink r:id="rId14">
        <w:r>
          <w:rPr>
            <w:lang w:val="id_ID" w:bidi="id_ID"/>
          </w:rPr>
          <w:rPr>
            <w:color w:val="0000EE"/>
            <w:u w:val="single"/>
          </w:rPr>
          <w:t>Menyiapkan Panggung</w:t>
        </w:r>
      </w:hyperlink>
      <w:r>
        <w:rPr>
          <w:lang w:val="id_ID" w:bidi="id_ID"/>
        </w:rPr>
        <w:t xml:space="preserve"> (1.3 MB)</w:t>
      </w:r>
      <w:r>
        <w:rPr>
          <w:lang w:val="id_ID" w:bidi="id_ID"/>
        </w:rPr>
      </w:r>
    </w:p>
    <w:p>
      <w:pPr>
        <w:pStyle w:val="ListBullet"/>
        <w:spacing w:line="240" w:lineRule="auto"/>
        <w:ind w:left="720"/>
      </w:pPr>
      <w:r>
        <w:rPr>
          <w:lang w:val="id_ID" w:bidi="id_ID"/>
        </w:rPr>
      </w:r>
      <w:hyperlink r:id="rId15">
        <w:r>
          <w:rPr>
            <w:lang w:val="id_ID" w:bidi="id_ID"/>
          </w:rPr>
          <w:rPr>
            <w:color w:val="0000EE"/>
            <w:u w:val="single"/>
          </w:rPr>
          <w:t>Menjelaskan Adegan</w:t>
        </w:r>
      </w:hyperlink>
      <w:r>
        <w:rPr>
          <w:lang w:val="id_ID" w:bidi="id_ID"/>
        </w:rPr>
        <w:t xml:space="preserve"> (1.4 MB)</w:t>
      </w:r>
      <w:r>
        <w:rPr>
          <w:lang w:val="id_ID" w:bidi="id_ID"/>
        </w:rPr>
      </w:r>
    </w:p>
    <w:p>
      <w:pPr>
        <w:pStyle w:val="ListBullet"/>
        <w:spacing w:line="240" w:lineRule="auto"/>
        <w:ind w:left="720"/>
      </w:pPr>
      <w:r>
        <w:rPr>
          <w:lang w:val="id_ID" w:bidi="id_ID"/>
        </w:rPr>
      </w:r>
      <w:hyperlink r:id="rId16">
        <w:r>
          <w:rPr>
            <w:lang w:val="id_ID" w:bidi="id_ID"/>
          </w:rPr>
          <w:rPr>
            <w:color w:val="0000EE"/>
            <w:u w:val="single"/>
          </w:rPr>
          <w:t>Memperagakan Bacaan</w:t>
        </w:r>
      </w:hyperlink>
      <w:r>
        <w:rPr>
          <w:lang w:val="id_ID" w:bidi="id_ID"/>
        </w:rPr>
        <w:t xml:space="preserve"> (1.8 MB)</w:t>
      </w:r>
      <w:r>
        <w:rPr>
          <w:lang w:val="id_ID" w:bidi="id_ID"/>
        </w:rPr>
      </w:r>
    </w:p>
    <w:p>
      <w:pPr>
        <w:pStyle w:val="ListBullet"/>
        <w:spacing w:line="240" w:lineRule="auto"/>
        <w:ind w:left="720"/>
      </w:pPr>
      <w:r>
        <w:rPr>
          <w:lang w:val="id_ID" w:bidi="id_ID"/>
        </w:rPr>
      </w:r>
      <w:hyperlink r:id="rId17">
        <w:r>
          <w:rPr>
            <w:lang w:val="id_ID" w:bidi="id_ID"/>
          </w:rPr>
          <w:rPr>
            <w:color w:val="0000EE"/>
            <w:u w:val="single"/>
          </w:rPr>
          <w:t>Melengkapi yang Kurang</w:t>
        </w:r>
      </w:hyperlink>
      <w:r>
        <w:rPr>
          <w:lang w:val="id_ID" w:bidi="id_ID"/>
        </w:rPr>
        <w:t xml:space="preserve"> (971 KB)</w:t>
      </w:r>
      <w:r>
        <w:rPr>
          <w:lang w:val="id_ID" w:bidi="id_ID"/>
        </w:rPr>
      </w:r>
    </w:p>
    <w:p>
      <w:pPr>
        <w:pStyle w:val="ListBullet"/>
        <w:spacing w:line="240" w:lineRule="auto"/>
        <w:ind w:left="720"/>
      </w:pPr>
      <w:r>
        <w:rPr>
          <w:lang w:val="id_ID" w:bidi="id_ID"/>
        </w:rPr>
      </w:r>
      <w:hyperlink r:id="rId18">
        <w:r>
          <w:rPr>
            <w:lang w:val="id_ID" w:bidi="id_ID"/>
          </w:rPr>
          <w:rPr>
            <w:color w:val="0000EE"/>
            <w:u w:val="single"/>
          </w:rPr>
          <w:t>Menyampaikan Firman Tuhan</w:t>
        </w:r>
      </w:hyperlink>
      <w:r>
        <w:rPr>
          <w:lang w:val="id_ID" w:bidi="id_ID"/>
        </w:rPr>
        <w:t xml:space="preserve"> (1.4 MB)</w:t>
      </w:r>
      <w:r>
        <w:rPr>
          <w:lang w:val="id_ID" w:bidi="id_ID"/>
        </w:rPr>
      </w:r>
      <w:r>
        <w:rPr>
          <w:lang w:val="id_ID" w:bidi="id_ID"/>
        </w:rPr>
      </w:r>
      <w:r>
        <w:rPr>
          <w:lang w:val="id_ID" w:bidi="id_ID"/>
        </w:rPr>
      </w:r>
    </w:p>
    <w:p>
      <w:pPr/>
      <w:r>
        <w:rPr>
          <w:lang w:val="id_ID" w:bidi="id_ID"/>
        </w:rPr>
      </w:r>
    </w:p>
    <w:p>
      <w:pPr>
        <w:pStyle w:val="Heading2"/>
      </w:pPr>
      <w:r>
        <w:rPr>
          <w:lang w:val="id_ID" w:bidi="id_ID"/>
        </w:rPr>
        <w:t>Lukas 1:5–25</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Dengarkan Lukas 1:5–25 dan renungkan dalam hati Anda. Dengarkan teks sebanyak tiga kali (dalam tiga terjemahan yang berbeda, jika memungkinkan). Kemudian diskusikan pertanyaan berikut dalam kelompok:</w:t>
      </w:r>
    </w:p>
    <w:p>
      <w:pPr>
        <w:pStyle w:val="ListBullet"/>
        <w:spacing w:line="240" w:lineRule="auto"/>
        <w:ind w:left="720"/>
      </w:pPr>
      <w:r>
        <w:rPr>
          <w:lang w:val="id_ID" w:bidi="id_ID"/>
        </w:rPr>
      </w:r>
      <w:r>
        <w:rPr>
          <w:lang w:val="id_ID" w:bidi="id_ID"/>
        </w:rPr>
        <w:t>Apa yang Anda suka dalam kisah ini?</w:t>
      </w:r>
    </w:p>
    <w:p>
      <w:pPr>
        <w:pStyle w:val="ListBullet"/>
        <w:spacing w:line="240" w:lineRule="auto"/>
        <w:ind w:left="720"/>
      </w:pPr>
      <w:r>
        <w:rPr>
          <w:lang w:val="id_ID" w:bidi="id_ID"/>
        </w:rPr>
      </w:r>
      <w:r>
        <w:rPr>
          <w:lang w:val="id_ID" w:bidi="id_ID"/>
        </w:rPr>
        <w:t>Apa yang Anda tidak suka atau tidak mengerti?</w:t>
      </w:r>
    </w:p>
    <w:p>
      <w:pPr>
        <w:pStyle w:val="ListBullet"/>
        <w:spacing w:line="240" w:lineRule="auto"/>
        <w:ind w:left="720"/>
      </w:pPr>
      <w:r>
        <w:rPr>
          <w:lang w:val="id_ID" w:bidi="id_ID"/>
        </w:rPr>
      </w:r>
      <w:r>
        <w:rPr>
          <w:lang w:val="id_ID" w:bidi="id_ID"/>
        </w:rPr>
        <w:t>Apa yang diceritakan kisah ini tentang Yesus?</w:t>
      </w:r>
    </w:p>
    <w:p>
      <w:pPr>
        <w:pStyle w:val="ListBullet"/>
        <w:spacing w:line="240" w:lineRule="auto"/>
        <w:ind w:left="720"/>
      </w:pPr>
      <w:r>
        <w:rPr>
          <w:lang w:val="id_ID" w:bidi="id_ID"/>
        </w:rPr>
      </w:r>
      <w:r>
        <w:rPr>
          <w:lang w:val="id_ID" w:bidi="id_ID"/>
        </w:rPr>
        <w:t>Apa yang diceritakan kisah ini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 kenalan Anda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Lukas memulai kisahnya dengan menceritakan kepada para pembaca apa yang terjadi sebelum kelahiran Yesus. Seorang malaikat Tuhan mengatakan kepada Zakharia bahwa istrinya akan memiliki seorang putra yang akan mempersiapkan jalan bagi Tuhan. Allah menepati janji-Nya kepada umat-Nya dan menunjukkan kuasa-Nya dengan membuat kehamilan yang mustahil.</w:t>
      </w:r>
    </w:p>
    <w:p>
      <w:pPr/>
      <w:r>
        <w:rPr>
          <w:lang w:val="id_ID" w:bidi="id_ID"/>
        </w:rPr>
      </w:r>
      <w:r>
        <w:rPr>
          <w:lang w:val="id_ID" w:bidi="id_ID"/>
        </w:rPr>
        <w:t xml:space="preserve">Kisah Lukas adalah tentang umat pilihan Allah—yaitu bangsa Yahudi. Mereka adalah budak di Mesir selama 400 tahun, tetapi Allah menuntun mereka ke negeri yang dikhususkan bagi mereka. Sepanjang perjalanan, Dia memberikan mereka beberapa hukum. Hukum itu berada dalam kotak istimewa dimana hadirat Allah berada. Orang-orang Yahudi membangun sebuah tenda, kemah suci untuk kotak itu, dan kemudian mereka membangun sebuah bangunan khusus yang disebut Bait Suci. Mereka menaruh kotak itu di Bait Suci dan menyembah Allah di Bait Suci. Inilah tempat Allah tinggal di antara umat-Nya. Bait Suci pertama dihancurkan ketika pasukan musuh menaklukkan mereka. Kemudian, tentara musuh yang lain, yaitu Romawi, menaklukkan bangsa Yahudi. Mereka menunjuk seorang raja Yahudi, Raja Herodes. Herodes ingin merekonstruksi Bait Suci. Bait Suci dibangun dengan cara tertentu sehingga banyak orang dapat menyembah Allah dan para imam khusus dapat membawa kurban kepada Allah. </w:t>
      </w:r>
    </w:p>
    <w:p>
      <w:pPr/>
      <w:r>
        <w:rPr>
          <w:lang w:val="id_ID" w:bidi="id_ID"/>
        </w:rPr>
      </w:r>
      <w:r>
        <w:rPr>
          <w:lang w:val="id_ID" w:bidi="id_ID"/>
        </w:rPr>
        <w:t>Zakharia adalah salah satu imam dan istrinya adalah Elisabet. Dia tidak dapat memiliki anak. Dalam kebudayaan Yahudi, memalukan apabila seorang wanita yang menikah menjadi mandul karena anak-anak dianggap sebagai sebuah berkat.</w:t>
      </w:r>
    </w:p>
    <w:p>
      <w:pPr/>
      <w:r>
        <w:rPr>
          <w:lang w:val="id_ID" w:bidi="id_ID"/>
        </w:rPr>
      </w:r>
      <w:r>
        <w:rPr>
          <w:lang w:val="id_ID" w:bidi="id_ID"/>
        </w:rPr>
        <w:t>Diskusikan dengan kelompok Anda bagaimana wanita yang menikah yang tidak dapat memiliki anak-anak dipandang dalam budaya Anda. Apakah kemandulan membawa rasa malu atau mengecewakan? Jika itu terjadi, mengapa?</w:t>
      </w:r>
    </w:p>
    <w:p>
      <w:pPr/>
      <w:r>
        <w:rPr>
          <w:lang w:val="id_ID" w:bidi="id_ID"/>
        </w:rPr>
      </w:r>
      <w:r>
        <w:rPr>
          <w:lang w:val="id_ID" w:bidi="id_ID"/>
        </w:rPr>
        <w:t xml:space="preserve">Zakharia memasuki Bait Suci untuk melakukan tugasnya mempersembahkan korban kepada Allah. Hanya para imam tertentu yang diizinkan untuk masuk ke bagian khusus Bait Suci ini. Orang-orang tinggal di luar, di halaman Bait Suci, berdoa kepada Allah. Melihat tata letak Bait Suci dapat membantu kita lebih memahami dimana setiap orang berdiri. </w:t>
      </w:r>
    </w:p>
    <w:p>
      <w:pPr/>
      <w:r>
        <w:rPr>
          <w:lang w:val="id_ID" w:bidi="id_ID"/>
        </w:rPr>
      </w:r>
      <w:r>
        <w:rPr>
          <w:lang w:val="id_ID" w:bidi="id_ID"/>
        </w:rPr>
        <w:t xml:space="preserve">Tunjukkan gambar-gambar tata letak Bait Suci dan seperti apa tempat kudus itu untuk menunjukkan dimana cerita itu terjadi dan bagaimana posisi orang-orangnya. </w:t>
      </w:r>
    </w:p>
    <w:p>
      <w:pPr/>
      <w:r>
        <w:rPr>
          <w:lang w:val="id_ID" w:bidi="id_ID"/>
        </w:rPr>
      </w:r>
      <w:r>
        <w:rPr>
          <w:lang w:val="id_ID" w:bidi="id_ID"/>
        </w:rPr>
        <w:t xml:space="preserve">Allah menunjuk para imam yang merupakan satu-satunya orang yang melayani di Bait Suci dan mempersembahkan kurban umat kepada Tuhan. Bangsa Yahudi percaya Allah hadir dan tinggal di Bait Suci. Zakharia berada 'di hadapan Allah' karena ia adalah imam yang bekerja di hadapan Allah. Orang-orang tidak dapat memasuki bagian Bait Suci tempat mezbah pembakaran ukupan berada. Hanya para imam—orang-orang yang dikhususkan oleh Allah untuk tujuan khusus ini—yang diizinkan masuk ke bagian Bait Suci itu. </w:t>
      </w:r>
    </w:p>
    <w:p>
      <w:pPr/>
      <w:r>
        <w:rPr>
          <w:lang w:val="id_ID" w:bidi="id_ID"/>
        </w:rPr>
      </w:r>
      <w:r>
        <w:rPr>
          <w:lang w:val="id_ID" w:bidi="id_ID"/>
        </w:rPr>
        <w:t>Para imam melemparkan undi untuk memutuskan siapa yang akan mempersembahkan ukupan itu. Membuang undi adalah cara membuat keputusan yang tidak berdasarkan logika atau pilihan manusia. Banyak orang menggunakan benda-benda untuk dilemparkan atau dipilih dari sebuah kelompok untuk membuat keputusan. Kita tidak tahu benda macam apakah yang mereka gunakan dalam kisah ini, tetapi bisa saja berupa batu-batu kecil. Terkadang mereka menulis nama di atas kertas, meletakkannya dalam sebuah wadah, dan kemudian menarik sebuah nama dari wadah tersebut. Imam yang batunya jatuh dengan cara tertentu atau yang namanya dipilih pertama kali adalah orang yang terpilih. Zakharia dipilih untuk persembahan ini. Allah langsung memilih dia untuk melakukan persembahan ini.</w:t>
      </w:r>
    </w:p>
    <w:p>
      <w:pPr/>
      <w:r>
        <w:rPr>
          <w:lang w:val="id_ID" w:bidi="id_ID"/>
        </w:rPr>
      </w:r>
      <w:r>
        <w:rPr>
          <w:lang w:val="id_ID" w:bidi="id_ID"/>
        </w:rPr>
        <w:t>Para imam mempersembahkan ukupan kepada Allah untuk melambangkan doa-doa umat. Imam akan membakar rempah-rempah berbau wangi yang terutama dibuat untuk dipersembahkan kepada Allah di mezbah dupa itu. Ketika Zakharia membakar ukupan itu, orang-orang di luar berdoa untuk keselamatan bangsa Israel. Tuhan menjawab doa-doa mereka. Dia bukan hanya menjanjikan seorang putra kepada Zakharia, tetapi Dia mengatakan kepada Zakharia bahwa anaknya akan mempersiapkan jalan bagi kedatangan Tuhan yang akan membawa kedamaian dan keadilan. Anaknya akan melakukan hal ini dengan menyuruh orang-orang untuk bertobat, atau berbalik dari ketidaktaatan mereka kepada Allah sehingga mereka dapat memiliki hubungan yang benar dengan Dia. Ini berarti Yohanes akan mempersiapkan umat bagi Allah sendiri untuk menjawab doa-doa mereka.</w:t>
      </w:r>
    </w:p>
    <w:p>
      <w:pPr/>
      <w:r>
        <w:rPr>
          <w:lang w:val="id_ID" w:bidi="id_ID"/>
        </w:rPr>
      </w:r>
      <w:r>
        <w:rPr>
          <w:lang w:val="id_ID" w:bidi="id_ID"/>
        </w:rPr>
        <w:t xml:space="preserve">Tunjukkan sebuah gambar bentuk mezbah ukupan dan dimana letaknya dalam Bait Suci. </w:t>
      </w:r>
    </w:p>
    <w:p>
      <w:pPr/>
      <w:r>
        <w:rPr>
          <w:lang w:val="id_ID" w:bidi="id_ID"/>
        </w:rPr>
      </w:r>
      <w:r>
        <w:rPr>
          <w:lang w:val="id_ID" w:bidi="id_ID"/>
        </w:rPr>
        <w:t>Ketika malaikat mengatakan kepada Zakharia bahwa putranya akan dinamai Yohanes, penting untuk dicatat bahwa itu diberikan sebagai sebuah perintah. Ini berlawanan dengan budaya Yahudi karena biasanya ayah akan memutuskan nama anak-anak. Fakta bahwa Allah memberikan nama dan bahwa Dia memerintahkannya agar tidak minum minuman yang difermentasi akan menjadi tanda-tanda yang jelas bagi bangsa Yahudi bahwa ia didedikasikan bagi Allah dengan cara khusus.</w:t>
      </w:r>
    </w:p>
    <w:p>
      <w:pPr/>
      <w:r>
        <w:rPr>
          <w:lang w:val="id_ID" w:bidi="id_ID"/>
        </w:rPr>
      </w:r>
      <w:r>
        <w:rPr>
          <w:lang w:val="id_ID" w:bidi="id_ID"/>
        </w:rPr>
        <w:t xml:space="preserve">Diskusikan dengan kelompok Anda bagaimana anak-anak dinamai dalam budaya Anda. Apakah nama memiliki makna khusus seperti yang mereka lakukan bagi bangsa Yahudi? Nama Yohanes berarti "Tuhan bermurah hati." Kelompok Anda dapat memilih untuk menggunakan makna ini alih-alih nama Yohanes jika Anda merasa itu adalah terjemahan yang lebih baik. </w:t>
      </w:r>
    </w:p>
    <w:p>
      <w:pPr/>
      <w:r>
        <w:rPr>
          <w:lang w:val="id_ID" w:bidi="id_ID"/>
        </w:rPr>
      </w:r>
      <w:r>
        <w:rPr>
          <w:lang w:val="id_ID" w:bidi="id_ID"/>
        </w:rPr>
        <w:t xml:space="preserve">Bangsa Yahudi telah menunggu nubuat Elia digenapi sejak nabi Maleakhi mengatakan bahwa Elia akan kembali. Ini berarti akan datang seseorang yang seperti Elia sehingga ia akan menunjukkan kepada bangsa Israel cara menuruti dan menaati Allah lagi dengan pikiran serta keinginan mereka. Jadi, ketika malaikat mengatakan bahwa Yohanes akan menjadi, "seorang yang memiliki roh dan kuasa seperti Elia," itu adalah satu nubuat lagi yang digenapi oleh Allah. </w:t>
      </w:r>
    </w:p>
    <w:p>
      <w:pPr/>
      <w:r>
        <w:rPr>
          <w:lang w:val="id_ID" w:bidi="id_ID"/>
        </w:rPr>
      </w:r>
      <w:r>
        <w:rPr>
          <w:lang w:val="id_ID" w:bidi="id_ID"/>
        </w:rPr>
        <w:t>Ketika Zakharia meragukan bahwa istrinya dapat hamil karena usianya, malaikat mengatakan kepadanya bahwa ia tidak akan dapat berbicara sampai saat ketika perkataannya menjadi kenyataan. Ia mengatakan kepada Zakharia bahwa semua yang dia katakan akan terjadi dalam waktu Allah. Jadi, Zakharia meninggalkan Bait Suci dan orang-orang di luar heran karena berada di dalam begitu lama. Mereka dapat mengetahui dengan gerakannya bahwa ia pasti memperoleh suatu penglihatan. Karena tidak dapat berbicara, Zakharia pulang ke rumahnya setelah seminggu melayani.</w:t>
      </w:r>
    </w:p>
    <w:p>
      <w:pPr/>
      <w:r>
        <w:rPr>
          <w:lang w:val="id_ID" w:bidi="id_ID"/>
        </w:rPr>
      </w:r>
      <w:r>
        <w:rPr>
          <w:lang w:val="id_ID" w:bidi="id_ID"/>
        </w:rPr>
        <w:t>Setelah beberapa saat, Elisabet hamil. Ia menjalani kehidupan yang tenang dalam rumahnya dan tidak pergi ke tempat umum untuk lima bulan pertama kehamilannya, seperti halnya kebiasaan Yahudi. Ia mengatakan Allah telah menunjukkan kebaikan dengan memberinya seorang anak. Ia tidak perlu lagi merasa malu karena tidak dapat memiliki anak-anak.</w:t>
      </w:r>
    </w:p>
    <w:p>
      <w:pPr/>
      <w:r>
        <w:rPr>
          <w:lang w:val="id_ID" w:bidi="id_ID"/>
        </w:rPr>
      </w:r>
      <w:r>
        <w:rPr>
          <w:lang w:val="id_ID" w:bidi="id_ID"/>
        </w:rPr>
        <w:t xml:space="preserve">Kisah ini merupakan peralihan dari Perjanjian Lama pada Perjanjian Baru. Kita dapat melihat pada awalnya, bangsa Yahudi menuruti hukum Allah dengan mempersembahkan ukupan dalam Bait Suci. Pada akhir kisah ini, kita melihat bahwa Allah mempersiapkan jalan bagi banyak orang untuk berbalik kepada-Nya sehingga Dia benar-benar dapat memerintah atas umat-Nya. Mesias akan menjadi jawaban bagi doa bangsa Yahudi dengan membawa keselamatan bukan hanya bagi mereka, melainkan bagi semua bangsa. </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Dengarkan teks sekali dalam versi yang paling mudah dimengerti. </w:t>
      </w:r>
    </w:p>
    <w:p>
      <w:pPr/>
      <w:r>
        <w:rPr>
          <w:lang w:val="id_ID" w:bidi="id_ID"/>
        </w:rPr>
      </w:r>
      <w:r>
        <w:rPr>
          <w:lang w:val="id_ID" w:bidi="id_ID"/>
        </w:rPr>
        <w:t xml:space="preserve">Dalam sesi ini, Anda akan membantu kelompok memvisualisasikan kisah ini. Anda akan membantu kelompok mendefinisikan adegan, latar belakang, dan tokoh dari kisah ini. </w:t>
      </w:r>
    </w:p>
    <w:p>
      <w:pPr/>
      <w:r>
        <w:rPr>
          <w:lang w:val="id_ID" w:bidi="id_ID"/>
        </w:rPr>
      </w:r>
      <w:r>
        <w:rPr>
          <w:lang w:val="id_ID" w:bidi="id_ID"/>
        </w:rPr>
        <w:t xml:space="preserve">Kisah ini memiliki lima adegan. </w:t>
      </w:r>
    </w:p>
    <w:p>
      <w:pPr/>
      <w:r>
        <w:rPr>
          <w:lang w:val="id_ID" w:bidi="id_ID"/>
        </w:rPr>
      </w:r>
      <w:r>
        <w:rPr>
          <w:b/>
          <w:lang w:val="id_ID" w:bidi="id_ID"/>
        </w:rPr>
        <w:t>Adegan pertama:</w:t>
      </w:r>
      <w:r>
        <w:rPr>
          <w:lang w:val="id_ID" w:bidi="id_ID"/>
        </w:rPr>
        <w:t xml:space="preserve"> Adegan ini memperkenalkan periode waktu dan menggambarkan Zakharia serta istrinya, Elisabet. Zakharia adalah seorang imam dan Elisabet, istri Zakharia, tidak dapat memiliki anak. </w:t>
      </w:r>
    </w:p>
    <w:p>
      <w:pPr/>
      <w:r>
        <w:rPr>
          <w:lang w:val="id_ID" w:bidi="id_ID"/>
        </w:rPr>
      </w:r>
      <w:r>
        <w:rPr>
          <w:b/>
          <w:lang w:val="id_ID" w:bidi="id_ID"/>
        </w:rPr>
        <w:t>Adegan kedua:</w:t>
      </w:r>
      <w:r>
        <w:rPr>
          <w:lang w:val="id_ID" w:bidi="id_ID"/>
        </w:rPr>
        <w:t xml:space="preserve"> Dalam adegan kedua, Zakharia pergi ke Bait Suci untuk membakar ukupan sementara orang-orang berdiri di luar sambil berdoa. </w:t>
      </w:r>
    </w:p>
    <w:p>
      <w:pPr/>
      <w:r>
        <w:rPr>
          <w:lang w:val="id_ID" w:bidi="id_ID"/>
        </w:rPr>
      </w:r>
      <w:r>
        <w:rPr>
          <w:b/>
          <w:lang w:val="id_ID" w:bidi="id_ID"/>
        </w:rPr>
        <w:t>Adegan ketiga:</w:t>
      </w:r>
      <w:r>
        <w:rPr>
          <w:lang w:val="id_ID" w:bidi="id_ID"/>
        </w:rPr>
        <w:t xml:space="preserve"> Seorang malaikat tampak kepada Zakharia ketika ia berada di dalam Bait Suci. Malaikat itu mengatakan kepada Zakharia bahwa istrinya akan memiliki seorang putra. Ketika Zakharia meminta sebuah tanda bahwa ini akan terjadi, malaikat mengatakan kepadanya bahwa ia tidak akan dapat berbicara sampai kelahiran putranya. </w:t>
      </w:r>
    </w:p>
    <w:p>
      <w:pPr/>
      <w:r>
        <w:rPr>
          <w:lang w:val="id_ID" w:bidi="id_ID"/>
        </w:rPr>
      </w:r>
      <w:r>
        <w:rPr>
          <w:b/>
          <w:lang w:val="id_ID" w:bidi="id_ID"/>
        </w:rPr>
        <w:t>Adegan keempat:</w:t>
      </w:r>
      <w:r>
        <w:rPr>
          <w:lang w:val="id_ID" w:bidi="id_ID"/>
        </w:rPr>
        <w:t xml:space="preserve"> Zakharia keluar dari Bait Suci dan ia tidak dapat berbicara. Zakharia menggunakan gerakan tangan untuk mengatakan kepada banyak orang bahwa ia melihat sebuah penglihatan. Setelah ia menyelesaikan pelayanannya selama seminggu, ia pulang ke rumah. </w:t>
      </w:r>
    </w:p>
    <w:p>
      <w:pPr/>
      <w:r>
        <w:rPr>
          <w:lang w:val="id_ID" w:bidi="id_ID"/>
        </w:rPr>
      </w:r>
      <w:r>
        <w:rPr>
          <w:b/>
          <w:lang w:val="id_ID" w:bidi="id_ID"/>
        </w:rPr>
        <w:t>Adegan kelima:</w:t>
      </w:r>
      <w:r>
        <w:rPr>
          <w:lang w:val="id_ID" w:bidi="id_ID"/>
        </w:rPr>
        <w:t xml:space="preserve"> Elisabet hamil dan mengasingkan diri selama lima bulan sesuai adat Yahudi. Elisabet mengakui kebaikan Allah kepadanya. </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 xml:space="preserve">Herodes, raja Yehuda </w:t>
      </w:r>
    </w:p>
    <w:p>
      <w:pPr>
        <w:pStyle w:val="ListBullet"/>
        <w:spacing w:line="240" w:lineRule="auto"/>
        <w:ind w:left="720"/>
      </w:pPr>
      <w:r>
        <w:rPr>
          <w:lang w:val="id_ID" w:bidi="id_ID"/>
        </w:rPr>
      </w:r>
      <w:r>
        <w:rPr>
          <w:lang w:val="id_ID" w:bidi="id_ID"/>
        </w:rPr>
        <w:t xml:space="preserve">Zakharia </w:t>
      </w:r>
    </w:p>
    <w:p>
      <w:pPr>
        <w:pStyle w:val="ListBullet"/>
        <w:spacing w:line="240" w:lineRule="auto"/>
        <w:ind w:left="720"/>
      </w:pPr>
      <w:r>
        <w:rPr>
          <w:lang w:val="id_ID" w:bidi="id_ID"/>
        </w:rPr>
      </w:r>
      <w:r>
        <w:rPr>
          <w:lang w:val="id_ID" w:bidi="id_ID"/>
        </w:rPr>
        <w:t xml:space="preserve">Elisabet </w:t>
      </w:r>
    </w:p>
    <w:p>
      <w:pPr>
        <w:pStyle w:val="ListBullet"/>
        <w:spacing w:line="240" w:lineRule="auto"/>
        <w:ind w:left="720"/>
      </w:pPr>
      <w:r>
        <w:rPr>
          <w:lang w:val="id_ID" w:bidi="id_ID"/>
        </w:rPr>
      </w:r>
      <w:r>
        <w:rPr>
          <w:lang w:val="id_ID" w:bidi="id_ID"/>
        </w:rPr>
        <w:t xml:space="preserve">Gabriel, malaikat Tuhan </w:t>
      </w:r>
    </w:p>
    <w:p>
      <w:pPr>
        <w:pStyle w:val="ListBullet"/>
        <w:spacing w:line="240" w:lineRule="auto"/>
        <w:ind w:left="720"/>
      </w:pPr>
      <w:r>
        <w:rPr>
          <w:lang w:val="id_ID" w:bidi="id_ID"/>
        </w:rPr>
      </w:r>
      <w:r>
        <w:rPr>
          <w:lang w:val="id_ID" w:bidi="id_ID"/>
        </w:rPr>
        <w:t xml:space="preserve">Orang-orang yang menunggu di luar </w:t>
      </w:r>
    </w:p>
    <w:p>
      <w:pPr/>
      <w:r>
        <w:rPr>
          <w:lang w:val="id_ID" w:bidi="id_ID"/>
        </w:rPr>
      </w:r>
      <w:r>
        <w:rPr>
          <w:lang w:val="id_ID" w:bidi="id_ID"/>
        </w:rPr>
        <w:t xml:space="preserve">Dalam sesi ini, mintalah kelompok membuat papan cerita, gambar, atau gunakan alat peraga lain untuk menggambarkan kisah dan adegan di dalamnya. </w:t>
      </w:r>
    </w:p>
    <w:p>
      <w:pPr/>
      <w:r>
        <w:rPr>
          <w:lang w:val="id_ID" w:bidi="id_ID"/>
        </w:rPr>
      </w:r>
      <w:r>
        <w:rPr>
          <w:lang w:val="id_ID" w:bidi="id_ID"/>
        </w:rPr>
        <w:t xml:space="preserve">Penyebutan Herodes, Raja Yehuda, direferensikan untuk menunjukkan kapan dalam garis waktu peristiwa itu terjadi. Herodes ditunjuk oleh bangsa Romawi yang memiliki kekuasaan di wilayah itu. </w:t>
      </w:r>
    </w:p>
    <w:p>
      <w:pPr/>
      <w:r>
        <w:rPr>
          <w:lang w:val="id_ID" w:bidi="id_ID"/>
        </w:rPr>
      </w:r>
      <w:r>
        <w:rPr>
          <w:lang w:val="id_ID" w:bidi="id_ID"/>
        </w:rPr>
        <w:t xml:space="preserve">Penting untuk diingat bahwa adegan kisah ini terjadi di bangunan utama Bait Suci, salah satu tempat yang paling penting bagi orang Yahudi, tempat Allah akan datang untuk berinteraksi dengan imam. Hanya para imam yang diizinkan untuk masuk ke bagian Bait Suci ini. </w:t>
      </w:r>
    </w:p>
    <w:p>
      <w:pPr/>
      <w:r>
        <w:rPr>
          <w:lang w:val="id_ID" w:bidi="id_ID"/>
        </w:rPr>
      </w:r>
      <w:r>
        <w:rPr>
          <w:lang w:val="id_ID" w:bidi="id_ID"/>
        </w:rPr>
        <w:t xml:space="preserve">Penting untuk menggambarkan Zakharia sebagai seorang imam Yahudi dan untuk menekankan usianya serta istrinya, Elisabet, yang tidak dapat memiliki anak-anak. Keduanya berasal dari keluarga yang dikhususkan untuk menjadi imam. </w:t>
      </w:r>
    </w:p>
    <w:p>
      <w:pPr/>
      <w:r>
        <w:rPr>
          <w:lang w:val="id_ID" w:bidi="id_ID"/>
        </w:rPr>
      </w:r>
      <w:r>
        <w:rPr>
          <w:lang w:val="id_ID" w:bidi="id_ID"/>
        </w:rPr>
        <w:t xml:space="preserve">Zakharia wajib memberikan persembahan ukupan sebagai tindakan pelayanan kepada Allah karena undian jatuh kepadanya untuk tugas khusus itu. Ada sekelompok besar orang yang berdoa di luar ketika ia melakukan persembahan itu. </w:t>
      </w:r>
    </w:p>
    <w:p>
      <w:pPr/>
      <w:r>
        <w:rPr>
          <w:lang w:val="id_ID" w:bidi="id_ID"/>
        </w:rPr>
      </w:r>
      <w:r>
        <w:rPr>
          <w:lang w:val="id_ID" w:bidi="id_ID"/>
        </w:rPr>
        <w:t xml:space="preserve">"Kemudian malaikat Tuhan muncul di </w:t>
      </w:r>
      <w:r>
        <w:rPr>
          <w:b/>
          <w:lang w:val="id_ID" w:bidi="id_ID"/>
        </w:rPr>
        <w:t>sebelah kanan tempat</w:t>
      </w:r>
      <w:r>
        <w:rPr>
          <w:lang w:val="id_ID" w:bidi="id_ID"/>
        </w:rPr>
        <w:t xml:space="preserve"> untuk persembahan ukupan..." Sebelah kanan menunjukkan tempat kehormatan, ini menekankan bahwa malaikat itu penting. Akibatnya Zakharia merasa sangat takut. </w:t>
      </w:r>
    </w:p>
    <w:p>
      <w:pPr/>
      <w:r>
        <w:rPr>
          <w:lang w:val="id_ID" w:bidi="id_ID"/>
        </w:rPr>
      </w:r>
      <w:r>
        <w:rPr>
          <w:lang w:val="id_ID" w:bidi="id_ID"/>
        </w:rPr>
        <w:t xml:space="preserve">Malaikat itu mengatakan kepada Zakharia agar tidak lagi takut dan bahwa doanya tidak hanya didengarkan, tetapi juga dikabulkan. Kemudian malaikat itu mengungkapkan dengan pasti bahwa istrinya akan memberinya seorang putra dan mengatakan kepadanya siapa namanya. Malaikat itu juga menggambarkan betapa dia akan bersukacita dan bahwa ia tidak akan pernah menyentuh minuman keras. Akhirnya, malaikat mengatakan kepadanya bagaimana putranya akan berada di bawah pengaruh roh yang sama seperti Elia. </w:t>
      </w:r>
    </w:p>
    <w:p>
      <w:pPr/>
      <w:r>
        <w:rPr>
          <w:lang w:val="id_ID" w:bidi="id_ID"/>
        </w:rPr>
      </w:r>
      <w:r>
        <w:rPr>
          <w:lang w:val="id_ID" w:bidi="id_ID"/>
        </w:rPr>
        <w:t xml:space="preserve">Zakharia meminta sebuah tanda bahwa apa yang dikatakan malaikat itu akan terjadi karena ia dan istrinya sudah tua. Kemudian malaikat mengatakan kepadanya namanya, statusnya, dan bahwa misinya adalah untuk membawa kabar baik dari Allah kepadanya. Konsekuensi Zakharia yang tidak mempercayai kabar ini adalah ia tidak dapat berbicara hingga kelahiran anaknya. Malaikat itu meyakinkannya bahwa janji yang dibuat akan dipenuhi. </w:t>
      </w:r>
    </w:p>
    <w:p>
      <w:pPr/>
      <w:r>
        <w:rPr>
          <w:lang w:val="id_ID" w:bidi="id_ID"/>
        </w:rPr>
      </w:r>
      <w:r>
        <w:rPr>
          <w:lang w:val="id_ID" w:bidi="id_ID"/>
        </w:rPr>
        <w:t xml:space="preserve">Orang-orang yang menunggu di luar bertanya-tanya apa yang membuatnya begitu lama. Ketika Zakharia keluar, ia berusaha menjelaskan dengan isyarat-isyarat tentang apa yang terjadi. Orang-orang memahami bahwa ia pasti telah menerima semacam penglihatan ketika berada di dalam. Ketika jadwal pelayanan mingguannya berakhir, Zakharia pulang ke rumahnya. </w:t>
      </w:r>
    </w:p>
    <w:p>
      <w:pPr/>
      <w:r>
        <w:rPr>
          <w:lang w:val="id_ID" w:bidi="id_ID"/>
        </w:rPr>
      </w:r>
      <w:r>
        <w:rPr>
          <w:lang w:val="id_ID" w:bidi="id_ID"/>
        </w:rPr>
        <w:t xml:space="preserve">Beberapa waktu setelah peristiwa terakhir, Elisabet hamil, dan ia menyadari betapa Allah bermurah hati kepadanya dengan menghapus celaan atas dirinya yang mandul. </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 xml:space="preserve">Dengarkan teks satu kali dalam versi yang paling mudah dimengerti. </w:t>
      </w:r>
    </w:p>
    <w:p>
      <w:pPr/>
      <w:r>
        <w:rPr>
          <w:lang w:val="id_ID" w:bidi="id_ID"/>
        </w:rPr>
      </w:r>
      <w:r>
        <w:rPr>
          <w:lang w:val="id_ID" w:bidi="id_ID"/>
        </w:rPr>
        <w:t xml:space="preserve">Dalam sesi ini, kelompok akan mendramatisir kisah tersebut. </w:t>
      </w:r>
    </w:p>
    <w:p>
      <w:pPr/>
      <w:r>
        <w:rPr>
          <w:lang w:val="id_ID" w:bidi="id_ID"/>
        </w:rPr>
      </w:r>
      <w:r>
        <w:rPr>
          <w:lang w:val="id_ID" w:bidi="id_ID"/>
        </w:rPr>
        <w:t>Kisah ini memiliki lima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Herodes, raja Yehuda</w:t>
      </w:r>
    </w:p>
    <w:p>
      <w:pPr>
        <w:pStyle w:val="ListBullet"/>
        <w:spacing w:line="240" w:lineRule="auto"/>
        <w:ind w:left="720"/>
      </w:pPr>
      <w:r>
        <w:rPr>
          <w:lang w:val="id_ID" w:bidi="id_ID"/>
        </w:rPr>
      </w:r>
      <w:r>
        <w:rPr>
          <w:lang w:val="id_ID" w:bidi="id_ID"/>
        </w:rPr>
        <w:t>Zakharia, imam Yahudi</w:t>
      </w:r>
    </w:p>
    <w:p>
      <w:pPr>
        <w:pStyle w:val="ListBullet"/>
        <w:spacing w:line="240" w:lineRule="auto"/>
        <w:ind w:left="720"/>
      </w:pPr>
      <w:r>
        <w:rPr>
          <w:lang w:val="id_ID" w:bidi="id_ID"/>
        </w:rPr>
      </w:r>
      <w:r>
        <w:rPr>
          <w:lang w:val="id_ID" w:bidi="id_ID"/>
        </w:rPr>
        <w:t xml:space="preserve">Elisabet, istri Zakharia </w:t>
      </w:r>
    </w:p>
    <w:p>
      <w:pPr>
        <w:pStyle w:val="ListBullet"/>
        <w:spacing w:line="240" w:lineRule="auto"/>
        <w:ind w:left="720"/>
      </w:pPr>
      <w:r>
        <w:rPr>
          <w:lang w:val="id_ID" w:bidi="id_ID"/>
        </w:rPr>
      </w:r>
      <w:r>
        <w:rPr>
          <w:lang w:val="id_ID" w:bidi="id_ID"/>
        </w:rPr>
        <w:t>Gabriel, malaikat Tuhan</w:t>
      </w:r>
    </w:p>
    <w:p>
      <w:pPr>
        <w:pStyle w:val="ListBullet"/>
        <w:spacing w:line="240" w:lineRule="auto"/>
        <w:ind w:left="720"/>
      </w:pPr>
      <w:r>
        <w:rPr>
          <w:lang w:val="id_ID" w:bidi="id_ID"/>
        </w:rPr>
      </w:r>
      <w:r>
        <w:rPr>
          <w:lang w:val="id_ID" w:bidi="id_ID"/>
        </w:rPr>
        <w:t>Orang-orang yang menunggu di luar</w:t>
      </w:r>
    </w:p>
    <w:p>
      <w:pPr/>
      <w:r>
        <w:rPr>
          <w:lang w:val="id_ID" w:bidi="id_ID"/>
        </w:rPr>
      </w:r>
      <w:r>
        <w:rPr>
          <w:lang w:val="id_ID" w:bidi="id_ID"/>
        </w:rPr>
        <w:t>Mintalah kelompok untuk memerankan kisah itu dua kali. Pertama, minta mereka memerankan kisah itu tanpa berhenti. Pada saat kelompok memerankan kisah itu untuk kedua kali, hentikan mereka pada titik yang berbeda dalam kisah tersebut.</w:t>
      </w:r>
    </w:p>
    <w:p>
      <w:pPr/>
      <w:r>
        <w:rPr>
          <w:lang w:val="id_ID" w:bidi="id_ID"/>
        </w:rPr>
      </w:r>
      <w:r>
        <w:rPr>
          <w:lang w:val="id_ID" w:bidi="id_ID"/>
        </w:rPr>
        <w:t>Ketika kelompok memerankan kisah itu untuk pertama kali, perhatikan dialog, alur, plot, dan kronologi kisah tersebut.</w:t>
      </w:r>
    </w:p>
    <w:p>
      <w:pPr/>
      <w:r>
        <w:rPr>
          <w:lang w:val="id_ID" w:bidi="id_ID"/>
        </w:rPr>
      </w:r>
      <w:r>
        <w:rPr>
          <w:lang w:val="id_ID" w:bidi="id_ID"/>
        </w:rPr>
        <w:t>Pastikan kelompok memerankan deskripsi Zakharia sebagai imam Yahudi yang menikahi Elisabet. Ingatlah bahwa keduanya tua dan taat kepada hukum serta peraturan orang Yahudi, tetapi mereka tidak memiliki keturunan karena Elisabet tidak dapat mengandung.</w:t>
      </w:r>
    </w:p>
    <w:p>
      <w:pPr/>
      <w:r>
        <w:rPr>
          <w:lang w:val="id_ID" w:bidi="id_ID"/>
        </w:rPr>
      </w:r>
      <w:r>
        <w:rPr>
          <w:lang w:val="id_ID" w:bidi="id_ID"/>
        </w:rPr>
        <w:t xml:space="preserve">Ketika Zakharia masuk ke dalam Bait Suci karena ia dipilih melalui undian sesuai gilirannya (atau pembagian imam) untuk menjalankan tugas. Urutan narasi ini bisa membingungkan karena menyebutkan pemilihan lewat undian setelah mengatakan Zakharia pergi ke Bait Suci. </w:t>
      </w:r>
    </w:p>
    <w:p>
      <w:pPr/>
      <w:r>
        <w:rPr>
          <w:lang w:val="id_ID" w:bidi="id_ID"/>
        </w:rPr>
      </w:r>
      <w:r>
        <w:rPr>
          <w:lang w:val="id_ID" w:bidi="id_ID"/>
        </w:rPr>
        <w:t xml:space="preserve">Kelompok mungkin ingin mengulang kembali kronologi kisah itu saat mereka memerankannya agar lebih mencerminkan apa yang terjadi: Giliran Zakharia adalah melayani selama minggu tugas mereka, jadi menurut tradisi Yahudi, mereka membuang undi dan Zakharia terpilih untuk masuk ke Bait Suci serta membakar ukupan. </w:t>
      </w:r>
    </w:p>
    <w:p>
      <w:pPr/>
      <w:r>
        <w:rPr>
          <w:lang w:val="id_ID" w:bidi="id_ID"/>
        </w:rPr>
      </w:r>
      <w:r>
        <w:rPr>
          <w:lang w:val="id_ID" w:bidi="id_ID"/>
        </w:rPr>
        <w:t>Saat kelompok memerankan kisah ini untuk kedua kali, hentikan mereka pada titik tertentu.</w:t>
      </w:r>
    </w:p>
    <w:p>
      <w:pPr/>
      <w:r>
        <w:rPr>
          <w:lang w:val="id_ID" w:bidi="id_ID"/>
        </w:rPr>
      </w:r>
      <w:r>
        <w:rPr>
          <w:lang w:val="id_ID" w:bidi="id_ID"/>
        </w:rPr>
        <w:t xml:space="preserve">Perankanlah Zakharia dan Elisabet yang hidup pada masa raja Herodes, mereka taat pada hukum Yahudi, tetapi tidak memiliki anak karena ia tidak dapat mengandung. </w:t>
      </w:r>
    </w:p>
    <w:p>
      <w:pPr/>
      <w:r>
        <w:rPr>
          <w:lang w:val="id_ID" w:bidi="id_ID"/>
        </w:rPr>
      </w:r>
      <w:r>
        <w:rPr>
          <w:lang w:val="id_ID" w:bidi="id_ID"/>
        </w:rPr>
        <w:t xml:space="preserve">Hentikan adegannya: Tanyakan kepada pemeran Elisabet, ”Bagaimana perasaan Anda?” Dengarkan, "Sedih," "Malu," "Terbuang," "Dipandang," "Tertekan," "Frustrasi," "Tidak cukup," Ulangi adegannya. </w:t>
      </w:r>
    </w:p>
    <w:p>
      <w:pPr/>
      <w:r>
        <w:rPr>
          <w:lang w:val="id_ID" w:bidi="id_ID"/>
        </w:rPr>
      </w:r>
      <w:r>
        <w:rPr>
          <w:lang w:val="id_ID" w:bidi="id_ID"/>
        </w:rPr>
        <w:t xml:space="preserve">Zakharia dipilih melalui undian untuk melayani Allah di Bait Suci dengan membakar ukupan, yang lainnya berdoa di luar. Sementara Zakharia membakar ukupan, seorang malaikat Tuhan menampakkan diri kepadanya di sebelah kanan mezbah dupa. Peristiwa ini pasti sangat mengesankan, karena Zakharia tahu bahwa hanya para imam yang dapat memasuki tempat ini, dan sebelah kanan adalah tempat kehormatan, jadi malaikat itu sangat penting. </w:t>
      </w:r>
    </w:p>
    <w:p>
      <w:pPr/>
      <w:r>
        <w:rPr>
          <w:lang w:val="id_ID" w:bidi="id_ID"/>
        </w:rPr>
      </w:r>
      <w:r>
        <w:rPr>
          <w:lang w:val="id_ID" w:bidi="id_ID"/>
        </w:rPr>
        <w:t>Hentikan adegannya: Tanyakan kepada aktor yang memerankan Zakharia, "Bagaimana perasaan Anda?" Dengarkan, "Takut," "Terhormat," "Penasaran," "Kagum," "Terkejut." Lanjutkan adegannya.</w:t>
      </w:r>
    </w:p>
    <w:p>
      <w:pPr/>
      <w:r>
        <w:rPr>
          <w:lang w:val="id_ID" w:bidi="id_ID"/>
        </w:rPr>
      </w:r>
      <w:r>
        <w:rPr>
          <w:lang w:val="id_ID" w:bidi="id_ID"/>
        </w:rPr>
        <w:t xml:space="preserve">Malaikat menyampaikan kabar baik kepada Zakharia bahwa ia akan memiliki seorang putra, dan memberitahukan siapa namanya. Malaikat itu memberi tahu Zakharia apa yang akan dilakukan putranya, hal-hal apa yang tidak boleh dilakukannya, dan bahwa ia akan memiliki roh serta kuasa Elia. </w:t>
      </w:r>
    </w:p>
    <w:p>
      <w:pPr/>
      <w:r>
        <w:rPr>
          <w:lang w:val="id_ID" w:bidi="id_ID"/>
        </w:rPr>
      </w:r>
      <w:r>
        <w:rPr>
          <w:lang w:val="id_ID" w:bidi="id_ID"/>
        </w:rPr>
        <w:t>Hentikan adegannya: Tanyakan kepada aktor yang memerankan Zakharia, "Bagaimana perasaan Anda?" (Apakah yang Anda pikirkan/katakan di dalam hati?) Dengarkan, "Bingung," "Berita apa ini," "Apakah saya mendengar dengan baik?" "Bagaimana hal ini terjadi?" "Terkagum," "Terkejut." Lanjutkan adegannya.</w:t>
      </w:r>
    </w:p>
    <w:p>
      <w:pPr/>
      <w:r>
        <w:rPr>
          <w:lang w:val="id_ID" w:bidi="id_ID"/>
        </w:rPr>
      </w:r>
      <w:r>
        <w:rPr>
          <w:lang w:val="id_ID" w:bidi="id_ID"/>
        </w:rPr>
        <w:t xml:space="preserve">Kemudian Zakharia bertanya kepada malaikat bagaimana semua perkataan itu akan terjadi karena ia dan istrinya sudah melewati usia melahirkan anak. Malaikat itu menyebutkan nama dan kedudukannya serta memberi tahu Zakharia konsekuensi atas ketidakpercayaannya, bahwa ia tidak akan dapat berbicara sampai bayi itu lahir. Dengan cara ini, malaikat itu menunjukkan bahwa apa yang dikatakan akan terjadi. </w:t>
      </w:r>
    </w:p>
    <w:p>
      <w:pPr/>
      <w:r>
        <w:rPr>
          <w:lang w:val="id_ID" w:bidi="id_ID"/>
        </w:rPr>
      </w:r>
      <w:r>
        <w:rPr>
          <w:lang w:val="id_ID" w:bidi="id_ID"/>
        </w:rPr>
        <w:t>Hentikan adegannya: Tanyakan kepada aktor yang memerankan Zakharia, "Bagaimana perasaan Anda?" (Apakah yang Anda pikirkan/katakan di dalam hati?) Dengarkan, "Bagaimana mungkin aku meragukan malaikat Tuhan?" "Saya sangat menyesal, Tuhan!" "Celakalah aku," "Tuhan, bantu ketidakpercayaanku." Lanjutkan adegannya.</w:t>
      </w:r>
    </w:p>
    <w:p>
      <w:pPr/>
      <w:r>
        <w:rPr>
          <w:lang w:val="id_ID" w:bidi="id_ID"/>
        </w:rPr>
      </w:r>
      <w:r>
        <w:rPr>
          <w:lang w:val="id_ID" w:bidi="id_ID"/>
        </w:rPr>
        <w:t>Orang-orang sedang menunggu di luar, di halaman Bait Suci. Mereka bertanya-tanya mengapa ia lama sekali. Ketika Zakharia keluar, ia tidak dapat berbicara, tetapi ia menyampaikan apa yang terjadi melalui isyarat. Dugaan terbaik dari orang-orang adalah ia melihat sebuah penglihatan dalam ruang kudus.</w:t>
      </w:r>
    </w:p>
    <w:p>
      <w:pPr/>
      <w:r>
        <w:rPr>
          <w:lang w:val="id_ID" w:bidi="id_ID"/>
        </w:rPr>
      </w:r>
      <w:r>
        <w:rPr>
          <w:lang w:val="id_ID" w:bidi="id_ID"/>
        </w:rPr>
        <w:t>Hentikan adegannya: Tanyakan kepada aktor yang memerankan orang-orang yang menunggu, "Bagaimana perasaan kalian?" (Apakah yang Anda pikirkan/katakan di dalam hati?) Dengarkan, "Akhirnya," "Ia hidup," "Takut," "Penasaran." Lanjutkan adegannya.</w:t>
      </w:r>
    </w:p>
    <w:p>
      <w:pPr/>
      <w:r>
        <w:rPr>
          <w:lang w:val="id_ID" w:bidi="id_ID"/>
        </w:rPr>
      </w:r>
      <w:r>
        <w:rPr>
          <w:lang w:val="id_ID" w:bidi="id_ID"/>
        </w:rPr>
        <w:t xml:space="preserve">Elisabet mengandung, dan selama lima bulan ia mengasingkan diri. Ia memuji Allah dengan mengatakan bahwa Dia membuang aib dengan memberinya seorang putra. </w:t>
      </w:r>
    </w:p>
    <w:p>
      <w:pPr/>
      <w:r>
        <w:rPr>
          <w:lang w:val="id_ID" w:bidi="id_ID"/>
        </w:rPr>
      </w:r>
      <w:r>
        <w:rPr>
          <w:lang w:val="id_ID" w:bidi="id_ID"/>
        </w:rPr>
        <w:t xml:space="preserve">Hentikan adegannya: Tanyakan kepada aktor yang memerankan Elisabet, "Bagaimana perasaan Anda?" (Apakah yang Anda pikirkan/katakan di dalam hati?) Dengarkan, "Berbahagia," "Terberkati," Allah tak pernah melupakan saya," "Dia setia," "Dia bisa melakukan yang mustahil." </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 sekali dalam versi yang paling mudah dimengerti.</w:t>
      </w:r>
    </w:p>
    <w:p>
      <w:pPr/>
      <w:r>
        <w:rPr>
          <w:lang w:val="id_ID" w:bidi="id_ID"/>
        </w:rPr>
      </w:r>
      <w:r>
        <w:rPr>
          <w:lang w:val="id_ID" w:bidi="id_ID"/>
        </w:rPr>
        <w:t xml:space="preserve">Lukas menunjukkan kisah umat pilihan-Nya—orang-orang Yahudi. Biarpun mereka ditaklukkan oleh Romawi, mereka tetap menyembah Allah di tempat khusus yang disebut Bait Suci. Kisah ini terjadi ketika </w:t>
      </w:r>
      <w:r>
        <w:rPr>
          <w:b/>
          <w:lang w:val="id_ID" w:bidi="id_ID"/>
        </w:rPr>
        <w:t>Herodes Agung</w:t>
      </w:r>
      <w:r>
        <w:rPr>
          <w:lang w:val="id_ID" w:bidi="id_ID"/>
        </w:rPr>
        <w:t xml:space="preserve"> adalah Raja Yehuda. Raja Herodes adalah orang Yahudi yang dipilih oleh Romawi untuk memerintah </w:t>
      </w:r>
      <w:r>
        <w:rPr>
          <w:b/>
          <w:lang w:val="id_ID" w:bidi="id_ID"/>
        </w:rPr>
        <w:t>Yehuda</w:t>
      </w:r>
      <w:r>
        <w:rPr>
          <w:lang w:val="id_ID" w:bidi="id_ID"/>
        </w:rPr>
        <w:t xml:space="preserve">. Ia mengabdi sejak 37–4 SM. </w:t>
      </w:r>
    </w:p>
    <w:p>
      <w:pPr/>
      <w:r>
        <w:rPr>
          <w:lang w:val="id_ID" w:bidi="id_ID"/>
        </w:rPr>
      </w:r>
      <w:r>
        <w:rPr>
          <w:lang w:val="id_ID" w:bidi="id_ID"/>
        </w:rPr>
        <w:t xml:space="preserve">Para imam Yahudi dipilih khusus untuk memasuk Bait Suci, untuk mempersembahkan kurban bagi umat Allah, dan bertemu dengan Allah. </w:t>
      </w:r>
      <w:r>
        <w:rPr>
          <w:b/>
          <w:lang w:val="id_ID" w:bidi="id_ID"/>
        </w:rPr>
        <w:t>Zakharia dari Golongan Abia</w:t>
      </w:r>
      <w:r>
        <w:rPr>
          <w:lang w:val="id_ID" w:bidi="id_ID"/>
        </w:rPr>
        <w:t xml:space="preserve"> merupakan salah satu imam ini dan melakukan tugasnya selama dua minggu pada tahun itu. Dalam bahasa Ibrani, Zakharia berarti "TUHAN mengingatnya." Zakharia menikahi Elisabet </w:t>
      </w:r>
      <w:r>
        <w:rPr>
          <w:b/>
          <w:lang w:val="id_ID" w:bidi="id_ID"/>
        </w:rPr>
        <w:t>dari keturunan Harun</w:t>
      </w:r>
      <w:r>
        <w:rPr>
          <w:lang w:val="id_ID" w:bidi="id_ID"/>
        </w:rPr>
        <w:t xml:space="preserve">. Ia adalah keturunan Harun atau "putri seorang imam." Ini berarti ia juga berasal dari keluarga imam. Dalam budaya Yahudi, para imam seperti Zakharia diharapkan untuk menikahi perawan kelahiran Israel, tetapi menikahi putri seorang imam lebih disukai. </w:t>
      </w:r>
    </w:p>
    <w:p>
      <w:pPr/>
      <w:r>
        <w:rPr>
          <w:lang w:val="id_ID" w:bidi="id_ID"/>
        </w:rPr>
      </w:r>
      <w:r>
        <w:rPr>
          <w:lang w:val="id_ID" w:bidi="id_ID"/>
        </w:rPr>
        <w:t xml:space="preserve">Zakharia dan Elisabet menjalani kehidupan mereka dengan cara yang </w:t>
      </w:r>
      <w:hyperlink r:id="rId19">
        <w:r>
          <w:rPr>
            <w:lang w:val="id_ID" w:bidi="id_ID"/>
          </w:rPr>
          <w:rPr>
            <w:color w:val="0000EE"/>
            <w:u w:val="single"/>
          </w:rPr>
          <w:t>benar</w:t>
        </w:r>
      </w:hyperlink>
      <w:r>
        <w:rPr>
          <w:lang w:val="id_ID" w:bidi="id_ID"/>
        </w:rPr>
        <w:t xml:space="preserve"> di mata Allah. Kata Yunani </w:t>
      </w:r>
      <w:r>
        <w:rPr>
          <w:i/>
          <w:lang w:val="id_ID" w:bidi="id_ID"/>
        </w:rPr>
        <w:t>dikaios</w:t>
      </w:r>
      <w:r>
        <w:rPr>
          <w:lang w:val="id_ID" w:bidi="id_ID"/>
        </w:rPr>
        <w:t xml:space="preserve">—"jujur" atau "benar"— mengacu kepada seseorang yang hidup dan bertindak dalam ketaatan pada kehendak Allah serta hukum-Nya. Ini berarti bahwa Zakharia dan Elisabet, yang merupakan bagian dari golongan imam, menuruti perintah-perintah Allah. Allah bertindak sebagai hakim dan "melihat" mereka sebagai orang yang benar. </w:t>
      </w:r>
      <w:r>
        <w:rPr>
          <w:b/>
          <w:lang w:val="id_ID" w:bidi="id_ID"/>
        </w:rPr>
        <w:t>Perintah dan Peraturan Tuhan</w:t>
      </w:r>
      <w:r>
        <w:rPr>
          <w:lang w:val="id_ID" w:bidi="id_ID"/>
        </w:rPr>
        <w:t xml:space="preserve"> mengacu pada hukum yang diberikan Allah kepada umat-Nya untuk ditaati dan dipatuhi. Allah memberikan hukum kepada umat-Nya melalui Musa ketika Dia menuliskannya di atas loh batu dengan jari-Nya sendiri. Siapa pun yang menuruti semua hukum dianggap tidak bersalah di hadapan Allah. Biarpun Zakharia dan Elisabet hidup benar di hadapan Allah, Elisabet tidak dapat memiliki anak.</w:t>
      </w:r>
    </w:p>
    <w:p>
      <w:pPr/>
      <w:r>
        <w:rPr>
          <w:lang w:val="id_ID" w:bidi="id_ID"/>
        </w:rPr>
      </w:r>
      <w:r>
        <w:rPr>
          <w:lang w:val="id_ID" w:bidi="id_ID"/>
        </w:rPr>
        <w:t xml:space="preserve">Jadi, Zakharia melayani </w:t>
      </w:r>
      <w:r>
        <w:rPr>
          <w:b/>
          <w:lang w:val="id_ID" w:bidi="id_ID"/>
        </w:rPr>
        <w:t>Allah</w:t>
      </w:r>
      <w:r>
        <w:rPr>
          <w:lang w:val="id_ID" w:bidi="id_ID"/>
        </w:rPr>
        <w:t xml:space="preserve"> sebagai seorang imam. Para imam dalam budaya Yahudi melayani Allah dengan menjadi seorang perantara antara Allah dan manusia. Mereka mempersembahkan berbagai macam kurban kepada Allah atas nama umat di Bait Suci. Mereka melakukan tugas mereka selama dua minggu dari tahun itu. Zakharia sedang melayani di </w:t>
      </w:r>
      <w:r>
        <w:rPr>
          <w:b/>
          <w:lang w:val="id_ID" w:bidi="id_ID"/>
        </w:rPr>
        <w:t>Bait Suci Tuhan</w:t>
      </w:r>
      <w:r>
        <w:rPr>
          <w:lang w:val="id_ID" w:bidi="id_ID"/>
        </w:rPr>
        <w:t xml:space="preserve">. </w:t>
      </w:r>
      <w:hyperlink r:id="rId20">
        <w:r>
          <w:rPr>
            <w:lang w:val="id_ID" w:bidi="id_ID"/>
          </w:rPr>
          <w:rPr>
            <w:color w:val="0000EE"/>
            <w:u w:val="single"/>
          </w:rPr>
          <w:t>Bait Suci</w:t>
        </w:r>
      </w:hyperlink>
      <w:r>
        <w:rPr>
          <w:lang w:val="id_ID" w:bidi="id_ID"/>
        </w:rPr>
        <w:t xml:space="preserve"> terletak di kota </w:t>
      </w:r>
      <w:hyperlink r:id="rId21">
        <w:r>
          <w:rPr>
            <w:lang w:val="id_ID" w:bidi="id_ID"/>
          </w:rPr>
          <w:rPr>
            <w:color w:val="0000EE"/>
            <w:u w:val="single"/>
          </w:rPr>
          <w:t>Yerusalem</w:t>
        </w:r>
      </w:hyperlink>
      <w:r>
        <w:rPr>
          <w:lang w:val="id_ID" w:bidi="id_ID"/>
        </w:rPr>
        <w:t>, di wilayah Yehuda. Ketika kata "Bait Suci" digunakan dalam ayat 9, itu merujuk pada salah satu tempat tersuci di bangunan Bait Suci, bukan Bait Suci secara keseluruhan. Ini adalah tempat khusus di mana para imam akan bertemu dengan Allah dan mempersembahkan kurban bagi umat.</w:t>
      </w:r>
    </w:p>
    <w:p>
      <w:pPr/>
      <w:r>
        <w:rPr>
          <w:lang w:val="id_ID" w:bidi="id_ID"/>
        </w:rPr>
      </w:r>
      <w:r>
        <w:rPr>
          <w:lang w:val="id_ID" w:bidi="id_ID"/>
        </w:rPr>
        <w:t>Tunjukkan kepada para penerjemah foto-foto tentang bagaimana tata letak Bait Suci, jika Anda belum melakukannya. Diskusikan kata apa yang akan Anda gunakan untuk tempat para imam Yahudi mempersembahkan kurban bagi umat dan bertemu dengan Allah. Pastikan untuk menjaga konsistensi kata ini di seluruh terjemahan Anda. Anda bisa mengajukan pertanyaan, "Apakah perbedaan antara "gereja" dan "bait suci" dalam bahasa Anda?" untuk membantu para penerjemah memilih kata yang terbaik.</w:t>
      </w:r>
    </w:p>
    <w:p>
      <w:pPr/>
      <w:r>
        <w:rPr>
          <w:lang w:val="id_ID" w:bidi="id_ID"/>
        </w:rPr>
      </w:r>
      <w:r>
        <w:rPr>
          <w:lang w:val="id_ID" w:bidi="id_ID"/>
        </w:rPr>
        <w:t xml:space="preserve">Zakharia sedang melayani di tempat kudus Bait Suci bukan karena pilihannya sendiri, melainkan karena para imam telah membuang undi. </w:t>
      </w:r>
      <w:r>
        <w:rPr>
          <w:b/>
          <w:lang w:val="id_ID" w:bidi="id_ID"/>
        </w:rPr>
        <w:t>Membuang undi</w:t>
      </w:r>
      <w:r>
        <w:rPr>
          <w:lang w:val="id_ID" w:bidi="id_ID"/>
        </w:rPr>
        <w:t xml:space="preserve"> adalah suatu kebiasaan para imam yang digunakan untuk memutuskan siapa yang akan mempersembahkan korban ukupan itu. Itu adalah cara membuat keputusan yang tidak berdasarkan logika atau pilihan manusia. Banyak orang menggunakan benda-benda untuk dilemparkan atau dipilih dari sebuah kelompok untuk membuat keputusan. Kita tidak tahu jenis benda apa yang mereka gunakan, tetapi bisa saja berupa batu-batu kecil. Terkadang mereka menulis nama di atas kertas, meletakkannya dalam sebuah wadah, kemudian menarik sebuah nama dari wadah. Imam yang batunya jatuh dengan cara tertentu atau yang namanya dipilih pertama kali adalah orang yang terpilih. Dalam beberapa bahasa, mungkin membuat informasi ini secara eksplisit akan membantu. Dalam hal ini, Zakharia terpilih. Allah langsung memilihnya untuk mempersembahkan ukupan.</w:t>
      </w:r>
    </w:p>
    <w:p>
      <w:pPr/>
      <w:r>
        <w:rPr>
          <w:lang w:val="id_ID" w:bidi="id_ID"/>
        </w:rPr>
      </w:r>
      <w:r>
        <w:rPr>
          <w:lang w:val="id_ID" w:bidi="id_ID"/>
        </w:rPr>
        <w:t xml:space="preserve">Zakharia masuk ke dalam Ruang </w:t>
      </w:r>
      <w:r>
        <w:rPr>
          <w:b/>
          <w:lang w:val="id_ID" w:bidi="id_ID"/>
        </w:rPr>
        <w:t>Kudus</w:t>
      </w:r>
      <w:r>
        <w:rPr>
          <w:lang w:val="id_ID" w:bidi="id_ID"/>
        </w:rPr>
        <w:t xml:space="preserve">, atau bagian terdalam dari Bait Suci yang hanya dapat dimasuki para imam tertentu bukan hanya bertemu dengan Allah, tetapi juga mempersembahkan korban bagi umat Allah. Ruang kudus terdiri dari tempat kudus dan tempat maha kudus, di mana para imam menyimpan tabut perjanjian berisi hukum-hukum Allah. Zakharia membakar </w:t>
      </w:r>
      <w:r>
        <w:rPr>
          <w:b/>
          <w:lang w:val="id_ID" w:bidi="id_ID"/>
        </w:rPr>
        <w:t>ukupan</w:t>
      </w:r>
      <w:r>
        <w:rPr>
          <w:lang w:val="id_ID" w:bidi="id_ID"/>
        </w:rPr>
        <w:t xml:space="preserve">, atau rempah-rempah berbau harum, kepada Allah di atas mezbah ukupan ketika seorang malaikat muncul. </w:t>
      </w:r>
    </w:p>
    <w:p>
      <w:pPr/>
      <w:r>
        <w:rPr>
          <w:lang w:val="id_ID" w:bidi="id_ID"/>
        </w:rPr>
      </w:r>
      <w:hyperlink r:id="rId22">
        <w:r>
          <w:rPr>
            <w:lang w:val="id_ID" w:bidi="id_ID"/>
          </w:rPr>
          <w:rPr>
            <w:color w:val="0000EE"/>
            <w:u w:val="single"/>
          </w:rPr>
          <w:t>Malaikat Tuhan</w:t>
        </w:r>
      </w:hyperlink>
      <w:r>
        <w:rPr>
          <w:lang w:val="id_ID" w:bidi="id_ID"/>
        </w:rPr>
        <w:t xml:space="preserve"> secara khusus merujuk pada malaikat yang diutus oleh Allah. Seorang </w:t>
      </w:r>
      <w:hyperlink r:id="rId23">
        <w:r>
          <w:rPr>
            <w:lang w:val="id_ID" w:bidi="id_ID"/>
          </w:rPr>
          <w:rPr>
            <w:color w:val="0000EE"/>
            <w:u w:val="single"/>
          </w:rPr>
          <w:t>malaikat</w:t>
        </w:r>
      </w:hyperlink>
      <w:r>
        <w:rPr>
          <w:lang w:val="id_ID" w:bidi="id_ID"/>
        </w:rPr>
        <w:t xml:space="preserve"> adalah makhluk supernatural yang merupakan utusan dari Allah. Para malaikat menampakkan diri kepada para manusia dalam bentuk manusia, mereka tidak sekuat Yesus, dan mereka sering datang membawa pesan tertentu atau melakukan tugas tertentu. Jika tidak ada kata dalam bahasa Anda untuk malaikat yang akan dipahami orang yang tidak percaya, Anda bisa menerjemahkannya sebagai utusan Allah, wakil Allah, atau mungkin duta besar Allah. Namun sadarilah, bahwa nabi juga memiliki makna tersebut. Anda juga mungkin perlu menambahkan kata roh dalam deskripsi "utusan dari Allah". </w:t>
      </w:r>
    </w:p>
    <w:p>
      <w:pPr/>
      <w:r>
        <w:rPr>
          <w:lang w:val="id_ID" w:bidi="id_ID"/>
        </w:rPr>
      </w:r>
      <w:r>
        <w:rPr>
          <w:lang w:val="id_ID" w:bidi="id_ID"/>
        </w:rPr>
        <w:t xml:space="preserve">Ketika Lukas mengatakan </w:t>
      </w:r>
      <w:hyperlink r:id="rId24">
        <w:r>
          <w:rPr>
            <w:lang w:val="id_ID" w:bidi="id_ID"/>
          </w:rPr>
          <w:rPr>
            <w:color w:val="0000EE"/>
            <w:u w:val="single"/>
          </w:rPr>
          <w:t>Tuhan</w:t>
        </w:r>
      </w:hyperlink>
      <w:r>
        <w:rPr>
          <w:lang w:val="id_ID" w:bidi="id_ID"/>
        </w:rPr>
        <w:t>, itu dapat diterjemahkan sebagai tuan, kepala tertinggi, atau pemilik. Di level permukaan, ini adalah gelar untuk seorang pria yang dihormati, seperti pak. Ini mengacu kepada seseorang yang memiliki otoritas atas seseorang atau sesuatu.</w:t>
      </w:r>
    </w:p>
    <w:p>
      <w:pPr/>
      <w:r>
        <w:rPr>
          <w:lang w:val="id_ID" w:bidi="id_ID"/>
        </w:rPr>
      </w:r>
      <w:r>
        <w:rPr>
          <w:lang w:val="id_ID" w:bidi="id_ID"/>
        </w:rPr>
        <w:t xml:space="preserve">Malaikat itu mengatakan kepada Zakharia agar tidak takut dan mengatakan menyampaikan kepadanya kabar gembira bahwa istrinya akan memiliki seorang putra bernama Yohanes. Malaikat itu kemudian memberi tahu Zakharia akan menjadi siapa putranya dan apa yang akan dilakukannya. Salah satu pesannya adalah Yohanes akan dikhususkan dan ia </w:t>
      </w:r>
      <w:r>
        <w:rPr>
          <w:b/>
          <w:lang w:val="id_ID" w:bidi="id_ID"/>
        </w:rPr>
        <w:t>tidak boleh menyentuh anggur atau minuman beralkohol lainnya</w:t>
      </w:r>
      <w:r>
        <w:rPr>
          <w:lang w:val="id_ID" w:bidi="id_ID"/>
        </w:rPr>
        <w:t xml:space="preserve">. Perintah ini pasti sudah diketahui oleh orang-orang Yahudi sebagai bagian dari Hukum Nazir yang diberikan dalam Bilangan 6:1–4. Siapa pun yang menurutinya akan menunjukkan kepada orang lain bahwa mereka dikhususkan bagi Allah dengan cara yang istimewa. </w:t>
      </w:r>
    </w:p>
    <w:p>
      <w:pPr/>
      <w:r>
        <w:rPr>
          <w:lang w:val="id_ID" w:bidi="id_ID"/>
        </w:rPr>
      </w:r>
      <w:r>
        <w:rPr>
          <w:lang w:val="id_ID" w:bidi="id_ID"/>
        </w:rPr>
        <w:t xml:space="preserve">Malaikat itu juga mengatakan bahwa Yohanes akan dipenuhi oleh </w:t>
      </w:r>
      <w:hyperlink r:id="rId25">
        <w:r>
          <w:rPr>
            <w:lang w:val="id_ID" w:bidi="id_ID"/>
          </w:rPr>
          <w:rPr>
            <w:color w:val="0000EE"/>
            <w:u w:val="single"/>
          </w:rPr>
          <w:t>Roh Kudus</w:t>
        </w:r>
      </w:hyperlink>
      <w:r>
        <w:rPr>
          <w:lang w:val="id_ID" w:bidi="id_ID"/>
        </w:rPr>
        <w:t xml:space="preserve">. Kata Ibrani "ruakh" atau "roh" dapat memiliki makna harafiah "angin" atau "napas". Selain itu juga dapat berarti "kuasa" atau "otoritas" yang diberikan Allah kepada seseorang untuk melakukan hal-hal yang luar biasa. Allah memberikan karunia kepada orang-orang ketika Roh Allah, atau Roh Kudus, masuk ke dalam, atau turun ke atas seseorang. Roh Allah memperlengkapi orang untuk melakukan sesuatu. Misalnya, orang tersebut mungkin diminta untuk membawa pesan dari Allah kepada seseorang. Sering kali Roh Allah akan memerintahkan seseorang atau menyuruh seseorang agar melakukan sesuatu dengan tepat. Orang yang dipenuhi Roh Allah membawa sebuah pesan dari Allah kepada banyak orang atau kepada seseorang. Pesan itu, ketika datang melalui kuasa Roh Allah, benar dan akan menjadi kenyataan. Orang yang memiliki Roh Allah memiliki hikmat dan kuasa ilahi—khususnya para raja dan para nabi. Dalam Perjanjian Baru, konsep </w:t>
      </w:r>
      <w:hyperlink r:id="rId26">
        <w:r>
          <w:rPr>
            <w:lang w:val="id_ID" w:bidi="id_ID"/>
          </w:rPr>
          <w:rPr>
            <w:color w:val="0000EE"/>
            <w:u w:val="single"/>
          </w:rPr>
          <w:t>kudus</w:t>
        </w:r>
      </w:hyperlink>
      <w:r>
        <w:rPr>
          <w:lang w:val="id_ID" w:bidi="id_ID"/>
        </w:rPr>
        <w:t xml:space="preserve"> mengacu kepada orang-orang atau hal-hal milik Allah, yang dipersembahkan kepada-Nya, atau serupa dengan-Nya. Jadi, Yohanes akan menjadi milik Allah dan penuh dengan Roh Allah. Allah akan memberinya pesan khusus untuk disampaikan kepada umat Israel, dan Roh Allah akan memberinya kuasa untuk melakukan apa yang harus dilakukannya. </w:t>
      </w:r>
    </w:p>
    <w:p>
      <w:pPr/>
      <w:r>
        <w:rPr>
          <w:lang w:val="id_ID" w:bidi="id_ID"/>
        </w:rPr>
      </w:r>
      <w:r>
        <w:rPr>
          <w:lang w:val="id_ID" w:bidi="id_ID"/>
        </w:rPr>
        <w:t xml:space="preserve">Malaikat itu juga memberitahukan kepada Zakharia bahwa putranya akan memiliki roh dan kuasa </w:t>
      </w:r>
      <w:hyperlink r:id="rId27">
        <w:r>
          <w:rPr>
            <w:lang w:val="id_ID" w:bidi="id_ID"/>
          </w:rPr>
          <w:rPr>
            <w:color w:val="0000EE"/>
            <w:u w:val="single"/>
          </w:rPr>
          <w:t>Elia</w:t>
        </w:r>
      </w:hyperlink>
      <w:r>
        <w:rPr>
          <w:lang w:val="id_ID" w:bidi="id_ID"/>
        </w:rPr>
        <w:t xml:space="preserve">. </w:t>
      </w:r>
    </w:p>
    <w:p>
      <w:pPr/>
      <w:r>
        <w:rPr>
          <w:lang w:val="id_ID" w:bidi="id_ID"/>
        </w:rPr>
      </w:r>
      <w:r>
        <w:rPr>
          <w:lang w:val="id_ID" w:bidi="id_ID"/>
        </w:rPr>
        <w:t xml:space="preserve">Bangsa Yahudi telah menunggu nubuat Elia digenapi sejak nabi Maleakhi mengatakan bahwa Elia akan kembali. Nubuat ini mengacu kepada seseorang yang akan datang seperti Elia dalam karakter dan kekuatan yang akan mengembalikan hati orang-orang kepada Allah. Ini tidak berarti bahwa roh pribadi Elia akan kembali ke dalam diri Yohanes. Ketika malaikat itu mengatakan bahwa Yohanes akan </w:t>
      </w:r>
      <w:r>
        <w:rPr>
          <w:b/>
          <w:lang w:val="id_ID" w:bidi="id_ID"/>
        </w:rPr>
        <w:t>mempersiapkan banyak umat untuk kedatangan Tuhan</w:t>
      </w:r>
      <w:r>
        <w:rPr>
          <w:lang w:val="id_ID" w:bidi="id_ID"/>
        </w:rPr>
        <w:t>, ini juga bisa diterjemahkan "bersiap-siap untuk" kedatangan Tuhan. Ungkapan ini mengacu pada tujuan utama Yohanes, yang akan pergi mendahului Tuhan, sebagai perintis jalan. Yohanes bermaksud menyuruh banyak orang agar berhenti berbuat dosa dan berdamai dengan keluarga mereka, agar hidup dengan bijaksana serta benar.</w:t>
      </w:r>
    </w:p>
    <w:p>
      <w:pPr/>
      <w:r>
        <w:rPr>
          <w:lang w:val="id_ID" w:bidi="id_ID"/>
        </w:rPr>
      </w:r>
      <w:r>
        <w:rPr>
          <w:lang w:val="id_ID" w:bidi="id_ID"/>
        </w:rPr>
        <w:t xml:space="preserve">Ketika Zakharia meragukan perkataan malaikat itu, malaikat itu — yang juga dapat diterjemahkan sebagai utusan — memberitahukan siapa dirinya. Ia mengatakan namanya </w:t>
      </w:r>
      <w:hyperlink r:id="rId28">
        <w:r>
          <w:rPr>
            <w:lang w:val="id_ID" w:bidi="id_ID"/>
          </w:rPr>
          <w:rPr>
            <w:color w:val="0000EE"/>
            <w:u w:val="single"/>
          </w:rPr>
          <w:t>Gabriel</w:t>
        </w:r>
      </w:hyperlink>
      <w:r>
        <w:rPr>
          <w:lang w:val="id_ID" w:bidi="id_ID"/>
        </w:rPr>
        <w:t xml:space="preserve"> dan ia melayani Allah. Malaikat itu menyebutkan nama dan kedudukannya sebagai teguran terbuka atas ketidakpercayaan Zakharia. Gabriel terkenal di komunitas Yahudi karena ia muncul dalam tulisan kenabian. Gabriel menekankan otoritasnya dengan mengatakan bahwa ia telah diutus oleh Allah untuk menyampaikan pesan-Nya. Mengatakan bahwa ia melayani Allah menunjukkan pentingnya dia sebagai hamba Allah karena ia secara teratur atau selalu berdiri di dekat Allah dan siap melayani-Nya.</w:t>
      </w:r>
    </w:p>
    <w:p>
      <w:pPr/>
      <w:r>
        <w:rPr>
          <w:lang w:val="id_ID" w:bidi="id_ID"/>
        </w:rPr>
      </w:r>
      <w:r>
        <w:rPr>
          <w:lang w:val="id_ID" w:bidi="id_ID"/>
        </w:rPr>
        <w:t xml:space="preserve">Karena ketidakpercayaannya, Gabriel mengatakan kepada Zakharia bahwa ia tidak akan dapat berbicara sampai putranya dilahirkan. Ia mengatakan bahwa semua yang telah ia katakan akan terwujud dalam waktu Allah. Zakharia kemudian keluar dari Bait Suci. Ketika ia tidak dapat berbicara dan berusaha memberi isyarat kepada mereka apa yang terjadi, mereka mengerti bahwa ia telah melihat sebuah penglihatan. </w:t>
      </w:r>
      <w:hyperlink r:id="rId29">
        <w:r>
          <w:rPr>
            <w:lang w:val="id_ID" w:bidi="id_ID"/>
          </w:rPr>
          <w:rPr>
            <w:color w:val="0000EE"/>
            <w:u w:val="single"/>
          </w:rPr>
          <w:t>Penglihatan</w:t>
        </w:r>
      </w:hyperlink>
      <w:r>
        <w:rPr>
          <w:lang w:val="id_ID" w:bidi="id_ID"/>
        </w:rPr>
        <w:t xml:space="preserve"> mengacu pada pengalaman supernatural ketika wahyu ilahi diberikan kepada seseorang saat mereka terjaga, sedangkan mimpi adalah sesuatu yang Allah perlihatkan kepada manusia ketika mereka sedang tertidur. Jika bahasa Anda hanya memiliki satu kata untuk penglihatan dan mimpi, Anda mungkin ingin berspekulasi apakah orang itu terbangun atau tertidur ketika mereka menerima pesan dari Allah.</w:t>
      </w:r>
    </w:p>
    <w:p>
      <w:pPr/>
      <w:r>
        <w:rPr>
          <w:lang w:val="id_ID" w:bidi="id_ID"/>
        </w:rPr>
      </w:r>
      <w:r>
        <w:rPr>
          <w:lang w:val="id_ID" w:bidi="id_ID"/>
        </w:rPr>
        <w:t xml:space="preserve">Zakharia menyelesaikan minggu </w:t>
      </w:r>
      <w:r>
        <w:rPr>
          <w:b/>
          <w:lang w:val="id_ID" w:bidi="id_ID"/>
        </w:rPr>
        <w:t>pelayanannya di Bait Suci</w:t>
      </w:r>
      <w:r>
        <w:rPr>
          <w:lang w:val="id_ID" w:bidi="id_ID"/>
        </w:rPr>
        <w:t xml:space="preserve">. Sebagai seorang imam Yahudi, Zakharia akan melayani selama dua minggu dalam setahun, di </w:t>
      </w:r>
      <w:hyperlink r:id="rId20">
        <w:r>
          <w:rPr>
            <w:lang w:val="id_ID" w:bidi="id_ID"/>
          </w:rPr>
          <w:rPr>
            <w:color w:val="0000EE"/>
            <w:u w:val="single"/>
          </w:rPr>
          <w:t>Bait Suci</w:t>
        </w:r>
      </w:hyperlink>
      <w:r>
        <w:rPr>
          <w:lang w:val="id_ID" w:bidi="id_ID"/>
        </w:rPr>
        <w:t xml:space="preserve"> melakukan mempersembahkan korban dan persembahan bagi umat. Ia kemudian pulang ke rumah. Setelah beberapa waktu, Elisabet hamil seperti kata malaikat itu. Elisabet pergi ke pengasingan </w:t>
      </w:r>
      <w:r>
        <w:rPr>
          <w:b/>
          <w:lang w:val="id_ID" w:bidi="id_ID"/>
        </w:rPr>
        <w:t>selama lima bulan</w:t>
      </w:r>
      <w:r>
        <w:rPr>
          <w:lang w:val="id_ID" w:bidi="id_ID"/>
        </w:rPr>
        <w:t xml:space="preserve"> ketika mengetahui bahwa dia mengandung. Ini pada dasarnya berarti ia menyembunyikan dirinya atau menjalani kehidupan yang tenang, secara pribadi meskipun teks tidak menjelaskan penyebabnya. Berhati-hatilah agar tidak menerjemahkannya sebagai bersembunyi karena malu akibat melakukan sesuatu yang salah. Elisabet mengungkapkan bahwa Allah telah baik kepadanya dengan membuang rasa malu karena tidak dapat memiliki anak.</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 xml:space="preserve">Dengarkan rekaman nats ini dalam versi terjemahan yang paling mudah dimengerti. </w:t>
      </w:r>
    </w:p>
    <w:p>
      <w:pPr/>
      <w:r>
        <w:rPr>
          <w:lang w:val="id_ID" w:bidi="id_ID"/>
        </w:rPr>
      </w:r>
      <w:r>
        <w:rPr>
          <w:lang w:val="id_ID" w:bidi="id_ID"/>
        </w:rPr>
        <w:t>Dalam sesi ini, ceritakan kembali nats ini, secara berkelompok, dalam bahasa Anda sendiri.</w:t>
      </w:r>
    </w:p>
    <w:p>
      <w:pPr/>
      <w:r>
        <w:rPr>
          <w:lang w:val="id_ID" w:bidi="id_ID"/>
        </w:rPr>
      </w:r>
      <w:r>
        <w:rPr>
          <w:lang w:val="id_ID" w:bidi="id_ID"/>
        </w:rPr>
        <w:t>Pertama, seluruh kelompok harus berlatih menceritakan bagian itu dalam bahasa Anda sendiri. Ingatlah untuk memasukkan hal-hal yang Anda putuskan dalam langkah sebelumnya, seperti kronologi, kata, frasa, emosi, atau apa pun yang Anda diskusikan.</w:t>
      </w:r>
    </w:p>
    <w:p>
      <w:pPr/>
      <w:r>
        <w:rPr>
          <w:lang w:val="id_ID" w:bidi="id_ID"/>
        </w:rPr>
      </w:r>
      <w:r>
        <w:rPr>
          <w:lang w:val="id_ID" w:bidi="id_ID"/>
        </w:rPr>
        <w:t>Seorang anggota kelompok harus menyampaikan beberapa kalimat dari nats itu dan berhenti sejenak. Seorang anggota lain harus menceritakan bagian selanjutnya dari nats itu dan berhenti sejenak. Lakukan ini sampai kelompok itu telah menceritakan kembali semua nats tersebut. Anggota-anggota kelompok dapat saling memperbaiki dalam tahap ini.</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nats tersebut tanpa gangguan setidaknya satu kali. Seorang anggota kelompok dapat menggunakan benda apa saja, gerakan, atau papan cerita untuk membantu mereka mengingat bagian nats ayat-ayat Alkitab tersebut.</w:t>
      </w:r>
    </w:p>
    <w:p>
      <w:pPr/>
      <w:r>
        <w:rPr>
          <w:lang w:val="id_ID" w:bidi="id_ID"/>
        </w:rPr>
      </w:r>
      <w:r>
        <w:rPr>
          <w:lang w:val="id_ID" w:bidi="id_ID"/>
        </w:rPr>
        <w:t xml:space="preserve">Hentikan sejenak audio ini di sini. </w:t>
      </w:r>
    </w:p>
    <w:p>
      <w:pPr/>
      <w:r>
        <w:rPr>
          <w:lang w:val="id_ID" w:bidi="id_ID"/>
        </w:rPr>
      </w:r>
      <w:r>
        <w:rPr>
          <w:lang w:val="id_ID" w:bidi="id_ID"/>
        </w:rPr>
        <w:t>Selanjutnya, kelompok dapat memutuskan versi mana dari nats tersebut yang paling disukai. Anda mungkin memutuskan untuk menyukai cara bercerita seorang anggota kelompok untuk suatu adegan, tetapi menyukai cara anggota kelompok lain menceritakan adegan lainnya.</w:t>
      </w:r>
    </w:p>
    <w:p>
      <w:pPr/>
      <w:r>
        <w:rPr>
          <w:lang w:val="id_ID" w:bidi="id_ID"/>
        </w:rPr>
      </w:r>
      <w:r>
        <w:rPr>
          <w:lang w:val="id_ID" w:bidi="id_ID"/>
        </w:rPr>
        <w:t xml:space="preserve">Hentikan sejenak audio ini di sini. </w:t>
      </w:r>
    </w:p>
    <w:p>
      <w:pPr/>
      <w:r>
        <w:rPr>
          <w:lang w:val="id_ID" w:bidi="id_ID"/>
        </w:rPr>
      </w:r>
      <w:r>
        <w:rPr>
          <w:lang w:val="id_ID" w:bidi="id_ID"/>
        </w:rPr>
        <w:t>Akhirnya, kelompok dapat menyusun versi akhir dari nats itu yang disetujui oleh semua anggota kelompok. Setiap anggota kelompok harus berlatih menceritakan versi akhir dari nats tersebut.</w:t>
      </w:r>
      <w:r>
        <w:rPr>
          <w:lang w:val="id_ID" w:bidi="id_ID"/>
        </w:rPr>
      </w:r>
      <w:r>
        <w:rPr>
          <w:lang w:val="id_ID" w:bidi="id_ID"/>
        </w:rPr>
      </w:r>
    </w:p>
    <w:p>
      <w:pPr/>
      <w:r>
        <w:rPr>
          <w:lang w:val="id_ID" w:bidi="id_ID"/>
        </w:rPr>
      </w:r>
    </w:p>
    <w:p>
      <w:pPr>
        <w:pStyle w:val="Heading2"/>
      </w:pPr>
      <w:r>
        <w:rPr>
          <w:lang w:val="id_ID" w:bidi="id_ID"/>
        </w:rPr>
        <w:t>Lukas 1:5–25</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30">
        <w:r>
          <w:rPr>
            <w:lang w:val="id_ID" w:bidi="id_ID"/>
          </w:rPr>
          <w:rPr>
            <w:color w:val="0000EE"/>
            <w:u w:val="single"/>
          </w:rPr>
          <w:t>Dengar dan Renungkan</w:t>
        </w:r>
      </w:hyperlink>
      <w:r>
        <w:rPr>
          <w:lang w:val="id_ID" w:bidi="id_ID"/>
        </w:rPr>
        <w:t xml:space="preserve"> (697 KB)</w:t>
      </w:r>
      <w:r>
        <w:rPr>
          <w:lang w:val="id_ID" w:bidi="id_ID"/>
        </w:rPr>
      </w:r>
    </w:p>
    <w:p>
      <w:pPr>
        <w:pStyle w:val="ListBullet"/>
        <w:spacing w:line="240" w:lineRule="auto"/>
        <w:ind w:left="720"/>
      </w:pPr>
      <w:r>
        <w:rPr>
          <w:lang w:val="id_ID" w:bidi="id_ID"/>
        </w:rPr>
      </w:r>
      <w:hyperlink r:id="rId31">
        <w:r>
          <w:rPr>
            <w:lang w:val="id_ID" w:bidi="id_ID"/>
          </w:rPr>
          <w:rPr>
            <w:color w:val="0000EE"/>
            <w:u w:val="single"/>
          </w:rPr>
          <w:t>Menyiapkan Panggung</w:t>
        </w:r>
      </w:hyperlink>
      <w:r>
        <w:rPr>
          <w:lang w:val="id_ID" w:bidi="id_ID"/>
        </w:rPr>
        <w:t xml:space="preserve"> (7.1 MB)</w:t>
      </w:r>
      <w:r>
        <w:rPr>
          <w:lang w:val="id_ID" w:bidi="id_ID"/>
        </w:rPr>
      </w:r>
    </w:p>
    <w:p>
      <w:pPr>
        <w:pStyle w:val="ListBullet"/>
        <w:spacing w:line="240" w:lineRule="auto"/>
        <w:ind w:left="720"/>
      </w:pPr>
      <w:r>
        <w:rPr>
          <w:lang w:val="id_ID" w:bidi="id_ID"/>
        </w:rPr>
      </w:r>
      <w:hyperlink r:id="rId32">
        <w:r>
          <w:rPr>
            <w:lang w:val="id_ID" w:bidi="id_ID"/>
          </w:rPr>
          <w:rPr>
            <w:color w:val="0000EE"/>
            <w:u w:val="single"/>
          </w:rPr>
          <w:t>Menjelaskan Adegan</w:t>
        </w:r>
      </w:hyperlink>
      <w:r>
        <w:rPr>
          <w:lang w:val="id_ID" w:bidi="id_ID"/>
        </w:rPr>
        <w:t xml:space="preserve"> (4.3 MB)</w:t>
      </w:r>
      <w:r>
        <w:rPr>
          <w:lang w:val="id_ID" w:bidi="id_ID"/>
        </w:rPr>
      </w:r>
    </w:p>
    <w:p>
      <w:pPr>
        <w:pStyle w:val="ListBullet"/>
        <w:spacing w:line="240" w:lineRule="auto"/>
        <w:ind w:left="720"/>
      </w:pPr>
      <w:r>
        <w:rPr>
          <w:lang w:val="id_ID" w:bidi="id_ID"/>
        </w:rPr>
      </w:r>
      <w:hyperlink r:id="rId33">
        <w:r>
          <w:rPr>
            <w:lang w:val="id_ID" w:bidi="id_ID"/>
          </w:rPr>
          <w:rPr>
            <w:color w:val="0000EE"/>
            <w:u w:val="single"/>
          </w:rPr>
          <w:t>Memperagakan Bacaan</w:t>
        </w:r>
      </w:hyperlink>
      <w:r>
        <w:rPr>
          <w:lang w:val="id_ID" w:bidi="id_ID"/>
        </w:rPr>
        <w:t xml:space="preserve"> (4.9 MB)</w:t>
      </w:r>
      <w:r>
        <w:rPr>
          <w:lang w:val="id_ID" w:bidi="id_ID"/>
        </w:rPr>
      </w:r>
    </w:p>
    <w:p>
      <w:pPr>
        <w:pStyle w:val="ListBullet"/>
        <w:spacing w:line="240" w:lineRule="auto"/>
        <w:ind w:left="720"/>
      </w:pPr>
      <w:r>
        <w:rPr>
          <w:lang w:val="id_ID" w:bidi="id_ID"/>
        </w:rPr>
      </w:r>
      <w:hyperlink r:id="rId34">
        <w:r>
          <w:rPr>
            <w:lang w:val="id_ID" w:bidi="id_ID"/>
          </w:rPr>
          <w:rPr>
            <w:color w:val="0000EE"/>
            <w:u w:val="single"/>
          </w:rPr>
          <w:t>Melengkapi yang Kurang</w:t>
        </w:r>
      </w:hyperlink>
      <w:r>
        <w:rPr>
          <w:lang w:val="id_ID" w:bidi="id_ID"/>
        </w:rPr>
        <w:t xml:space="preserve"> (10.5 MB)</w:t>
      </w:r>
      <w:r>
        <w:rPr>
          <w:lang w:val="id_ID" w:bidi="id_ID"/>
        </w:rPr>
      </w:r>
    </w:p>
    <w:p>
      <w:pPr>
        <w:pStyle w:val="ListBullet"/>
        <w:spacing w:line="240" w:lineRule="auto"/>
        <w:ind w:left="720"/>
      </w:pPr>
      <w:r>
        <w:rPr>
          <w:lang w:val="id_ID" w:bidi="id_ID"/>
        </w:rPr>
      </w:r>
      <w:hyperlink r:id="rId35">
        <w:r>
          <w:rPr>
            <w:lang w:val="id_ID" w:bidi="id_ID"/>
          </w:rPr>
          <w:rPr>
            <w:color w:val="0000EE"/>
            <w:u w:val="single"/>
          </w:rPr>
          <w:t>Menyampaikan Firman Tuhan</w:t>
        </w:r>
      </w:hyperlink>
      <w:r>
        <w:rPr>
          <w:lang w:val="id_ID" w:bidi="id_ID"/>
        </w:rPr>
        <w:t xml:space="preserve"> (1.8 MB)</w:t>
      </w:r>
      <w:r>
        <w:rPr>
          <w:lang w:val="id_ID" w:bidi="id_ID"/>
        </w:rPr>
      </w:r>
      <w:r>
        <w:rPr>
          <w:lang w:val="id_ID" w:bidi="id_ID"/>
        </w:rPr>
      </w:r>
      <w:r>
        <w:rPr>
          <w:lang w:val="id_ID" w:bidi="id_ID"/>
        </w:rPr>
      </w:r>
    </w:p>
    <w:p>
      <w:pPr/>
      <w:r>
        <w:rPr>
          <w:lang w:val="id_ID" w:bidi="id_ID"/>
        </w:rPr>
      </w:r>
    </w:p>
    <w:p>
      <w:pPr>
        <w:pStyle w:val="Heading2"/>
      </w:pPr>
      <w:r>
        <w:rPr>
          <w:lang w:val="id_ID" w:bidi="id_ID"/>
        </w:rPr>
        <w:t>Lukas 1:26–38</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Dengarkan Lukas 1:26–38 dan renungkan dalam hati Anda. Dengarkan teks sebanyak tiga kali (dalam tiga terjemahan yang berbeda, jika memungkinkan). Kemudian diskusikan pertanyaan berikut dalam kelompok:</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 yang Anda tidak sukai atau tidak mengerti?</w:t>
      </w:r>
    </w:p>
    <w:p>
      <w:pPr>
        <w:pStyle w:val="ListBullet"/>
        <w:spacing w:line="240" w:lineRule="auto"/>
        <w:ind w:left="720"/>
      </w:pPr>
      <w:r>
        <w:rPr>
          <w:lang w:val="id_ID" w:bidi="id_ID"/>
        </w:rPr>
      </w:r>
      <w:r>
        <w:rPr>
          <w:lang w:val="id_ID" w:bidi="id_ID"/>
        </w:rPr>
        <w:t>Apa yang diceritakan kisah ini tentang Yesus?</w:t>
      </w:r>
    </w:p>
    <w:p>
      <w:pPr>
        <w:pStyle w:val="ListBullet"/>
        <w:spacing w:line="240" w:lineRule="auto"/>
        <w:ind w:left="720"/>
      </w:pPr>
      <w:r>
        <w:rPr>
          <w:lang w:val="id_ID" w:bidi="id_ID"/>
        </w:rPr>
      </w:r>
      <w:r>
        <w:rPr>
          <w:lang w:val="id_ID" w:bidi="id_ID"/>
        </w:rPr>
        <w:t>Apa yang diceritakan kisah ini tentang orang-orang?</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 kenalan Anda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sekali dalam versi yang paling mudah dimengerti.</w:t>
      </w:r>
    </w:p>
    <w:p>
      <w:pPr/>
      <w:r>
        <w:rPr>
          <w:lang w:val="id_ID" w:bidi="id_ID"/>
        </w:rPr>
      </w:r>
      <w:r>
        <w:rPr>
          <w:lang w:val="id_ID" w:bidi="id_ID"/>
        </w:rPr>
        <w:t>Ini adalah kisah kedua yang menceritakan tentang kehamilan yang mustahil. Lukas menghubungkan kedua kisah itu dengan menunjukkan peristiwa yang sangat mirip pada dua kehamilan itu. Kisah dimulai saat Elisabet hamil enam bulan, Allah mengutus malaikat Gabriel dengan pesan yang berbeda. Kali ini pesannya untuk Maria, saudara Elisabet. Maria tinggal di sebuah kota bernama Nazaret.</w:t>
      </w:r>
    </w:p>
    <w:p>
      <w:pPr/>
      <w:r>
        <w:rPr>
          <w:lang w:val="id_ID" w:bidi="id_ID"/>
        </w:rPr>
      </w:r>
      <w:r>
        <w:rPr>
          <w:lang w:val="id_ID" w:bidi="id_ID"/>
        </w:rPr>
        <w:t>Orang-orang Yahudi tinggal di kota kecil Nazaret yang berada di wilayah Galilea, tetapi mereka dibenci oleh rakyat mereka sendiri. Allah memutuskan untuk mengutus malaikat-Nya, Gabriel, ke sana. Orang-orang Yahudi mengetahui dari nabi Yesaya bahwa Juruselamat yang dijanjikan yang mereka nantikan akan datang dari Galilea. Pada saat ini, daerah itu masih dikuasai oleh orang Romawi.</w:t>
      </w:r>
    </w:p>
    <w:p>
      <w:pPr/>
      <w:r>
        <w:rPr>
          <w:lang w:val="id_ID" w:bidi="id_ID"/>
        </w:rPr>
      </w:r>
      <w:r>
        <w:rPr>
          <w:lang w:val="id_ID" w:bidi="id_ID"/>
        </w:rPr>
        <w:t>Tunjukkan kepada para penerjemah wilayah Galilea dan kota Nazaret di peta Israel.</w:t>
      </w:r>
    </w:p>
    <w:p>
      <w:pPr/>
      <w:r>
        <w:rPr>
          <w:lang w:val="id_ID" w:bidi="id_ID"/>
        </w:rPr>
      </w:r>
      <w:r>
        <w:rPr>
          <w:lang w:val="id_ID" w:bidi="id_ID"/>
        </w:rPr>
        <w:t>Gabriel menampakkan diri kepada seorang wanita muda bernama Maria. Maria masih perawan, artinya ia belum pernah tidur dengan laki-laki sebelumnya. Ia bertunangan dengan laki-laki yang bernama Yusuf.</w:t>
      </w:r>
    </w:p>
    <w:p>
      <w:pPr/>
      <w:r>
        <w:rPr>
          <w:lang w:val="id_ID" w:bidi="id_ID"/>
        </w:rPr>
      </w:r>
      <w:r>
        <w:rPr>
          <w:lang w:val="id_ID" w:bidi="id_ID"/>
        </w:rPr>
        <w:t>Dalam kebudayaan Yahudi, pernikahan diatur oleh orang tua pria dan wanita. Wanita dapat menikah pada usia 12 tahun. Pertunangan itu mengikat secara hukum dan berlangsung selama kurang lebih setahun. Selama setahun ini, Maria dan hartanya sudah menjadi milik Yusuf. Jika ia tidak setia kepada Yusuf selama waktu ini, orang-orang Yahudi pasti akan menganggapnya berzinah.</w:t>
      </w:r>
    </w:p>
    <w:p>
      <w:pPr/>
      <w:r>
        <w:rPr>
          <w:lang w:val="id_ID" w:bidi="id_ID"/>
        </w:rPr>
      </w:r>
      <w:r>
        <w:rPr>
          <w:lang w:val="id_ID" w:bidi="id_ID"/>
        </w:rPr>
        <w:t>Berbicaralah dengan tim Anda. Dalam kebudayaan Anda, apa saja aturan bagi pria dan wanita yang bertunangan untuk menikah?</w:t>
      </w:r>
    </w:p>
    <w:p>
      <w:pPr/>
      <w:r>
        <w:rPr>
          <w:lang w:val="id_ID" w:bidi="id_ID"/>
        </w:rPr>
      </w:r>
      <w:r>
        <w:rPr>
          <w:lang w:val="id_ID" w:bidi="id_ID"/>
        </w:rPr>
        <w:t xml:space="preserve">Yusuf berasal dari keluarga Raja Daud. Ini penting karena Yesaya seorang nabi Yahudi mengatakan bahwa keturunan Raja Daud akan memerintah umat Allah selamanya. Gabriel menampakkan diri di tempat tinggal Maria. Ia menyapanya dan mengatakan kepadanya bahwa ia sangat berkenan kepada Allah. Ia mengatakan bahwa Allah menyertai dia. Ini membuat hati Maria susah. Dalam kebudayaannya, wanita tidak terbiasa disapa dengan sangat hormat. Gabriel mengatakan bahwa Allah telah berkenan kepadanya dan bahwa ia akan memiliki seorang putra. Janji Allah tentang seorang putra bagi seorang perawan akan sangat penting bagi orang-orang Yahudi. Hal itu memenuhi nubuatan lain dari Yesaya tentang Sang Juruselamat - Dia akan dilahirkan dari seorang perawan. Sama seperti yang dilakukan Allah pada Zakharia, Allah memberikan nama putra Maria melalui Gabriel. Dia akan dinamai Yesus, yang berarti "TUHAN Menyelamatkan." Yahweh adalah nama pribadi Allah dalam bahasa Ibrani. Gabriel kemudian menggambarkan akan menjadi siapa Yesus. </w:t>
      </w:r>
    </w:p>
    <w:p>
      <w:pPr/>
      <w:r>
        <w:rPr>
          <w:lang w:val="id_ID" w:bidi="id_ID"/>
        </w:rPr>
      </w:r>
      <w:r>
        <w:rPr>
          <w:lang w:val="id_ID" w:bidi="id_ID"/>
        </w:rPr>
        <w:t>Berhenti di sini dan diskusikan sebagai tim penerjemah: Apakah nama memiliki makna dalam kebudayaan Anda? Bagaimana nama anak dipilih?</w:t>
      </w:r>
    </w:p>
    <w:p>
      <w:pPr/>
      <w:r>
        <w:rPr>
          <w:lang w:val="id_ID" w:bidi="id_ID"/>
        </w:rPr>
      </w:r>
      <w:r>
        <w:rPr>
          <w:lang w:val="id_ID" w:bidi="id_ID"/>
        </w:rPr>
        <w:t>Gabriel mengatakan Yesus akan menjadi Putra Yang Mahatinggi. Ini artinya Ia akan menjadi "Putra Allah" berdasarkan kelahiran. Ketika Raja Daud memerintah Israel, Allah berjanji kepadanya bahwa keturunannya akan naik takhta selamanya. Ketika Gabriel mengatakan Allah akan memberikan takhta Daud kepada Yesus, Dia berfirman bahwa kerajaannya akan bertahan selamanya. Ini mengatakan kepada kita bahwa Yesus akan menjadi Juruselamat yang telah dinantikan orang-orang Yahudi, dan bahwa Ia akan memerintah selamanya atas keturunan Yakub. Yakub adalah leluhur penting bagi umat Yahudi. Nama Yakub diubah menjadi Israel oleh Allah. Semua orang Yahudi pada zaman Yesus adalah keturunan dari 12 putra Yakub. Itulah sebabnya ada 12 suku Israel.</w:t>
      </w:r>
    </w:p>
    <w:p>
      <w:pPr/>
      <w:r>
        <w:rPr>
          <w:lang w:val="id_ID" w:bidi="id_ID"/>
        </w:rPr>
      </w:r>
      <w:r>
        <w:rPr>
          <w:lang w:val="id_ID" w:bidi="id_ID"/>
        </w:rPr>
        <w:t>Seperti Zakharia, Maria mempertanyakan pesan malaikat dan bertanya bagaimana hal ini bisa terjadi karena ia masih perawan. Gabriel mengatakan kepadanya bahwa Roh Kudus akan datang ke atasnya dan bahwa ia akan hamil. Pastikan untuk menekankan bahwa ini artinya ia hamil melalui kuasa Roh Kudus dan bukan melalui pertolongan dari banyak orang. Ungkapan "datang ke atas" merupakan ungkapan sama yang digunakan ketika hadirat Allah "melingkupi" atau "menaungi kemah suci tempat ibadah Yahudi kuno, dalam awan. Kuasa Allah akan turun ke atas Maria sehingga ia akan mengandung Putra Allah. Yesus akan menjadi "kudus," atau dikhususkan karena Dia adalah Putra Allah.</w:t>
      </w:r>
    </w:p>
    <w:p>
      <w:pPr/>
      <w:r>
        <w:rPr>
          <w:lang w:val="id_ID" w:bidi="id_ID"/>
        </w:rPr>
      </w:r>
      <w:r>
        <w:rPr>
          <w:lang w:val="id_ID" w:bidi="id_ID"/>
        </w:rPr>
        <w:t>Gabriel menyampaikan kabar baik kepada Maria tentang kehamilan Elisabet. Ia menunjukkan bagaimana Allah telah membuat kehamilan yang mustahil untuk saudaranya. Gabriel menghibur Maria dengan mengatakan bahwa semua perkataan Allah itu berkuasa. Maria dengan rendah hati menerima bahwa apa yang telah difirmankan Allah kepadanya akan menjadi kenyataan dan Gabriel pun pergi.</w:t>
      </w:r>
    </w:p>
    <w:p>
      <w:pPr/>
      <w:r>
        <w:rPr>
          <w:lang w:val="id_ID" w:bidi="id_ID"/>
        </w:rPr>
      </w:r>
      <w:r>
        <w:rPr>
          <w:lang w:val="id_ID" w:bidi="id_ID"/>
        </w:rPr>
        <w:t>Narasi ini menunjukkan bahwa Yesus adalah Juruselamat yang memenuhi nubuat orang Yahudi yaitu Ia berasal dari Galilea, adalah keturunan Daud, dan dilahirkan dari seorang perawan.</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Dalam sesi ini, Anda akan membantu kelompok memvisualisasikan kisah ini. Anda akan membantu kelompok mendefinisikan adegan, latar belakang, dan tokoh dari kisah ini. </w:t>
      </w:r>
    </w:p>
    <w:p>
      <w:pPr/>
      <w:r>
        <w:rPr>
          <w:lang w:val="id_ID" w:bidi="id_ID"/>
        </w:rPr>
      </w:r>
      <w:r>
        <w:rPr>
          <w:lang w:val="id_ID" w:bidi="id_ID"/>
        </w:rPr>
        <w:t xml:space="preserve">Kisah ini memiliki dua adegan. </w:t>
      </w:r>
    </w:p>
    <w:p>
      <w:pPr/>
      <w:r>
        <w:rPr>
          <w:lang w:val="id_ID" w:bidi="id_ID"/>
        </w:rPr>
      </w:r>
      <w:r>
        <w:rPr>
          <w:b/>
          <w:lang w:val="id_ID" w:bidi="id_ID"/>
        </w:rPr>
        <w:t>Adegan pertama:</w:t>
      </w:r>
      <w:r>
        <w:rPr>
          <w:lang w:val="id_ID" w:bidi="id_ID"/>
        </w:rPr>
        <w:t xml:space="preserve"> Elisabet hamil enam bulan ketika Allah mengutus Gabriel untuk berbicara kepada seorang perawan muda bernama Maria. Ketika Gabriel berkata kepadanya bahwa dia sangat berkenan kepada Tuhan, Maria bersusah hati. </w:t>
      </w:r>
    </w:p>
    <w:p>
      <w:pPr/>
      <w:r>
        <w:rPr>
          <w:lang w:val="id_ID" w:bidi="id_ID"/>
        </w:rPr>
      </w:r>
      <w:r>
        <w:rPr>
          <w:b/>
          <w:lang w:val="id_ID" w:bidi="id_ID"/>
        </w:rPr>
        <w:t>Adegan kedua:</w:t>
      </w:r>
      <w:r>
        <w:rPr>
          <w:lang w:val="id_ID" w:bidi="id_ID"/>
        </w:rPr>
        <w:t xml:space="preserve"> Maria bingung. Gabriel mengatakan kepada Maria bahwa ia akan memiliki seorang putra melalui Roh Kudus yang akan dinamai Yesus. Gabriel mengatakan kepada Maria bahwa saudaranya, Elisabet, sudah hamil dan bahwa firman Allah tidak pernah gagal. Maria dengan rendah hati menerima kehamilannya yang ajaib dan Gabriel pun pergi.</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Gabriel</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Maria</w:t>
      </w:r>
    </w:p>
    <w:p>
      <w:pPr>
        <w:pStyle w:val="ListBullet"/>
        <w:spacing w:line="240" w:lineRule="auto"/>
        <w:ind w:left="720"/>
      </w:pPr>
      <w:r>
        <w:rPr>
          <w:lang w:val="id_ID" w:bidi="id_ID"/>
        </w:rPr>
      </w:r>
      <w:r>
        <w:rPr>
          <w:lang w:val="id_ID" w:bidi="id_ID"/>
        </w:rPr>
        <w:t>Yusuf</w:t>
      </w:r>
    </w:p>
    <w:p>
      <w:pPr>
        <w:pStyle w:val="ListBullet"/>
        <w:spacing w:line="240" w:lineRule="auto"/>
        <w:ind w:left="720"/>
      </w:pPr>
      <w:r>
        <w:rPr>
          <w:lang w:val="id_ID" w:bidi="id_ID"/>
        </w:rPr>
      </w:r>
      <w:r>
        <w:rPr>
          <w:lang w:val="id_ID" w:bidi="id_ID"/>
        </w:rPr>
        <w:t>Elisabet</w:t>
      </w:r>
    </w:p>
    <w:p>
      <w:pPr/>
      <w:r>
        <w:rPr>
          <w:lang w:val="id_ID" w:bidi="id_ID"/>
        </w:rPr>
      </w:r>
      <w:r>
        <w:rPr>
          <w:lang w:val="id_ID" w:bidi="id_ID"/>
        </w:rPr>
        <w:t xml:space="preserve">Dalam sesi ini, mintalah kelompok membuat papan cerita, gambar, atau gunakan alat peraga lain untuk memvisualisasikan kisah dan adegan di dalamnya. </w:t>
      </w:r>
    </w:p>
    <w:p>
      <w:pPr/>
      <w:r>
        <w:rPr>
          <w:lang w:val="id_ID" w:bidi="id_ID"/>
        </w:rPr>
      </w:r>
      <w:r>
        <w:rPr>
          <w:lang w:val="id_ID" w:bidi="id_ID"/>
        </w:rPr>
        <w:t>Penting untuk diingat bahwa Gabriel adalah malaikat yang sama yang menyampaikan kepada Zakharia bahwa Elisabeth istrinya, akan hamil.</w:t>
      </w:r>
    </w:p>
    <w:p>
      <w:pPr/>
      <w:r>
        <w:rPr>
          <w:lang w:val="id_ID" w:bidi="id_ID"/>
        </w:rPr>
      </w:r>
      <w:r>
        <w:rPr>
          <w:lang w:val="id_ID" w:bidi="id_ID"/>
        </w:rPr>
        <w:t>Pada awal akting, pastikan untuk menunjukkan bahwa Elisabet sudah hamil. Ketika Elisabet hamil enam bulan, Allah mengutus malaikat Gabriel kepada seorang perawan bernama Maria. Maria tinggal di Nazaret, sebuah kota di wilayah Galilea. Ia bertunangan dengan seorang pria yang merupakan keturunan Raja Daud. Gabriel menyapanya sambil mengatakan bahwa ia berkenan kepada Allah.</w:t>
      </w:r>
    </w:p>
    <w:p>
      <w:pPr/>
      <w:r>
        <w:rPr>
          <w:lang w:val="id_ID" w:bidi="id_ID"/>
        </w:rPr>
      </w:r>
      <w:r>
        <w:rPr>
          <w:lang w:val="id_ID" w:bidi="id_ID"/>
        </w:rPr>
        <w:t xml:space="preserve">Maria bingung karena berusaha memahami apa maksud perkataan malaikat itu. Malaikat itu menanggapi Maria dengan menyuruhnya supaya tidak takut dan mengungkapkan rencana untuk putra yang akan dia lahirkan yaitu, Yesus. </w:t>
      </w:r>
    </w:p>
    <w:p>
      <w:pPr/>
      <w:r>
        <w:rPr>
          <w:lang w:val="id_ID" w:bidi="id_ID"/>
        </w:rPr>
      </w:r>
      <w:r>
        <w:rPr>
          <w:lang w:val="id_ID" w:bidi="id_ID"/>
        </w:rPr>
        <w:t>Maria berkata kepada malaikat itu bahwa ia adalah perawan dan bertanya bagaimana hal-hal ini akan terjadi. Malaikat itu menjelaskan bahwa itu terjadi melalui kuasa Yang Mahatinggi melalui Roh Kudus.</w:t>
      </w:r>
    </w:p>
    <w:p>
      <w:pPr/>
      <w:r>
        <w:rPr>
          <w:lang w:val="id_ID" w:bidi="id_ID"/>
        </w:rPr>
      </w:r>
      <w:r>
        <w:rPr>
          <w:lang w:val="id_ID" w:bidi="id_ID"/>
        </w:rPr>
        <w:t>Malaikat itu juga mengatakan kepadanya bahwa Elisabet saudaranya, sedang mengandung bahkan pada usia tuanya. Ini berarti Firman Allah tidak pernah gagal.</w:t>
      </w:r>
    </w:p>
    <w:p>
      <w:pPr/>
      <w:r>
        <w:rPr>
          <w:lang w:val="id_ID" w:bidi="id_ID"/>
        </w:rPr>
      </w:r>
      <w:r>
        <w:rPr>
          <w:lang w:val="id_ID" w:bidi="id_ID"/>
        </w:rPr>
        <w:t>Pastikan untuk tidak menyiratkan bahwa penerimaan Maria merupakan sesuatu yang membuat kehamilannya terjadi. Hal-hal ini terjadi karena itu kehendak Allah. Ketika Maria mengatakan, "Semoga segala sesuatu ... menjadi kenyataan" ia menerima kehendak Allah.</w:t>
      </w:r>
    </w:p>
    <w:p>
      <w:pPr/>
      <w:r>
        <w:rPr>
          <w:lang w:val="id_ID" w:bidi="id_ID"/>
        </w:rPr>
      </w:r>
      <w:r>
        <w:rPr>
          <w:lang w:val="id_ID" w:bidi="id_ID"/>
        </w:rPr>
        <w:t>Maria menyatakan bahwa ia adalah hamba Tuhan dan menerima apa yang dikatakan malaikat tentang dia.</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Dalam sesi ini, kelompok akan memerankan kisah tersebut.</w:t>
      </w:r>
    </w:p>
    <w:p>
      <w:pPr/>
      <w:r>
        <w:rPr>
          <w:lang w:val="id_ID" w:bidi="id_ID"/>
        </w:rPr>
      </w:r>
      <w:r>
        <w:rPr>
          <w:lang w:val="id_ID" w:bidi="id_ID"/>
        </w:rPr>
        <w:t>Kisah ini memiliki dua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Tuhan</w:t>
      </w:r>
    </w:p>
    <w:p>
      <w:pPr>
        <w:pStyle w:val="ListBullet"/>
        <w:spacing w:line="240" w:lineRule="auto"/>
        <w:ind w:left="720"/>
      </w:pPr>
      <w:r>
        <w:rPr>
          <w:lang w:val="id_ID" w:bidi="id_ID"/>
        </w:rPr>
      </w:r>
      <w:r>
        <w:rPr>
          <w:lang w:val="id_ID" w:bidi="id_ID"/>
        </w:rPr>
        <w:t>Gabriel</w:t>
      </w:r>
    </w:p>
    <w:p>
      <w:pPr>
        <w:pStyle w:val="ListBullet"/>
        <w:spacing w:line="240" w:lineRule="auto"/>
        <w:ind w:left="720"/>
      </w:pPr>
      <w:r>
        <w:rPr>
          <w:lang w:val="id_ID" w:bidi="id_ID"/>
        </w:rPr>
      </w:r>
      <w:r>
        <w:rPr>
          <w:lang w:val="id_ID" w:bidi="id_ID"/>
        </w:rPr>
        <w:t>Maria</w:t>
      </w:r>
    </w:p>
    <w:p>
      <w:pPr>
        <w:pStyle w:val="ListBullet"/>
        <w:spacing w:line="240" w:lineRule="auto"/>
        <w:ind w:left="720"/>
      </w:pPr>
      <w:r>
        <w:rPr>
          <w:lang w:val="id_ID" w:bidi="id_ID"/>
        </w:rPr>
      </w:r>
      <w:r>
        <w:rPr>
          <w:lang w:val="id_ID" w:bidi="id_ID"/>
        </w:rPr>
        <w:t>Yusuf</w:t>
      </w:r>
    </w:p>
    <w:p>
      <w:pPr>
        <w:pStyle w:val="ListBullet"/>
        <w:spacing w:line="240" w:lineRule="auto"/>
        <w:ind w:left="720"/>
      </w:pPr>
      <w:r>
        <w:rPr>
          <w:lang w:val="id_ID" w:bidi="id_ID"/>
        </w:rPr>
      </w:r>
      <w:r>
        <w:rPr>
          <w:lang w:val="id_ID" w:bidi="id_ID"/>
        </w:rPr>
        <w:t>Elisabet</w:t>
      </w:r>
    </w:p>
    <w:p>
      <w:pPr/>
      <w:r>
        <w:rPr>
          <w:lang w:val="id_ID" w:bidi="id_ID"/>
        </w:rPr>
      </w:r>
      <w:r>
        <w:rPr>
          <w:lang w:val="id_ID" w:bidi="id_ID"/>
        </w:rPr>
        <w:t>Minta tim untuk memerankan kisah itu dua kali. Pertama, minta mereka memerankan kisah itu tanpa berhenti. Pada saat tim memerankan kisah itu untuk kedua kali, hentikan mereka pada titik yang berbeda dalam kisah tersebut.</w:t>
      </w:r>
    </w:p>
    <w:p>
      <w:pPr/>
      <w:r>
        <w:rPr>
          <w:lang w:val="id_ID" w:bidi="id_ID"/>
        </w:rPr>
      </w:r>
      <w:r>
        <w:rPr>
          <w:lang w:val="id_ID" w:bidi="id_ID"/>
        </w:rPr>
        <w:t>Ketika tim memerankan kisah itu untuk pertama kali, perhatikan dialog, alur, plot, dan kronologi kisah tersebut.</w:t>
      </w:r>
    </w:p>
    <w:p>
      <w:pPr/>
      <w:r>
        <w:rPr>
          <w:lang w:val="id_ID" w:bidi="id_ID"/>
        </w:rPr>
      </w:r>
      <w:r>
        <w:rPr>
          <w:lang w:val="id_ID" w:bidi="id_ID"/>
        </w:rPr>
        <w:t>Pastikan bahwa tim memerankan Elisabet yang sedang mengandung enam bulan, serta Maria yang masih muda dan bertunangan dengan Yusuf. Perankan bahwa Yusuf adalah keturunan Raja Daud.</w:t>
      </w:r>
    </w:p>
    <w:p>
      <w:pPr/>
      <w:r>
        <w:rPr>
          <w:lang w:val="id_ID" w:bidi="id_ID"/>
        </w:rPr>
      </w:r>
      <w:r>
        <w:rPr>
          <w:lang w:val="id_ID" w:bidi="id_ID"/>
        </w:rPr>
        <w:t>Pastikan bahwa siapa pun yang berperan sebagai Gabriel akan terus berperan sebagai utusan yang sama kepada Maria, karena Gabriel menampakkan diri baik kepada Zakharia maupun Maria.</w:t>
      </w:r>
    </w:p>
    <w:p>
      <w:pPr/>
      <w:r>
        <w:rPr>
          <w:lang w:val="id_ID" w:bidi="id_ID"/>
        </w:rPr>
      </w:r>
      <w:r>
        <w:rPr>
          <w:lang w:val="id_ID" w:bidi="id_ID"/>
        </w:rPr>
        <w:t>Tim mungkin ingin menata ulang urutan waktu kisah saat mereka memerankannya agar lebih menggambarkan kejadian yang sebenarnya terjadi: Sementara Elisabet sedang mengandung enam bulan, Maria bertunangan dengan Yusuf (yang adalah keturunan raja Daud). Kedua peristiwa ini terjadi pada waktu yang bersamaan dan harus tercermin dalam akting.</w:t>
      </w:r>
    </w:p>
    <w:p>
      <w:pPr/>
      <w:r>
        <w:rPr>
          <w:lang w:val="id_ID" w:bidi="id_ID"/>
        </w:rPr>
      </w:r>
      <w:r>
        <w:rPr>
          <w:lang w:val="id_ID" w:bidi="id_ID"/>
        </w:rPr>
        <w:t>Saat tim memerankan kisah ini untuk kedua kali, hentikan mereka pada titik tertentu.</w:t>
      </w:r>
    </w:p>
    <w:p>
      <w:pPr/>
      <w:r>
        <w:rPr>
          <w:lang w:val="id_ID" w:bidi="id_ID"/>
        </w:rPr>
      </w:r>
      <w:r>
        <w:rPr>
          <w:lang w:val="id_ID" w:bidi="id_ID"/>
        </w:rPr>
        <w:t>Perankanlah Elisabet yang sedang mengandung , dan Maria sedang bertunangan dengan Yusuf.</w:t>
      </w:r>
    </w:p>
    <w:p>
      <w:pPr/>
      <w:r>
        <w:rPr>
          <w:lang w:val="id_ID" w:bidi="id_ID"/>
        </w:rPr>
      </w:r>
      <w:r>
        <w:rPr>
          <w:lang w:val="id_ID" w:bidi="id_ID"/>
        </w:rPr>
        <w:t>Hentikan adegannya: Tanyakan kepada pemeran Maria, "Bagaimana perasaan Anda?" Dengarkan, "Saya bahagia," "Saya penasaran," "Saya gugup," "Saya menantikan kehidupan pernikahan." Ulangi adegannya.</w:t>
      </w:r>
    </w:p>
    <w:p>
      <w:pPr/>
      <w:r>
        <w:rPr>
          <w:lang w:val="id_ID" w:bidi="id_ID"/>
        </w:rPr>
      </w:r>
      <w:r>
        <w:rPr>
          <w:lang w:val="id_ID" w:bidi="id_ID"/>
        </w:rPr>
        <w:t>Kemudian malaikat Gabriel menampakkan diri kepada Maria.</w:t>
      </w:r>
    </w:p>
    <w:p>
      <w:pPr/>
      <w:r>
        <w:rPr>
          <w:lang w:val="id_ID" w:bidi="id_ID"/>
        </w:rPr>
      </w:r>
      <w:r>
        <w:rPr>
          <w:lang w:val="id_ID" w:bidi="id_ID"/>
        </w:rPr>
        <w:t>Hentikan adegannya: Tanyakan kepada pemeran Maria, "Bagaimana perasaan Anda?" Dengarkan, "Saya takut," "Saya tak mengerti," "Apakah saya sedang tidur?" "Apakah ini nyata?" Ulangi adegannya.</w:t>
      </w:r>
    </w:p>
    <w:p>
      <w:pPr/>
      <w:r>
        <w:rPr>
          <w:lang w:val="id_ID" w:bidi="id_ID"/>
        </w:rPr>
      </w:r>
      <w:r>
        <w:rPr>
          <w:lang w:val="id_ID" w:bidi="id_ID"/>
        </w:rPr>
        <w:t>Malaikat itu mengatakan kepadanya: "...wanita yang beroleh kasih karunia, Tuhan menyertaimu."</w:t>
      </w:r>
    </w:p>
    <w:p>
      <w:pPr/>
      <w:r>
        <w:rPr>
          <w:lang w:val="id_ID" w:bidi="id_ID"/>
        </w:rPr>
      </w:r>
      <w:r>
        <w:rPr>
          <w:lang w:val="id_ID" w:bidi="id_ID"/>
        </w:rPr>
        <w:t>Hentikan adegannya: Tanyakan kepada pemeran Maria, "Bagaimana perasaan Anda?" Dengarkan, "Mengapa saya diberi kasih karunia", "Kehormatan ini terlalu besar", "Apakah malaikat benar-benar berbicara kepada saya?" "Saya takut." Ulangi adegannya.</w:t>
      </w:r>
    </w:p>
    <w:p>
      <w:pPr/>
      <w:r>
        <w:rPr>
          <w:lang w:val="id_ID" w:bidi="id_ID"/>
        </w:rPr>
      </w:r>
      <w:r>
        <w:rPr>
          <w:lang w:val="id_ID" w:bidi="id_ID"/>
        </w:rPr>
        <w:t>Maria bingung dan bertanya-tanya apa maksud malaikat itu. Kemudian malaikat itu menyuruhnya agar tidak takut dan bahwa ia telah didapati berkenan di mata Allah. Ia mengatakan kepadanya bahwa ia akan mengandung dan melahirkan seorang putra yang bernama Yesus. Ia menjelaskan semua rencana Allah untuk Dia dan bahwa kerajaan-Nya tidak akan pernah berakhir.</w:t>
      </w:r>
    </w:p>
    <w:p>
      <w:pPr/>
      <w:r>
        <w:rPr>
          <w:lang w:val="id_ID" w:bidi="id_ID"/>
        </w:rPr>
      </w:r>
      <w:r>
        <w:rPr>
          <w:lang w:val="id_ID" w:bidi="id_ID"/>
        </w:rPr>
        <w:t>Hentikan adegannya: Tanyakan kepada pemeran Maria, "Bagaimana perasaan Anda?" Dengarkan, "Saya kewalahan," "Saya bingung," "Saya menerima semuanya," "Saya belum menikah." Ulangi adegannya.</w:t>
      </w:r>
    </w:p>
    <w:p>
      <w:pPr/>
      <w:r>
        <w:rPr>
          <w:lang w:val="id_ID" w:bidi="id_ID"/>
        </w:rPr>
      </w:r>
      <w:r>
        <w:rPr>
          <w:lang w:val="id_ID" w:bidi="id_ID"/>
        </w:rPr>
        <w:t>Maria bertanya kepada malaikat itu, "Bagaimana hal ini bisa terjadi? Aku seorang perawan." Kemudian malaikat itu menjelaskan bahwa itu terjadi melalui kuasa Allah melalui Roh Kudus. Selain itu, sang malaikat menjelaskan bahwa putranya itu kudus dan disebut Putra Allah.</w:t>
      </w:r>
    </w:p>
    <w:p>
      <w:pPr/>
      <w:r>
        <w:rPr>
          <w:lang w:val="id_ID" w:bidi="id_ID"/>
        </w:rPr>
      </w:r>
      <w:r>
        <w:rPr>
          <w:lang w:val="id_ID" w:bidi="id_ID"/>
        </w:rPr>
        <w:t>Hentikan adegannya: Tanyakan kepada pemeran Maria, "Bagaimana perasaan Anda?" Dengarkan, "Saya terkesan," "Saya merendahkan hati," "Saya semakin bingung," "Saya tidak siap untuk ini." Ulangi adegannya.</w:t>
      </w:r>
    </w:p>
    <w:p>
      <w:pPr/>
      <w:r>
        <w:rPr>
          <w:lang w:val="id_ID" w:bidi="id_ID"/>
        </w:rPr>
      </w:r>
      <w:r>
        <w:rPr>
          <w:lang w:val="id_ID" w:bidi="id_ID"/>
        </w:rPr>
        <w:t>Malaikat itu terus mengatakan kepadanya bahwa Eisabet saudaranya, sedang mengandung melalui kuasa Allah yang menunjukkan bahwa firman Allah tidak pernah gagal.</w:t>
      </w:r>
    </w:p>
    <w:p>
      <w:pPr/>
      <w:r>
        <w:rPr>
          <w:lang w:val="id_ID" w:bidi="id_ID"/>
        </w:rPr>
      </w:r>
      <w:r>
        <w:rPr>
          <w:lang w:val="id_ID" w:bidi="id_ID"/>
        </w:rPr>
        <w:t>Hentikan adegannya: Tanyakan kepada pemeran Maria, "Bagaimana perasaan Anda?" Dengarkan, "Saya bersemangat," "Saya penasaran akan kisah Elisabet," "Saya bersyukur." Ulangi adegannya.</w:t>
      </w:r>
    </w:p>
    <w:p>
      <w:pPr/>
      <w:r>
        <w:rPr>
          <w:lang w:val="id_ID" w:bidi="id_ID"/>
        </w:rPr>
      </w:r>
      <w:r>
        <w:rPr>
          <w:lang w:val="id_ID" w:bidi="id_ID"/>
        </w:rPr>
        <w:t>Maria mengatakan, "Aku adalah hamba Tuhan. Semoga segala sesuatu yang telah engkau katakan tentang aku menjadi kenyataan." Kemudian malaikat itu pergi.</w:t>
      </w:r>
    </w:p>
    <w:p>
      <w:pPr/>
      <w:r>
        <w:rPr>
          <w:lang w:val="id_ID" w:bidi="id_ID"/>
        </w:rPr>
      </w:r>
      <w:r>
        <w:rPr>
          <w:lang w:val="id_ID" w:bidi="id_ID"/>
        </w:rPr>
        <w:t>Hentikan adegannya: Tanyakan kepada pemeran Maria, "Bagaimana perasaan Anda?" Dengarkan, "Saya kagum," "Tetapi saya belum menikah," "Apa yang akan dikatakan Yusuf?" "Haruskah saya merasa malu?"</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 sekali dalam versi yang paling mudah dimengerti.</w:t>
      </w:r>
    </w:p>
    <w:p>
      <w:pPr/>
      <w:r>
        <w:rPr>
          <w:lang w:val="id_ID" w:bidi="id_ID"/>
        </w:rPr>
      </w:r>
      <w:r>
        <w:rPr>
          <w:lang w:val="id_ID" w:bidi="id_ID"/>
        </w:rPr>
        <w:t xml:space="preserve">Allah mengutus malaikat </w:t>
      </w:r>
      <w:hyperlink r:id="rId28">
        <w:r>
          <w:rPr>
            <w:lang w:val="id_ID" w:bidi="id_ID"/>
          </w:rPr>
          <w:rPr>
            <w:color w:val="0000EE"/>
            <w:u w:val="single"/>
          </w:rPr>
          <w:t>Gabriel</w:t>
        </w:r>
      </w:hyperlink>
      <w:r>
        <w:rPr>
          <w:lang w:val="id_ID" w:bidi="id_ID"/>
        </w:rPr>
        <w:t xml:space="preserve"> dengan pesan yang berbeda, hanya kali ini, pesan itu ditujukan untuk seorang wanita muda yang bernama Maria. Pastikan untuk menerjemahkan </w:t>
      </w:r>
      <w:hyperlink r:id="rId23">
        <w:r>
          <w:rPr>
            <w:lang w:val="id_ID" w:bidi="id_ID"/>
          </w:rPr>
          <w:rPr>
            <w:color w:val="0000EE"/>
            <w:u w:val="single"/>
          </w:rPr>
          <w:t>malaikat</w:t>
        </w:r>
      </w:hyperlink>
      <w:r>
        <w:rPr>
          <w:lang w:val="id_ID" w:bidi="id_ID"/>
        </w:rPr>
        <w:t xml:space="preserve"> dengan cara yang sama seperti yang telah Anda terjemahkan di bagian lain dari Lukas. Maria tinggal di </w:t>
      </w:r>
      <w:hyperlink r:id="rId36">
        <w:r>
          <w:rPr>
            <w:lang w:val="id_ID" w:bidi="id_ID"/>
          </w:rPr>
          <w:rPr>
            <w:color w:val="0000EE"/>
            <w:u w:val="single"/>
          </w:rPr>
          <w:t>Nazaret</w:t>
        </w:r>
      </w:hyperlink>
      <w:r>
        <w:rPr>
          <w:lang w:val="id_ID" w:bidi="id_ID"/>
        </w:rPr>
        <w:t xml:space="preserve">, sebuah kota kecil yang terletak di dataran selatan wilayah Galilea. Kota ini mungkin hanya memiliki beberapa ratus penduduk. </w:t>
      </w:r>
      <w:hyperlink r:id="rId37">
        <w:r>
          <w:rPr>
            <w:lang w:val="id_ID" w:bidi="id_ID"/>
          </w:rPr>
          <w:rPr>
            <w:color w:val="0000EE"/>
            <w:u w:val="single"/>
          </w:rPr>
          <w:t>Galilea</w:t>
        </w:r>
      </w:hyperlink>
      <w:r>
        <w:rPr>
          <w:lang w:val="id_ID" w:bidi="id_ID"/>
        </w:rPr>
        <w:t xml:space="preserve"> adalah nama sebuah distrik atau provinsi di bagian utara Israel.</w:t>
      </w:r>
    </w:p>
    <w:p>
      <w:pPr/>
      <w:r>
        <w:rPr>
          <w:lang w:val="id_ID" w:bidi="id_ID"/>
        </w:rPr>
      </w:r>
      <w:r>
        <w:rPr>
          <w:lang w:val="id_ID" w:bidi="id_ID"/>
        </w:rPr>
        <w:t>Jika belum pernah, tunjukkan kepada para penerjemah letak wilayah Galilea dan kota Nazaret di peta Israel.</w:t>
      </w:r>
    </w:p>
    <w:p>
      <w:pPr/>
      <w:r>
        <w:rPr>
          <w:lang w:val="id_ID" w:bidi="id_ID"/>
        </w:rPr>
      </w:r>
      <w:r>
        <w:rPr>
          <w:lang w:val="id_ID" w:bidi="id_ID"/>
        </w:rPr>
        <w:t xml:space="preserve">Maria masih </w:t>
      </w:r>
      <w:r>
        <w:rPr>
          <w:b/>
          <w:lang w:val="id_ID" w:bidi="id_ID"/>
        </w:rPr>
        <w:t>perawan</w:t>
      </w:r>
      <w:r>
        <w:rPr>
          <w:lang w:val="id_ID" w:bidi="id_ID"/>
        </w:rPr>
        <w:t xml:space="preserve">. Kata ini mengacu pada seorang gadis muda yang belum menikah dan tidak pernah berhubungan seksual dengan seorang pria. Dalam kebudayaan Yahudi, usia normal bagi seorang gadis yang menikah bisa berusia 12 tahun. Ia bertunangan dengan seorang pria yang bernama Yusuf, seorang </w:t>
      </w:r>
      <w:r>
        <w:rPr>
          <w:b/>
          <w:lang w:val="id_ID" w:bidi="id_ID"/>
        </w:rPr>
        <w:t>keturunan Daud</w:t>
      </w:r>
      <w:r>
        <w:rPr>
          <w:lang w:val="id_ID" w:bidi="id_ID"/>
        </w:rPr>
        <w:t xml:space="preserve">. Lukas menyebutkan bahwa Yusuf adalah keturunan Raja Daud sebagai cara untuk menghubungkan Yesus dengan leluhur dari kerajaan. Raja </w:t>
      </w:r>
      <w:hyperlink r:id="rId38">
        <w:r>
          <w:rPr>
            <w:lang w:val="id_ID" w:bidi="id_ID"/>
          </w:rPr>
          <w:rPr>
            <w:color w:val="0000EE"/>
            <w:u w:val="single"/>
          </w:rPr>
          <w:t>Daud</w:t>
        </w:r>
      </w:hyperlink>
      <w:r>
        <w:rPr>
          <w:lang w:val="id_ID" w:bidi="id_ID"/>
        </w:rPr>
        <w:t xml:space="preserve"> adalah raja kedua Israel yang memerintah selama 40 tahun. Ia dikatakan sebagai "seorang yang berkenan di hati Allah." Ketika Raja Daud ingin membangun Bait Suci bagi Allah, Allah justru berfirman kepadanya bahwa Dia akan membangun sebuah rumah untuk Daud. Sebuah "rumah untuk Daud" mengacu pada memberinya garis keturunan yang akan memerintah Israel selamanya. Janji Allah kepada Daud menunjuk pada Juruselamat yang akan datang - Yesus. Karena Yusuf adalah "ayah" kandung Yesus, itu menunjukkan bagaimana Yesus, melalui perpanjangan waktu, adalah "putra Daud." </w:t>
      </w:r>
    </w:p>
    <w:p>
      <w:pPr/>
      <w:r>
        <w:rPr>
          <w:lang w:val="id_ID" w:bidi="id_ID"/>
        </w:rPr>
      </w:r>
      <w:r>
        <w:rPr>
          <w:lang w:val="id_ID" w:bidi="id_ID"/>
        </w:rPr>
        <w:t xml:space="preserve">Ketika Gabriel menyapa Maria, ia mengatakan kepadanya bahwa ia telah </w:t>
      </w:r>
      <w:r>
        <w:rPr>
          <w:b/>
          <w:lang w:val="id_ID" w:bidi="id_ID"/>
        </w:rPr>
        <w:t>didapati berkenan kepada Allah</w:t>
      </w:r>
      <w:r>
        <w:rPr>
          <w:lang w:val="id_ID" w:bidi="id_ID"/>
        </w:rPr>
        <w:t>. Ungkapan ini penting karena menunjukkan bahwa Allah yang memilih Maria. Ini menekankan bahwa Allah berkenan kepada laki-laki serta perempuan tertentu dan itu tidak berdasarkan pada nilai seseorang. Maria berkenan kepada Allah karena Dia memilihnya untuk menjadi ibunda Juruselamat yang dijanjikan.</w:t>
      </w:r>
    </w:p>
    <w:p>
      <w:pPr/>
      <w:r>
        <w:rPr>
          <w:lang w:val="id_ID" w:bidi="id_ID"/>
        </w:rPr>
      </w:r>
      <w:r>
        <w:rPr>
          <w:lang w:val="id_ID" w:bidi="id_ID"/>
        </w:rPr>
        <w:t xml:space="preserve">Maria </w:t>
      </w:r>
      <w:r>
        <w:rPr>
          <w:b/>
          <w:lang w:val="id_ID" w:bidi="id_ID"/>
        </w:rPr>
        <w:t>bingung</w:t>
      </w:r>
      <w:r>
        <w:rPr>
          <w:lang w:val="id_ID" w:bidi="id_ID"/>
        </w:rPr>
        <w:t xml:space="preserve"> dengan salamnya. Pasti akan aneh bagi seseorang seperti dia yang disapa sangat hormat. Bagi orang-orang Yahudi, tidak lazim bagi para wanita untuk disapa dengan cara ini. Sapaan menunjukkan bahwa ia dipilih untuk melayani Allah. Gabriel mengatakan kepadanya bahwa Allah akan memberikan kepadanya seorang putra dan bahwa akan dinamai </w:t>
      </w:r>
      <w:r>
        <w:rPr>
          <w:b/>
          <w:lang w:val="id_ID" w:bidi="id_ID"/>
        </w:rPr>
        <w:t>Yesus</w:t>
      </w:r>
      <w:r>
        <w:rPr>
          <w:lang w:val="id_ID" w:bidi="id_ID"/>
        </w:rPr>
        <w:t xml:space="preserve">. Yesus berarti "Yahweh Menyelamatkan," atau "Allah Menyelamatkan." Dia adalah Juruselamat yang dijanjikan dan telah dinantikan orang-orang Yahudi. Malaikat itu mengatakan kepada Maria bahwa Dia akan disebut </w:t>
      </w:r>
      <w:r>
        <w:rPr>
          <w:b/>
          <w:lang w:val="id_ID" w:bidi="id_ID"/>
        </w:rPr>
        <w:t>Putra Yang Mahatinggi</w:t>
      </w:r>
      <w:r>
        <w:rPr>
          <w:lang w:val="id_ID" w:bidi="id_ID"/>
        </w:rPr>
        <w:t>. Frasa ini sejajar dengan frasa "Putra Allah." Yang Mahatinggi adalah nama Perjanjian Lama untuk Allah karena Dialah yang tertinggi dan berada di surga. Mungkin lebih mudah diterjemahkan sebagai "Allah Yang Mahatinggi akan menyebut-Nya putra-Nya."</w:t>
      </w:r>
    </w:p>
    <w:p>
      <w:pPr/>
      <w:r>
        <w:rPr>
          <w:lang w:val="id_ID" w:bidi="id_ID"/>
        </w:rPr>
      </w:r>
      <w:r>
        <w:rPr>
          <w:lang w:val="id_ID" w:bidi="id_ID"/>
        </w:rPr>
        <w:t xml:space="preserve">Gabriel mengatakan bahwa Allah akan memberinya takhta </w:t>
      </w:r>
      <w:r>
        <w:rPr>
          <w:b/>
          <w:lang w:val="id_ID" w:bidi="id_ID"/>
        </w:rPr>
        <w:t>ayahnya, Daud</w:t>
      </w:r>
      <w:r>
        <w:rPr>
          <w:lang w:val="id_ID" w:bidi="id_ID"/>
        </w:rPr>
        <w:t>. Ungkapan ini menunjukkan bahwa Yesus akan menjadi Juruselamat kerajaan karena Dia adalah keturunan Raja Daud. Takhta memiliki beberapa arti. Bukan hanya berarti bahwa Yesus akan memerintah atas Israel seperti yang dilakukan Raja Daud, tetapi juga berarti otoritas. Bapa Daud bisa diterjemahkan sebagai Leluhur Daud.</w:t>
      </w:r>
    </w:p>
    <w:p>
      <w:pPr/>
      <w:r>
        <w:rPr>
          <w:lang w:val="id_ID" w:bidi="id_ID"/>
        </w:rPr>
      </w:r>
      <w:r>
        <w:rPr>
          <w:lang w:val="id_ID" w:bidi="id_ID"/>
        </w:rPr>
        <w:t xml:space="preserve">Maria bertanya bagaimana hal ini akan terjadi karena ia masih perawan. Gabriel mengatakan kepadanya </w:t>
      </w:r>
      <w:r>
        <w:rPr>
          <w:b/>
          <w:lang w:val="id_ID" w:bidi="id_ID"/>
        </w:rPr>
        <w:t>Roh Kudus akan datang kepadamu</w:t>
      </w:r>
      <w:r>
        <w:rPr>
          <w:lang w:val="id_ID" w:bidi="id_ID"/>
        </w:rPr>
        <w:t xml:space="preserve">. Ungkapan ini harus diperlakukan dengan hati-hati sehingga tidak tersirat adanya kepemilikan atau hubungan seksual. Apa pun ungkapan yang digunakan dalam bahasa Anda harus menunjukkan bahwa anak itu dikandung melalui kuasa hadirat Allah dan bukan melalui tindakan manusia. </w:t>
      </w:r>
      <w:hyperlink r:id="rId25">
        <w:r>
          <w:rPr>
            <w:lang w:val="id_ID" w:bidi="id_ID"/>
          </w:rPr>
          <w:rPr>
            <w:color w:val="0000EE"/>
            <w:u w:val="single"/>
          </w:rPr>
          <w:t>Roh Kudus</w:t>
        </w:r>
      </w:hyperlink>
      <w:r>
        <w:rPr>
          <w:lang w:val="id_ID" w:bidi="id_ID"/>
        </w:rPr>
        <w:t>, atau kuasa Allah, akan turun ke atas Maria dan ia akan mengandung Putra Allah. Pastikan untuk menerjemahkan Roh Kudus dengan cara yang sama seperti yang telah Anda terjemahkan di bagian lain dari Lukas.</w:t>
      </w:r>
    </w:p>
    <w:p>
      <w:pPr/>
      <w:r>
        <w:rPr>
          <w:lang w:val="id_ID" w:bidi="id_ID"/>
        </w:rPr>
      </w:r>
      <w:r>
        <w:rPr>
          <w:lang w:val="id_ID" w:bidi="id_ID"/>
        </w:rPr>
        <w:t xml:space="preserve">Ketika Gabriel mengatakan bahwa bayi ini akan </w:t>
      </w:r>
      <w:hyperlink r:id="rId26">
        <w:r>
          <w:rPr>
            <w:lang w:val="id_ID" w:bidi="id_ID"/>
          </w:rPr>
          <w:rPr>
            <w:color w:val="0000EE"/>
            <w:u w:val="single"/>
          </w:rPr>
          <w:t>kudus</w:t>
        </w:r>
      </w:hyperlink>
      <w:r>
        <w:rPr>
          <w:lang w:val="id_ID" w:bidi="id_ID"/>
        </w:rPr>
        <w:t>, kata ini merujuk pada sesuatu yang dipisahkan untuk tujuan khusus bagi Allah. Ketika kudus mengacu pada Allah sendiri, itu menandakan bahwa Dia berbeda dari ciptaan-Nya, dan bahwa Dia memiliki moral yang sempurna. Ini merujuk pada kemuliaan dan kekuasaan-Nya.</w:t>
      </w:r>
    </w:p>
    <w:p>
      <w:pPr/>
      <w:r>
        <w:rPr>
          <w:lang w:val="id_ID" w:bidi="id_ID"/>
        </w:rPr>
      </w:r>
      <w:r>
        <w:rPr>
          <w:lang w:val="id_ID" w:bidi="id_ID"/>
        </w:rPr>
        <w:t>Jika penonton Anda tidak memahami definisi lengkap dari kata kudus, Anda bisa memilih untuk menyertakan deskripsi singkat dalam terjemahan Anda.</w:t>
      </w:r>
    </w:p>
    <w:p>
      <w:pPr/>
      <w:r>
        <w:rPr>
          <w:lang w:val="id_ID" w:bidi="id_ID"/>
        </w:rPr>
      </w:r>
      <w:r>
        <w:rPr>
          <w:lang w:val="id_ID" w:bidi="id_ID"/>
        </w:rPr>
        <w:t xml:space="preserve">Yesus tidak hanya akan menjadi kudus, tetapi Dia akan disebut </w:t>
      </w:r>
      <w:hyperlink r:id="rId39">
        <w:r>
          <w:rPr>
            <w:lang w:val="id_ID" w:bidi="id_ID"/>
          </w:rPr>
          <w:rPr>
            <w:color w:val="0000EE"/>
            <w:u w:val="single"/>
          </w:rPr>
          <w:t>Putra Allah</w:t>
        </w:r>
      </w:hyperlink>
      <w:r>
        <w:rPr>
          <w:lang w:val="id_ID" w:bidi="id_ID"/>
        </w:rPr>
        <w:t>. Frasa ini menunjukkan hubungan khusus Yesus dengan Allah. Dia adalah Putra Allah dan Allah adalah Bapa-Nya. Harus diperjelas bahwa Yesus bukan hasil dari persatuan fisik Allah dengan wanita.</w:t>
      </w:r>
    </w:p>
    <w:p>
      <w:pPr/>
      <w:r>
        <w:rPr>
          <w:lang w:val="id_ID" w:bidi="id_ID"/>
        </w:rPr>
      </w:r>
      <w:r>
        <w:rPr>
          <w:lang w:val="id_ID" w:bidi="id_ID"/>
        </w:rPr>
        <w:t xml:space="preserve">Gabriel mengatakan kepada Maria kabar baik tentang bagaimana saudaranya, Elisabet, yang tidak dapat memiliki anak-anak, kini hamil enam bulan. Ia menekankan bahwa tidak ada yang mustahil bagi Allah. Maria dengan rendah hati menerima pesan Allah kepadanya dan menyebut dirinya hamba </w:t>
      </w:r>
      <w:r>
        <w:rPr>
          <w:b/>
          <w:lang w:val="id_ID" w:bidi="id_ID"/>
        </w:rPr>
        <w:t>Tuhan</w:t>
      </w:r>
      <w:r>
        <w:rPr>
          <w:lang w:val="id_ID" w:bidi="id_ID"/>
        </w:rPr>
        <w:t>. Ini bisa diterjemahkan bahwa ia siap dan bersedia melayani Allah. Pastikan hal ini tidak tampak seperti pelayanan yang dipaksakan. Kemudian malaikat itu pergi.</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 xml:space="preserve">Dengarkan rekaman perikop ini dalam versi terjemahan yang paling mudah dimengerti. </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bagian itu dalam bahasa Anda sendiri. Ingatlah untuk memasukkan hal-hal yang Anda putuskan dalam langkah sebelumnya, seperti kronologi, kata, frasa, emosi, atau apa pun yang Anda diskusikan.</w:t>
      </w:r>
    </w:p>
    <w:p>
      <w:pPr/>
      <w:r>
        <w:rPr>
          <w:lang w:val="id_ID" w:bidi="id_ID"/>
        </w:rPr>
      </w:r>
      <w:r>
        <w:rPr>
          <w:lang w:val="id_ID" w:bidi="id_ID"/>
        </w:rPr>
        <w:t>Seorang anggota kelompok harus menyampaikan beberapa kalimat dari perikop itu dan berhenti sejenak. Seorang anggota lain harus menceritakan bagian selanjutnya dari perikop itu dan berhenti sejenak. Lakukan ini sampai kelompok itu telah menceritakan kembali semua perikop tersebut. Anggota-anggota kelompok dapat saling memperbaiki dalam tahap ini.</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mereka mengingat bagian perikop tersebut.</w:t>
      </w:r>
    </w:p>
    <w:p>
      <w:pPr/>
      <w:r>
        <w:rPr>
          <w:lang w:val="id_ID" w:bidi="id_ID"/>
        </w:rPr>
      </w:r>
      <w:r>
        <w:rPr>
          <w:lang w:val="id_ID" w:bidi="id_ID"/>
        </w:rPr>
        <w:t xml:space="preserve">Hentikan sejenak audio ini di sini. </w:t>
      </w:r>
    </w:p>
    <w:p>
      <w:pPr/>
      <w:r>
        <w:rPr>
          <w:lang w:val="id_ID" w:bidi="id_ID"/>
        </w:rPr>
      </w:r>
      <w:r>
        <w:rPr>
          <w:lang w:val="id_ID" w:bidi="id_ID"/>
        </w:rPr>
        <w:t>Selanjutnya, kelompok dapat memutuskan versi mana dari perikop tersebut yang paling disukai. Anda mungkin memutuskan untuk menyukai cara bercerita seorang anggota kelompok untuk suatu adegan, tetapi menyukai cara anggota kelompok lain menceritakan adegan lainnya.</w:t>
      </w:r>
    </w:p>
    <w:p>
      <w:pPr/>
      <w:r>
        <w:rPr>
          <w:lang w:val="id_ID" w:bidi="id_ID"/>
        </w:rPr>
      </w:r>
      <w:r>
        <w:rPr>
          <w:lang w:val="id_ID" w:bidi="id_ID"/>
        </w:rPr>
        <w:t xml:space="preserve">Hentikan sejenak audio ini di sini. </w:t>
      </w:r>
    </w:p>
    <w:p>
      <w:pPr/>
      <w:r>
        <w:rPr>
          <w:lang w:val="id_ID" w:bidi="id_ID"/>
        </w:rPr>
      </w:r>
      <w:r>
        <w:rPr>
          <w:lang w:val="id_ID" w:bidi="id_ID"/>
        </w:rPr>
        <w:t>Akhirnya, kelompok dapat menyusun versi akhir dari perikop itu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Lukas 1:26–38</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40">
        <w:r>
          <w:rPr>
            <w:lang w:val="id_ID" w:bidi="id_ID"/>
          </w:rPr>
          <w:rPr>
            <w:color w:val="0000EE"/>
            <w:u w:val="single"/>
          </w:rPr>
          <w:t>Dengar dan Renungkan</w:t>
        </w:r>
      </w:hyperlink>
      <w:r>
        <w:rPr>
          <w:lang w:val="id_ID" w:bidi="id_ID"/>
        </w:rPr>
        <w:t xml:space="preserve"> (404 KB)</w:t>
      </w:r>
      <w:r>
        <w:rPr>
          <w:lang w:val="id_ID" w:bidi="id_ID"/>
        </w:rPr>
      </w:r>
    </w:p>
    <w:p>
      <w:pPr>
        <w:pStyle w:val="ListBullet"/>
        <w:spacing w:line="240" w:lineRule="auto"/>
        <w:ind w:left="720"/>
      </w:pPr>
      <w:r>
        <w:rPr>
          <w:lang w:val="id_ID" w:bidi="id_ID"/>
        </w:rPr>
      </w:r>
      <w:hyperlink r:id="rId41">
        <w:r>
          <w:rPr>
            <w:lang w:val="id_ID" w:bidi="id_ID"/>
          </w:rPr>
          <w:rPr>
            <w:color w:val="0000EE"/>
            <w:u w:val="single"/>
          </w:rPr>
          <w:t>Menyiapkan Panggung</w:t>
        </w:r>
      </w:hyperlink>
      <w:r>
        <w:rPr>
          <w:lang w:val="id_ID" w:bidi="id_ID"/>
        </w:rPr>
        <w:t xml:space="preserve"> (2.7 MB)</w:t>
      </w:r>
      <w:r>
        <w:rPr>
          <w:lang w:val="id_ID" w:bidi="id_ID"/>
        </w:rPr>
      </w:r>
    </w:p>
    <w:p>
      <w:pPr>
        <w:pStyle w:val="ListBullet"/>
        <w:spacing w:line="240" w:lineRule="auto"/>
        <w:ind w:left="720"/>
      </w:pPr>
      <w:r>
        <w:rPr>
          <w:lang w:val="id_ID" w:bidi="id_ID"/>
        </w:rPr>
      </w:r>
      <w:hyperlink r:id="rId42">
        <w:r>
          <w:rPr>
            <w:lang w:val="id_ID" w:bidi="id_ID"/>
          </w:rPr>
          <w:rPr>
            <w:color w:val="0000EE"/>
            <w:u w:val="single"/>
          </w:rPr>
          <w:t>Menjelaskan Adegan</w:t>
        </w:r>
      </w:hyperlink>
      <w:r>
        <w:rPr>
          <w:lang w:val="id_ID" w:bidi="id_ID"/>
        </w:rPr>
        <w:t xml:space="preserve"> (1.4 MB)</w:t>
      </w:r>
      <w:r>
        <w:rPr>
          <w:lang w:val="id_ID" w:bidi="id_ID"/>
        </w:rPr>
      </w:r>
    </w:p>
    <w:p>
      <w:pPr>
        <w:pStyle w:val="ListBullet"/>
        <w:spacing w:line="240" w:lineRule="auto"/>
        <w:ind w:left="720"/>
      </w:pPr>
      <w:r>
        <w:rPr>
          <w:lang w:val="id_ID" w:bidi="id_ID"/>
        </w:rPr>
      </w:r>
      <w:hyperlink r:id="rId43">
        <w:r>
          <w:rPr>
            <w:lang w:val="id_ID" w:bidi="id_ID"/>
          </w:rPr>
          <w:rPr>
            <w:color w:val="0000EE"/>
            <w:u w:val="single"/>
          </w:rPr>
          <w:t>Memperagakan Bacaan</w:t>
        </w:r>
      </w:hyperlink>
      <w:r>
        <w:rPr>
          <w:lang w:val="id_ID" w:bidi="id_ID"/>
        </w:rPr>
        <w:t xml:space="preserve"> (2.3 MB)</w:t>
      </w:r>
      <w:r>
        <w:rPr>
          <w:lang w:val="id_ID" w:bidi="id_ID"/>
        </w:rPr>
      </w:r>
    </w:p>
    <w:p>
      <w:pPr>
        <w:pStyle w:val="ListBullet"/>
        <w:spacing w:line="240" w:lineRule="auto"/>
        <w:ind w:left="720"/>
      </w:pPr>
      <w:r>
        <w:rPr>
          <w:lang w:val="id_ID" w:bidi="id_ID"/>
        </w:rPr>
      </w:r>
      <w:hyperlink r:id="rId44">
        <w:r>
          <w:rPr>
            <w:lang w:val="id_ID" w:bidi="id_ID"/>
          </w:rPr>
          <w:rPr>
            <w:color w:val="0000EE"/>
            <w:u w:val="single"/>
          </w:rPr>
          <w:t>Melengkapi yang Kurang</w:t>
        </w:r>
      </w:hyperlink>
      <w:r>
        <w:rPr>
          <w:lang w:val="id_ID" w:bidi="id_ID"/>
        </w:rPr>
        <w:t xml:space="preserve"> (2.3 MB)</w:t>
      </w:r>
      <w:r>
        <w:rPr>
          <w:lang w:val="id_ID" w:bidi="id_ID"/>
        </w:rPr>
      </w:r>
    </w:p>
    <w:p>
      <w:pPr>
        <w:pStyle w:val="ListBullet"/>
        <w:spacing w:line="240" w:lineRule="auto"/>
        <w:ind w:left="720"/>
      </w:pPr>
      <w:r>
        <w:rPr>
          <w:lang w:val="id_ID" w:bidi="id_ID"/>
        </w:rPr>
      </w:r>
      <w:hyperlink r:id="rId45">
        <w:r>
          <w:rPr>
            <w:lang w:val="id_ID" w:bidi="id_ID"/>
          </w:rPr>
          <w:rPr>
            <w:color w:val="0000EE"/>
            <w:u w:val="single"/>
          </w:rPr>
          <w:t>Menyampaikan Firman Tuhan</w:t>
        </w:r>
      </w:hyperlink>
      <w:r>
        <w:rPr>
          <w:lang w:val="id_ID" w:bidi="id_ID"/>
        </w:rPr>
        <w:t xml:space="preserve"> (1.0 MB)</w:t>
      </w:r>
      <w:r>
        <w:rPr>
          <w:lang w:val="id_ID" w:bidi="id_ID"/>
        </w:rPr>
      </w:r>
      <w:r>
        <w:rPr>
          <w:lang w:val="id_ID" w:bidi="id_ID"/>
        </w:rPr>
      </w:r>
      <w:r>
        <w:rPr>
          <w:lang w:val="id_ID" w:bidi="id_ID"/>
        </w:rPr>
      </w:r>
    </w:p>
    <w:p>
      <w:pPr/>
      <w:r>
        <w:rPr>
          <w:lang w:val="id_ID" w:bidi="id_ID"/>
        </w:rPr>
      </w:r>
    </w:p>
    <w:p>
      <w:pPr>
        <w:pStyle w:val="Heading2"/>
      </w:pPr>
      <w:r>
        <w:rPr>
          <w:lang w:val="id_ID" w:bidi="id_ID"/>
        </w:rPr>
        <w:t>Lukas 1:39–56</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 xml:space="preserve">Dengarkan Lukas 1:39–56 dan renungkan dalam hati Anda. Dengarkan teks sebanyak tiga kali (dalam tiga terjemahan yang berbeda, jika memungkinkan). Kemudian diskusikan pertanyaan berikut dalam kelompok: </w:t>
      </w:r>
    </w:p>
    <w:p>
      <w:pPr>
        <w:pStyle w:val="ListBullet"/>
        <w:spacing w:line="240" w:lineRule="auto"/>
        <w:ind w:left="720"/>
      </w:pPr>
      <w:r>
        <w:rPr>
          <w:lang w:val="id_ID" w:bidi="id_ID"/>
        </w:rPr>
      </w:r>
      <w:r>
        <w:rPr>
          <w:lang w:val="id_ID" w:bidi="id_ID"/>
        </w:rPr>
        <w:t xml:space="preserve">Apa yang Anda suka dalam kisah ini? </w:t>
      </w:r>
    </w:p>
    <w:p>
      <w:pPr>
        <w:pStyle w:val="ListBullet"/>
        <w:spacing w:line="240" w:lineRule="auto"/>
        <w:ind w:left="720"/>
      </w:pPr>
      <w:r>
        <w:rPr>
          <w:lang w:val="id_ID" w:bidi="id_ID"/>
        </w:rPr>
      </w:r>
      <w:r>
        <w:rPr>
          <w:lang w:val="id_ID" w:bidi="id_ID"/>
        </w:rPr>
        <w:t xml:space="preserve">Apa yang Anda tidak suka atau tidak mengerti? </w:t>
      </w:r>
    </w:p>
    <w:p>
      <w:pPr>
        <w:pStyle w:val="ListBullet"/>
        <w:spacing w:line="240" w:lineRule="auto"/>
        <w:ind w:left="720"/>
      </w:pPr>
      <w:r>
        <w:rPr>
          <w:lang w:val="id_ID" w:bidi="id_ID"/>
        </w:rPr>
      </w:r>
      <w:r>
        <w:rPr>
          <w:lang w:val="id_ID" w:bidi="id_ID"/>
        </w:rPr>
        <w:t xml:space="preserve">Apa yang diceritakan kisah ini tentang Yesus? </w:t>
      </w:r>
    </w:p>
    <w:p>
      <w:pPr>
        <w:pStyle w:val="ListBullet"/>
        <w:spacing w:line="240" w:lineRule="auto"/>
        <w:ind w:left="720"/>
      </w:pPr>
      <w:r>
        <w:rPr>
          <w:lang w:val="id_ID" w:bidi="id_ID"/>
        </w:rPr>
      </w:r>
      <w:r>
        <w:rPr>
          <w:lang w:val="id_ID" w:bidi="id_ID"/>
        </w:rPr>
        <w:t xml:space="preserve">Apa yang diceritakan kisah ini tentang orang-orang? </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 xml:space="preserve">Siapa kenalan Anda yang perlu mendengar kisah ini? </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sekali dalam versi yang paling mudah dimengerti.</w:t>
      </w:r>
    </w:p>
    <w:p>
      <w:pPr/>
      <w:r>
        <w:rPr>
          <w:lang w:val="id_ID" w:bidi="id_ID"/>
        </w:rPr>
      </w:r>
      <w:r>
        <w:rPr>
          <w:lang w:val="id_ID" w:bidi="id_ID"/>
        </w:rPr>
        <w:t>Lukas melanjutkan kisahnya tentang kehidupan Yesus sesuai urutan peristiwa yang terjadi. Kisah dimulai dengan Maria di Nazaret tepat setelah ia mendengar kabar dari utusan Allah, Gabriel. Maria bergegas menjenguk kerabatnya yang sudah tua, Elisabet, karena Gabriel mengatakan kepadanya bahwa ia tidak lagi mandul, melainkan mengandung. Maria mempersiapkan perjalanannya dan pergi beberapa hari kemudian untuk mengunjungi Elisabet. Perjalanan dari Nazaret ke negara Yudea yang berbukit adalah antara 100–150 kilometer atau 70–100 mil. Ini pasti akan ditempuh tiga sampai lima hari tergantung pada apakah ia berjalan atau mengendarai keledai.</w:t>
      </w:r>
    </w:p>
    <w:p>
      <w:pPr/>
      <w:r>
        <w:rPr>
          <w:lang w:val="id_ID" w:bidi="id_ID"/>
        </w:rPr>
      </w:r>
      <w:r>
        <w:rPr>
          <w:lang w:val="id_ID" w:bidi="id_ID"/>
        </w:rPr>
        <w:t>Tunjukkan kepada tim terjemahan Anda sebuah peta yang menjelaskan rute dari Nazaret ke Yudea agar memiliki gambaran yang lebih baik tentang seberapa jauh Maria harus melakukan perjalanan.</w:t>
      </w:r>
    </w:p>
    <w:p>
      <w:pPr/>
      <w:r>
        <w:rPr>
          <w:lang w:val="id_ID" w:bidi="id_ID"/>
        </w:rPr>
      </w:r>
      <w:r>
        <w:rPr>
          <w:lang w:val="id_ID" w:bidi="id_ID"/>
        </w:rPr>
        <w:t>Maria tiba di kota tempat Elisabet dan Zakharia tinggal--di daerah bukit Yudea. Ia memasuki rumah dan menyapa Elisabet. Dalam kebudayaan Yahudi, orang yang lebih muda selalu menyapa orang yang lebih tua dahulu. Elisabet berasal dari keluarga imam. Ia sudah tua dan berasal dari status yang lebih tinggi. Mendengar suara Maria, bayi Elisabet membuat gerakan yang kuat dalam rahimnya. Kemudian Elisabet dipenuhi oleh Roh Kudus dan Dia memberikan wawasan khusus untuk berbicara kepada Maria. Pastikan ini dinyatakan dengan cara yang menunjukkan bahwa Elisabet tidak akan mengetahui hal-hal ini dengan sendirinya, tetapi hanya melalui tuntunan Roh Kudus.</w:t>
      </w:r>
    </w:p>
    <w:p>
      <w:pPr/>
      <w:r>
        <w:rPr>
          <w:lang w:val="id_ID" w:bidi="id_ID"/>
        </w:rPr>
      </w:r>
      <w:r>
        <w:rPr>
          <w:lang w:val="id_ID" w:bidi="id_ID"/>
        </w:rPr>
        <w:t>Jika berbicara tentang rahim merupakan sesuatu yang sensitif dalam budaya Anda, Anda juga dapat menerjemahkannya sebagai "anak dalam dirinya."</w:t>
      </w:r>
    </w:p>
    <w:p>
      <w:pPr/>
      <w:r>
        <w:rPr>
          <w:lang w:val="id_ID" w:bidi="id_ID"/>
        </w:rPr>
      </w:r>
      <w:r>
        <w:rPr>
          <w:lang w:val="id_ID" w:bidi="id_ID"/>
        </w:rPr>
        <w:t>Dalam suara nyaring, ia dengan gembira mengatakan kepada Maria bahwa ia lebih diberkati daripada wanita lain dan Allah telah menunjukkan perkenan istimewa kepada bayinya. Roh Kudus mengungkapkan kepada Elisabet bahwa bayi Maria adalah Juruselamat yang dijanjikan dan telah mereka nantikan. Sekali lagi, ini bukan sesuatu yang tidak akan diketahui Elisabet sendiri. Elisabet kagum dan merendahkan hati serta bertanya mengapa ia begitu dihormati sehingga ibunda Juruselamat yang dijanjikan datang mengunjunginya. Elisabet kemudian memberi tahu Maria bahwa bayinya bergerak keras dalam dirinya karena sukacitanya ketika ia mendengar suara Maria. Elisabet mengatakan kepada Maria bahwa ia diberkati karena percaya. Elisabet berbicara tentang bagaimana Maria percaya dan menerima apa yang dikatakan Gabriel kepadanya.</w:t>
      </w:r>
    </w:p>
    <w:p>
      <w:pPr/>
      <w:r>
        <w:rPr>
          <w:lang w:val="id_ID" w:bidi="id_ID"/>
        </w:rPr>
      </w:r>
      <w:r>
        <w:rPr>
          <w:lang w:val="id_ID" w:bidi="id_ID"/>
        </w:rPr>
        <w:t>Kemudian Maria menanggapi Elisabet dengan memuji Allah karena belas kasih-Nya kepadanya dan umat-Nya, Israel.</w:t>
      </w:r>
    </w:p>
    <w:p>
      <w:pPr/>
      <w:r>
        <w:rPr>
          <w:lang w:val="id_ID" w:bidi="id_ID"/>
        </w:rPr>
      </w:r>
      <w:r>
        <w:rPr>
          <w:lang w:val="id_ID" w:bidi="id_ID"/>
        </w:rPr>
        <w:t>Tanyakan kepada tim Anda apakah mereka memiliki ungkapan artistik seperti lagu atau puisi. Apakah perbedaan antara lagu dan puisi? Bahasa macam apakah yang digunakan untuk masing-masing? Apakah mereka menyanyi atau membaca puisi untuk hal-hal yang benar-benar terjadi, atau hanya untuk peristiwa yang tidak nyata? Akankah lagu ini lebih baik dinyatakan sebagai puisi?</w:t>
      </w:r>
    </w:p>
    <w:p>
      <w:pPr/>
      <w:r>
        <w:rPr>
          <w:lang w:val="id_ID" w:bidi="id_ID"/>
        </w:rPr>
      </w:r>
      <w:r>
        <w:rPr>
          <w:lang w:val="id_ID" w:bidi="id_ID"/>
        </w:rPr>
        <w:t>Maria mengatakan bahwa rohnya bersukacita dalam Allah, Juruselamatnya. Ia memuji-Nya karena bersikap baik kepadanya dengan memilihnya menjadi ibunda Juruselamat yang dijanjikan meskipun dia memiliki status yang rendah. Penting untuk dicatat bahwa status rendah atau rendah hati berarti bahwa ia menyadari bahwa dia tidak penting. Ia hanya seorang gadis muda yang miskin. Pastikan untuk menerjemahkan bahwa karena kebaikan Allah kepadanyalah generasi mendatang akan menyebutnya diberkati dan bukan karena sesuatu yang dia lakukan secara pribadi. Maria mengatakan Allah menunjukkan belas kasihan kepada orang-orang yang takut kepada-Nya. Ini bukan berarti bahwa banyak orang takut kepada-Nya. Ini berarti bahwa mereka sangat menghormati Allah dan tunduk kepada-Nya. Maria mengatakan Allah menunjukkan belas kasihan kepada semua orang, dan cucu anak-anak mereka, ketika mereka menghormati Allah. Maria bukan hanya memuji Allah untuk masa lalu, tetapi untuk apa yang akan Dia lakukan melalui anaknya yang belum lahir, Juruselamat yang dijanjikan.</w:t>
      </w:r>
    </w:p>
    <w:p>
      <w:pPr/>
      <w:r>
        <w:rPr>
          <w:lang w:val="id_ID" w:bidi="id_ID"/>
        </w:rPr>
      </w:r>
      <w:r>
        <w:rPr>
          <w:lang w:val="id_ID" w:bidi="id_ID"/>
        </w:rPr>
        <w:t>Acuan Maria untuk leluhur mereka itu penting. Umat Allah dinamai menurut Yakub, yang juga disebut Israel. Abraham adalah leluhurnya. Allah berjanji kepada umat-Nya, Dia akan selalu menolong mereka. Maria mengatakan Dia menunjukkan kebaikan kepada mereka dengan mengutus Juruselamat yang dijanjikan.</w:t>
      </w:r>
    </w:p>
    <w:p>
      <w:pPr/>
      <w:r>
        <w:rPr>
          <w:lang w:val="id_ID" w:bidi="id_ID"/>
        </w:rPr>
      </w:r>
      <w:r>
        <w:rPr>
          <w:lang w:val="id_ID" w:bidi="id_ID"/>
        </w:rPr>
        <w:t>Bagaimana kebudayaan Anda memandang Maria atau ibu Allah? Kisah ini mengatakan bahwa Maria diberkati Allah. Allah menunjukkan belas kasihan dan kebaikan kepadanya. Bagaimana Anda menceritakan kisah lain seperti ini dalam kebudayaan Anda?</w:t>
      </w:r>
    </w:p>
    <w:p>
      <w:pPr/>
      <w:r>
        <w:rPr>
          <w:lang w:val="id_ID" w:bidi="id_ID"/>
        </w:rPr>
      </w:r>
      <w:r>
        <w:rPr>
          <w:lang w:val="id_ID" w:bidi="id_ID"/>
        </w:rPr>
        <w:t>Maria menghabiskan tiga bulan bersama Elisabet sebelum ia pulang ke Nazaret. Karena Elisabet sudah mengandung enam bulan ketika Maria berkunjung, ada kemungkinan bahwa ia tinggal sampai bayi Elisabet lahir.</w:t>
      </w:r>
    </w:p>
    <w:p>
      <w:pPr/>
      <w:r>
        <w:rPr>
          <w:lang w:val="id_ID" w:bidi="id_ID"/>
        </w:rPr>
      </w:r>
      <w:r>
        <w:rPr>
          <w:lang w:val="id_ID" w:bidi="id_ID"/>
        </w:rPr>
        <w:t xml:space="preserve">Bagian ini menunjukkan bahwa Elisabet dan Maria menyadari bahwa Allah menepati janji-Nya dan menjawab doa-doa Israel melalui kehamilan ajaib mereka. </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Dalam sesi ini, Anda akan membantu kelompok memvisualisasikan kisah ini. Anda akan membantu kelompok mendefinisikan adegan, latar belakang, dan tokoh dari kisah ini.</w:t>
      </w:r>
    </w:p>
    <w:p>
      <w:pPr/>
      <w:r>
        <w:rPr>
          <w:lang w:val="id_ID" w:bidi="id_ID"/>
        </w:rPr>
      </w:r>
      <w:r>
        <w:rPr>
          <w:lang w:val="id_ID" w:bidi="id_ID"/>
        </w:rPr>
        <w:t>Kisah ini memiliki empat adegan.</w:t>
      </w:r>
    </w:p>
    <w:p>
      <w:pPr/>
      <w:r>
        <w:rPr>
          <w:lang w:val="id_ID" w:bidi="id_ID"/>
        </w:rPr>
      </w:r>
      <w:r>
        <w:rPr>
          <w:b/>
          <w:lang w:val="id_ID" w:bidi="id_ID"/>
        </w:rPr>
        <w:t>Adegan pertama:</w:t>
      </w:r>
      <w:r>
        <w:rPr>
          <w:lang w:val="id_ID" w:bidi="id_ID"/>
        </w:rPr>
        <w:t xml:space="preserve"> Maria bergegas ke rumah Zakharia dan menyapa Elisabet.</w:t>
      </w:r>
    </w:p>
    <w:p>
      <w:pPr/>
      <w:r>
        <w:rPr>
          <w:lang w:val="id_ID" w:bidi="id_ID"/>
        </w:rPr>
      </w:r>
      <w:r>
        <w:rPr>
          <w:b/>
          <w:lang w:val="id_ID" w:bidi="id_ID"/>
        </w:rPr>
        <w:t>Adegan kedua:</w:t>
      </w:r>
      <w:r>
        <w:rPr>
          <w:lang w:val="id_ID" w:bidi="id_ID"/>
        </w:rPr>
        <w:t xml:space="preserve"> Anak Elisabet, bergerak dengan kuat saat mendengar suara Maria. Karena dipenuhi oleh Roh Kudus, ia memberkati Maria dan menjelaskan apa yang terjadi.</w:t>
      </w:r>
    </w:p>
    <w:p>
      <w:pPr/>
      <w:r>
        <w:rPr>
          <w:lang w:val="id_ID" w:bidi="id_ID"/>
        </w:rPr>
      </w:r>
      <w:r>
        <w:rPr>
          <w:b/>
          <w:lang w:val="id_ID" w:bidi="id_ID"/>
        </w:rPr>
        <w:t>Adegan ketiga:</w:t>
      </w:r>
      <w:r>
        <w:rPr>
          <w:lang w:val="id_ID" w:bidi="id_ID"/>
        </w:rPr>
        <w:t xml:space="preserve"> Maria memuji karena apa yang telah dilakukan Allah kepadanya, maka teringat apa yang telah dilakukan Allah bagi umat-Nya, Israel.</w:t>
      </w:r>
    </w:p>
    <w:p>
      <w:pPr/>
      <w:r>
        <w:rPr>
          <w:lang w:val="id_ID" w:bidi="id_ID"/>
        </w:rPr>
      </w:r>
      <w:r>
        <w:rPr>
          <w:b/>
          <w:lang w:val="id_ID" w:bidi="id_ID"/>
        </w:rPr>
        <w:t>Adegan keempat:</w:t>
      </w:r>
      <w:r>
        <w:rPr>
          <w:lang w:val="id_ID" w:bidi="id_ID"/>
        </w:rPr>
        <w:t xml:space="preserve"> Maria tinggal bersama Elisabet selama tiga bulan sebelum ia pulang ke rumah.</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Elisabet</w:t>
      </w:r>
    </w:p>
    <w:p>
      <w:pPr>
        <w:pStyle w:val="ListBullet"/>
        <w:spacing w:line="240" w:lineRule="auto"/>
        <w:ind w:left="720"/>
      </w:pPr>
      <w:r>
        <w:rPr>
          <w:lang w:val="id_ID" w:bidi="id_ID"/>
        </w:rPr>
      </w:r>
      <w:r>
        <w:rPr>
          <w:lang w:val="id_ID" w:bidi="id_ID"/>
        </w:rPr>
        <w:t>Anak dalam kandungan Elisabet</w:t>
      </w:r>
    </w:p>
    <w:p>
      <w:pPr>
        <w:pStyle w:val="ListBullet"/>
        <w:spacing w:line="240" w:lineRule="auto"/>
        <w:ind w:left="720"/>
      </w:pPr>
      <w:r>
        <w:rPr>
          <w:lang w:val="id_ID" w:bidi="id_ID"/>
        </w:rPr>
      </w:r>
      <w:r>
        <w:rPr>
          <w:lang w:val="id_ID" w:bidi="id_ID"/>
        </w:rPr>
        <w:t>Maria</w:t>
      </w:r>
    </w:p>
    <w:p>
      <w:pPr/>
      <w:r>
        <w:rPr>
          <w:lang w:val="id_ID" w:bidi="id_ID"/>
        </w:rPr>
      </w:r>
      <w:r>
        <w:rPr>
          <w:lang w:val="id_ID" w:bidi="id_ID"/>
        </w:rPr>
        <w:t>Dalam sesi ini, mintalah kelompok membuat papan cerita, gambar, atau gunakan alat peraga lain untuk menggambarkan kisah dan adegan di dalamnya.</w:t>
      </w:r>
    </w:p>
    <w:p>
      <w:pPr/>
      <w:r>
        <w:rPr>
          <w:lang w:val="id_ID" w:bidi="id_ID"/>
        </w:rPr>
      </w:r>
      <w:r>
        <w:rPr>
          <w:lang w:val="id_ID" w:bidi="id_ID"/>
        </w:rPr>
        <w:t>Maria pergi untuk mengunjungi Elisabet.</w:t>
      </w:r>
    </w:p>
    <w:p>
      <w:pPr/>
      <w:r>
        <w:rPr>
          <w:lang w:val="id_ID" w:bidi="id_ID"/>
        </w:rPr>
      </w:r>
      <w:r>
        <w:rPr>
          <w:lang w:val="id_ID" w:bidi="id_ID"/>
        </w:rPr>
        <w:t>Penting untuk diingat bahwa Maria pergi beberapa hari setelah malaikat itu mengatakan kepadanya tentang kehamilan Elisabet. Perjalanan ini pasti akan ditempuhnya selama tiga sampai lima hari.</w:t>
      </w:r>
    </w:p>
    <w:p>
      <w:pPr/>
      <w:r>
        <w:rPr>
          <w:lang w:val="id_ID" w:bidi="id_ID"/>
        </w:rPr>
      </w:r>
      <w:r>
        <w:rPr>
          <w:lang w:val="id_ID" w:bidi="id_ID"/>
        </w:rPr>
        <w:t>Ketika Maria tiba di rumah Elisabet, ia menyapa Elisabet, seperti adat istiadat. Kemudian anak di dalam perut Elisabet melompat di dalam dirinya.</w:t>
      </w:r>
    </w:p>
    <w:p>
      <w:pPr/>
      <w:r>
        <w:rPr>
          <w:lang w:val="id_ID" w:bidi="id_ID"/>
        </w:rPr>
      </w:r>
      <w:r>
        <w:rPr>
          <w:lang w:val="id_ID" w:bidi="id_ID"/>
        </w:rPr>
        <w:t>Gerakan yang kuat dari anak dalam diri Elisabet sangat berbeda dari gerakan normal seorang anak dalam dirinya.</w:t>
      </w:r>
    </w:p>
    <w:p>
      <w:pPr/>
      <w:r>
        <w:rPr>
          <w:lang w:val="id_ID" w:bidi="id_ID"/>
        </w:rPr>
      </w:r>
      <w:r>
        <w:rPr>
          <w:lang w:val="id_ID" w:bidi="id_ID"/>
        </w:rPr>
        <w:t>Setelah ini, Elisabet mengatakan kepada Maria bahwa ia diberkati di atas semua wanita, dan Elisabet mengatakan kepadanya bahwa ia merasa terhormat untuk dikunjungi oleh Maria yang merupakan ibu Tuhan.</w:t>
      </w:r>
    </w:p>
    <w:p>
      <w:pPr/>
      <w:r>
        <w:rPr>
          <w:lang w:val="id_ID" w:bidi="id_ID"/>
        </w:rPr>
      </w:r>
      <w:r>
        <w:rPr>
          <w:lang w:val="id_ID" w:bidi="id_ID"/>
        </w:rPr>
        <w:t>Segala sesuatu yang dikatakan Elisabet adalah akibat dipenuhi oleh Roh Kudus. Tidak ada cara lain yang dapat dilakukannya untuk mengetahui tentang anak Maria atau bahwa Maria percaya kepada firman Tuhan.</w:t>
      </w:r>
    </w:p>
    <w:p>
      <w:pPr/>
      <w:r>
        <w:rPr>
          <w:lang w:val="id_ID" w:bidi="id_ID"/>
        </w:rPr>
      </w:r>
      <w:r>
        <w:rPr>
          <w:lang w:val="id_ID" w:bidi="id_ID"/>
        </w:rPr>
        <w:t>Maria menanggapi dengan sebuah lagu kepada Tuhan untuk apa yang dilakukan Allah melalui dirinya.</w:t>
      </w:r>
    </w:p>
    <w:p>
      <w:pPr/>
      <w:r>
        <w:rPr>
          <w:lang w:val="id_ID" w:bidi="id_ID"/>
        </w:rPr>
      </w:r>
      <w:r>
        <w:rPr>
          <w:lang w:val="id_ID" w:bidi="id_ID"/>
        </w:rPr>
        <w:t>Tanggapan Maria merupakan pengakuan awal tentang siapa Allah dalam kehidupannya. Maria memperjelas bahwa kedudukannya dalam masyarakat sangat rendah, tetapi juga cara Allah telah menunjukkan belas kasihan kepadanya. Kemudian ia menyadari bagaimana Allah dalam belas kasihan-Nya telah bertindak sepanjang sejarah kepada umat-Nya.</w:t>
      </w:r>
    </w:p>
    <w:p>
      <w:pPr/>
      <w:r>
        <w:rPr>
          <w:lang w:val="id_ID" w:bidi="id_ID"/>
        </w:rPr>
      </w:r>
      <w:r>
        <w:rPr>
          <w:lang w:val="id_ID" w:bidi="id_ID"/>
        </w:rPr>
        <w:t>Kemudian Maria pulang ke rumahnya sendiri.</w:t>
      </w:r>
    </w:p>
    <w:p>
      <w:pPr/>
      <w:r>
        <w:rPr>
          <w:lang w:val="id_ID" w:bidi="id_ID"/>
        </w:rPr>
      </w:r>
      <w:r>
        <w:rPr>
          <w:lang w:val="id_ID" w:bidi="id_ID"/>
        </w:rPr>
        <w:t>Penting untuk menunjukkan bahwa ia tidak pergi ke rumah Yusuf, karena dia masih bertunangan dan belum menikah.</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Dalam sesi ini, kelompok akan mendramatisir kisah tersebut.</w:t>
      </w:r>
    </w:p>
    <w:p>
      <w:pPr/>
      <w:r>
        <w:rPr>
          <w:lang w:val="id_ID" w:bidi="id_ID"/>
        </w:rPr>
      </w:r>
      <w:r>
        <w:rPr>
          <w:lang w:val="id_ID" w:bidi="id_ID"/>
        </w:rPr>
        <w:t>Kisah ini memiliki empat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Elisabet</w:t>
      </w:r>
    </w:p>
    <w:p>
      <w:pPr>
        <w:pStyle w:val="ListBullet"/>
        <w:spacing w:line="240" w:lineRule="auto"/>
        <w:ind w:left="720"/>
      </w:pPr>
      <w:r>
        <w:rPr>
          <w:lang w:val="id_ID" w:bidi="id_ID"/>
        </w:rPr>
      </w:r>
      <w:r>
        <w:rPr>
          <w:lang w:val="id_ID" w:bidi="id_ID"/>
        </w:rPr>
        <w:t xml:space="preserve">Anak dalam kandungan Elisabet </w:t>
      </w:r>
    </w:p>
    <w:p>
      <w:pPr>
        <w:pStyle w:val="ListBullet"/>
        <w:spacing w:line="240" w:lineRule="auto"/>
        <w:ind w:left="720"/>
      </w:pPr>
      <w:r>
        <w:rPr>
          <w:lang w:val="id_ID" w:bidi="id_ID"/>
        </w:rPr>
      </w:r>
      <w:r>
        <w:rPr>
          <w:lang w:val="id_ID" w:bidi="id_ID"/>
        </w:rPr>
        <w:t>Maria</w:t>
      </w:r>
    </w:p>
    <w:p>
      <w:pPr/>
      <w:r>
        <w:rPr>
          <w:lang w:val="id_ID" w:bidi="id_ID"/>
        </w:rPr>
      </w:r>
      <w:r>
        <w:rPr>
          <w:lang w:val="id_ID" w:bidi="id_ID"/>
        </w:rPr>
        <w:t>Minta tim untuk memerankan kisah itu dua kali. Pertama, minta mereka memerankan kisah itu tanpa berhenti. Pada saat tim memerankan kisah itu untuk kedua kali, hentikan mereka pada titik yang berbeda dalam kisah tersebut.</w:t>
      </w:r>
    </w:p>
    <w:p>
      <w:pPr/>
      <w:r>
        <w:rPr>
          <w:lang w:val="id_ID" w:bidi="id_ID"/>
        </w:rPr>
      </w:r>
      <w:r>
        <w:rPr>
          <w:lang w:val="id_ID" w:bidi="id_ID"/>
        </w:rPr>
        <w:t>Ketika tim memerankan kisah itu untuk pertama kali, perhatikan dialog, alur, plot, dan kronologi kisah tersebut.</w:t>
      </w:r>
    </w:p>
    <w:p>
      <w:pPr/>
      <w:r>
        <w:rPr>
          <w:lang w:val="id_ID" w:bidi="id_ID"/>
        </w:rPr>
      </w:r>
      <w:r>
        <w:rPr>
          <w:lang w:val="id_ID" w:bidi="id_ID"/>
        </w:rPr>
        <w:t>Pastikan bahwa tim memerankan: Elisabet sedang hamil enam bulan. Maria menempuh jarak yang jauh, perlu tiga sampai lima hari agar tiba di rumah Elisabet.</w:t>
      </w:r>
    </w:p>
    <w:p>
      <w:pPr/>
      <w:r>
        <w:rPr>
          <w:lang w:val="id_ID" w:bidi="id_ID"/>
        </w:rPr>
      </w:r>
      <w:r>
        <w:rPr>
          <w:lang w:val="id_ID" w:bidi="id_ID"/>
        </w:rPr>
        <w:t>Ketika Maria tiba dan menyapa Elisabet, bayinya membuat gerakan yang luar biasa kuat dalam dirinya. Ketika Elisabet berbicara kepada Maria, itu dilakukan melalui inspirasi Roh Kudus.</w:t>
      </w:r>
    </w:p>
    <w:p>
      <w:pPr/>
      <w:r>
        <w:rPr>
          <w:lang w:val="id_ID" w:bidi="id_ID"/>
        </w:rPr>
      </w:r>
      <w:r>
        <w:rPr>
          <w:lang w:val="id_ID" w:bidi="id_ID"/>
        </w:rPr>
        <w:t>Saat tim memerankan kisah ini untuk kedua kali, hentikan mereka pada titik tertentu.</w:t>
      </w:r>
    </w:p>
    <w:p>
      <w:pPr/>
      <w:r>
        <w:rPr>
          <w:lang w:val="id_ID" w:bidi="id_ID"/>
        </w:rPr>
      </w:r>
      <w:r>
        <w:rPr>
          <w:lang w:val="id_ID" w:bidi="id_ID"/>
        </w:rPr>
        <w:t>Maria meninggalkan rumahnya dan berjalan selama beberapa hari agar tiba di rumah Elisabet.</w:t>
      </w:r>
    </w:p>
    <w:p>
      <w:pPr/>
      <w:r>
        <w:rPr>
          <w:lang w:val="id_ID" w:bidi="id_ID"/>
        </w:rPr>
      </w:r>
      <w:r>
        <w:rPr>
          <w:lang w:val="id_ID" w:bidi="id_ID"/>
        </w:rPr>
        <w:t>Hentikan adegannya: Tanyakan kepada pemeran Maria, "Bagaimana perasaan Anda?" Dengarkan, "Saya tertarik," "Saya berharap," "Saya tidak sabar untuk bertemu sepupu saya," "Saya bersemangat," "Saya mengingat semua yang dikatakan malaikat." Ulangi adegannya.</w:t>
      </w:r>
    </w:p>
    <w:p>
      <w:pPr/>
      <w:r>
        <w:rPr>
          <w:lang w:val="id_ID" w:bidi="id_ID"/>
        </w:rPr>
      </w:r>
      <w:r>
        <w:rPr>
          <w:lang w:val="id_ID" w:bidi="id_ID"/>
        </w:rPr>
        <w:t>Maria tiba dan ia menyapa sepupunya, Elisabet. Elisabet merasakan gerakan bayi dalam kandungannya saat Maria menyapa. Ini adalah gerakan yang tidak ia duga.</w:t>
      </w:r>
    </w:p>
    <w:p>
      <w:pPr/>
      <w:r>
        <w:rPr>
          <w:lang w:val="id_ID" w:bidi="id_ID"/>
        </w:rPr>
      </w:r>
      <w:r>
        <w:rPr>
          <w:lang w:val="id_ID" w:bidi="id_ID"/>
        </w:rPr>
        <w:t>Hentikan adegannya: Tanyakan kepada pemeran Maria, "Bagaimana perasaan Anda?" Dengarkan, "Saya bersemangat," "Saya belum merasakan ini sebelumnya," "Saya merasa Allah menuntunku untuk mengatakan sesuatu." Ulangi adegannya.</w:t>
      </w:r>
    </w:p>
    <w:p>
      <w:pPr/>
      <w:r>
        <w:rPr>
          <w:lang w:val="id_ID" w:bidi="id_ID"/>
        </w:rPr>
      </w:r>
      <w:r>
        <w:rPr>
          <w:lang w:val="id_ID" w:bidi="id_ID"/>
        </w:rPr>
        <w:t>Elisabet mengajukan pertanyaan, Mengapa aku begitu terhormat sehingga ibu Tuhanku harus mengunjungiku? Elisabet mengatakan kepada Maria bahwa ia diberkati di antara semua wanita dan bahwa dia mematuhi apa yang difirmankan Tuhan.</w:t>
      </w:r>
    </w:p>
    <w:p>
      <w:pPr/>
      <w:r>
        <w:rPr>
          <w:lang w:val="id_ID" w:bidi="id_ID"/>
        </w:rPr>
      </w:r>
      <w:r>
        <w:rPr>
          <w:lang w:val="id_ID" w:bidi="id_ID"/>
        </w:rPr>
        <w:t>Hentikan adegannya: Tanyakan kepada pemeran Maria, "Bagaimana perasaan Anda?" Dengarkan, "Saya yakin," "Saya merasa yakin," "Saya merasa aman," "Saya merasa bahwa itu bukan mimpi." Tanyakan kepada pemeran Maria, "Bagaimana perasaan Anda?" Dengarkan, "Rendah hati," "Kagum," "Saya ingin melakukan panggilan Allah kepadaku." Ulangi adegannya.</w:t>
      </w:r>
    </w:p>
    <w:p>
      <w:pPr/>
      <w:r>
        <w:rPr>
          <w:lang w:val="id_ID" w:bidi="id_ID"/>
        </w:rPr>
      </w:r>
      <w:r>
        <w:rPr>
          <w:lang w:val="id_ID" w:bidi="id_ID"/>
        </w:rPr>
        <w:t>Maria menanggapinya dengan sebuah lagu pujian.</w:t>
      </w:r>
    </w:p>
    <w:p>
      <w:pPr/>
      <w:r>
        <w:rPr>
          <w:lang w:val="id_ID" w:bidi="id_ID"/>
        </w:rPr>
      </w:r>
      <w:r>
        <w:rPr>
          <w:lang w:val="id_ID" w:bidi="id_ID"/>
        </w:rPr>
        <w:t>Hentikan adegannya: Tanyakan kepada pemeran Maria, "Bagaimana perasaan Anda?" Dengarkan, "Saya bersemangat karena ini akhirnya terjadi," "Saya merasa istimewa," "Saya merasa terhormat mengetahui apa yang akan terjadi." Ulangi adegannya.</w:t>
      </w:r>
    </w:p>
    <w:p>
      <w:pPr/>
      <w:r>
        <w:rPr>
          <w:lang w:val="id_ID" w:bidi="id_ID"/>
        </w:rPr>
      </w:r>
      <w:r>
        <w:rPr>
          <w:lang w:val="id_ID" w:bidi="id_ID"/>
        </w:rPr>
        <w:t>Maria pulang ke rumah setelah tiga bulan.</w:t>
      </w:r>
    </w:p>
    <w:p>
      <w:pPr/>
      <w:r>
        <w:rPr>
          <w:lang w:val="id_ID" w:bidi="id_ID"/>
        </w:rPr>
      </w:r>
      <w:r>
        <w:rPr>
          <w:lang w:val="id_ID" w:bidi="id_ID"/>
        </w:rPr>
        <w:t>Hentikan adegannya: Tanyakan kepada pemeran Maria, "Bagaimana perasaan Anda?" Dengarkan, "Saya khawatir pada Yusuf," "Saya senang atas peneguhan melalui Elisabet," "Saya bertanya-tanya tentang masa depan Yesus."</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 xml:space="preserve">Dengarkan teks sekali dalam versi yang paling mudah dimengerti. </w:t>
      </w:r>
    </w:p>
    <w:p>
      <w:pPr/>
      <w:r>
        <w:rPr>
          <w:lang w:val="id_ID" w:bidi="id_ID"/>
        </w:rPr>
      </w:r>
      <w:r>
        <w:rPr>
          <w:lang w:val="id_ID" w:bidi="id_ID"/>
        </w:rPr>
        <w:t xml:space="preserve">Segera setelah Gabriel memberikan pesan kepada Maria, Maria meninggalkan </w:t>
      </w:r>
      <w:hyperlink r:id="rId36">
        <w:r>
          <w:rPr>
            <w:lang w:val="id_ID" w:bidi="id_ID"/>
          </w:rPr>
          <w:rPr>
            <w:color w:val="0000EE"/>
            <w:u w:val="single"/>
          </w:rPr>
          <w:t>Nazaret</w:t>
        </w:r>
      </w:hyperlink>
      <w:r>
        <w:rPr>
          <w:lang w:val="id_ID" w:bidi="id_ID"/>
        </w:rPr>
        <w:t xml:space="preserve">, untuk pergi mengunjungi kerabatnya, Elisabet, di daerah </w:t>
      </w:r>
      <w:r>
        <w:rPr>
          <w:b/>
          <w:lang w:val="id_ID" w:bidi="id_ID"/>
        </w:rPr>
        <w:t>bukit Yudea</w:t>
      </w:r>
      <w:r>
        <w:rPr>
          <w:lang w:val="id_ID" w:bidi="id_ID"/>
        </w:rPr>
        <w:t xml:space="preserve">. Wilayah </w:t>
      </w:r>
      <w:hyperlink r:id="rId46">
        <w:r>
          <w:rPr>
            <w:lang w:val="id_ID" w:bidi="id_ID"/>
          </w:rPr>
          <w:rPr>
            <w:color w:val="0000EE"/>
            <w:u w:val="single"/>
          </w:rPr>
          <w:t>Yudea</w:t>
        </w:r>
      </w:hyperlink>
      <w:r>
        <w:rPr>
          <w:lang w:val="id_ID" w:bidi="id_ID"/>
        </w:rPr>
        <w:t>, atau Yehuda, merupakan salah satu wilayah tempat tinggal orang-orang Yahudi. Seperti yang kita pelajari sebelumnya, wilayah ini diperintah oleh Raja Herodes yang ditugaskan oleh Romawi. Secara khusus, Elisabet tinggal di bagian pegunungan wilayah ini. Perjalanan dari Nazaret ke Yudea pasti akan ditempuh Maria tiga sampai lima hari.</w:t>
      </w:r>
    </w:p>
    <w:p>
      <w:pPr/>
      <w:r>
        <w:rPr>
          <w:lang w:val="id_ID" w:bidi="id_ID"/>
        </w:rPr>
      </w:r>
      <w:r>
        <w:rPr>
          <w:lang w:val="id_ID" w:bidi="id_ID"/>
        </w:rPr>
        <w:t xml:space="preserve">Tunjukkan kepada para penerjemah lokasi daerah ini di peta. </w:t>
      </w:r>
    </w:p>
    <w:p>
      <w:pPr/>
      <w:r>
        <w:rPr>
          <w:lang w:val="id_ID" w:bidi="id_ID"/>
        </w:rPr>
      </w:r>
      <w:r>
        <w:rPr>
          <w:lang w:val="id_ID" w:bidi="id_ID"/>
        </w:rPr>
        <w:t xml:space="preserve">Ketika Maria tiba di rumah Zakharia, ia masuk dan menyapa Elisabet. Mendengar suaranya, bayi dalam diri Elisabet membuat gerakan yang kuat dan Elisabet dipenuhi oleh </w:t>
      </w:r>
      <w:r>
        <w:rPr>
          <w:b/>
          <w:lang w:val="id_ID" w:bidi="id_ID"/>
        </w:rPr>
        <w:t>Roh Kudus</w:t>
      </w:r>
      <w:r>
        <w:rPr>
          <w:lang w:val="id_ID" w:bidi="id_ID"/>
        </w:rPr>
        <w:t xml:space="preserve">. Pastikan untuk menerjemahkan istilah </w:t>
      </w:r>
      <w:hyperlink r:id="rId25">
        <w:r>
          <w:rPr>
            <w:lang w:val="id_ID" w:bidi="id_ID"/>
          </w:rPr>
          <w:rPr>
            <w:color w:val="0000EE"/>
            <w:u w:val="single"/>
          </w:rPr>
          <w:t>Roh Kudus</w:t>
        </w:r>
      </w:hyperlink>
      <w:r>
        <w:rPr>
          <w:lang w:val="id_ID" w:bidi="id_ID"/>
        </w:rPr>
        <w:t xml:space="preserve"> dengan cara yang sama seperti yang telah Anda lakukan pada bagian-bagian awal di Lukas.</w:t>
      </w:r>
    </w:p>
    <w:p>
      <w:pPr/>
      <w:r>
        <w:rPr>
          <w:lang w:val="id_ID" w:bidi="id_ID"/>
        </w:rPr>
      </w:r>
      <w:r>
        <w:rPr>
          <w:lang w:val="id_ID" w:bidi="id_ID"/>
        </w:rPr>
        <w:t xml:space="preserve">Elisabet mengajukan pertanyaan, </w:t>
      </w:r>
      <w:r>
        <w:rPr>
          <w:b/>
          <w:lang w:val="id_ID" w:bidi="id_ID"/>
        </w:rPr>
        <w:t>Mengapa aku begitu terhormat sehingga ibu Tuhanku harus mengunjungiku</w:t>
      </w:r>
      <w:r>
        <w:rPr>
          <w:lang w:val="id_ID" w:bidi="id_ID"/>
        </w:rPr>
        <w:t>? Elisabet tidak mengharapkan Maria untuk menjawab pertanyaan ini. Ini adalah cara Elisabet untuk mengatakan bahwa ia merasa terhormat dan diberkati karena Maria mengunjunginya.</w:t>
      </w:r>
    </w:p>
    <w:p>
      <w:pPr/>
      <w:r>
        <w:rPr>
          <w:lang w:val="id_ID" w:bidi="id_ID"/>
        </w:rPr>
      </w:r>
      <w:r>
        <w:rPr>
          <w:lang w:val="id_ID" w:bidi="id_ID"/>
        </w:rPr>
        <w:t xml:space="preserve">Elisabet menyebut Maria diberkati melebihi semua wanita lain dan ibu </w:t>
      </w:r>
      <w:r>
        <w:rPr>
          <w:b/>
          <w:lang w:val="id_ID" w:bidi="id_ID"/>
        </w:rPr>
        <w:t>Tuhanku</w:t>
      </w:r>
      <w:r>
        <w:rPr>
          <w:lang w:val="id_ID" w:bidi="id_ID"/>
        </w:rPr>
        <w:t xml:space="preserve">. </w:t>
      </w:r>
      <w:hyperlink r:id="rId24">
        <w:r>
          <w:rPr>
            <w:lang w:val="id_ID" w:bidi="id_ID"/>
          </w:rPr>
          <w:rPr>
            <w:color w:val="0000EE"/>
            <w:u w:val="single"/>
          </w:rPr>
          <w:t>Tuhan</w:t>
        </w:r>
      </w:hyperlink>
      <w:r>
        <w:rPr>
          <w:lang w:val="id_ID" w:bidi="id_ID"/>
        </w:rPr>
        <w:t xml:space="preserve"> dalam hal ini merujuk pada bayi Maria, Yesus, menjadi tuan besar yang memiliki otoritas. Elisabet mengetahui bahwa "Tuhan" ini adalah juruselamat yang dijanjikan, </w:t>
      </w:r>
      <w:hyperlink r:id="rId47">
        <w:r>
          <w:rPr>
            <w:lang w:val="id_ID" w:bidi="id_ID"/>
          </w:rPr>
          <w:rPr>
            <w:color w:val="0000EE"/>
            <w:u w:val="single"/>
          </w:rPr>
          <w:t>Mesias</w:t>
        </w:r>
      </w:hyperlink>
      <w:r>
        <w:rPr>
          <w:lang w:val="id_ID" w:bidi="id_ID"/>
        </w:rPr>
        <w:t xml:space="preserve">. Ini menunjukkan bahwa Elisabet percaya bahwa Maria mengandung Juruselamat yang dijanjikan. Ini bukan sesuatu yang dia kenal sendiri, melainkan hikmat khusus yang diberikan oleh Roh Kudus kepadanya. Ia menyadari bahwa anak Maria adalah Juruselamatnya. </w:t>
      </w:r>
    </w:p>
    <w:p>
      <w:pPr/>
      <w:r>
        <w:rPr>
          <w:lang w:val="id_ID" w:bidi="id_ID"/>
        </w:rPr>
      </w:r>
      <w:r>
        <w:rPr>
          <w:lang w:val="id_ID" w:bidi="id_ID"/>
        </w:rPr>
        <w:t xml:space="preserve">Mendengar Elisabet menegaskan bahwa ia mengandung Juruselamat, Maria mulai menyanyikan sebuah lagu, atau membaca sebuah puisi, pujian. Ia mengatakan </w:t>
      </w:r>
      <w:r>
        <w:rPr>
          <w:b/>
          <w:lang w:val="id_ID" w:bidi="id_ID"/>
        </w:rPr>
        <w:t>jiwanya</w:t>
      </w:r>
      <w:r>
        <w:rPr>
          <w:lang w:val="id_ID" w:bidi="id_ID"/>
        </w:rPr>
        <w:t xml:space="preserve"> memuliakan Allah dan </w:t>
      </w:r>
      <w:r>
        <w:rPr>
          <w:b/>
          <w:lang w:val="id_ID" w:bidi="id_ID"/>
        </w:rPr>
        <w:t>rohnya</w:t>
      </w:r>
      <w:r>
        <w:rPr>
          <w:lang w:val="id_ID" w:bidi="id_ID"/>
        </w:rPr>
        <w:t xml:space="preserve"> bersukacita. Kata Yunani yang digunakan untuk </w:t>
      </w:r>
      <w:hyperlink r:id="rId48">
        <w:r>
          <w:rPr>
            <w:lang w:val="id_ID" w:bidi="id_ID"/>
          </w:rPr>
          <w:rPr>
            <w:color w:val="0000EE"/>
            <w:u w:val="single"/>
          </w:rPr>
          <w:t>jiwa</w:t>
        </w:r>
      </w:hyperlink>
      <w:r>
        <w:rPr>
          <w:lang w:val="id_ID" w:bidi="id_ID"/>
        </w:rPr>
        <w:t xml:space="preserve"> mengacu pada bagian dari seseorang yang berpikir dan merasakan emosi. Ketika Maria mengatakan "</w:t>
      </w:r>
      <w:hyperlink r:id="rId49">
        <w:r>
          <w:rPr>
            <w:lang w:val="id_ID" w:bidi="id_ID"/>
          </w:rPr>
          <w:rPr>
            <w:color w:val="0000EE"/>
            <w:u w:val="single"/>
          </w:rPr>
          <w:t>rohku</w:t>
        </w:r>
      </w:hyperlink>
      <w:r>
        <w:rPr>
          <w:lang w:val="id_ID" w:bidi="id_ID"/>
        </w:rPr>
        <w:t>," ia mengacu pada makhluk spiritual. Kedua istilah ini berarti Maria sendiri. Dalam beberapa bahasa, mungkin lebih mudah untuk menerjemahkan frasa ini secara langsung. "Aku bersukacita dalam Tuhan."</w:t>
      </w:r>
    </w:p>
    <w:p>
      <w:pPr/>
      <w:r>
        <w:rPr>
          <w:lang w:val="id_ID" w:bidi="id_ID"/>
        </w:rPr>
      </w:r>
      <w:r>
        <w:rPr>
          <w:lang w:val="id_ID" w:bidi="id_ID"/>
        </w:rPr>
        <w:t>Maria menyebut Allah, "</w:t>
      </w:r>
      <w:r>
        <w:rPr>
          <w:b/>
          <w:lang w:val="id_ID" w:bidi="id_ID"/>
        </w:rPr>
        <w:t>Juruselamatku</w:t>
      </w:r>
      <w:r>
        <w:rPr>
          <w:lang w:val="id_ID" w:bidi="id_ID"/>
        </w:rPr>
        <w:t xml:space="preserve">" yang berarti "orang yang </w:t>
      </w:r>
      <w:hyperlink r:id="rId50">
        <w:r>
          <w:rPr>
            <w:lang w:val="id_ID" w:bidi="id_ID"/>
          </w:rPr>
          <w:rPr>
            <w:color w:val="0000EE"/>
            <w:u w:val="single"/>
          </w:rPr>
          <w:t>menyelamatkanku</w:t>
        </w:r>
      </w:hyperlink>
      <w:r>
        <w:rPr>
          <w:lang w:val="id_ID" w:bidi="id_ID"/>
        </w:rPr>
        <w:t xml:space="preserve">." Maria menganggap Allah sebagai orang yang akan menyelamatkannya. Ia menyebutnya </w:t>
      </w:r>
      <w:r>
        <w:rPr>
          <w:b/>
          <w:lang w:val="id_ID" w:bidi="id_ID"/>
        </w:rPr>
        <w:t>Yang Mahakuasa</w:t>
      </w:r>
      <w:r>
        <w:rPr>
          <w:lang w:val="id_ID" w:bidi="id_ID"/>
        </w:rPr>
        <w:t xml:space="preserve">, yang merupakan gelar lain untuk Allah yang menunjukkan Dia lebih berkuasa dan memiliki kekuatan lebih besar daripada makhluk lain. Ia menyebut Allah kudus dan mengatakan bahwa Dia menunjukkan </w:t>
      </w:r>
      <w:r>
        <w:rPr>
          <w:b/>
          <w:lang w:val="id_ID" w:bidi="id_ID"/>
        </w:rPr>
        <w:t>belas kasihan</w:t>
      </w:r>
      <w:r>
        <w:rPr>
          <w:lang w:val="id_ID" w:bidi="id_ID"/>
        </w:rPr>
        <w:t xml:space="preserve"> pada setiap generasi. Menunjukkan </w:t>
      </w:r>
      <w:hyperlink r:id="rId51">
        <w:r>
          <w:rPr>
            <w:lang w:val="id_ID" w:bidi="id_ID"/>
          </w:rPr>
          <w:rPr>
            <w:color w:val="0000EE"/>
            <w:u w:val="single"/>
          </w:rPr>
          <w:t>belas kasihan</w:t>
        </w:r>
      </w:hyperlink>
      <w:r>
        <w:rPr>
          <w:lang w:val="id_ID" w:bidi="id_ID"/>
        </w:rPr>
        <w:t xml:space="preserve"> adalah menunjukkan kasih sayang bagi mereka yang menderita atau yang membutuhkan.</w:t>
      </w:r>
    </w:p>
    <w:p>
      <w:pPr/>
      <w:r>
        <w:rPr>
          <w:lang w:val="id_ID" w:bidi="id_ID"/>
        </w:rPr>
      </w:r>
      <w:r>
        <w:rPr>
          <w:lang w:val="id_ID" w:bidi="id_ID"/>
        </w:rPr>
        <w:t>Diskusikan dengan para penerjemah Anda istilah terbaik untuk belas kasihan. Jika tidak ada terjemahan langsung, Anda bisa bertanya apakah ada kisah kebudayaan yang menunjukkan konsep ini.</w:t>
      </w:r>
    </w:p>
    <w:p>
      <w:pPr/>
      <w:r>
        <w:rPr>
          <w:lang w:val="id_ID" w:bidi="id_ID"/>
        </w:rPr>
      </w:r>
      <w:r>
        <w:rPr>
          <w:lang w:val="id_ID" w:bidi="id_ID"/>
        </w:rPr>
        <w:t xml:space="preserve">Ketika Maria mengatakan Allah menunjukkan belas kasihan kepada mereka yang </w:t>
      </w:r>
      <w:r>
        <w:rPr>
          <w:b/>
          <w:lang w:val="id_ID" w:bidi="id_ID"/>
        </w:rPr>
        <w:t>takut kepada</w:t>
      </w:r>
      <w:r>
        <w:rPr>
          <w:lang w:val="id_ID" w:bidi="id_ID"/>
        </w:rPr>
        <w:t xml:space="preserve">-Nya, maksudnya mereka yang memiliki rasa hormat atau mengagumi Allah. Orang-orang yang </w:t>
      </w:r>
      <w:hyperlink r:id="rId52">
        <w:r>
          <w:rPr>
            <w:lang w:val="id_ID" w:bidi="id_ID"/>
          </w:rPr>
          <w:rPr>
            <w:color w:val="0000EE"/>
            <w:u w:val="single"/>
          </w:rPr>
          <w:t>takut akan Allah</w:t>
        </w:r>
      </w:hyperlink>
      <w:r>
        <w:rPr>
          <w:lang w:val="id_ID" w:bidi="id_ID"/>
        </w:rPr>
        <w:t xml:space="preserve"> tahu bahwa Dia besar dan menjalani kehidupan dengan ketundukan serta dalam kekaguman kepada-Nya. Maria berbicara tentang bagaimana Allah telah melakukan karya-karya besar dengan </w:t>
      </w:r>
      <w:r>
        <w:rPr>
          <w:b/>
          <w:lang w:val="id_ID" w:bidi="id_ID"/>
        </w:rPr>
        <w:t>lengan perkasa-Nya</w:t>
      </w:r>
      <w:r>
        <w:rPr>
          <w:lang w:val="id_ID" w:bidi="id_ID"/>
        </w:rPr>
        <w:t>. Frasa ini tidak berbicara tentang lengan secara fisik, melainkan mengacu pada kuasa Allah. Ia mengatakan Allah telah melakukan banyak hal yang perkasa melalui kekuasaan-Nya.</w:t>
      </w:r>
    </w:p>
    <w:p>
      <w:pPr/>
      <w:r>
        <w:rPr>
          <w:lang w:val="id_ID" w:bidi="id_ID"/>
        </w:rPr>
      </w:r>
      <w:r>
        <w:rPr>
          <w:lang w:val="id_ID" w:bidi="id_ID"/>
        </w:rPr>
        <w:t xml:space="preserve">Maria mengakui Allah telah menepati janji-Nya dan telah berbelas kasihan kepada umat-Nya, Israel. Ketika ia mengatakan </w:t>
      </w:r>
      <w:r>
        <w:rPr>
          <w:b/>
          <w:lang w:val="id_ID" w:bidi="id_ID"/>
        </w:rPr>
        <w:t>leluhur kita</w:t>
      </w:r>
      <w:r>
        <w:rPr>
          <w:lang w:val="id_ID" w:bidi="id_ID"/>
        </w:rPr>
        <w:t xml:space="preserve"> atau </w:t>
      </w:r>
      <w:r>
        <w:rPr>
          <w:b/>
          <w:lang w:val="id_ID" w:bidi="id_ID"/>
        </w:rPr>
        <w:t>bapak kita</w:t>
      </w:r>
      <w:r>
        <w:rPr>
          <w:lang w:val="id_ID" w:bidi="id_ID"/>
        </w:rPr>
        <w:t>, ia mengacu pada bangsa Yahudi, atau bangsa Israel, secara keseluruhan. Mereka semua keturunan Abraham dan janji Allah kepadanya menjadikan mereka umat pilihan-Nya. Maria tinggal bersama Elisabet tiga bulan sebelum pulang ke rumah.</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 xml:space="preserve">Dengarkan rekaman nats ini dalam versi terjemahan yang paling mudah dimengerti. </w:t>
      </w:r>
    </w:p>
    <w:p>
      <w:pPr/>
      <w:r>
        <w:rPr>
          <w:lang w:val="id_ID" w:bidi="id_ID"/>
        </w:rPr>
      </w:r>
      <w:r>
        <w:rPr>
          <w:lang w:val="id_ID" w:bidi="id_ID"/>
        </w:rPr>
        <w:t xml:space="preserve">Dalam sesi ini, ceritakan kembali nats ini, secara berkelompok, dalam bahasa Anda sendiri. </w:t>
      </w:r>
    </w:p>
    <w:p>
      <w:pPr/>
      <w:r>
        <w:rPr>
          <w:lang w:val="id_ID" w:bidi="id_ID"/>
        </w:rPr>
      </w:r>
      <w:r>
        <w:rPr>
          <w:lang w:val="id_ID" w:bidi="id_ID"/>
        </w:rPr>
        <w:t xml:space="preserve">Pertama, seluruh kelompok harus berlatih menceritakan bagian itu dalam bahasa Anda sendiri. Ingatlah untuk memasukkan hal-hal yang Anda putuskan dalam langkah sebelumnya, seperti kronologi, kata, frasa, emosi, atau apa pun yang Anda diskusikan. </w:t>
      </w:r>
    </w:p>
    <w:p>
      <w:pPr/>
      <w:r>
        <w:rPr>
          <w:lang w:val="id_ID" w:bidi="id_ID"/>
        </w:rPr>
      </w:r>
      <w:r>
        <w:rPr>
          <w:lang w:val="id_ID" w:bidi="id_ID"/>
        </w:rPr>
        <w:t xml:space="preserve">Seorang anggota kelompok harus menyampaikan beberapa kalimat dari nats itu dan berhenti sejenak. Seorang anggota lain harus menceritakan bagian selanjutnya dari nats itu dan berhenti sejenak. Lakukan ini sampai kelompok itu telah menceritakan kembali semua nats tersebut. Anggota-anggota kelompok dapat saling memperbaiki dalam tahap ini. </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setiap anggota kelompok harus menceritakan seluruh nats tersebut tanpa gangguan setidaknya satu kali. Seorang anggota kelompok dapat menggunakan benda apa saja, gerakan, atau papan cerita untuk membantu mereka mengingat bagian nats ayat-ayat Alkitab tersebut. </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mana dari nats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 xml:space="preserve">Akhirnya, kelompok dapat menyusun versi akhir dari nats itu yang disetujui oleh semua anggota kelompok. Setiap anggota kelompok harus berlatih menceritakan versi akhir dari nats tersebut. </w:t>
      </w:r>
      <w:r>
        <w:rPr>
          <w:lang w:val="id_ID" w:bidi="id_ID"/>
        </w:rPr>
      </w:r>
      <w:r>
        <w:rPr>
          <w:lang w:val="id_ID" w:bidi="id_ID"/>
        </w:rPr>
      </w:r>
    </w:p>
    <w:p>
      <w:pPr/>
      <w:r>
        <w:rPr>
          <w:lang w:val="id_ID" w:bidi="id_ID"/>
        </w:rPr>
      </w:r>
    </w:p>
    <w:p>
      <w:pPr>
        <w:pStyle w:val="Heading2"/>
      </w:pPr>
      <w:r>
        <w:rPr>
          <w:lang w:val="id_ID" w:bidi="id_ID"/>
        </w:rPr>
        <w:t>Lukas 1:39–56</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53">
        <w:r>
          <w:rPr>
            <w:lang w:val="id_ID" w:bidi="id_ID"/>
          </w:rPr>
          <w:rPr>
            <w:color w:val="0000EE"/>
            <w:u w:val="single"/>
          </w:rPr>
          <w:t>Dengar dan Renungkan</w:t>
        </w:r>
      </w:hyperlink>
      <w:r>
        <w:rPr>
          <w:lang w:val="id_ID" w:bidi="id_ID"/>
        </w:rPr>
        <w:t xml:space="preserve"> (660 KB)</w:t>
      </w:r>
      <w:r>
        <w:rPr>
          <w:lang w:val="id_ID" w:bidi="id_ID"/>
        </w:rPr>
      </w:r>
    </w:p>
    <w:p>
      <w:pPr>
        <w:pStyle w:val="ListBullet"/>
        <w:spacing w:line="240" w:lineRule="auto"/>
        <w:ind w:left="720"/>
      </w:pPr>
      <w:r>
        <w:rPr>
          <w:lang w:val="id_ID" w:bidi="id_ID"/>
        </w:rPr>
      </w:r>
      <w:hyperlink r:id="rId54">
        <w:r>
          <w:rPr>
            <w:lang w:val="id_ID" w:bidi="id_ID"/>
          </w:rPr>
          <w:rPr>
            <w:color w:val="0000EE"/>
            <w:u w:val="single"/>
          </w:rPr>
          <w:t>Menyiapkan Panggung</w:t>
        </w:r>
      </w:hyperlink>
      <w:r>
        <w:rPr>
          <w:lang w:val="id_ID" w:bidi="id_ID"/>
        </w:rPr>
        <w:t xml:space="preserve"> (4.8 MB)</w:t>
      </w:r>
      <w:r>
        <w:rPr>
          <w:lang w:val="id_ID" w:bidi="id_ID"/>
        </w:rPr>
      </w:r>
    </w:p>
    <w:p>
      <w:pPr>
        <w:pStyle w:val="ListBullet"/>
        <w:spacing w:line="240" w:lineRule="auto"/>
        <w:ind w:left="720"/>
      </w:pPr>
      <w:r>
        <w:rPr>
          <w:lang w:val="id_ID" w:bidi="id_ID"/>
        </w:rPr>
      </w:r>
      <w:hyperlink r:id="rId55">
        <w:r>
          <w:rPr>
            <w:lang w:val="id_ID" w:bidi="id_ID"/>
          </w:rPr>
          <w:rPr>
            <w:color w:val="0000EE"/>
            <w:u w:val="single"/>
          </w:rPr>
          <w:t>Menjelaskan Adegan</w:t>
        </w:r>
      </w:hyperlink>
      <w:r>
        <w:rPr>
          <w:lang w:val="id_ID" w:bidi="id_ID"/>
        </w:rPr>
        <w:t xml:space="preserve"> (2.3 MB)</w:t>
      </w:r>
      <w:r>
        <w:rPr>
          <w:lang w:val="id_ID" w:bidi="id_ID"/>
        </w:rPr>
      </w:r>
    </w:p>
    <w:p>
      <w:pPr>
        <w:pStyle w:val="ListBullet"/>
        <w:spacing w:line="240" w:lineRule="auto"/>
        <w:ind w:left="720"/>
      </w:pPr>
      <w:r>
        <w:rPr>
          <w:lang w:val="id_ID" w:bidi="id_ID"/>
        </w:rPr>
      </w:r>
      <w:hyperlink r:id="rId56">
        <w:r>
          <w:rPr>
            <w:lang w:val="id_ID" w:bidi="id_ID"/>
          </w:rPr>
          <w:rPr>
            <w:color w:val="0000EE"/>
            <w:u w:val="single"/>
          </w:rPr>
          <w:t>Memperagakan Bacaan</w:t>
        </w:r>
      </w:hyperlink>
      <w:r>
        <w:rPr>
          <w:lang w:val="id_ID" w:bidi="id_ID"/>
        </w:rPr>
        <w:t xml:space="preserve"> (2.5 MB)</w:t>
      </w:r>
      <w:r>
        <w:rPr>
          <w:lang w:val="id_ID" w:bidi="id_ID"/>
        </w:rPr>
      </w:r>
    </w:p>
    <w:p>
      <w:pPr>
        <w:pStyle w:val="ListBullet"/>
        <w:spacing w:line="240" w:lineRule="auto"/>
        <w:ind w:left="720"/>
      </w:pPr>
      <w:r>
        <w:rPr>
          <w:lang w:val="id_ID" w:bidi="id_ID"/>
        </w:rPr>
      </w:r>
      <w:hyperlink r:id="rId57">
        <w:r>
          <w:rPr>
            <w:lang w:val="id_ID" w:bidi="id_ID"/>
          </w:rPr>
          <w:rPr>
            <w:color w:val="0000EE"/>
            <w:u w:val="single"/>
          </w:rPr>
          <w:t>Melengkapi yang Kurang</w:t>
        </w:r>
      </w:hyperlink>
      <w:r>
        <w:rPr>
          <w:lang w:val="id_ID" w:bidi="id_ID"/>
        </w:rPr>
        <w:t xml:space="preserve"> (3.5 MB)</w:t>
      </w:r>
      <w:r>
        <w:rPr>
          <w:lang w:val="id_ID" w:bidi="id_ID"/>
        </w:rPr>
      </w:r>
    </w:p>
    <w:p>
      <w:pPr>
        <w:pStyle w:val="ListBullet"/>
        <w:spacing w:line="240" w:lineRule="auto"/>
        <w:ind w:left="720"/>
      </w:pPr>
      <w:r>
        <w:rPr>
          <w:lang w:val="id_ID" w:bidi="id_ID"/>
        </w:rPr>
      </w:r>
      <w:hyperlink r:id="rId58">
        <w:r>
          <w:rPr>
            <w:lang w:val="id_ID" w:bidi="id_ID"/>
          </w:rPr>
          <w:rPr>
            <w:color w:val="0000EE"/>
            <w:u w:val="single"/>
          </w:rPr>
          <w:t>Menyampaikan Firman Tuhan</w:t>
        </w:r>
      </w:hyperlink>
      <w:r>
        <w:rPr>
          <w:lang w:val="id_ID" w:bidi="id_ID"/>
        </w:rPr>
        <w:t xml:space="preserve"> (1.5 MB)</w:t>
      </w:r>
      <w:r>
        <w:rPr>
          <w:lang w:val="id_ID" w:bidi="id_ID"/>
        </w:rPr>
      </w:r>
      <w:r>
        <w:rPr>
          <w:lang w:val="id_ID" w:bidi="id_ID"/>
        </w:rPr>
      </w:r>
      <w:r>
        <w:rPr>
          <w:lang w:val="id_ID" w:bidi="id_ID"/>
        </w:rPr>
      </w:r>
    </w:p>
    <w:p>
      <w:pPr/>
      <w:r>
        <w:rPr>
          <w:lang w:val="id_ID" w:bidi="id_ID"/>
        </w:rPr>
      </w:r>
    </w:p>
    <w:p>
      <w:pPr>
        <w:pStyle w:val="Heading2"/>
      </w:pPr>
      <w:r>
        <w:rPr>
          <w:lang w:val="id_ID" w:bidi="id_ID"/>
        </w:rPr>
        <w:t>Lukas 1:57–80</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Dengarkan Lukas 1:57–80 dan simpan dalam hati Anda. Dengarkan teks sebanyak tiga kali (dalam tiga terjemahan yang berbeda, jika memungkinkan). Kemudian diskusikan pertanyaan berikut dalam kelompok:</w:t>
      </w:r>
    </w:p>
    <w:p>
      <w:pPr>
        <w:pStyle w:val="ListBullet"/>
        <w:spacing w:line="240" w:lineRule="auto"/>
        <w:ind w:left="720"/>
      </w:pPr>
      <w:r>
        <w:rPr>
          <w:lang w:val="id_ID" w:bidi="id_ID"/>
        </w:rPr>
      </w:r>
      <w:r>
        <w:rPr>
          <w:lang w:val="id_ID" w:bidi="id_ID"/>
        </w:rPr>
        <w:t>Apa yang Anda suka dalam kisah ini?</w:t>
      </w:r>
    </w:p>
    <w:p>
      <w:pPr>
        <w:pStyle w:val="ListBullet"/>
        <w:spacing w:line="240" w:lineRule="auto"/>
        <w:ind w:left="720"/>
      </w:pPr>
      <w:r>
        <w:rPr>
          <w:lang w:val="id_ID" w:bidi="id_ID"/>
        </w:rPr>
      </w:r>
      <w:r>
        <w:rPr>
          <w:lang w:val="id_ID" w:bidi="id_ID"/>
        </w:rPr>
        <w:t>Apa yang Anda tidak suka atau tidak mengerti?</w:t>
      </w:r>
    </w:p>
    <w:p>
      <w:pPr>
        <w:pStyle w:val="ListBullet"/>
        <w:spacing w:line="240" w:lineRule="auto"/>
        <w:ind w:left="720"/>
      </w:pPr>
      <w:r>
        <w:rPr>
          <w:lang w:val="id_ID" w:bidi="id_ID"/>
        </w:rPr>
      </w:r>
      <w:r>
        <w:rPr>
          <w:lang w:val="id_ID" w:bidi="id_ID"/>
        </w:rPr>
        <w:t>Apa yang kisah ini katakan kepada kita tentang Yesus?</w:t>
      </w:r>
    </w:p>
    <w:p>
      <w:pPr>
        <w:pStyle w:val="ListBullet"/>
        <w:spacing w:line="240" w:lineRule="auto"/>
        <w:ind w:left="720"/>
      </w:pPr>
      <w:r>
        <w:rPr>
          <w:lang w:val="id_ID" w:bidi="id_ID"/>
        </w:rPr>
      </w:r>
      <w:r>
        <w:rPr>
          <w:lang w:val="id_ID" w:bidi="id_ID"/>
        </w:rPr>
        <w:t>Apa yang kisah ini katakan kepada kita tentang orang-orang?</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sekali dalam versi yang paling mudah dimengerti.</w:t>
      </w:r>
    </w:p>
    <w:p>
      <w:pPr/>
      <w:r>
        <w:rPr>
          <w:lang w:val="id_ID" w:bidi="id_ID"/>
        </w:rPr>
      </w:r>
      <w:r>
        <w:rPr>
          <w:lang w:val="id_ID" w:bidi="id_ID"/>
        </w:rPr>
        <w:t>Lukas melanjutkan kisahnya tentang kehamilan Elisabet. Ketika Maria meninggalkan rumah Elisabet, ia kemungkinan sudah hamil sekitar sembilan bulan. Lukas memulai kisahnya dengan mengatakan bahwa Elisabet melahirkan seorang putra.</w:t>
      </w:r>
    </w:p>
    <w:p>
      <w:pPr/>
      <w:r>
        <w:rPr>
          <w:lang w:val="id_ID" w:bidi="id_ID"/>
        </w:rPr>
      </w:r>
      <w:r>
        <w:rPr>
          <w:lang w:val="id_ID" w:bidi="id_ID"/>
        </w:rPr>
        <w:t>Semua orang terkejut ketika mereka mendengar tentang kelahiran tersebut karena mereka tahu Elisabet tidak dapat memiliki anak. Mereka yang tinggal dekat dengannya dan semua kerabatnya merayakan bahwa Allah telah memberinya seorang putra dalam usianya yang sudah tua. Ini pasti menunjukkan kepada semua orang kebaikan Allah terhadapnya.</w:t>
      </w:r>
    </w:p>
    <w:p>
      <w:pPr/>
      <w:r>
        <w:rPr>
          <w:lang w:val="id_ID" w:bidi="id_ID"/>
        </w:rPr>
      </w:r>
      <w:r>
        <w:rPr>
          <w:lang w:val="id_ID" w:bidi="id_ID"/>
        </w:rPr>
        <w:t>Dalam budaya Yahudi, anak laki-laki disunat satu minggu setelah kelahiran. Ini berarti bahwa kulit pada ujung penis bayi dikerat. Allah telah berjanji kepada umat pilihan-Nya bahwa Dia akan selalu bersama mereka. Sunat--atau pengeratan kulit pada ujung penis bayi--adalah satu simbol bahwa bayi laki-laki itu adalah bagian dari janji. Sunat dilakukan oleh ayah atau oleh seorang yang trampil dalam hal tersebut.</w:t>
      </w:r>
    </w:p>
    <w:p>
      <w:pPr/>
      <w:r>
        <w:rPr>
          <w:lang w:val="id_ID" w:bidi="id_ID"/>
        </w:rPr>
      </w:r>
      <w:r>
        <w:rPr>
          <w:lang w:val="id_ID" w:bidi="id_ID"/>
        </w:rPr>
        <w:t>Adakah ritual sunat, atau ritual lain, dalam budaya Anda? Apa yang dilambangkan oleh ritual-ritual Anda tersebut? Bagaimana kesamaannya dengan ritual sunat alkitabiah? Bagaimana Anda berbicara tentang sunat dalam terjemahan Anda?</w:t>
      </w:r>
    </w:p>
    <w:p>
      <w:pPr/>
      <w:r>
        <w:rPr>
          <w:lang w:val="id_ID" w:bidi="id_ID"/>
        </w:rPr>
      </w:r>
      <w:r>
        <w:rPr>
          <w:lang w:val="id_ID" w:bidi="id_ID"/>
        </w:rPr>
        <w:t>Karena mungkin sekali ini terjadi di rumah Zakharia, keluarga dan tetangganya pasti datang untuk merayakan waktu istimewa ini dalam kehidupan bayinya. Mereka datang untuk menghadiri dan menyaksikan sunat anak itu tetapi tidak melakukannya sendiri.</w:t>
      </w:r>
    </w:p>
    <w:p>
      <w:pPr/>
      <w:r>
        <w:rPr>
          <w:lang w:val="id_ID" w:bidi="id_ID"/>
        </w:rPr>
      </w:r>
      <w:r>
        <w:rPr>
          <w:lang w:val="id_ID" w:bidi="id_ID"/>
        </w:rPr>
        <w:t>Orang-orang Yahudi sudah biasa menamai anak-anak laki-laki mereka dengan nama yang sama seperti ayah atau kakek mereka. Ketika orang-orang ingin menamai bayi Zakharia seperti ayahnya, Elisabet dengan tegas menolaknya. Ia mengatakan namanya Yohanes. Ini adalah sesuatu yang sudah diputuskan sejak malaikat Allah mengatakan kepada mereka siapa nama bayi itu. Ini mengejutkan orang-orang, karena mereka mengira ia akan dinamai menurut nama seseorang dalam keluarganya. Mereka membuat tanda-tanda kepada Zakharia untuk memastikan itulah nama yang ingin dia berikan kepada putranya, tetapi ia masih tidak dapat berbicara. Jadi, ia menulis di atas sebuah papan bahwa nama putranya adalah Yohanes, dan banyak orang takjub.</w:t>
      </w:r>
    </w:p>
    <w:p>
      <w:pPr/>
      <w:r>
        <w:rPr>
          <w:lang w:val="id_ID" w:bidi="id_ID"/>
        </w:rPr>
      </w:r>
      <w:r>
        <w:rPr>
          <w:lang w:val="id_ID" w:bidi="id_ID"/>
        </w:rPr>
        <w:t>Pada saat Zakharia selesai menulis kata-kata itu, ia dapat berbicara. Hal pertama yang dilakukannya adalah memuji Allah. Semua orang yang tinggal di dekat mereka menjadi takjub dan takut ketika mereka mendengar tentang kelahiran Yohanes. Kabar tentang Yohanes menyebar cepat di seluruh Yudea, karena semua hal istimewa yang terjadi di sekitar peristiwa kelahirannya. Hal-hal istimewa ini termasuk penampakan malaikat Allah kepada Zakharia di Bait Suci yang membuatnya tidak dapat berbicara, Elisabet menjadi hamil di usianya yang sudah tua ketika ia mandul, dan Zakharia dapat berbicara lagi ketika ia menamai putranya, Yohanes. Karena peristiwa-peristiwa inilah, semua orang tahu bahwa Allah memiliki tujuan khusus untuk Yohanes dan mereka bertanya-tanya seperti apa tujuan-Nya itu. Ketika dikatakan "tangan Tuhan menyertainya" itu berarti Allah bersama dia dan membimbingnya dengan satu cara yang khusus.</w:t>
      </w:r>
    </w:p>
    <w:p>
      <w:pPr/>
      <w:r>
        <w:rPr>
          <w:lang w:val="id_ID" w:bidi="id_ID"/>
        </w:rPr>
      </w:r>
      <w:r>
        <w:rPr>
          <w:lang w:val="id_ID" w:bidi="id_ID"/>
        </w:rPr>
        <w:t>Kemudian Roh Kudus tiba-tiba memenuhi Zakharia dan memberinya sebuah pesan khusus dari Allah untuk disampaikan. Karena cara penulisannya, pesan ini, juga disebut suatu nubuat, bisa diterjemahkan sebagai satu lagu.</w:t>
      </w:r>
    </w:p>
    <w:p>
      <w:pPr/>
      <w:r>
        <w:rPr>
          <w:lang w:val="id_ID" w:bidi="id_ID"/>
        </w:rPr>
      </w:r>
      <w:r>
        <w:rPr>
          <w:lang w:val="id_ID" w:bidi="id_ID"/>
        </w:rPr>
        <w:t>Berhenti di sini dan diskusikan sebagai satu tim: Bagaimana budaya Anda menyampaikan informasi religius atau yang bersifat nubuat? Pesan Zakharia mungkin adalah sebuah lagu. Bagaimana perbedaan atau persamaannya dengan cara budaya Anda berbicara tentang hal-hal ini?</w:t>
      </w:r>
    </w:p>
    <w:p>
      <w:pPr/>
      <w:r>
        <w:rPr>
          <w:lang w:val="id_ID" w:bidi="id_ID"/>
        </w:rPr>
      </w:r>
      <w:r>
        <w:rPr>
          <w:lang w:val="id_ID" w:bidi="id_ID"/>
        </w:rPr>
        <w:t>Zakharia memuji Allah karena menepati janji-Nya dan mengutus Juruselamat yang akan membebaskan umat pilihan-Nya. Cara Zakharia mengucapkan puji-pujiannya adalah dalam bentuk lampau, sehingga membuatnya terdengar seperti Allah sudah membebaskan umat pilihan-Nya. Namun, Zakharia sebenarnya berbicara tentang apa yang Allah akan lakukan. Nabi-nabi Yahudi sering berbicara dengan cara ini untuk menunjukkan bahwa peristiwa-peristiwa yang diucapkan pasti akan terjadi. Ia mengetahui dari malaikat Allah bahwa putranya, Yohanes, akan mempersiapkan jalan bagi Juruselamat yang dijanjikan.</w:t>
      </w:r>
    </w:p>
    <w:p>
      <w:pPr/>
      <w:r>
        <w:rPr>
          <w:lang w:val="id_ID" w:bidi="id_ID"/>
        </w:rPr>
      </w:r>
      <w:r>
        <w:rPr>
          <w:lang w:val="id_ID" w:bidi="id_ID"/>
        </w:rPr>
        <w:t>Zakharia menggambarkan Juruselamat itu dengan metafora "tanduk keselamatan." Tanduk adalah satu senjata yang kuat yang digunakan hewan untuk menyerang dan membela diri dari musuh. Dengan mengatakan ini, Zakharia menunjukkan bahwa Juruselamat adalah seorang yang berkuasa yang akan membawa keselamatan kepada umat pilihan-Nya. Ketika ia mengatakan keselamatan, ia menunjukkan bahwa bukan hanya ancaman jasmani seperti musuh-musuh, tetapi juga ancaman rohani seperti dosa dan hukumannya. Juruselamat akan membawa keselamatan dari keduanya. Zakharia menegaskan kembali bahwa Juruselamat adalah seorang keturunan Raja Daud. Ia memuji Allah karena menepati janji-Nya yang telah Dia buat melalui para nabi sejak zaman dahulu. Allah menepati janji-Nya untuk mengutus Juruselamat maupun mengutus seorang yang lain sebelum Juruselamat untuk mempersiapkan jalan bagi-Nya. Karena Yohanes baru saja lahir, itu berarti kelahiran Juruselamat akan segera tiba.</w:t>
      </w:r>
    </w:p>
    <w:p>
      <w:pPr/>
      <w:r>
        <w:rPr>
          <w:lang w:val="id_ID" w:bidi="id_ID"/>
        </w:rPr>
      </w:r>
      <w:r>
        <w:rPr>
          <w:lang w:val="id_ID" w:bidi="id_ID"/>
        </w:rPr>
        <w:t>Zakharia menyebutkan banyak peristiwa Perjanjian Lama dalam nubuatnya, tetapi tidak dalam urutan kejadiannya. Berikut adalah satu narasi tentang apa yang telah terjadi:</w:t>
      </w:r>
    </w:p>
    <w:p>
      <w:pPr/>
      <w:r>
        <w:rPr>
          <w:lang w:val="id_ID" w:bidi="id_ID"/>
        </w:rPr>
      </w:r>
      <w:r>
        <w:rPr>
          <w:lang w:val="id_ID" w:bidi="id_ID"/>
        </w:rPr>
        <w:t xml:space="preserve">Allah memilih Abraham dan mengatakan kepadanya bahwa ia akan memiliki banyak keturunan. Allah berjanji untuk memberi kepada keturunannya tanah yang telah Dia tunjukkan kepada Abraham. Dia mengatakan kepada Abraham bahwa Ia akan menyelamatkan keturunannya dari musuh-musuh mereka. Ini adalah perjanjian yang telah Dia buat dengan Abraham. Perjanjian berarti satu persetujuan antara dua orang yang menetapkan perdamaian atau persahabatan. Keturunan Abraham, orang-orang Yahudi, kemudian ditaklukkan oleh bangsa-bangsa lain. Allah berbicara kepada orang-orang Yahudi melalui para nabi, atau utusan-utusan-Nya. Dia mengatakan kepada mereka bahwa Dia akan menepati janji-Nya dan membebaskan mereka dari musuh-musuh mereka melalui Juruselamat. Para nabi juga mengatakan bahwa Juruselamat adalah seorang keturunan Raja Yahudi, Daud. Jadi, orang-orang Yahudi sedang menantikan Juruselamat. Karena Allah mengutus Yohanes untuk mempersiapkan jalan bagi Juruselamat, itu berarti Juruselamat akan segera lahir. Ini adalah jawaban bagi doa orang-orang Yahudi dan penggenapan janji Allah kepada Abraham. Jadi, Zakharia memuji Allah. </w:t>
      </w:r>
    </w:p>
    <w:p>
      <w:pPr/>
      <w:r>
        <w:rPr>
          <w:lang w:val="id_ID" w:bidi="id_ID"/>
        </w:rPr>
      </w:r>
      <w:r>
        <w:rPr>
          <w:lang w:val="id_ID" w:bidi="id_ID"/>
        </w:rPr>
        <w:t>Berhenti dan diskusikan dengan tim Anda urutan nubuat Zakharia. Bagaimana Anda mengubah urutan nubuat agar membuat narasi tersebut lebih jelas?</w:t>
      </w:r>
    </w:p>
    <w:p>
      <w:pPr/>
      <w:r>
        <w:rPr>
          <w:lang w:val="id_ID" w:bidi="id_ID"/>
        </w:rPr>
      </w:r>
      <w:r>
        <w:rPr>
          <w:lang w:val="id_ID" w:bidi="id_ID"/>
        </w:rPr>
        <w:t>Zakharia memuji Allah karena menepati janji-Nya kepada Abraham untuk membebaskan keturunannya dari musuh-musuh mereka sehingga mereka bisa menyembah dan melayani Dia tanpa takut akan penganiayaan. Umat Allah akan dapat menyembah-Nya dalam kekudusan dan kebenaran. "Kekudusan" berarti setia kepada Allah dengan melakukan apa yang menyenangkan Allah dan menjauhi apa yang tidak menyenangkan-Nya. "Kebenaran" berarti bertindak dengan cara yang sesuai dengan hukum-hukum Allah dan tetap menjalin hubungan yang benar dengan Dia.</w:t>
      </w:r>
    </w:p>
    <w:p>
      <w:pPr/>
      <w:r>
        <w:rPr>
          <w:lang w:val="id_ID" w:bidi="id_ID"/>
        </w:rPr>
      </w:r>
      <w:r>
        <w:rPr>
          <w:lang w:val="id_ID" w:bidi="id_ID"/>
        </w:rPr>
        <w:t>Kemudian Zakharia mengubah fokusnya dan mulai berbicara kepada putranya yang baru lahir, Yohanes. Zakharia mengatakan kepadanya bahwa ia akan menjadi seorang nabi Allah dan mempersiapkan jalan bagi Juruselamat. Zakharia mengulangi apa yang malaikat Allah telah katakan kepadanya dan mengatakan Yohanes akan menjadi seorang utusan yang akan berkhotbah kepada umat Allah. Yohanes akan mempersiapkan banyak orang dengan mengatakan kepada mereka tentang Allah yang datang untuk menyelamatkan mereka dari penghakiman dan hukuman melalui Juruselamat.</w:t>
      </w:r>
    </w:p>
    <w:p>
      <w:pPr/>
      <w:r>
        <w:rPr>
          <w:lang w:val="id_ID" w:bidi="id_ID"/>
        </w:rPr>
      </w:r>
      <w:r>
        <w:rPr>
          <w:lang w:val="id_ID" w:bidi="id_ID"/>
        </w:rPr>
        <w:t>Zakharia membandingkan Juruselamat dengan matahari yang terbit. Sama seperti matahari membawa cahaya ke dunia yang gelap, Juruselamat akan menolong banyak orang yang hidup dalam kegelapan rohani. "Jalan damai" adalah cara lain untuk mengatakan keselamatan dan "bayangan kematian" berarti mereka yang hidup dalam ketakutan akan kematian. Zakharia mengatakan bahwa Juruselamat akan membawa keselamatan kepada mereka yang berada dalam masalah atau takut akan kematian. Setelah menyelesaikan pesan Zakharia, Lukas memberikan ringkasan tentang masa kecil Yohanes. Deskripsi tentang kehidupan anak yang bernama Yohanes ini bukanlah bagian dari pesan Zakharia.</w:t>
      </w:r>
    </w:p>
    <w:p>
      <w:pPr/>
      <w:r>
        <w:rPr>
          <w:lang w:val="id_ID" w:bidi="id_ID"/>
        </w:rPr>
      </w:r>
      <w:r>
        <w:rPr>
          <w:lang w:val="id_ID" w:bidi="id_ID"/>
        </w:rPr>
        <w:t>Jadi, Yohanes tumbuh kuat dan percaya diri. Ia tinggal di padang gurun yang dihuni sedikit sekali orang. Ia tinggal di sana sampai ia mulai berkhotbah secara terbuka kepada umat pilihan Allah tentang Juruselamat</w:t>
      </w:r>
    </w:p>
    <w:p>
      <w:pPr/>
      <w:r>
        <w:rPr>
          <w:lang w:val="id_ID" w:bidi="id_ID"/>
        </w:rPr>
      </w:r>
      <w:r>
        <w:rPr>
          <w:lang w:val="id_ID" w:bidi="id_ID"/>
        </w:rPr>
        <w:t>Tunjukkan sebuah foto tentang bagaimana tampaknya padang gurun Yudea.</w:t>
      </w:r>
    </w:p>
    <w:p>
      <w:pPr/>
      <w:r>
        <w:rPr>
          <w:lang w:val="id_ID" w:bidi="id_ID"/>
        </w:rPr>
      </w:r>
      <w:r>
        <w:rPr>
          <w:lang w:val="id_ID" w:bidi="id_ID"/>
        </w:rPr>
        <w:t>Bagian ini menunjukkan kepada kita bagaimana Allah menepati janji-Nya dan menunjukkan kuasa-Nya dengan memberikan seorang anak kepada Elisabet di usianya yang sudah tua dan dengan memulihkan kemampuan Zakharia untuk berbicara ketika ia menamai putranya, Yohanes. Kabar menyebar cepat di masyarakat Yehuda tentang bagaimana Allah bekerja dengan cara-cara yang penuh kuasa melalui kelahiran ajaib ini.</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Dalam sesi ini, Anda akan membantu kelompok memvisualisasikan kisah ini. Anda akan membantu kelompok mendefinisikan adegan, latar, dan karakter dari kisah ini. </w:t>
      </w:r>
    </w:p>
    <w:p>
      <w:pPr/>
      <w:r>
        <w:rPr>
          <w:lang w:val="id_ID" w:bidi="id_ID"/>
        </w:rPr>
      </w:r>
      <w:r>
        <w:rPr>
          <w:lang w:val="id_ID" w:bidi="id_ID"/>
        </w:rPr>
        <w:t>Kisah ini memiliki 5 adegan.</w:t>
      </w:r>
    </w:p>
    <w:p>
      <w:pPr/>
      <w:r>
        <w:rPr>
          <w:lang w:val="id_ID" w:bidi="id_ID"/>
        </w:rPr>
      </w:r>
      <w:r>
        <w:rPr>
          <w:b/>
          <w:lang w:val="id_ID" w:bidi="id_ID"/>
        </w:rPr>
        <w:t>Adegan pertama:</w:t>
      </w:r>
      <w:r>
        <w:rPr>
          <w:lang w:val="id_ID" w:bidi="id_ID"/>
        </w:rPr>
        <w:t xml:space="preserve"> Orang-orang bersukacita bersama Elisabet karena kelahiran putranya.</w:t>
      </w:r>
    </w:p>
    <w:p>
      <w:pPr/>
      <w:r>
        <w:rPr>
          <w:lang w:val="id_ID" w:bidi="id_ID"/>
        </w:rPr>
      </w:r>
      <w:r>
        <w:rPr>
          <w:b/>
          <w:lang w:val="id_ID" w:bidi="id_ID"/>
        </w:rPr>
        <w:t>Adegan kedua:</w:t>
      </w:r>
      <w:r>
        <w:rPr>
          <w:lang w:val="id_ID" w:bidi="id_ID"/>
        </w:rPr>
        <w:t xml:space="preserve"> Bayi itu dinamai Yohanes, kemudian Zakharia dapat berbicara dan memuji Allah.</w:t>
      </w:r>
    </w:p>
    <w:p>
      <w:pPr/>
      <w:r>
        <w:rPr>
          <w:lang w:val="id_ID" w:bidi="id_ID"/>
        </w:rPr>
      </w:r>
      <w:r>
        <w:rPr>
          <w:b/>
          <w:lang w:val="id_ID" w:bidi="id_ID"/>
        </w:rPr>
        <w:t>Adegan ketiga:</w:t>
      </w:r>
      <w:r>
        <w:rPr>
          <w:lang w:val="id_ID" w:bidi="id_ID"/>
        </w:rPr>
        <w:t xml:space="preserve"> Karena cara terjadinya peristiwa tersebut, banyak orang menyadari bahwa tangan Tuhan menyertai anak itu. Mereka bertanya-tanya tentang masa depan anak itu.</w:t>
      </w:r>
    </w:p>
    <w:p>
      <w:pPr/>
      <w:r>
        <w:rPr>
          <w:lang w:val="id_ID" w:bidi="id_ID"/>
        </w:rPr>
      </w:r>
      <w:r>
        <w:rPr>
          <w:b/>
          <w:lang w:val="id_ID" w:bidi="id_ID"/>
        </w:rPr>
        <w:t>Adegan keempat:</w:t>
      </w:r>
      <w:r>
        <w:rPr>
          <w:lang w:val="id_ID" w:bidi="id_ID"/>
        </w:rPr>
        <w:t xml:space="preserve"> Zakharia memuji Allah dan menyatakan bahwa Allah telah menepati janji-Nya dengan mengutus Juruselamat yang dijanjikan-Nya. Zakharia terus berbicara tentang masa depan putra kecilnya.</w:t>
      </w:r>
    </w:p>
    <w:p>
      <w:pPr/>
      <w:r>
        <w:rPr>
          <w:lang w:val="id_ID" w:bidi="id_ID"/>
        </w:rPr>
      </w:r>
      <w:r>
        <w:rPr>
          <w:b/>
          <w:lang w:val="id_ID" w:bidi="id_ID"/>
        </w:rPr>
        <w:t>Adegan kelima:</w:t>
      </w:r>
      <w:r>
        <w:rPr>
          <w:lang w:val="id_ID" w:bidi="id_ID"/>
        </w:rPr>
        <w:t xml:space="preserve"> Yohanes tumbuh dan memulai pelayanan publiknya.</w:t>
      </w:r>
    </w:p>
    <w:p>
      <w:pPr/>
      <w:r>
        <w:rPr>
          <w:lang w:val="id_ID" w:bidi="id_ID"/>
        </w:rPr>
      </w:r>
      <w:r>
        <w:rPr>
          <w:lang w:val="id_ID" w:bidi="id_ID"/>
        </w:rPr>
        <w:t>Para karakter dalam kisah inii meliputi:</w:t>
      </w:r>
    </w:p>
    <w:p>
      <w:pPr>
        <w:pStyle w:val="ListBullet"/>
        <w:spacing w:line="240" w:lineRule="auto"/>
        <w:ind w:left="720"/>
      </w:pPr>
      <w:r>
        <w:rPr>
          <w:lang w:val="id_ID" w:bidi="id_ID"/>
        </w:rPr>
      </w:r>
      <w:r>
        <w:rPr>
          <w:lang w:val="id_ID" w:bidi="id_ID"/>
        </w:rPr>
        <w:t>Elisabet</w:t>
      </w:r>
    </w:p>
    <w:p>
      <w:pPr>
        <w:pStyle w:val="ListBullet"/>
        <w:spacing w:line="240" w:lineRule="auto"/>
        <w:ind w:left="720"/>
      </w:pPr>
      <w:r>
        <w:rPr>
          <w:lang w:val="id_ID" w:bidi="id_ID"/>
        </w:rPr>
      </w:r>
      <w:r>
        <w:rPr>
          <w:lang w:val="id_ID" w:bidi="id_ID"/>
        </w:rPr>
        <w:t>Yohanes</w:t>
      </w:r>
    </w:p>
    <w:p>
      <w:pPr>
        <w:pStyle w:val="ListBullet"/>
        <w:spacing w:line="240" w:lineRule="auto"/>
        <w:ind w:left="720"/>
      </w:pPr>
      <w:r>
        <w:rPr>
          <w:lang w:val="id_ID" w:bidi="id_ID"/>
        </w:rPr>
      </w:r>
      <w:r>
        <w:rPr>
          <w:lang w:val="id_ID" w:bidi="id_ID"/>
        </w:rPr>
        <w:t>Para kerabat</w:t>
      </w:r>
    </w:p>
    <w:p>
      <w:pPr>
        <w:pStyle w:val="ListBullet"/>
        <w:spacing w:line="240" w:lineRule="auto"/>
        <w:ind w:left="720"/>
      </w:pPr>
      <w:r>
        <w:rPr>
          <w:lang w:val="id_ID" w:bidi="id_ID"/>
        </w:rPr>
      </w:r>
      <w:r>
        <w:rPr>
          <w:lang w:val="id_ID" w:bidi="id_ID"/>
        </w:rPr>
        <w:t>Para tetangga</w:t>
      </w:r>
    </w:p>
    <w:p>
      <w:pPr>
        <w:pStyle w:val="ListBullet"/>
        <w:spacing w:line="240" w:lineRule="auto"/>
        <w:ind w:left="720"/>
      </w:pPr>
      <w:r>
        <w:rPr>
          <w:lang w:val="id_ID" w:bidi="id_ID"/>
        </w:rPr>
      </w:r>
      <w:r>
        <w:rPr>
          <w:lang w:val="id_ID" w:bidi="id_ID"/>
        </w:rPr>
        <w:t>Zakharia</w:t>
      </w:r>
    </w:p>
    <w:p>
      <w:pPr>
        <w:pStyle w:val="ListBullet"/>
        <w:spacing w:line="240" w:lineRule="auto"/>
        <w:ind w:left="720"/>
      </w:pPr>
      <w:r>
        <w:rPr>
          <w:lang w:val="id_ID" w:bidi="id_ID"/>
        </w:rPr>
      </w:r>
      <w:r>
        <w:rPr>
          <w:lang w:val="id_ID" w:bidi="id_ID"/>
        </w:rPr>
        <w:t>Abraham</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Roh Kudus</w:t>
      </w:r>
    </w:p>
    <w:p>
      <w:pPr>
        <w:pStyle w:val="ListBullet"/>
        <w:spacing w:line="240" w:lineRule="auto"/>
        <w:ind w:left="720"/>
      </w:pPr>
      <w:r>
        <w:rPr>
          <w:lang w:val="id_ID" w:bidi="id_ID"/>
        </w:rPr>
      </w:r>
      <w:r>
        <w:rPr>
          <w:lang w:val="id_ID" w:bidi="id_ID"/>
        </w:rPr>
        <w:t>Orang-orang dari perbukitan Yudea</w:t>
      </w:r>
    </w:p>
    <w:p>
      <w:pPr/>
      <w:r>
        <w:rPr>
          <w:lang w:val="id_ID" w:bidi="id_ID"/>
        </w:rPr>
      </w:r>
      <w:r>
        <w:rPr>
          <w:lang w:val="id_ID" w:bidi="id_ID"/>
        </w:rPr>
        <w:t>Dalam sesi ini, gunakanlah papan cerita kelompok, buatlah gambar, atau gunakan alat peraga lain untuk memvisualisasikan kisah dan adegan di dalamnya.</w:t>
      </w:r>
    </w:p>
    <w:p>
      <w:pPr/>
      <w:r>
        <w:rPr>
          <w:lang w:val="id_ID" w:bidi="id_ID"/>
        </w:rPr>
      </w:r>
      <w:r>
        <w:rPr>
          <w:lang w:val="id_ID" w:bidi="id_ID"/>
        </w:rPr>
        <w:t>Penting untuk diingat bahwa usia Elisabet sudah lanjut ketika hal ini terjadi. Semua orang menganggap kehamilannya sebagai tindakan belas kasihan dari Tuhan.</w:t>
      </w:r>
    </w:p>
    <w:p>
      <w:pPr/>
      <w:r>
        <w:rPr>
          <w:lang w:val="id_ID" w:bidi="id_ID"/>
        </w:rPr>
      </w:r>
      <w:r>
        <w:rPr>
          <w:lang w:val="id_ID" w:bidi="id_ID"/>
        </w:rPr>
        <w:t>Sunat adalah satu upacara untuk menyerahkan seorang bayi laki-laki ke dalam komunitas Yahudi. Ini sangat penting bagi orang-orang Yahudi.</w:t>
      </w:r>
    </w:p>
    <w:p>
      <w:pPr/>
      <w:r>
        <w:rPr>
          <w:lang w:val="id_ID" w:bidi="id_ID"/>
        </w:rPr>
      </w:r>
      <w:r>
        <w:rPr>
          <w:lang w:val="id_ID" w:bidi="id_ID"/>
        </w:rPr>
        <w:t xml:space="preserve">Penting untuk diketahui bahwa pada waktu itu, nama yang diberikan kepada seorang anak laki-laki biasanya sama seperti nama ayah atau seorang kerabatnya. Jadi, usulan untuk memberinya nama Yohanes pasti sangat mengejutkan semua orang yang hadir. </w:t>
      </w:r>
    </w:p>
    <w:p>
      <w:pPr/>
      <w:r>
        <w:rPr>
          <w:lang w:val="id_ID" w:bidi="id_ID"/>
        </w:rPr>
      </w:r>
      <w:r>
        <w:rPr>
          <w:lang w:val="id_ID" w:bidi="id_ID"/>
        </w:rPr>
        <w:t>Penting untuk diingat bahwa Zakharia tidak dapat berbicara setelah ia mempertanyakan pemberitahuan malaikat bahwa ia akan memiliki seorang anak laki-laki. Itulah alasannya ia meminta sebuah batu tulis.</w:t>
      </w:r>
    </w:p>
    <w:p>
      <w:pPr/>
      <w:r>
        <w:rPr>
          <w:lang w:val="id_ID" w:bidi="id_ID"/>
        </w:rPr>
      </w:r>
      <w:r>
        <w:rPr>
          <w:lang w:val="id_ID" w:bidi="id_ID"/>
        </w:rPr>
        <w:t>Juga, orang-orang berkomunikasi kepada Zakharia dengan menggunakan tanda-tanda, ini berarti bahwa ia tidak dapat mendengar istrinya, Elisabet, menamai putra mereka, Yohanes. Orang-orang yang mengamati peristiwa itu takjub karena ia menulis nama yang sama seperti yang disebutkan Elisabet tanpa mendengar apa yang dia katakan.</w:t>
      </w:r>
    </w:p>
    <w:p>
      <w:pPr/>
      <w:r>
        <w:rPr>
          <w:lang w:val="id_ID" w:bidi="id_ID"/>
        </w:rPr>
      </w:r>
      <w:r>
        <w:rPr>
          <w:lang w:val="id_ID" w:bidi="id_ID"/>
        </w:rPr>
        <w:t>Zakharia pulih suaranya dan memuji Allah. Semua orang di daerah perbukitan Yudea mendengar tentang apa yang terjadi.</w:t>
      </w:r>
    </w:p>
    <w:p>
      <w:pPr/>
      <w:r>
        <w:rPr>
          <w:lang w:val="id_ID" w:bidi="id_ID"/>
        </w:rPr>
      </w:r>
      <w:r>
        <w:rPr>
          <w:lang w:val="id_ID" w:bidi="id_ID"/>
        </w:rPr>
        <w:t>Orang-orang mendengar bahwa Zakharia kehilangan kemampuannya untuk berbicara dan mendapat suatu penglihatan. Kemudian mereka mendengar suaranya pulih setelah menamai anak itu.</w:t>
      </w:r>
    </w:p>
    <w:p>
      <w:pPr/>
      <w:r>
        <w:rPr>
          <w:lang w:val="id_ID" w:bidi="id_ID"/>
        </w:rPr>
      </w:r>
      <w:r>
        <w:rPr>
          <w:lang w:val="id_ID" w:bidi="id_ID"/>
        </w:rPr>
        <w:t>Karena semua hal yang menakjubkan yang terjadi, banyak orang takjub saat berita itu menyebar. Ini terjadi sebelum, selama, dan setelah nubuat Zakharia. Orang-orang bertanya-tanya tentang masa depan Yohanes karena mereka melihat tangan Tuhan menyertai anak itu. Mereka menyadari bahwa anak itu istimewa.</w:t>
      </w:r>
    </w:p>
    <w:p>
      <w:pPr/>
      <w:r>
        <w:rPr>
          <w:lang w:val="id_ID" w:bidi="id_ID"/>
        </w:rPr>
      </w:r>
      <w:r>
        <w:rPr>
          <w:lang w:val="id_ID" w:bidi="id_ID"/>
        </w:rPr>
        <w:t>Perlu diingat bahwa ungkapan "tangan Tuhan" tidak mengacu pada tangan yang harfiah atau jasmani, melainkan bahwa Tuhan secara aktif berpartisipasi dalam semua peristiwa ini.</w:t>
      </w:r>
    </w:p>
    <w:p>
      <w:pPr/>
      <w:r>
        <w:rPr>
          <w:lang w:val="id_ID" w:bidi="id_ID"/>
        </w:rPr>
      </w:r>
      <w:r>
        <w:rPr>
          <w:lang w:val="id_ID" w:bidi="id_ID"/>
        </w:rPr>
        <w:t>Setelah orang-orang saling bertanya tentang masa depan Yohanes, kemudian Zakharia dipenuhi oleh Roh Kudus dan bernubuat.</w:t>
      </w:r>
    </w:p>
    <w:p>
      <w:pPr/>
      <w:r>
        <w:rPr>
          <w:lang w:val="id_ID" w:bidi="id_ID"/>
        </w:rPr>
      </w:r>
      <w:r>
        <w:rPr>
          <w:lang w:val="id_ID" w:bidi="id_ID"/>
        </w:rPr>
        <w:t>Penting untuk diperhatikan bahwa paruh kedua nubuat Zakharia menjawab pertanyaan tentang masa depan Yohanes. Penting juga untuk menunjukkan bahwa Roh Kuduslah yang menolongnya untuk bernubuat.</w:t>
      </w:r>
    </w:p>
    <w:p>
      <w:pPr/>
      <w:r>
        <w:rPr>
          <w:lang w:val="id_ID" w:bidi="id_ID"/>
        </w:rPr>
      </w:r>
      <w:r>
        <w:rPr>
          <w:lang w:val="id_ID" w:bidi="id_ID"/>
        </w:rPr>
        <w:t>Zakharia memulai nubuatnya dengan memuji Allah dan menceritakan kembali janji-janji yang Allah telah buat melalui sejarah.</w:t>
      </w:r>
    </w:p>
    <w:p>
      <w:pPr/>
      <w:r>
        <w:rPr>
          <w:lang w:val="id_ID" w:bidi="id_ID"/>
        </w:rPr>
      </w:r>
      <w:r>
        <w:rPr>
          <w:lang w:val="id_ID" w:bidi="id_ID"/>
        </w:rPr>
        <w:t>Tim mungkin ingin menata ulang paruh pertama nubuat Zakharia agar sesuai dengan kronologi peristiwa-peristiwa dalam Perjanjian Lama. Berikut adalah contoh nubuat yang mengikuti kronologi peristiwa:</w:t>
      </w:r>
    </w:p>
    <w:p>
      <w:pPr/>
      <w:r>
        <w:rPr>
          <w:lang w:val="id_ID" w:bidi="id_ID"/>
        </w:rPr>
      </w:r>
      <w:r>
        <w:rPr>
          <w:lang w:val="id_ID" w:bidi="id_ID"/>
        </w:rPr>
        <w:t>"Pujilah Tuhan, Allah Israel,</w:t>
      </w:r>
    </w:p>
    <w:p>
      <w:pPr/>
      <w:r>
        <w:rPr>
          <w:lang w:val="id_ID" w:bidi="id_ID"/>
        </w:rPr>
      </w:r>
      <w:r>
        <w:rPr>
          <w:lang w:val="id_ID" w:bidi="id_ID"/>
        </w:rPr>
        <w:t>Dia telah berbelas kasihan kepada leluhur kita</w:t>
      </w:r>
    </w:p>
    <w:p>
      <w:pPr/>
      <w:r>
        <w:rPr>
          <w:lang w:val="id_ID" w:bidi="id_ID"/>
        </w:rPr>
      </w:r>
      <w:r>
        <w:rPr>
          <w:lang w:val="id_ID" w:bidi="id_ID"/>
        </w:rPr>
        <w:t>dengan mengingat perjanjian-Nya yang kudus—</w:t>
      </w:r>
    </w:p>
    <w:p>
      <w:pPr/>
      <w:r>
        <w:rPr>
          <w:lang w:val="id_ID" w:bidi="id_ID"/>
        </w:rPr>
      </w:r>
      <w:r>
        <w:rPr>
          <w:lang w:val="id_ID" w:bidi="id_ID"/>
        </w:rPr>
        <w:t>perjanjian yang Dia telah ikrarkan dengan sebuah sumpah</w:t>
      </w:r>
    </w:p>
    <w:p>
      <w:pPr/>
      <w:r>
        <w:rPr>
          <w:lang w:val="id_ID" w:bidi="id_ID"/>
        </w:rPr>
      </w:r>
      <w:r>
        <w:rPr>
          <w:lang w:val="id_ID" w:bidi="id_ID"/>
        </w:rPr>
        <w:t>kepada leluhur kita, Abraham.</w:t>
      </w:r>
    </w:p>
    <w:p>
      <w:pPr/>
      <w:r>
        <w:rPr>
          <w:lang w:val="id_ID" w:bidi="id_ID"/>
        </w:rPr>
      </w:r>
      <w:r>
        <w:rPr>
          <w:lang w:val="id_ID" w:bidi="id_ID"/>
        </w:rPr>
        <w:t xml:space="preserve">Dia telah mengutus kepada kita seorang Juruselamat yang perkasa </w:t>
      </w:r>
    </w:p>
    <w:p>
      <w:pPr/>
      <w:r>
        <w:rPr>
          <w:lang w:val="id_ID" w:bidi="id_ID"/>
        </w:rPr>
      </w:r>
      <w:r>
        <w:rPr>
          <w:lang w:val="id_ID" w:bidi="id_ID"/>
        </w:rPr>
        <w:t>dari garis keturunan raja Daud, hamba-Nya,</w:t>
      </w:r>
    </w:p>
    <w:p>
      <w:pPr/>
      <w:r>
        <w:rPr>
          <w:lang w:val="id_ID" w:bidi="id_ID"/>
        </w:rPr>
      </w:r>
      <w:r>
        <w:rPr>
          <w:lang w:val="id_ID" w:bidi="id_ID"/>
        </w:rPr>
        <w:t>sama seperti yang Ia telah janjikan</w:t>
      </w:r>
    </w:p>
    <w:p>
      <w:pPr/>
      <w:r>
        <w:rPr>
          <w:lang w:val="id_ID" w:bidi="id_ID"/>
        </w:rPr>
      </w:r>
      <w:r>
        <w:rPr>
          <w:lang w:val="id_ID" w:bidi="id_ID"/>
        </w:rPr>
        <w:t>melalui para nabi-Nya yang kudus pada zaman dahulu.</w:t>
      </w:r>
    </w:p>
    <w:p>
      <w:pPr/>
      <w:r>
        <w:rPr>
          <w:lang w:val="id_ID" w:bidi="id_ID"/>
        </w:rPr>
      </w:r>
      <w:r>
        <w:rPr>
          <w:lang w:val="id_ID" w:bidi="id_ID"/>
        </w:rPr>
        <w:t>Sekarang, kita akan diselamatkan dari musuh-musuh kita</w:t>
      </w:r>
    </w:p>
    <w:p>
      <w:pPr/>
      <w:r>
        <w:rPr>
          <w:lang w:val="id_ID" w:bidi="id_ID"/>
        </w:rPr>
      </w:r>
      <w:r>
        <w:rPr>
          <w:lang w:val="id_ID" w:bidi="id_ID"/>
        </w:rPr>
        <w:t>dan dari semua yang membenci kita.</w:t>
      </w:r>
    </w:p>
    <w:p>
      <w:pPr/>
      <w:r>
        <w:rPr>
          <w:lang w:val="id_ID" w:bidi="id_ID"/>
        </w:rPr>
      </w:r>
      <w:r>
        <w:rPr>
          <w:lang w:val="id_ID" w:bidi="id_ID"/>
        </w:rPr>
        <w:t>karena Dia telah melawat dan menebus umat-Nya.</w:t>
      </w:r>
    </w:p>
    <w:p>
      <w:pPr/>
      <w:r>
        <w:rPr>
          <w:lang w:val="id_ID" w:bidi="id_ID"/>
        </w:rPr>
      </w:r>
      <w:r>
        <w:rPr>
          <w:lang w:val="id_ID" w:bidi="id_ID"/>
        </w:rPr>
        <w:t>Kita telah diselamatkan dari musuh-musuh kita</w:t>
      </w:r>
    </w:p>
    <w:p>
      <w:pPr/>
      <w:r>
        <w:rPr>
          <w:lang w:val="id_ID" w:bidi="id_ID"/>
        </w:rPr>
      </w:r>
      <w:r>
        <w:rPr>
          <w:lang w:val="id_ID" w:bidi="id_ID"/>
        </w:rPr>
        <w:t>supaya kita dapat melayani Allah tanpa rasa takut,</w:t>
      </w:r>
    </w:p>
    <w:p>
      <w:pPr/>
      <w:r>
        <w:rPr>
          <w:lang w:val="id_ID" w:bidi="id_ID"/>
        </w:rPr>
      </w:r>
      <w:r>
        <w:rPr>
          <w:lang w:val="id_ID" w:bidi="id_ID"/>
        </w:rPr>
        <w:t>dalam kekudusan dan kebenaran</w:t>
      </w:r>
    </w:p>
    <w:p>
      <w:pPr/>
      <w:r>
        <w:rPr>
          <w:lang w:val="id_ID" w:bidi="id_ID"/>
        </w:rPr>
      </w:r>
      <w:r>
        <w:rPr>
          <w:lang w:val="id_ID" w:bidi="id_ID"/>
        </w:rPr>
        <w:t>seumur hidup kita.</w:t>
      </w:r>
    </w:p>
    <w:p>
      <w:pPr/>
      <w:r>
        <w:rPr>
          <w:lang w:val="id_ID" w:bidi="id_ID"/>
        </w:rPr>
      </w:r>
      <w:r>
        <w:rPr>
          <w:lang w:val="id_ID" w:bidi="id_ID"/>
        </w:rPr>
        <w:t xml:space="preserve">Setelah Zakharia menyebutkan Abraham, Daud, dan para nabi, ia menjawab pertanyaan-pertanyaan tentang masa depan putranya dalam bagian terakhir dari nubuat itu. </w:t>
      </w:r>
    </w:p>
    <w:p>
      <w:pPr/>
      <w:r>
        <w:rPr>
          <w:lang w:val="id_ID" w:bidi="id_ID"/>
        </w:rPr>
      </w:r>
      <w:r>
        <w:rPr>
          <w:lang w:val="id_ID" w:bidi="id_ID"/>
        </w:rPr>
        <w:t>Ia mengatakan bahwa putranya akan menjadi seorang nabi dari Yang Mahatinggi, dan bahwa dia akan mempersiapkan jalan-Nya. Dengan cara ini, Zakharia membuat jelas bahwa Yesus lebih tinggi daripada Yohanes.</w:t>
      </w:r>
    </w:p>
    <w:p>
      <w:pPr/>
      <w:r>
        <w:rPr>
          <w:lang w:val="id_ID" w:bidi="id_ID"/>
        </w:rPr>
      </w:r>
      <w:r>
        <w:rPr>
          <w:lang w:val="id_ID" w:bidi="id_ID"/>
        </w:rPr>
        <w:t>Yohanes bertumbuh dan menjadi kuat dalam roh.</w:t>
      </w:r>
    </w:p>
    <w:p>
      <w:pPr/>
      <w:r>
        <w:rPr>
          <w:lang w:val="id_ID" w:bidi="id_ID"/>
        </w:rPr>
      </w:r>
      <w:r>
        <w:rPr>
          <w:lang w:val="id_ID" w:bidi="id_ID"/>
        </w:rPr>
        <w:t>Ini menunjukkan bagaimana Roh yang memenuhi Yohanes adalah Dia yang membentuk hidupnya dan menyiapkannya untuk pelayanan.</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Dalam sesi ini, kelompok akan mendramatisir kisah tersebut.</w:t>
      </w:r>
    </w:p>
    <w:p>
      <w:pPr/>
      <w:r>
        <w:rPr>
          <w:lang w:val="id_ID" w:bidi="id_ID"/>
        </w:rPr>
      </w:r>
      <w:r>
        <w:rPr>
          <w:lang w:val="id_ID" w:bidi="id_ID"/>
        </w:rPr>
        <w:t>Kisah ini memiliki lima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Elisabet</w:t>
      </w:r>
    </w:p>
    <w:p>
      <w:pPr>
        <w:pStyle w:val="ListBullet"/>
        <w:spacing w:line="240" w:lineRule="auto"/>
        <w:ind w:left="720"/>
      </w:pPr>
      <w:r>
        <w:rPr>
          <w:lang w:val="id_ID" w:bidi="id_ID"/>
        </w:rPr>
      </w:r>
      <w:r>
        <w:rPr>
          <w:lang w:val="id_ID" w:bidi="id_ID"/>
        </w:rPr>
        <w:t>Yohanes</w:t>
      </w:r>
    </w:p>
    <w:p>
      <w:pPr>
        <w:pStyle w:val="ListBullet"/>
        <w:spacing w:line="240" w:lineRule="auto"/>
        <w:ind w:left="720"/>
      </w:pPr>
      <w:r>
        <w:rPr>
          <w:lang w:val="id_ID" w:bidi="id_ID"/>
        </w:rPr>
      </w:r>
      <w:r>
        <w:rPr>
          <w:lang w:val="id_ID" w:bidi="id_ID"/>
        </w:rPr>
        <w:t>Para kerabat</w:t>
      </w:r>
    </w:p>
    <w:p>
      <w:pPr>
        <w:pStyle w:val="ListBullet"/>
        <w:spacing w:line="240" w:lineRule="auto"/>
        <w:ind w:left="720"/>
      </w:pPr>
      <w:r>
        <w:rPr>
          <w:lang w:val="id_ID" w:bidi="id_ID"/>
        </w:rPr>
      </w:r>
      <w:r>
        <w:rPr>
          <w:lang w:val="id_ID" w:bidi="id_ID"/>
        </w:rPr>
        <w:t>Para tetangga</w:t>
      </w:r>
    </w:p>
    <w:p>
      <w:pPr>
        <w:pStyle w:val="ListBullet"/>
        <w:spacing w:line="240" w:lineRule="auto"/>
        <w:ind w:left="720"/>
      </w:pPr>
      <w:r>
        <w:rPr>
          <w:lang w:val="id_ID" w:bidi="id_ID"/>
        </w:rPr>
      </w:r>
      <w:r>
        <w:rPr>
          <w:lang w:val="id_ID" w:bidi="id_ID"/>
        </w:rPr>
        <w:t>Zakharia</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Roh Kudus</w:t>
      </w:r>
    </w:p>
    <w:p>
      <w:pPr>
        <w:pStyle w:val="ListBullet"/>
        <w:spacing w:line="240" w:lineRule="auto"/>
        <w:ind w:left="720"/>
      </w:pPr>
      <w:r>
        <w:rPr>
          <w:lang w:val="id_ID" w:bidi="id_ID"/>
        </w:rPr>
      </w:r>
      <w:r>
        <w:rPr>
          <w:lang w:val="id_ID" w:bidi="id_ID"/>
        </w:rPr>
        <w:t>Orang-orang dari perbukitan Yudea</w:t>
      </w:r>
    </w:p>
    <w:p>
      <w:pPr/>
      <w:r>
        <w:rPr>
          <w:lang w:val="id_ID" w:bidi="id_ID"/>
        </w:rPr>
      </w:r>
      <w:r>
        <w:rPr>
          <w:lang w:val="id_ID" w:bidi="id_ID"/>
        </w:rPr>
        <w:t xml:space="preserve">Minta tim untuk memerankan kisah itu dua kali. Pertama, minta mereka memerankan kisah itu tanpa berhenti. Pada saat tim memerankan kisah itu untuk kedua kalinya, hentikan mereka pada titik-titik yang berbeda dalam kisah tersebut. </w:t>
      </w:r>
    </w:p>
    <w:p>
      <w:pPr/>
      <w:r>
        <w:rPr>
          <w:lang w:val="id_ID" w:bidi="id_ID"/>
        </w:rPr>
      </w:r>
      <w:r>
        <w:rPr>
          <w:lang w:val="id_ID" w:bidi="id_ID"/>
        </w:rPr>
        <w:t>Ketika tim memerankan kisah itu untuk pertama kali, perhatikan dialog, alur, plot, dan kronologi kisah tersebut.</w:t>
      </w:r>
    </w:p>
    <w:p>
      <w:pPr/>
      <w:r>
        <w:rPr>
          <w:lang w:val="id_ID" w:bidi="id_ID"/>
        </w:rPr>
      </w:r>
      <w:r>
        <w:rPr>
          <w:lang w:val="id_ID" w:bidi="id_ID"/>
        </w:rPr>
        <w:t>Pastikan bahwa tim memerankan kondisi Zakharia, ia tidak dapat berbicara atau mendengar. Komunikasi dengannya telah dilakukan melalui tanda-tanda atau tulisan. Jadi, ketika para kerabat dan tetangga mempertanyakan keputusan Elisabeth untuk menamai putranya Yohanes, Zakharia tidak dapat mendengar atau memahami apa yang terjadi. Orang-orang bertanya kepadanya nama apa yang ingin dia berikan kepada anak itu. Ia tidak tahu bahwa Elisabet sudah mengatakan Yohanes. Ketika ia menulis "namanya adalah Yohanes," orang-orang kagum.</w:t>
      </w:r>
    </w:p>
    <w:p>
      <w:pPr/>
      <w:r>
        <w:rPr>
          <w:lang w:val="id_ID" w:bidi="id_ID"/>
        </w:rPr>
      </w:r>
      <w:r>
        <w:rPr>
          <w:lang w:val="id_ID" w:bidi="id_ID"/>
        </w:rPr>
        <w:t>Ketika orang-orang mendengar bagaimana Zakharian dapat berbicara lagi, ketakutan melanda semua tetangga. Ini bukan karena mereka takut kepada Zakharia, tetapi merupakan reaksi atas keajaiban yang mereka lihat.</w:t>
      </w:r>
    </w:p>
    <w:p>
      <w:pPr/>
      <w:r>
        <w:rPr>
          <w:lang w:val="id_ID" w:bidi="id_ID"/>
        </w:rPr>
      </w:r>
      <w:r>
        <w:rPr>
          <w:lang w:val="id_ID" w:bidi="id_ID"/>
        </w:rPr>
        <w:t>Ketika orang-orang dari daerah perbukitan Yudea mendengar apa yang terjadi, jelas bagi mereka bahwa sesuatu yang luar biasa sedang terjadi. Mereka bertanya-tanya apa peran Yohanes dalam rencana Allah untuk Israel. Mereka dapat melihat dengan jelas bahwa Allah secara aktif terlibat dalam kehidupan Yohanes.</w:t>
      </w:r>
    </w:p>
    <w:p>
      <w:pPr/>
      <w:r>
        <w:rPr>
          <w:lang w:val="id_ID" w:bidi="id_ID"/>
        </w:rPr>
      </w:r>
      <w:r>
        <w:rPr>
          <w:lang w:val="id_ID" w:bidi="id_ID"/>
        </w:rPr>
        <w:t>Ketika Zakharia menubuatkan, bagian pertama yang dia ingat adalah apa yang semua orang Yahudi telah dengar tentang Juruselamat yang dijanjikan. Pastikan bahwa tim memerankan Allah yang memberikan janji-janji kepada umat-Nya, sementara Zakharia menyampaikan nubuatnya kepada mereka. Dalam bagian kedua dari pesannya, Zakharia berbicara tentang masa depan putranya dan perannya.</w:t>
      </w:r>
    </w:p>
    <w:p>
      <w:pPr/>
      <w:r>
        <w:rPr>
          <w:lang w:val="id_ID" w:bidi="id_ID"/>
        </w:rPr>
      </w:r>
      <w:r>
        <w:rPr>
          <w:lang w:val="id_ID" w:bidi="id_ID"/>
        </w:rPr>
        <w:t>Pastikan tim memerankan hubungan dekat yang Yohanes miliki dengan Allah saat ia tumbuh. Tunjukkan bagaimana Roh membentuk karakternya dan pelayanannya saat ia berada di padang gurun.</w:t>
      </w:r>
    </w:p>
    <w:p>
      <w:pPr/>
      <w:r>
        <w:rPr>
          <w:lang w:val="id_ID" w:bidi="id_ID"/>
        </w:rPr>
      </w:r>
      <w:r>
        <w:rPr>
          <w:lang w:val="id_ID" w:bidi="id_ID"/>
        </w:rPr>
        <w:t>Saat tim memerankan kisah ini untuk kedua kalinya, hentikan mereka pada titik-titik tertentu.</w:t>
      </w:r>
    </w:p>
    <w:p>
      <w:pPr/>
      <w:r>
        <w:rPr>
          <w:lang w:val="id_ID" w:bidi="id_ID"/>
        </w:rPr>
      </w:r>
      <w:r>
        <w:rPr>
          <w:lang w:val="id_ID" w:bidi="id_ID"/>
        </w:rPr>
        <w:t>Perankan para tetangga dan kerabat yang bersukacita bersama Elisabet atas kelahiran putranya.</w:t>
      </w:r>
    </w:p>
    <w:p>
      <w:pPr/>
      <w:r>
        <w:rPr>
          <w:lang w:val="id_ID" w:bidi="id_ID"/>
        </w:rPr>
      </w:r>
      <w:r>
        <w:rPr>
          <w:lang w:val="id_ID" w:bidi="id_ID"/>
        </w:rPr>
        <w:t>Hentikan adegannya: Tanyakan kepada pemeran Elisabet, "Bagaimana perasaan Anda?" Dengarkan, "Saya diberkati," "Saya bahagia," "Saya penuh dengan sukacita." Ulangi adegannya.</w:t>
      </w:r>
    </w:p>
    <w:p>
      <w:pPr/>
      <w:r>
        <w:rPr>
          <w:lang w:val="id_ID" w:bidi="id_ID"/>
        </w:rPr>
      </w:r>
      <w:r>
        <w:rPr>
          <w:lang w:val="id_ID" w:bidi="id_ID"/>
        </w:rPr>
        <w:t>Pada hari penyunatan, orang-orang akan menamai bayi laki-laki itu seperti nama ayahnya, tetapi ibunya mengatakan, "Tidak, namanya adalah Yohanes." Mereka bingung karena tidak ada satu pun dalam keluarga mereka yang bernama Yohanes, tetapi mereka akhirnya memutuskan untuk bertanya kepada Zakharia siapa namanya.</w:t>
      </w:r>
    </w:p>
    <w:p>
      <w:pPr/>
      <w:r>
        <w:rPr>
          <w:lang w:val="id_ID" w:bidi="id_ID"/>
        </w:rPr>
      </w:r>
      <w:r>
        <w:rPr>
          <w:lang w:val="id_ID" w:bidi="id_ID"/>
        </w:rPr>
        <w:t>Hentikan adegannya: Tanyakan kepada aktor yang memerankan Elisabet, "Bagaimana perasaan Anda?" Dengarkan, "Saya merasa orang-orang tidak percaya kepadaku," "Saya marah," "Saya bingung." Ulangi adegannya.</w:t>
      </w:r>
    </w:p>
    <w:p>
      <w:pPr/>
      <w:r>
        <w:rPr>
          <w:lang w:val="id_ID" w:bidi="id_ID"/>
        </w:rPr>
      </w:r>
      <w:r>
        <w:rPr>
          <w:lang w:val="id_ID" w:bidi="id_ID"/>
        </w:rPr>
        <w:t>Zakharia tidak tahu apa yang sedang terjadi, dan orang-orang memintanya untuk memberikan nama putranya. Ia menulis "namanya adalah Yohanes." Zakharia seketika dapat berbicara dan memuji Allah.</w:t>
      </w:r>
    </w:p>
    <w:p>
      <w:pPr/>
      <w:r>
        <w:rPr>
          <w:lang w:val="id_ID" w:bidi="id_ID"/>
        </w:rPr>
      </w:r>
      <w:r>
        <w:rPr>
          <w:lang w:val="id_ID" w:bidi="id_ID"/>
        </w:rPr>
        <w:t>Hentikan adegannya: Tanyakan kepada aktor yang memerankan Zakharia, "Bagaimana perasaan Anda?" Dengarkan, "Saya akhirnya melihat apa yang malaikat itu katakan," "Saya lega karena saya dapat berbicara," "Saya senang memiliki seorang anak laki-laki," "Saya tertarik pada apa yang akan terjadi." Ulangi adegannya.</w:t>
      </w:r>
    </w:p>
    <w:p>
      <w:pPr/>
      <w:r>
        <w:rPr>
          <w:lang w:val="id_ID" w:bidi="id_ID"/>
        </w:rPr>
      </w:r>
      <w:r>
        <w:rPr>
          <w:lang w:val="id_ID" w:bidi="id_ID"/>
        </w:rPr>
        <w:t>Ketakutan melanda para tetangga dan semua orang di daerah perbukitan Yudea. Mereka mendengar cerita Yohanes dan bertanya-tanya tentang masa depan anak itu.</w:t>
      </w:r>
    </w:p>
    <w:p>
      <w:pPr/>
      <w:r>
        <w:rPr>
          <w:lang w:val="id_ID" w:bidi="id_ID"/>
        </w:rPr>
      </w:r>
      <w:r>
        <w:rPr>
          <w:lang w:val="id_ID" w:bidi="id_ID"/>
        </w:rPr>
        <w:t xml:space="preserve">Hentikan adegannya: Tanyakan kepada aktor yang memerankan para tetangga, "Bagaimana perasaan kalian?" Dengarkan, "Saya kagum," "Saya penasaran tentang masa depan," "Saya bahagia untuk anak itu," Saya bertanya-tanya apa artinya semua itu. Ulangi adegannya. </w:t>
      </w:r>
    </w:p>
    <w:p>
      <w:pPr/>
      <w:r>
        <w:rPr>
          <w:lang w:val="id_ID" w:bidi="id_ID"/>
        </w:rPr>
      </w:r>
      <w:r>
        <w:rPr>
          <w:lang w:val="id_ID" w:bidi="id_ID"/>
        </w:rPr>
        <w:t>Zakharia bernubuat. Pertama ia mengingat kembali janji-janji Allah kepada umat-Nya dan mengatakan bagaimana mereka akan melayani Allah.</w:t>
      </w:r>
    </w:p>
    <w:p>
      <w:pPr/>
      <w:r>
        <w:rPr>
          <w:lang w:val="id_ID" w:bidi="id_ID"/>
        </w:rPr>
      </w:r>
      <w:r>
        <w:rPr>
          <w:lang w:val="id_ID" w:bidi="id_ID"/>
        </w:rPr>
        <w:t>Hentikan adegannya: Tanyakan kepada aktor yang memerankan Zakharia, "Bagaimana perasaan Anda?" Dengarkan, "Saya bersemangat," "Saya penuh dengan sukacita," "Saya penuh dengan harapan," "Saya diberkati karena mengetahui bahwa keselamatan akan datang." Ulangi adegannya.</w:t>
      </w:r>
    </w:p>
    <w:p>
      <w:pPr/>
      <w:r>
        <w:rPr>
          <w:lang w:val="id_ID" w:bidi="id_ID"/>
        </w:rPr>
      </w:r>
      <w:r>
        <w:rPr>
          <w:lang w:val="id_ID" w:bidi="id_ID"/>
        </w:rPr>
        <w:t>Zakharia menyelesaikan nubuat tentang putranya.</w:t>
      </w:r>
    </w:p>
    <w:p>
      <w:pPr/>
      <w:r>
        <w:rPr>
          <w:lang w:val="id_ID" w:bidi="id_ID"/>
        </w:rPr>
      </w:r>
      <w:r>
        <w:rPr>
          <w:lang w:val="id_ID" w:bidi="id_ID"/>
        </w:rPr>
        <w:t>Hentikan adegannya: Tanyakan kepada aktor yang memerankan Zakharia, "Bagaimana perasaan Anda?" Dengarkan, "Saya merasa terhormat menjadi ayah dari nabi Tuhan," "Saya adalah satu bagian kecil dari rencana Tuhan," "Saya menantikan untuk melihat apa yang akan terjadi," "Saya sedih karena saya mungkin tidak hidup lagi ketika segala sesuatunya itu terjadi." Ulangi adegannya.</w:t>
      </w:r>
    </w:p>
    <w:p>
      <w:pPr/>
      <w:r>
        <w:rPr>
          <w:lang w:val="id_ID" w:bidi="id_ID"/>
        </w:rPr>
      </w:r>
      <w:r>
        <w:rPr>
          <w:lang w:val="id_ID" w:bidi="id_ID"/>
        </w:rPr>
        <w:t>Yohanes tumbuh di padang gurun dalam hubungan yang dekat dengan Allah.</w:t>
      </w:r>
    </w:p>
    <w:p>
      <w:pPr/>
      <w:r>
        <w:rPr>
          <w:lang w:val="id_ID" w:bidi="id_ID"/>
        </w:rPr>
      </w:r>
      <w:r>
        <w:rPr>
          <w:lang w:val="id_ID" w:bidi="id_ID"/>
        </w:rPr>
        <w:t>Hentikan adegannya: Tanyakan kepada pemeran Yohanes, "Bagaimana perasaan Anda?" Dengarkan, "Saya sangat senang bahwa saya akan melihat Mesias," "Saya merasakan tekanan dari misi ini," "Saya menunggu saat yang tepat untuk memulai." Ulangi adegannya.</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 sekali dalam versi yang paling mudah dimengerti.</w:t>
      </w:r>
    </w:p>
    <w:p>
      <w:pPr/>
      <w:r>
        <w:rPr>
          <w:lang w:val="id_ID" w:bidi="id_ID"/>
        </w:rPr>
      </w:r>
      <w:r>
        <w:rPr>
          <w:lang w:val="id_ID" w:bidi="id_ID"/>
        </w:rPr>
        <w:t xml:space="preserve">Seperti yang Allah telah katakan, Elisabet melahirkan seorang bayi laki-laki. Semua orang terkejut ketika mereka mendengar tentang kelahiran ini karena ia tidak dapat memiliki anak. Seminggu setelah kelahirannya, anak itu </w:t>
      </w:r>
      <w:r>
        <w:rPr>
          <w:b/>
          <w:lang w:val="id_ID" w:bidi="id_ID"/>
        </w:rPr>
        <w:t>disunat</w:t>
      </w:r>
      <w:r>
        <w:rPr>
          <w:lang w:val="id_ID" w:bidi="id_ID"/>
        </w:rPr>
        <w:t xml:space="preserve">. </w:t>
      </w:r>
      <w:hyperlink r:id="rId59">
        <w:r>
          <w:rPr>
            <w:lang w:val="id_ID" w:bidi="id_ID"/>
          </w:rPr>
          <w:rPr>
            <w:color w:val="0000EE"/>
            <w:u w:val="single"/>
          </w:rPr>
          <w:t>Sunat</w:t>
        </w:r>
      </w:hyperlink>
      <w:r>
        <w:rPr>
          <w:lang w:val="id_ID" w:bidi="id_ID"/>
        </w:rPr>
        <w:t xml:space="preserve"> adalah kebiasaan Yahudi untuk memotong kulit longgar pada ujung penis seorang anak laki-laki. Ini biasanya dilakukan oleh ayah atau seorang yang ahli dalam melakukannya, seminggu setelah kelahiran bayi laki-laki itu. Sunat adalah satu tanda bahwa anak laki-laki itu adalah satu bagian dari umat pilihan Allah, Israel, dan bahwa semua janji Allah berlaku baginya.</w:t>
      </w:r>
    </w:p>
    <w:p>
      <w:pPr/>
      <w:r>
        <w:rPr>
          <w:lang w:val="id_ID" w:bidi="id_ID"/>
        </w:rPr>
      </w:r>
      <w:r>
        <w:rPr>
          <w:lang w:val="id_ID" w:bidi="id_ID"/>
        </w:rPr>
        <w:t xml:space="preserve">Banyak tetangga dan keluarga Zakharia datang ke rumahnya untuk merayakan saat yang penuh sukacita ini. Ketika Elisabet mengatakan kepada mereka nama bayi itu adalah Yohanes, mereka bertanya kepada Zakharia. Zakharia mengambil sebuah </w:t>
      </w:r>
      <w:r>
        <w:rPr>
          <w:b/>
          <w:lang w:val="id_ID" w:bidi="id_ID"/>
        </w:rPr>
        <w:t>papan tulis</w:t>
      </w:r>
      <w:r>
        <w:rPr>
          <w:lang w:val="id_ID" w:bidi="id_ID"/>
        </w:rPr>
        <w:t xml:space="preserve"> dan menulis nama, "Yohanes." Papan tulis adalah sebuah papan kayu kecil yang ditutupi dengan lilin. Orang-orang bisa menulis dengan membuat tanda-tanda di lilin dengan sebuah benda runcing yang berbentuk seperti pena. Tiba-tiba lidah Zakharia dibebaskan, yang artinya bahwa ia dapat berbicara lagi. Ia memuji Allah. </w:t>
      </w:r>
    </w:p>
    <w:p>
      <w:pPr/>
      <w:r>
        <w:rPr>
          <w:lang w:val="id_ID" w:bidi="id_ID"/>
        </w:rPr>
      </w:r>
      <w:r>
        <w:rPr>
          <w:lang w:val="id_ID" w:bidi="id_ID"/>
        </w:rPr>
        <w:t>Berhenti di sini dan tunjukkan kepada tim penerjemah sebuah foto papan tulis.</w:t>
      </w:r>
    </w:p>
    <w:p>
      <w:pPr/>
      <w:r>
        <w:rPr>
          <w:lang w:val="id_ID" w:bidi="id_ID"/>
        </w:rPr>
      </w:r>
      <w:r>
        <w:rPr>
          <w:lang w:val="id_ID" w:bidi="id_ID"/>
        </w:rPr>
        <w:t xml:space="preserve">Kabar tentang Yohanes menyebar ke seluruh Yudea karena ada begitu banyak peristiwa istimewa di sekitar kelahirannya. </w:t>
      </w:r>
    </w:p>
    <w:p>
      <w:pPr/>
      <w:r>
        <w:rPr>
          <w:lang w:val="id_ID" w:bidi="id_ID"/>
        </w:rPr>
      </w:r>
      <w:r>
        <w:rPr>
          <w:lang w:val="id_ID" w:bidi="id_ID"/>
        </w:rPr>
        <w:t xml:space="preserve">Ketika orang-orang mengatakan bahwa </w:t>
      </w:r>
      <w:r>
        <w:rPr>
          <w:b/>
          <w:lang w:val="id_ID" w:bidi="id_ID"/>
        </w:rPr>
        <w:t>tangan Tuhan</w:t>
      </w:r>
      <w:r>
        <w:rPr>
          <w:lang w:val="id_ID" w:bidi="id_ID"/>
        </w:rPr>
        <w:t xml:space="preserve"> menyertai Yohanes, mereka memaksudkan bahwa Allah menuntunnya. </w:t>
      </w:r>
      <w:hyperlink r:id="rId60">
        <w:r>
          <w:rPr>
            <w:lang w:val="id_ID" w:bidi="id_ID"/>
          </w:rPr>
          <w:rPr>
            <w:color w:val="0000EE"/>
            <w:u w:val="single"/>
          </w:rPr>
          <w:t>Tuhan</w:t>
        </w:r>
      </w:hyperlink>
      <w:r>
        <w:rPr>
          <w:lang w:val="id_ID" w:bidi="id_ID"/>
        </w:rPr>
        <w:t xml:space="preserve"> di sini mengacu pada Allah sendiri.</w:t>
      </w:r>
    </w:p>
    <w:p>
      <w:pPr/>
      <w:r>
        <w:rPr>
          <w:lang w:val="id_ID" w:bidi="id_ID"/>
        </w:rPr>
      </w:r>
      <w:r>
        <w:rPr>
          <w:lang w:val="id_ID" w:bidi="id_ID"/>
        </w:rPr>
        <w:t xml:space="preserve">Kemudian </w:t>
      </w:r>
      <w:r>
        <w:rPr>
          <w:b/>
          <w:lang w:val="id_ID" w:bidi="id_ID"/>
        </w:rPr>
        <w:t>Roh Kudus</w:t>
      </w:r>
      <w:r>
        <w:rPr>
          <w:lang w:val="id_ID" w:bidi="id_ID"/>
        </w:rPr>
        <w:t xml:space="preserve"> memenuhi Zakharia dan memberinya satu </w:t>
      </w:r>
      <w:r>
        <w:rPr>
          <w:b/>
          <w:lang w:val="id_ID" w:bidi="id_ID"/>
        </w:rPr>
        <w:t>nubuat</w:t>
      </w:r>
      <w:r>
        <w:rPr>
          <w:lang w:val="id_ID" w:bidi="id_ID"/>
        </w:rPr>
        <w:t xml:space="preserve">. </w:t>
      </w:r>
      <w:hyperlink r:id="rId61">
        <w:r>
          <w:rPr>
            <w:lang w:val="id_ID" w:bidi="id_ID"/>
          </w:rPr>
          <w:rPr>
            <w:color w:val="0000EE"/>
            <w:u w:val="single"/>
          </w:rPr>
          <w:t>Satu nubuat</w:t>
        </w:r>
      </w:hyperlink>
      <w:r>
        <w:rPr>
          <w:lang w:val="id_ID" w:bidi="id_ID"/>
        </w:rPr>
        <w:t xml:space="preserve"> adalah ketika Allah memberikan satu pesan langsung kepada seorang nabi, kemudian nabi itu menyampaikan pesan itu kepada orang-orang atas nama Allah. Terjemahkan </w:t>
      </w:r>
      <w:hyperlink r:id="rId25">
        <w:r>
          <w:rPr>
            <w:lang w:val="id_ID" w:bidi="id_ID"/>
          </w:rPr>
          <w:rPr>
            <w:color w:val="0000EE"/>
            <w:u w:val="single"/>
          </w:rPr>
          <w:t>Roh Kudus</w:t>
        </w:r>
      </w:hyperlink>
      <w:r>
        <w:rPr>
          <w:lang w:val="id_ID" w:bidi="id_ID"/>
        </w:rPr>
        <w:t xml:space="preserve"> dengan cara yang sama seperti yang telah Anda lakukan di bagian-bagian lain dari Lukas.</w:t>
      </w:r>
    </w:p>
    <w:p>
      <w:pPr/>
      <w:r>
        <w:rPr>
          <w:lang w:val="id_ID" w:bidi="id_ID"/>
        </w:rPr>
      </w:r>
      <w:r>
        <w:rPr>
          <w:lang w:val="id_ID" w:bidi="id_ID"/>
        </w:rPr>
        <w:t xml:space="preserve">Zakharia memuji Allah karena </w:t>
      </w:r>
      <w:hyperlink r:id="rId62">
        <w:r>
          <w:rPr>
            <w:lang w:val="id_ID" w:bidi="id_ID"/>
          </w:rPr>
          <w:rPr>
            <w:color w:val="0000EE"/>
            <w:u w:val="single"/>
          </w:rPr>
          <w:t>menebus</w:t>
        </w:r>
      </w:hyperlink>
      <w:r>
        <w:rPr>
          <w:lang w:val="id_ID" w:bidi="id_ID"/>
        </w:rPr>
        <w:t xml:space="preserve"> umat-Nya. </w:t>
      </w:r>
      <w:r>
        <w:rPr>
          <w:b/>
          <w:lang w:val="id_ID" w:bidi="id_ID"/>
        </w:rPr>
        <w:t>Menebus</w:t>
      </w:r>
      <w:r>
        <w:rPr>
          <w:lang w:val="id_ID" w:bidi="id_ID"/>
        </w:rPr>
        <w:t xml:space="preserve"> adalah satu kata kerja yang berarti untuk membebaskan atau melepaskan. Dalam hal ini, Allah menyelamatkan Israel dari musuh-musuh mereka. Zakharia mengakui bahwa Allah mengutus kepada mereka seorang Juruselamat seperti yang para nabi janjikan di masa lalu. Ketika Anda menerjemahkan kata </w:t>
      </w:r>
      <w:hyperlink r:id="rId63">
        <w:r>
          <w:rPr>
            <w:lang w:val="id_ID" w:bidi="id_ID"/>
          </w:rPr>
          <w:rPr>
            <w:color w:val="0000EE"/>
            <w:u w:val="single"/>
          </w:rPr>
          <w:t>nabi</w:t>
        </w:r>
      </w:hyperlink>
      <w:r>
        <w:rPr>
          <w:lang w:val="id_ID" w:bidi="id_ID"/>
        </w:rPr>
        <w:t>, pastikan Anda menggunakan satu istilah yang memadai dalam menggambarkan fungsi nabi itu.</w:t>
      </w:r>
    </w:p>
    <w:p>
      <w:pPr/>
      <w:r>
        <w:rPr>
          <w:lang w:val="id_ID" w:bidi="id_ID"/>
        </w:rPr>
      </w:r>
      <w:r>
        <w:rPr>
          <w:lang w:val="id_ID" w:bidi="id_ID"/>
        </w:rPr>
        <w:t>Seorang nabi:</w:t>
      </w:r>
    </w:p>
    <w:p>
      <w:pPr>
        <w:pStyle w:val="ListNumber"/>
        <w:numPr>
          <w:ilvl w:val="0"/>
          <w:numId w:val="14"/>
        </w:numPr>
        <w:spacing w:line="240" w:lineRule="auto"/>
        <w:ind w:left="720"/>
      </w:pPr>
      <w:r>
        <w:rPr>
          <w:lang w:val="id_ID" w:bidi="id_ID"/>
        </w:rPr>
      </w:r>
      <w:r>
        <w:rPr>
          <w:lang w:val="id_ID" w:bidi="id_ID"/>
        </w:rPr>
        <w:t>menerima panggilan dari Allah;</w:t>
      </w:r>
    </w:p>
    <w:p>
      <w:pPr>
        <w:pStyle w:val="ListNumber"/>
        <w:spacing w:line="240" w:lineRule="auto"/>
        <w:ind w:left="720"/>
      </w:pPr>
      <w:r>
        <w:rPr>
          <w:lang w:val="id_ID" w:bidi="id_ID"/>
        </w:rPr>
      </w:r>
      <w:r>
        <w:rPr>
          <w:lang w:val="id_ID" w:bidi="id_ID"/>
        </w:rPr>
        <w:t>membawa pesan Allah kepada manusia karena Allah sendiri yang telah memberikan pesan itu kepadanya;</w:t>
      </w:r>
    </w:p>
    <w:p>
      <w:pPr>
        <w:pStyle w:val="ListNumber"/>
        <w:spacing w:line="240" w:lineRule="auto"/>
        <w:ind w:left="720"/>
      </w:pPr>
      <w:r>
        <w:rPr>
          <w:lang w:val="id_ID" w:bidi="id_ID"/>
        </w:rPr>
      </w:r>
      <w:r>
        <w:rPr>
          <w:lang w:val="id_ID" w:bidi="id_ID"/>
        </w:rPr>
        <w:t>prioritasnya yang satu-satunya adalah untuk membawa Firman Allah kepada manusia.</w:t>
      </w:r>
    </w:p>
    <w:p>
      <w:pPr/>
      <w:r>
        <w:rPr>
          <w:lang w:val="id_ID" w:bidi="id_ID"/>
        </w:rPr>
      </w:r>
      <w:r>
        <w:rPr>
          <w:lang w:val="id_ID" w:bidi="id_ID"/>
        </w:rPr>
        <w:t>Jika Anda menggunakan satu istilah religius, pastikan bahwa itu memiliki makna yang akan dipahami oleh rata-rata pendengar.</w:t>
      </w:r>
    </w:p>
    <w:p>
      <w:pPr/>
      <w:r>
        <w:rPr>
          <w:lang w:val="id_ID" w:bidi="id_ID"/>
        </w:rPr>
      </w:r>
      <w:r>
        <w:rPr>
          <w:lang w:val="id_ID" w:bidi="id_ID"/>
        </w:rPr>
        <w:t xml:space="preserve">Zakharia mengatakan bahwa Allah telah mengingat </w:t>
      </w:r>
      <w:r>
        <w:rPr>
          <w:b/>
          <w:lang w:val="id_ID" w:bidi="id_ID"/>
        </w:rPr>
        <w:t>perjanjian</w:t>
      </w:r>
      <w:r>
        <w:rPr>
          <w:lang w:val="id_ID" w:bidi="id_ID"/>
        </w:rPr>
        <w:t xml:space="preserve">-Nya yang kudus. </w:t>
      </w:r>
      <w:hyperlink r:id="rId64">
        <w:r>
          <w:rPr>
            <w:lang w:val="id_ID" w:bidi="id_ID"/>
          </w:rPr>
          <w:rPr>
            <w:color w:val="0000EE"/>
            <w:u w:val="single"/>
          </w:rPr>
          <w:t>Satu perjanjian</w:t>
        </w:r>
      </w:hyperlink>
      <w:r>
        <w:rPr>
          <w:lang w:val="id_ID" w:bidi="id_ID"/>
        </w:rPr>
        <w:t xml:space="preserve"> adalah satu persetujuan yang dibuat antara dua orang atau dua pihak yang menetapkan perdamaian atau persahabatan. Kedua pihak itu setuju untuk setia pada perjanjian ini. Perjanjian kudus atau suci adalah janji yang Allah buat untuk Abraham dan keturunannya. Itu adalah kudus karena Allah yang membuatnya. Zakharia mengatakan bahwa Allah membuat satu </w:t>
      </w:r>
      <w:r>
        <w:rPr>
          <w:b/>
          <w:lang w:val="id_ID" w:bidi="id_ID"/>
        </w:rPr>
        <w:t>sumpah</w:t>
      </w:r>
      <w:r>
        <w:rPr>
          <w:lang w:val="id_ID" w:bidi="id_ID"/>
        </w:rPr>
        <w:t xml:space="preserve">. Satu </w:t>
      </w:r>
      <w:hyperlink r:id="rId65">
        <w:r>
          <w:rPr>
            <w:lang w:val="id_ID" w:bidi="id_ID"/>
          </w:rPr>
          <w:rPr>
            <w:color w:val="0000EE"/>
            <w:u w:val="single"/>
          </w:rPr>
          <w:t>sumpah</w:t>
        </w:r>
      </w:hyperlink>
      <w:r>
        <w:rPr>
          <w:lang w:val="id_ID" w:bidi="id_ID"/>
        </w:rPr>
        <w:t xml:space="preserve"> ditambahkan ke satu janji supaya orang-orang tahu bahwa mereka harus memelihara perjanjian mereka dan itu tidak bisa diubah. Orang yang mengucapkan sumpah meminta Allah untuk menghukum mereka jika mereka tidak menepati janji.</w:t>
      </w:r>
    </w:p>
    <w:p>
      <w:pPr/>
      <w:r>
        <w:rPr>
          <w:lang w:val="id_ID" w:bidi="id_ID"/>
        </w:rPr>
      </w:r>
      <w:r>
        <w:rPr>
          <w:lang w:val="id_ID" w:bidi="id_ID"/>
        </w:rPr>
        <w:t xml:space="preserve">Zakharia mengatakan bahwa mereka dapat melayani Allah tanpa rasa takut. Ia berbicara kepada putranya dan mengatakan kepadanya bahwa dia akan disebut nabi dari </w:t>
      </w:r>
      <w:r>
        <w:rPr>
          <w:b/>
          <w:lang w:val="id_ID" w:bidi="id_ID"/>
        </w:rPr>
        <w:t>Yang Mahatinggi</w:t>
      </w:r>
      <w:r>
        <w:rPr>
          <w:lang w:val="id_ID" w:bidi="id_ID"/>
        </w:rPr>
        <w:t xml:space="preserve">. Ini mengacu kepada seorang yang menyampaikan kata-kata dari Allah yang mahatinggi. Zakharia berbicara tentang tujuan Yohanes untuk menunjukkan kepada orang-orang bagaimana menemukan keselamatan melalui </w:t>
      </w:r>
      <w:r>
        <w:rPr>
          <w:b/>
          <w:lang w:val="id_ID" w:bidi="id_ID"/>
        </w:rPr>
        <w:t>pengampunan dari dosa</w:t>
      </w:r>
      <w:r>
        <w:rPr>
          <w:lang w:val="id_ID" w:bidi="id_ID"/>
        </w:rPr>
        <w:t xml:space="preserve">. </w:t>
      </w:r>
      <w:hyperlink r:id="rId66">
        <w:r>
          <w:rPr>
            <w:lang w:val="id_ID" w:bidi="id_ID"/>
          </w:rPr>
          <w:rPr>
            <w:color w:val="0000EE"/>
            <w:u w:val="single"/>
          </w:rPr>
          <w:t>Dosa</w:t>
        </w:r>
      </w:hyperlink>
      <w:r>
        <w:rPr>
          <w:lang w:val="id_ID" w:bidi="id_ID"/>
        </w:rPr>
        <w:t xml:space="preserve"> bisa diterjemahkan sebagai satu tindakan ketidaktaatan kepada Allah. </w:t>
      </w:r>
      <w:hyperlink r:id="rId67">
        <w:r>
          <w:rPr>
            <w:lang w:val="id_ID" w:bidi="id_ID"/>
          </w:rPr>
          <w:rPr>
            <w:color w:val="0000EE"/>
            <w:u w:val="single"/>
          </w:rPr>
          <w:t>Pengampunan</w:t>
        </w:r>
      </w:hyperlink>
      <w:r>
        <w:rPr>
          <w:lang w:val="id_ID" w:bidi="id_ID"/>
        </w:rPr>
        <w:t xml:space="preserve"> melibatkan dua orang, salah satunya adalah orang yang telah melakukan kesalahan kepada yang lain. Dalam pengampunan, orang yang kepadanya kesalahan itu dibuat mengesampingkan haknya dan tidak menghukum orang yang lain itu setimpal dengan kesalahannya. Dia tidak membalas dendam. Jika orang yang lain itu bertobat dari kelakuannya dan menerima pengampunan, hubungan antara keduanya dipulihkan dan kesalahannya dihapuskan. Dengan Allah, pengampunan tersedia bagi semua orang yang berhenti melakukan kejahatan dan berpaling kepada Allah. Maka hubungan Allah dengan mereka dipulihkan. Berikut ini adalah beberapa ungkapan yang digunakan dalam Perjanjian Baru untuk menggambarkan “pengampunan.” </w:t>
      </w:r>
    </w:p>
    <w:p>
      <w:pPr>
        <w:pStyle w:val="ListBullet"/>
        <w:spacing w:line="240" w:lineRule="auto"/>
        <w:ind w:left="720"/>
      </w:pPr>
      <w:r>
        <w:rPr>
          <w:lang w:val="id_ID" w:bidi="id_ID"/>
        </w:rPr>
      </w:r>
      <w:r>
        <w:rPr>
          <w:lang w:val="id_ID" w:bidi="id_ID"/>
        </w:rPr>
        <w:t>menghapus dosa seseorang</w:t>
      </w:r>
    </w:p>
    <w:p>
      <w:pPr>
        <w:pStyle w:val="ListBullet"/>
        <w:spacing w:line="240" w:lineRule="auto"/>
        <w:ind w:left="720"/>
      </w:pPr>
      <w:r>
        <w:rPr>
          <w:lang w:val="id_ID" w:bidi="id_ID"/>
        </w:rPr>
      </w:r>
      <w:r>
        <w:rPr>
          <w:lang w:val="id_ID" w:bidi="id_ID"/>
        </w:rPr>
        <w:t>mengangkat dosa seseorang</w:t>
      </w:r>
    </w:p>
    <w:p>
      <w:pPr>
        <w:pStyle w:val="ListBullet"/>
        <w:spacing w:line="240" w:lineRule="auto"/>
        <w:ind w:left="720"/>
      </w:pPr>
      <w:r>
        <w:rPr>
          <w:lang w:val="id_ID" w:bidi="id_ID"/>
        </w:rPr>
      </w:r>
      <w:r>
        <w:rPr>
          <w:lang w:val="id_ID" w:bidi="id_ID"/>
        </w:rPr>
        <w:t>melepaskan</w:t>
      </w:r>
    </w:p>
    <w:p>
      <w:pPr>
        <w:pStyle w:val="ListBullet"/>
        <w:spacing w:line="240" w:lineRule="auto"/>
        <w:ind w:left="720"/>
      </w:pPr>
      <w:r>
        <w:rPr>
          <w:lang w:val="id_ID" w:bidi="id_ID"/>
        </w:rPr>
      </w:r>
      <w:r>
        <w:rPr>
          <w:lang w:val="id_ID" w:bidi="id_ID"/>
        </w:rPr>
        <w:t>membuang</w:t>
      </w:r>
    </w:p>
    <w:p>
      <w:pPr>
        <w:pStyle w:val="ListBullet"/>
        <w:spacing w:line="240" w:lineRule="auto"/>
        <w:ind w:left="720"/>
      </w:pPr>
      <w:r>
        <w:rPr>
          <w:lang w:val="id_ID" w:bidi="id_ID"/>
        </w:rPr>
      </w:r>
      <w:r>
        <w:rPr>
          <w:lang w:val="id_ID" w:bidi="id_ID"/>
        </w:rPr>
        <w:t>menutupi</w:t>
      </w:r>
    </w:p>
    <w:p>
      <w:pPr>
        <w:pStyle w:val="ListBullet"/>
        <w:spacing w:line="240" w:lineRule="auto"/>
        <w:ind w:left="720"/>
      </w:pPr>
      <w:r>
        <w:rPr>
          <w:lang w:val="id_ID" w:bidi="id_ID"/>
        </w:rPr>
      </w:r>
      <w:r>
        <w:rPr>
          <w:lang w:val="id_ID" w:bidi="id_ID"/>
        </w:rPr>
        <w:t>melewati</w:t>
      </w:r>
    </w:p>
    <w:p>
      <w:pPr>
        <w:pStyle w:val="ListBullet"/>
        <w:spacing w:line="240" w:lineRule="auto"/>
        <w:ind w:left="720"/>
      </w:pPr>
      <w:r>
        <w:rPr>
          <w:lang w:val="id_ID" w:bidi="id_ID"/>
        </w:rPr>
      </w:r>
      <w:r>
        <w:rPr>
          <w:lang w:val="id_ID" w:bidi="id_ID"/>
        </w:rPr>
        <w:t>mengangkat</w:t>
      </w:r>
    </w:p>
    <w:p>
      <w:pPr>
        <w:pStyle w:val="ListBullet"/>
        <w:spacing w:line="240" w:lineRule="auto"/>
        <w:ind w:left="720"/>
      </w:pPr>
      <w:r>
        <w:rPr>
          <w:lang w:val="id_ID" w:bidi="id_ID"/>
        </w:rPr>
      </w:r>
      <w:r>
        <w:rPr>
          <w:lang w:val="id_ID" w:bidi="id_ID"/>
        </w:rPr>
        <w:t>berpaling dari</w:t>
      </w:r>
    </w:p>
    <w:p>
      <w:pPr/>
      <w:r>
        <w:rPr>
          <w:lang w:val="id_ID" w:bidi="id_ID"/>
        </w:rPr>
      </w:r>
      <w:r>
        <w:rPr>
          <w:lang w:val="id_ID" w:bidi="id_ID"/>
        </w:rPr>
        <w:t>Bahasa Anda mungkin memiliki idiom yang serupa, dan jika demikian, Anda dapat menggunakannya untuk membuat satu gambar kata dalam untuk audiens Anda.</w:t>
      </w:r>
    </w:p>
    <w:p>
      <w:pPr/>
      <w:r>
        <w:rPr>
          <w:lang w:val="id_ID" w:bidi="id_ID"/>
        </w:rPr>
      </w:r>
      <w:r>
        <w:rPr>
          <w:lang w:val="id_ID" w:bidi="id_ID"/>
        </w:rPr>
        <w:t>Alat ajar: Dalam satu bahasa Afrika Barat, ketika Allah mengampuni seseorang, Ia “memotong” dosa-dosa mereka sepenuhnya sehingga dosa-dosa tersebut tidak ada lagi. Cobalah meminta tim penerjemah untuk meniru atau memerankan sebuah adegan di mana seseorang mengampuni seorang yang lain. Perhatikan tindakan-tindakan apa yang mereka lakukan untuk menunjukkan pengampunan. Mintalah mereka yang memperagakannya untuk menjelaskan emosi dari masing-masing karakter dalam adegan.</w:t>
      </w:r>
    </w:p>
    <w:p>
      <w:pPr/>
      <w:r>
        <w:rPr>
          <w:lang w:val="id_ID" w:bidi="id_ID"/>
        </w:rPr>
      </w:r>
      <w:r>
        <w:rPr>
          <w:lang w:val="id_ID" w:bidi="id_ID"/>
        </w:rPr>
        <w:t xml:space="preserve">Zakharia mengatakan bahwa sinar pagi dari </w:t>
      </w:r>
      <w:r>
        <w:rPr>
          <w:b/>
          <w:lang w:val="id_ID" w:bidi="id_ID"/>
        </w:rPr>
        <w:t>surga</w:t>
      </w:r>
      <w:r>
        <w:rPr>
          <w:lang w:val="id_ID" w:bidi="id_ID"/>
        </w:rPr>
        <w:t xml:space="preserve"> akan menyinari mereka. </w:t>
      </w:r>
      <w:hyperlink r:id="rId68">
        <w:r>
          <w:rPr>
            <w:lang w:val="id_ID" w:bidi="id_ID"/>
          </w:rPr>
          <w:rPr>
            <w:color w:val="0000EE"/>
            <w:u w:val="single"/>
          </w:rPr>
          <w:t>Surga</w:t>
        </w:r>
      </w:hyperlink>
      <w:r>
        <w:rPr>
          <w:lang w:val="id_ID" w:bidi="id_ID"/>
        </w:rPr>
        <w:t xml:space="preserve"> dapat mengacu pada langit, atau pada tempat di mana Allah dan para malaikat-Nya tinggal, tergantung pada konteksnya. Ketika mengacu pada tempat di mana Allah tinggal, itu juga merupakan tujuan akhir orang-orang percaya. </w:t>
      </w:r>
      <w:r>
        <w:rPr>
          <w:b/>
          <w:lang w:val="id_ID" w:bidi="id_ID"/>
        </w:rPr>
        <w:t>Bintang Fajar</w:t>
      </w:r>
      <w:r>
        <w:rPr>
          <w:lang w:val="id_ID" w:bidi="id_ID"/>
        </w:rPr>
        <w:t xml:space="preserve"> adalah sebuah majas yang mengacu kepada Juruselamat yang akan menyinari dunia yang gelap secara rohani. Ia mengatakan bahwa Juruselamat ini akan menyinari satu dunia yang gelap secara rohani dan membimbing umat-Nya menuju damai. Setelah pesan Zakharia, Lukas mengatakan sedikit hal tentang masa kecil Yohanes. Ia mengatakan kepada kita bahwa Yohanes </w:t>
      </w:r>
      <w:r>
        <w:rPr>
          <w:b/>
          <w:lang w:val="id_ID" w:bidi="id_ID"/>
        </w:rPr>
        <w:t>tumbuh kuat dalam roh</w:t>
      </w:r>
      <w:r>
        <w:rPr>
          <w:lang w:val="id_ID" w:bidi="id_ID"/>
        </w:rPr>
        <w:t xml:space="preserve"> dan tinggal di padang gurun. "Tumbuh kuat dalam roh" berarti bahwa Yohanes tumbuh kuat dalam keyakinan dan menjadi dewasa dalam pemikiran serta karakternya. </w:t>
      </w:r>
      <w:hyperlink r:id="rId69">
        <w:r>
          <w:rPr>
            <w:lang w:val="id_ID" w:bidi="id_ID"/>
          </w:rPr>
          <w:rPr>
            <w:color w:val="0000EE"/>
            <w:u w:val="single"/>
          </w:rPr>
          <w:t>Padang gurun</w:t>
        </w:r>
      </w:hyperlink>
      <w:r>
        <w:rPr>
          <w:lang w:val="id_ID" w:bidi="id_ID"/>
        </w:rPr>
        <w:t xml:space="preserve"> mengacu pada wilayah dekat Sungai Yordan, di mana tidak ada yang hidup dan sedikit yang tumbuh. Dalam Alkitab, Allah sering bertemu dengan umat-Nya di kawasan seperti ini. </w:t>
      </w:r>
    </w:p>
    <w:p>
      <w:pPr/>
      <w:r>
        <w:rPr>
          <w:lang w:val="id_ID" w:bidi="id_ID"/>
        </w:rPr>
      </w:r>
      <w:r>
        <w:rPr>
          <w:lang w:val="id_ID" w:bidi="id_ID"/>
        </w:rPr>
        <w:t xml:space="preserve">Lukas mengatakan bahwa Yohanes tinggal di padang gurun sampai ia memulai </w:t>
      </w:r>
      <w:r>
        <w:rPr>
          <w:b/>
          <w:lang w:val="id_ID" w:bidi="id_ID"/>
        </w:rPr>
        <w:t>pelayanan publiknya</w:t>
      </w:r>
      <w:r>
        <w:rPr>
          <w:lang w:val="id_ID" w:bidi="id_ID"/>
        </w:rPr>
        <w:t>. Ini berarti sampai saatnya Yohanes memperkenalkan dirinya secara terbuka dengan memberitakan pesan Allah tentang Juruselamat kepada umat Allah.</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rekaman nats ini dalam versi terjemahan yang paling mudah dimengerti.</w:t>
      </w:r>
    </w:p>
    <w:p>
      <w:pPr/>
      <w:r>
        <w:rPr>
          <w:lang w:val="id_ID" w:bidi="id_ID"/>
        </w:rPr>
      </w:r>
      <w:r>
        <w:rPr>
          <w:lang w:val="id_ID" w:bidi="id_ID"/>
        </w:rPr>
        <w:t>Dalam sesi ini, ceritakan kembali nats ini, secara berkelompok, dalam bahasa Anda sendiri.</w:t>
      </w:r>
    </w:p>
    <w:p>
      <w:pPr/>
      <w:r>
        <w:rPr>
          <w:lang w:val="id_ID" w:bidi="id_ID"/>
        </w:rPr>
      </w:r>
      <w:r>
        <w:rPr>
          <w:lang w:val="id_ID" w:bidi="id_ID"/>
        </w:rPr>
        <w:t>Pertama, seluruh kelompok harus berlatih menceritakan bagian itu dalam bahasa Anda sendiri. Ingatlah untuk memasukkan hal-hal yang Anda putuskan dalam langkah sebelumnya, seperti kronologi, kata, frasa, emosi, atau apa pun yang Anda diskusikan.</w:t>
      </w:r>
    </w:p>
    <w:p>
      <w:pPr/>
      <w:r>
        <w:rPr>
          <w:lang w:val="id_ID" w:bidi="id_ID"/>
        </w:rPr>
      </w:r>
      <w:r>
        <w:rPr>
          <w:lang w:val="id_ID" w:bidi="id_ID"/>
        </w:rPr>
        <w:t>Seorang anggota kelompok harus menyampaikan beberapa kalimat dari nats itu dan berhenti sejenak. Seorang anggota lain harus menceritakan bagian selanjutnya dari nats itu dan berhenti sejenak. Lakukan ini sampai kelompok itu telah menceritakan kembali semua nats tersebut. Anggota-anggota kelompok dapat saling memperbaiki dalam tahap ini.</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nats tersebut tanpa gangguan setidaknya satu kali. Seorang anggota kelompok dapat menggunakan benda apa saja, gerakan, atau papan cerita untuk membantu mereka mengingat bagian nats ayat-ayat Alkitab tersebut.</w:t>
      </w:r>
    </w:p>
    <w:p>
      <w:pPr/>
      <w:r>
        <w:rPr>
          <w:lang w:val="id_ID" w:bidi="id_ID"/>
        </w:rPr>
      </w:r>
      <w:r>
        <w:rPr>
          <w:lang w:val="id_ID" w:bidi="id_ID"/>
        </w:rPr>
        <w:t xml:space="preserve">Hentikan sejenak audio ini di sini. </w:t>
      </w:r>
    </w:p>
    <w:p>
      <w:pPr/>
      <w:r>
        <w:rPr>
          <w:lang w:val="id_ID" w:bidi="id_ID"/>
        </w:rPr>
      </w:r>
      <w:r>
        <w:rPr>
          <w:lang w:val="id_ID" w:bidi="id_ID"/>
        </w:rPr>
        <w:t>Selanjutnya, kelompok dapat memutuskan versi mana dari nats tersebut yang paling disukai. Anda mungkin memutuskan untuk menyukai cara bercerita seorang anggota kelompok untuk suatu adegan, tetapi menyukai cara anggota kelompok lain menceritakan adegan lainnya.</w:t>
      </w:r>
    </w:p>
    <w:p>
      <w:pPr/>
      <w:r>
        <w:rPr>
          <w:lang w:val="id_ID" w:bidi="id_ID"/>
        </w:rPr>
      </w:r>
      <w:r>
        <w:rPr>
          <w:lang w:val="id_ID" w:bidi="id_ID"/>
        </w:rPr>
        <w:t xml:space="preserve">Hentikan sejenak audio ini di sini. </w:t>
      </w:r>
    </w:p>
    <w:p>
      <w:pPr/>
      <w:r>
        <w:rPr>
          <w:lang w:val="id_ID" w:bidi="id_ID"/>
        </w:rPr>
      </w:r>
      <w:r>
        <w:rPr>
          <w:lang w:val="id_ID" w:bidi="id_ID"/>
        </w:rPr>
        <w:t>Akhirnya, kelompok dapat menyusun versi akhir dari nats itu yang disetujui oleh semua anggota kelompok. Setiap anggota kelompok harus berlatih menceritakan versi akhir dari nats tersebut.</w:t>
      </w:r>
      <w:r>
        <w:rPr>
          <w:lang w:val="id_ID" w:bidi="id_ID"/>
        </w:rPr>
      </w:r>
      <w:r>
        <w:rPr>
          <w:lang w:val="id_ID" w:bidi="id_ID"/>
        </w:rPr>
      </w:r>
    </w:p>
    <w:p>
      <w:pPr/>
      <w:r>
        <w:rPr>
          <w:lang w:val="id_ID" w:bidi="id_ID"/>
        </w:rPr>
      </w:r>
    </w:p>
    <w:p>
      <w:pPr>
        <w:pStyle w:val="Heading2"/>
      </w:pPr>
      <w:r>
        <w:rPr>
          <w:lang w:val="id_ID" w:bidi="id_ID"/>
        </w:rPr>
        <w:t>Lukas 2:1–21</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Dengarkan Lukas 2:1–21 dan renungkan dalam hati Anda. Dengarkan teks sebanyak tiga kali (dalam tiga terjemahan yang berbeda, jika memungkinkan). Kemudian diskusikan pertanyaan berikut dalam kelompok:</w:t>
      </w:r>
    </w:p>
    <w:p>
      <w:pPr>
        <w:pStyle w:val="ListBullet"/>
        <w:spacing w:line="240" w:lineRule="auto"/>
        <w:ind w:left="720"/>
      </w:pPr>
      <w:r>
        <w:rPr>
          <w:lang w:val="id_ID" w:bidi="id_ID"/>
        </w:rPr>
      </w:r>
      <w:r>
        <w:rPr>
          <w:lang w:val="id_ID" w:bidi="id_ID"/>
        </w:rPr>
        <w:t>Apa yang Anda suka di kisah ini?</w:t>
      </w:r>
    </w:p>
    <w:p>
      <w:pPr>
        <w:pStyle w:val="ListBullet"/>
        <w:spacing w:line="240" w:lineRule="auto"/>
        <w:ind w:left="720"/>
      </w:pPr>
      <w:r>
        <w:rPr>
          <w:lang w:val="id_ID" w:bidi="id_ID"/>
        </w:rPr>
      </w:r>
      <w:r>
        <w:rPr>
          <w:lang w:val="id_ID" w:bidi="id_ID"/>
        </w:rPr>
        <w:t>Apa yang Anda tidak suka atau tidak mengerti?</w:t>
      </w:r>
    </w:p>
    <w:p>
      <w:pPr>
        <w:pStyle w:val="ListBullet"/>
        <w:spacing w:line="240" w:lineRule="auto"/>
        <w:ind w:left="720"/>
      </w:pPr>
      <w:r>
        <w:rPr>
          <w:lang w:val="id_ID" w:bidi="id_ID"/>
        </w:rPr>
      </w:r>
      <w:r>
        <w:rPr>
          <w:lang w:val="id_ID" w:bidi="id_ID"/>
        </w:rPr>
        <w:t>Apa yang diceritakan kisah ini tentang Yesus?</w:t>
      </w:r>
    </w:p>
    <w:p>
      <w:pPr>
        <w:pStyle w:val="ListBullet"/>
        <w:spacing w:line="240" w:lineRule="auto"/>
        <w:ind w:left="720"/>
      </w:pPr>
      <w:r>
        <w:rPr>
          <w:lang w:val="id_ID" w:bidi="id_ID"/>
        </w:rPr>
      </w:r>
      <w:r>
        <w:rPr>
          <w:lang w:val="id_ID" w:bidi="id_ID"/>
        </w:rPr>
        <w:t>Apa yang diceritakan kisah ini tentang orang-orang?</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 kenalan Anda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sekali dalam versi yang paling mudah dimengerti.</w:t>
      </w:r>
    </w:p>
    <w:p>
      <w:pPr/>
      <w:r>
        <w:rPr>
          <w:lang w:val="id_ID" w:bidi="id_ID"/>
        </w:rPr>
      </w:r>
      <w:r>
        <w:rPr>
          <w:lang w:val="id_ID" w:bidi="id_ID"/>
        </w:rPr>
        <w:t>Kelahiran Yohanes merupakan satu tanda bahwa Juruselamat yang dijanjikan akan segera datang. Lukas melanjutkan kisahnya tentang Yusuf dan Maria beberapa waktu setelah kelahiran Yohanes. Mereka tinggal di Nazaret ketika Kaisar Agustus memberikan perintah agar diadakan satu sensus. Kaisar adalah gelar yang berarti penguasa tertinggi suatu kerajaan. "Agustus" adalah satu gelar yang berarti ditinggikan. Dalam kisah ini, "Kaisar Agustus" mengacu kepada raja besar dari Kekaisaran Romawi. Kekaisaran Romawi mengacu pada semua negara yang diperintah oleh penguasa Romawi.</w:t>
      </w:r>
    </w:p>
    <w:p>
      <w:pPr/>
      <w:r>
        <w:rPr>
          <w:lang w:val="id_ID" w:bidi="id_ID"/>
        </w:rPr>
      </w:r>
      <w:r>
        <w:rPr>
          <w:lang w:val="id_ID" w:bidi="id_ID"/>
        </w:rPr>
        <w:t>Sensus berarti bahwa orang-orang harus dihitung dan didaftarkan. Sensus Romawi mewajibkan semua orang yang tinggal di Kekaisaran Romawi untuk datang dan menulis nama mereka dalam sebuah buku. Ini termasuk orang-orang Yahudi. Kaisar menghitung orang-orang di kerajaannya demi tujuan pajak.</w:t>
      </w:r>
    </w:p>
    <w:p>
      <w:pPr/>
      <w:r>
        <w:rPr>
          <w:lang w:val="id_ID" w:bidi="id_ID"/>
        </w:rPr>
      </w:r>
      <w:r>
        <w:rPr>
          <w:lang w:val="id_ID" w:bidi="id_ID"/>
        </w:rPr>
        <w:t>Lukas mengatakan bahwa ini adalah sensus pertama yang terjadi ketika Quirinius menjadi gubernur provinsi Siria. Quirinius adalah seorang pemimpin Romawi yang mengabdi kepada kaisar. Siria adalah salah satu provinsi yang diperintah oleh penguasa Romawi. Siria lebih berkuasa daripada Yudea dan Galilea. Lukas mengatakan demikian supaya para pembacanya mengerti kapan peristiwa-peristiwa ini terjadi dalam sejarah. Ini adalah informasi latar belakang.</w:t>
      </w:r>
    </w:p>
    <w:p>
      <w:pPr/>
      <w:r>
        <w:rPr>
          <w:lang w:val="id_ID" w:bidi="id_ID"/>
        </w:rPr>
      </w:r>
      <w:r>
        <w:rPr>
          <w:lang w:val="id_ID" w:bidi="id_ID"/>
        </w:rPr>
        <w:t>Sensus ini mewajibkan semua orang untuk kembali ke kota di mana leluhur mereka berasal. Yusuf harus kembali ke Betlehem, di mana leluhurnya, Raja Daud, dilahirkan. Betlehem juga disebut "kota Daud." Orang-orang Yahudi pasti mengetahui dari nabi Mikha bahwa Betlehem adalah tempat Juruselamat akan dilahirkan. Yusuf pergi bersama Maria karena mereka masih bertunangan ketika Maria hamil. Mereka berangkat dari Nazaret ke Betlehem, yang merupakan satu perjalanan selama tiga hari. Mereka akan berangkat ke daerah yang lebih tinggi, sekitar 300 meter lebih tinggi daripada Nazaret.</w:t>
      </w:r>
    </w:p>
    <w:p>
      <w:pPr/>
      <w:r>
        <w:rPr>
          <w:lang w:val="id_ID" w:bidi="id_ID"/>
        </w:rPr>
      </w:r>
      <w:r>
        <w:rPr>
          <w:lang w:val="id_ID" w:bidi="id_ID"/>
        </w:rPr>
        <w:t>Tunjukkan kepada tim Anda sebuah peta perjalanan Maria dan Yusuf yang ditempuh dari Nazaret ke Betlehem. Pikirkan tentang betapa sulitnya perjalanan itu bagi seorang perempuan yang sudah dekat waktunya untuk melahirkan.</w:t>
      </w:r>
    </w:p>
    <w:p>
      <w:pPr/>
      <w:r>
        <w:rPr>
          <w:lang w:val="id_ID" w:bidi="id_ID"/>
        </w:rPr>
      </w:r>
      <w:r>
        <w:rPr>
          <w:lang w:val="id_ID" w:bidi="id_ID"/>
        </w:rPr>
        <w:t>Maria melahirkan anak sulungnya Yesus ketika ia berada di Betlehem. Ia mengikuti kebiasaan Yahudi dan membungkus bayinya dengan secarik kain. Orang-orang Yahudi melakukannya untuk menjaga agar bayi-bayi tetap hangat sambil menjaga lengan dan kaki mereka tetap lurus. Bayi itu dibedung - ini berarti kain-kain itu dipakai untuk membungkus bayi itu berkali-kali. Maria dan Yusuf mungkin tinggal bersama keluarga dan teman-temannya. Sering kali di rumah-rumah orang Yahudi, hewan dan orang tinggal di rumah yang sama. Hewan-hewan akan tinggal di bagian bawah rumah itu. Karena rumah itu penuh sesak akibat sensus, Maria dan Yusuf mungkin tinggal di bagian bawah rumah dengan hewan karena ruang tamu sudah penuh. Maria harus meletakkan bayinya di sebuah palungan. Palungan adalah sebuah kotak makanan bagi hewan. Itu terbuat dari kayu atau batu yang dipahat.</w:t>
      </w:r>
    </w:p>
    <w:p>
      <w:pPr/>
      <w:r>
        <w:rPr>
          <w:lang w:val="id_ID" w:bidi="id_ID"/>
        </w:rPr>
      </w:r>
      <w:r>
        <w:rPr>
          <w:lang w:val="id_ID" w:bidi="id_ID"/>
        </w:rPr>
        <w:t>Berhenti dan tunjukkan kepada tim Anda sebuah gambar palungan agar mereka lebih memahami bagaimana menerjemahkannya ke dalam bahasa Anda. Jika tidak ada kata-kata yang mirip, Anda mungkin perlu menjelaskannya sebagai gantinya.</w:t>
      </w:r>
    </w:p>
    <w:p>
      <w:pPr/>
      <w:r>
        <w:rPr>
          <w:lang w:val="id_ID" w:bidi="id_ID"/>
        </w:rPr>
      </w:r>
      <w:r>
        <w:rPr>
          <w:lang w:val="id_ID" w:bidi="id_ID"/>
        </w:rPr>
        <w:t>Di luar Betlehem ada banyak gembala yang menjaga kawanan domba mereka. Ini adalah sesuatu yang terjadi di tempat yang lain pada saat yang sama ketika Yesus dilahirkan. Domba adalah hewan jinak yang dipelihara untuk diambil wol dan dagingnya.</w:t>
      </w:r>
    </w:p>
    <w:p>
      <w:pPr/>
      <w:r>
        <w:rPr>
          <w:lang w:val="id_ID" w:bidi="id_ID"/>
        </w:rPr>
      </w:r>
      <w:r>
        <w:rPr>
          <w:lang w:val="id_ID" w:bidi="id_ID"/>
        </w:rPr>
        <w:t>Jika tidak ada kata untuk "domba" dalam bahasa Anda, Anda bisa meminjam kata dan menunjukkan arti dengan satu kata yang umum dalam terjemahan Anda untuk gembala-gembala. Contohnya misalnya, orang-orang yang memelihara hewan yang disebut domba. Jika tidak ada domba di daerah Anda, Anda bisa menunjukkan sebuah gambar.</w:t>
      </w:r>
    </w:p>
    <w:p>
      <w:pPr/>
      <w:r>
        <w:rPr>
          <w:lang w:val="id_ID" w:bidi="id_ID"/>
        </w:rPr>
      </w:r>
      <w:r>
        <w:rPr>
          <w:lang w:val="id_ID" w:bidi="id_ID"/>
        </w:rPr>
        <w:t>Di Israel, para gembala mempunyai status yang rendah dan tidak disukai oleh banyak orang Yahudi. Mereka memelihara hewan mereka di ladang terbuka dan harus menjaganya pada malam hari terhadap pencuri serta hewan liar. Biasanya para gembala Yahudi menjaga kawanan domba mereka di luar dengan cara demikian dari April sampai November. Kisah ini tidak memberi tahu kepada kita secara persis tahun berapa saat itu. Kita tidak boleh berasumsi bahwa itu musim dingin, atau saat cuaca dingin.</w:t>
      </w:r>
    </w:p>
    <w:p>
      <w:pPr/>
      <w:r>
        <w:rPr>
          <w:lang w:val="id_ID" w:bidi="id_ID"/>
        </w:rPr>
      </w:r>
      <w:r>
        <w:rPr>
          <w:lang w:val="id_ID" w:bidi="id_ID"/>
        </w:rPr>
        <w:t>Berhenti dan diskusikan dengan tim Anda, bagaimana anggapan tentang gembala dalam budaya Anda? Apakah mereka sumber informasi yang bisa diandalkan? Tunjukkan gambar gembala-gembala di ladang mereka di pedesaan Israel.</w:t>
      </w:r>
    </w:p>
    <w:p>
      <w:pPr/>
      <w:r>
        <w:rPr>
          <w:lang w:val="id_ID" w:bidi="id_ID"/>
        </w:rPr>
      </w:r>
      <w:r>
        <w:rPr>
          <w:lang w:val="id_ID" w:bidi="id_ID"/>
        </w:rPr>
        <w:t>Seorang malaikat Tuhan tiba-tiba menampakkan diri kepada para gembala. Ia dikelilingi oleh sinar yang khusus yang terang-benderang yang menunjukkan kuasa Allah. Para gembala itu ketakutan. Malaikat itu mengatakan kepada para gembala untuk tidak takut karena ia telah membawa kabar baik yang akan membawa sukacita kepada semua orang. Kabar tentang kelahiran Juruselamat akan membawa sukacita kepada semua orang yang percaya kepada hal itu. Allah secara khusus telah berjanji bahwa Dia akan mengutus seorang Juruselamat, Mesias, kepada orang-orang Yahudi. Mesias, atau Juruselamat, akan membawa sukacita kepada semua orang dari Israel dan dari bangsa-bangsa lain yang percaya kepada berita ini. Itu tidak akan membawa sukacita kepada mereka yang tidak percaya.</w:t>
      </w:r>
    </w:p>
    <w:p>
      <w:pPr/>
      <w:r>
        <w:rPr>
          <w:lang w:val="id_ID" w:bidi="id_ID"/>
        </w:rPr>
      </w:r>
      <w:r>
        <w:rPr>
          <w:lang w:val="id_ID" w:bidi="id_ID"/>
        </w:rPr>
        <w:t>Malaikat itu mengumumkan bahwa Juruselamat, Mesias, telah lahir di Betlehem. "Mesias" dan "Kristus" mempunyai arti yang sama dalam bahasa Ibrani. Kata-kata itu mengacu kepada seseorang yang Allah telah urapi atau tetapkan untuk melakukan satu tugas khusus. Dalam Perjanjian Lama, nabi, imam, dan raja diurapi untuk tugas khusus. Yesus adalah semua hal itu.</w:t>
      </w:r>
    </w:p>
    <w:p>
      <w:pPr/>
      <w:r>
        <w:rPr>
          <w:lang w:val="id_ID" w:bidi="id_ID"/>
        </w:rPr>
      </w:r>
      <w:r>
        <w:rPr>
          <w:lang w:val="id_ID" w:bidi="id_ID"/>
        </w:rPr>
        <w:t>Malaikat itu memberikan satu tanda kepada para gembala supaya mereka tahu bahwa perkataannya itu benar. Ia mengatakan bahwa mereka dapat menemukan bayi itu dibungkus dengan kain yang terbaring di sebuah palungan. Tanda kedua terjadi ketika sekelompok malaikat yang sangat besar jumlahnya, para tentara surga, tiba-tiba muncul. Mereka memuji Allah untuk kelahiran Yesus. Dalam beberapa bahasa, mungkin baik untuk menerjemahkan pujian mereka sebagai puisi. Para malaikat mengatakan Allah menerima kemuliaan, atau pujian, di surga. Orang-orang yang berkenan kepada Allah memiliki damai di bumi. Para malaikat kembali ke surga setelah memuji Allah. Para gembala bergegas ke Betlehem untuk melihat Juruselamat yang telah dikatakan malaikat itu kepada mereka. Mereka mencari Juruselamat dan menemukan-Nya dalam sebuah palungan bersama Maria dan Yusuf seperti yang dikatakan malaikat itu.</w:t>
      </w:r>
    </w:p>
    <w:p>
      <w:pPr/>
      <w:r>
        <w:rPr>
          <w:lang w:val="id_ID" w:bidi="id_ID"/>
        </w:rPr>
      </w:r>
      <w:r>
        <w:rPr>
          <w:lang w:val="id_ID" w:bidi="id_ID"/>
        </w:rPr>
        <w:t xml:space="preserve">Para gembala menceritakan kisah mereka kepada Maria dan Yusuf serta semua orang yang mau mendengarkan. Para gembala itu menceritakan kisah mereka tentang bagaimana malaikat itu menampakkan diri dan mengatakan kepada mereka cara menemukan Juruselamat. Semua orang yang mendengar kisah mereka kagum. Reaksi Maria berbeda. Ia memikirkan dengan cermat tentang apa yang mereka katakan dan menyimpan perkataan mereka dalam hatinya. Kata hati itu bersifat simbolis. Orang-orang Yahudi menggunakannya untuk mengacu pada bagian dari seseorang di mana pikiran dan perasaan terjadi. Dengan kata lain, Maria mengingat apa yang gembala-gembala itu katakan </w:t>
      </w:r>
    </w:p>
    <w:p>
      <w:pPr/>
      <w:r>
        <w:rPr>
          <w:lang w:val="id_ID" w:bidi="id_ID"/>
        </w:rPr>
      </w:r>
      <w:r>
        <w:rPr>
          <w:lang w:val="id_ID" w:bidi="id_ID"/>
        </w:rPr>
        <w:t>Berhenti dan diskusikan dengan tim Anda: Ungkapan khusus apa yang digunakan budaya Anda untuk merujuk kepada bagian dari seseorang di mana pikiran dan perasaan terjadi?</w:t>
      </w:r>
    </w:p>
    <w:p>
      <w:pPr/>
      <w:r>
        <w:rPr>
          <w:lang w:val="id_ID" w:bidi="id_ID"/>
        </w:rPr>
      </w:r>
      <w:r>
        <w:rPr>
          <w:lang w:val="id_ID" w:bidi="id_ID"/>
        </w:rPr>
        <w:t>Para gembala itu pulang ke kawanan mereka sambil memuliakan dan memuji Allah. Mereka memuji Dia karena bayi di palungan, apa yang telah dikatakan malaikat itu tentang Dia, dan bagaimana para malaikat memuji Allah. Delapan hari kemudian, bayi itu disunat dan diberi nama Yesus. Ini adalah nama yang sama yang diberikan Allah kepada Maria melalui malaikat Gabriel bahkan sebelum Dia dikandung.</w:t>
      </w:r>
    </w:p>
    <w:p>
      <w:pPr/>
      <w:r>
        <w:rPr>
          <w:lang w:val="id_ID" w:bidi="id_ID"/>
        </w:rPr>
      </w:r>
      <w:r>
        <w:rPr>
          <w:lang w:val="id_ID" w:bidi="id_ID"/>
        </w:rPr>
        <w:t>Dalam kisah ini, kita melihat Allah menepati janji-Nya kepada umat-Nya. Dia mengutus Juruselamat yang dijanjikan -- Yesus. Kabar baik ini bukan hanya untuk Israel, tetapi untuk semua bangsa yang percaya kepadanya. Di awal kisah, kita melihat penolakan terhadap Yesus oleh dunia ketika tidak ada kamar bagi orang tua-Nya di penginapan. Kita juga melihat bagaimana Allah menampakkan diri-Nya kepada orang-orang biasa dan yang rendah seperti para gembala.</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Dalam sesi ini, Anda akan membantu kelompok memvisualisasikan kisah ini. Anda akan membantu kelompok mendefinisikan adegan, latar, dan karakter dari kisah ini.</w:t>
      </w:r>
    </w:p>
    <w:p>
      <w:pPr/>
      <w:r>
        <w:rPr>
          <w:lang w:val="id_ID" w:bidi="id_ID"/>
        </w:rPr>
      </w:r>
      <w:r>
        <w:rPr>
          <w:lang w:val="id_ID" w:bidi="id_ID"/>
        </w:rPr>
        <w:t>Kisah ini memiliki lima adegan.</w:t>
      </w:r>
    </w:p>
    <w:p>
      <w:pPr/>
      <w:r>
        <w:rPr>
          <w:lang w:val="id_ID" w:bidi="id_ID"/>
        </w:rPr>
      </w:r>
      <w:r>
        <w:rPr>
          <w:b/>
          <w:lang w:val="id_ID" w:bidi="id_ID"/>
        </w:rPr>
        <w:t>Adegan pertama:</w:t>
      </w:r>
      <w:r>
        <w:rPr>
          <w:lang w:val="id_ID" w:bidi="id_ID"/>
        </w:rPr>
        <w:t xml:space="preserve"> Kaisar Romawi memberikan perintah bahwa semua orang yang tinggal di kerajaannya harus dihitung. Orang-orang harus melakukan perjalanan untuk didaftarkan di kota-kota leluhur mereka. Jadi, Yusuf dan Maria melakukan perjalanan dari Nazaret ke Betlehem untuk didaftarkan.</w:t>
      </w:r>
    </w:p>
    <w:p>
      <w:pPr/>
      <w:r>
        <w:rPr>
          <w:lang w:val="id_ID" w:bidi="id_ID"/>
        </w:rPr>
      </w:r>
      <w:r>
        <w:rPr>
          <w:b/>
          <w:lang w:val="id_ID" w:bidi="id_ID"/>
        </w:rPr>
        <w:t>Adegan kedua:</w:t>
      </w:r>
      <w:r>
        <w:rPr>
          <w:lang w:val="id_ID" w:bidi="id_ID"/>
        </w:rPr>
        <w:t xml:space="preserve"> Ketika di Betlehem, bayi Maria lahir. Kedua orang tuanya meletakkan bayi itu di sebuah palungan, karena tidak ada ruang di rumah pribadi di tempat dimana mereka tinggal.</w:t>
      </w:r>
    </w:p>
    <w:p>
      <w:pPr/>
      <w:r>
        <w:rPr>
          <w:lang w:val="id_ID" w:bidi="id_ID"/>
        </w:rPr>
      </w:r>
      <w:r>
        <w:rPr>
          <w:b/>
          <w:lang w:val="id_ID" w:bidi="id_ID"/>
        </w:rPr>
        <w:t>Adegan ketiga:</w:t>
      </w:r>
      <w:r>
        <w:rPr>
          <w:lang w:val="id_ID" w:bidi="id_ID"/>
        </w:rPr>
        <w:t xml:space="preserve"> Seorang malaikat menampakkan diri dan menyampaikan kepada para gembala kabar baik tentang kelahiran Juruselamat. Malaikat itu mengatakan kepada mereka bahwa bayi itu akan ditemukan dalam sebuah palungan di Betlehem.</w:t>
      </w:r>
    </w:p>
    <w:p>
      <w:pPr/>
      <w:r>
        <w:rPr>
          <w:lang w:val="id_ID" w:bidi="id_ID"/>
        </w:rPr>
      </w:r>
      <w:r>
        <w:rPr>
          <w:b/>
          <w:lang w:val="id_ID" w:bidi="id_ID"/>
        </w:rPr>
        <w:t>Adegan keempat:</w:t>
      </w:r>
      <w:r>
        <w:rPr>
          <w:lang w:val="id_ID" w:bidi="id_ID"/>
        </w:rPr>
        <w:t xml:space="preserve"> Para gembala bergegas untuk menemukan bayi itu. Mereka menemukan Dia bersama Maria dan Yusuf. Mereka mengatakan kepada semua orang apa yang terjadi dan apa yang para malaikat telah katakan kepada mereka. Maria menyimpan semua hal ini dalam ingatannya.</w:t>
      </w:r>
    </w:p>
    <w:p>
      <w:pPr/>
      <w:r>
        <w:rPr>
          <w:lang w:val="id_ID" w:bidi="id_ID"/>
        </w:rPr>
      </w:r>
      <w:r>
        <w:rPr>
          <w:b/>
          <w:lang w:val="id_ID" w:bidi="id_ID"/>
        </w:rPr>
        <w:t>Adegan kelima:</w:t>
      </w:r>
      <w:r>
        <w:rPr>
          <w:lang w:val="id_ID" w:bidi="id_ID"/>
        </w:rPr>
        <w:t xml:space="preserve"> Delapan hari kemudian, bayi itu disunat dan diberi nama Yesus.</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Agustus, Kaisar Romawi</w:t>
      </w:r>
    </w:p>
    <w:p>
      <w:pPr>
        <w:pStyle w:val="ListBullet"/>
        <w:spacing w:line="240" w:lineRule="auto"/>
        <w:ind w:left="720"/>
      </w:pPr>
      <w:r>
        <w:rPr>
          <w:lang w:val="id_ID" w:bidi="id_ID"/>
        </w:rPr>
      </w:r>
      <w:r>
        <w:rPr>
          <w:lang w:val="id_ID" w:bidi="id_ID"/>
        </w:rPr>
        <w:t>Quirinius, Gubernur Siria</w:t>
      </w:r>
    </w:p>
    <w:p>
      <w:pPr>
        <w:pStyle w:val="ListBullet"/>
        <w:spacing w:line="240" w:lineRule="auto"/>
        <w:ind w:left="720"/>
      </w:pPr>
      <w:r>
        <w:rPr>
          <w:lang w:val="id_ID" w:bidi="id_ID"/>
        </w:rPr>
      </w:r>
      <w:r>
        <w:rPr>
          <w:lang w:val="id_ID" w:bidi="id_ID"/>
        </w:rPr>
        <w:t>Maria</w:t>
      </w:r>
    </w:p>
    <w:p>
      <w:pPr>
        <w:pStyle w:val="ListBullet"/>
        <w:spacing w:line="240" w:lineRule="auto"/>
        <w:ind w:left="720"/>
      </w:pPr>
      <w:r>
        <w:rPr>
          <w:lang w:val="id_ID" w:bidi="id_ID"/>
        </w:rPr>
      </w:r>
      <w:r>
        <w:rPr>
          <w:lang w:val="id_ID" w:bidi="id_ID"/>
        </w:rPr>
        <w:t>Yusuf</w:t>
      </w:r>
    </w:p>
    <w:p>
      <w:pPr>
        <w:pStyle w:val="ListBullet"/>
        <w:spacing w:line="240" w:lineRule="auto"/>
        <w:ind w:left="720"/>
      </w:pPr>
      <w:r>
        <w:rPr>
          <w:lang w:val="id_ID" w:bidi="id_ID"/>
        </w:rPr>
      </w:r>
      <w:r>
        <w:rPr>
          <w:lang w:val="id_ID" w:bidi="id_ID"/>
        </w:rPr>
        <w:t>Malaikat-malaikat</w:t>
      </w:r>
    </w:p>
    <w:p>
      <w:pPr>
        <w:pStyle w:val="ListBullet"/>
        <w:spacing w:line="240" w:lineRule="auto"/>
        <w:ind w:left="720"/>
      </w:pPr>
      <w:r>
        <w:rPr>
          <w:lang w:val="id_ID" w:bidi="id_ID"/>
        </w:rPr>
      </w:r>
      <w:r>
        <w:rPr>
          <w:lang w:val="id_ID" w:bidi="id_ID"/>
        </w:rPr>
        <w:t>Gembala-gembala</w:t>
      </w:r>
    </w:p>
    <w:p>
      <w:pPr>
        <w:pStyle w:val="ListBullet"/>
        <w:spacing w:line="240" w:lineRule="auto"/>
        <w:ind w:left="720"/>
      </w:pPr>
      <w:r>
        <w:rPr>
          <w:lang w:val="id_ID" w:bidi="id_ID"/>
        </w:rPr>
      </w:r>
      <w:r>
        <w:rPr>
          <w:lang w:val="id_ID" w:bidi="id_ID"/>
        </w:rPr>
        <w:t>Orang-orang</w:t>
      </w:r>
    </w:p>
    <w:p>
      <w:pPr>
        <w:pStyle w:val="ListBullet"/>
        <w:spacing w:line="240" w:lineRule="auto"/>
        <w:ind w:left="720"/>
      </w:pPr>
      <w:r>
        <w:rPr>
          <w:lang w:val="id_ID" w:bidi="id_ID"/>
        </w:rPr>
      </w:r>
      <w:r>
        <w:rPr>
          <w:lang w:val="id_ID" w:bidi="id_ID"/>
        </w:rPr>
        <w:t>Yesus</w:t>
      </w:r>
    </w:p>
    <w:p>
      <w:pPr/>
      <w:r>
        <w:rPr>
          <w:lang w:val="id_ID" w:bidi="id_ID"/>
        </w:rPr>
      </w:r>
      <w:r>
        <w:rPr>
          <w:lang w:val="id_ID" w:bidi="id_ID"/>
        </w:rPr>
        <w:t>Dalam sesi ini, gunakanlah papan cerita kelompok, gambarlah, atau gunakan alat peraga lain untuk memvisualisasikan kisah dan adegan di dalamnya.</w:t>
      </w:r>
    </w:p>
    <w:p>
      <w:pPr/>
      <w:r>
        <w:rPr>
          <w:lang w:val="id_ID" w:bidi="id_ID"/>
        </w:rPr>
      </w:r>
      <w:r>
        <w:rPr>
          <w:lang w:val="id_ID" w:bidi="id_ID"/>
        </w:rPr>
        <w:t>Penting untuk diingat bahwa Agustus bukan hanya berkuasa atas bangsa Yahudi, tetapi bangsa-bangsa lain yang telah ditaklukkan Roma. Gubernur Siria berada di bawah kekuasaan Agustus. Negeri Yudea, tempat tinggal bangsa Yahudi, dianggap sebagai satu bagian dari provinsi Siria demi tujuan penghitungan orang. Agustus memerintahkan semua orang untuk dihitung di kota asal mereka. Semua orang pulang ke kota-kota leluhur mereka.</w:t>
      </w:r>
    </w:p>
    <w:p>
      <w:pPr/>
      <w:r>
        <w:rPr>
          <w:lang w:val="id_ID" w:bidi="id_ID"/>
        </w:rPr>
      </w:r>
      <w:r>
        <w:rPr>
          <w:lang w:val="id_ID" w:bidi="id_ID"/>
        </w:rPr>
        <w:t>Yusuf adalah seorang keturunan Daud, sehingga ia harus pulang ke Betlehem bersama Maria.</w:t>
      </w:r>
    </w:p>
    <w:p>
      <w:pPr/>
      <w:r>
        <w:rPr>
          <w:lang w:val="id_ID" w:bidi="id_ID"/>
        </w:rPr>
      </w:r>
      <w:r>
        <w:rPr>
          <w:lang w:val="id_ID" w:bidi="id_ID"/>
        </w:rPr>
        <w:t>Pastikan untuk menunjukkan bahwa perjalanan yang panjang ini memakan waktu sekitar tiga hari.</w:t>
      </w:r>
    </w:p>
    <w:p>
      <w:pPr/>
      <w:r>
        <w:rPr>
          <w:lang w:val="id_ID" w:bidi="id_ID"/>
        </w:rPr>
      </w:r>
      <w:r>
        <w:rPr>
          <w:lang w:val="id_ID" w:bidi="id_ID"/>
        </w:rPr>
        <w:t>Yusuf dan Maria bertunangan dan Maria sedang menantikan kelahiran seorang anak. Mereka tiba di Betlehem. Mereka tinggal bersama teman-teman atau keluarga Yusuf di sebuah rumah. Namun rumah itu penuh sesak karena sensus. Jadi, Yusuf dan Maria harus tinggal di bagian bawah rumah tempat para hewan dipelihara. Setelah beberapa saat, Maria siap untuk melahirkan. Ketika bayi itu lahir, Maria membungkus-Nya dengan kain dan menempatkannya di sebuah palungan.</w:t>
      </w:r>
    </w:p>
    <w:p>
      <w:pPr/>
      <w:r>
        <w:rPr>
          <w:lang w:val="id_ID" w:bidi="id_ID"/>
        </w:rPr>
      </w:r>
      <w:r>
        <w:rPr>
          <w:lang w:val="id_ID" w:bidi="id_ID"/>
        </w:rPr>
        <w:t>Malam itu, ada gembala-gembala di padang, di luar Betlehem, bersama kawanan domba mereka. Penting untuk dicatat bahwa cuacanya tidak disebutkan. Cuaca cukup sejuk sehingga mereka bisa jadi berada di luar pada malam hari.</w:t>
      </w:r>
    </w:p>
    <w:p>
      <w:pPr/>
      <w:r>
        <w:rPr>
          <w:lang w:val="id_ID" w:bidi="id_ID"/>
        </w:rPr>
      </w:r>
      <w:r>
        <w:rPr>
          <w:lang w:val="id_ID" w:bidi="id_ID"/>
        </w:rPr>
        <w:t>Seorang malaikat menampakkan diri dan mengatakan kepada mereka bahwa Juruselamat, Mesias, telah lahir di kota Betlehem atau kota Daud.</w:t>
      </w:r>
    </w:p>
    <w:p>
      <w:pPr/>
      <w:r>
        <w:rPr>
          <w:lang w:val="id_ID" w:bidi="id_ID"/>
        </w:rPr>
      </w:r>
      <w:r>
        <w:rPr>
          <w:lang w:val="id_ID" w:bidi="id_ID"/>
        </w:rPr>
        <w:t>Penting untuk diingat bahwa semua orang Yahudi telah menantikan Mesias ini. Malaikat itu mengatakan kepada mereka bahwa Ia akan dibedung dan dibaringkan dalam sebuah palungan. Itu adalah tanda yang malaikat berikan kepada para gembala untuk menemukan bayi tersebut. Kemudian sejumlah besar malaikat bergabung dengan malaikat yang sedang berbicara itu, dan mereka menyanyikan puji-pujian kepada Allah. Setelah para malaikat kembali ke surga, para gembala berangkat ke Betlehem untuk melihat hal-hal yang telah dikatakan kepada mereka.</w:t>
      </w:r>
    </w:p>
    <w:p>
      <w:pPr/>
      <w:r>
        <w:rPr>
          <w:lang w:val="id_ID" w:bidi="id_ID"/>
        </w:rPr>
      </w:r>
      <w:r>
        <w:rPr>
          <w:lang w:val="id_ID" w:bidi="id_ID"/>
        </w:rPr>
        <w:t>Pastikan untuk menunjukkan bahwa para gembala bergegas untuk pergi melihat apa yang dikatakan malaikat itu.</w:t>
      </w:r>
    </w:p>
    <w:p>
      <w:pPr/>
      <w:r>
        <w:rPr>
          <w:lang w:val="id_ID" w:bidi="id_ID"/>
        </w:rPr>
      </w:r>
      <w:r>
        <w:rPr>
          <w:lang w:val="id_ID" w:bidi="id_ID"/>
        </w:rPr>
        <w:t>Mereka menemukan Maria dan Yusuf seperti yang dikatakan malaikat itu. Gembala- itu berangkat dan dalam perjalanan mereka mengatakan kepada semua orang tentang apa yang telah mereka lihat dan dengar. Maria menyimpan kenangan ini untuk dirinya dan sering mengingatnya. Gembala-gembala itu pulang ke kawanan domba mereka sambil memuji Allah.</w:t>
      </w:r>
    </w:p>
    <w:p>
      <w:pPr/>
      <w:r>
        <w:rPr>
          <w:lang w:val="id_ID" w:bidi="id_ID"/>
        </w:rPr>
      </w:r>
      <w:r>
        <w:rPr>
          <w:lang w:val="id_ID" w:bidi="id_ID"/>
        </w:rPr>
        <w:t>Delapan hari kemudian, bayi itu disunat dan diberi nama Yesus.</w:t>
      </w:r>
    </w:p>
    <w:p>
      <w:pPr/>
      <w:r>
        <w:rPr>
          <w:lang w:val="id_ID" w:bidi="id_ID"/>
        </w:rPr>
      </w:r>
      <w:r>
        <w:rPr>
          <w:lang w:val="id_ID" w:bidi="id_ID"/>
        </w:rPr>
        <w:t>Penting untuk diingat bahwa ini adalah jenis sunat yang sama yang dilakukan terhadap Yohanes pada saat ia diberi nama.</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Dalam sesi ini, kelompok akan mendramatisir kisah tersebut.</w:t>
      </w:r>
    </w:p>
    <w:p>
      <w:pPr/>
      <w:r>
        <w:rPr>
          <w:lang w:val="id_ID" w:bidi="id_ID"/>
        </w:rPr>
      </w:r>
      <w:r>
        <w:rPr>
          <w:lang w:val="id_ID" w:bidi="id_ID"/>
        </w:rPr>
        <w:t>Kisah ini memiliki lima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Agustus, Kaisar Romawi</w:t>
      </w:r>
    </w:p>
    <w:p>
      <w:pPr>
        <w:pStyle w:val="ListBullet"/>
        <w:spacing w:line="240" w:lineRule="auto"/>
        <w:ind w:left="720"/>
      </w:pPr>
      <w:r>
        <w:rPr>
          <w:lang w:val="id_ID" w:bidi="id_ID"/>
        </w:rPr>
      </w:r>
      <w:r>
        <w:rPr>
          <w:lang w:val="id_ID" w:bidi="id_ID"/>
        </w:rPr>
        <w:t>Quirinius, Gubernur Siria</w:t>
      </w:r>
    </w:p>
    <w:p>
      <w:pPr>
        <w:pStyle w:val="ListBullet"/>
        <w:spacing w:line="240" w:lineRule="auto"/>
        <w:ind w:left="720"/>
      </w:pPr>
      <w:r>
        <w:rPr>
          <w:lang w:val="id_ID" w:bidi="id_ID"/>
        </w:rPr>
      </w:r>
      <w:r>
        <w:rPr>
          <w:lang w:val="id_ID" w:bidi="id_ID"/>
        </w:rPr>
        <w:t>Maria</w:t>
      </w:r>
    </w:p>
    <w:p>
      <w:pPr>
        <w:pStyle w:val="ListBullet"/>
        <w:spacing w:line="240" w:lineRule="auto"/>
        <w:ind w:left="720"/>
      </w:pPr>
      <w:r>
        <w:rPr>
          <w:lang w:val="id_ID" w:bidi="id_ID"/>
        </w:rPr>
      </w:r>
      <w:r>
        <w:rPr>
          <w:lang w:val="id_ID" w:bidi="id_ID"/>
        </w:rPr>
        <w:t>Yusuf</w:t>
      </w:r>
    </w:p>
    <w:p>
      <w:pPr>
        <w:pStyle w:val="ListBullet"/>
        <w:spacing w:line="240" w:lineRule="auto"/>
        <w:ind w:left="720"/>
      </w:pPr>
      <w:r>
        <w:rPr>
          <w:lang w:val="id_ID" w:bidi="id_ID"/>
        </w:rPr>
      </w:r>
      <w:r>
        <w:rPr>
          <w:lang w:val="id_ID" w:bidi="id_ID"/>
        </w:rPr>
        <w:t>Malaikat-malaikat</w:t>
      </w:r>
    </w:p>
    <w:p>
      <w:pPr>
        <w:pStyle w:val="ListBullet"/>
        <w:spacing w:line="240" w:lineRule="auto"/>
        <w:ind w:left="720"/>
      </w:pPr>
      <w:r>
        <w:rPr>
          <w:lang w:val="id_ID" w:bidi="id_ID"/>
        </w:rPr>
      </w:r>
      <w:r>
        <w:rPr>
          <w:lang w:val="id_ID" w:bidi="id_ID"/>
        </w:rPr>
        <w:t>Para gembala</w:t>
      </w:r>
    </w:p>
    <w:p>
      <w:pPr>
        <w:pStyle w:val="ListBullet"/>
        <w:spacing w:line="240" w:lineRule="auto"/>
        <w:ind w:left="720"/>
      </w:pPr>
      <w:r>
        <w:rPr>
          <w:lang w:val="id_ID" w:bidi="id_ID"/>
        </w:rPr>
      </w:r>
      <w:r>
        <w:rPr>
          <w:lang w:val="id_ID" w:bidi="id_ID"/>
        </w:rPr>
        <w:t>Orang-orang</w:t>
      </w:r>
    </w:p>
    <w:p>
      <w:pPr>
        <w:pStyle w:val="ListBullet"/>
        <w:spacing w:line="240" w:lineRule="auto"/>
        <w:ind w:left="720"/>
      </w:pPr>
      <w:r>
        <w:rPr>
          <w:lang w:val="id_ID" w:bidi="id_ID"/>
        </w:rPr>
      </w:r>
      <w:r>
        <w:rPr>
          <w:lang w:val="id_ID" w:bidi="id_ID"/>
        </w:rPr>
        <w:t>Yesus</w:t>
      </w:r>
    </w:p>
    <w:p>
      <w:pPr/>
      <w:r>
        <w:rPr>
          <w:lang w:val="id_ID" w:bidi="id_ID"/>
        </w:rPr>
      </w:r>
      <w:r>
        <w:rPr>
          <w:lang w:val="id_ID" w:bidi="id_ID"/>
        </w:rPr>
        <w:t>Minta tim untuk memerankan kisah ini dua kali. Pertama, minta mereka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ini untuk pertama kali, perhatikan dialog, alur, plot, dan kronologi kisah tersebut.</w:t>
      </w:r>
    </w:p>
    <w:p>
      <w:pPr/>
      <w:r>
        <w:rPr>
          <w:lang w:val="id_ID" w:bidi="id_ID"/>
        </w:rPr>
      </w:r>
      <w:r>
        <w:rPr>
          <w:lang w:val="id_ID" w:bidi="id_ID"/>
        </w:rPr>
        <w:t>Pastikan bahwa tim memerankan Kaisar Agustus di atas gubernur Quirinius. Perankanlah Yusuf dan Maria dalam perjalanan panjang ke Betlehem ketika Maria hamil. Pastikan untuk menunjukkan bahwa para gembala bergegas pergi untuk menemukan bayi yang dibedung dalam sebuah palungan.</w:t>
      </w:r>
    </w:p>
    <w:p>
      <w:pPr/>
      <w:r>
        <w:rPr>
          <w:lang w:val="id_ID" w:bidi="id_ID"/>
        </w:rPr>
      </w:r>
      <w:r>
        <w:rPr>
          <w:lang w:val="id_ID" w:bidi="id_ID"/>
        </w:rPr>
        <w:t xml:space="preserve">Saat tim memerankan kisah ini untuk kedua kalinya, hentikan mereka pada titik-titik tertentu. </w:t>
      </w:r>
    </w:p>
    <w:p>
      <w:pPr/>
      <w:r>
        <w:rPr>
          <w:lang w:val="id_ID" w:bidi="id_ID"/>
        </w:rPr>
      </w:r>
      <w:r>
        <w:rPr>
          <w:lang w:val="id_ID" w:bidi="id_ID"/>
        </w:rPr>
        <w:t>Perankan Agustus yang memberikan perintah untuk menghitung orang-orang dalam kekaisaran Romawi. Setiap orang pulang ke kota-kota dari mana keluarga-keluarga mereka berasal.</w:t>
      </w:r>
    </w:p>
    <w:p>
      <w:pPr/>
      <w:r>
        <w:rPr>
          <w:lang w:val="id_ID" w:bidi="id_ID"/>
        </w:rPr>
      </w:r>
      <w:r>
        <w:rPr>
          <w:lang w:val="id_ID" w:bidi="id_ID"/>
        </w:rPr>
        <w:t xml:space="preserve">Hentikan adegannya: Tanyakan kepada salah satu orang yang pulang, "Bagaimana perasaan Anda?" Dengarkan, "Saya khawatir," "Saya marah," "Saya lelah." Ulangi adegannya. </w:t>
      </w:r>
    </w:p>
    <w:p>
      <w:pPr/>
      <w:r>
        <w:rPr>
          <w:lang w:val="id_ID" w:bidi="id_ID"/>
        </w:rPr>
      </w:r>
      <w:r>
        <w:rPr>
          <w:lang w:val="id_ID" w:bidi="id_ID"/>
        </w:rPr>
        <w:t>Perankan perjalanan panjang Yusuf dan Maria. Maria bertunangan dengan Yusuf, dan ia hamil. Sementara mereka berada di Betlehem, waktu bagi Maria untuk melahirkan sudah tiba. Mereka tidak menemukan tempat menginap. Maria membungkus bayi itu dengan kain ketika Dia lahir, dan menempatkan-Nya di palungan.</w:t>
      </w:r>
    </w:p>
    <w:p>
      <w:pPr/>
      <w:r>
        <w:rPr>
          <w:lang w:val="id_ID" w:bidi="id_ID"/>
        </w:rPr>
      </w:r>
      <w:r>
        <w:rPr>
          <w:lang w:val="id_ID" w:bidi="id_ID"/>
        </w:rPr>
        <w:t>Hentikan adegannya: Tanyakan kepada pemeran Maria, "Bagaimana perasaan Anda?" Dengarkan, "Saya sedih karena kita sendirian." Kita ada di dekat hewan-hewan, bukan di tempat yang nyaman," "Saya lelah," "Saya bahagia." Ulangi adegannya.</w:t>
      </w:r>
    </w:p>
    <w:p>
      <w:pPr/>
      <w:r>
        <w:rPr>
          <w:lang w:val="id_ID" w:bidi="id_ID"/>
        </w:rPr>
      </w:r>
      <w:r>
        <w:rPr>
          <w:lang w:val="id_ID" w:bidi="id_ID"/>
        </w:rPr>
        <w:t>Perankan para gembala di padang ketika seorang malaikat menampakkan diri di tengah-tengah mereka. Mereka sangat takut. Namun, malaikat itu menyampaikan kepada mereka kabar baik tentang kelahiran Juruselamat. Ia menjelaskan bagaimana mereka akan mengenali-Nya. Tiba-tiba, banyak malaikat lain berkumpul bersama sambil memuji Allah.</w:t>
      </w:r>
    </w:p>
    <w:p>
      <w:pPr/>
      <w:r>
        <w:rPr>
          <w:lang w:val="id_ID" w:bidi="id_ID"/>
        </w:rPr>
      </w:r>
      <w:r>
        <w:rPr>
          <w:lang w:val="id_ID" w:bidi="id_ID"/>
        </w:rPr>
        <w:t xml:space="preserve">Hentikan adegannya: Tanyakan kepada para aktor yang memerankan gembala-gembala, ”Bagaimana perasaan Anda?” Dengarkan, "Saya takut," "Saya bersemangat," "Saya lega," "Saya kagum." Tanyakan para aktor yang memerankan para malaikat "Bagaimana perasaan kalian?" Dengarkan, "Saya penuh dengan pujian," "Saya sangat bersemangat," "Akhirnya!" "Saya tidak percaya Dia ada di bumi sekarang." Ulangi adegannya. </w:t>
      </w:r>
    </w:p>
    <w:p>
      <w:pPr/>
      <w:r>
        <w:rPr>
          <w:lang w:val="id_ID" w:bidi="id_ID"/>
        </w:rPr>
      </w:r>
      <w:r>
        <w:rPr>
          <w:lang w:val="id_ID" w:bidi="id_ID"/>
        </w:rPr>
        <w:t>Para gembala bergegas ke Betlehem untuk melihat apa yang dikatakan malaikat itu kepada mereka. Setelah mereka melihat bayi itu, mereka mengatakan kepada semua orang apa yang telah mereka lihat. Semua orang kagum dengan apa yang dikatakan para gembala. Maria menyimpan hal-hal ini dalam ingatannya dan sering memikirkannya.</w:t>
      </w:r>
    </w:p>
    <w:p>
      <w:pPr/>
      <w:r>
        <w:rPr>
          <w:lang w:val="id_ID" w:bidi="id_ID"/>
        </w:rPr>
      </w:r>
      <w:r>
        <w:rPr>
          <w:lang w:val="id_ID" w:bidi="id_ID"/>
        </w:rPr>
        <w:t xml:space="preserve">Hentikan adegannya: Tanyakan kepada pemeran Maria, "Bagaimana perasaan Anda?" Dengarkan, "Saya penuh perhatian," "Saya sedikit bingung," "Saya penuh sukacita," "Saya terkejut." Tanyakan kepada para aktor yang memerankan gembala-gembala dan orang-orang yang telah mendengar kabar itu, "Bagaimana perasaan kalian?" Dengarkan, "Saya merasa terhormat karena Allah memilih saya untuk melihat Juruselamat," "Saya tidak percaya Juruselamat ada dalam sebuah palungan," "Saya kagum akan rencana Allah." Tanyakan kepada para aktor yang memainkan orang-orang yang telah mendengar kabar itu, "Bagaimana perasaan kalian?" Dengarkan, "Apakah itu benar?" "Haruskah saya benar-benar percaya kepada seorang gembala?" "Saya penuh dengan harapan," "Saya penasaran." Ulangi adegannya. </w:t>
      </w:r>
    </w:p>
    <w:p>
      <w:pPr/>
      <w:r>
        <w:rPr>
          <w:lang w:val="id_ID" w:bidi="id_ID"/>
        </w:rPr>
      </w:r>
      <w:r>
        <w:rPr>
          <w:lang w:val="id_ID" w:bidi="id_ID"/>
        </w:rPr>
        <w:t>Setelah delapan hari, bayi itu disunat. Bayi itu dinamai Yesus.</w:t>
      </w:r>
    </w:p>
    <w:p>
      <w:pPr/>
      <w:r>
        <w:rPr>
          <w:lang w:val="id_ID" w:bidi="id_ID"/>
        </w:rPr>
      </w:r>
      <w:r>
        <w:rPr>
          <w:lang w:val="id_ID" w:bidi="id_ID"/>
        </w:rPr>
        <w:t>Hentikan adegannya: Tanyakan kepada aktor yang memerankan Yusuf, ”Bagaimana perasaan Anda?” Dengarkan, "Saya sangat terharu," "Saya bahagia," "Saya gugup," "Saya sangat bersemangat untuk apa yang akan datang."</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 sekali dalam versi yang paling mudah dimengerti.</w:t>
      </w:r>
    </w:p>
    <w:p>
      <w:pPr/>
      <w:r>
        <w:rPr>
          <w:lang w:val="id_ID" w:bidi="id_ID"/>
        </w:rPr>
      </w:r>
      <w:r>
        <w:rPr>
          <w:lang w:val="id_ID" w:bidi="id_ID"/>
        </w:rPr>
        <w:t xml:space="preserve">Sekitar waktu ketika Yohanes lahir, kaisar Romawi, Agustus, memerintahkan satu sensus untuk dilaksanakan. </w:t>
      </w:r>
      <w:r>
        <w:rPr>
          <w:b/>
          <w:lang w:val="id_ID" w:bidi="id_ID"/>
        </w:rPr>
        <w:t>Sensus</w:t>
      </w:r>
      <w:r>
        <w:rPr>
          <w:lang w:val="id_ID" w:bidi="id_ID"/>
        </w:rPr>
        <w:t xml:space="preserve"> berarti didaftarkan atau diregistrasi. Para pejabat pemerintah harus mencatat nama orang-orang dalam sebuah buku. Hal ini memungkinkan Kaisar untuk mengetahui berapa banyak orang yang tinggal di kerajaannya dan yang harus membayar pajak. Sensus itu diterapkan ke </w:t>
      </w:r>
      <w:r>
        <w:rPr>
          <w:b/>
          <w:lang w:val="id_ID" w:bidi="id_ID"/>
        </w:rPr>
        <w:t>seluruh dunia Romawi</w:t>
      </w:r>
      <w:r>
        <w:rPr>
          <w:lang w:val="id_ID" w:bidi="id_ID"/>
        </w:rPr>
        <w:t xml:space="preserve"> atau kekaisaran Romawi. Ini berarti ke semua negara yang telah ditaklukkan oleh bangsa Romawi termasuk Israel. Lukas memberi tahu kita periode waktu ketika sensus itu diadakan. </w:t>
      </w:r>
    </w:p>
    <w:p>
      <w:pPr/>
      <w:r>
        <w:rPr>
          <w:lang w:val="id_ID" w:bidi="id_ID"/>
        </w:rPr>
      </w:r>
      <w:r>
        <w:rPr>
          <w:lang w:val="id_ID" w:bidi="id_ID"/>
        </w:rPr>
        <w:t xml:space="preserve">Karena sensus, semua orang harus melakukan perjalanan ke kota-kota tempat leluhur mereka berasal. Yusuf berasal dari </w:t>
      </w:r>
      <w:r>
        <w:rPr>
          <w:b/>
          <w:lang w:val="id_ID" w:bidi="id_ID"/>
        </w:rPr>
        <w:t>keluarga dan garis keturunan Daud</w:t>
      </w:r>
      <w:r>
        <w:rPr>
          <w:lang w:val="id_ID" w:bidi="id_ID"/>
        </w:rPr>
        <w:t xml:space="preserve">. "Keluarga" dan "garis keturunan" memiliki makna yang sama. Kedua kata itu berarti bahwa Yusuf adalah seorang keturunan Raja Daud. Dikatakan dalam dua cara yang berbeda untuk menekankan bahwa Daud adalah leluhurnya. Orang-orang Yahudi sudah mengetahui bahwa Mesias adalah seorang keturunan Daud. </w:t>
      </w:r>
      <w:hyperlink r:id="rId70">
        <w:r>
          <w:rPr>
            <w:lang w:val="id_ID" w:bidi="id_ID"/>
          </w:rPr>
          <w:rPr>
            <w:color w:val="0000EE"/>
            <w:u w:val="single"/>
          </w:rPr>
          <w:t>Keluarga Daud</w:t>
        </w:r>
      </w:hyperlink>
      <w:r>
        <w:rPr>
          <w:lang w:val="id_ID" w:bidi="id_ID"/>
        </w:rPr>
        <w:t xml:space="preserve"> terdapat di Glosarium Utama.</w:t>
      </w:r>
    </w:p>
    <w:p>
      <w:pPr/>
      <w:r>
        <w:rPr>
          <w:lang w:val="id_ID" w:bidi="id_ID"/>
        </w:rPr>
      </w:r>
      <w:r>
        <w:rPr>
          <w:lang w:val="id_ID" w:bidi="id_ID"/>
        </w:rPr>
        <w:t xml:space="preserve">Yusuf harus melakukan perjalanan bersama Maria dari </w:t>
      </w:r>
      <w:hyperlink r:id="rId36">
        <w:r>
          <w:rPr>
            <w:lang w:val="id_ID" w:bidi="id_ID"/>
          </w:rPr>
          <w:rPr>
            <w:color w:val="0000EE"/>
            <w:u w:val="single"/>
          </w:rPr>
          <w:t>Nazaret</w:t>
        </w:r>
      </w:hyperlink>
      <w:r>
        <w:rPr>
          <w:lang w:val="id_ID" w:bidi="id_ID"/>
        </w:rPr>
        <w:t xml:space="preserve"> ke </w:t>
      </w:r>
      <w:r>
        <w:rPr>
          <w:b/>
          <w:lang w:val="id_ID" w:bidi="id_ID"/>
        </w:rPr>
        <w:t>Betlehem</w:t>
      </w:r>
      <w:r>
        <w:rPr>
          <w:lang w:val="id_ID" w:bidi="id_ID"/>
        </w:rPr>
        <w:t xml:space="preserve"> atau kota Daud. </w:t>
      </w:r>
      <w:hyperlink r:id="rId71">
        <w:r>
          <w:rPr>
            <w:lang w:val="id_ID" w:bidi="id_ID"/>
          </w:rPr>
          <w:rPr>
            <w:color w:val="0000EE"/>
            <w:u w:val="single"/>
          </w:rPr>
          <w:t>Betlehem</w:t>
        </w:r>
      </w:hyperlink>
      <w:r>
        <w:rPr>
          <w:lang w:val="id_ID" w:bidi="id_ID"/>
        </w:rPr>
        <w:t xml:space="preserve"> terdapat di Glosarium Utama. Maria </w:t>
      </w:r>
      <w:r>
        <w:rPr>
          <w:b/>
          <w:lang w:val="id_ID" w:bidi="id_ID"/>
        </w:rPr>
        <w:t>berjanji untuk menikah dengannya</w:t>
      </w:r>
      <w:r>
        <w:rPr>
          <w:lang w:val="id_ID" w:bidi="id_ID"/>
        </w:rPr>
        <w:t xml:space="preserve"> dan sedang mengandung anaknya yang sulung. Pertunangan dalam budaya Yahudi merupakan satu perjanjian pernikahan yang legal. Sebagai bagian dari upacara pernikahan, laki-laki akan membawa perempuan ke rumahnya untuk tinggal. Injil Matius mengindikasikan bahwa Yusuf sudah membawa Maria ke rumahnya sebagai istrinya sebelum mereka berangkat ke Betlehem. Penting untuk dicatat bahwa mereka belum melakukan hubungan seksual. Inilah sebabnya Lukas lebih lanjut mengatakan bahwa mereka telah bertunangan atau berjanji untuk menikah.</w:t>
      </w:r>
    </w:p>
    <w:p>
      <w:pPr/>
      <w:r>
        <w:rPr>
          <w:lang w:val="id_ID" w:bidi="id_ID"/>
        </w:rPr>
      </w:r>
      <w:r>
        <w:rPr>
          <w:lang w:val="id_ID" w:bidi="id_ID"/>
        </w:rPr>
        <w:t xml:space="preserve">Yusuf dan Maria melakukan perjalanan selama tiga hari dan tiba di Betlehem. Sementara di sana, tibalah saatnya bagi Maria untuk melahirkan, tetapi tidak ada kamar untuk mereka di </w:t>
      </w:r>
      <w:r>
        <w:rPr>
          <w:b/>
          <w:lang w:val="id_ID" w:bidi="id_ID"/>
        </w:rPr>
        <w:t>penginapan</w:t>
      </w:r>
      <w:r>
        <w:rPr>
          <w:lang w:val="id_ID" w:bidi="id_ID"/>
        </w:rPr>
        <w:t xml:space="preserve">. </w:t>
      </w:r>
      <w:hyperlink r:id="rId72">
        <w:r>
          <w:rPr>
            <w:lang w:val="id_ID" w:bidi="id_ID"/>
          </w:rPr>
          <w:rPr>
            <w:color w:val="0000EE"/>
            <w:u w:val="single"/>
          </w:rPr>
          <w:t>Penginapan</w:t>
        </w:r>
      </w:hyperlink>
      <w:r>
        <w:rPr>
          <w:lang w:val="id_ID" w:bidi="id_ID"/>
        </w:rPr>
        <w:t xml:space="preserve"> adalah satu istilah umum untuk satu tempat di mana orang-orang yang bepergian dapat menginap. Ini dapat berarti penginapan, rumah tamu, atau kamar tamu di sebuah rumah. Dalam hal ini, itu bisa diterjemahkan sebagai satu kamar tamu. Kamar tamu berada di sebuah rumah pribadi, yang berarti Maria dan Yusuf tinggal bersama teman-teman atau keluarga. Namun rumah itu penuh sesak karena sensus. Di rumah-rumah orang Yahudi, hewan dipelihara di bagian bawah rumah itu. Maria membungkus putranya yang baru lahir dengan beberapa potong kain dan meletakkannya di sebuah palungan. Ini menunjukkan kepada kita bahwa ia tinggal di bagian rumah di mana hewan-hewan itu ditempatkan. </w:t>
      </w:r>
    </w:p>
    <w:p>
      <w:pPr/>
      <w:r>
        <w:rPr>
          <w:lang w:val="id_ID" w:bidi="id_ID"/>
        </w:rPr>
      </w:r>
      <w:r>
        <w:rPr>
          <w:lang w:val="id_ID" w:bidi="id_ID"/>
        </w:rPr>
        <w:t>Berhenti dan tunjukkan kepada tim Anda satu gambar palungan agar lebih memahami bagaimana menerjemahkannya ke dalam bahasa Anda.</w:t>
      </w:r>
    </w:p>
    <w:p>
      <w:pPr/>
      <w:r>
        <w:rPr>
          <w:lang w:val="id_ID" w:bidi="id_ID"/>
        </w:rPr>
      </w:r>
      <w:r>
        <w:rPr>
          <w:lang w:val="id_ID" w:bidi="id_ID"/>
        </w:rPr>
        <w:t xml:space="preserve">Pada saat yang sama, ada gembala-gembala </w:t>
      </w:r>
      <w:r>
        <w:rPr>
          <w:b/>
          <w:lang w:val="id_ID" w:bidi="id_ID"/>
        </w:rPr>
        <w:t>yang tinggal di padang</w:t>
      </w:r>
      <w:r>
        <w:rPr>
          <w:lang w:val="id_ID" w:bidi="id_ID"/>
        </w:rPr>
        <w:t xml:space="preserve">, tepat di luar Betlehem. Ini bisa diterjemahkan sebagai tinggal di luar rumah atau tinggal di tempat terbuka. Para gembala ini sedang menjaga domba-domba mereka dan tinggal di padang di satu area yang dekat dengan Betlehem. Penting untuk dicatat bahwa padang berarti area yang berumput di mana domba-domba dapat makan dan ini bukan padang yang dibudidayakan. </w:t>
      </w:r>
    </w:p>
    <w:p>
      <w:pPr/>
      <w:r>
        <w:rPr>
          <w:lang w:val="id_ID" w:bidi="id_ID"/>
        </w:rPr>
      </w:r>
      <w:r>
        <w:rPr>
          <w:lang w:val="id_ID" w:bidi="id_ID"/>
        </w:rPr>
        <w:t>Jika Anda belum melakukannya, tunjukkan kepada tim Anda foto gembala-gembala di pedesaan bersama domba-domba mereka.</w:t>
      </w:r>
    </w:p>
    <w:p>
      <w:pPr/>
      <w:r>
        <w:rPr>
          <w:lang w:val="id_ID" w:bidi="id_ID"/>
        </w:rPr>
      </w:r>
      <w:r>
        <w:rPr>
          <w:lang w:val="id_ID" w:bidi="id_ID"/>
        </w:rPr>
        <w:t xml:space="preserve">Tiba-tiba seorang </w:t>
      </w:r>
      <w:r>
        <w:rPr>
          <w:b/>
          <w:lang w:val="id_ID" w:bidi="id_ID"/>
        </w:rPr>
        <w:t>malaikat</w:t>
      </w:r>
      <w:r>
        <w:rPr>
          <w:lang w:val="id_ID" w:bidi="id_ID"/>
        </w:rPr>
        <w:t xml:space="preserve"> Tuhan menampakkan diri dan para gembala itu ketakutan. "Tuhan" mengacu pada Allah sendiri. Pastikan untuk menggunakan istilah yang sama untuk "malaikat" seperti yang Anda lakukan dalam terjemahan-terjemahan Lukas sebelumnya dan ingat bahwa </w:t>
      </w:r>
      <w:hyperlink r:id="rId23">
        <w:r>
          <w:rPr>
            <w:lang w:val="id_ID" w:bidi="id_ID"/>
          </w:rPr>
          <w:rPr>
            <w:color w:val="0000EE"/>
            <w:u w:val="single"/>
          </w:rPr>
          <w:t>malaikat</w:t>
        </w:r>
      </w:hyperlink>
      <w:r>
        <w:rPr>
          <w:lang w:val="id_ID" w:bidi="id_ID"/>
        </w:rPr>
        <w:t xml:space="preserve"> ada di Glosarium Utama. Ia bersinar dengan </w:t>
      </w:r>
      <w:r>
        <w:rPr>
          <w:b/>
          <w:lang w:val="id_ID" w:bidi="id_ID"/>
        </w:rPr>
        <w:t>kemuliaan Tuhan</w:t>
      </w:r>
      <w:r>
        <w:rPr>
          <w:lang w:val="id_ID" w:bidi="id_ID"/>
        </w:rPr>
        <w:t xml:space="preserve">. </w:t>
      </w:r>
      <w:hyperlink r:id="rId73">
        <w:r>
          <w:rPr>
            <w:lang w:val="id_ID" w:bidi="id_ID"/>
          </w:rPr>
          <w:rPr>
            <w:color w:val="0000EE"/>
            <w:u w:val="single"/>
          </w:rPr>
          <w:t>Kemuliaan</w:t>
        </w:r>
      </w:hyperlink>
      <w:r>
        <w:rPr>
          <w:lang w:val="id_ID" w:bidi="id_ID"/>
        </w:rPr>
        <w:t xml:space="preserve"> mengacu pada kebesaran Tuhan. Kebesaran Allah bersinar sebagai satu jenis terang yang khusus di sekitar malaikat itu. Malaikat itu mengatakan kepada mereka bahwa ia </w:t>
      </w:r>
      <w:r>
        <w:rPr>
          <w:b/>
          <w:lang w:val="id_ID" w:bidi="id_ID"/>
        </w:rPr>
        <w:t>mempunyai kabar baik tentang kesukaan besar yang akan terjadi untuk semua orang</w:t>
      </w:r>
      <w:r>
        <w:rPr>
          <w:lang w:val="id_ID" w:bidi="id_ID"/>
        </w:rPr>
        <w:t xml:space="preserve">. </w:t>
      </w:r>
      <w:hyperlink r:id="rId74">
        <w:r>
          <w:rPr>
            <w:lang w:val="id_ID" w:bidi="id_ID"/>
          </w:rPr>
          <w:rPr>
            <w:color w:val="0000EE"/>
            <w:u w:val="single"/>
          </w:rPr>
          <w:t>Kabar baik</w:t>
        </w:r>
      </w:hyperlink>
      <w:r>
        <w:rPr>
          <w:lang w:val="id_ID" w:bidi="id_ID"/>
        </w:rPr>
        <w:t xml:space="preserve"> tentang kelahiran Mesias akan membawa kesukaan kepada semua orang yang percaya kabar itu. Juruselamat secara khusus dijanjikan kepada orang-orang Yahudi. Malaikat itu mengatakan bahwa Mesias, Tuhan, akan membawa kesukaan kepada semua orang Israel dan kepada setiap bangsa yang akan percaya kepada kabar itu. Itu tidak akan membawa kesukaan kepada mereka yang tidak percaya. "Tuhan" di sini mengacu pada seorang tuan. Orang-orang Yahudi sering menyebut Allah sebagai tuan.</w:t>
      </w:r>
    </w:p>
    <w:p>
      <w:pPr/>
      <w:r>
        <w:rPr>
          <w:lang w:val="id_ID" w:bidi="id_ID"/>
        </w:rPr>
      </w:r>
      <w:r>
        <w:rPr>
          <w:lang w:val="id_ID" w:bidi="id_ID"/>
        </w:rPr>
        <w:t xml:space="preserve">Malaikat itu mengatakan bahwa Juruselamat telah lahir </w:t>
      </w:r>
      <w:r>
        <w:rPr>
          <w:b/>
          <w:lang w:val="id_ID" w:bidi="id_ID"/>
        </w:rPr>
        <w:t>hari ini</w:t>
      </w:r>
      <w:r>
        <w:rPr>
          <w:lang w:val="id_ID" w:bidi="id_ID"/>
        </w:rPr>
        <w:t>. Dalam budaya Yahudi, hari yang baru dihitung mulai saat matahari terbenam, sekitar pukul 6:00 petang. Malaikat itu berbicara kepada gembala-gembala pada malam hari, jadi jelas bahwa Yesus lahir pada malam hari setelah matahari terbenam. Mungkin lebih mudah dalam bahasa Anda untuk menerjemahkan ini sebagai "malam ini."</w:t>
      </w:r>
    </w:p>
    <w:p>
      <w:pPr/>
      <w:r>
        <w:rPr>
          <w:lang w:val="id_ID" w:bidi="id_ID"/>
        </w:rPr>
      </w:r>
      <w:r>
        <w:rPr>
          <w:lang w:val="id_ID" w:bidi="id_ID"/>
        </w:rPr>
        <w:t xml:space="preserve">Malaikat itu menyebut </w:t>
      </w:r>
      <w:r>
        <w:rPr>
          <w:b/>
          <w:lang w:val="id_ID" w:bidi="id_ID"/>
        </w:rPr>
        <w:t>Juruselamat</w:t>
      </w:r>
      <w:r>
        <w:rPr>
          <w:lang w:val="id_ID" w:bidi="id_ID"/>
        </w:rPr>
        <w:t xml:space="preserve"> sebagai </w:t>
      </w:r>
      <w:r>
        <w:rPr>
          <w:b/>
          <w:lang w:val="id_ID" w:bidi="id_ID"/>
        </w:rPr>
        <w:t>Kristus</w:t>
      </w:r>
      <w:r>
        <w:rPr>
          <w:lang w:val="id_ID" w:bidi="id_ID"/>
        </w:rPr>
        <w:t xml:space="preserve"> atau </w:t>
      </w:r>
      <w:r>
        <w:rPr>
          <w:b/>
          <w:lang w:val="id_ID" w:bidi="id_ID"/>
        </w:rPr>
        <w:t>Mesias</w:t>
      </w:r>
      <w:r>
        <w:rPr>
          <w:lang w:val="id_ID" w:bidi="id_ID"/>
        </w:rPr>
        <w:t xml:space="preserve">. </w:t>
      </w:r>
      <w:hyperlink r:id="rId75">
        <w:r>
          <w:rPr>
            <w:lang w:val="id_ID" w:bidi="id_ID"/>
          </w:rPr>
          <w:rPr>
            <w:color w:val="0000EE"/>
            <w:u w:val="single"/>
          </w:rPr>
          <w:t>Juruselamat</w:t>
        </w:r>
      </w:hyperlink>
      <w:r>
        <w:rPr>
          <w:lang w:val="id_ID" w:bidi="id_ID"/>
        </w:rPr>
        <w:t xml:space="preserve"> berarti seseorang yang menyelamatkan atau melepaskan orang lain dari bahaya. Orang-orang Yahudi menggunakan gelar </w:t>
      </w:r>
      <w:hyperlink r:id="rId76">
        <w:r>
          <w:rPr>
            <w:lang w:val="id_ID" w:bidi="id_ID"/>
          </w:rPr>
          <w:rPr>
            <w:color w:val="0000EE"/>
            <w:u w:val="single"/>
          </w:rPr>
          <w:t>Kristus</w:t>
        </w:r>
      </w:hyperlink>
      <w:r>
        <w:rPr>
          <w:lang w:val="id_ID" w:bidi="id_ID"/>
        </w:rPr>
        <w:t xml:space="preserve"> untuk mengacu kepada seorang yang telah ditunjuk dan dijanjikan oleh Allah untuk diutus sebagai seorang raja dan Juruselamat. Itu memiliki arti yang sama dengan Mesias. Ingat bahwa </w:t>
      </w:r>
      <w:hyperlink r:id="rId47">
        <w:r>
          <w:rPr>
            <w:lang w:val="id_ID" w:bidi="id_ID"/>
          </w:rPr>
          <w:rPr>
            <w:color w:val="0000EE"/>
            <w:u w:val="single"/>
          </w:rPr>
          <w:t>Mesias</w:t>
        </w:r>
      </w:hyperlink>
      <w:r>
        <w:rPr>
          <w:lang w:val="id_ID" w:bidi="id_ID"/>
        </w:rPr>
        <w:t xml:space="preserve"> ada di Glosarium Utama.</w:t>
      </w:r>
    </w:p>
    <w:p>
      <w:pPr/>
      <w:r>
        <w:rPr>
          <w:lang w:val="id_ID" w:bidi="id_ID"/>
        </w:rPr>
      </w:r>
      <w:r>
        <w:rPr>
          <w:lang w:val="id_ID" w:bidi="id_ID"/>
        </w:rPr>
        <w:t xml:space="preserve">Malaikat itu memberi mereka satu tanda untuk menemukan bayi itu. Bayi itu dibungkus dengan kain dan terbaring di sebuah palungan. </w:t>
      </w:r>
      <w:r>
        <w:rPr>
          <w:b/>
          <w:lang w:val="id_ID" w:bidi="id_ID"/>
        </w:rPr>
        <w:t>Satu kelompok besar tentara surgawi bergabung</w:t>
      </w:r>
      <w:r>
        <w:rPr>
          <w:lang w:val="id_ID" w:bidi="id_ID"/>
        </w:rPr>
        <w:t xml:space="preserve"> dengan malaikat itu. Ini berarti sejumlah besar malaikat muncul dari surga untuk bergabung dengan malaikat itu. Mereka mulai memuji Allah dengan mengatakan kemuliaan </w:t>
      </w:r>
      <w:r>
        <w:rPr>
          <w:b/>
          <w:lang w:val="id_ID" w:bidi="id_ID"/>
        </w:rPr>
        <w:t>bagi Allah di tempat yang mahatinggi, dan damai di bumi bagi orang-orang yang berkenan kepada-Nya</w:t>
      </w:r>
      <w:r>
        <w:rPr>
          <w:lang w:val="id_ID" w:bidi="id_ID"/>
        </w:rPr>
        <w:t xml:space="preserve">. Mungkin lebih mudah menerjemahkan ini sebagai satu lagu atau puisi. Frasa-frasa itu berarti bahwa Allah menerima kemuliaan, atau pujian, di surga. Orang-orang yang berkenan kepada Allah memiliki damai di bumi. </w:t>
      </w:r>
      <w:r>
        <w:rPr>
          <w:b/>
          <w:lang w:val="id_ID" w:bidi="id_ID"/>
        </w:rPr>
        <w:t>Damai bagi</w:t>
      </w:r>
      <w:r>
        <w:rPr>
          <w:lang w:val="id_ID" w:bidi="id_ID"/>
        </w:rPr>
        <w:t xml:space="preserve"> orang-orang Yahudi sering berarti keharmonisan dan persahabatan antara Allah dengan manusia. </w:t>
      </w:r>
      <w:hyperlink r:id="rId77">
        <w:r>
          <w:rPr>
            <w:lang w:val="id_ID" w:bidi="id_ID"/>
          </w:rPr>
          <w:rPr>
            <w:color w:val="0000EE"/>
            <w:u w:val="single"/>
          </w:rPr>
          <w:t>Damai</w:t>
        </w:r>
      </w:hyperlink>
      <w:r>
        <w:rPr>
          <w:lang w:val="id_ID" w:bidi="id_ID"/>
        </w:rPr>
        <w:t xml:space="preserve"> juga bisa ditemukan dalam Glosarium Utama.</w:t>
      </w:r>
    </w:p>
    <w:p>
      <w:pPr/>
      <w:r>
        <w:rPr>
          <w:lang w:val="id_ID" w:bidi="id_ID"/>
        </w:rPr>
      </w:r>
      <w:r>
        <w:rPr>
          <w:lang w:val="id_ID" w:bidi="id_ID"/>
        </w:rPr>
        <w:t xml:space="preserve">Para malaikat kembali ke </w:t>
      </w:r>
      <w:hyperlink r:id="rId68">
        <w:r>
          <w:rPr>
            <w:lang w:val="id_ID" w:bidi="id_ID"/>
          </w:rPr>
          <w:rPr>
            <w:color w:val="0000EE"/>
            <w:u w:val="single"/>
          </w:rPr>
          <w:t>surga</w:t>
        </w:r>
      </w:hyperlink>
      <w:r>
        <w:rPr>
          <w:lang w:val="id_ID" w:bidi="id_ID"/>
        </w:rPr>
        <w:t xml:space="preserve">, di mana Allah tinggal, dan para gembala menemukan sang bayi di Betlehem seperti yang malaikat katakan. Mereka menceritakan kisah mereka kepada semua orang yang mau mendengarkan. Maria menyimpan perkataan mereka dalam pikirannya dan sering memikirkannya. Gembala-gembala kembali ke kawanan domba mereka sambil memuji Allah Delapan hari kemudian, bayinya Maria disunat sesuai dengan </w:t>
      </w:r>
      <w:r>
        <w:rPr>
          <w:b/>
          <w:lang w:val="id_ID" w:bidi="id_ID"/>
        </w:rPr>
        <w:t>kebiasaan</w:t>
      </w:r>
      <w:r>
        <w:rPr>
          <w:lang w:val="id_ID" w:bidi="id_ID"/>
        </w:rPr>
        <w:t xml:space="preserve"> Yahudi dan Dia diberi nama Yesus. Ini adalah nama yang Allah berikan kepada-Nya melalui Gabriel sebelum Ia dikandung. Ingatlah bahwa </w:t>
      </w:r>
      <w:hyperlink r:id="rId59">
        <w:r>
          <w:rPr>
            <w:lang w:val="id_ID" w:bidi="id_ID"/>
          </w:rPr>
          <w:rPr>
            <w:color w:val="0000EE"/>
            <w:u w:val="single"/>
          </w:rPr>
          <w:t>sunat</w:t>
        </w:r>
      </w:hyperlink>
      <w:r>
        <w:rPr>
          <w:lang w:val="id_ID" w:bidi="id_ID"/>
        </w:rPr>
        <w:t xml:space="preserve"> ada dalam Glosarium Utama. </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rekaman nats ini dalam versi terjemahan yang paling mudah dimengerti.</w:t>
      </w:r>
    </w:p>
    <w:p>
      <w:pPr/>
      <w:r>
        <w:rPr>
          <w:lang w:val="id_ID" w:bidi="id_ID"/>
        </w:rPr>
      </w:r>
      <w:r>
        <w:rPr>
          <w:lang w:val="id_ID" w:bidi="id_ID"/>
        </w:rPr>
        <w:t>Dalam sesi ini, ceritakan kembali nats ini, secara berkelompok, dalam bahasa Anda sendiri.</w:t>
      </w:r>
    </w:p>
    <w:p>
      <w:pPr/>
      <w:r>
        <w:rPr>
          <w:lang w:val="id_ID" w:bidi="id_ID"/>
        </w:rPr>
      </w:r>
      <w:r>
        <w:rPr>
          <w:lang w:val="id_ID" w:bidi="id_ID"/>
        </w:rPr>
        <w:t>Pertama, seluruh kelompok harus berlatih menceritakan bagian itu dalam bahasa Anda sendiri. Ingatlah untuk memasukkan hal-hal yang Anda putuskan dalam langkah sebelumnya, seperti kronologi, kata, frasa, emosi, atau apa pun yang Anda diskusikan.</w:t>
      </w:r>
    </w:p>
    <w:p>
      <w:pPr/>
      <w:r>
        <w:rPr>
          <w:lang w:val="id_ID" w:bidi="id_ID"/>
        </w:rPr>
      </w:r>
      <w:r>
        <w:rPr>
          <w:lang w:val="id_ID" w:bidi="id_ID"/>
        </w:rPr>
        <w:t>Seorang anggota kelompok harus menyampaikan beberapa kalimat dari nats itu dan berhenti sejenak. Seorang anggota lain harus menceritakan bagian selanjutnya dari nats itu dan berhenti sejenak. Lakukan ini sampai kelompok itu telah menceritakan kembali semua nats tersebut. Anggota-anggota kelompok dapat saling memperbaiki dalam tahap ini.</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nats tersebut tanpa gangguan setidaknya satu kali. Seorang anggota kelompok dapat menggunakan benda apa saja, gerakan, atau papan cerita untuk membantu mereka mengingat bagian nats ayat-ayat Alkitab tersebut.</w:t>
      </w:r>
    </w:p>
    <w:p>
      <w:pPr/>
      <w:r>
        <w:rPr>
          <w:lang w:val="id_ID" w:bidi="id_ID"/>
        </w:rPr>
      </w:r>
      <w:r>
        <w:rPr>
          <w:lang w:val="id_ID" w:bidi="id_ID"/>
        </w:rPr>
        <w:t xml:space="preserve">Hentikan sejenak audio ini di sini. </w:t>
      </w:r>
    </w:p>
    <w:p>
      <w:pPr/>
      <w:r>
        <w:rPr>
          <w:lang w:val="id_ID" w:bidi="id_ID"/>
        </w:rPr>
      </w:r>
      <w:r>
        <w:rPr>
          <w:lang w:val="id_ID" w:bidi="id_ID"/>
        </w:rPr>
        <w:t>Selanjutnya, kelompok dapat memutuskan versi mana dari nats tersebut yang paling disukai. Anda mungkin memutuskan untuk menyukai cara bercerita seorang anggota kelompok untuk suatu adegan, tetapi menyukai cara anggota kelompok lain menceritakan adegan lainnya.</w:t>
      </w:r>
    </w:p>
    <w:p>
      <w:pPr/>
      <w:r>
        <w:rPr>
          <w:lang w:val="id_ID" w:bidi="id_ID"/>
        </w:rPr>
      </w:r>
      <w:r>
        <w:rPr>
          <w:lang w:val="id_ID" w:bidi="id_ID"/>
        </w:rPr>
        <w:t xml:space="preserve">Hentikan sejenak audio ini di sini. </w:t>
      </w:r>
    </w:p>
    <w:p>
      <w:pPr/>
      <w:r>
        <w:rPr>
          <w:lang w:val="id_ID" w:bidi="id_ID"/>
        </w:rPr>
      </w:r>
      <w:r>
        <w:rPr>
          <w:lang w:val="id_ID" w:bidi="id_ID"/>
        </w:rPr>
        <w:t>Akhirnya, kelompok dapat menyusun versi akhir dari nats itu yang disetujui oleh semua anggota kelompok. Setiap anggota kelompok harus berlatih menceritakan versi akhir dari nats tersebut.</w:t>
      </w:r>
      <w:r>
        <w:rPr>
          <w:lang w:val="id_ID" w:bidi="id_ID"/>
        </w:rPr>
      </w:r>
      <w:r>
        <w:rPr>
          <w:lang w:val="id_ID" w:bidi="id_ID"/>
        </w:rPr>
      </w:r>
    </w:p>
    <w:p>
      <w:pPr/>
      <w:r>
        <w:rPr>
          <w:lang w:val="id_ID" w:bidi="id_ID"/>
        </w:rPr>
      </w:r>
    </w:p>
    <w:p>
      <w:pPr>
        <w:pStyle w:val="Heading2"/>
      </w:pPr>
      <w:r>
        <w:rPr>
          <w:lang w:val="id_ID" w:bidi="id_ID"/>
        </w:rPr>
        <w:t>Lukas 2:1–21</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78">
        <w:r>
          <w:rPr>
            <w:lang w:val="id_ID" w:bidi="id_ID"/>
          </w:rPr>
          <w:rPr>
            <w:color w:val="0000EE"/>
            <w:u w:val="single"/>
          </w:rPr>
          <w:t>Dengar dan Renungkan</w:t>
        </w:r>
      </w:hyperlink>
      <w:r>
        <w:rPr>
          <w:lang w:val="id_ID" w:bidi="id_ID"/>
        </w:rPr>
        <w:t xml:space="preserve"> (590 KB)</w:t>
      </w:r>
      <w:r>
        <w:rPr>
          <w:lang w:val="id_ID" w:bidi="id_ID"/>
        </w:rPr>
      </w:r>
    </w:p>
    <w:p>
      <w:pPr>
        <w:pStyle w:val="ListBullet"/>
        <w:spacing w:line="240" w:lineRule="auto"/>
        <w:ind w:left="720"/>
      </w:pPr>
      <w:r>
        <w:rPr>
          <w:lang w:val="id_ID" w:bidi="id_ID"/>
        </w:rPr>
      </w:r>
      <w:hyperlink r:id="rId79">
        <w:r>
          <w:rPr>
            <w:lang w:val="id_ID" w:bidi="id_ID"/>
          </w:rPr>
          <w:rPr>
            <w:color w:val="0000EE"/>
            <w:u w:val="single"/>
          </w:rPr>
          <w:t>Menyiapkan Panggung</w:t>
        </w:r>
      </w:hyperlink>
      <w:r>
        <w:rPr>
          <w:lang w:val="id_ID" w:bidi="id_ID"/>
        </w:rPr>
        <w:t xml:space="preserve"> (5.9 MB)</w:t>
      </w:r>
      <w:r>
        <w:rPr>
          <w:lang w:val="id_ID" w:bidi="id_ID"/>
        </w:rPr>
      </w:r>
    </w:p>
    <w:p>
      <w:pPr>
        <w:pStyle w:val="ListBullet"/>
        <w:spacing w:line="240" w:lineRule="auto"/>
        <w:ind w:left="720"/>
      </w:pPr>
      <w:r>
        <w:rPr>
          <w:lang w:val="id_ID" w:bidi="id_ID"/>
        </w:rPr>
      </w:r>
      <w:hyperlink r:id="rId80">
        <w:r>
          <w:rPr>
            <w:lang w:val="id_ID" w:bidi="id_ID"/>
          </w:rPr>
          <w:rPr>
            <w:color w:val="0000EE"/>
            <w:u w:val="single"/>
          </w:rPr>
          <w:t>Menjelaskan Adegan</w:t>
        </w:r>
      </w:hyperlink>
      <w:r>
        <w:rPr>
          <w:lang w:val="id_ID" w:bidi="id_ID"/>
        </w:rPr>
        <w:t xml:space="preserve"> (3.0 MB)</w:t>
      </w:r>
      <w:r>
        <w:rPr>
          <w:lang w:val="id_ID" w:bidi="id_ID"/>
        </w:rPr>
      </w:r>
    </w:p>
    <w:p>
      <w:pPr>
        <w:pStyle w:val="ListBullet"/>
        <w:spacing w:line="240" w:lineRule="auto"/>
        <w:ind w:left="720"/>
      </w:pPr>
      <w:r>
        <w:rPr>
          <w:lang w:val="id_ID" w:bidi="id_ID"/>
        </w:rPr>
      </w:r>
      <w:hyperlink r:id="rId81">
        <w:r>
          <w:rPr>
            <w:lang w:val="id_ID" w:bidi="id_ID"/>
          </w:rPr>
          <w:rPr>
            <w:color w:val="0000EE"/>
            <w:u w:val="single"/>
          </w:rPr>
          <w:t>Memperagakan Bacaan</w:t>
        </w:r>
      </w:hyperlink>
      <w:r>
        <w:rPr>
          <w:lang w:val="id_ID" w:bidi="id_ID"/>
        </w:rPr>
        <w:t xml:space="preserve"> (3.0 MB)</w:t>
      </w:r>
      <w:r>
        <w:rPr>
          <w:lang w:val="id_ID" w:bidi="id_ID"/>
        </w:rPr>
      </w:r>
    </w:p>
    <w:p>
      <w:pPr>
        <w:pStyle w:val="ListBullet"/>
        <w:spacing w:line="240" w:lineRule="auto"/>
        <w:ind w:left="720"/>
      </w:pPr>
      <w:r>
        <w:rPr>
          <w:lang w:val="id_ID" w:bidi="id_ID"/>
        </w:rPr>
      </w:r>
      <w:hyperlink r:id="rId82">
        <w:r>
          <w:rPr>
            <w:lang w:val="id_ID" w:bidi="id_ID"/>
          </w:rPr>
          <w:rPr>
            <w:color w:val="0000EE"/>
            <w:u w:val="single"/>
          </w:rPr>
          <w:t>Melengkapi yang Kurang</w:t>
        </w:r>
      </w:hyperlink>
      <w:r>
        <w:rPr>
          <w:lang w:val="id_ID" w:bidi="id_ID"/>
        </w:rPr>
        <w:t xml:space="preserve"> (4.2 MB)</w:t>
      </w:r>
      <w:r>
        <w:rPr>
          <w:lang w:val="id_ID" w:bidi="id_ID"/>
        </w:rPr>
      </w:r>
    </w:p>
    <w:p>
      <w:pPr>
        <w:pStyle w:val="ListBullet"/>
        <w:spacing w:line="240" w:lineRule="auto"/>
        <w:ind w:left="720"/>
      </w:pPr>
      <w:r>
        <w:rPr>
          <w:lang w:val="id_ID" w:bidi="id_ID"/>
        </w:rPr>
      </w:r>
      <w:hyperlink r:id="rId83">
        <w:r>
          <w:rPr>
            <w:lang w:val="id_ID" w:bidi="id_ID"/>
          </w:rPr>
          <w:rPr>
            <w:color w:val="0000EE"/>
            <w:u w:val="single"/>
          </w:rPr>
          <w:t>Menyampaikan Firman Tuhan</w:t>
        </w:r>
      </w:hyperlink>
      <w:r>
        <w:rPr>
          <w:lang w:val="id_ID" w:bidi="id_ID"/>
        </w:rPr>
        <w:t xml:space="preserve"> (1.0 MB)</w:t>
      </w:r>
      <w:r>
        <w:rPr>
          <w:lang w:val="id_ID" w:bidi="id_ID"/>
        </w:rPr>
      </w:r>
      <w:r>
        <w:rPr>
          <w:lang w:val="id_ID" w:bidi="id_ID"/>
        </w:rPr>
      </w:r>
      <w:r>
        <w:rPr>
          <w:lang w:val="id_ID" w:bidi="id_ID"/>
        </w:rPr>
      </w:r>
    </w:p>
    <w:p>
      <w:pPr/>
      <w:r>
        <w:rPr>
          <w:lang w:val="id_ID" w:bidi="id_ID"/>
        </w:rPr>
      </w:r>
    </w:p>
    <w:p>
      <w:pPr>
        <w:pStyle w:val="Heading2"/>
      </w:pPr>
      <w:r>
        <w:rPr>
          <w:lang w:val="id_ID" w:bidi="id_ID"/>
        </w:rPr>
        <w:t>Lukas 2:22–40</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Dengarkan Lukas 2:22–40 dan renungkan dalam hati Anda. Dengarkan teks sebanyak tiga kali (dalam tiga terjemahan yang berbeda, jika memungkinkan). Kemudian diskusikan pertanyaan berikut dalam kelompok:</w:t>
      </w:r>
    </w:p>
    <w:p>
      <w:pPr>
        <w:pStyle w:val="ListBullet"/>
        <w:spacing w:line="240" w:lineRule="auto"/>
        <w:ind w:left="720"/>
      </w:pPr>
      <w:r>
        <w:rPr>
          <w:lang w:val="id_ID" w:bidi="id_ID"/>
        </w:rPr>
      </w:r>
      <w:r>
        <w:rPr>
          <w:lang w:val="id_ID" w:bidi="id_ID"/>
        </w:rPr>
        <w:t>Apa yang Anda suka di kisah ini?</w:t>
      </w:r>
    </w:p>
    <w:p>
      <w:pPr>
        <w:pStyle w:val="ListBullet"/>
        <w:spacing w:line="240" w:lineRule="auto"/>
        <w:ind w:left="720"/>
      </w:pPr>
      <w:r>
        <w:rPr>
          <w:lang w:val="id_ID" w:bidi="id_ID"/>
        </w:rPr>
      </w:r>
      <w:r>
        <w:rPr>
          <w:lang w:val="id_ID" w:bidi="id_ID"/>
        </w:rPr>
        <w:t>Apa yang Anda tidak suka atau tidak mengerti?</w:t>
      </w:r>
    </w:p>
    <w:p>
      <w:pPr>
        <w:pStyle w:val="ListBullet"/>
        <w:spacing w:line="240" w:lineRule="auto"/>
        <w:ind w:left="720"/>
      </w:pPr>
      <w:r>
        <w:rPr>
          <w:lang w:val="id_ID" w:bidi="id_ID"/>
        </w:rPr>
      </w:r>
      <w:r>
        <w:rPr>
          <w:lang w:val="id_ID" w:bidi="id_ID"/>
        </w:rPr>
        <w:t>Apa yang diceritakan kisah ini tentang Yesus?</w:t>
      </w:r>
    </w:p>
    <w:p>
      <w:pPr>
        <w:pStyle w:val="ListBullet"/>
        <w:spacing w:line="240" w:lineRule="auto"/>
        <w:ind w:left="720"/>
      </w:pPr>
      <w:r>
        <w:rPr>
          <w:lang w:val="id_ID" w:bidi="id_ID"/>
        </w:rPr>
      </w:r>
      <w:r>
        <w:rPr>
          <w:lang w:val="id_ID" w:bidi="id_ID"/>
        </w:rPr>
        <w:t>Apa yang diceritakan kisah ini tentang orang-orang?</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 kenalan Anda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sekali dalam versi yang paling mudah dimengerti.</w:t>
      </w:r>
    </w:p>
    <w:p>
      <w:pPr/>
      <w:r>
        <w:rPr>
          <w:lang w:val="id_ID" w:bidi="id_ID"/>
        </w:rPr>
      </w:r>
      <w:r>
        <w:rPr>
          <w:lang w:val="id_ID" w:bidi="id_ID"/>
        </w:rPr>
        <w:t>Setelah Yesus lahir dan disunat, Maria dan Yusuf harus membawa satu persembahan untuk penyucian sesuai dengan hukum Musa. Persembahan untuk penyucian ini diwajibkan bagi Maria untuk menjadi tahir lagi setelah melahirkan. Mereka melakukan perjalanan bersama Yesus dari Betlehem ke Yerusalem untuk pergi ke Bait Suci.</w:t>
      </w:r>
    </w:p>
    <w:p>
      <w:pPr/>
      <w:r>
        <w:rPr>
          <w:lang w:val="id_ID" w:bidi="id_ID"/>
        </w:rPr>
      </w:r>
      <w:r>
        <w:rPr>
          <w:lang w:val="id_ID" w:bidi="id_ID"/>
        </w:rPr>
        <w:t>Berhenti dan tunjukkan kepada tim Anda rute dari Betlehem ke Yerusalem.</w:t>
      </w:r>
    </w:p>
    <w:p>
      <w:pPr/>
      <w:r>
        <w:rPr>
          <w:lang w:val="id_ID" w:bidi="id_ID"/>
        </w:rPr>
      </w:r>
      <w:r>
        <w:rPr>
          <w:lang w:val="id_ID" w:bidi="id_ID"/>
        </w:rPr>
        <w:t>Hukum Musa adalah hukum yang Allah berikan kepada bangsa Israel melalui Musa. Hukum Allah mengatakan bahwa ketika seorang perempuan melahirkan seorang anak laki-laki, ia menjadi najis selama 40 hari. Tahir adalah satu keadaan yang di dalamnya seseorang layak untuk melayani Allah. Najis mengacu kepada seseorang yang tidak layak untuk melakukan pelayanan kepada Allah. Orang-orang dapat menjadi najis atau tahir kembali melalui tindakan dan keadaan kesehatan mereka. Hukum Allah mewajibkan Maria untuk menunggu 40 hari setelah kelahiran, lalu membawa satu persembahan agar menjadi tahir kembali.</w:t>
      </w:r>
    </w:p>
    <w:p>
      <w:pPr/>
      <w:r>
        <w:rPr>
          <w:lang w:val="id_ID" w:bidi="id_ID"/>
        </w:rPr>
      </w:r>
      <w:r>
        <w:rPr>
          <w:lang w:val="id_ID" w:bidi="id_ID"/>
        </w:rPr>
        <w:t>Yusuf tidak perlu membawa persembahan untuk penyucian, tetapi ia pergi bersama Maria karena itu adalah urusan keluarga. Mereka melakukan perjalanan ke Yerusalem karena di sanalah tempat Bait Suci berada. Bait Suci adalah tempat para imam Yahudi mempersembahkan kurban kepada Allah atas nama umat. Maria dan Yusuf juga pergi untuk menyerahkan putra mereka kepada Allah. Hukum Musa mengatakan bahwa setiap anak laki-laki sulung adalah milik Allah atau dikhususkan bagi Allah Maria dan Yusuf pergi ke Bait Suci untuk menyembah Allah dan menyelesaikan semua tugas yang diwajibkan oleh hukum Musa.</w:t>
      </w:r>
    </w:p>
    <w:p>
      <w:pPr/>
      <w:r>
        <w:rPr>
          <w:lang w:val="id_ID" w:bidi="id_ID"/>
        </w:rPr>
      </w:r>
      <w:r>
        <w:rPr>
          <w:lang w:val="id_ID" w:bidi="id_ID"/>
        </w:rPr>
        <w:t>Tradisi-tradisi apa saja dari budaya Anda yang berkaitan dengan kelahiran seorang anak? Apa saja perbedaan antara tradisi untuk kelahiran anak sulung dengan anak-anak yang kemudian?</w:t>
      </w:r>
    </w:p>
    <w:p>
      <w:pPr/>
      <w:r>
        <w:rPr>
          <w:lang w:val="id_ID" w:bidi="id_ID"/>
        </w:rPr>
      </w:r>
      <w:r>
        <w:rPr>
          <w:lang w:val="id_ID" w:bidi="id_ID"/>
        </w:rPr>
        <w:t>Maria dan Yusuf membawa korban persembahan mereka dengan dua burung tekukur atau dua burung merpati kepada salah satu imam di Bait Suci. Imam kemudian membunuh burung-burung itu dalam satu upacara supaya Maria menjadi tahir kembali. Menurut hukum Yahudi, burung dara atau merpati digunakan untuk mempersembahkan kurban penyucian hanya ketika wanita itu tidak mampu membeli seekor domba. Tekukur dan merpati adalah satu-satunya jenis burung yang diterima untuk persembahan. Kedua burung ini berada dalam keluarga yang sama dari burung-burung yang disebut "burung tekukur" atau "burung merpati" dalam bahasa Indonesia.</w:t>
      </w:r>
    </w:p>
    <w:p>
      <w:pPr/>
      <w:r>
        <w:rPr>
          <w:lang w:val="id_ID" w:bidi="id_ID"/>
        </w:rPr>
      </w:r>
      <w:r>
        <w:rPr>
          <w:lang w:val="id_ID" w:bidi="id_ID"/>
        </w:rPr>
        <w:t>Berhenti dan tunjukkan gambar burung tekukur dan burung merpati.</w:t>
      </w:r>
    </w:p>
    <w:p>
      <w:pPr/>
      <w:r>
        <w:rPr>
          <w:lang w:val="id_ID" w:bidi="id_ID"/>
        </w:rPr>
      </w:r>
      <w:r>
        <w:rPr>
          <w:lang w:val="id_ID" w:bidi="id_ID"/>
        </w:rPr>
        <w:t>Simeon adalah seorang laki-laki yang tinggal di Yerusalem. Ia adalah seorang yang benar yang menantikan Allah untuk mengutus Juruselamat yang dijanjikan untuk menghibur Israel. "Benar" berarti bahwa Simeon memiliki hubungan yang benar dengan Allah. Roh Kudus telah menyatakan kepada Simeon bahwa ia akan melihat Juruselamat sebelum ia mati. Roh Kudus menyebabkan Simeon pergi ke salah satu halaman Bait Suci pada hari yang sama ketika Yusuf dan Maria berada di sana.</w:t>
      </w:r>
    </w:p>
    <w:p>
      <w:pPr/>
      <w:r>
        <w:rPr>
          <w:lang w:val="id_ID" w:bidi="id_ID"/>
        </w:rPr>
      </w:r>
      <w:r>
        <w:rPr>
          <w:lang w:val="id_ID" w:bidi="id_ID"/>
        </w:rPr>
        <w:t>Simeon mengenali siapa Yesus dan menggendong-Nya sambil memuji Allah. Simeon mengatakan bahwa ia sekarang bisa meninggal dalam damai karena Allah telah menepati janji-Nya dan mengizinkannya untuk melihat Mesias. Ketika Simeon mengatakan bahwa ia telah melihat keselamatan dari Allah, ini juga dapat diterjemahkan sebagai "Kristus Tuhan" atau "Mesias Allah" Kedua gelar mengacu pada pribadi yang sama. Simeon tahu bahwa Yesus, Sang Kristus, adalah keselamatan Israel karena Dialah yang telah diutus Allah untuk menyelamatkan mereka. Simeon mengatakan bahwa keselamatan ini adalah untuk semua orang baik Yahudi maupun mereka yang bukan Yahudi. Simeon menggambarkan Yesus sebagai terang yang akan menyatakan Allah kepada semua bangsa. Sama seperti terang memungkinkan orang untuk melihat, Yesus akan memungkinkan orang-orang untuk mengetahui hal-hal tentang Allah dan karakter-Nya. Yusuf dan Maria kagum dengan apa yang dia katakan.</w:t>
      </w:r>
    </w:p>
    <w:p>
      <w:pPr/>
      <w:r>
        <w:rPr>
          <w:lang w:val="id_ID" w:bidi="id_ID"/>
        </w:rPr>
      </w:r>
      <w:r>
        <w:rPr>
          <w:lang w:val="id_ID" w:bidi="id_ID"/>
        </w:rPr>
        <w:t>Simeon lalu mengatakan kepada Maria bahwa Yesus akan menyebabkan beberapa orang bangkit, tetapi banyak lainnya yang jatuh. Orang-orang yang bangkit adalah orang-orang yang akan menerima Yesus sebagai Mesias dan diselamatkan. Orang-orang yang jatuh adalah orang-orang yang akan menolak Yesus dan menghadapi penghakiman serta kebinasaan dari Allah. Simeon mengatakan bahwa Yesus adalah satu tanda dari Allah yang akan ditolak oleh banyak orang. Karena inilah, pikiran banyak orang akan tersingkap. Simeon mengatakan bahwa sebuah pedang akan menembus jantung Maria, yang berarti bahwa Maria akan mengalami kesedihan besar. Ini adalah satu nubuat. Ia mengacu pada sesuatu yang akan terjadi di masa depan.</w:t>
      </w:r>
    </w:p>
    <w:p>
      <w:pPr/>
      <w:r>
        <w:rPr>
          <w:lang w:val="id_ID" w:bidi="id_ID"/>
        </w:rPr>
      </w:r>
      <w:r>
        <w:rPr>
          <w:lang w:val="id_ID" w:bidi="id_ID"/>
        </w:rPr>
        <w:t>Berhenti dan tunjukkan satu gambar pedang agar lebih memahami bagaimana menerjemahkannya. Dengan cara apa saja budaya Anda menjelaskan bahwa seseorang telah mengalami atau akan mengalami kesedihan yang mendalam?</w:t>
      </w:r>
    </w:p>
    <w:p>
      <w:pPr/>
      <w:r>
        <w:rPr>
          <w:lang w:val="id_ID" w:bidi="id_ID"/>
        </w:rPr>
      </w:r>
      <w:r>
        <w:rPr>
          <w:lang w:val="id_ID" w:bidi="id_ID"/>
        </w:rPr>
        <w:t>Hana adalah seorang perempuan lanjut usia yang adalah seorang nabi Yahudi. Hana juga berada di Bait Suci. Ia berusia 84 tahun dan sudah hidup sebagai seorang janda sejak kematian suaminya. Hana hampir tidak pernah meninggalkan halaman Bait Suci. Ia beribadah, berdoa, dan berpuasa di Bait Suci. Berpuasa berarti bahwa ia tidak akan memakan makanan selama satu periode waktu sebagai bagian dari penyembahannya kepada Allah.</w:t>
      </w:r>
    </w:p>
    <w:p>
      <w:pPr/>
      <w:r>
        <w:rPr>
          <w:lang w:val="id_ID" w:bidi="id_ID"/>
        </w:rPr>
      </w:r>
      <w:r>
        <w:rPr>
          <w:lang w:val="id_ID" w:bidi="id_ID"/>
        </w:rPr>
        <w:t>Pada saat yang sama ketika Simeon sedang berbicara, Hana mendekati Maria dan Yusuf serta mulai memuji Allah karena mengutus Yesus sebagai Juruselamat yang dijanjikan itu. Ia mengatakan kepada semua orang tentang Yesus sebagai Mesias. Mesias mengacu pada seorang yang ditunjuk oleh Allah untuk satu tugas yang khusus. Maria dan Yusuf menyelesaikan semua persyaratan hukum Allah. Mereka pulang ke Nazaret. Yesus tumbuh kuat dan menjadi sangat bijaksana. Yesus menyenangkan Allah ketika Dia tumbuh.</w:t>
      </w:r>
    </w:p>
    <w:p>
      <w:pPr/>
      <w:r>
        <w:rPr>
          <w:lang w:val="id_ID" w:bidi="id_ID"/>
        </w:rPr>
      </w:r>
      <w:r>
        <w:rPr>
          <w:lang w:val="id_ID" w:bidi="id_ID"/>
        </w:rPr>
        <w:t xml:space="preserve">Kisah ini menunjukkan Maria dan Yusuf yang taat kepada hukum Allah dengan menyerahkan Yesus kepada Allah serta membawa korban persembahan untuk penyucian di Bait Suci. Kita melihat dua orang benar mengonfirmasi bahwa Yesus adalah Juruselamat yang telah dinantikan bangsa Yahudi. </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Dalam sesi ini, Anda akan membantu kelompok memvisualisasikan kisah ini. Anda akan membantu kelompok mendefinisikan adegan, latar, dan karakter dari kisah ini. </w:t>
      </w:r>
    </w:p>
    <w:p>
      <w:pPr/>
      <w:r>
        <w:rPr>
          <w:lang w:val="id_ID" w:bidi="id_ID"/>
        </w:rPr>
      </w:r>
      <w:r>
        <w:rPr>
          <w:lang w:val="id_ID" w:bidi="id_ID"/>
        </w:rPr>
        <w:t>Kisah ini memiliki empat adegan.</w:t>
      </w:r>
    </w:p>
    <w:p>
      <w:pPr/>
      <w:r>
        <w:rPr>
          <w:lang w:val="id_ID" w:bidi="id_ID"/>
        </w:rPr>
      </w:r>
      <w:r>
        <w:rPr>
          <w:b/>
          <w:lang w:val="id_ID" w:bidi="id_ID"/>
        </w:rPr>
        <w:t>Adegan pertama:</w:t>
      </w:r>
      <w:r>
        <w:rPr>
          <w:lang w:val="id_ID" w:bidi="id_ID"/>
        </w:rPr>
        <w:t xml:space="preserve"> Yusuf dan Maria membawa anak mereka dari Betlehem ke Yerusalem sehingga mereka dapat memberikan persembahan kepada Allah sesuai yang diperintahkan hukum Musa.</w:t>
      </w:r>
    </w:p>
    <w:p>
      <w:pPr/>
      <w:r>
        <w:rPr>
          <w:lang w:val="id_ID" w:bidi="id_ID"/>
        </w:rPr>
      </w:r>
      <w:r>
        <w:rPr>
          <w:b/>
          <w:lang w:val="id_ID" w:bidi="id_ID"/>
        </w:rPr>
        <w:t>Adegan kedua:</w:t>
      </w:r>
      <w:r>
        <w:rPr>
          <w:lang w:val="id_ID" w:bidi="id_ID"/>
        </w:rPr>
        <w:t xml:space="preserve"> Simeon adalah seorang laki-laki yang menunggu untuk melihat Mesias Tuhan sebelum ia meninggal. Ia tinggal di Yerusalem. Ia memuji Allah ketika ia melihat Yesus di Bait Suci. Ia memberkati kedua orang tua dan mengatakan kepada Maria tentang masa depan bayi itu.</w:t>
      </w:r>
    </w:p>
    <w:p>
      <w:pPr/>
      <w:r>
        <w:rPr>
          <w:lang w:val="id_ID" w:bidi="id_ID"/>
        </w:rPr>
      </w:r>
      <w:r>
        <w:rPr>
          <w:b/>
          <w:lang w:val="id_ID" w:bidi="id_ID"/>
        </w:rPr>
        <w:t>Adegan ketiga:</w:t>
      </w:r>
      <w:r>
        <w:rPr>
          <w:lang w:val="id_ID" w:bidi="id_ID"/>
        </w:rPr>
        <w:t xml:space="preserve"> Seorang nabiah bernama Hana juga berada di Bait Suci. Hana mendekati Maria dan Yusuf sementara Simeon sedang berbicara dan ia memuji Allah. Ia mengatakan kepada semua orang yang sedang menunggu Juruselamat tentang anak itu.</w:t>
      </w:r>
    </w:p>
    <w:p>
      <w:pPr/>
      <w:r>
        <w:rPr>
          <w:lang w:val="id_ID" w:bidi="id_ID"/>
        </w:rPr>
      </w:r>
      <w:r>
        <w:rPr>
          <w:b/>
          <w:lang w:val="id_ID" w:bidi="id_ID"/>
        </w:rPr>
        <w:t>Adegan keempat:</w:t>
      </w:r>
      <w:r>
        <w:rPr>
          <w:lang w:val="id_ID" w:bidi="id_ID"/>
        </w:rPr>
        <w:t xml:space="preserve"> Yesus dan orang tua-Nya pulang ke Nazaret setelah mereka melakukan segala sesuatu yang diwajibkan hukum Allah. Yesus tumbuh sehat, dan Dia berkenan kepada Allah.</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Yusuf</w:t>
      </w:r>
    </w:p>
    <w:p>
      <w:pPr>
        <w:pStyle w:val="ListBullet"/>
        <w:spacing w:line="240" w:lineRule="auto"/>
        <w:ind w:left="720"/>
      </w:pPr>
      <w:r>
        <w:rPr>
          <w:lang w:val="id_ID" w:bidi="id_ID"/>
        </w:rPr>
      </w:r>
      <w:r>
        <w:rPr>
          <w:lang w:val="id_ID" w:bidi="id_ID"/>
        </w:rPr>
        <w:t>Maria</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Imam</w:t>
      </w:r>
    </w:p>
    <w:p>
      <w:pPr>
        <w:pStyle w:val="ListBullet"/>
        <w:spacing w:line="240" w:lineRule="auto"/>
        <w:ind w:left="720"/>
      </w:pPr>
      <w:r>
        <w:rPr>
          <w:lang w:val="id_ID" w:bidi="id_ID"/>
        </w:rPr>
      </w:r>
      <w:r>
        <w:rPr>
          <w:lang w:val="id_ID" w:bidi="id_ID"/>
        </w:rPr>
        <w:t>Simeon</w:t>
      </w:r>
    </w:p>
    <w:p>
      <w:pPr>
        <w:pStyle w:val="ListBullet"/>
        <w:spacing w:line="240" w:lineRule="auto"/>
        <w:ind w:left="720"/>
      </w:pPr>
      <w:r>
        <w:rPr>
          <w:lang w:val="id_ID" w:bidi="id_ID"/>
        </w:rPr>
      </w:r>
      <w:r>
        <w:rPr>
          <w:lang w:val="id_ID" w:bidi="id_ID"/>
        </w:rPr>
        <w:t>Roh Kudus</w:t>
      </w:r>
    </w:p>
    <w:p>
      <w:pPr>
        <w:pStyle w:val="ListBullet"/>
        <w:spacing w:line="240" w:lineRule="auto"/>
        <w:ind w:left="720"/>
      </w:pPr>
      <w:r>
        <w:rPr>
          <w:lang w:val="id_ID" w:bidi="id_ID"/>
        </w:rPr>
      </w:r>
      <w:r>
        <w:rPr>
          <w:lang w:val="id_ID" w:bidi="id_ID"/>
        </w:rPr>
        <w:t>Banyak yang jatuh / melawan Dia</w:t>
      </w:r>
    </w:p>
    <w:p>
      <w:pPr>
        <w:pStyle w:val="ListBullet"/>
        <w:spacing w:line="240" w:lineRule="auto"/>
        <w:ind w:left="720"/>
      </w:pPr>
      <w:r>
        <w:rPr>
          <w:lang w:val="id_ID" w:bidi="id_ID"/>
        </w:rPr>
      </w:r>
      <w:r>
        <w:rPr>
          <w:lang w:val="id_ID" w:bidi="id_ID"/>
        </w:rPr>
        <w:t>Banyak yang bangkit</w:t>
      </w:r>
    </w:p>
    <w:p>
      <w:pPr>
        <w:pStyle w:val="ListBullet"/>
        <w:spacing w:line="240" w:lineRule="auto"/>
        <w:ind w:left="720"/>
      </w:pPr>
      <w:r>
        <w:rPr>
          <w:lang w:val="id_ID" w:bidi="id_ID"/>
        </w:rPr>
      </w:r>
      <w:r>
        <w:rPr>
          <w:lang w:val="id_ID" w:bidi="id_ID"/>
        </w:rPr>
        <w:t>Hana</w:t>
      </w:r>
    </w:p>
    <w:p>
      <w:pPr>
        <w:pStyle w:val="ListBullet"/>
        <w:spacing w:line="240" w:lineRule="auto"/>
        <w:ind w:left="720"/>
      </w:pPr>
      <w:r>
        <w:rPr>
          <w:lang w:val="id_ID" w:bidi="id_ID"/>
        </w:rPr>
      </w:r>
      <w:r>
        <w:rPr>
          <w:lang w:val="id_ID" w:bidi="id_ID"/>
        </w:rPr>
        <w:t>Orang-orang di Bait Suci</w:t>
      </w:r>
    </w:p>
    <w:p>
      <w:pPr/>
      <w:r>
        <w:rPr>
          <w:lang w:val="id_ID" w:bidi="id_ID"/>
        </w:rPr>
      </w:r>
      <w:r>
        <w:rPr>
          <w:lang w:val="id_ID" w:bidi="id_ID"/>
        </w:rPr>
        <w:t>Dalam sesi ini, gunakanlah papan cerita kelompok, gambarlah, atau gunakan alat peraga lain untuk menggambarkan kisah dan adegan di dalamnya.</w:t>
      </w:r>
    </w:p>
    <w:p>
      <w:pPr/>
      <w:r>
        <w:rPr>
          <w:lang w:val="id_ID" w:bidi="id_ID"/>
        </w:rPr>
      </w:r>
      <w:r>
        <w:rPr>
          <w:lang w:val="id_ID" w:bidi="id_ID"/>
        </w:rPr>
        <w:t>Penting untuk diingat bahwa menurut hukum Yahudi, Maria menjadi najis selama 40 hari setelah melahirkan Yesus. Setelah 40 hari itu, Maria pergi ke Bait Suci di Yerusalem untuk membawa korban persembahan agar menjadi tahir kembali. Juga, penting untuk diingat Maria tidak mampu membeli seekor domba. Mereka membawa dua ekor burung sebagai gantinya. Yusuf sedang bepergian bersama Maria sambil membawa putra sulung mereka, Yesus, untuk diserahkan kepada Allah di Bait Suci. Ini sesuai dengan apa yang hukum Allah katakan.</w:t>
      </w:r>
    </w:p>
    <w:p>
      <w:pPr/>
      <w:r>
        <w:rPr>
          <w:lang w:val="id_ID" w:bidi="id_ID"/>
        </w:rPr>
      </w:r>
      <w:r>
        <w:rPr>
          <w:lang w:val="id_ID" w:bidi="id_ID"/>
        </w:rPr>
        <w:t>Simeon adalah seorang yang benar. Ia memiliki hubungan yang benar dengan Allah. Simeon sedang menantikan dengan penuh kerinduan akan kedatangan Juruselamat yang dijanjikan untuk menyelamatkan Israel. Roh Kudus mengatakan kepada Simeon bahwa ia tidak akan meninggal sampai ia melihat Mesias.</w:t>
      </w:r>
    </w:p>
    <w:p>
      <w:pPr/>
      <w:r>
        <w:rPr>
          <w:lang w:val="id_ID" w:bidi="id_ID"/>
        </w:rPr>
      </w:r>
      <w:r>
        <w:rPr>
          <w:lang w:val="id_ID" w:bidi="id_ID"/>
        </w:rPr>
        <w:t>Pada hari Maria dan Yusuf datang ke Bait Suci, Roh Kudus memimpin Simeon untuk berada di sana. Penting untuk diingat bahwa Roh Kudus aktif dalam diri Simeon. Dia bukan hanya menuntunnya ke Bait Suci, tetapi juga dalam setiap peristiwa yang terjadi.</w:t>
      </w:r>
    </w:p>
    <w:p>
      <w:pPr/>
      <w:r>
        <w:rPr>
          <w:lang w:val="id_ID" w:bidi="id_ID"/>
        </w:rPr>
      </w:r>
      <w:r>
        <w:rPr>
          <w:lang w:val="id_ID" w:bidi="id_ID"/>
        </w:rPr>
        <w:t>Simeon menggendong Anak itu dan memuji Allah. Simeon mengatakan kepada Allah bahwa ia dapat meninggal dalam damai karena ia telah melihat keselamatan bagi semua orang. Simeon mengatakan bahwa Yesus akan menunjukkan siapa Allah kepada bangsa-bangsa. Perkataan ini membuat orang tua Yesus takjub. Simeon mengatakan kepada Maria bahwa banyak orang akan menolak Yesus dan yang lainnya akan menerima-Nya. Simeon juga mengatakan kepada Maria bahwa ia akan merasakan kesedihan besar karena Putranya akan ditolak.</w:t>
      </w:r>
    </w:p>
    <w:p>
      <w:pPr/>
      <w:r>
        <w:rPr>
          <w:lang w:val="id_ID" w:bidi="id_ID"/>
        </w:rPr>
      </w:r>
      <w:r>
        <w:rPr>
          <w:lang w:val="id_ID" w:bidi="id_ID"/>
        </w:rPr>
        <w:t xml:space="preserve">Hana adalah seorang nabiah. Hana berusia 84 tahun dan suaminya meninggal tujuh tahun setelah menikah. Ia tidak pernah meninggalkan Bait Suci. Ia berada di sana siang dan malam sambil berdoa serta berpuasa. Ia mendekat ketika Simeon sedang berbicara dengan Maria dan Yusuf dan ia memuji Allah Hana berbicara tentang Yesus kepada orang-orang yang sedang mengharapkan Allah datang untuk menyelamatkan Yerusalem. </w:t>
      </w:r>
    </w:p>
    <w:p>
      <w:pPr/>
      <w:r>
        <w:rPr>
          <w:lang w:val="id_ID" w:bidi="id_ID"/>
        </w:rPr>
      </w:r>
      <w:r>
        <w:rPr>
          <w:lang w:val="id_ID" w:bidi="id_ID"/>
        </w:rPr>
        <w:t>Setelah orang tua Yesus selesai melakukan hal-hal yang harus mereka lakukan sesuai dengan hukum taurat, mereka pulang ke Nazaret.</w:t>
      </w:r>
    </w:p>
    <w:p>
      <w:pPr/>
      <w:r>
        <w:rPr>
          <w:lang w:val="id_ID" w:bidi="id_ID"/>
        </w:rPr>
      </w:r>
      <w:r>
        <w:rPr>
          <w:lang w:val="id_ID" w:bidi="id_ID"/>
        </w:rPr>
        <w:t xml:space="preserve">Penting untuk diingat bahwa orang tua Yesus melakukan apa yang diwajibkan oleh hukum itu. Mereka memberikan beberapa ekor burung kepada imam. Imam mempersembahkannya sehingga Maria menjadi tahir kembali. </w:t>
      </w:r>
    </w:p>
    <w:p>
      <w:pPr/>
      <w:r>
        <w:rPr>
          <w:lang w:val="id_ID" w:bidi="id_ID"/>
        </w:rPr>
      </w:r>
      <w:r>
        <w:rPr>
          <w:lang w:val="id_ID" w:bidi="id_ID"/>
        </w:rPr>
        <w:t>Yesus dibesarkan di Nazaret dan Dia dipenuhi dengan hikmat. Allah menyertai Dia.</w:t>
      </w:r>
    </w:p>
    <w:p>
      <w:pPr/>
      <w:r>
        <w:rPr>
          <w:lang w:val="id_ID" w:bidi="id_ID"/>
        </w:rPr>
      </w:r>
      <w:r>
        <w:rPr>
          <w:lang w:val="id_ID" w:bidi="id_ID"/>
        </w:rPr>
        <w:t>Tim mungkin ingin membuat ulang kronologi kisah ini dan mengubah urutan adegan agar lebih reflektif dari apa yang sebenarnya terjadi: Nabiah Hana kehilangan suaminya bertahun-tahun yang lalu. Ia berada di Bait Suci di Yerusalem hampir sepanjang waktu — siang dan malam — menyembah Allah, berdoa, dan berpuasa. Simeon adalah seorang laki-laki di Yerusalem yang telah menantikan Mesias datang dan membebaskan Israel. Roh Kudus telah menyatakan kepadanya bahwa ia tidak akan meninggal sampai ia melihat Mesias.</w:t>
      </w:r>
    </w:p>
    <w:p>
      <w:pPr/>
      <w:r>
        <w:rPr>
          <w:lang w:val="id_ID" w:bidi="id_ID"/>
        </w:rPr>
      </w:r>
      <w:r>
        <w:rPr>
          <w:lang w:val="id_ID" w:bidi="id_ID"/>
        </w:rPr>
        <w:t>Maria menunggu selama empat puluh hari setelah melahirkan Yesus untuk pergi ke Bait Suci untuk membawa persembahan agar menjadi tahir sesuai hukum taurat. Yusuf juga pergi bersama Maria untuk menyerahkan Yesus kepada Allah. Pada hari itu, Roh Kudus menuntun Simeon ke Bait Suci. Ia melihat Yesus dan menggendong-Nya. Simeon memuji Allah. Lalu ia berbicara kepada Maria dan mengatakan kepadanya tentang masa depan Yesus dan kesedihan yang akan Maria alami. Sementara Simeon sedang berbicara, Hana mendekat. Selama ini Hana sudah berada di Bait Suci. Ia mulai memuji Allah. Hana berbicara tentang Yesus kepada semua orang yang menantikan Allah untuk menyelamatkan Israel. Karena orang tuanya telah melakukan semua hukum yang diwajibkan, mereka pulang ke Nazaret. Yesus tumbuh sehat dan berkenan kepada Allah.</w:t>
      </w:r>
    </w:p>
    <w:p>
      <w:pPr/>
      <w:r>
        <w:rPr>
          <w:lang w:val="id_ID" w:bidi="id_ID"/>
        </w:rPr>
      </w:r>
      <w:r>
        <w:rPr>
          <w:lang w:val="id_ID" w:bidi="id_ID"/>
        </w:rPr>
        <w:t>Adegannya mungkin tampak seperti ini:</w:t>
      </w:r>
    </w:p>
    <w:p>
      <w:pPr/>
      <w:r>
        <w:rPr>
          <w:lang w:val="id_ID" w:bidi="id_ID"/>
        </w:rPr>
      </w:r>
      <w:r>
        <w:rPr>
          <w:b/>
          <w:lang w:val="id_ID" w:bidi="id_ID"/>
        </w:rPr>
        <w:t>Adegan pertama:</w:t>
      </w:r>
      <w:r>
        <w:rPr>
          <w:lang w:val="id_ID" w:bidi="id_ID"/>
        </w:rPr>
        <w:t xml:space="preserve"> Seorang nabiah bernama Hana telah berada di Bait Suci hampir setiap hari sambil menyembah Allah.</w:t>
      </w:r>
    </w:p>
    <w:p>
      <w:pPr/>
      <w:r>
        <w:rPr>
          <w:lang w:val="id_ID" w:bidi="id_ID"/>
        </w:rPr>
      </w:r>
      <w:r>
        <w:rPr>
          <w:b/>
          <w:lang w:val="id_ID" w:bidi="id_ID"/>
        </w:rPr>
        <w:t>Adegan kedua:</w:t>
      </w:r>
      <w:r>
        <w:rPr>
          <w:lang w:val="id_ID" w:bidi="id_ID"/>
        </w:rPr>
        <w:t xml:space="preserve"> Simeon adalah seorang laki-laki yang menunggu untuk melihat Mesias Tuhan. Roh Kudus menuntunnya agar berada di Bait Suci pada hari yang sama ketika Maria, Yusuf, dan Yesus pergi ke Bait Suci.</w:t>
      </w:r>
    </w:p>
    <w:p>
      <w:pPr/>
      <w:r>
        <w:rPr>
          <w:lang w:val="id_ID" w:bidi="id_ID"/>
        </w:rPr>
      </w:r>
      <w:r>
        <w:rPr>
          <w:b/>
          <w:lang w:val="id_ID" w:bidi="id_ID"/>
        </w:rPr>
        <w:t>Adegan ketiga:</w:t>
      </w:r>
      <w:r>
        <w:rPr>
          <w:lang w:val="id_ID" w:bidi="id_ID"/>
        </w:rPr>
        <w:t xml:space="preserve"> Maria menunggu selama 40 hari setelah melahirkan Yesus untuk pergi ke Bait Suci untuk membawa persembahan untuk penyucian. Yusuf pergi bersamanya sambil membawa Yesus ke Yerusalem supaya mereka dapat menyerahkan Yesus kepada Allah seperti yang hukum Musa perintahkan. </w:t>
      </w:r>
    </w:p>
    <w:p>
      <w:pPr/>
      <w:r>
        <w:rPr>
          <w:lang w:val="id_ID" w:bidi="id_ID"/>
        </w:rPr>
      </w:r>
      <w:r>
        <w:rPr>
          <w:b/>
          <w:lang w:val="id_ID" w:bidi="id_ID"/>
        </w:rPr>
        <w:t>Adegan keempat:</w:t>
      </w:r>
      <w:r>
        <w:rPr>
          <w:lang w:val="id_ID" w:bidi="id_ID"/>
        </w:rPr>
        <w:t xml:space="preserve"> Simeon memuji Allah ketika melihat bayi itu dan ia memberkati mereka. Ia memuji-Nya dalam bentuk sebuah puisi. Ia mengatakan kepada Maria tentang masa depan bayi itu. Lalu Hana mendekat sementara Simeon sedang berbicara dengan Maria dan Yusuf. Ia memuji Allah dan mengatakan kepada orang-orang tentang bayi itu sebagai Juruselamat.</w:t>
      </w:r>
    </w:p>
    <w:p>
      <w:pPr/>
      <w:r>
        <w:rPr>
          <w:lang w:val="id_ID" w:bidi="id_ID"/>
        </w:rPr>
      </w:r>
      <w:r>
        <w:rPr>
          <w:b/>
          <w:lang w:val="id_ID" w:bidi="id_ID"/>
        </w:rPr>
        <w:t>Adegan kelima:</w:t>
      </w:r>
      <w:r>
        <w:rPr>
          <w:lang w:val="id_ID" w:bidi="id_ID"/>
        </w:rPr>
        <w:t xml:space="preserve"> Yesus dan orang tua-Nya pulang ke Nazaret setelah mereka melakukan segala sesuatu yang diwajibkan oleh hukum. Yesus tumbuh sehat dan berkenan kepada Allah.</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Dalam sesi ini, kelompok akan mendramatisir kisah tersebut.</w:t>
      </w:r>
    </w:p>
    <w:p>
      <w:pPr/>
      <w:r>
        <w:rPr>
          <w:lang w:val="id_ID" w:bidi="id_ID"/>
        </w:rPr>
      </w:r>
      <w:r>
        <w:rPr>
          <w:lang w:val="id_ID" w:bidi="id_ID"/>
        </w:rPr>
        <w:t>Kisah ini memiliki lima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Yusuf</w:t>
      </w:r>
    </w:p>
    <w:p>
      <w:pPr>
        <w:pStyle w:val="ListBullet"/>
        <w:spacing w:line="240" w:lineRule="auto"/>
        <w:ind w:left="720"/>
      </w:pPr>
      <w:r>
        <w:rPr>
          <w:lang w:val="id_ID" w:bidi="id_ID"/>
        </w:rPr>
      </w:r>
      <w:r>
        <w:rPr>
          <w:lang w:val="id_ID" w:bidi="id_ID"/>
        </w:rPr>
        <w:t>Maria</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Imam</w:t>
      </w:r>
    </w:p>
    <w:p>
      <w:pPr>
        <w:pStyle w:val="ListBullet"/>
        <w:spacing w:line="240" w:lineRule="auto"/>
        <w:ind w:left="720"/>
      </w:pPr>
      <w:r>
        <w:rPr>
          <w:lang w:val="id_ID" w:bidi="id_ID"/>
        </w:rPr>
      </w:r>
      <w:r>
        <w:rPr>
          <w:lang w:val="id_ID" w:bidi="id_ID"/>
        </w:rPr>
        <w:t>Simeon</w:t>
      </w:r>
    </w:p>
    <w:p>
      <w:pPr>
        <w:pStyle w:val="ListBullet"/>
        <w:spacing w:line="240" w:lineRule="auto"/>
        <w:ind w:left="720"/>
      </w:pPr>
      <w:r>
        <w:rPr>
          <w:lang w:val="id_ID" w:bidi="id_ID"/>
        </w:rPr>
      </w:r>
      <w:r>
        <w:rPr>
          <w:lang w:val="id_ID" w:bidi="id_ID"/>
        </w:rPr>
        <w:t>Roh Kudus</w:t>
      </w:r>
    </w:p>
    <w:p>
      <w:pPr>
        <w:pStyle w:val="ListBullet"/>
        <w:spacing w:line="240" w:lineRule="auto"/>
        <w:ind w:left="720"/>
      </w:pPr>
      <w:r>
        <w:rPr>
          <w:lang w:val="id_ID" w:bidi="id_ID"/>
        </w:rPr>
      </w:r>
      <w:r>
        <w:rPr>
          <w:lang w:val="id_ID" w:bidi="id_ID"/>
        </w:rPr>
        <w:t>Banyak yang jatuh / melawan Dia</w:t>
      </w:r>
    </w:p>
    <w:p>
      <w:pPr>
        <w:pStyle w:val="ListBullet"/>
        <w:spacing w:line="240" w:lineRule="auto"/>
        <w:ind w:left="720"/>
      </w:pPr>
      <w:r>
        <w:rPr>
          <w:lang w:val="id_ID" w:bidi="id_ID"/>
        </w:rPr>
      </w:r>
      <w:r>
        <w:rPr>
          <w:lang w:val="id_ID" w:bidi="id_ID"/>
        </w:rPr>
        <w:t>Banyak yang bangkit</w:t>
      </w:r>
    </w:p>
    <w:p>
      <w:pPr>
        <w:pStyle w:val="ListBullet"/>
        <w:spacing w:line="240" w:lineRule="auto"/>
        <w:ind w:left="720"/>
      </w:pPr>
      <w:r>
        <w:rPr>
          <w:lang w:val="id_ID" w:bidi="id_ID"/>
        </w:rPr>
      </w:r>
      <w:r>
        <w:rPr>
          <w:lang w:val="id_ID" w:bidi="id_ID"/>
        </w:rPr>
        <w:t>Hana</w:t>
      </w:r>
    </w:p>
    <w:p>
      <w:pPr>
        <w:pStyle w:val="ListBullet"/>
        <w:spacing w:line="240" w:lineRule="auto"/>
        <w:ind w:left="720"/>
      </w:pPr>
      <w:r>
        <w:rPr>
          <w:lang w:val="id_ID" w:bidi="id_ID"/>
        </w:rPr>
      </w:r>
      <w:r>
        <w:rPr>
          <w:lang w:val="id_ID" w:bidi="id_ID"/>
        </w:rPr>
        <w:t>Orang-orang di Bait Suci</w:t>
      </w:r>
    </w:p>
    <w:p>
      <w:pPr/>
      <w:r>
        <w:rPr>
          <w:lang w:val="id_ID" w:bidi="id_ID"/>
        </w:rPr>
      </w:r>
      <w:r>
        <w:rPr>
          <w:lang w:val="id_ID" w:bidi="id_ID"/>
        </w:rPr>
        <w:t>Minta tim untuk memerankan kisah itu dua kali. Pertama, minta mereka memerankan kisah itu tanpa berhenti. Pada saat tim memerankan kisah ini untuk kedua kalinya, hentikan mereka pada titik-titik yang berbeda dalam kisah tersebut.</w:t>
      </w:r>
    </w:p>
    <w:p>
      <w:pPr/>
      <w:r>
        <w:rPr>
          <w:lang w:val="id_ID" w:bidi="id_ID"/>
        </w:rPr>
      </w:r>
      <w:r>
        <w:rPr>
          <w:lang w:val="id_ID" w:bidi="id_ID"/>
        </w:rPr>
        <w:t>Ketika tim memerankan kisah itu untuk pertama kali, perhatikan dialog, alur, plot, dan kronologi kisah tersebut.</w:t>
      </w:r>
    </w:p>
    <w:p>
      <w:pPr/>
      <w:r>
        <w:rPr>
          <w:lang w:val="id_ID" w:bidi="id_ID"/>
        </w:rPr>
      </w:r>
      <w:r>
        <w:rPr>
          <w:lang w:val="id_ID" w:bidi="id_ID"/>
        </w:rPr>
        <w:t>Pastikan bahwa tim memerankan Hana di Bait Suci selama ini, bahkan sebelum Maria melahirkan Yesus. Hana berada di sana sebelum Simeon dan kedatangan Maria, Yusuf, dan Yesus. Perankan Roh Kudus yang menuntun Simeon ke Bait Suci untuk menggendong Anak itu, untuk memuji Allah, dan berbicara kepada Maria.</w:t>
      </w:r>
    </w:p>
    <w:p>
      <w:pPr/>
      <w:r>
        <w:rPr>
          <w:lang w:val="id_ID" w:bidi="id_ID"/>
        </w:rPr>
      </w:r>
      <w:r>
        <w:rPr>
          <w:lang w:val="id_ID" w:bidi="id_ID"/>
        </w:rPr>
        <w:t xml:space="preserve">Pastikan bahwa tim memerankan Simeon yang menggendong Yesus ketika Simeon melihat Yesus. </w:t>
      </w:r>
    </w:p>
    <w:p>
      <w:pPr/>
      <w:r>
        <w:rPr>
          <w:lang w:val="id_ID" w:bidi="id_ID"/>
        </w:rPr>
      </w:r>
      <w:r>
        <w:rPr>
          <w:lang w:val="id_ID" w:bidi="id_ID"/>
        </w:rPr>
        <w:t>Ingatlah bahwa Hana datang mendekat sementara Simeon masih berbicara kepada Maria dan Yusuf.</w:t>
      </w:r>
    </w:p>
    <w:p>
      <w:pPr/>
      <w:r>
        <w:rPr>
          <w:lang w:val="id_ID" w:bidi="id_ID"/>
        </w:rPr>
      </w:r>
      <w:r>
        <w:rPr>
          <w:lang w:val="id_ID" w:bidi="id_ID"/>
        </w:rPr>
        <w:t>Pastikan bahwa tim memerankan Maria yang memberikan dua ekor burung untuk persembahan kepada seorang imam. Imam adalah orang yang mempersembahkan burung-burung itu dalam satu upacara.</w:t>
      </w:r>
    </w:p>
    <w:p>
      <w:pPr/>
      <w:r>
        <w:rPr>
          <w:lang w:val="id_ID" w:bidi="id_ID"/>
        </w:rPr>
      </w:r>
      <w:r>
        <w:rPr>
          <w:lang w:val="id_ID" w:bidi="id_ID"/>
        </w:rPr>
        <w:t>Saat tim memerankan kisah ini untuk kedua kalinya, hentikan mereka pada titik-titik tertentu.</w:t>
      </w:r>
    </w:p>
    <w:p>
      <w:pPr/>
      <w:r>
        <w:rPr>
          <w:lang w:val="id_ID" w:bidi="id_ID"/>
        </w:rPr>
      </w:r>
      <w:r>
        <w:rPr>
          <w:lang w:val="id_ID" w:bidi="id_ID"/>
        </w:rPr>
        <w:t>Perankan Hana. Ia adalah seorang nabiah berusia 84 tahun. Ia hidup sebagai seorang janda sejak ia kehilangan suaminya setelah hanya tujuh tahun pernikahan. Ia berada di Bait Suci hampir setiap hari, siang dan malam, menyembah Allah dengan puasa dan doa.</w:t>
      </w:r>
    </w:p>
    <w:p>
      <w:pPr/>
      <w:r>
        <w:rPr>
          <w:lang w:val="id_ID" w:bidi="id_ID"/>
        </w:rPr>
      </w:r>
      <w:r>
        <w:rPr>
          <w:lang w:val="id_ID" w:bidi="id_ID"/>
        </w:rPr>
        <w:t>Hentikan adegannya: Tanyakan kepada pemeran Hana, "Bagaimana perasaan Anda?" Anda mungkin mendengar, "Allah adalah kekuatanku," "Saya menantikan Allah." Ulangi adegannya.</w:t>
      </w:r>
    </w:p>
    <w:p>
      <w:pPr/>
      <w:r>
        <w:rPr>
          <w:lang w:val="id_ID" w:bidi="id_ID"/>
        </w:rPr>
      </w:r>
      <w:r>
        <w:rPr>
          <w:lang w:val="id_ID" w:bidi="id_ID"/>
        </w:rPr>
        <w:t>Simeon adalah seorang laki-laki di Yerusalem yang telah menantikan Mesias untuk datang dan membebaskan Israel. Roh Kudus telah menyatakan kepadanya bahwa ia tidak akan meninggal sampai ia melihat Mesias.</w:t>
      </w:r>
    </w:p>
    <w:p>
      <w:pPr/>
      <w:r>
        <w:rPr>
          <w:lang w:val="id_ID" w:bidi="id_ID"/>
        </w:rPr>
      </w:r>
      <w:r>
        <w:rPr>
          <w:lang w:val="id_ID" w:bidi="id_ID"/>
        </w:rPr>
        <w:t>Hentikan adegannya: Tanyakan kepada aktor yang memerankan Simeon, ”Bagaimana perasaan Anda?” Anda mungkin mendengar, "Saya bersukacita karena saya akan melihat Mesias," "Saya merasa yakin bahwa Allah akan memenuhi janji-Nya," "Kapan saya akan melihat-Nya?" Ulangi adegannya.</w:t>
      </w:r>
    </w:p>
    <w:p>
      <w:pPr/>
      <w:r>
        <w:rPr>
          <w:lang w:val="id_ID" w:bidi="id_ID"/>
        </w:rPr>
      </w:r>
      <w:r>
        <w:rPr>
          <w:lang w:val="id_ID" w:bidi="id_ID"/>
        </w:rPr>
        <w:t>Maria menunggu 40 hari setelah melahirkan untuk pergi ke Bait Suci, untuk membawa persembahan untuk penyucian. Yusuf pergi bersamanya sambil membawa Yesus ke Yerusalem supaya mereka dapat menyerahkan-Nya di hadapan Allah. Roh Kudus menuntun Simeon untuk berada di Bait Suci pada saat Maria, Yusuf, dan Yesus tiba.</w:t>
      </w:r>
    </w:p>
    <w:p>
      <w:pPr/>
      <w:r>
        <w:rPr>
          <w:lang w:val="id_ID" w:bidi="id_ID"/>
        </w:rPr>
      </w:r>
      <w:r>
        <w:rPr>
          <w:lang w:val="id_ID" w:bidi="id_ID"/>
        </w:rPr>
        <w:t xml:space="preserve">Hentikan adegannya: Tanyakan kepada aktor yang memerankan Simeon, ”Bagaimana perasaan Anda?” Anda mungkin mendengar, "Apakah hari ini adalah harinya?" "Saya sangat bersemangat bahwa saya akan melihat Mesias," "Saya berharap hari ini adalah harinya." Ulangi adegannya. </w:t>
      </w:r>
    </w:p>
    <w:p>
      <w:pPr/>
      <w:r>
        <w:rPr>
          <w:lang w:val="id_ID" w:bidi="id_ID"/>
        </w:rPr>
      </w:r>
      <w:r>
        <w:rPr>
          <w:lang w:val="id_ID" w:bidi="id_ID"/>
        </w:rPr>
        <w:t>Simeon memuji Allah ketika ia melihat bayi itu. Simeon menggendong Yesus, dan ia memberkati mereka. Lalu Simeon mengatakan kepada Maria tentang masa depan bayi itu dan bahwa Maria akan merasakan kesedihan.</w:t>
      </w:r>
    </w:p>
    <w:p>
      <w:pPr/>
      <w:r>
        <w:rPr>
          <w:lang w:val="id_ID" w:bidi="id_ID"/>
        </w:rPr>
      </w:r>
      <w:r>
        <w:rPr>
          <w:lang w:val="id_ID" w:bidi="id_ID"/>
        </w:rPr>
        <w:t xml:space="preserve">Hentikan adegannya: Tanyakan kepada pemeran Maria, "Bagaimana perasaan Anda?" Anda mungkin mendengar, "Saya bersukacita dalam rencana Allah," "Saya sedih karena banyak orang akan menolak putraku," "Saya takut kalau akhirnya saya mengalami kesedihan." Ulangi adegannya. </w:t>
      </w:r>
    </w:p>
    <w:p>
      <w:pPr/>
      <w:r>
        <w:rPr>
          <w:lang w:val="id_ID" w:bidi="id_ID"/>
        </w:rPr>
      </w:r>
      <w:r>
        <w:rPr>
          <w:lang w:val="id_ID" w:bidi="id_ID"/>
        </w:rPr>
        <w:t>Kemudian Hana datang untuk bersama Simeon ketika Simeon sedang berbicara dengan Maria dan Yusuf dan Hana memuji Allah. Ia mengatakan kepada orang-orang yang telah menantikan Allah untuk menyelamatkan Yerusalem tentang bayi itu.</w:t>
      </w:r>
    </w:p>
    <w:p>
      <w:pPr/>
      <w:r>
        <w:rPr>
          <w:lang w:val="id_ID" w:bidi="id_ID"/>
        </w:rPr>
      </w:r>
      <w:r>
        <w:rPr>
          <w:lang w:val="id_ID" w:bidi="id_ID"/>
        </w:rPr>
        <w:t>Hentikan adegannya: Tanyakan kepada pemeran Hana, "Bagaimana perasaan Anda?" Anda mungkin mendengar, "Saya bahagia saya melihat Mesias," "Akhirnya, setelah bertahun-tahun menunggu," "Saya merasa saya tidak dapat berhenti memberi tahu semua orang." Ulangi adegannya.</w:t>
      </w:r>
    </w:p>
    <w:p>
      <w:pPr/>
      <w:r>
        <w:rPr>
          <w:lang w:val="id_ID" w:bidi="id_ID"/>
        </w:rPr>
      </w:r>
      <w:r>
        <w:rPr>
          <w:lang w:val="id_ID" w:bidi="id_ID"/>
        </w:rPr>
        <w:t>Orang tua Yesus melakukan semua hal yang hukum Allah wajibkan, lalu mereka pulang ke Nazaret. Yesus tumbuh sehat, dan Dia berkenan kepada Allah.</w:t>
      </w:r>
    </w:p>
    <w:p>
      <w:pPr/>
      <w:r>
        <w:rPr>
          <w:lang w:val="id_ID" w:bidi="id_ID"/>
        </w:rPr>
      </w:r>
      <w:r>
        <w:rPr>
          <w:lang w:val="id_ID" w:bidi="id_ID"/>
        </w:rPr>
        <w:t>Hentikan adegannya: Tanyakan kepada pemeran Yusuf dan Maria, "Bagaimana perasaan kalian?" Anda mungkin mendengar, "Saya merasa memiliki tanggung jawab yang besar," "Heran," "Kasih kepada anak saya," "Bersemangat untuk melihat bagaimana Yesus tumbuh."</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MENGISI CELAH</w:t>
      </w:r>
    </w:p>
    <w:p>
      <w:pPr/>
      <w:r>
        <w:rPr>
          <w:lang w:val="id_ID" w:bidi="id_ID"/>
        </w:rPr>
      </w:r>
      <w:r>
        <w:rPr>
          <w:lang w:val="id_ID" w:bidi="id_ID"/>
        </w:rPr>
        <w:t>LUKAS 2:22–40</w:t>
      </w:r>
    </w:p>
    <w:p>
      <w:pPr/>
      <w:r>
        <w:rPr>
          <w:lang w:val="id_ID" w:bidi="id_ID"/>
        </w:rPr>
      </w:r>
      <w:r>
        <w:rPr>
          <w:lang w:val="id_ID" w:bidi="id_ID"/>
        </w:rPr>
        <w:t>Dengarkan teks sebanyak satu kali dalam versi yang paling mudah dimengerti.</w:t>
      </w:r>
    </w:p>
    <w:p>
      <w:pPr/>
      <w:r>
        <w:rPr>
          <w:lang w:val="id_ID" w:bidi="id_ID"/>
        </w:rPr>
      </w:r>
      <w:r>
        <w:rPr>
          <w:lang w:val="id_ID" w:bidi="id_ID"/>
        </w:rPr>
        <w:t xml:space="preserve">Maria pergi ke Yerusalem bersama Yusuf setelah melahirkan Yesus. Mereka pergi ke </w:t>
      </w:r>
      <w:r>
        <w:rPr>
          <w:b/>
          <w:lang w:val="id_ID" w:bidi="id_ID"/>
        </w:rPr>
        <w:t>Bait Suci</w:t>
      </w:r>
      <w:r>
        <w:rPr>
          <w:lang w:val="id_ID" w:bidi="id_ID"/>
        </w:rPr>
        <w:t xml:space="preserve"> untuk melakukan kurban penyucian. Ini adalah sebuah tempat khusus di Yerusalem di mana para imam dapat bertemu dengan Allah dan mempersembahkan kurban atas nama umat. Karena Maria dan Yusuf bukan imam, mereka hanya dapat memasuki halaman Bait Suci dan bukan bangunan utamanya sendiri. Pastikan untuk menggunakan istilah yang sama untuk Bait Suci seperti yang telah Anda lakukan di bagian Lukas sebelumnya. Anda bisa menemukan sebuah definisi lengkap tentang Bait Suci di Glosarium Utama. Suatu </w:t>
      </w:r>
      <w:r>
        <w:rPr>
          <w:b/>
          <w:lang w:val="id_ID" w:bidi="id_ID"/>
        </w:rPr>
        <w:t>kurban penyucian</w:t>
      </w:r>
      <w:r>
        <w:rPr>
          <w:lang w:val="id_ID" w:bidi="id_ID"/>
        </w:rPr>
        <w:t xml:space="preserve"> itu diwajibkan untuk Maria sesuai dengan hukum Musa. Penyucian berarti untuk menjadi tahir lagi. Kurban penyucian bisa ditemukan dalam Glosarium Utama. Setiap wanita Yahudi yang melahirkan seorang putra dianggap najis selama empat puluh hari setelah kelahiran. Selama waktu ini, ia tidak boleh menyentuh sesuatu apa pun yang suci atau memasuki Bait Suci. Masa 40 hari itu disebut "masa penyucian dirinya." Wanita itu hanya akan tahir lagi ketika ia berkurban. Ini dikenal sebagai kurban penyucian. Setelah kurban itu, Maria akan dapat menyembah Allah di depan umum lagi. Tahir atau najis mengacu pada sebuah keadaan di mana seseorang layak maupun tidak layak untuk melayani Allah. </w:t>
      </w:r>
      <w:r>
        <w:rPr>
          <w:b/>
          <w:lang w:val="id_ID" w:bidi="id_ID"/>
        </w:rPr>
        <w:t>Hukum Musa</w:t>
      </w:r>
      <w:r>
        <w:rPr>
          <w:lang w:val="id_ID" w:bidi="id_ID"/>
        </w:rPr>
        <w:t xml:space="preserve"> adalah hukum yang diberikan Allah kepada bangsa Israel melalui Musa.</w:t>
      </w:r>
    </w:p>
    <w:p>
      <w:pPr/>
      <w:r>
        <w:rPr>
          <w:lang w:val="id_ID" w:bidi="id_ID"/>
        </w:rPr>
      </w:r>
      <w:r>
        <w:rPr>
          <w:lang w:val="id_ID" w:bidi="id_ID"/>
        </w:rPr>
        <w:t xml:space="preserve">Ketika Lukas mengatakan kurban penyucian </w:t>
      </w:r>
      <w:r>
        <w:rPr>
          <w:b/>
          <w:lang w:val="id_ID" w:bidi="id_ID"/>
        </w:rPr>
        <w:t>mereka</w:t>
      </w:r>
      <w:r>
        <w:rPr>
          <w:lang w:val="id_ID" w:bidi="id_ID"/>
        </w:rPr>
        <w:t>, itu mengacu pada Yusuf maupun Maria. Hukum Allah tidak mewajibkan Yusuf untuk disucikan. Ia datang karena itu adalah masalah keluarga. Pastikan untuk menerjemahkannya dengan cara yang paling wajar untuk mengatakan bahwa hanya seorang ibu yang perlu menjadi tahir.</w:t>
      </w:r>
    </w:p>
    <w:p>
      <w:pPr/>
      <w:r>
        <w:rPr>
          <w:lang w:val="id_ID" w:bidi="id_ID"/>
        </w:rPr>
      </w:r>
      <w:r>
        <w:rPr>
          <w:lang w:val="id_ID" w:bidi="id_ID"/>
        </w:rPr>
        <w:t xml:space="preserve">Maria dan Yusuf tidak hanya bepergian ke Bait Suci untuk mempersembahkan kurban itu, tetapi mereka juga akan </w:t>
      </w:r>
      <w:r>
        <w:rPr>
          <w:b/>
          <w:lang w:val="id_ID" w:bidi="id_ID"/>
        </w:rPr>
        <w:t>menyerahkan Yesus kepada Allah</w:t>
      </w:r>
      <w:r>
        <w:rPr>
          <w:lang w:val="id_ID" w:bidi="id_ID"/>
        </w:rPr>
        <w:t xml:space="preserve">. Hukum Allah mengatakan jika anak pertama seorang wanita adalah lelaki, ia harus </w:t>
      </w:r>
      <w:r>
        <w:rPr>
          <w:b/>
          <w:lang w:val="id_ID" w:bidi="id_ID"/>
        </w:rPr>
        <w:t>diserahkan kepada Allah</w:t>
      </w:r>
      <w:r>
        <w:rPr>
          <w:lang w:val="id_ID" w:bidi="id_ID"/>
        </w:rPr>
        <w:t xml:space="preserve">. Ini berarti bahwa bayi itu akan dikhususkan bagi Allah dan Allah akan menganggap bayi itu diserahkan atau kudus. Ini berarti mereka membawa Yesus kepada seorang imam untuk menunjukkan bahwa Yesus adalah milik Allah untuk melayani-Nya. Pastikan Anda menggunakan terjemahan yang sama dari </w:t>
      </w:r>
      <w:r>
        <w:rPr>
          <w:b/>
          <w:lang w:val="id_ID" w:bidi="id_ID"/>
        </w:rPr>
        <w:t>kudus</w:t>
      </w:r>
      <w:r>
        <w:rPr>
          <w:lang w:val="id_ID" w:bidi="id_ID"/>
        </w:rPr>
        <w:t xml:space="preserve"> seperti yang telah Anda lakukan di bagian Lukas sebelumnya. Kudus berada di glosarium utama.</w:t>
      </w:r>
    </w:p>
    <w:p>
      <w:pPr/>
      <w:r>
        <w:rPr>
          <w:lang w:val="id_ID" w:bidi="id_ID"/>
        </w:rPr>
      </w:r>
      <w:r>
        <w:rPr>
          <w:lang w:val="id_ID" w:bidi="id_ID"/>
        </w:rPr>
        <w:t xml:space="preserve">Maria diwajibkan untuk berkurban di Bait Suci. Sebuah </w:t>
      </w:r>
      <w:r>
        <w:rPr>
          <w:b/>
          <w:lang w:val="id_ID" w:bidi="id_ID"/>
        </w:rPr>
        <w:t>kurban</w:t>
      </w:r>
      <w:r>
        <w:rPr>
          <w:lang w:val="id_ID" w:bidi="id_ID"/>
        </w:rPr>
        <w:t xml:space="preserve"> adalah sesuatu yang dipersembahkan kepada Allah untuk bersyukur kepada-Nya atau memohon pengampunan dari-Nya. Gunakan definisi yang sama untuk kurban seperti yang telah Anda lakukan di bagian Lukas sebelumnya. Kurban berada di Glosarium utama. Sebuah kurban darah mengharuskan untuk membunuh seekor hewan selama sebuah upacara. Penyembah akan membawa seekor hewan kepada seorang imam untuk dibunuh dan dibakar sebagai sebuah pemberian kepada Allah untuk menunjukkan bahwa mereka sepenuhnya dikhususkan bagi Allah. Pembunuhan hewan akan menutupi dosa mereka dan membuat mereka tahir lagi.</w:t>
      </w:r>
    </w:p>
    <w:p>
      <w:pPr/>
      <w:r>
        <w:rPr>
          <w:lang w:val="id_ID" w:bidi="id_ID"/>
        </w:rPr>
      </w:r>
      <w:r>
        <w:rPr>
          <w:lang w:val="id_ID" w:bidi="id_ID"/>
        </w:rPr>
        <w:t xml:space="preserve">Kurban yang wajib diberikan oleh Maria adalah dua ekor burung perkutut atau dua ekor burung merpati. Ini diwajibkan untuk seorang wanita oleh hukum Allah ketika ia tidak mampu membeli seekor domba. </w:t>
      </w:r>
      <w:r>
        <w:rPr>
          <w:b/>
          <w:lang w:val="id_ID" w:bidi="id_ID"/>
        </w:rPr>
        <w:t>Perkutut dan merpati adalah</w:t>
      </w:r>
      <w:r>
        <w:rPr>
          <w:lang w:val="id_ID" w:bidi="id_ID"/>
        </w:rPr>
        <w:t xml:space="preserve"> dua jenis burung yang berasal dari keluarga burung yang sama. Perkutut adalah sebuah spesies migran yang lebih kecil daripada merpati. Ini adalah burung yang dijinakkan pada zaman Maria dan merupakan satu-satunya jenis burung yang diizinkan oleh hukum untuk kurban. Merpati dianggap sebagai hewan yang halal dan tenang.</w:t>
      </w:r>
    </w:p>
    <w:p>
      <w:pPr/>
      <w:r>
        <w:rPr>
          <w:lang w:val="id_ID" w:bidi="id_ID"/>
        </w:rPr>
      </w:r>
      <w:r>
        <w:rPr>
          <w:lang w:val="id_ID" w:bidi="id_ID"/>
        </w:rPr>
        <w:t>Berhenti dan diskusikan dengan tim Anda. Jika Anda tidak memiliki perkutut atau merpati dalam kebudayaan Anda, tunjukkan sebuah gambar dua jenis burung agar penerjemahannya lebih baik. Jika Anda hanya memiliki satu kata untuk menggambarkan keluarga burung ini, Anda bisa menggunakan kata Anda untuk burung dara/burung merpati lalu menggambarkan yang lain sebagai jenis lain dari burung dara/burung merpati.</w:t>
      </w:r>
    </w:p>
    <w:p>
      <w:pPr/>
      <w:r>
        <w:rPr>
          <w:lang w:val="id_ID" w:bidi="id_ID"/>
        </w:rPr>
      </w:r>
      <w:r>
        <w:rPr>
          <w:b/>
          <w:lang w:val="id_ID" w:bidi="id_ID"/>
        </w:rPr>
        <w:t>Sekarang</w:t>
      </w:r>
      <w:r>
        <w:rPr>
          <w:lang w:val="id_ID" w:bidi="id_ID"/>
        </w:rPr>
        <w:t xml:space="preserve"> ada seorang pria bernama Simeon yang tinggal di Yerusalem. Sekarang katakanlah bahwa Simeon sudah tinggal di Yerusalem pada saat Maria dan Yusuf pergi ke Bait Suci. Lukas menulisnya sebagai informasi latar belakang. Pastikan untuk memperkenalkan orang baru ini dalam kisah tersebut dengan cara alami dalam bahasa Anda. Simeon adalah seorang pria yang saleh dan taat yang menantikan Allah untuk mengutus Mesias. Ketika seseorang </w:t>
      </w:r>
      <w:r>
        <w:rPr>
          <w:b/>
          <w:lang w:val="id_ID" w:bidi="id_ID"/>
        </w:rPr>
        <w:t>benar</w:t>
      </w:r>
      <w:r>
        <w:rPr>
          <w:lang w:val="id_ID" w:bidi="id_ID"/>
        </w:rPr>
        <w:t xml:space="preserve">, mereka memiliki hubungan yang benar dengan Allah. Orang benar bisa ditemukan dalam Glosarium Utama. </w:t>
      </w:r>
      <w:r>
        <w:rPr>
          <w:b/>
          <w:lang w:val="id_ID" w:bidi="id_ID"/>
        </w:rPr>
        <w:t>Saleh</w:t>
      </w:r>
      <w:r>
        <w:rPr>
          <w:lang w:val="id_ID" w:bidi="id_ID"/>
        </w:rPr>
        <w:t xml:space="preserve"> berarti seseorang yang memiliki rasa hormat yang besar kepada Allah dan berhati-hati melakukan apa yang diwajibkan Allah. Pastikan untuk menggunakan istilah yang sama untuk orang benar dan Mesias seperti yang telah Anda lakukan di bagian Lukas sebelumnya.</w:t>
      </w:r>
    </w:p>
    <w:p>
      <w:pPr/>
      <w:r>
        <w:rPr>
          <w:lang w:val="id_ID" w:bidi="id_ID"/>
        </w:rPr>
      </w:r>
      <w:r>
        <w:rPr>
          <w:lang w:val="id_ID" w:bidi="id_ID"/>
        </w:rPr>
        <w:t xml:space="preserve">Roh Kudus mengatakan kepada Simeon bahwa ia tidak akan meninggal sampai melihat </w:t>
      </w:r>
      <w:r>
        <w:rPr>
          <w:b/>
          <w:lang w:val="id_ID" w:bidi="id_ID"/>
        </w:rPr>
        <w:t>Mesias Tuhan.</w:t>
      </w:r>
      <w:r>
        <w:rPr>
          <w:lang w:val="id_ID" w:bidi="id_ID"/>
        </w:rPr>
        <w:t xml:space="preserve"> Tuhan mengacu pada Allah dan Mesias mengacu pada orang yang ditunjuk serta diutus oleh Allah sebagai raja dan juruselamat. Mesias Tuhan atau Kristus Tuhan berarti "yang ditunjuk Allah atau yang dijanjikan." Mesias bisa ditemukan dalam Glosarium Utama. Roh Kudus menuntun Simeon ke Bait Suci. Pastikan Anda menggunakan istilah atau deskripsi yang sama untuk </w:t>
      </w:r>
      <w:r>
        <w:rPr>
          <w:b/>
          <w:lang w:val="id_ID" w:bidi="id_ID"/>
        </w:rPr>
        <w:t>Roh Kudus</w:t>
      </w:r>
      <w:r>
        <w:rPr>
          <w:lang w:val="id_ID" w:bidi="id_ID"/>
        </w:rPr>
        <w:t xml:space="preserve"> seperti yang telah Anda lakukan di bagian Lukas lainnya. Roh Kudus bisa ditemukan dalam Glosarium Utama. Ketika Simeon melihat Yesus, ia menggendong bayi itu. </w:t>
      </w:r>
      <w:r>
        <w:rPr>
          <w:b/>
          <w:lang w:val="id_ID" w:bidi="id_ID"/>
        </w:rPr>
        <w:t>Menggendong</w:t>
      </w:r>
      <w:r>
        <w:rPr>
          <w:lang w:val="id_ID" w:bidi="id_ID"/>
        </w:rPr>
        <w:t xml:space="preserve"> dalam hal ini bisa diterjemahkan sebagai menerima. Artinya Yusuf dan Maria dengan rela mengizinkan Simeon untuk menggendong Yesus.</w:t>
      </w:r>
    </w:p>
    <w:p>
      <w:pPr/>
      <w:r>
        <w:rPr>
          <w:lang w:val="id_ID" w:bidi="id_ID"/>
        </w:rPr>
      </w:r>
      <w:r>
        <w:rPr>
          <w:lang w:val="id_ID" w:bidi="id_ID"/>
        </w:rPr>
        <w:t xml:space="preserve">Simeon kemudian memuji Allah. Pujiannya diucapkan dalam bentuk puisi. Simeon menyebut Allah sebagai Tuhan </w:t>
      </w:r>
      <w:r>
        <w:rPr>
          <w:b/>
          <w:lang w:val="id_ID" w:bidi="id_ID"/>
        </w:rPr>
        <w:t>Yang Berdaulat.</w:t>
      </w:r>
      <w:r>
        <w:rPr>
          <w:lang w:val="id_ID" w:bidi="id_ID"/>
        </w:rPr>
        <w:t xml:space="preserve"> Kata Yunani yang digunakan di sini bisa diterjemahkan sebagai "tuan." Inilah sebutan seorang budak untuk majikannya. Simeon mengatakan kepada Allah, "</w:t>
      </w:r>
      <w:r>
        <w:rPr>
          <w:b/>
          <w:lang w:val="id_ID" w:bidi="id_ID"/>
        </w:rPr>
        <w:t>Sekarang Engkau dapat melepaskan hamba-Mu dalam damai sejahtera</w:t>
      </w:r>
      <w:r>
        <w:rPr>
          <w:lang w:val="id_ID" w:bidi="id_ID"/>
        </w:rPr>
        <w:t xml:space="preserve">." Frasa ini artinya bahwa Simeon sekarang bisa meninggal dalam damai sejahtera, atau kepuasan, karena Allah menepati janji-Nya. Ketika Simeon mengatakan </w:t>
      </w:r>
      <w:r>
        <w:rPr>
          <w:b/>
          <w:lang w:val="id_ID" w:bidi="id_ID"/>
        </w:rPr>
        <w:t>keselamatanmu</w:t>
      </w:r>
      <w:r>
        <w:rPr>
          <w:lang w:val="id_ID" w:bidi="id_ID"/>
        </w:rPr>
        <w:t xml:space="preserve">, itu adalah cara lain untuk mengatakan Mesias Tuhan. Ia menggambarkan Mesias sebagai keselamatanmu karena Dialah yang diutus Allah untuk menyelamatkan banyak orang. Simeon mengatakan bahwa keselamatan Allah ada </w:t>
      </w:r>
      <w:r>
        <w:rPr>
          <w:b/>
          <w:lang w:val="id_ID" w:bidi="id_ID"/>
        </w:rPr>
        <w:t>di depan mata semua orang.</w:t>
      </w:r>
      <w:r>
        <w:rPr>
          <w:lang w:val="id_ID" w:bidi="id_ID"/>
        </w:rPr>
        <w:t xml:space="preserve"> Ini berarti bahwa bangsa Yahudi maupun bangsa lain akan melihat keselamatan Allah. Ia mengatakan bahwa Yesus adalah </w:t>
      </w:r>
      <w:r>
        <w:rPr>
          <w:b/>
          <w:lang w:val="id_ID" w:bidi="id_ID"/>
        </w:rPr>
        <w:t>sebuah terang untuk pewahyuan kepada orang-orang Kafir.</w:t>
      </w:r>
      <w:r>
        <w:rPr>
          <w:lang w:val="id_ID" w:bidi="id_ID"/>
        </w:rPr>
        <w:t xml:space="preserve"> Yesus itu seperti terang karena Dia akan menampakkan Allah dan sifat-Nya kepada orang-orang Kafir, atau orang-orang yang bukan Yahudi. Yesus akan membawa </w:t>
      </w:r>
      <w:r>
        <w:rPr>
          <w:b/>
          <w:lang w:val="id_ID" w:bidi="id_ID"/>
        </w:rPr>
        <w:t>kemuliaan</w:t>
      </w:r>
      <w:r>
        <w:rPr>
          <w:lang w:val="id_ID" w:bidi="id_ID"/>
        </w:rPr>
        <w:t>, atau kehormatan, bagi Israel.</w:t>
      </w:r>
    </w:p>
    <w:p>
      <w:pPr/>
      <w:r>
        <w:rPr>
          <w:lang w:val="id_ID" w:bidi="id_ID"/>
        </w:rPr>
      </w:r>
      <w:r>
        <w:rPr>
          <w:lang w:val="id_ID" w:bidi="id_ID"/>
        </w:rPr>
        <w:t>Berhenti dan diskusikan dengan tim Anda. Bagaimana cara mengungkapkan sukacita dan rasa syukur yang ekstrem dalam kebudayaan Anda? Bagaimana Anda memuji Allah dalam bahasa Anda?</w:t>
      </w:r>
    </w:p>
    <w:p>
      <w:pPr/>
      <w:r>
        <w:rPr>
          <w:lang w:val="id_ID" w:bidi="id_ID"/>
        </w:rPr>
      </w:r>
      <w:r>
        <w:rPr>
          <w:lang w:val="id_ID" w:bidi="id_ID"/>
        </w:rPr>
        <w:t xml:space="preserve">Kemudian Simeon berbicara kepada Maria. Ia mengatakan kepadanya bahwa beberapa orang akan bangkit dengan menerima Yesus sebagai Juruselamat, sementara yang lain akan jatuh karena mereka menolak-Nya. Yesus akan menjadi tanda dari Allah yang akan ditolak banyak orang. Penolakan ini akan menunjukkan pemikiran dari banyak hati. Pastikan menggunakan terjemahan yang sama untuk hati seperti yang telah Anda lakukan sebelumnya. Simeon mengucapkan suatu nubuat, atau menyampaikan sebuah pesan dari Allah, dengan mengatakan </w:t>
      </w:r>
      <w:r>
        <w:rPr>
          <w:b/>
          <w:lang w:val="id_ID" w:bidi="id_ID"/>
        </w:rPr>
        <w:t>sebuah pedang akan menembus jiwanya.</w:t>
      </w:r>
      <w:r>
        <w:rPr>
          <w:lang w:val="id_ID" w:bidi="id_ID"/>
        </w:rPr>
        <w:t xml:space="preserve"> Simeon sedang membuat perbandingan. Sebuah pedang adalah pisau yang panjang dan lurus bermata ganda. Jiwa mengacu pada bagian dari seseorang tempat emosi muncul. Simeon sedang berbicara tentang peristiwa masa depan ketika banyak orang akan menolak dan menyalibkan Yesus. Kesedihan yang akan dirasakan Maria akan sangat besar sehingga ia akan merasa seolah-olah seseorang telah menusuknya dengan sebuah pedang.</w:t>
      </w:r>
    </w:p>
    <w:p>
      <w:pPr/>
      <w:r>
        <w:rPr>
          <w:lang w:val="id_ID" w:bidi="id_ID"/>
        </w:rPr>
      </w:r>
      <w:r>
        <w:rPr>
          <w:lang w:val="id_ID" w:bidi="id_ID"/>
        </w:rPr>
        <w:t xml:space="preserve">Hana adalah seorang janda dan seorang </w:t>
      </w:r>
      <w:r>
        <w:rPr>
          <w:b/>
          <w:lang w:val="id_ID" w:bidi="id_ID"/>
        </w:rPr>
        <w:t>nabiah</w:t>
      </w:r>
      <w:r>
        <w:rPr>
          <w:lang w:val="id_ID" w:bidi="id_ID"/>
        </w:rPr>
        <w:t xml:space="preserve"> yang juga berada di Bait Suci. Seorang nabiah adalah seorang wanita yang merupakan seorang nabi. Pastikan untuk menerjemahkan nabi dengan cara yang sama seperti yang telah Anda lakukan di bagian Lukas sebelumnya. Nabi berada di Glosarium Utama. Ia </w:t>
      </w:r>
      <w:r>
        <w:rPr>
          <w:b/>
          <w:lang w:val="id_ID" w:bidi="id_ID"/>
        </w:rPr>
        <w:t>tidak pernah meninggalkan Bait Suci</w:t>
      </w:r>
      <w:r>
        <w:rPr>
          <w:lang w:val="id_ID" w:bidi="id_ID"/>
        </w:rPr>
        <w:t xml:space="preserve"> adalah cara lain untuk mengatakan bahwa dia sangat sering berada di Bait Suci. Ia akan berdoa, </w:t>
      </w:r>
      <w:r>
        <w:rPr>
          <w:b/>
          <w:lang w:val="id_ID" w:bidi="id_ID"/>
        </w:rPr>
        <w:t>berpuasa</w:t>
      </w:r>
      <w:r>
        <w:rPr>
          <w:lang w:val="id_ID" w:bidi="id_ID"/>
        </w:rPr>
        <w:t>, dan menyembah Allah. Berpuasa berarti Hana tidak makan sehingga ia hanya dapat memikirkan tentang Allah dan kerajaan-Nya sebagai bagian dari penyembahan kepada-Nya. Ia mendengar apa yang dikatakan Simeon tentang Yesus dan memuji Allah. Ia mengatakan kepada semua orang Yahudi, yang sedang menantikan Mesias, tentang Yesus yang menjadi Juruselamat.</w:t>
      </w:r>
    </w:p>
    <w:p>
      <w:pPr/>
      <w:r>
        <w:rPr>
          <w:lang w:val="id_ID" w:bidi="id_ID"/>
        </w:rPr>
      </w:r>
      <w:r>
        <w:rPr>
          <w:lang w:val="id_ID" w:bidi="id_ID"/>
        </w:rPr>
        <w:t xml:space="preserve">Maria dan Yusuf </w:t>
      </w:r>
      <w:r>
        <w:rPr>
          <w:b/>
          <w:lang w:val="id_ID" w:bidi="id_ID"/>
        </w:rPr>
        <w:t>memenuhi semua persyaratan hukum Tuhan</w:t>
      </w:r>
      <w:r>
        <w:rPr>
          <w:lang w:val="id_ID" w:bidi="id_ID"/>
        </w:rPr>
        <w:t xml:space="preserve">. Ini berarti mereka telah membuat kurban penyucian untuk Maria dan bahwa mereka telah menyerahkan Yesus kepada Allah. Mereka pulang ke rumah mereka di Nazaret. Yesus tumbuh dalam hikmat dan kasih karunia Allah ada pada-Nya. </w:t>
      </w:r>
      <w:r>
        <w:rPr>
          <w:b/>
          <w:lang w:val="id_ID" w:bidi="id_ID"/>
        </w:rPr>
        <w:t>Hikmat</w:t>
      </w:r>
      <w:r>
        <w:rPr>
          <w:lang w:val="id_ID" w:bidi="id_ID"/>
        </w:rPr>
        <w:t xml:space="preserve"> mengacu pada pemahaman dan wawasan, terutama dalam hal-hal rohani. </w:t>
      </w:r>
      <w:r>
        <w:rPr>
          <w:b/>
          <w:lang w:val="id_ID" w:bidi="id_ID"/>
        </w:rPr>
        <w:t>Kasih karunia Allah</w:t>
      </w:r>
      <w:r>
        <w:rPr>
          <w:lang w:val="id_ID" w:bidi="id_ID"/>
        </w:rPr>
        <w:t xml:space="preserve"> berarti bahwa Allah terus berkenan dan memberkati Yesus. Dalam hal ini, kasih karunia Allah berarti Allah yang menunjukkan perkenan kepada seseorang karena Dia membenarkan atau memikirkan yang baik tentang mereka. Allah membenarkan Yesus dan telah memilih-Nya untuk suatu tugas khusus.</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rekaman nats ini dalam versi terjemahan yang paling mudah dimengerti.</w:t>
      </w:r>
    </w:p>
    <w:p>
      <w:pPr/>
      <w:r>
        <w:rPr>
          <w:lang w:val="id_ID" w:bidi="id_ID"/>
        </w:rPr>
      </w:r>
      <w:r>
        <w:rPr>
          <w:lang w:val="id_ID" w:bidi="id_ID"/>
        </w:rPr>
        <w:t>Dalam sesi ini, ceritakan kembali nats ini, secara berkelompok, dalam bahasa Anda sendiri.</w:t>
      </w:r>
    </w:p>
    <w:p>
      <w:pPr/>
      <w:r>
        <w:rPr>
          <w:lang w:val="id_ID" w:bidi="id_ID"/>
        </w:rPr>
      </w:r>
      <w:r>
        <w:rPr>
          <w:lang w:val="id_ID" w:bidi="id_ID"/>
        </w:rPr>
        <w:t>Pertama, seluruh kelompok harus berlatih menceritakan bagian itu dalam bahasa Anda sendiri. Ingatlah untuk memasukkan hal-hal yang Anda putuskan dalam langkah sebelumnya, seperti kronologi, kata, frasa, emosi, atau apa pun yang Anda diskusikan.</w:t>
      </w:r>
    </w:p>
    <w:p>
      <w:pPr/>
      <w:r>
        <w:rPr>
          <w:lang w:val="id_ID" w:bidi="id_ID"/>
        </w:rPr>
      </w:r>
      <w:r>
        <w:rPr>
          <w:lang w:val="id_ID" w:bidi="id_ID"/>
        </w:rPr>
        <w:t>Seorang anggota kelompok harus menyampaikan beberapa kalimat dari nats itu dan berhenti sejenak. Seorang anggota lain harus menceritakan bagian selanjutnya dari nats itu dan berhenti sejenak. Lakukan ini sampai kelompok itu telah menceritakan kembali semua nats tersebut. Anggota-anggota kelompok dapat saling memperbaiki dalam tahap ini.</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nats tersebut tanpa gangguan setidaknya satu kali. Seorang anggota kelompok dapat menggunakan benda apa saja, gerakan, atau papan cerita untuk membantu mereka mengingat bagian nats ayat-ayat Alkitab tersebut.</w:t>
      </w:r>
    </w:p>
    <w:p>
      <w:pPr/>
      <w:r>
        <w:rPr>
          <w:lang w:val="id_ID" w:bidi="id_ID"/>
        </w:rPr>
      </w:r>
      <w:r>
        <w:rPr>
          <w:lang w:val="id_ID" w:bidi="id_ID"/>
        </w:rPr>
        <w:t xml:space="preserve">Hentikan sejenak audio ini di sini. </w:t>
      </w:r>
    </w:p>
    <w:p>
      <w:pPr/>
      <w:r>
        <w:rPr>
          <w:lang w:val="id_ID" w:bidi="id_ID"/>
        </w:rPr>
      </w:r>
      <w:r>
        <w:rPr>
          <w:lang w:val="id_ID" w:bidi="id_ID"/>
        </w:rPr>
        <w:t>Selanjutnya, kelompok dapat memutuskan versi mana dari nats tersebut yang paling disukai. Anda mungkin memutuskan untuk menyukai cara bercerita seorang anggota kelompok untuk suatu adegan, tetapi menyukai cara anggota kelompok lain menceritakan adegan lainnya.</w:t>
      </w:r>
    </w:p>
    <w:p>
      <w:pPr/>
      <w:r>
        <w:rPr>
          <w:lang w:val="id_ID" w:bidi="id_ID"/>
        </w:rPr>
      </w:r>
      <w:r>
        <w:rPr>
          <w:lang w:val="id_ID" w:bidi="id_ID"/>
        </w:rPr>
        <w:t xml:space="preserve">Hentikan sejenak audio ini di sini. </w:t>
      </w:r>
    </w:p>
    <w:p>
      <w:pPr/>
      <w:r>
        <w:rPr>
          <w:lang w:val="id_ID" w:bidi="id_ID"/>
        </w:rPr>
      </w:r>
      <w:r>
        <w:rPr>
          <w:lang w:val="id_ID" w:bidi="id_ID"/>
        </w:rPr>
        <w:t>Akhirnya, kelompok dapat menyusun versi akhir dari nats itu yang disetujui oleh semua anggota kelompok. Setiap anggota kelompok harus berlatih menceritakan versi akhir dari nats tersebut.</w:t>
      </w:r>
      <w:r>
        <w:rPr>
          <w:lang w:val="id_ID" w:bidi="id_ID"/>
        </w:rPr>
      </w:r>
      <w:r>
        <w:rPr>
          <w:lang w:val="id_ID" w:bidi="id_ID"/>
        </w:rPr>
      </w:r>
    </w:p>
    <w:p>
      <w:pPr/>
      <w:r>
        <w:rPr>
          <w:lang w:val="id_ID" w:bidi="id_ID"/>
        </w:rPr>
      </w:r>
    </w:p>
    <w:p>
      <w:pPr>
        <w:pStyle w:val="Heading2"/>
      </w:pPr>
      <w:r>
        <w:rPr>
          <w:lang w:val="id_ID" w:bidi="id_ID"/>
        </w:rPr>
        <w:t>Lukas 2:22–40</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84">
        <w:r>
          <w:rPr>
            <w:lang w:val="id_ID" w:bidi="id_ID"/>
          </w:rPr>
          <w:rPr>
            <w:color w:val="0000EE"/>
            <w:u w:val="single"/>
          </w:rPr>
          <w:t>Dengar dan Renungkan</w:t>
        </w:r>
      </w:hyperlink>
      <w:r>
        <w:rPr>
          <w:lang w:val="id_ID" w:bidi="id_ID"/>
        </w:rPr>
        <w:t xml:space="preserve"> (708 KB)</w:t>
      </w:r>
      <w:r>
        <w:rPr>
          <w:lang w:val="id_ID" w:bidi="id_ID"/>
        </w:rPr>
      </w:r>
    </w:p>
    <w:p>
      <w:pPr>
        <w:pStyle w:val="ListBullet"/>
        <w:spacing w:line="240" w:lineRule="auto"/>
        <w:ind w:left="720"/>
      </w:pPr>
      <w:r>
        <w:rPr>
          <w:lang w:val="id_ID" w:bidi="id_ID"/>
        </w:rPr>
      </w:r>
      <w:hyperlink r:id="rId85">
        <w:r>
          <w:rPr>
            <w:lang w:val="id_ID" w:bidi="id_ID"/>
          </w:rPr>
          <w:rPr>
            <w:color w:val="0000EE"/>
            <w:u w:val="single"/>
          </w:rPr>
          <w:t>Menyiapkan Panggung</w:t>
        </w:r>
      </w:hyperlink>
      <w:r>
        <w:rPr>
          <w:lang w:val="id_ID" w:bidi="id_ID"/>
        </w:rPr>
        <w:t xml:space="preserve"> (5.4 MB)</w:t>
      </w:r>
      <w:r>
        <w:rPr>
          <w:lang w:val="id_ID" w:bidi="id_ID"/>
        </w:rPr>
      </w:r>
    </w:p>
    <w:p>
      <w:pPr>
        <w:pStyle w:val="ListBullet"/>
        <w:spacing w:line="240" w:lineRule="auto"/>
        <w:ind w:left="720"/>
      </w:pPr>
      <w:r>
        <w:rPr>
          <w:lang w:val="id_ID" w:bidi="id_ID"/>
        </w:rPr>
      </w:r>
      <w:hyperlink r:id="rId86">
        <w:r>
          <w:rPr>
            <w:lang w:val="id_ID" w:bidi="id_ID"/>
          </w:rPr>
          <w:rPr>
            <w:color w:val="0000EE"/>
            <w:u w:val="single"/>
          </w:rPr>
          <w:t>Menjelaskan Adegan</w:t>
        </w:r>
      </w:hyperlink>
      <w:r>
        <w:rPr>
          <w:lang w:val="id_ID" w:bidi="id_ID"/>
        </w:rPr>
        <w:t xml:space="preserve"> (5.6 MB)</w:t>
      </w:r>
      <w:r>
        <w:rPr>
          <w:lang w:val="id_ID" w:bidi="id_ID"/>
        </w:rPr>
      </w:r>
    </w:p>
    <w:p>
      <w:pPr>
        <w:pStyle w:val="ListBullet"/>
        <w:spacing w:line="240" w:lineRule="auto"/>
        <w:ind w:left="720"/>
      </w:pPr>
      <w:r>
        <w:rPr>
          <w:lang w:val="id_ID" w:bidi="id_ID"/>
        </w:rPr>
      </w:r>
      <w:hyperlink r:id="rId87">
        <w:r>
          <w:rPr>
            <w:lang w:val="id_ID" w:bidi="id_ID"/>
          </w:rPr>
          <w:rPr>
            <w:color w:val="0000EE"/>
            <w:u w:val="single"/>
          </w:rPr>
          <w:t>Memperagakan Bacaan</w:t>
        </w:r>
      </w:hyperlink>
      <w:r>
        <w:rPr>
          <w:lang w:val="id_ID" w:bidi="id_ID"/>
        </w:rPr>
        <w:t xml:space="preserve"> (3.9 MB)</w:t>
      </w:r>
      <w:r>
        <w:rPr>
          <w:lang w:val="id_ID" w:bidi="id_ID"/>
        </w:rPr>
      </w:r>
    </w:p>
    <w:p>
      <w:pPr>
        <w:pStyle w:val="ListBullet"/>
        <w:spacing w:line="240" w:lineRule="auto"/>
        <w:ind w:left="720"/>
      </w:pPr>
      <w:r>
        <w:rPr>
          <w:lang w:val="id_ID" w:bidi="id_ID"/>
        </w:rPr>
      </w:r>
      <w:hyperlink r:id="rId88">
        <w:r>
          <w:rPr>
            <w:lang w:val="id_ID" w:bidi="id_ID"/>
          </w:rPr>
          <w:rPr>
            <w:color w:val="0000EE"/>
            <w:u w:val="single"/>
          </w:rPr>
          <w:t>Menyampaikan Firman Tuhan</w:t>
        </w:r>
      </w:hyperlink>
      <w:r>
        <w:rPr>
          <w:lang w:val="id_ID" w:bidi="id_ID"/>
        </w:rPr>
        <w:t xml:space="preserve"> (1.5 MB)</w:t>
      </w:r>
      <w:r>
        <w:rPr>
          <w:lang w:val="id_ID" w:bidi="id_ID"/>
        </w:rPr>
      </w:r>
      <w:r>
        <w:rPr>
          <w:lang w:val="id_ID" w:bidi="id_ID"/>
        </w:rPr>
      </w:r>
      <w:r>
        <w:rPr>
          <w:lang w:val="id_ID" w:bidi="id_ID"/>
        </w:rPr>
      </w:r>
    </w:p>
    <w:p>
      <w:pPr/>
      <w:r>
        <w:rPr>
          <w:lang w:val="id_ID" w:bidi="id_ID"/>
        </w:rPr>
      </w:r>
    </w:p>
    <w:p>
      <w:pPr>
        <w:pStyle w:val="Heading2"/>
      </w:pPr>
      <w:r>
        <w:rPr>
          <w:lang w:val="id_ID" w:bidi="id_ID"/>
        </w:rPr>
        <w:t>Lukas 2:41–52</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Dengarkan Lukas 2:41–52 dan renungkan dalam hati Anda. Dengarkan teks sebanyak tiga kali (dalam tiga terjemahan yang berbeda, jika memungkinkan). Kemudian diskusikan pertanyaan berikut dalam kelompok:</w:t>
      </w:r>
    </w:p>
    <w:p>
      <w:pPr>
        <w:pStyle w:val="ListBullet"/>
        <w:spacing w:line="240" w:lineRule="auto"/>
        <w:ind w:left="720"/>
      </w:pPr>
      <w:r>
        <w:rPr>
          <w:lang w:val="id_ID" w:bidi="id_ID"/>
        </w:rPr>
      </w:r>
      <w:r>
        <w:rPr>
          <w:lang w:val="id_ID" w:bidi="id_ID"/>
        </w:rPr>
        <w:t>Apa yang Anda suka di kisah ini?</w:t>
      </w:r>
    </w:p>
    <w:p>
      <w:pPr>
        <w:pStyle w:val="ListBullet"/>
        <w:spacing w:line="240" w:lineRule="auto"/>
        <w:ind w:left="720"/>
      </w:pPr>
      <w:r>
        <w:rPr>
          <w:lang w:val="id_ID" w:bidi="id_ID"/>
        </w:rPr>
      </w:r>
      <w:r>
        <w:rPr>
          <w:lang w:val="id_ID" w:bidi="id_ID"/>
        </w:rPr>
        <w:t>Apa yang Anda tidak suka atau tidak mengerti?</w:t>
      </w:r>
    </w:p>
    <w:p>
      <w:pPr>
        <w:pStyle w:val="ListBullet"/>
        <w:spacing w:line="240" w:lineRule="auto"/>
        <w:ind w:left="720"/>
      </w:pPr>
      <w:r>
        <w:rPr>
          <w:lang w:val="id_ID" w:bidi="id_ID"/>
        </w:rPr>
      </w:r>
      <w:r>
        <w:rPr>
          <w:lang w:val="id_ID" w:bidi="id_ID"/>
        </w:rPr>
        <w:t>Apa yang diceritakan kisah ini tentang Yesus?</w:t>
      </w:r>
    </w:p>
    <w:p>
      <w:pPr>
        <w:pStyle w:val="ListBullet"/>
        <w:spacing w:line="240" w:lineRule="auto"/>
        <w:ind w:left="720"/>
      </w:pPr>
      <w:r>
        <w:rPr>
          <w:lang w:val="id_ID" w:bidi="id_ID"/>
        </w:rPr>
      </w:r>
      <w:r>
        <w:rPr>
          <w:lang w:val="id_ID" w:bidi="id_ID"/>
        </w:rPr>
        <w:t>Apa yang diceritakan kisah ini tentang orang-orang?</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 kenalan Anda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sekali dalam versi yang paling mudah dimengerti.</w:t>
      </w:r>
    </w:p>
    <w:p>
      <w:pPr/>
      <w:r>
        <w:rPr>
          <w:lang w:val="id_ID" w:bidi="id_ID"/>
        </w:rPr>
      </w:r>
      <w:r>
        <w:rPr>
          <w:lang w:val="id_ID" w:bidi="id_ID"/>
        </w:rPr>
        <w:t>Yesus tumbuh di Nazaret bersama Yusuf dan Maria. Yesus dan orang tuanya kembali ke Yerusalem untuk merayakan Paskah. Ini terjadi dua belas tahun setelah Yesus diserahkan di Bait Suci.</w:t>
      </w:r>
    </w:p>
    <w:p>
      <w:pPr/>
      <w:r>
        <w:rPr>
          <w:lang w:val="id_ID" w:bidi="id_ID"/>
        </w:rPr>
      </w:r>
      <w:r>
        <w:rPr>
          <w:lang w:val="id_ID" w:bidi="id_ID"/>
        </w:rPr>
        <w:t>Setiap tahun, Yusuf dan Maria pergi ke Yerusalem untuk merayakan Paskah. Paskah adalah satu perayaan keagamaan Yahudi. Paskah merayakan waktu ketika Allah membebaskan para leluhur Yahudi dari perbudakan di Mesir. Raja Mesir mengizinkan orang-orang Yahudi untuk pergi karena Allah mengutus seorang malaikat untuk membunuh setiap anak laki-laki yang sulung di Mesir pada suatu malam. Malaikat itu tidak membunuh satu pun anak sulung orang Yahudi. Ia "melewati" anak-anak sulung laki-laki dari orang Yahudi dan tidak melukai mereka. Karena inilah perayaan Paskah itu seperti perayaan kemerdekaan bagi orang-orang Yahudi.</w:t>
      </w:r>
    </w:p>
    <w:p>
      <w:pPr/>
      <w:r>
        <w:rPr>
          <w:lang w:val="id_ID" w:bidi="id_ID"/>
        </w:rPr>
      </w:r>
      <w:r>
        <w:rPr>
          <w:lang w:val="id_ID" w:bidi="id_ID"/>
        </w:rPr>
        <w:t>Berhenti dan diskusikan dengan tim Anda: Apakah budaya Anda merayakan perayaan-perayaan keagamaan yang besar? Bagaimana Anda menggambarkan perayaan-perayaan favorit Anda?</w:t>
      </w:r>
    </w:p>
    <w:p>
      <w:pPr/>
      <w:r>
        <w:rPr>
          <w:lang w:val="id_ID" w:bidi="id_ID"/>
        </w:rPr>
      </w:r>
      <w:r>
        <w:rPr>
          <w:lang w:val="id_ID" w:bidi="id_ID"/>
        </w:rPr>
        <w:t>Yesus berusia 12 tahun ketika Dia merayakan Paskah bersama orang tua-Nya. Dua belas tahun adalah usia yang penting bagi anak laki-laki Yahudi. Ini adalah usia ketika seorang anak lelaki Yahudi menjadi "anak dari hukum." Ini berarti dia tahu apa yang hukum Allah wajibkan dan berusaha untuk hidup seturut dengannya. Dia sedang mempersiapkan jalan masuk ke dalam komunitas agama ketika dia berusia 13 tahun.</w:t>
      </w:r>
    </w:p>
    <w:p>
      <w:pPr/>
      <w:r>
        <w:rPr>
          <w:lang w:val="id_ID" w:bidi="id_ID"/>
        </w:rPr>
      </w:r>
      <w:r>
        <w:rPr>
          <w:lang w:val="id_ID" w:bidi="id_ID"/>
        </w:rPr>
        <w:t>Apakah usia anak-anak memiliki satu signifikansi tertentu dalam budaya Anda? Dalam budaya Anda, di usia berapakah anak-anak mulai memahami hal-hal religius?</w:t>
      </w:r>
    </w:p>
    <w:p>
      <w:pPr/>
      <w:r>
        <w:rPr>
          <w:lang w:val="id_ID" w:bidi="id_ID"/>
        </w:rPr>
      </w:r>
      <w:r>
        <w:rPr>
          <w:lang w:val="id_ID" w:bidi="id_ID"/>
        </w:rPr>
        <w:t>Paskah itu berlangsung selama tujuh hari, tetapi para peziarah, atau orang-orang Yahudi yang harus pergi ke Yerusalem, hanya diwajibkan untuk tinggal selama dua hari. Yusuf dan Maria mulai melakukan perjalanan pulang ke Nazaret. Mereka tidak tahu bahwa Yesus tinggal di Yerusalem. Orang-orang Yahudi biasanya berjalan dalam kelompok-kelompok kecil ketika mereka melakukan perjalanan bersama. Pasti Yesus sudah terbiasa berjalan bersama para kerabat atau teman-teman saat bepergian. Itulah sebabnya mereka bisa melakukan perjalanan seharian penuh sebelum menyadari bahwa Yesus hilang. Kelompok itu melakukan perjalanan sekitar 20–25 mil dalam sehari dan menyadari bahwa Yesus hilang ketika mereka berkemah di malam hari. Yusuf dan Maria bertanya kepada para kerabat dan teman-teman, tetapi Yesus tidak bersama mereka.</w:t>
      </w:r>
    </w:p>
    <w:p>
      <w:pPr/>
      <w:r>
        <w:rPr>
          <w:lang w:val="id_ID" w:bidi="id_ID"/>
        </w:rPr>
      </w:r>
      <w:r>
        <w:rPr>
          <w:lang w:val="id_ID" w:bidi="id_ID"/>
        </w:rPr>
        <w:t>Orang tua Yesus tidak menemukan-Nya sampai tiga hari kemudian. Satu hari adalah perjalanan mereka dari Yerusalem, hari kedua adalah perjalanan mereka kembali ke Yerusalem, dan hari ketiga adalah ketika mereka menemukan Yesus di salah satu halaman Bait Suci. Yesus sedang duduk bersama para guru agama yang mendengarkan dan mengajukan pertanyaan-pertanyaan. Orang-orang di sekitar yang mendengar percakapan antara Yesus dan para guru itu kagum. Mereka kagum dengan kemampuan-Nya untuk memahami hukum Allah dan dengan jawaban-jawaban yang Dia berikan kepada para guru yang bertanya kepada-Nya. Yusuf dan Maria terkejut. Tidak biasa bagi seorang anak seusia Yesus untuk duduk bersama sekelompok guru dan membahas hal-hal keagamaan. Maria dengan heran bertanya kepada Yesus mengapa Dia memperlakukan dirinya dan Yusuf seperti itu. Maksudnya Maria, mengapa Dia pergi tanpa memberi tahu mereka. Maria mengatakan kepada-Nya bahwa mereka sedang mencari Dia karena mereka khawatir.</w:t>
      </w:r>
    </w:p>
    <w:p>
      <w:pPr/>
      <w:r>
        <w:rPr>
          <w:lang w:val="id_ID" w:bidi="id_ID"/>
        </w:rPr>
      </w:r>
      <w:r>
        <w:rPr>
          <w:lang w:val="id_ID" w:bidi="id_ID"/>
        </w:rPr>
        <w:t xml:space="preserve">Yesus menjawab dengan pertanyaan-pertanyaan retoris atau pertanyaan-pertanyaan yang menurut-Nya mereka sudah harus tahu jawabannya. Dia bertanya mengapa mereka mencari-Nya. Dia berpikir bahwa sudah jelas mengapa Dia berada di Bait Suci dan mengajukan pertanyan-pertanyaan. Dia menyebut Bait Suci itu sebagai rumah Bapa-Nya, atau rumah Allah. Itu menyiratkan bahwa Yesus berpikir Dia harus berada di Bait Suci. Pastikan bahwa orang-orang dalam budaya Anda akan memahami bahwa "Bapa-Ku" mengacu pada Allah dan bukan Yusuf. Namun, jangan menerjemahkannya sebagai "rumah Bapa </w:t>
      </w:r>
      <w:r>
        <w:rPr>
          <w:i/>
          <w:lang w:val="id_ID" w:bidi="id_ID"/>
        </w:rPr>
        <w:t>surgawi</w:t>
      </w:r>
      <w:r>
        <w:rPr>
          <w:lang w:val="id_ID" w:bidi="id_ID"/>
        </w:rPr>
        <w:t>-Ku," karena Yusuf dan Maria tidak memahami respons-Nya.</w:t>
      </w:r>
    </w:p>
    <w:p>
      <w:pPr/>
      <w:r>
        <w:rPr>
          <w:lang w:val="id_ID" w:bidi="id_ID"/>
        </w:rPr>
      </w:r>
      <w:r>
        <w:rPr>
          <w:lang w:val="id_ID" w:bidi="id_ID"/>
        </w:rPr>
        <w:t>Berhenti dan diskusikan dengan tim Anda: Bagaimana anak-anak berbicara dengan orang tua mereka dalam budaya Anda? Seberapa banyak kebebasan yang orang tua berikan kepada anak-anak mereka?</w:t>
      </w:r>
    </w:p>
    <w:p>
      <w:pPr/>
      <w:r>
        <w:rPr>
          <w:lang w:val="id_ID" w:bidi="id_ID"/>
        </w:rPr>
      </w:r>
      <w:r>
        <w:rPr>
          <w:lang w:val="id_ID" w:bidi="id_ID"/>
        </w:rPr>
        <w:t>Yesus pulang bersama orang tuanya ke Nazaret, dan Dia taat kepada mereka. Yesus tumbuh dalam hikmat, atau dalam pengertiannya tentang apa yang Allah katakan dan kehendaki agar dilakukan oleh orang-orang. Dia juga tumbuh dalam perawakan. Ini berarti tubuh-Nya tumbuh secara fisik Allah maupun orang-orang merestui Yesus saat Dia tumbuh.</w:t>
      </w:r>
    </w:p>
    <w:p>
      <w:pPr/>
      <w:r>
        <w:rPr>
          <w:lang w:val="id_ID" w:bidi="id_ID"/>
        </w:rPr>
      </w:r>
      <w:r>
        <w:rPr>
          <w:lang w:val="id_ID" w:bidi="id_ID"/>
        </w:rPr>
        <w:t>Kisah ini menunjukkan perjuangan Yesus. Yesus merasa perlu memiliki hubungan yang lebih dekat dengan Bapa surgawi-Nya. Namun, Dia juga merasa harus taat kepada orang tua-Nya. Yesus tumbuh dalam pengertian-Nya tentang hukum dan karakter Allah. Maria mengingat segala hal yang terjadi dan sering memikirkannya.</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Dalam sesi ini, Anda akan membantu kelompok memvisualisasikan kisah ini. Anda akan membantu kelompok mendefinisikan adegan, latar, dan karakter dari kisah ini.</w:t>
      </w:r>
    </w:p>
    <w:p>
      <w:pPr/>
      <w:r>
        <w:rPr>
          <w:lang w:val="id_ID" w:bidi="id_ID"/>
        </w:rPr>
      </w:r>
      <w:r>
        <w:rPr>
          <w:lang w:val="id_ID" w:bidi="id_ID"/>
        </w:rPr>
        <w:t>Kisah ini memiliki lima adegan.</w:t>
      </w:r>
    </w:p>
    <w:p>
      <w:pPr/>
      <w:r>
        <w:rPr>
          <w:lang w:val="id_ID" w:bidi="id_ID"/>
        </w:rPr>
      </w:r>
      <w:r>
        <w:rPr>
          <w:b/>
          <w:lang w:val="id_ID" w:bidi="id_ID"/>
        </w:rPr>
        <w:t>Adegan pertama:</w:t>
      </w:r>
      <w:r>
        <w:rPr>
          <w:lang w:val="id_ID" w:bidi="id_ID"/>
        </w:rPr>
        <w:t xml:space="preserve"> Maria dan Yusuf menghadiri perayaan Paskah setiap tahun di Yerusalem. Kali ini, mereka membawa Yesus yang berusia dua belas tahun.</w:t>
      </w:r>
    </w:p>
    <w:p>
      <w:pPr/>
      <w:r>
        <w:rPr>
          <w:lang w:val="id_ID" w:bidi="id_ID"/>
        </w:rPr>
      </w:r>
      <w:r>
        <w:rPr>
          <w:b/>
          <w:lang w:val="id_ID" w:bidi="id_ID"/>
        </w:rPr>
        <w:t>Adegan kedua:</w:t>
      </w:r>
      <w:r>
        <w:rPr>
          <w:lang w:val="id_ID" w:bidi="id_ID"/>
        </w:rPr>
        <w:t xml:space="preserve"> Setelah perayaan berakhir, Maria dan Yusuf mulai melakukan perjalanan pulang. Pada saat yang sama, Yesus tinggal di Yerusalem.</w:t>
      </w:r>
    </w:p>
    <w:p>
      <w:pPr/>
      <w:r>
        <w:rPr>
          <w:lang w:val="id_ID" w:bidi="id_ID"/>
        </w:rPr>
      </w:r>
      <w:r>
        <w:rPr>
          <w:b/>
          <w:lang w:val="id_ID" w:bidi="id_ID"/>
        </w:rPr>
        <w:t>Adegan ketiga:</w:t>
      </w:r>
      <w:r>
        <w:rPr>
          <w:lang w:val="id_ID" w:bidi="id_ID"/>
        </w:rPr>
        <w:t xml:space="preserve"> Setelah satu hari bepergian, Maria dan Yusuf mencari Yesus di antara para kerabat dan teman-teman. Mereka tidak menemukan-Nya, sehingga mereka kembali ke Yerusalem.</w:t>
      </w:r>
    </w:p>
    <w:p>
      <w:pPr/>
      <w:r>
        <w:rPr>
          <w:lang w:val="id_ID" w:bidi="id_ID"/>
        </w:rPr>
      </w:r>
      <w:r>
        <w:rPr>
          <w:b/>
          <w:lang w:val="id_ID" w:bidi="id_ID"/>
        </w:rPr>
        <w:t>Adegan keempat:</w:t>
      </w:r>
      <w:r>
        <w:rPr>
          <w:lang w:val="id_ID" w:bidi="id_ID"/>
        </w:rPr>
        <w:t xml:space="preserve"> Pada hari ketiga setelah Maria dan Yusuf meninggalkan Yerusalem, mereka menemukan Yesus sedang berbicara dengan para guru agama di Bait Suci. Banyak orang kagum oleh pengertian dan jawaban-jawaban-Nya. Orang tua Yesus bertanya mengapa Dia tetap tinggal. Maria dan Yusuf tidak memahami jawaban Yesus.</w:t>
      </w:r>
    </w:p>
    <w:p>
      <w:pPr/>
      <w:r>
        <w:rPr>
          <w:lang w:val="id_ID" w:bidi="id_ID"/>
        </w:rPr>
      </w:r>
      <w:r>
        <w:rPr>
          <w:b/>
          <w:lang w:val="id_ID" w:bidi="id_ID"/>
        </w:rPr>
        <w:t>Adegan kelima:</w:t>
      </w:r>
      <w:r>
        <w:rPr>
          <w:lang w:val="id_ID" w:bidi="id_ID"/>
        </w:rPr>
        <w:t xml:space="preserve"> Yesus pulang bersama orang tua-Nya. Yesus taat kepada orang tua-Nya. Yesus terus tumbuh dengan sehat. Dia menyenangkan Allah dan orang-orang menghargai-Nya.</w:t>
      </w:r>
    </w:p>
    <w:p>
      <w:pPr/>
      <w:r>
        <w:rPr>
          <w:lang w:val="id_ID" w:bidi="id_ID"/>
        </w:rPr>
      </w:r>
      <w:r>
        <w:rPr>
          <w:lang w:val="id_ID" w:bidi="id_ID"/>
        </w:rPr>
        <w:t>Para karakter dalam kisah ini meliputi :</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Yusuf</w:t>
      </w:r>
    </w:p>
    <w:p>
      <w:pPr>
        <w:pStyle w:val="ListBullet"/>
        <w:spacing w:line="240" w:lineRule="auto"/>
        <w:ind w:left="720"/>
      </w:pPr>
      <w:r>
        <w:rPr>
          <w:lang w:val="id_ID" w:bidi="id_ID"/>
        </w:rPr>
      </w:r>
      <w:r>
        <w:rPr>
          <w:lang w:val="id_ID" w:bidi="id_ID"/>
        </w:rPr>
        <w:t>Maria</w:t>
      </w:r>
    </w:p>
    <w:p>
      <w:pPr>
        <w:pStyle w:val="ListBullet"/>
        <w:spacing w:line="240" w:lineRule="auto"/>
        <w:ind w:left="720"/>
      </w:pPr>
      <w:r>
        <w:rPr>
          <w:lang w:val="id_ID" w:bidi="id_ID"/>
        </w:rPr>
      </w:r>
      <w:r>
        <w:rPr>
          <w:lang w:val="id_ID" w:bidi="id_ID"/>
        </w:rPr>
        <w:t>Orang-orang lain yang bepergian (keluarga dan teman)</w:t>
      </w:r>
    </w:p>
    <w:p>
      <w:pPr>
        <w:pStyle w:val="ListBullet"/>
        <w:spacing w:line="240" w:lineRule="auto"/>
        <w:ind w:left="720"/>
      </w:pPr>
      <w:r>
        <w:rPr>
          <w:lang w:val="id_ID" w:bidi="id_ID"/>
        </w:rPr>
      </w:r>
      <w:r>
        <w:rPr>
          <w:lang w:val="id_ID" w:bidi="id_ID"/>
        </w:rPr>
        <w:t>Guru-guru agama</w:t>
      </w:r>
    </w:p>
    <w:p>
      <w:pPr>
        <w:pStyle w:val="ListBullet"/>
        <w:spacing w:line="240" w:lineRule="auto"/>
        <w:ind w:left="720"/>
      </w:pPr>
      <w:r>
        <w:rPr>
          <w:lang w:val="id_ID" w:bidi="id_ID"/>
        </w:rPr>
      </w:r>
      <w:r>
        <w:rPr>
          <w:lang w:val="id_ID" w:bidi="id_ID"/>
        </w:rPr>
        <w:t>Orang-orang di Bait Suci</w:t>
      </w:r>
    </w:p>
    <w:p>
      <w:pPr/>
      <w:r>
        <w:rPr>
          <w:lang w:val="id_ID" w:bidi="id_ID"/>
        </w:rPr>
      </w:r>
      <w:r>
        <w:rPr>
          <w:lang w:val="id_ID" w:bidi="id_ID"/>
        </w:rPr>
        <w:t>Dalam sesi ini, gunakanlah papan cerita kelompok gambarlah, atau gunakan alat peraga lain untuk memvisualisasikan kisah ini dan adegan di dalamnya.</w:t>
      </w:r>
    </w:p>
    <w:p>
      <w:pPr/>
      <w:r>
        <w:rPr>
          <w:lang w:val="id_ID" w:bidi="id_ID"/>
        </w:rPr>
      </w:r>
      <w:r>
        <w:rPr>
          <w:lang w:val="id_ID" w:bidi="id_ID"/>
        </w:rPr>
        <w:t>Penting untuk diingat bahwa orang tua Yesus pergi ke perayaan Paskah setiap tahun. Ini menunjukkan pengabdian mereka kepada Allah dan bahwa mereka memelihara kebiasaan dan tradisi mereka. Ini juga menunjukkan bahwa Yesus tumbuh dalam lingkungan yang sangat menghormati Allah.</w:t>
      </w:r>
    </w:p>
    <w:p>
      <w:pPr/>
      <w:r>
        <w:rPr>
          <w:lang w:val="id_ID" w:bidi="id_ID"/>
        </w:rPr>
      </w:r>
      <w:r>
        <w:rPr>
          <w:lang w:val="id_ID" w:bidi="id_ID"/>
        </w:rPr>
        <w:t>Ketika Yesus berusia 12 tahun, Maria dan Yusuf pergi ke Bait Suci. Penting untuk diingat bahwa mereka tinggal di Yerusalem setidaknya 2 hari. Paskah adalah masa ketika ribuan orang Yahudi melakukan perjalanan masuk dan keluar Yerusalem. Karena hukum Allah mewajibkan laki-laki untuk berpartisipasi, setiap laki-laki Yahudi harus melakukan perjalanan ke Yerusalem untuk merayakannya. Mereka biasanya melakukan perjalanan bersama keluarga mereka.</w:t>
      </w:r>
    </w:p>
    <w:p>
      <w:pPr/>
      <w:r>
        <w:rPr>
          <w:lang w:val="id_ID" w:bidi="id_ID"/>
        </w:rPr>
      </w:r>
      <w:r>
        <w:rPr>
          <w:lang w:val="id_ID" w:bidi="id_ID"/>
        </w:rPr>
        <w:t xml:space="preserve">Ketika perayaan berakhir, Maria dan Yusuf memulai perjalanan pulang ke kota mereka. </w:t>
      </w:r>
    </w:p>
    <w:p>
      <w:pPr/>
      <w:r>
        <w:rPr>
          <w:lang w:val="id_ID" w:bidi="id_ID"/>
        </w:rPr>
      </w:r>
      <w:r>
        <w:rPr>
          <w:lang w:val="id_ID" w:bidi="id_ID"/>
        </w:rPr>
        <w:t>Penting untuk diingat bahwa Maria dan Yusuf menggenapi persyaratan Paskah sesuai dengan hukum Allah. Namun, Yesus tetap tinggal di Yerusalem.</w:t>
      </w:r>
    </w:p>
    <w:p>
      <w:pPr/>
      <w:r>
        <w:rPr>
          <w:lang w:val="id_ID" w:bidi="id_ID"/>
        </w:rPr>
      </w:r>
      <w:r>
        <w:rPr>
          <w:lang w:val="id_ID" w:bidi="id_ID"/>
        </w:rPr>
        <w:t>Penting untuk diperhatikan bahwa Maria dan Yusuf tidak meninggalkan Yesus. Yesus sendirilah yang memutuskan untuk tetap tinggal. Penting juga untuk tidak menunjukkan Yesus sedang memberontak terhadap orang tua-Nya. Sebaliknya, Yesus mengikuti tujuan Allah untuk hidup-Nya.</w:t>
      </w:r>
    </w:p>
    <w:p>
      <w:pPr/>
      <w:r>
        <w:rPr>
          <w:lang w:val="id_ID" w:bidi="id_ID"/>
        </w:rPr>
      </w:r>
      <w:r>
        <w:rPr>
          <w:lang w:val="id_ID" w:bidi="id_ID"/>
        </w:rPr>
        <w:t>Maria dan Yusuf bepergian bersama banyak orang lain dalam satu kelompok. Mereka mengira bahwa Yesus sedang dalam perjalanan bersama orang-orang lain, keluarga, atau teman-teman. Pada malam hari, mereka menunggu Yesus datang dan Dia tidak pernah muncul. Mereka bertanya kepada para kerabat dan teman-teman apakah mereka telah melihat Yesus. Mereka tidak dapat menemukan-Nya, sehingga mereka kembali ke Yerusalem.</w:t>
      </w:r>
    </w:p>
    <w:p>
      <w:pPr/>
      <w:r>
        <w:rPr>
          <w:lang w:val="id_ID" w:bidi="id_ID"/>
        </w:rPr>
      </w:r>
      <w:r>
        <w:rPr>
          <w:lang w:val="id_ID" w:bidi="id_ID"/>
        </w:rPr>
        <w:t>Berhenti dan diskusikan dengan tim Anda: Bagaimana orang-orang dalam budaya Anda melakukan perjalanan? Siapakah yang bertanggung jawab atas anak-anak ketika orang-orang bepergian dalam kelompok-kelompok?</w:t>
      </w:r>
    </w:p>
    <w:p>
      <w:pPr/>
      <w:r>
        <w:rPr>
          <w:lang w:val="id_ID" w:bidi="id_ID"/>
        </w:rPr>
      </w:r>
      <w:r>
        <w:rPr>
          <w:lang w:val="id_ID" w:bidi="id_ID"/>
        </w:rPr>
        <w:t>Setelah satu hari perjalanan dari Yerusalem dan satu hari lagi perjalanan kembali ke Yerusalem, mereka menemukan Yesus pada hari ketiga. Dia sedang berada di Bait Suci bersama beberapa guru agama. Dia mendengarkan dan mengajukan pertanyaan-pertanyaan dalam satu percakapan aktif bersama mereka. Semua orang yang mendengarkan kagum oleh pengertian dan percakapan yang Dia lakukan.</w:t>
      </w:r>
    </w:p>
    <w:p>
      <w:pPr/>
      <w:r>
        <w:rPr>
          <w:lang w:val="id_ID" w:bidi="id_ID"/>
        </w:rPr>
      </w:r>
      <w:r>
        <w:rPr>
          <w:lang w:val="id_ID" w:bidi="id_ID"/>
        </w:rPr>
        <w:t>Orang tua-Nya takjub Mereka bertanya kepada-Nya mengapa Dia telah melakukan hal ini kepada mereka karena mereka sangat mengkhawatirkan Dia. Dia menjawab, "Mengapa kalian harus mencari Aku? Tidakkah kalian tahu bahwa Aku harus berada di rumah Bapa-Ku?"</w:t>
      </w:r>
    </w:p>
    <w:p>
      <w:pPr/>
      <w:r>
        <w:rPr>
          <w:lang w:val="id_ID" w:bidi="id_ID"/>
        </w:rPr>
      </w:r>
      <w:r>
        <w:rPr>
          <w:lang w:val="id_ID" w:bidi="id_ID"/>
        </w:rPr>
        <w:t>Perlu diperhatikan bahwa Yesus tidak menjawab dengan cara yang menentang dan Dia juga tidak menantang otoritas orang tua-Nya. Tetapi Yesus mengungkapkan hubungan istimewa-Nya dengan Allah dan komitmen-Nya pada tujuan Allah.</w:t>
      </w:r>
    </w:p>
    <w:p>
      <w:pPr/>
      <w:r>
        <w:rPr>
          <w:lang w:val="id_ID" w:bidi="id_ID"/>
        </w:rPr>
      </w:r>
      <w:r>
        <w:rPr>
          <w:lang w:val="id_ID" w:bidi="id_ID"/>
        </w:rPr>
        <w:t>Mereka tidak memahami makna jawaban Yesus. Yesus pulang ke rumah-Nya bersama orang tua-Nya. Maria menyimpan semua hal ini dalam ingatannya dan sering memikirkannya. Yesus tumbuh sehat dan juga dalam perkenanan Allah. Dia menyenangkan Allah dan orang-orang menghargai-Nya.</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Dalam sesi ini, kelompok akan mendramatisir kisah tersebut.</w:t>
      </w:r>
    </w:p>
    <w:p>
      <w:pPr/>
      <w:r>
        <w:rPr>
          <w:lang w:val="id_ID" w:bidi="id_ID"/>
        </w:rPr>
      </w:r>
      <w:r>
        <w:rPr>
          <w:lang w:val="id_ID" w:bidi="id_ID"/>
        </w:rPr>
        <w:t xml:space="preserve">Kisah ini memiliki 5 adegan. </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Yusuf</w:t>
      </w:r>
    </w:p>
    <w:p>
      <w:pPr>
        <w:pStyle w:val="ListBullet"/>
        <w:spacing w:line="240" w:lineRule="auto"/>
        <w:ind w:left="720"/>
      </w:pPr>
      <w:r>
        <w:rPr>
          <w:lang w:val="id_ID" w:bidi="id_ID"/>
        </w:rPr>
      </w:r>
      <w:r>
        <w:rPr>
          <w:lang w:val="id_ID" w:bidi="id_ID"/>
        </w:rPr>
        <w:t>Maria</w:t>
      </w:r>
    </w:p>
    <w:p>
      <w:pPr>
        <w:pStyle w:val="ListBullet"/>
        <w:spacing w:line="240" w:lineRule="auto"/>
        <w:ind w:left="720"/>
      </w:pPr>
      <w:r>
        <w:rPr>
          <w:lang w:val="id_ID" w:bidi="id_ID"/>
        </w:rPr>
      </w:r>
      <w:r>
        <w:rPr>
          <w:lang w:val="id_ID" w:bidi="id_ID"/>
        </w:rPr>
        <w:t xml:space="preserve">Orang-orang lain yang bepergian (keluarga dan teman) </w:t>
      </w:r>
    </w:p>
    <w:p>
      <w:pPr>
        <w:pStyle w:val="ListBullet"/>
        <w:spacing w:line="240" w:lineRule="auto"/>
        <w:ind w:left="720"/>
      </w:pPr>
      <w:r>
        <w:rPr>
          <w:lang w:val="id_ID" w:bidi="id_ID"/>
        </w:rPr>
      </w:r>
      <w:r>
        <w:rPr>
          <w:lang w:val="id_ID" w:bidi="id_ID"/>
        </w:rPr>
        <w:t xml:space="preserve">Guru-guru agama </w:t>
      </w:r>
    </w:p>
    <w:p>
      <w:pPr>
        <w:pStyle w:val="ListBullet"/>
        <w:spacing w:line="240" w:lineRule="auto"/>
        <w:ind w:left="720"/>
      </w:pPr>
      <w:r>
        <w:rPr>
          <w:lang w:val="id_ID" w:bidi="id_ID"/>
        </w:rPr>
      </w:r>
      <w:r>
        <w:rPr>
          <w:lang w:val="id_ID" w:bidi="id_ID"/>
        </w:rPr>
        <w:t xml:space="preserve">Orang-orang di Bait Suci </w:t>
      </w:r>
    </w:p>
    <w:p>
      <w:pPr/>
      <w:r>
        <w:rPr>
          <w:lang w:val="id_ID" w:bidi="id_ID"/>
        </w:rPr>
      </w:r>
      <w:r>
        <w:rPr>
          <w:lang w:val="id_ID" w:bidi="id_ID"/>
        </w:rPr>
        <w:t>Minta tim untuk memerankan kisah itu dua kali. Pertama, minta mereka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itu untuk pertama kali, perhatikan dialog, alur, plot, dan kronologi kisah tersebut.</w:t>
      </w:r>
    </w:p>
    <w:p>
      <w:pPr/>
      <w:r>
        <w:rPr>
          <w:lang w:val="id_ID" w:bidi="id_ID"/>
        </w:rPr>
      </w:r>
      <w:r>
        <w:rPr>
          <w:lang w:val="id_ID" w:bidi="id_ID"/>
        </w:rPr>
        <w:t>Pastikan bahwa tim memerankan Maria dan Yusuf yang pergi setiap tahun ke Yerusalem untuk perayaan Paskah. Selain itu, perankan bagaimana perjalanan yang mereka tempuh ini mengambil waktu lebih dari dua hari.</w:t>
      </w:r>
    </w:p>
    <w:p>
      <w:pPr/>
      <w:r>
        <w:rPr>
          <w:lang w:val="id_ID" w:bidi="id_ID"/>
        </w:rPr>
      </w:r>
      <w:r>
        <w:rPr>
          <w:lang w:val="id_ID" w:bidi="id_ID"/>
        </w:rPr>
        <w:t>Pastikan untuk menunjukkan Maria dan Yusuf secara aktif terlibat dalam perayaan Paskah. Perayaan berakhir ketika Maria dan Yusuf meninggalkan Yerusalem. Pastikan untuk menunjukkan bahwa Maria dan Yusuf yakin bahwa Yesus datang bersama kelompok. Mereka tidak tahu kalau mereka meninggalkan Yesus. Sebaliknya, Yesus dengan sengaja tetap tinggal. Ingatlah bahwa Yesus tidak memiliki sikap memberontak, tetapi Dia berfokus pada tujuan Allah.</w:t>
      </w:r>
    </w:p>
    <w:p>
      <w:pPr/>
      <w:r>
        <w:rPr>
          <w:lang w:val="id_ID" w:bidi="id_ID"/>
        </w:rPr>
      </w:r>
      <w:r>
        <w:rPr>
          <w:lang w:val="id_ID" w:bidi="id_ID"/>
        </w:rPr>
        <w:t>Setelah perjalanan kembali ke Yerusalem, Maria dan Yusuf menemukan Yesus sedang berbicara dengan guru-guru agama di Bait Suci. Pastikan tim menunjukkan bahwa Yesus tidak menentang ketika Maria dan Yusuf menemukan-Nya dan bertanya kepada-Nya tentang keputusan-Nya untuk tetap tinggal.</w:t>
      </w:r>
    </w:p>
    <w:p>
      <w:pPr/>
      <w:r>
        <w:rPr>
          <w:lang w:val="id_ID" w:bidi="id_ID"/>
        </w:rPr>
      </w:r>
      <w:r>
        <w:rPr>
          <w:lang w:val="id_ID" w:bidi="id_ID"/>
        </w:rPr>
        <w:t xml:space="preserve">Saat tim memerankan kisah ini untuk kedua kalinya, hentikan mereka pada titik-titik tertentu. </w:t>
      </w:r>
    </w:p>
    <w:p>
      <w:pPr/>
      <w:r>
        <w:rPr>
          <w:lang w:val="id_ID" w:bidi="id_ID"/>
        </w:rPr>
      </w:r>
      <w:r>
        <w:rPr>
          <w:lang w:val="id_ID" w:bidi="id_ID"/>
        </w:rPr>
        <w:t>Perankan orang tua yang pergi setiap tahun ke Yerusalem. Ketika Yesus berusia 12 tahun, Dia pergi bersama mereka.</w:t>
      </w:r>
    </w:p>
    <w:p>
      <w:pPr/>
      <w:r>
        <w:rPr>
          <w:lang w:val="id_ID" w:bidi="id_ID"/>
        </w:rPr>
      </w:r>
      <w:r>
        <w:rPr>
          <w:lang w:val="id_ID" w:bidi="id_ID"/>
        </w:rPr>
        <w:t xml:space="preserve">Hentikan adegannya: Tanyakan kepada pemeran Yesus, "Bagaimana perasaan Anda?" Dengarkan, "Saya senang bersama orang tuaku dalam perayaan ini," "Saya bersemangat untuk melihat Bait Suci," "Saya punya banyak pertanyaan," "Saya terkesan dengan jumlah orang yang datang ke perayaan." Ulangi adegannya. </w:t>
      </w:r>
    </w:p>
    <w:p>
      <w:pPr/>
      <w:r>
        <w:rPr>
          <w:lang w:val="id_ID" w:bidi="id_ID"/>
        </w:rPr>
      </w:r>
      <w:r>
        <w:rPr>
          <w:lang w:val="id_ID" w:bidi="id_ID"/>
        </w:rPr>
        <w:t>Perayaan paskah sudah berakhir. Jadi Maria dan Yusuf sedang dalam perjalanan pulang. Mereka menganggap bahwa Yesus sedang bersama orang-orang lain yang bepergian dalam kelompok yang sama. Tetapi Yesus tetap tinggal. Pada malam hari, Yesus tidak muncul. Maria dan Yusuf bertanya kepada teman-teman dan keluarga dan tidak dapat menemukan-Nya. Maria dan Yusuf kembali ke Yerusalem.</w:t>
      </w:r>
    </w:p>
    <w:p>
      <w:pPr/>
      <w:r>
        <w:rPr>
          <w:lang w:val="id_ID" w:bidi="id_ID"/>
        </w:rPr>
      </w:r>
      <w:r>
        <w:rPr>
          <w:lang w:val="id_ID" w:bidi="id_ID"/>
        </w:rPr>
        <w:t>Hentikan adegannya: Tanyakan kepada aktor yang memerankan Yusuf, ”Bagaimana perasaan Anda?” Dengarkan, "Saya takut sesuatu terjadi pada Yesus," "Saya menjadi putus asa," "Saya membayangkan bagaimana Ia merasa sendirian bersama orang-orang asing," "Saya telah membuat gagal misi Allah untuk membangkitkan-Nya." Ulangi adegannya.</w:t>
      </w:r>
    </w:p>
    <w:p>
      <w:pPr/>
      <w:r>
        <w:rPr>
          <w:lang w:val="id_ID" w:bidi="id_ID"/>
        </w:rPr>
      </w:r>
      <w:r>
        <w:rPr>
          <w:lang w:val="id_ID" w:bidi="id_ID"/>
        </w:rPr>
        <w:t>Pada hari ketiga, Maria dan Yusuf menemukan Yesus di Bait Suci, sedang berbicara dengan guru-guru agama. Semua orang yang mendengar-Nya kagum dengan pengertian dan jawaban-jawaban-Nya.</w:t>
      </w:r>
    </w:p>
    <w:p>
      <w:pPr/>
      <w:r>
        <w:rPr>
          <w:lang w:val="id_ID" w:bidi="id_ID"/>
        </w:rPr>
      </w:r>
      <w:r>
        <w:rPr>
          <w:lang w:val="id_ID" w:bidi="id_ID"/>
        </w:rPr>
        <w:t xml:space="preserve">Hentikan adegannya: Tanyakan kepada pemeran Maria, "Bagaimana perasaan Anda?" Dengarkan, "Saya kagum dengan apa yang terjadi," "Saya ingat apa yang malaikat itu katakan," "Saya lega bahwa saya menemukan dia," "Saya merasa frustrasi karena Ia tidak mengatakan kepada saya bahwa Ia tetap tinggal." Ulangi adegannya. </w:t>
      </w:r>
    </w:p>
    <w:p>
      <w:pPr/>
      <w:r>
        <w:rPr>
          <w:lang w:val="id_ID" w:bidi="id_ID"/>
        </w:rPr>
      </w:r>
      <w:r>
        <w:rPr>
          <w:lang w:val="id_ID" w:bidi="id_ID"/>
        </w:rPr>
        <w:t xml:space="preserve">Orang tua Yesus tidak tahu apa yang harus dipikirkan, dan ibu-Nya bertanya: "Mengapa Engkau melakukan ini kepada kami?" Yesus menjawab, "Mengapa kalian mencari Aku? Tidakkah kalian tahu bahwa Aku harus berada di rumah Bapa-Ku?" Orang tua Yesus tidak memahami apa yang Ia maksudkan. </w:t>
      </w:r>
    </w:p>
    <w:p>
      <w:pPr/>
      <w:r>
        <w:rPr>
          <w:lang w:val="id_ID" w:bidi="id_ID"/>
        </w:rPr>
      </w:r>
      <w:r>
        <w:rPr>
          <w:lang w:val="id_ID" w:bidi="id_ID"/>
        </w:rPr>
        <w:t xml:space="preserve">Hentikan adegannya: Tanyakan kepada aktor yang memerankan Yusuf, ”Bagaimana perasaan Anda?” Dengarkan, "Saya bingung," "Saya tersinggung, saya tahu bahwa saya bukan ayahnya, tapi saya membesarkannya," "Saya terkejut dia menjawab seperti ini," "Saya tidak tahu harus berkata apa." Tanyakan kepada aktor yang memerankan Yesus "Bagaimana perasaan Anda?" Dengarkan, "Tidakkah mereka mengerti?" "Saya perlu belajar lebih banyak tentang Bapa-Ku," "Saya tidak ingin bersikap kasar terhadap orang tua-Ku." Tanyakan kepada aktor yang memerankan Maria "Bagaimana perasaan Anda?" Dengarkan, "Bingung," "Saya sedih karena ia mulai tidak membutuhkan saya," "Saya tahu ini adalah bagian dari rencana Allah." Ulangi adegannya. </w:t>
      </w:r>
    </w:p>
    <w:p>
      <w:pPr/>
      <w:r>
        <w:rPr>
          <w:lang w:val="id_ID" w:bidi="id_ID"/>
        </w:rPr>
      </w:r>
      <w:r>
        <w:rPr>
          <w:lang w:val="id_ID" w:bidi="id_ID"/>
        </w:rPr>
        <w:t>Yesus pulang bersama orang tua-Nya, dan Dia taat kepada mereka. Yesus tumbuh dan menyenangkan Allah dan banyak orang menghormati Yesus.</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 sekali dalam versi yang paling mudah dimengerti.</w:t>
      </w:r>
    </w:p>
    <w:p>
      <w:pPr/>
      <w:r>
        <w:rPr>
          <w:lang w:val="id_ID" w:bidi="id_ID"/>
        </w:rPr>
      </w:r>
      <w:r>
        <w:rPr>
          <w:lang w:val="id_ID" w:bidi="id_ID"/>
        </w:rPr>
        <w:t xml:space="preserve">Yusuf, Maria, dan Yesus melakukan perjalanan dari </w:t>
      </w:r>
      <w:hyperlink r:id="rId36">
        <w:r>
          <w:rPr>
            <w:lang w:val="id_ID" w:bidi="id_ID"/>
          </w:rPr>
          <w:rPr>
            <w:color w:val="0000EE"/>
            <w:u w:val="single"/>
          </w:rPr>
          <w:t>Nazaret</w:t>
        </w:r>
      </w:hyperlink>
      <w:r>
        <w:rPr>
          <w:lang w:val="id_ID" w:bidi="id_ID"/>
        </w:rPr>
        <w:t xml:space="preserve"> ke </w:t>
      </w:r>
      <w:hyperlink r:id="rId21">
        <w:r>
          <w:rPr>
            <w:lang w:val="id_ID" w:bidi="id_ID"/>
          </w:rPr>
          <w:rPr>
            <w:color w:val="0000EE"/>
            <w:u w:val="single"/>
          </w:rPr>
          <w:t>Yerusalem</w:t>
        </w:r>
      </w:hyperlink>
      <w:r>
        <w:rPr>
          <w:lang w:val="id_ID" w:bidi="id_ID"/>
        </w:rPr>
        <w:t xml:space="preserve"> untuk </w:t>
      </w:r>
      <w:r>
        <w:rPr>
          <w:b/>
          <w:lang w:val="id_ID" w:bidi="id_ID"/>
        </w:rPr>
        <w:t>Paskah</w:t>
      </w:r>
      <w:r>
        <w:rPr>
          <w:lang w:val="id_ID" w:bidi="id_ID"/>
        </w:rPr>
        <w:t xml:space="preserve">. </w:t>
      </w:r>
      <w:hyperlink r:id="rId89">
        <w:r>
          <w:rPr>
            <w:lang w:val="id_ID" w:bidi="id_ID"/>
          </w:rPr>
          <w:rPr>
            <w:color w:val="0000EE"/>
            <w:u w:val="single"/>
          </w:rPr>
          <w:t>Paskah</w:t>
        </w:r>
      </w:hyperlink>
      <w:r>
        <w:rPr>
          <w:lang w:val="id_ID" w:bidi="id_ID"/>
        </w:rPr>
        <w:t xml:space="preserve"> adalah suatu perayaan keagamaan Yahudi. Ini berlangsung selama tujuh hari dan merayakan saat ketika Allah menyelamatkan para leluhur mereka dari perbudakan di Mesir. Dia melakukannya dengan mengutus seorang malaikat yang membuat raja Mesir mengizinkan orang-orang Yahudi pergi. Malaikat Tuhan datang pada suatu malam dan membunuh semua anak laki-laki sulung bangsa Mesir. Namun, malaikat itu "melewati" anak-anak sulung orang-orang Yahudi dan menyelamatkan nyawa mereka. Paskah itu seperti perayaan kemerdekaan bagi orang-orang Yahudi.</w:t>
      </w:r>
    </w:p>
    <w:p>
      <w:pPr/>
      <w:r>
        <w:rPr>
          <w:lang w:val="id_ID" w:bidi="id_ID"/>
        </w:rPr>
      </w:r>
      <w:r>
        <w:rPr>
          <w:lang w:val="id_ID" w:bidi="id_ID"/>
        </w:rPr>
        <w:t xml:space="preserve">Lukas mengatakan bahwa mereka menghadiri perayaan itu </w:t>
      </w:r>
      <w:r>
        <w:rPr>
          <w:b/>
          <w:lang w:val="id_ID" w:bidi="id_ID"/>
        </w:rPr>
        <w:t>sesuai dengan kebiasaan</w:t>
      </w:r>
      <w:r>
        <w:rPr>
          <w:lang w:val="id_ID" w:bidi="id_ID"/>
        </w:rPr>
        <w:t>. Pada masa Yesus, semua laki-laki Yahudi diwajibkan untuk menghadiri Paskah di Yerusalem. Setelah mereka selesai merayakan, Yusuf dan Maria mulai melakukan perjalanan pulang. Pada akhir satu hari perjalanan, mereka menyadari bahwa Yesus tidak bersama mereka. Mereka kembali ke Yerusalem untuk mencari Yesus.</w:t>
      </w:r>
    </w:p>
    <w:p>
      <w:pPr/>
      <w:r>
        <w:rPr>
          <w:lang w:val="id_ID" w:bidi="id_ID"/>
        </w:rPr>
      </w:r>
      <w:r>
        <w:rPr>
          <w:lang w:val="id_ID" w:bidi="id_ID"/>
        </w:rPr>
        <w:t xml:space="preserve">Yusuf dan Maria menemukan Yesus sedang duduk bersama </w:t>
      </w:r>
      <w:r>
        <w:rPr>
          <w:b/>
          <w:lang w:val="id_ID" w:bidi="id_ID"/>
        </w:rPr>
        <w:t>guru-guru</w:t>
      </w:r>
      <w:r>
        <w:rPr>
          <w:lang w:val="id_ID" w:bidi="id_ID"/>
        </w:rPr>
        <w:t xml:space="preserve"> agama di halaman Bait Suci. </w:t>
      </w:r>
      <w:hyperlink r:id="rId90">
        <w:r>
          <w:rPr>
            <w:lang w:val="id_ID" w:bidi="id_ID"/>
          </w:rPr>
          <w:rPr>
            <w:color w:val="0000EE"/>
            <w:u w:val="single"/>
          </w:rPr>
          <w:t>Guru-guru hukum agama</w:t>
        </w:r>
      </w:hyperlink>
      <w:r>
        <w:rPr>
          <w:lang w:val="id_ID" w:bidi="id_ID"/>
        </w:rPr>
        <w:t xml:space="preserve"> dan </w:t>
      </w:r>
      <w:hyperlink r:id="rId20">
        <w:r>
          <w:rPr>
            <w:lang w:val="id_ID" w:bidi="id_ID"/>
          </w:rPr>
          <w:rPr>
            <w:color w:val="0000EE"/>
            <w:u w:val="single"/>
          </w:rPr>
          <w:t>Bait Suci</w:t>
        </w:r>
      </w:hyperlink>
      <w:r>
        <w:rPr>
          <w:lang w:val="id_ID" w:bidi="id_ID"/>
        </w:rPr>
        <w:t xml:space="preserve"> dapat ditemukan di Glosarium Utama. Guru-guru ini adalah guru-guru hukum Allah. Mereka mungkin adalah beberapa guru agama yang paling terkenal di Israel. Maria bertanya kepada Yesus mengapa Dia telah pergi tanpa memberi tahu mereka. Yesus menjawab dengan bertanya mengapa ia tidak tahu bahwa Dia harus berada di rumah Bapa-Nya.</w:t>
      </w:r>
    </w:p>
    <w:p>
      <w:pPr/>
      <w:r>
        <w:rPr>
          <w:lang w:val="id_ID" w:bidi="id_ID"/>
        </w:rPr>
      </w:r>
      <w:r>
        <w:rPr>
          <w:lang w:val="id_ID" w:bidi="id_ID"/>
        </w:rPr>
        <w:t xml:space="preserve">Ketika Yesus mengatakan </w:t>
      </w:r>
      <w:r>
        <w:rPr>
          <w:b/>
          <w:lang w:val="id_ID" w:bidi="id_ID"/>
        </w:rPr>
        <w:t>rumah Bapa-Ku</w:t>
      </w:r>
      <w:r>
        <w:rPr>
          <w:lang w:val="id_ID" w:bidi="id_ID"/>
        </w:rPr>
        <w:t>, Dia memaksudkan "rumah Bapa-Ku yang di surga" atau "rumah Allah." Dia sedang berbicara tentang Bait Suci. Pastikan ini tidak diterjemahkan sebagai rumah Yusuf.</w:t>
      </w:r>
    </w:p>
    <w:p>
      <w:pPr/>
      <w:r>
        <w:rPr>
          <w:lang w:val="id_ID" w:bidi="id_ID"/>
        </w:rPr>
      </w:r>
      <w:r>
        <w:rPr>
          <w:lang w:val="id_ID" w:bidi="id_ID"/>
        </w:rPr>
        <w:t xml:space="preserve">Tetapi Maria dan Yusuf tidak mengerti. Yesus pulang bersama orang tua-Nya ke Nazaret dan taat kepada mereka. Maria </w:t>
      </w:r>
      <w:r>
        <w:rPr>
          <w:b/>
          <w:lang w:val="id_ID" w:bidi="id_ID"/>
        </w:rPr>
        <w:t>menyimpan semua hal ini dalam hatinya</w:t>
      </w:r>
      <w:r>
        <w:rPr>
          <w:lang w:val="id_ID" w:bidi="id_ID"/>
        </w:rPr>
        <w:t xml:space="preserve">. Ini berarti bahwa Maria menyimpan dalam hatinya semua peristiwa yang baru saja </w:t>
      </w:r>
      <w:hyperlink r:id="rId91">
        <w:r>
          <w:rPr>
            <w:lang w:val="id_ID" w:bidi="id_ID"/>
          </w:rPr>
          <w:rPr>
            <w:color w:val="0000EE"/>
            <w:u w:val="single"/>
          </w:rPr>
          <w:t>terjadi</w:t>
        </w:r>
      </w:hyperlink>
      <w:r>
        <w:rPr>
          <w:lang w:val="id_ID" w:bidi="id_ID"/>
        </w:rPr>
        <w:t>. Ia tidak membiarkan dirinya untuk melupakannya. Pastikan untuk menerjemahkan "hati" dengan cara yang sama seperti yang telah Anda lakukan di bagian-bagian Lukas sebelumnya.</w:t>
      </w:r>
    </w:p>
    <w:p>
      <w:pPr/>
      <w:r>
        <w:rPr>
          <w:lang w:val="id_ID" w:bidi="id_ID"/>
        </w:rPr>
      </w:r>
      <w:r>
        <w:rPr>
          <w:lang w:val="id_ID" w:bidi="id_ID"/>
        </w:rPr>
        <w:t xml:space="preserve">Yesus tumbuh dalam </w:t>
      </w:r>
      <w:hyperlink r:id="rId92">
        <w:r>
          <w:rPr>
            <w:lang w:val="id_ID" w:bidi="id_ID"/>
          </w:rPr>
          <w:rPr>
            <w:color w:val="0000EE"/>
            <w:u w:val="single"/>
          </w:rPr>
          <w:t>hikmat</w:t>
        </w:r>
      </w:hyperlink>
      <w:r>
        <w:rPr>
          <w:lang w:val="id_ID" w:bidi="id_ID"/>
        </w:rPr>
        <w:t xml:space="preserve"> dan </w:t>
      </w:r>
      <w:r>
        <w:rPr>
          <w:b/>
          <w:lang w:val="id_ID" w:bidi="id_ID"/>
        </w:rPr>
        <w:t>perawakan</w:t>
      </w:r>
      <w:r>
        <w:rPr>
          <w:lang w:val="id_ID" w:bidi="id_ID"/>
        </w:rPr>
        <w:t xml:space="preserve">. Perawakan berarti Yesus menjadi dewasa secara fisik dan menjadi seorang laki-laki. Ia tumbuh dalam </w:t>
      </w:r>
      <w:r>
        <w:rPr>
          <w:b/>
          <w:lang w:val="id_ID" w:bidi="id_ID"/>
        </w:rPr>
        <w:t>perkenanan</w:t>
      </w:r>
      <w:r>
        <w:rPr>
          <w:lang w:val="id_ID" w:bidi="id_ID"/>
        </w:rPr>
        <w:t xml:space="preserve"> Allah dan manusia. Ini berarti Allah maupun orang-orang senang kepada-Nya dan menghargai-Nya.</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rekaman nats ini dalam versi terjemahan yang paling mudah dimengerti.</w:t>
      </w:r>
    </w:p>
    <w:p>
      <w:pPr/>
      <w:r>
        <w:rPr>
          <w:lang w:val="id_ID" w:bidi="id_ID"/>
        </w:rPr>
      </w:r>
      <w:r>
        <w:rPr>
          <w:lang w:val="id_ID" w:bidi="id_ID"/>
        </w:rPr>
        <w:t>Dalam sesi ini, ceritakan kembali nats ini, secara berkelompok, dalam bahasa Anda sendiri.</w:t>
      </w:r>
    </w:p>
    <w:p>
      <w:pPr/>
      <w:r>
        <w:rPr>
          <w:lang w:val="id_ID" w:bidi="id_ID"/>
        </w:rPr>
      </w:r>
      <w:r>
        <w:rPr>
          <w:lang w:val="id_ID" w:bidi="id_ID"/>
        </w:rPr>
        <w:t>Pertama, seluruh kelompok harus berlatih menceritakan bagian itu dalam bahasa Anda sendiri. Ingatlah untuk memasukkan hal-hal yang Anda putuskan dalam langkah sebelumnya, seperti kronologi, kata, frasa, emosi, atau apa pun yang Anda diskusikan.</w:t>
      </w:r>
    </w:p>
    <w:p>
      <w:pPr/>
      <w:r>
        <w:rPr>
          <w:lang w:val="id_ID" w:bidi="id_ID"/>
        </w:rPr>
      </w:r>
      <w:r>
        <w:rPr>
          <w:lang w:val="id_ID" w:bidi="id_ID"/>
        </w:rPr>
        <w:t>Seorang anggota kelompok harus menyampaikan beberapa kalimat dari nats itu dan berhenti sejenak. Seorang anggota lain harus menceritakan bagian selanjutnya dari nats itu dan berhenti sejenak. Lakukan ini sampai kelompok itu telah menceritakan kembali semua nats tersebut. Anggota-anggota kelompok dapat saling memperbaiki dalam tahap ini.</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nats tersebut tanpa gangguan setidaknya satu kali. Seorang anggota kelompok dapat menggunakan benda apa saja, gerakan, atau papan cerita untuk membantu mereka mengingat bagian nats ayat-ayat Alkitab tersebut.</w:t>
      </w:r>
    </w:p>
    <w:p>
      <w:pPr/>
      <w:r>
        <w:rPr>
          <w:lang w:val="id_ID" w:bidi="id_ID"/>
        </w:rPr>
      </w:r>
      <w:r>
        <w:rPr>
          <w:lang w:val="id_ID" w:bidi="id_ID"/>
        </w:rPr>
        <w:t xml:space="preserve">Hentikan sejenak audio ini di sini. </w:t>
      </w:r>
    </w:p>
    <w:p>
      <w:pPr/>
      <w:r>
        <w:rPr>
          <w:lang w:val="id_ID" w:bidi="id_ID"/>
        </w:rPr>
      </w:r>
      <w:r>
        <w:rPr>
          <w:lang w:val="id_ID" w:bidi="id_ID"/>
        </w:rPr>
        <w:t>Selanjutnya, kelompok dapat memutuskan versi mana dari nats tersebut yang paling disukai. Anda mungkin memutuskan untuk menyukai cara bercerita seorang anggota kelompok untuk suatu adegan, tetapi menyukai cara anggota kelompok lain menceritakan adegan lainnya.</w:t>
      </w:r>
    </w:p>
    <w:p>
      <w:pPr/>
      <w:r>
        <w:rPr>
          <w:lang w:val="id_ID" w:bidi="id_ID"/>
        </w:rPr>
      </w:r>
      <w:r>
        <w:rPr>
          <w:lang w:val="id_ID" w:bidi="id_ID"/>
        </w:rPr>
        <w:t xml:space="preserve">Hentikan sejenak audio ini di sini. </w:t>
      </w:r>
    </w:p>
    <w:p>
      <w:pPr/>
      <w:r>
        <w:rPr>
          <w:lang w:val="id_ID" w:bidi="id_ID"/>
        </w:rPr>
      </w:r>
      <w:r>
        <w:rPr>
          <w:lang w:val="id_ID" w:bidi="id_ID"/>
        </w:rPr>
        <w:t>Akhirnya, kelompok dapat menyusun versi akhir dari nats itu yang disetujui oleh semua anggota kelompok. Setiap anggota kelompok harus berlatih menceritakan versi akhir dari nats tersebut.</w:t>
      </w:r>
      <w:r>
        <w:rPr>
          <w:lang w:val="id_ID" w:bidi="id_ID"/>
        </w:rPr>
      </w:r>
      <w:r>
        <w:rPr>
          <w:lang w:val="id_ID" w:bidi="id_ID"/>
        </w:rPr>
      </w:r>
    </w:p>
    <w:p>
      <w:pPr/>
      <w:r>
        <w:rPr>
          <w:lang w:val="id_ID" w:bidi="id_ID"/>
        </w:rPr>
      </w:r>
    </w:p>
    <w:p>
      <w:pPr>
        <w:pStyle w:val="Heading2"/>
      </w:pPr>
      <w:r>
        <w:rPr>
          <w:lang w:val="id_ID" w:bidi="id_ID"/>
        </w:rPr>
        <w:t>Lukas 2:41–52</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93">
        <w:r>
          <w:rPr>
            <w:lang w:val="id_ID" w:bidi="id_ID"/>
          </w:rPr>
          <w:rPr>
            <w:color w:val="0000EE"/>
            <w:u w:val="single"/>
          </w:rPr>
          <w:t>Dengar dan Renungkan</w:t>
        </w:r>
      </w:hyperlink>
      <w:r>
        <w:rPr>
          <w:lang w:val="id_ID" w:bidi="id_ID"/>
        </w:rPr>
        <w:t xml:space="preserve"> (853 KB)</w:t>
      </w:r>
      <w:r>
        <w:rPr>
          <w:lang w:val="id_ID" w:bidi="id_ID"/>
        </w:rPr>
      </w:r>
    </w:p>
    <w:p>
      <w:pPr>
        <w:pStyle w:val="ListBullet"/>
        <w:spacing w:line="240" w:lineRule="auto"/>
        <w:ind w:left="720"/>
      </w:pPr>
      <w:r>
        <w:rPr>
          <w:lang w:val="id_ID" w:bidi="id_ID"/>
        </w:rPr>
      </w:r>
      <w:hyperlink r:id="rId94">
        <w:r>
          <w:rPr>
            <w:lang w:val="id_ID" w:bidi="id_ID"/>
          </w:rPr>
          <w:rPr>
            <w:color w:val="0000EE"/>
            <w:u w:val="single"/>
          </w:rPr>
          <w:t>Menyiapkan Panggung</w:t>
        </w:r>
      </w:hyperlink>
      <w:r>
        <w:rPr>
          <w:lang w:val="id_ID" w:bidi="id_ID"/>
        </w:rPr>
        <w:t xml:space="preserve"> (5.6 MB)</w:t>
      </w:r>
      <w:r>
        <w:rPr>
          <w:lang w:val="id_ID" w:bidi="id_ID"/>
        </w:rPr>
      </w:r>
    </w:p>
    <w:p>
      <w:pPr>
        <w:pStyle w:val="ListBullet"/>
        <w:spacing w:line="240" w:lineRule="auto"/>
        <w:ind w:left="720"/>
      </w:pPr>
      <w:r>
        <w:rPr>
          <w:lang w:val="id_ID" w:bidi="id_ID"/>
        </w:rPr>
      </w:r>
      <w:hyperlink r:id="rId95">
        <w:r>
          <w:rPr>
            <w:lang w:val="id_ID" w:bidi="id_ID"/>
          </w:rPr>
          <w:rPr>
            <w:color w:val="0000EE"/>
            <w:u w:val="single"/>
          </w:rPr>
          <w:t>Menjelaskan Adegan</w:t>
        </w:r>
      </w:hyperlink>
      <w:r>
        <w:rPr>
          <w:lang w:val="id_ID" w:bidi="id_ID"/>
        </w:rPr>
        <w:t xml:space="preserve"> (5.3 MB)</w:t>
      </w:r>
      <w:r>
        <w:rPr>
          <w:lang w:val="id_ID" w:bidi="id_ID"/>
        </w:rPr>
      </w:r>
    </w:p>
    <w:p>
      <w:pPr>
        <w:pStyle w:val="ListBullet"/>
        <w:spacing w:line="240" w:lineRule="auto"/>
        <w:ind w:left="720"/>
      </w:pPr>
      <w:r>
        <w:rPr>
          <w:lang w:val="id_ID" w:bidi="id_ID"/>
        </w:rPr>
      </w:r>
      <w:hyperlink r:id="rId96">
        <w:r>
          <w:rPr>
            <w:lang w:val="id_ID" w:bidi="id_ID"/>
          </w:rPr>
          <w:rPr>
            <w:color w:val="0000EE"/>
            <w:u w:val="single"/>
          </w:rPr>
          <w:t>Memperagakan Bacaan</w:t>
        </w:r>
      </w:hyperlink>
      <w:r>
        <w:rPr>
          <w:lang w:val="id_ID" w:bidi="id_ID"/>
        </w:rPr>
        <w:t xml:space="preserve"> (5.4 MB)</w:t>
      </w:r>
      <w:r>
        <w:rPr>
          <w:lang w:val="id_ID" w:bidi="id_ID"/>
        </w:rPr>
      </w:r>
    </w:p>
    <w:p>
      <w:pPr>
        <w:pStyle w:val="ListBullet"/>
        <w:spacing w:line="240" w:lineRule="auto"/>
        <w:ind w:left="720"/>
      </w:pPr>
      <w:r>
        <w:rPr>
          <w:lang w:val="id_ID" w:bidi="id_ID"/>
        </w:rPr>
      </w:r>
      <w:hyperlink r:id="rId97">
        <w:r>
          <w:rPr>
            <w:lang w:val="id_ID" w:bidi="id_ID"/>
          </w:rPr>
          <w:rPr>
            <w:color w:val="0000EE"/>
            <w:u w:val="single"/>
          </w:rPr>
          <w:t>Melengkapi yang Kurang</w:t>
        </w:r>
      </w:hyperlink>
      <w:r>
        <w:rPr>
          <w:lang w:val="id_ID" w:bidi="id_ID"/>
        </w:rPr>
        <w:t xml:space="preserve"> (2.9 MB)</w:t>
      </w:r>
      <w:r>
        <w:rPr>
          <w:lang w:val="id_ID" w:bidi="id_ID"/>
        </w:rPr>
      </w:r>
    </w:p>
    <w:p>
      <w:pPr>
        <w:pStyle w:val="ListBullet"/>
        <w:spacing w:line="240" w:lineRule="auto"/>
        <w:ind w:left="720"/>
      </w:pPr>
      <w:r>
        <w:rPr>
          <w:lang w:val="id_ID" w:bidi="id_ID"/>
        </w:rPr>
      </w:r>
      <w:hyperlink r:id="rId98">
        <w:r>
          <w:rPr>
            <w:lang w:val="id_ID" w:bidi="id_ID"/>
          </w:rPr>
          <w:rPr>
            <w:color w:val="0000EE"/>
            <w:u w:val="single"/>
          </w:rPr>
          <w:t>Menyampaikan Firman Tuhan</w:t>
        </w:r>
      </w:hyperlink>
      <w:r>
        <w:rPr>
          <w:lang w:val="id_ID" w:bidi="id_ID"/>
        </w:rPr>
        <w:t xml:space="preserve"> (2.1 MB)</w:t>
      </w:r>
      <w:r>
        <w:rPr>
          <w:lang w:val="id_ID" w:bidi="id_ID"/>
        </w:rPr>
      </w:r>
      <w:r>
        <w:rPr>
          <w:lang w:val="id_ID" w:bidi="id_ID"/>
        </w:rPr>
      </w:r>
      <w:r>
        <w:rPr>
          <w:lang w:val="id_ID" w:bidi="id_ID"/>
        </w:rPr>
      </w:r>
    </w:p>
    <w:p>
      <w:pPr/>
      <w:r>
        <w:rPr>
          <w:lang w:val="id_ID" w:bidi="id_ID"/>
        </w:rPr>
      </w:r>
    </w:p>
    <w:p>
      <w:pPr>
        <w:pStyle w:val="Heading2"/>
      </w:pPr>
      <w:r>
        <w:rPr>
          <w:lang w:val="id_ID" w:bidi="id_ID"/>
        </w:rPr>
        <w:t>Lukas 3:1–14</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Dengarkan Lukas 3:1–14 dan renungkan dalam hati Anda. Dengarkan teks sebanyak tiga kali (dalam tiga terjemahan yang berbeda, jika memungkinkan). Kemudian diskusikan pertanyaan berikut dalam kelompok:</w:t>
      </w:r>
    </w:p>
    <w:p>
      <w:pPr>
        <w:pStyle w:val="ListBullet"/>
        <w:spacing w:line="240" w:lineRule="auto"/>
        <w:ind w:left="720"/>
      </w:pPr>
      <w:r>
        <w:rPr>
          <w:lang w:val="id_ID" w:bidi="id_ID"/>
        </w:rPr>
      </w:r>
      <w:r>
        <w:rPr>
          <w:lang w:val="id_ID" w:bidi="id_ID"/>
        </w:rPr>
        <w:t>Apa yang Anda suka di kisah ini?</w:t>
      </w:r>
    </w:p>
    <w:p>
      <w:pPr>
        <w:pStyle w:val="ListBullet"/>
        <w:spacing w:line="240" w:lineRule="auto"/>
        <w:ind w:left="720"/>
      </w:pPr>
      <w:r>
        <w:rPr>
          <w:lang w:val="id_ID" w:bidi="id_ID"/>
        </w:rPr>
      </w:r>
      <w:r>
        <w:rPr>
          <w:lang w:val="id_ID" w:bidi="id_ID"/>
        </w:rPr>
        <w:t>Apa yang Anda tidak suka atau tidak mengerti?</w:t>
      </w:r>
    </w:p>
    <w:p>
      <w:pPr>
        <w:pStyle w:val="ListBullet"/>
        <w:spacing w:line="240" w:lineRule="auto"/>
        <w:ind w:left="720"/>
      </w:pPr>
      <w:r>
        <w:rPr>
          <w:lang w:val="id_ID" w:bidi="id_ID"/>
        </w:rPr>
      </w:r>
      <w:r>
        <w:rPr>
          <w:lang w:val="id_ID" w:bidi="id_ID"/>
        </w:rPr>
        <w:t>Apa yang diceritakan kisah ini tentang Yesus?</w:t>
      </w:r>
    </w:p>
    <w:p>
      <w:pPr>
        <w:pStyle w:val="ListBullet"/>
        <w:spacing w:line="240" w:lineRule="auto"/>
        <w:ind w:left="720"/>
      </w:pPr>
      <w:r>
        <w:rPr>
          <w:lang w:val="id_ID" w:bidi="id_ID"/>
        </w:rPr>
      </w:r>
      <w:r>
        <w:rPr>
          <w:lang w:val="id_ID" w:bidi="id_ID"/>
        </w:rPr>
        <w:t>Apa yang diceritakan kisah ini tentang orang-orang?</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 kenalan Anda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sekali dalam versi yang paling mudah dimengerti.</w:t>
      </w:r>
    </w:p>
    <w:p>
      <w:pPr/>
      <w:r>
        <w:rPr>
          <w:lang w:val="id_ID" w:bidi="id_ID"/>
        </w:rPr>
      </w:r>
      <w:r>
        <w:rPr>
          <w:lang w:val="id_ID" w:bidi="id_ID"/>
        </w:rPr>
        <w:t>Lukas melanjutkan kisahnya dengan peristiwa berikutnya yang terjadi dalam kehidupan Yesus. Kisah ini terjadi sekitar 18 tahun setelah Yesus diserahkan di Bait Suci. Yesus maupun sepupu-Nya, Yohanes, berusia sekitar 30 tahun ketika mereka memulai pelayanan publik mereka. Kisah ini menunjukkan bahwa Yohanes menggenapi rencananya untuk mempersiapkan jalan bagi Tuhan -- Yesus. Yohanes sedang mengajar di gurun Yudea, di kedua sisi Sungai Yordan. Sungai Yordan memiliki panjang sekitar 320 km. Orang-orang dapat menyeberanginya dengan mudah. Biasanya lebarnya sekitar 30 meter dan kedalamannya 3 meter.</w:t>
      </w:r>
    </w:p>
    <w:p>
      <w:pPr/>
      <w:r>
        <w:rPr>
          <w:lang w:val="id_ID" w:bidi="id_ID"/>
        </w:rPr>
      </w:r>
      <w:r>
        <w:rPr>
          <w:lang w:val="id_ID" w:bidi="id_ID"/>
        </w:rPr>
        <w:t>Berhenti dan tunjukkan kepada tim Anda satu gambar Sungai Yordan dan padang gurun Yudea agar lebih memahami geografisnya.</w:t>
      </w:r>
    </w:p>
    <w:p>
      <w:pPr/>
      <w:r>
        <w:rPr>
          <w:lang w:val="id_ID" w:bidi="id_ID"/>
        </w:rPr>
      </w:r>
      <w:r>
        <w:rPr>
          <w:lang w:val="id_ID" w:bidi="id_ID"/>
        </w:rPr>
        <w:t>Sama seperti seorang sejarawan, Lukas memberikan informasi latar belakang sehingga orang-orang akan mengetahui kapan kisah ini berlangsung. Pada waktu ini, itu adalah tahun kelima belas dari pemerintahan kaisar Romawi, Kaisar Tiberius. Ia memerintah Kekaisaran Romawi dari kota Roma. Kekaisaran Romawi mencakup provinsi-provinsi Yahudi Yudea dan Galilea. Tahun kelima belasnya kurang lebih sekitar tahun 26 sampai 28 Masehi. Pontius Pilatus adalah nama gubernur, atau pemimpin, Yudea. Ia berada di bawah otoritas kaisar Romawi.</w:t>
      </w:r>
    </w:p>
    <w:p>
      <w:pPr/>
      <w:r>
        <w:rPr>
          <w:lang w:val="id_ID" w:bidi="id_ID"/>
        </w:rPr>
      </w:r>
      <w:r>
        <w:rPr>
          <w:lang w:val="id_ID" w:bidi="id_ID"/>
        </w:rPr>
        <w:t>Raja Herodes, atau Herodes Agung, adalah raja Galilea. Ia meninggal tidak lama setelah Yesus lahir. Kaisar Romawi membagi negaranya menjadi empat bagian. Ia menunjuk beberapa putra Herodes untuk memerintah wilayah-wilayah itu. Herodes, raja wilayah Galilea, adalah putra Herodes Agung. Nama lengkapnya adalah Herodes Antipas. Raja wilayah berarti ia memerintah atas seperempat dari satu wilayah Dalam hal ini, Herodes Antipas adalah penguasa Galilea. Saudara laki-laki Herodes adalah Filipus. Mereka berdua adalah putra Herodes Agung, tetapi mereka memiliki ibu yang berbeda. Filipus memerintah atas Iturea dan Trakonitis. Ini adalah nama dua provinsi di sebelah timur Galilea. Orang-orang yang tinggal di sana adalah orang-orang bukan Yahudi. Seorang penguasa bernama Lisanias memerintah atas daerah Abilene, yang adalah satu provinsi di utara dan timur Galilea. Lukas memberi tahu kita tentang para penguasa ini agar lebih memahami situasi politik ketika Yohanes memulai pelayanannya.</w:t>
      </w:r>
    </w:p>
    <w:p>
      <w:pPr/>
      <w:r>
        <w:rPr>
          <w:lang w:val="id_ID" w:bidi="id_ID"/>
        </w:rPr>
      </w:r>
      <w:r>
        <w:rPr>
          <w:lang w:val="id_ID" w:bidi="id_ID"/>
        </w:rPr>
        <w:t>Berhenti dan tunjukkan kepada tim Anda peta Galilea, Iturea, Trakonitis, dan Abilene -- empat wilayah yang diperintah oleh empat pemimpin pada saat ini. Pastikan untuk menyoroti letak Sungai Yordan, berkaitan dengan semua provinsi yang berbeda.</w:t>
      </w:r>
    </w:p>
    <w:p>
      <w:pPr/>
      <w:r>
        <w:rPr>
          <w:lang w:val="id_ID" w:bidi="id_ID"/>
        </w:rPr>
      </w:r>
      <w:r>
        <w:rPr>
          <w:lang w:val="id_ID" w:bidi="id_ID"/>
        </w:rPr>
        <w:t>Lukas juga memberi tahu kita tentang situasi keagamaan. Hanas dan Kayafas adalah imam-imam besar. Imam besar adalah pemimpin semua imam Yahudi. Ia juga adalah pemimpin mahkamah agung Yahudi. Karena inilah ia memiliki kuasa dan pengaruh yang besar. Menurut adat Yahudi, imam-imam besar melayani seumur hidup mereka. Hanas adalah imam besar, tetapi gubernur Romawi memecat dia dari kedudukannya. Ia digantikan oleh Kayafas, menantu Hanas. Lukas mengikuti kebiasaan Yahudi dan terus mengacu pada Hanas sebagai imam walaupun Kayafas adalah imam besar resmi. Ingatlah bahwa ini adalah informasi latar belakang.</w:t>
      </w:r>
    </w:p>
    <w:p>
      <w:pPr/>
      <w:r>
        <w:rPr>
          <w:lang w:val="id_ID" w:bidi="id_ID"/>
        </w:rPr>
      </w:r>
      <w:r>
        <w:rPr>
          <w:lang w:val="id_ID" w:bidi="id_ID"/>
        </w:rPr>
        <w:t>Allah berbicara kepada Yohanes. Yohanes masih tinggal di padang gurun. Firman Allah datang kepada Yohanes. Ini berarti Allah memberi Yohanes satu pesan khusus. Yohanes mulai berkhotbah kepada orang-orang di sekitar Sungai Yordan. Berkhotbah adalah memberitakan sesuatu yang penting kepada orang-orang secara umum. Yohanes menyampaikan pesan Allah kepada orang banyak yang datang untuk mendengarkan-Nya. Pesan Yohanes adalah mereka harus dibaptis untuk menunjukkan pertobatan. Baptisan mengacu pada satu pembasuhan seremonial yang menyucikan seseorang atau membuatnya tahir secara ritual. Baptisan menunjukkan bahwa seseorang ingin berhenti berbuat dosa, atau yang tidak mematuhi Allah, dan mulai mematuhi Allah. Pertobatan berarti berpaling dari dosa dan berbalik kepada Allah. Jika orang-orang bertobat, dosa mereka akan diampuni.</w:t>
      </w:r>
    </w:p>
    <w:p>
      <w:pPr/>
      <w:r>
        <w:rPr>
          <w:lang w:val="id_ID" w:bidi="id_ID"/>
        </w:rPr>
      </w:r>
      <w:r>
        <w:rPr>
          <w:lang w:val="id_ID" w:bidi="id_ID"/>
        </w:rPr>
        <w:t>Berhenti dan diskusikan dengan tim Anda: Bagaimana orang-orang dalam budaya Anda menunjukkan bahwa mereka memulai cara hidup yang baru? Adakah upacaranya? Gambarkanlah mereka.</w:t>
      </w:r>
    </w:p>
    <w:p>
      <w:pPr/>
      <w:r>
        <w:rPr>
          <w:lang w:val="id_ID" w:bidi="id_ID"/>
        </w:rPr>
      </w:r>
      <w:r>
        <w:rPr>
          <w:lang w:val="id_ID" w:bidi="id_ID"/>
        </w:rPr>
        <w:t>Kemudian Lukas membagikan satu nubuat dari Yesaya supaya orang-orang tahu bahwa Yohanes menggenapinya. Hampir 700 tahun sebelum Yohanes lahir, nabi Yesaya menulis tentang dia dalam bahasa Ibrani. Ia mengatakan bahwa seseorang akan mengumumkan kepada orang-orang bahwa Tuhan Allah datang dan mereka harus bersiap-siap untuk-Nya. Dalam puisi Ibrani, makna yang sama diulang dengan kata-kata yang berbeda. Yesaya menggunakan banyak perbandingan untuk mengatakan hal yang sama. Pesan Yesaya adalah bahwa orang-orang harus menyiapkan jalan bagi Tuhan. Kebiasaan orang Yahudi adalah mempersiapkan jalan ketika seorang raja datang melewati desa mereka. Tuhan, atau dalam hal ini Allah sendiri, datang kepada mereka sebagai Mesias. Mempersiapkan jalan adalah satu kiasan. Itu berarti bahwa orang-orang harus bertobat untuk menyiapkan diri mereka bagi kedatangan Tuhan.</w:t>
      </w:r>
    </w:p>
    <w:p>
      <w:pPr/>
      <w:r>
        <w:rPr>
          <w:lang w:val="id_ID" w:bidi="id_ID"/>
        </w:rPr>
      </w:r>
      <w:r>
        <w:rPr>
          <w:lang w:val="id_ID" w:bidi="id_ID"/>
        </w:rPr>
        <w:t>Yesaya mengatakan bahwa semua orang akan melihat keselamatan Allah. Kata keselamatan yang digunakan di sini sama dengan yang digunakan Simeon ketika ia berbicara tentang Juruselamat. Semua orang akan melihat keselamatan karena mereka akan melihat Yesus. Dia adalah Mesias yang telah diutus Allah untuk menyelamatkan orang-orang.</w:t>
      </w:r>
    </w:p>
    <w:p>
      <w:pPr/>
      <w:r>
        <w:rPr>
          <w:lang w:val="id_ID" w:bidi="id_ID"/>
        </w:rPr>
      </w:r>
      <w:r>
        <w:rPr>
          <w:lang w:val="id_ID" w:bidi="id_ID"/>
        </w:rPr>
        <w:t>Lukas kemudian mengatakan bagaimana Yohanes menggenapi nubuat ini. Orang banyak datang ke Sungai Yordan untuk dibaptis oleh Yohanes. Tetapi Yohanes mengkritik orang-orang dengan menyebut mereka ular beracun. Dalam budaya Yahudi, ini satu penghinaan yang menyiratkan bahwa orang-orang itu jahat.</w:t>
      </w:r>
    </w:p>
    <w:p>
      <w:pPr/>
      <w:r>
        <w:rPr>
          <w:lang w:val="id_ID" w:bidi="id_ID"/>
        </w:rPr>
      </w:r>
      <w:r>
        <w:rPr>
          <w:lang w:val="id_ID" w:bidi="id_ID"/>
        </w:rPr>
        <w:t>Berhenti dan tunjukkan kepada tim Anda satu gambar ular.</w:t>
      </w:r>
    </w:p>
    <w:p>
      <w:pPr/>
      <w:r>
        <w:rPr>
          <w:lang w:val="id_ID" w:bidi="id_ID"/>
        </w:rPr>
      </w:r>
      <w:r>
        <w:rPr>
          <w:lang w:val="id_ID" w:bidi="id_ID"/>
        </w:rPr>
        <w:t>Yohanes mengatakan kepada mereka bahwa mereka datang untuk dibaptis hanya untuk menghindari hukuman Allah, bukan karena mereka sungguh-sungguh ingin berbalik kepada Allah. Ia mengatakan mereka harus membuktikan bahwa mereka sungguh-sungguh bertobat, atau berbalik kepada Allah. Mereka dapat membuktikan pertobatan mereka dengan menghasilkan banyak buah, yang berarti berpikir dan bertindak dengan cara yang Allah kehendaki. Banyak orang Yahudi percaya bahwa Allah lebih berkenan kepada bangsa mereka daripada semua bangsa lain. Namun, Yohanes mengatakan bahwa menjadi keturunan Abraham tidak akan menyelamatkan mereka dari penghakiman dan hukuman Allah. Dia mengatakan kepada mereka, Allah bisa membuat keturunan Abraham dari batu-batu jika Ia mau.</w:t>
      </w:r>
    </w:p>
    <w:p>
      <w:pPr/>
      <w:r>
        <w:rPr>
          <w:lang w:val="id_ID" w:bidi="id_ID"/>
        </w:rPr>
      </w:r>
      <w:r>
        <w:rPr>
          <w:lang w:val="id_ID" w:bidi="id_ID"/>
        </w:rPr>
        <w:t>Yohanes membandingkan pepohonan dengan orang-orang itu. Ia mengatakan Allah siap menghakimi banyak orang seperti kapak siap memotong pepohonan. Buah-buah mengacu pada pemikiran dan tindakan yang baik. Yohanes mengatakan Allah siap menghakimi dan menghukum mereka yang belum berbalik kepada-Nya. Mereka yang belum berbalik kepada Allah tidak akan menghasilkan buah-buah yang baik. Kemudian banyak orang mulai bertanya apa yang harus mereka lakukan untuk menunjukkan bahwa mereka telah bertobat. Tiga kelompok orang yang menanyakan pertanyaan ini kepada Yohanes adalah kerumunan, para pemungut cukai, dan para prajurit.</w:t>
      </w:r>
    </w:p>
    <w:p>
      <w:pPr/>
      <w:r>
        <w:rPr>
          <w:lang w:val="id_ID" w:bidi="id_ID"/>
        </w:rPr>
      </w:r>
      <w:r>
        <w:rPr>
          <w:lang w:val="id_ID" w:bidi="id_ID"/>
        </w:rPr>
        <w:t>Yohanes mengatakan kepada kerumunan agar memberikan jubah ekstra apa pun, atau kaus, kepada mereka yang membutuhkan. Ia juga mengatakan kepada mereka bahwa siapa pun yang memiliki lebih banyak makanan daripada apa yang mereka butuhkan harus berbagi dengan orang yang tidak mempunyai apa-apa.</w:t>
      </w:r>
    </w:p>
    <w:p>
      <w:pPr/>
      <w:r>
        <w:rPr>
          <w:lang w:val="id_ID" w:bidi="id_ID"/>
        </w:rPr>
      </w:r>
      <w:r>
        <w:rPr>
          <w:lang w:val="id_ID" w:bidi="id_ID"/>
        </w:rPr>
        <w:t>Berhenti dan tunjukkan kepada tim Anda satu gambar jubah.</w:t>
      </w:r>
    </w:p>
    <w:p>
      <w:pPr/>
      <w:r>
        <w:rPr>
          <w:lang w:val="id_ID" w:bidi="id_ID"/>
        </w:rPr>
      </w:r>
      <w:r>
        <w:rPr>
          <w:lang w:val="id_ID" w:bidi="id_ID"/>
        </w:rPr>
        <w:t>Yohanes mengatakan kepada para pemungut cukai agar tidak mengambil lebih banyak uang dari orang-orang lebih daripada yang diwajibkan oleh hukum. Para pemungut cukai dibenci dalam budaya Yahudi karena mereka bekerja untuk orang-orang Romawi. Mereka biasanya mengumpulkan lebih banyak uang daripada yang diwajibkan sehingga mereka bisa menyimpan beberapa untuk diri mereka.</w:t>
      </w:r>
    </w:p>
    <w:p>
      <w:pPr/>
      <w:r>
        <w:rPr>
          <w:lang w:val="id_ID" w:bidi="id_ID"/>
        </w:rPr>
      </w:r>
      <w:r>
        <w:rPr>
          <w:lang w:val="id_ID" w:bidi="id_ID"/>
        </w:rPr>
        <w:t>Yohanes mengatakan kepada para prajurit agar tidak menggunakan kekerasan atau tuduhan palsu untuk mendapatkan uang dari orang-orang. Ketika seorang prajurit melontarkan tuduhan palsu kepada seseorang atas satu kejahatan, mereka pergi ke pengadilan. Orang yang tidak bersalah harus memberikan uang atas kejahatan itu. Prajurit yang menuduh mereka akan memperoleh bagian dari uang itu. Yohanes mengatakan kepada mereka agar puas dengan upah yang mereka terima.</w:t>
      </w:r>
    </w:p>
    <w:p>
      <w:pPr/>
      <w:r>
        <w:rPr>
          <w:lang w:val="id_ID" w:bidi="id_ID"/>
        </w:rPr>
      </w:r>
      <w:r>
        <w:rPr>
          <w:lang w:val="id_ID" w:bidi="id_ID"/>
        </w:rPr>
        <w:t>Kisah ini menunjukkan bahwa Yohanes menggenapi rencananya untuk mempersiapkan jalan bagi Mesias--Yesus. Ini menunjukkan bahwa Yohanes membawa pesan Allah kepada orang-orang. Ia mengatakan kepada mereka supaya dibaptis untuk menunjukkan bahwa mereka telah berbalik kepada Allah. Ia mengatakan bahwa cara mereka hidup harus menunjukkan bahwa mereka telah bertobat.</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Dalam sesi ini, Anda akan membantu kelompok memvisualisasikan kisah ini. Anda akan membantu kelompok mendefinisikan adegan, latar, dan karakter dari kisah ini</w:t>
      </w:r>
    </w:p>
    <w:p>
      <w:pPr/>
      <w:r>
        <w:rPr>
          <w:lang w:val="id_ID" w:bidi="id_ID"/>
        </w:rPr>
      </w:r>
      <w:r>
        <w:rPr>
          <w:lang w:val="id_ID" w:bidi="id_ID"/>
        </w:rPr>
        <w:t>Kisah ini memiliki empat adegan.</w:t>
      </w:r>
    </w:p>
    <w:p>
      <w:pPr/>
      <w:r>
        <w:rPr>
          <w:lang w:val="id_ID" w:bidi="id_ID"/>
        </w:rPr>
      </w:r>
      <w:r>
        <w:rPr>
          <w:b/>
          <w:lang w:val="id_ID" w:bidi="id_ID"/>
        </w:rPr>
        <w:t>Adegan pertama:</w:t>
      </w:r>
      <w:r>
        <w:rPr>
          <w:lang w:val="id_ID" w:bidi="id_ID"/>
        </w:rPr>
        <w:t xml:space="preserve"> Yesaya bernubuat tentang Yohanes.</w:t>
      </w:r>
    </w:p>
    <w:p>
      <w:pPr/>
      <w:r>
        <w:rPr>
          <w:lang w:val="id_ID" w:bidi="id_ID"/>
        </w:rPr>
      </w:r>
      <w:r>
        <w:rPr>
          <w:b/>
          <w:lang w:val="id_ID" w:bidi="id_ID"/>
        </w:rPr>
        <w:t>Adegan kedua:</w:t>
      </w:r>
      <w:r>
        <w:rPr>
          <w:lang w:val="id_ID" w:bidi="id_ID"/>
        </w:rPr>
        <w:t xml:space="preserve"> Lukas memperkenalkan kaisar, gubernur, dan para pemimpin untuk menyusun waktu dari kisah ini.</w:t>
      </w:r>
    </w:p>
    <w:p>
      <w:pPr/>
      <w:r>
        <w:rPr>
          <w:lang w:val="id_ID" w:bidi="id_ID"/>
        </w:rPr>
      </w:r>
      <w:r>
        <w:rPr>
          <w:b/>
          <w:lang w:val="id_ID" w:bidi="id_ID"/>
        </w:rPr>
        <w:t>Adegan ketiga:</w:t>
      </w:r>
      <w:r>
        <w:rPr>
          <w:lang w:val="id_ID" w:bidi="id_ID"/>
        </w:rPr>
        <w:t xml:space="preserve"> Allah berbicara kepada Yohanes, putra Zakharia. Yohanes mengatakan kepada orang-orang untuk dibaptis sebagai simbol pertobatan dari dosa-dosa mereka dan perpalingan mereka kepada Allah.</w:t>
      </w:r>
    </w:p>
    <w:p>
      <w:pPr/>
      <w:r>
        <w:rPr>
          <w:lang w:val="id_ID" w:bidi="id_ID"/>
        </w:rPr>
      </w:r>
      <w:r>
        <w:rPr>
          <w:b/>
          <w:lang w:val="id_ID" w:bidi="id_ID"/>
        </w:rPr>
        <w:t>Adegan keempat:</w:t>
      </w:r>
      <w:r>
        <w:rPr>
          <w:lang w:val="id_ID" w:bidi="id_ID"/>
        </w:rPr>
        <w:t xml:space="preserve"> Yohanes mengatakan kepada orang-orang untuk membuktikan bahwa mereka telah bertobat melalui cara hidup mereka. Banyak orang merespons dengan mengajukan serangkaian pertanyaan.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Yesaya</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Yohanes</w:t>
      </w:r>
    </w:p>
    <w:p>
      <w:pPr>
        <w:pStyle w:val="ListBullet"/>
        <w:spacing w:line="240" w:lineRule="auto"/>
        <w:ind w:left="720"/>
      </w:pPr>
      <w:r>
        <w:rPr>
          <w:lang w:val="id_ID" w:bidi="id_ID"/>
        </w:rPr>
      </w:r>
      <w:r>
        <w:rPr>
          <w:lang w:val="id_ID" w:bidi="id_ID"/>
        </w:rPr>
        <w:t>Orang-orang</w:t>
      </w:r>
    </w:p>
    <w:p>
      <w:pPr>
        <w:pStyle w:val="ListBullet"/>
        <w:spacing w:line="240" w:lineRule="auto"/>
        <w:ind w:left="720"/>
      </w:pPr>
      <w:r>
        <w:rPr>
          <w:lang w:val="id_ID" w:bidi="id_ID"/>
        </w:rPr>
      </w:r>
      <w:r>
        <w:rPr>
          <w:lang w:val="id_ID" w:bidi="id_ID"/>
        </w:rPr>
        <w:t>Para pemungut cukai</w:t>
      </w:r>
    </w:p>
    <w:p>
      <w:pPr>
        <w:pStyle w:val="ListBullet"/>
        <w:spacing w:line="240" w:lineRule="auto"/>
        <w:ind w:left="720"/>
      </w:pPr>
      <w:r>
        <w:rPr>
          <w:lang w:val="id_ID" w:bidi="id_ID"/>
        </w:rPr>
      </w:r>
      <w:r>
        <w:rPr>
          <w:lang w:val="id_ID" w:bidi="id_ID"/>
        </w:rPr>
        <w:t>Para prajurit</w:t>
      </w:r>
    </w:p>
    <w:p>
      <w:pPr/>
      <w:r>
        <w:rPr>
          <w:lang w:val="id_ID" w:bidi="id_ID"/>
        </w:rPr>
      </w:r>
      <w:r>
        <w:rPr>
          <w:lang w:val="id_ID" w:bidi="id_ID"/>
        </w:rPr>
        <w:t>Dalam sesi ini, gunakanlah papan cerita kelompok, gambarlah, atau gunakan alat peraga lain untuk memvisualisasikan kisah dan adegan di dalamnya.</w:t>
      </w:r>
    </w:p>
    <w:p>
      <w:pPr/>
      <w:r>
        <w:rPr>
          <w:lang w:val="id_ID" w:bidi="id_ID"/>
        </w:rPr>
      </w:r>
      <w:r>
        <w:rPr>
          <w:lang w:val="id_ID" w:bidi="id_ID"/>
        </w:rPr>
        <w:t>Penting untuk diperhatikan bahwa adegan-adegan kisah disusun ulang dalam urutan kronologis agar membuatnya lebih mudah pada saat memerankannya.</w:t>
      </w:r>
    </w:p>
    <w:p>
      <w:pPr/>
      <w:r>
        <w:rPr>
          <w:lang w:val="id_ID" w:bidi="id_ID"/>
        </w:rPr>
      </w:r>
      <w:r>
        <w:rPr>
          <w:lang w:val="id_ID" w:bidi="id_ID"/>
        </w:rPr>
        <w:t xml:space="preserve">Yesaya menubuatkan tentang kedatangan Allah. Ia mengatakan kepada orang-orang bahwa mereka harus meluruskan jalan mereka. </w:t>
      </w:r>
    </w:p>
    <w:p>
      <w:pPr/>
      <w:r>
        <w:rPr>
          <w:lang w:val="id_ID" w:bidi="id_ID"/>
        </w:rPr>
      </w:r>
      <w:r>
        <w:rPr>
          <w:lang w:val="id_ID" w:bidi="id_ID"/>
        </w:rPr>
        <w:t>Penting untuk diingat bahwa nubuat ini dibuat 700 tahun yang lalu. Yesaya berbicara tentang masa depan. Hidup dan tindakan Yohanes menggenapi nubuat Yesaya.</w:t>
      </w:r>
    </w:p>
    <w:p>
      <w:pPr/>
      <w:r>
        <w:rPr>
          <w:lang w:val="id_ID" w:bidi="id_ID"/>
        </w:rPr>
      </w:r>
      <w:r>
        <w:rPr>
          <w:lang w:val="id_ID" w:bidi="id_ID"/>
        </w:rPr>
        <w:t>Peristiwa itu terjadi pada masa ketika Tiberius menjadi kaisar Romawi dan Pontius berkuasa atas Yudea. Herodes, Filipus, dan Lisanias adalah penguasa-penguasa. Hanas dan Kayafas adalah imam-imam besar.</w:t>
      </w:r>
    </w:p>
    <w:p>
      <w:pPr/>
      <w:r>
        <w:rPr>
          <w:lang w:val="id_ID" w:bidi="id_ID"/>
        </w:rPr>
      </w:r>
      <w:r>
        <w:rPr>
          <w:lang w:val="id_ID" w:bidi="id_ID"/>
        </w:rPr>
        <w:t>Pada saat itu, Yohanes tinggal di padang gurun. Yohanes mendapat satu pesan dari Allah. Kemudian Yohanes melakukan perjalanan di kedua sisi Sungai Yordan sambil mengatakan kepada orang-orang untuk dibaptis. Membaptis adalah simbol pertobatan dari dosa-dosa mereka dan perpalingan mereka kepada Allah untuk pengampunan.</w:t>
      </w:r>
    </w:p>
    <w:p>
      <w:pPr/>
      <w:r>
        <w:rPr>
          <w:lang w:val="id_ID" w:bidi="id_ID"/>
        </w:rPr>
      </w:r>
      <w:r>
        <w:rPr>
          <w:lang w:val="id_ID" w:bidi="id_ID"/>
        </w:rPr>
        <w:t>Penting untuk diingat bahwa kata baptisan berarti pencelupan dalam air. Penting juga untuk diingat bahwa Sungai Yordan tidak terlalu dalam dan bisa dengan mudah diseberangi.</w:t>
      </w:r>
    </w:p>
    <w:p>
      <w:pPr/>
      <w:r>
        <w:rPr>
          <w:lang w:val="id_ID" w:bidi="id_ID"/>
        </w:rPr>
      </w:r>
      <w:r>
        <w:rPr>
          <w:lang w:val="id_ID" w:bidi="id_ID"/>
        </w:rPr>
        <w:t>Yohanes mengatakan kepada orang-orang untuk membuktikan bahwa mereka telah bertobat melalui cara hidup mereka. Yohanes menekankan bahwa mereka tidak boleh mengira bahwa mereka diselamatkan hanya karena mereka adalah keturunan Abraham.</w:t>
      </w:r>
    </w:p>
    <w:p>
      <w:pPr/>
      <w:r>
        <w:rPr>
          <w:lang w:val="id_ID" w:bidi="id_ID"/>
        </w:rPr>
      </w:r>
      <w:r>
        <w:rPr>
          <w:lang w:val="id_ID" w:bidi="id_ID"/>
        </w:rPr>
        <w:t>Penting untuk diingat bahwa Lukas mengatakan bagaimana Yohanes membandingkan orang-orang dengan pohon-pohon buah. Beberapa pohon menghasilkan buah, beberapa lainnya tidak menghasilkan buah. Beberapa orang melakukan perbuatan baik sebagai satu tanda bahwa mereka benar-benar telah berpaling dari cara-cara hidup mereka yang lama dan mereka memiliki satu hubungan yang baru dengan Allah. Beberapa orang hanya mengandalkan ritual-ritual. Ritual bisa jadi adalah baptisan, bukan sebagai satu tanda perubahan hidup, melainkan sebagai satu langkah untuk menyenangkan Allah. Beberapa orang mengandalkan satu hubungan yang istimewa. Dalam kasus orang Yahudi, hubungan istimewa itu adalah menjadi keturunan Abraham. Orang-orang mengandalkan ritual atau hubungan istimewa menghalangi mereka dari melakukan hal-hal yang baik atau perbuatan-perbuatan baik. Orang-orang ini dibandingkan dengan sebuah pohon yang tidak menghasilkan buah. Penghakiman Allah atas orang-orang itu adalah seperti seorang petani yang datang untuk memotong pohon yang tidak menghasilkan buah.</w:t>
      </w:r>
    </w:p>
    <w:p>
      <w:pPr/>
      <w:r>
        <w:rPr>
          <w:lang w:val="id_ID" w:bidi="id_ID"/>
        </w:rPr>
      </w:r>
      <w:r>
        <w:rPr>
          <w:lang w:val="id_ID" w:bidi="id_ID"/>
        </w:rPr>
        <w:t>Penting untuk diingat bahwa beberapa orang merasa bebas dari penghakiman apa pun hanya karena mereka adalah keturunan Abraham.</w:t>
      </w:r>
    </w:p>
    <w:p>
      <w:pPr/>
      <w:r>
        <w:rPr>
          <w:lang w:val="id_ID" w:bidi="id_ID"/>
        </w:rPr>
      </w:r>
      <w:r>
        <w:rPr>
          <w:lang w:val="id_ID" w:bidi="id_ID"/>
        </w:rPr>
        <w:t>Orang-orang bertanya apa yang harus mereka lakukan.</w:t>
      </w:r>
    </w:p>
    <w:p>
      <w:pPr/>
      <w:r>
        <w:rPr>
          <w:lang w:val="id_ID" w:bidi="id_ID"/>
        </w:rPr>
      </w:r>
      <w:r>
        <w:rPr>
          <w:lang w:val="id_ID" w:bidi="id_ID"/>
        </w:rPr>
        <w:t>Penting untuk diingat bahwa orang-orang bertanya tentang buah-buah apakah yang harus mereka tunjukkan sebagai satu cara untuk menunjukkan bahwa mereka telah sungguh-sungguh bertobat.</w:t>
      </w:r>
    </w:p>
    <w:p>
      <w:pPr/>
      <w:r>
        <w:rPr>
          <w:lang w:val="id_ID" w:bidi="id_ID"/>
        </w:rPr>
      </w:r>
      <w:r>
        <w:rPr>
          <w:lang w:val="id_ID" w:bidi="id_ID"/>
        </w:rPr>
        <w:t>Yohanes menjawab, berikan satu baju kepada orang yang tidak punya satu pun jika kamu punya dua. Para pemungut cukai yang korup datang untuk dibaptis dan bertanya apa yang harus mereka lakukan. Yohanes merespons dengan mengatakan agar mereka tidak mengumpulkan lebih daripada apa yang tepat. Beberapa prajurit menanyakan hal yang sama. Yohanes mengatakan kepada mereka agar tidak meminta uang atau menuduh orang-orang dengan tuduhan palsu.</w:t>
      </w:r>
    </w:p>
    <w:p>
      <w:pPr/>
      <w:r>
        <w:rPr>
          <w:lang w:val="id_ID" w:bidi="id_ID"/>
        </w:rPr>
      </w:r>
      <w:r>
        <w:rPr>
          <w:lang w:val="id_ID" w:bidi="id_ID"/>
        </w:rPr>
        <w:t>Penting untuk menggambarkan bahwa orang-orang tidak menyukai para pemungut cukai. Mereka dipandang hina karena mereka bekerja untuk negara lain dan mengumpulkan lebih banyak uang daripada yang seharusnya.</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Dalam sesi ini, kelompok akan mendramatisir kisah tersebut.</w:t>
      </w:r>
    </w:p>
    <w:p>
      <w:pPr/>
      <w:r>
        <w:rPr>
          <w:lang w:val="id_ID" w:bidi="id_ID"/>
        </w:rPr>
      </w:r>
      <w:r>
        <w:rPr>
          <w:lang w:val="id_ID" w:bidi="id_ID"/>
        </w:rPr>
        <w:t>Kisah ini memiliki empat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Yesaya</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Yohanes</w:t>
      </w:r>
    </w:p>
    <w:p>
      <w:pPr>
        <w:pStyle w:val="ListBullet"/>
        <w:spacing w:line="240" w:lineRule="auto"/>
        <w:ind w:left="720"/>
      </w:pPr>
      <w:r>
        <w:rPr>
          <w:lang w:val="id_ID" w:bidi="id_ID"/>
        </w:rPr>
      </w:r>
      <w:r>
        <w:rPr>
          <w:lang w:val="id_ID" w:bidi="id_ID"/>
        </w:rPr>
        <w:t>Orang-orang</w:t>
      </w:r>
    </w:p>
    <w:p>
      <w:pPr>
        <w:pStyle w:val="ListBullet"/>
        <w:spacing w:line="240" w:lineRule="auto"/>
        <w:ind w:left="720"/>
      </w:pPr>
      <w:r>
        <w:rPr>
          <w:lang w:val="id_ID" w:bidi="id_ID"/>
        </w:rPr>
      </w:r>
      <w:r>
        <w:rPr>
          <w:lang w:val="id_ID" w:bidi="id_ID"/>
        </w:rPr>
        <w:t>Para pemungut cukai</w:t>
      </w:r>
    </w:p>
    <w:p>
      <w:pPr>
        <w:pStyle w:val="ListBullet"/>
        <w:spacing w:line="240" w:lineRule="auto"/>
        <w:ind w:left="720"/>
      </w:pPr>
      <w:r>
        <w:rPr>
          <w:lang w:val="id_ID" w:bidi="id_ID"/>
        </w:rPr>
      </w:r>
      <w:r>
        <w:rPr>
          <w:lang w:val="id_ID" w:bidi="id_ID"/>
        </w:rPr>
        <w:t>Para prajurit</w:t>
      </w:r>
    </w:p>
    <w:p>
      <w:pPr/>
      <w:r>
        <w:rPr>
          <w:lang w:val="id_ID" w:bidi="id_ID"/>
        </w:rPr>
      </w:r>
      <w:r>
        <w:rPr>
          <w:lang w:val="id_ID" w:bidi="id_ID"/>
        </w:rPr>
        <w:t xml:space="preserve">Minta tim untuk memerankan kisah itu dua kali. Pertama, minta mereka memerankan kisah itu tanpa berhenti. Pada saat tim memerankan kisah itu untuk kedua kalinya, hentikan mereka pada titik-titik yang berbeda dalam kisah tersebut. </w:t>
      </w:r>
    </w:p>
    <w:p>
      <w:pPr/>
      <w:r>
        <w:rPr>
          <w:lang w:val="id_ID" w:bidi="id_ID"/>
        </w:rPr>
      </w:r>
      <w:r>
        <w:rPr>
          <w:lang w:val="id_ID" w:bidi="id_ID"/>
        </w:rPr>
        <w:t>Ketika tim memerankan kisah itu untuk pertama kali, perhatikan dialog, alur, plot, dan kronologi kisah tersebut.</w:t>
      </w:r>
    </w:p>
    <w:p>
      <w:pPr/>
      <w:r>
        <w:rPr>
          <w:lang w:val="id_ID" w:bidi="id_ID"/>
        </w:rPr>
      </w:r>
      <w:r>
        <w:rPr>
          <w:lang w:val="id_ID" w:bidi="id_ID"/>
        </w:rPr>
        <w:t>Pastikan bahwa tim memerankan Yesaya yang menyampaikan nubuat kepada orang-orang pada masanya tentang Yohanes. Ini akan membantu memerankan nubuat itu sendiri. Banyak orang sedang membersihkan dan mempersiapkan jalan karena seorang raja datang. Raja itu dapat menjadi aktor yang memerankan Yesus. Para aktor yang memerankan Yohanes dan Yesus bisa ditutupi untuk melambangkan bahwa orang-orang pada masa itu tidak tahu siapa mereka itu. Mereka hanya tahu apa yang suara itu katakan. Setelah 700 tahun, nubuat itu digenapi.</w:t>
      </w:r>
    </w:p>
    <w:p>
      <w:pPr/>
      <w:r>
        <w:rPr>
          <w:lang w:val="id_ID" w:bidi="id_ID"/>
        </w:rPr>
      </w:r>
      <w:r>
        <w:rPr>
          <w:lang w:val="id_ID" w:bidi="id_ID"/>
        </w:rPr>
        <w:t>Saat tim memerankan kisah ini untuk kedua kalinya, hentikan mereka pada titik-titik tertentu.</w:t>
      </w:r>
    </w:p>
    <w:p>
      <w:pPr/>
      <w:r>
        <w:rPr>
          <w:lang w:val="id_ID" w:bidi="id_ID"/>
        </w:rPr>
      </w:r>
      <w:r>
        <w:rPr>
          <w:lang w:val="id_ID" w:bidi="id_ID"/>
        </w:rPr>
        <w:t>Perankanlah Yesaya yang menyampaikan nubuatnya tentang suara di padang gurun yang mengatakan "Luruskanlah jalan bagi Mesias."</w:t>
      </w:r>
    </w:p>
    <w:p>
      <w:pPr/>
      <w:r>
        <w:rPr>
          <w:lang w:val="id_ID" w:bidi="id_ID"/>
        </w:rPr>
      </w:r>
      <w:r>
        <w:rPr>
          <w:lang w:val="id_ID" w:bidi="id_ID"/>
        </w:rPr>
        <w:t>Hentikan adegannya: Tanyakan kepada para aktor yang memerankan orang-orang, ”Bagaimana perasaan Anda?” Anda mungkin mendengar, "Kapan Dia akan datang?" "Saya bersemangat bahwa Allah akan berperang bagi kita." "Saya tak layak. Saya harus berbalik kepada Allah." Ulangi adegannya.</w:t>
      </w:r>
    </w:p>
    <w:p>
      <w:pPr/>
      <w:r>
        <w:rPr>
          <w:lang w:val="id_ID" w:bidi="id_ID"/>
        </w:rPr>
      </w:r>
      <w:r>
        <w:rPr>
          <w:lang w:val="id_ID" w:bidi="id_ID"/>
        </w:rPr>
        <w:t>Pada saat itu, Tiberius, Pontius Pilatus, Herodes, Filipus, dan Lisanias memerintah wilayah tersebut. Hanas dan Kayafas adalah imam-imam besar. Yohanes tinggal di padang gurun. Yohanes menerima satu pesan dari Allah. Yohanes mulai mengatakan kepada orang-orang untuk dibaptis sebagai simbol pertobatan dosa. Yohanes mengatakan kepada mereka agar berpaling kepada Allah untuk menerima pengampunan.</w:t>
      </w:r>
    </w:p>
    <w:p>
      <w:pPr/>
      <w:r>
        <w:rPr>
          <w:lang w:val="id_ID" w:bidi="id_ID"/>
        </w:rPr>
      </w:r>
      <w:r>
        <w:rPr>
          <w:lang w:val="id_ID" w:bidi="id_ID"/>
        </w:rPr>
        <w:t xml:space="preserve">Hentikan adegannya: Tanyakan kepada aktor yang memerankan Yohanes "Bagaimana perasaan Anda?" Anda mungkin mendengar, "Saya merasa terhormat untuk membagikan pesan Allah." "Saya senang banyak orang-orang mendengarkan dan dibaptis." "Saya khawatir bahwa orang-orang dari komunitasku tidak sungguh-sungguh memahami pesan Allah." Ulangi adegannya. </w:t>
      </w:r>
    </w:p>
    <w:p>
      <w:pPr/>
      <w:r>
        <w:rPr>
          <w:lang w:val="id_ID" w:bidi="id_ID"/>
        </w:rPr>
      </w:r>
      <w:r>
        <w:rPr>
          <w:lang w:val="id_ID" w:bidi="id_ID"/>
        </w:rPr>
        <w:t>Yohanes mengatakan kepada orang-orang untuk membuktikan bahwa mereka telah bertobat melalui cara hidup mereka. Yohanes menekankan bahwa orang-orang Yahudi tidak akan diselamatkan hanya karena mereka adalah keturunan Abraham. Penghakiman Allah terhadap orang-orang itu adalah seperti memotong cabang-cabang pohon yang tidak menghasilkan buah.</w:t>
      </w:r>
    </w:p>
    <w:p>
      <w:pPr/>
      <w:r>
        <w:rPr>
          <w:lang w:val="id_ID" w:bidi="id_ID"/>
        </w:rPr>
      </w:r>
      <w:r>
        <w:rPr>
          <w:lang w:val="id_ID" w:bidi="id_ID"/>
        </w:rPr>
        <w:t>Hentikan adegannya: Tanyakan kepada para aktor yang memerankan audiens, ”Bagaimana perasaan kalian?” Anda mungkin mendengar, "Bingung." "Khawatir." "Tetapi saya pikir janji Allah kepada Abram sudah cukup." Ulangi adegannya.</w:t>
      </w:r>
    </w:p>
    <w:p>
      <w:pPr/>
      <w:r>
        <w:rPr>
          <w:lang w:val="id_ID" w:bidi="id_ID"/>
        </w:rPr>
      </w:r>
      <w:r>
        <w:rPr>
          <w:lang w:val="id_ID" w:bidi="id_ID"/>
        </w:rPr>
        <w:t>Orang-orang bertanya apa yang harus mereka lakukan. Yohanes menjawab, berikan satu baju kepada orang yang tidak punya satu pun jika kamu punya dua. Para pemungut cukai yang korup datang untuk dibaptis dan bertanya "Apa yang harus kami lakukan?" Yohanes mengatakan kepada mereka agar tidak mengumpulkan lebih dari apa yang tepat. Beberapa prajurit menanyakan hal yang sama. Yohanes mengatakan kepada mereka agar tidak menggunakan kekerasan untuk mendapatkan uang atau menuduh orang-orang dengan tuduhan palsu.</w:t>
      </w:r>
    </w:p>
    <w:p>
      <w:pPr/>
      <w:r>
        <w:rPr>
          <w:lang w:val="id_ID" w:bidi="id_ID"/>
        </w:rPr>
      </w:r>
      <w:r>
        <w:rPr>
          <w:lang w:val="id_ID" w:bidi="id_ID"/>
        </w:rPr>
        <w:t>Hentikan adegannya: Tanyakan kepada para aktor yang memerankan para pemungut cukai, ”Bagaimana perasaan kalian?” Anda mungkin mendengar, "merasa Bersalah." "Tidak nyaman." "Saya harus mengubah cara hidup saya. "Ini akan menjadi sulit."</w:t>
      </w:r>
    </w:p>
    <w:p>
      <w:pPr/>
      <w:r>
        <w:rPr>
          <w:lang w:val="id_ID" w:bidi="id_ID"/>
        </w:rPr>
      </w:r>
      <w:r>
        <w:rPr>
          <w:lang w:val="id_ID" w:bidi="id_ID"/>
        </w:rPr>
        <w:t>Hentikan adegannya: Tanyakan kepada para aktor yang memerankan prajurit-prajurit, ”Bagaimana perasaan kalian?” Anda mungkin mendengar, "merasa Bersalah." "Saya harus percaya kepada Allah yang menyediakan." "Malu."</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 sekali dalam versi yang paling mudah dimengerti.</w:t>
      </w:r>
    </w:p>
    <w:p>
      <w:pPr/>
      <w:r>
        <w:rPr>
          <w:lang w:val="id_ID" w:bidi="id_ID"/>
        </w:rPr>
      </w:r>
      <w:r>
        <w:rPr>
          <w:lang w:val="id_ID" w:bidi="id_ID"/>
        </w:rPr>
        <w:t xml:space="preserve">Raja Herodes adalah </w:t>
      </w:r>
      <w:r>
        <w:rPr>
          <w:b/>
          <w:lang w:val="id_ID" w:bidi="id_ID"/>
        </w:rPr>
        <w:t>raja</w:t>
      </w:r>
      <w:r>
        <w:rPr>
          <w:lang w:val="id_ID" w:bidi="id_ID"/>
        </w:rPr>
        <w:t xml:space="preserve"> wilayah </w:t>
      </w:r>
      <w:hyperlink r:id="rId37">
        <w:r>
          <w:rPr>
            <w:lang w:val="id_ID" w:bidi="id_ID"/>
          </w:rPr>
          <w:rPr>
            <w:color w:val="0000EE"/>
            <w:u w:val="single"/>
          </w:rPr>
          <w:t>Galilea</w:t>
        </w:r>
      </w:hyperlink>
      <w:r>
        <w:rPr>
          <w:lang w:val="id_ID" w:bidi="id_ID"/>
        </w:rPr>
        <w:t xml:space="preserve">. Raja wilayah berarti seorang pemimpin pemerintahan dari seperempat dari satu wilayah. Dalam hal ini, ia memerintah seperempat bagian dari wilayah ayahnya, Raja Herodes Agung, telah memerintah sebelum dia meninggal. </w:t>
      </w:r>
    </w:p>
    <w:p>
      <w:pPr/>
      <w:r>
        <w:rPr>
          <w:lang w:val="id_ID" w:bidi="id_ID"/>
        </w:rPr>
      </w:r>
      <w:r>
        <w:rPr>
          <w:lang w:val="id_ID" w:bidi="id_ID"/>
        </w:rPr>
        <w:t>Pikirkan tentang terjemahan terbaik untuk raja wilayah dalam bahasa Anda. Apakah Anda memiliki satu kata yang menyampaikan makna yang sama? Bagaimana Anda menggambarkan seseorang yang memerintah atas satu wilayah atau banyak wilayah?</w:t>
      </w:r>
    </w:p>
    <w:p>
      <w:pPr/>
      <w:r>
        <w:rPr>
          <w:lang w:val="id_ID" w:bidi="id_ID"/>
        </w:rPr>
      </w:r>
      <w:r>
        <w:rPr>
          <w:lang w:val="id_ID" w:bidi="id_ID"/>
        </w:rPr>
        <w:t xml:space="preserve">Raja Herodes memerintah atas Galilea ketika </w:t>
      </w:r>
      <w:r>
        <w:rPr>
          <w:b/>
          <w:lang w:val="id_ID" w:bidi="id_ID"/>
        </w:rPr>
        <w:t>firman Allah datang kepada Yohanes</w:t>
      </w:r>
      <w:r>
        <w:rPr>
          <w:lang w:val="id_ID" w:bidi="id_ID"/>
        </w:rPr>
        <w:t xml:space="preserve">. Ini berarti Allah berbicara kepada Yohanes dan memberinya satu pesan. Lukas juga menceritakan tahu siapa </w:t>
      </w:r>
      <w:r>
        <w:rPr>
          <w:b/>
          <w:lang w:val="id_ID" w:bidi="id_ID"/>
        </w:rPr>
        <w:t>imam besar</w:t>
      </w:r>
      <w:r>
        <w:rPr>
          <w:lang w:val="id_ID" w:bidi="id_ID"/>
        </w:rPr>
        <w:t xml:space="preserve"> selama masa ini. Imam besar adalah pemimpin semua imam Yahudi dan atas mahkamah agung Yahudi. Karena inilah ia memiliki kuasa dan pengaruh yang besar. Menurut adat Yahudi, imam-imam besar melayani seumur hidup mereka. </w:t>
      </w:r>
      <w:hyperlink r:id="rId99">
        <w:r>
          <w:rPr>
            <w:lang w:val="id_ID" w:bidi="id_ID"/>
          </w:rPr>
          <w:rPr>
            <w:color w:val="0000EE"/>
            <w:u w:val="single"/>
          </w:rPr>
          <w:t>Imam</w:t>
        </w:r>
      </w:hyperlink>
      <w:r>
        <w:rPr>
          <w:lang w:val="id_ID" w:bidi="id_ID"/>
        </w:rPr>
        <w:t xml:space="preserve"> bisa ditemukan dalam Glosarium Utama.</w:t>
      </w:r>
    </w:p>
    <w:p>
      <w:pPr/>
      <w:r>
        <w:rPr>
          <w:lang w:val="id_ID" w:bidi="id_ID"/>
        </w:rPr>
      </w:r>
      <w:r>
        <w:rPr>
          <w:lang w:val="id_ID" w:bidi="id_ID"/>
        </w:rPr>
        <w:t xml:space="preserve">Yohanes mulai berkhotbah di </w:t>
      </w:r>
      <w:r>
        <w:rPr>
          <w:b/>
          <w:lang w:val="id_ID" w:bidi="id_ID"/>
        </w:rPr>
        <w:t>padang</w:t>
      </w:r>
      <w:r>
        <w:rPr>
          <w:lang w:val="id_ID" w:bidi="id_ID"/>
        </w:rPr>
        <w:t xml:space="preserve"> gurun dekat Sungai Yordan. </w:t>
      </w:r>
      <w:hyperlink r:id="rId69">
        <w:r>
          <w:rPr>
            <w:lang w:val="id_ID" w:bidi="id_ID"/>
          </w:rPr>
          <w:rPr>
            <w:color w:val="0000EE"/>
            <w:u w:val="single"/>
          </w:rPr>
          <w:t>Desert</w:t>
        </w:r>
      </w:hyperlink>
      <w:r>
        <w:rPr>
          <w:lang w:val="id_ID" w:bidi="id_ID"/>
        </w:rPr>
        <w:t xml:space="preserve"> atau padang gurun mengacu pada tempat yang sama dengan padang belantara. . Artinya satu daerah liar di mana sedikit orang tinggal di situ. Daerah itu kering dan sangat sedikit yang tumbuh. </w:t>
      </w:r>
      <w:r>
        <w:rPr>
          <w:b/>
          <w:lang w:val="id_ID" w:bidi="id_ID"/>
        </w:rPr>
        <w:t>Berkhotbah</w:t>
      </w:r>
      <w:r>
        <w:rPr>
          <w:lang w:val="id_ID" w:bidi="id_ID"/>
        </w:rPr>
        <w:t xml:space="preserve"> berarti memberitakan sesuatu yang penting kepada orang-orang secara terbuka. Dalam hal ini, Yohanes memberitakan pesan khusus dari Allah kepada banyak orang. </w:t>
      </w:r>
    </w:p>
    <w:p>
      <w:pPr/>
      <w:r>
        <w:rPr>
          <w:lang w:val="id_ID" w:bidi="id_ID"/>
        </w:rPr>
      </w:r>
      <w:r>
        <w:rPr>
          <w:lang w:val="id_ID" w:bidi="id_ID"/>
        </w:rPr>
        <w:t>Berhenti dan tunjukkan kepada tim Anda gambar-gambar Sungai Yordan dan padang gurun jika Anda belum melakukannya.</w:t>
      </w:r>
    </w:p>
    <w:p>
      <w:pPr/>
      <w:r>
        <w:rPr>
          <w:lang w:val="id_ID" w:bidi="id_ID"/>
        </w:rPr>
      </w:r>
      <w:r>
        <w:rPr>
          <w:lang w:val="id_ID" w:bidi="id_ID"/>
        </w:rPr>
        <w:t xml:space="preserve">Pesan Yohanes adalah </w:t>
      </w:r>
      <w:r>
        <w:rPr>
          <w:b/>
          <w:lang w:val="id_ID" w:bidi="id_ID"/>
        </w:rPr>
        <w:t>baptisan untuk pertobatan</w:t>
      </w:r>
      <w:r>
        <w:rPr>
          <w:lang w:val="id_ID" w:bidi="id_ID"/>
        </w:rPr>
        <w:t xml:space="preserve">. Cara yang lebih mudah untuk mengatakannya adalah "satu baptisan yang menunjukkan pertobatan." </w:t>
      </w:r>
      <w:r>
        <w:rPr>
          <w:b/>
          <w:lang w:val="id_ID" w:bidi="id_ID"/>
        </w:rPr>
        <w:t>Baptisan</w:t>
      </w:r>
      <w:r>
        <w:rPr>
          <w:lang w:val="id_ID" w:bidi="id_ID"/>
        </w:rPr>
        <w:t xml:space="preserve"> mengacu pada pembasuhan seremonial yang menunjukkan bahwa seseorang telah bertobat dari dosa-dosa mereka.. </w:t>
      </w:r>
      <w:r>
        <w:rPr>
          <w:b/>
          <w:lang w:val="id_ID" w:bidi="id_ID"/>
        </w:rPr>
        <w:t>Pertobatan</w:t>
      </w:r>
      <w:r>
        <w:rPr>
          <w:lang w:val="id_ID" w:bidi="id_ID"/>
        </w:rPr>
        <w:t xml:space="preserve"> berarti berpaling dari dosa, berbalik kepada Allah, dan mulai mengikuti rencana Allah. Jadi, pesan Yohanes adalah orang-orang harus berbalik dari cara hidup mereka, menerima pengampunan Allah, dan dibaptis. Pastikan untuk menerjemahkan </w:t>
      </w:r>
      <w:hyperlink r:id="rId100">
        <w:r>
          <w:rPr>
            <w:lang w:val="id_ID" w:bidi="id_ID"/>
          </w:rPr>
          <w:rPr>
            <w:color w:val="0000EE"/>
            <w:u w:val="single"/>
          </w:rPr>
          <w:t>pertobatan</w:t>
        </w:r>
      </w:hyperlink>
      <w:r>
        <w:rPr>
          <w:lang w:val="id_ID" w:bidi="id_ID"/>
        </w:rPr>
        <w:t xml:space="preserve"> dan </w:t>
      </w:r>
      <w:hyperlink r:id="rId101">
        <w:r>
          <w:rPr>
            <w:lang w:val="id_ID" w:bidi="id_ID"/>
          </w:rPr>
          <w:rPr>
            <w:color w:val="0000EE"/>
            <w:u w:val="single"/>
          </w:rPr>
          <w:t>baptisan</w:t>
        </w:r>
      </w:hyperlink>
      <w:r>
        <w:rPr>
          <w:lang w:val="id_ID" w:bidi="id_ID"/>
        </w:rPr>
        <w:t xml:space="preserve"> dengan cara yang sama seperti yang telah Anda lakukan di bagian-bagian Lukas sebelumnya. Kedua istilah ini bisa ditemukan dalam Glosarium Utama.</w:t>
      </w:r>
    </w:p>
    <w:p>
      <w:pPr/>
      <w:r>
        <w:rPr>
          <w:lang w:val="id_ID" w:bidi="id_ID"/>
        </w:rPr>
      </w:r>
      <w:r>
        <w:rPr>
          <w:lang w:val="id_ID" w:bidi="id_ID"/>
        </w:rPr>
        <w:t xml:space="preserve">Lukas kemudian membagikan satu nubuat dari Yesaya supaya orang-orang tahu bahwa Yohanes menggenapinya. Yesaya menulis tentang satu </w:t>
      </w:r>
      <w:r>
        <w:rPr>
          <w:b/>
          <w:lang w:val="id_ID" w:bidi="id_ID"/>
        </w:rPr>
        <w:t>suara dari seorang yang berseru</w:t>
      </w:r>
      <w:r>
        <w:rPr>
          <w:lang w:val="id_ID" w:bidi="id_ID"/>
        </w:rPr>
        <w:t xml:space="preserve"> Ini mengacu kepada seseorang yang memberitakan satu pesan dengan suara yang keras. Suara itu berbicara tentang membuat jalan menjadi lebih baik untuk mempersiapkan kedatangan </w:t>
      </w:r>
      <w:r>
        <w:rPr>
          <w:b/>
          <w:lang w:val="id_ID" w:bidi="id_ID"/>
        </w:rPr>
        <w:t>Tuhan</w:t>
      </w:r>
      <w:r>
        <w:rPr>
          <w:lang w:val="id_ID" w:bidi="id_ID"/>
        </w:rPr>
        <w:t xml:space="preserve">. Dalam konteks ini, </w:t>
      </w:r>
      <w:hyperlink r:id="rId60">
        <w:r>
          <w:rPr>
            <w:lang w:val="id_ID" w:bidi="id_ID"/>
          </w:rPr>
          <w:rPr>
            <w:color w:val="0000EE"/>
            <w:u w:val="single"/>
          </w:rPr>
          <w:t>Tuhan</w:t>
        </w:r>
      </w:hyperlink>
      <w:r>
        <w:rPr>
          <w:lang w:val="id_ID" w:bidi="id_ID"/>
        </w:rPr>
        <w:t xml:space="preserve"> mengacu pada Allah yang datang kepada manusia sebagai Mesias. Yesaya menggunakan kiasan tentang mempersiapkan jalan untuk menjelaskan bahwa banyak orang harus bertobat dan menaati Allah untuk mempersiapkan diri bagi Mesias. Nubuatan Yesaya ditulis dalam bentuk puisi Ibrani. Ia menggunakan banyak kiasan untuk mengatakan hal-hal yang sama: bagaimana mempersiapkan jalan.</w:t>
      </w:r>
    </w:p>
    <w:p>
      <w:pPr/>
      <w:r>
        <w:rPr>
          <w:lang w:val="id_ID" w:bidi="id_ID"/>
        </w:rPr>
      </w:r>
      <w:r>
        <w:rPr>
          <w:b/>
          <w:lang w:val="id_ID" w:bidi="id_ID"/>
        </w:rPr>
        <w:t>Setiap lembah harus ditimbun</w:t>
      </w:r>
      <w:r>
        <w:rPr>
          <w:lang w:val="id_ID" w:bidi="id_ID"/>
        </w:rPr>
        <w:t xml:space="preserve"> adalah satu kiasan yang berarti bahwa lembah-lembah itu harus ditimbun supaya jalannya menjadi rata. Lembah mengacu pada satu area yang rendah di antara perbukitan atau pegunungan. </w:t>
      </w:r>
      <w:r>
        <w:rPr>
          <w:b/>
          <w:lang w:val="id_ID" w:bidi="id_ID"/>
        </w:rPr>
        <w:t>Setiap gunung dan bukit dibuat rendah</w:t>
      </w:r>
      <w:r>
        <w:rPr>
          <w:lang w:val="id_ID" w:bidi="id_ID"/>
        </w:rPr>
        <w:t xml:space="preserve"> mengacu pada mengambil tanah dari satu bukit atau gunung dan meletakkannya di satu tempat yang lebih rendah sehingga jalannya menjadi rata. Direndahkan juga dapat mengacu kepada seseorang yang sombong yang menjadi rendah hati. Ketika ia mengatakan </w:t>
      </w:r>
      <w:r>
        <w:rPr>
          <w:b/>
          <w:lang w:val="id_ID" w:bidi="id_ID"/>
        </w:rPr>
        <w:t>jalan yang berliku-liku harus diluruskan</w:t>
      </w:r>
      <w:r>
        <w:rPr>
          <w:lang w:val="id_ID" w:bidi="id_ID"/>
        </w:rPr>
        <w:t>, itu berarti jalan yang berkelok dan bengkok harus dibuat menjadi satu garis lurus. Namun itu juga memiliki makna ganda tentang seseorang yang tidak jujur menjadi benar. Ini berarti seseorang yang tidak jujur atau tidak adil menjadi benar dan jujur.</w:t>
      </w:r>
    </w:p>
    <w:p>
      <w:pPr/>
      <w:r>
        <w:rPr>
          <w:lang w:val="id_ID" w:bidi="id_ID"/>
        </w:rPr>
      </w:r>
      <w:r>
        <w:rPr>
          <w:lang w:val="id_ID" w:bidi="id_ID"/>
        </w:rPr>
        <w:t>Berhenti dan diskusikan dengan tim Anda: Bagaimana Anda berbicara tentang orang-orang yang tidak benar menjadi benar, atau memiliki satu hubungan yang benar dengan Allah Dapatkah Anda berbicara tentang mereka seperti satu jalan berliku-liku yang menjadi lurus? Berbicara tentang bagaimana Anda akan menerjemahkan bahasa puitis ini. Apakah bahasa Anda pernah berbicara seperti ini? Berikan contoh perbandingan yang Anda gunakan dalam bahasa Anda yang berbicara tentang mempersiapkan satu jalan atau jalur untuk memudahkan orang-orang melakukan perjalanan.</w:t>
      </w:r>
    </w:p>
    <w:p>
      <w:pPr/>
      <w:r>
        <w:rPr>
          <w:lang w:val="id_ID" w:bidi="id_ID"/>
        </w:rPr>
      </w:r>
      <w:r>
        <w:rPr>
          <w:b/>
          <w:lang w:val="id_ID" w:bidi="id_ID"/>
        </w:rPr>
        <w:t>Tempat-tempat kasar dihaluskan</w:t>
      </w:r>
      <w:r>
        <w:rPr>
          <w:lang w:val="id_ID" w:bidi="id_ID"/>
        </w:rPr>
        <w:t xml:space="preserve"> berarti membuat jalanan yang kasar dan tidak rata menjadi jalan yang halus dan rata. Yesaya mengakhiri nubuatnya dengan mengatakan bahwa semua umat manusia akan melihat </w:t>
      </w:r>
      <w:r>
        <w:rPr>
          <w:b/>
          <w:lang w:val="id_ID" w:bidi="id_ID"/>
        </w:rPr>
        <w:t>keselamatan Allah</w:t>
      </w:r>
      <w:r>
        <w:rPr>
          <w:lang w:val="id_ID" w:bidi="id_ID"/>
        </w:rPr>
        <w:t xml:space="preserve">. Sama seperti Simeon, Yesaya menggunakan keselamatan untuk menunjuk kepada Kristus. Yesus Sang Kristus adalah orang yang Allah tetapkan untuk menyelamatkan dan menolong orang-orang dari kuasa dosa dalam hidup mereka dan dari api penghakiman Allah yang tidak terpadamkan. Ketika orang-orang melihat Yesus, mereka akan melihat keselamatan Allah. Istilah </w:t>
      </w:r>
      <w:hyperlink r:id="rId50">
        <w:r>
          <w:rPr>
            <w:lang w:val="id_ID" w:bidi="id_ID"/>
          </w:rPr>
          <w:rPr>
            <w:color w:val="0000EE"/>
            <w:u w:val="single"/>
          </w:rPr>
          <w:t>keselamatan</w:t>
        </w:r>
      </w:hyperlink>
      <w:r>
        <w:rPr>
          <w:lang w:val="id_ID" w:bidi="id_ID"/>
        </w:rPr>
        <w:t xml:space="preserve"> bisa ditemukan dalam Glosarium Utama.</w:t>
      </w:r>
    </w:p>
    <w:p>
      <w:pPr/>
      <w:r>
        <w:rPr>
          <w:lang w:val="id_ID" w:bidi="id_ID"/>
        </w:rPr>
      </w:r>
      <w:r>
        <w:rPr>
          <w:lang w:val="id_ID" w:bidi="id_ID"/>
        </w:rPr>
        <w:t xml:space="preserve">Lukas mengakhiri penyampaian nubuat Yesaya. Ia mulai menceritakan kisah Yohanes tentang bagaimana Yohanes menggenapi nubuat itu. Bagaimana Anda menerjemahkan transisi dari satu nubuat menjadi kisah yang historis? Adakah kata-kata yang akan Anda tunjukkan bahwa nubuat telah berhenti dan sejarah telah dimulai? Ketika Yohanes berbicara kepada orang banyak, ia menyebut mereka sebagai </w:t>
      </w:r>
      <w:r>
        <w:rPr>
          <w:b/>
          <w:lang w:val="id_ID" w:bidi="id_ID"/>
        </w:rPr>
        <w:t>keturunan ular beludak</w:t>
      </w:r>
      <w:r>
        <w:rPr>
          <w:lang w:val="id_ID" w:bidi="id_ID"/>
        </w:rPr>
        <w:t xml:space="preserve">. Ini diterjemahkan sebagai anak-anak ular beracun. Dalam budaya Yahudi, frasa ini merupakan satu penghinaan yang menyiratkan bahwa orang-orang itu jahat. </w:t>
      </w:r>
    </w:p>
    <w:p>
      <w:pPr/>
      <w:r>
        <w:rPr>
          <w:lang w:val="id_ID" w:bidi="id_ID"/>
        </w:rPr>
      </w:r>
      <w:r>
        <w:rPr>
          <w:lang w:val="id_ID" w:bidi="id_ID"/>
        </w:rPr>
        <w:t>Berhenti dan diskusikan dengan tim Anda, bagaimana anggapan tentang ular dalam budaya Anda? Jika budaya Anda tidak mengerti bahwa frasa itu adalah satu penghinaan, bagaimana Anda dapat mengubahnya agar maknanya menjadi lebih jelas?</w:t>
      </w:r>
    </w:p>
    <w:p>
      <w:pPr/>
      <w:r>
        <w:rPr>
          <w:lang w:val="id_ID" w:bidi="id_ID"/>
        </w:rPr>
      </w:r>
      <w:r>
        <w:rPr>
          <w:lang w:val="id_ID" w:bidi="id_ID"/>
        </w:rPr>
        <w:t xml:space="preserve">Ketika Yohanes bertanya kepada orang-orang </w:t>
      </w:r>
      <w:r>
        <w:rPr>
          <w:b/>
          <w:lang w:val="id_ID" w:bidi="id_ID"/>
        </w:rPr>
        <w:t>yang memperingatkan Anda untuk melarikan diri dari murka yang akan datang</w:t>
      </w:r>
      <w:r>
        <w:rPr>
          <w:lang w:val="id_ID" w:bidi="id_ID"/>
        </w:rPr>
        <w:t xml:space="preserve">, itu adalah satu pertanyaan retoris. "Murka yang akan datang" berarti hukuman yang merupakan konsekuensi dari kemarahan seseorang. Yohanes menyiratkan bahwa orang-orang hanya datang agar dibaptis untuk luput dari hukuman Allah di masa yang akan datang, bukan karena mereka sungguh-sungguh bertobat. Yohanes menggunakan kiasan pepohonan untuk berbicara tentang orang-orang. Ia mengatakan bahwa kehidupan orang-orang harus menunjukkan bahwa mereka telah bertobat dengan cara menghasilkan buah yang baik atau perbuatan-perbuatan yang baik. Banyak orang Yahudi mengira bahwa karena </w:t>
      </w:r>
      <w:r>
        <w:rPr>
          <w:b/>
          <w:lang w:val="id_ID" w:bidi="id_ID"/>
        </w:rPr>
        <w:t>Abraham adalah bapa mereka</w:t>
      </w:r>
      <w:r>
        <w:rPr>
          <w:lang w:val="id_ID" w:bidi="id_ID"/>
        </w:rPr>
        <w:t xml:space="preserve">, atau leluhur mereka, maka itu memberi mereka satu status yang khusus. Yohanes mengatakan hanya karena mereka adalah keturunan </w:t>
      </w:r>
      <w:hyperlink r:id="rId102">
        <w:r>
          <w:rPr>
            <w:lang w:val="id_ID" w:bidi="id_ID"/>
          </w:rPr>
          <w:rPr>
            <w:color w:val="0000EE"/>
            <w:u w:val="single"/>
          </w:rPr>
          <w:t>Abraham</w:t>
        </w:r>
      </w:hyperlink>
      <w:r>
        <w:rPr>
          <w:lang w:val="id_ID" w:bidi="id_ID"/>
        </w:rPr>
        <w:t xml:space="preserve">, itu tidak cukup untuk meluputkan diri mereka dari penghakiman Allah. Orang banyak itu bertanya kepada Yohanes bagaimana menunjukkan bahwa mereka telah bertobat. Mereka memanggil-Nya </w:t>
      </w:r>
      <w:r>
        <w:rPr>
          <w:b/>
          <w:lang w:val="id_ID" w:bidi="id_ID"/>
        </w:rPr>
        <w:t>guru</w:t>
      </w:r>
      <w:r>
        <w:rPr>
          <w:lang w:val="id_ID" w:bidi="id_ID"/>
        </w:rPr>
        <w:t xml:space="preserve">, yaitu satu gelar yang sopan bagi seorang pemimpin agama Yahudi. </w:t>
      </w:r>
      <w:hyperlink r:id="rId103">
        <w:r>
          <w:rPr>
            <w:lang w:val="id_ID" w:bidi="id_ID"/>
          </w:rPr>
          <w:rPr>
            <w:color w:val="0000EE"/>
            <w:u w:val="single"/>
          </w:rPr>
          <w:t>Guru</w:t>
        </w:r>
      </w:hyperlink>
      <w:r>
        <w:rPr>
          <w:lang w:val="id_ID" w:bidi="id_ID"/>
        </w:rPr>
        <w:t xml:space="preserve"> bisa ditemukan dalam Glosarium Utama.</w:t>
      </w:r>
    </w:p>
    <w:p>
      <w:pPr/>
      <w:r>
        <w:rPr>
          <w:lang w:val="id_ID" w:bidi="id_ID"/>
        </w:rPr>
      </w:r>
      <w:r>
        <w:rPr>
          <w:lang w:val="id_ID" w:bidi="id_ID"/>
        </w:rPr>
        <w:t xml:space="preserve">Yohanes mengatakan kepada mereka bahwa jika mereka memiliki </w:t>
      </w:r>
      <w:r>
        <w:rPr>
          <w:b/>
          <w:lang w:val="id_ID" w:bidi="id_ID"/>
        </w:rPr>
        <w:t>baju yang lebih,</w:t>
      </w:r>
      <w:r>
        <w:rPr>
          <w:lang w:val="id_ID" w:bidi="id_ID"/>
        </w:rPr>
        <w:t xml:space="preserve"> berikanlah itu kepada orang yang miskin. Baju atau tunik adalah satu item pakaian yang dikenakan laki-laki dan perempuan. Terjemahan yang paling mudah untuk itu adalah kemeja. </w:t>
      </w:r>
      <w:hyperlink r:id="rId104">
        <w:r>
          <w:rPr>
            <w:lang w:val="id_ID" w:bidi="id_ID"/>
          </w:rPr>
          <w:rPr>
            <w:color w:val="0000EE"/>
            <w:u w:val="single"/>
          </w:rPr>
          <w:t>Jubah dalam</w:t>
        </w:r>
      </w:hyperlink>
      <w:r>
        <w:rPr>
          <w:lang w:val="id_ID" w:bidi="id_ID"/>
        </w:rPr>
        <w:t xml:space="preserve"> bisa ditemukan dalam Glosarium Utama.</w:t>
      </w:r>
    </w:p>
    <w:p>
      <w:pPr/>
      <w:r>
        <w:rPr>
          <w:lang w:val="id_ID" w:bidi="id_ID"/>
        </w:rPr>
      </w:r>
      <w:r>
        <w:rPr>
          <w:lang w:val="id_ID" w:bidi="id_ID"/>
        </w:rPr>
        <w:t xml:space="preserve">Berhenti dan tunjukkan kepada tim Anda satu gambar tunik jika Anda belum melakukannya. </w:t>
      </w:r>
    </w:p>
    <w:p>
      <w:pPr/>
      <w:r>
        <w:rPr>
          <w:lang w:val="id_ID" w:bidi="id_ID"/>
        </w:rPr>
      </w:r>
      <w:r>
        <w:rPr>
          <w:lang w:val="id_ID" w:bidi="id_ID"/>
        </w:rPr>
        <w:t xml:space="preserve">Para pemungut cukai juga bertanya kepada Yohanes apa yang harus mereka lakukan. </w:t>
      </w:r>
      <w:r>
        <w:rPr>
          <w:b/>
          <w:lang w:val="id_ID" w:bidi="id_ID"/>
        </w:rPr>
        <w:t>Pemungut cukai</w:t>
      </w:r>
      <w:r>
        <w:rPr>
          <w:lang w:val="id_ID" w:bidi="id_ID"/>
        </w:rPr>
        <w:t xml:space="preserve"> adalah laki-laki Yahudi yang mengumpulkan uang dari banyak orang untuk pemerintah. Mereka dibenci karena mereka bekerja untuk orang-orang yang menindas bangsa Yahudi. Mereka juga dikenal karena mengumpulkan lebih banyak uang daripada yang ditentukan bagi mereka dan menyimpannya untuk diri mereka sendiri. Ketika Yohanes mengatakan kepada para </w:t>
      </w:r>
      <w:r>
        <w:rPr>
          <w:b/>
          <w:lang w:val="id_ID" w:bidi="id_ID"/>
        </w:rPr>
        <w:t>prajurit agar tidak memeras uang</w:t>
      </w:r>
      <w:r>
        <w:rPr>
          <w:lang w:val="id_ID" w:bidi="id_ID"/>
        </w:rPr>
        <w:t>, ini berarti "jangan memaksa dengan kekerasan." Ia mengatakan kepada mereka agar tidak menggunakan kekerasan untuk mendapatkan uang dari orang-orang.</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satu versi audio dari teks ini dalam terjemahan yang paling mudah dimengerti.</w:t>
      </w:r>
    </w:p>
    <w:p>
      <w:pPr/>
      <w:r>
        <w:rPr>
          <w:lang w:val="id_ID" w:bidi="id_ID"/>
        </w:rPr>
      </w:r>
      <w:r>
        <w:rPr>
          <w:lang w:val="id_ID" w:bidi="id_ID"/>
        </w:rPr>
        <w:t>Dalam sesi ini, ceritakan kembali teks ini, sebagai satu kelompok, dalam bahasa Anda sendiri.</w:t>
      </w:r>
    </w:p>
    <w:p>
      <w:pPr/>
      <w:r>
        <w:rPr>
          <w:lang w:val="id_ID" w:bidi="id_ID"/>
        </w:rPr>
      </w:r>
      <w:r>
        <w:rPr>
          <w:lang w:val="id_ID" w:bidi="id_ID"/>
        </w:rPr>
        <w:t>Pertama, semua anggota kelompok harus berlatih menceritakan teks ini dalam bahasa Anda sendiri. Ingatlah untuk memasukkan hal-hal yang Anda putuskan dalam langkah-langkah sebelumnya, seperti kronologi, kata, frasa, emosi, atau apa pun yang Anda telah diskusikan.</w:t>
      </w:r>
    </w:p>
    <w:p>
      <w:pPr/>
      <w:r>
        <w:rPr>
          <w:lang w:val="id_ID" w:bidi="id_ID"/>
        </w:rPr>
      </w:r>
      <w:r>
        <w:rPr>
          <w:lang w:val="id_ID" w:bidi="id_ID"/>
        </w:rPr>
        <w:t>Seorang anggota kelompok harus menyampaikan beberapa kalimat dari teks itu dan berhenti sejenak. Seorang anggota lain harus menceritakan bagian selanjutnya dari teks itu dan berhenti sejenak. Lakukan ini sampai kelompok telah menceritakan kembali seluruh teks. Anggota-anggota kelompok dapat saling memperbaiki dalam tahap ini.</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teks tersebut tanpa interupsi setidaknya satu kali. Seorang anggota kelompok dapat menggunakan benda apa saja, gerakan, atau papan cerita untuk membantu mereka mengingat teks tersebut.</w:t>
      </w:r>
    </w:p>
    <w:p>
      <w:pPr/>
      <w:r>
        <w:rPr>
          <w:lang w:val="id_ID" w:bidi="id_ID"/>
        </w:rPr>
      </w:r>
      <w:r>
        <w:rPr>
          <w:lang w:val="id_ID" w:bidi="id_ID"/>
        </w:rPr>
        <w:t xml:space="preserve">Hentikan sejenak audio ini di sini. </w:t>
      </w:r>
    </w:p>
    <w:p>
      <w:pPr/>
      <w:r>
        <w:rPr>
          <w:lang w:val="id_ID" w:bidi="id_ID"/>
        </w:rPr>
      </w:r>
      <w:r>
        <w:rPr>
          <w:lang w:val="id_ID" w:bidi="id_ID"/>
        </w:rPr>
        <w:t>Selanjutnya, kelompok dapat memutuskan versi siapa dari teks tersebut yang Anda paling sukai. Anda mungkin memutuskan untuk menyukai cara bercerita seorang anggota kelompok untuk suatu adegan, tetapi menyukai cara anggota kelompok lain menceritakan adegan lainnya.</w:t>
      </w:r>
    </w:p>
    <w:p>
      <w:pPr/>
      <w:r>
        <w:rPr>
          <w:lang w:val="id_ID" w:bidi="id_ID"/>
        </w:rPr>
      </w:r>
      <w:r>
        <w:rPr>
          <w:lang w:val="id_ID" w:bidi="id_ID"/>
        </w:rPr>
        <w:t xml:space="preserve">Hentikan sejenak audio ini di sini. </w:t>
      </w:r>
    </w:p>
    <w:p>
      <w:pPr/>
      <w:r>
        <w:rPr>
          <w:lang w:val="id_ID" w:bidi="id_ID"/>
        </w:rPr>
      </w:r>
      <w:r>
        <w:rPr>
          <w:lang w:val="id_ID" w:bidi="id_ID"/>
        </w:rPr>
        <w:t>Akhirnya, kelompok dapat menyusun versi akhir dari teks itu yang disetujui oleh semua anggota kelompok. Setiap anggota kelompok harus berlatih menceritakan versi akhir dari teks tersebut.</w:t>
      </w:r>
      <w:r>
        <w:rPr>
          <w:lang w:val="id_ID" w:bidi="id_ID"/>
        </w:rPr>
      </w:r>
      <w:r>
        <w:rPr>
          <w:lang w:val="id_ID" w:bidi="id_ID"/>
        </w:rPr>
      </w:r>
    </w:p>
    <w:p>
      <w:pPr/>
      <w:r>
        <w:rPr>
          <w:lang w:val="id_ID" w:bidi="id_ID"/>
        </w:rPr>
      </w:r>
    </w:p>
    <w:p>
      <w:pPr>
        <w:pStyle w:val="Heading2"/>
      </w:pPr>
      <w:r>
        <w:rPr>
          <w:lang w:val="id_ID" w:bidi="id_ID"/>
        </w:rPr>
        <w:t>Lukas 3:1–14</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105">
        <w:r>
          <w:rPr>
            <w:lang w:val="id_ID" w:bidi="id_ID"/>
          </w:rPr>
          <w:rPr>
            <w:color w:val="0000EE"/>
            <w:u w:val="single"/>
          </w:rPr>
          <w:t>Dengar dan Renungkan</w:t>
        </w:r>
      </w:hyperlink>
      <w:r>
        <w:rPr>
          <w:lang w:val="id_ID" w:bidi="id_ID"/>
        </w:rPr>
        <w:t xml:space="preserve"> (389 KB)</w:t>
      </w:r>
      <w:r>
        <w:rPr>
          <w:lang w:val="id_ID" w:bidi="id_ID"/>
        </w:rPr>
      </w:r>
    </w:p>
    <w:p>
      <w:pPr>
        <w:pStyle w:val="ListBullet"/>
        <w:spacing w:line="240" w:lineRule="auto"/>
        <w:ind w:left="720"/>
      </w:pPr>
      <w:r>
        <w:rPr>
          <w:lang w:val="id_ID" w:bidi="id_ID"/>
        </w:rPr>
      </w:r>
      <w:hyperlink r:id="rId106">
        <w:r>
          <w:rPr>
            <w:lang w:val="id_ID" w:bidi="id_ID"/>
          </w:rPr>
          <w:rPr>
            <w:color w:val="0000EE"/>
            <w:u w:val="single"/>
          </w:rPr>
          <w:t>Menyiapkan Panggung</w:t>
        </w:r>
      </w:hyperlink>
      <w:r>
        <w:rPr>
          <w:lang w:val="id_ID" w:bidi="id_ID"/>
        </w:rPr>
        <w:t xml:space="preserve"> (7.4 MB)</w:t>
      </w:r>
      <w:r>
        <w:rPr>
          <w:lang w:val="id_ID" w:bidi="id_ID"/>
        </w:rPr>
      </w:r>
    </w:p>
    <w:p>
      <w:pPr>
        <w:pStyle w:val="ListBullet"/>
        <w:spacing w:line="240" w:lineRule="auto"/>
        <w:ind w:left="720"/>
      </w:pPr>
      <w:r>
        <w:rPr>
          <w:lang w:val="id_ID" w:bidi="id_ID"/>
        </w:rPr>
      </w:r>
      <w:hyperlink r:id="rId107">
        <w:r>
          <w:rPr>
            <w:lang w:val="id_ID" w:bidi="id_ID"/>
          </w:rPr>
          <w:rPr>
            <w:color w:val="0000EE"/>
            <w:u w:val="single"/>
          </w:rPr>
          <w:t>Menjelaskan Adegan</w:t>
        </w:r>
      </w:hyperlink>
      <w:r>
        <w:rPr>
          <w:lang w:val="id_ID" w:bidi="id_ID"/>
        </w:rPr>
        <w:t xml:space="preserve"> (3.4 MB)</w:t>
      </w:r>
      <w:r>
        <w:rPr>
          <w:lang w:val="id_ID" w:bidi="id_ID"/>
        </w:rPr>
      </w:r>
    </w:p>
    <w:p>
      <w:pPr>
        <w:pStyle w:val="ListBullet"/>
        <w:spacing w:line="240" w:lineRule="auto"/>
        <w:ind w:left="720"/>
      </w:pPr>
      <w:r>
        <w:rPr>
          <w:lang w:val="id_ID" w:bidi="id_ID"/>
        </w:rPr>
      </w:r>
      <w:hyperlink r:id="rId108">
        <w:r>
          <w:rPr>
            <w:lang w:val="id_ID" w:bidi="id_ID"/>
          </w:rPr>
          <w:rPr>
            <w:color w:val="0000EE"/>
            <w:u w:val="single"/>
          </w:rPr>
          <w:t>Memperagakan Bacaan</w:t>
        </w:r>
      </w:hyperlink>
      <w:r>
        <w:rPr>
          <w:lang w:val="id_ID" w:bidi="id_ID"/>
        </w:rPr>
        <w:t xml:space="preserve"> (3.0 MB)</w:t>
      </w:r>
      <w:r>
        <w:rPr>
          <w:lang w:val="id_ID" w:bidi="id_ID"/>
        </w:rPr>
      </w:r>
    </w:p>
    <w:p>
      <w:pPr>
        <w:pStyle w:val="ListBullet"/>
        <w:spacing w:line="240" w:lineRule="auto"/>
        <w:ind w:left="720"/>
      </w:pPr>
      <w:r>
        <w:rPr>
          <w:lang w:val="id_ID" w:bidi="id_ID"/>
        </w:rPr>
      </w:r>
      <w:hyperlink r:id="rId109">
        <w:r>
          <w:rPr>
            <w:lang w:val="id_ID" w:bidi="id_ID"/>
          </w:rPr>
          <w:rPr>
            <w:color w:val="0000EE"/>
            <w:u w:val="single"/>
          </w:rPr>
          <w:t>Melengkapi yang Kurang</w:t>
        </w:r>
      </w:hyperlink>
      <w:r>
        <w:rPr>
          <w:lang w:val="id_ID" w:bidi="id_ID"/>
        </w:rPr>
        <w:t xml:space="preserve"> (5.7 MB)</w:t>
      </w:r>
      <w:r>
        <w:rPr>
          <w:lang w:val="id_ID" w:bidi="id_ID"/>
        </w:rPr>
      </w:r>
    </w:p>
    <w:p>
      <w:pPr>
        <w:pStyle w:val="ListBullet"/>
        <w:spacing w:line="240" w:lineRule="auto"/>
        <w:ind w:left="720"/>
      </w:pPr>
      <w:r>
        <w:rPr>
          <w:lang w:val="id_ID" w:bidi="id_ID"/>
        </w:rPr>
      </w:r>
      <w:hyperlink r:id="rId110">
        <w:r>
          <w:rPr>
            <w:lang w:val="id_ID" w:bidi="id_ID"/>
          </w:rPr>
          <w:rPr>
            <w:color w:val="0000EE"/>
            <w:u w:val="single"/>
          </w:rPr>
          <w:t>Menyampaikan Firman Tuhan</w:t>
        </w:r>
      </w:hyperlink>
      <w:r>
        <w:rPr>
          <w:lang w:val="id_ID" w:bidi="id_ID"/>
        </w:rPr>
        <w:t xml:space="preserve"> (1.4 MB)</w:t>
      </w:r>
      <w:r>
        <w:rPr>
          <w:lang w:val="id_ID" w:bidi="id_ID"/>
        </w:rPr>
      </w:r>
      <w:r>
        <w:rPr>
          <w:lang w:val="id_ID" w:bidi="id_ID"/>
        </w:rPr>
      </w:r>
      <w:r>
        <w:rPr>
          <w:lang w:val="id_ID" w:bidi="id_ID"/>
        </w:rPr>
      </w:r>
    </w:p>
    <w:p>
      <w:pPr/>
      <w:r>
        <w:rPr>
          <w:lang w:val="id_ID" w:bidi="id_ID"/>
        </w:rPr>
      </w:r>
    </w:p>
    <w:p>
      <w:pPr>
        <w:pStyle w:val="Heading2"/>
      </w:pPr>
      <w:r>
        <w:rPr>
          <w:lang w:val="id_ID" w:bidi="id_ID"/>
        </w:rPr>
        <w:t>Lukas 3:15–22</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Dengarkan Lukas 3:15–22 dan simpan dalam hati Anda. Dengarkan teks sebanyak tiga kali (dalam tiga terjemahan yang berbeda, jika memungkinkan). Kemudian sebagai satu tim diskusikan pertanyaan-pertanyaan berikut ini:</w:t>
      </w:r>
    </w:p>
    <w:p>
      <w:pPr>
        <w:pStyle w:val="ListBullet"/>
        <w:spacing w:line="240" w:lineRule="auto"/>
        <w:ind w:left="720"/>
      </w:pPr>
      <w:r>
        <w:rPr>
          <w:lang w:val="id_ID" w:bidi="id_ID"/>
        </w:rPr>
      </w:r>
      <w:r>
        <w:rPr>
          <w:lang w:val="id_ID" w:bidi="id_ID"/>
        </w:rPr>
        <w:t xml:space="preserve">Apa yang Anda suka dalam kisah ini? </w:t>
      </w:r>
    </w:p>
    <w:p>
      <w:pPr>
        <w:pStyle w:val="ListBullet"/>
        <w:spacing w:line="240" w:lineRule="auto"/>
        <w:ind w:left="720"/>
      </w:pPr>
      <w:r>
        <w:rPr>
          <w:lang w:val="id_ID" w:bidi="id_ID"/>
        </w:rPr>
      </w:r>
      <w:r>
        <w:rPr>
          <w:lang w:val="id_ID" w:bidi="id_ID"/>
        </w:rPr>
        <w:t>Apa yang Anda tidak suka atau tidak mengerti?</w:t>
      </w:r>
    </w:p>
    <w:p>
      <w:pPr>
        <w:pStyle w:val="ListBullet"/>
        <w:spacing w:line="240" w:lineRule="auto"/>
        <w:ind w:left="720"/>
      </w:pPr>
      <w:r>
        <w:rPr>
          <w:lang w:val="id_ID" w:bidi="id_ID"/>
        </w:rPr>
      </w:r>
      <w:r>
        <w:rPr>
          <w:lang w:val="id_ID" w:bidi="id_ID"/>
        </w:rPr>
        <w:t>Apa yang kisah ini katakan tentang Yesus?</w:t>
      </w:r>
    </w:p>
    <w:p>
      <w:pPr>
        <w:pStyle w:val="ListBullet"/>
        <w:spacing w:line="240" w:lineRule="auto"/>
        <w:ind w:left="720"/>
      </w:pPr>
      <w:r>
        <w:rPr>
          <w:lang w:val="id_ID" w:bidi="id_ID"/>
        </w:rPr>
      </w:r>
      <w:r>
        <w:rPr>
          <w:lang w:val="id_ID" w:bidi="id_ID"/>
        </w:rPr>
        <w:t>Apa yang kisah ini katakan tentang orang-orang?</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sekali dalam versi yang paling mudah dimengerti.</w:t>
      </w:r>
    </w:p>
    <w:p>
      <w:pPr/>
      <w:r>
        <w:rPr>
          <w:lang w:val="id_ID" w:bidi="id_ID"/>
        </w:rPr>
      </w:r>
      <w:r>
        <w:rPr>
          <w:lang w:val="id_ID" w:bidi="id_ID"/>
        </w:rPr>
        <w:t>Lukas melanjutkan kisah Yohanes yang membaptis di padang gurun di kedua sisi Sungai Yordan. Kerumunan orang datang kepada Yohanes untuk dibaptis untuk menunjukkan bahwa mereka telah bertobat dan berbalik kepada Allah.</w:t>
      </w:r>
    </w:p>
    <w:p>
      <w:pPr/>
      <w:r>
        <w:rPr>
          <w:lang w:val="id_ID" w:bidi="id_ID"/>
        </w:rPr>
      </w:r>
      <w:r>
        <w:rPr>
          <w:lang w:val="id_ID" w:bidi="id_ID"/>
        </w:rPr>
        <w:t>Karena semua orang dengan bersemangat menantikan Mesias, atau Kristus, mereka mulai mengira Yohanes mungkin adalah Mesias. Namun, Yohanes mengatakan kepada mereka bahwa Mesias adalah seorang lain yang akan datang setelah dia. Ia mengatakan bahwa Mesias akan memiliki kuasa dan otoritas yang lebih besar daripadanya. Yohanes mengatakan kepada mereka bahwa bahkan ia tidak layak untuk melepas kasut Mesias. Dalam budaya Yahudi, para budak akan melepas kasut tuan mereka. Yohanes memaksudkan bahwa bahkan ia tidak layak menjadi budak Mesias.</w:t>
      </w:r>
    </w:p>
    <w:p>
      <w:pPr/>
      <w:r>
        <w:rPr>
          <w:lang w:val="id_ID" w:bidi="id_ID"/>
        </w:rPr>
      </w:r>
      <w:r>
        <w:rPr>
          <w:lang w:val="id_ID" w:bidi="id_ID"/>
        </w:rPr>
        <w:t>Berhenti dan tunjukkan kepada tim Anda satu gambar kasut orang Yahudi. Tali kulit mengacu pada tali yang digunakan untuk mengikatnya.</w:t>
      </w:r>
    </w:p>
    <w:p>
      <w:pPr/>
      <w:r>
        <w:rPr>
          <w:lang w:val="id_ID" w:bidi="id_ID"/>
        </w:rPr>
      </w:r>
      <w:r>
        <w:rPr>
          <w:lang w:val="id_ID" w:bidi="id_ID"/>
        </w:rPr>
        <w:t>Yohanes juga mengatakan bahwa baptisannya berbeda dari baptisan Mesias. Baptisannya adalah satu tampilan simbolis dengan air. Ini menunjukkan secara publik bahwa seseorang bertobat. Baptisan Mesias yang akan datang adalah baptisan dengan Roh Kudus dan dengan api. Dalam konteks ini, membaptis memiliki makna yang sama seperti membasuh. Baptisan Mesias akan menunjukkan bahwa dosa orang-orang disucikan. Pernyataan Yohanes bisa ditafsirkan dengan dua cara yang berbeda. Penjelasan pertama adalah bahwa baptisan Mesias akan membersihkan atau memurnikan orang-orang dengan Roh Kudus dan dengan api. Baptisan Roh Kudus berarti Roh Kudus membarui dan memberi kuasa kepada orang yang menerima-Nya. Api bisa melambangkan pemurnian, atau membakar habis apa yang tidak murni dan menjaga apa yang murni. Penjelasan lain adalah bahwa baptisan Mesias dengan api terpisah dari baptisan dengan Roh Kudus. Baptisan dengan api dapat melambangkan penghakiman Allah atas mereka yang tidak menerima tujuan-Nya. Bagaimana pun, Yohanes membuat jelas bahwa baptisannya dimaksudkan untuk mempersiapkan jalan bagi baptisan Mesias.</w:t>
      </w:r>
    </w:p>
    <w:p>
      <w:pPr/>
      <w:r>
        <w:rPr>
          <w:lang w:val="id_ID" w:bidi="id_ID"/>
        </w:rPr>
      </w:r>
      <w:r>
        <w:rPr>
          <w:lang w:val="id_ID" w:bidi="id_ID"/>
        </w:rPr>
        <w:t>Yohanes lalu menggunakan satu perbandingan tentang seorang petani yang memanen gandumnya untuk menunjukkan bagaimana Mesias akan memisahkan mereka yang bertobat dari mereka yang tidak bertobat. Dalam budaya Yahudi, para petani memanen gandum dengan cara mengiriknya, atau menggulingkan sesuatu yang berat di atasnya. Mereka juga menampi gandum Ini berarti menggunakan satu garpu besar untuk melemparkan gandum itu ke udara sehingga jerami akan terbawa angin dan biji gandum dapat dikumpulkan di lantai pengirikan. Kedua cara ini digunakan untuk memisahkan biji gandum dari jerami dan sekam. Lantai pengirikan adalah nama lahan yang rata di luar, tempat biji-bijian dipisahkan. Jerami dan sekam dibakar dengan api yang tidak terpadamkan untuk membersihkan lahan tersebut. Yohanes mengatakan api yang tidak terpadamkan adalah api yang tidak dapat dimatikan. Ini melambangkan hukuman kekal bagi mereka yang tidak bertobat. Yohanes mendorong orang-orang untuk bertobat dan mematuhi Allah. Ia memberitakan kepada mereka kabar baik bahwa Allah mengutus Mesias untuk menyelamatkan mereka.</w:t>
      </w:r>
    </w:p>
    <w:p>
      <w:pPr/>
      <w:r>
        <w:rPr>
          <w:lang w:val="id_ID" w:bidi="id_ID"/>
        </w:rPr>
      </w:r>
      <w:r>
        <w:rPr>
          <w:lang w:val="id_ID" w:bidi="id_ID"/>
        </w:rPr>
        <w:t>Berhenti dan tunjukkan kepada tim Anda video tentang para petani sedang menggunakan garpu penampi dan lantai pengirikan agar mereka memimiliki gagasan yang lebih baik untuk menerjemahkan proses ini. Diskusikan apakah budaya Anda memiliki satu proses yang mirip dengan ini untuk memisahkan gandum yang baik dari apa yang perlu dibuang.</w:t>
      </w:r>
    </w:p>
    <w:p>
      <w:pPr/>
      <w:r>
        <w:rPr>
          <w:lang w:val="id_ID" w:bidi="id_ID"/>
        </w:rPr>
      </w:r>
      <w:r>
        <w:rPr>
          <w:lang w:val="id_ID" w:bidi="id_ID"/>
        </w:rPr>
        <w:t>Lukas mengatakan kepada kita bahwa Yohanes secara terbuka berbicara menentang penguasa Herodes. Yohanes mengatakan bahwa Herodes sedang berbuat dosa dengan cara menceraikan istrinya dan menikahi istri saudara tirinya, Herodias. Menikahinya bertentangan dengan hukum Allah. Yohanes juga berbicara tentang banyak kesalahan lain yang telah dilakukan Herodes. Jadi, Herodes memerintahkan agar Yohanes dikurung di penjara.</w:t>
      </w:r>
    </w:p>
    <w:p>
      <w:pPr/>
      <w:r>
        <w:rPr>
          <w:lang w:val="id_ID" w:bidi="id_ID"/>
        </w:rPr>
      </w:r>
      <w:r>
        <w:rPr>
          <w:lang w:val="id_ID" w:bidi="id_ID"/>
        </w:rPr>
        <w:t>Berhenti dan diskusikan dengan tim Anda: Lukas tidak menceritakan peristiwa-peristiwa sesuai dengan urutan kejadiannya. Pertama, Yohanes membaptis Yesus. Kemudian, Herodes memasukkan Yohanes ke dalam penjara karena berbicara melawannya. Bagaimana Anda akan menjelaskan kepada audiens Anda bahwa baptisan Yesus terjadi sebelum penangkapan Yohanes? Ketika Anda menceritakan satu kisah dalam bahasa Anda, bagaimana Anda menunjukkan bahwa satu peristiwa terjadi sebelum peristiwa yang lain? Apakah Anda selalu menceritakan peristiwa-peristiwa sesuai urutannya? Atau apakah Anda memiliki cara untuk berbicara tentang sesuatu yang terjadi sebelumnya?</w:t>
      </w:r>
    </w:p>
    <w:p>
      <w:pPr/>
      <w:r>
        <w:rPr>
          <w:lang w:val="id_ID" w:bidi="id_ID"/>
        </w:rPr>
      </w:r>
      <w:r>
        <w:rPr>
          <w:lang w:val="id_ID" w:bidi="id_ID"/>
        </w:rPr>
        <w:t>Pada suatu hari, Yohanes membaptis banyak orang ketika Yesus datang untuk dibaptis. Yohanes membaptis Yesus. Yesus berdoa kepada Allah setelah baptisan-Nya dan langit terbuka. Roh Kudus turun dalam wujud seperti seekor burung merpati dan hinggap di atas Yesus. Suara Allah datang dari surga atau tempat di mana Allah tinggal Dia berkata, "Engkau adalah Anak-Ku. Aku mengasihi-Mu. Aku berkenan kepada-Mu."</w:t>
      </w:r>
    </w:p>
    <w:p>
      <w:pPr/>
      <w:r>
        <w:rPr>
          <w:lang w:val="id_ID" w:bidi="id_ID"/>
        </w:rPr>
      </w:r>
      <w:r>
        <w:rPr>
          <w:lang w:val="id_ID" w:bidi="id_ID"/>
        </w:rPr>
        <w:t xml:space="preserve">Berhenti dan tunjukkan kepada tim Anda satu gambar tentang seekor burung merpati untuk memvisualisasikan dengan lebih baik bagaimana Roh Kudus muncul. </w:t>
      </w:r>
    </w:p>
    <w:p>
      <w:pPr/>
      <w:r>
        <w:rPr>
          <w:lang w:val="id_ID" w:bidi="id_ID"/>
        </w:rPr>
      </w:r>
      <w:r>
        <w:rPr>
          <w:lang w:val="id_ID" w:bidi="id_ID"/>
        </w:rPr>
        <w:t xml:space="preserve">Kisah ini menunjukkan bahwa Yesus memiliki otoritas dan kuasa atas Yohanes karena Yohanes mengatakan bahwa ia tidak layak menjadi budak-Nya. Ini menunjukkan baptisan Yesus ketika Allah berbicara dan menegaskan bahwa Yesus adalah Anak-Nya yang Ia kasihi. </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Dalam sesi ini, Anda akan membantu kelompok memvisualisasikan kisah ini. Anda akan membantu kelompok mendefinisikan adegan, latar, dan karakter dari kisah ini.</w:t>
      </w:r>
    </w:p>
    <w:p>
      <w:pPr/>
      <w:r>
        <w:rPr>
          <w:lang w:val="id_ID" w:bidi="id_ID"/>
        </w:rPr>
      </w:r>
      <w:r>
        <w:rPr>
          <w:lang w:val="id_ID" w:bidi="id_ID"/>
        </w:rPr>
        <w:t xml:space="preserve">Kisah ini memiliki tiga adegan. </w:t>
      </w:r>
    </w:p>
    <w:p>
      <w:pPr/>
      <w:r>
        <w:rPr>
          <w:lang w:val="id_ID" w:bidi="id_ID"/>
        </w:rPr>
      </w:r>
      <w:r>
        <w:rPr>
          <w:b/>
          <w:lang w:val="id_ID" w:bidi="id_ID"/>
        </w:rPr>
        <w:t>Adegan pertama:</w:t>
      </w:r>
      <w:r>
        <w:rPr>
          <w:lang w:val="id_ID" w:bidi="id_ID"/>
        </w:rPr>
        <w:t xml:space="preserve"> Orang-orang bertanya apakah Yohanes adalah Mesias dan Yohanes menjelaskan ciri-ciri Mesias.</w:t>
      </w:r>
    </w:p>
    <w:p>
      <w:pPr/>
      <w:r>
        <w:rPr>
          <w:lang w:val="id_ID" w:bidi="id_ID"/>
        </w:rPr>
      </w:r>
      <w:r>
        <w:rPr>
          <w:b/>
          <w:lang w:val="id_ID" w:bidi="id_ID"/>
        </w:rPr>
        <w:t>Adegan kedua:</w:t>
      </w:r>
      <w:r>
        <w:rPr>
          <w:lang w:val="id_ID" w:bidi="id_ID"/>
        </w:rPr>
        <w:t xml:space="preserve"> Yesus datang untuk dibaptis. Yohanes membaptis Dia. Allah mengatakan kepada Yesus bahwa Dia adalah Anak-Nya dan Roh Kudus hinggap di atas-Nya.</w:t>
      </w:r>
    </w:p>
    <w:p>
      <w:pPr/>
      <w:r>
        <w:rPr>
          <w:lang w:val="id_ID" w:bidi="id_ID"/>
        </w:rPr>
      </w:r>
      <w:r>
        <w:rPr>
          <w:b/>
          <w:lang w:val="id_ID" w:bidi="id_ID"/>
        </w:rPr>
        <w:t>Adegan ketiga:</w:t>
      </w:r>
      <w:r>
        <w:rPr>
          <w:lang w:val="id_ID" w:bidi="id_ID"/>
        </w:rPr>
        <w:t xml:space="preserve"> Yohanes mengkritik seorang penguasa dan dimasukkan ke dalam penjara karena alasan itu.</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Yohanes</w:t>
      </w:r>
    </w:p>
    <w:p>
      <w:pPr>
        <w:pStyle w:val="ListBullet"/>
        <w:spacing w:line="240" w:lineRule="auto"/>
        <w:ind w:left="720"/>
      </w:pPr>
      <w:r>
        <w:rPr>
          <w:lang w:val="id_ID" w:bidi="id_ID"/>
        </w:rPr>
      </w:r>
      <w:r>
        <w:rPr>
          <w:lang w:val="id_ID" w:bidi="id_ID"/>
        </w:rPr>
        <w:t>Orang-orang</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Herodes</w:t>
      </w:r>
    </w:p>
    <w:p>
      <w:pPr>
        <w:pStyle w:val="ListBullet"/>
        <w:spacing w:line="240" w:lineRule="auto"/>
        <w:ind w:left="720"/>
      </w:pPr>
      <w:r>
        <w:rPr>
          <w:lang w:val="id_ID" w:bidi="id_ID"/>
        </w:rPr>
      </w:r>
      <w:r>
        <w:rPr>
          <w:lang w:val="id_ID" w:bidi="id_ID"/>
        </w:rPr>
        <w:t>Roh Kudus</w:t>
      </w:r>
    </w:p>
    <w:p>
      <w:pPr/>
      <w:r>
        <w:rPr>
          <w:lang w:val="id_ID" w:bidi="id_ID"/>
        </w:rPr>
      </w:r>
      <w:r>
        <w:rPr>
          <w:lang w:val="id_ID" w:bidi="id_ID"/>
        </w:rPr>
        <w:t xml:space="preserve">Dalam sesi ini, ambillah papan cerita kelompok, gambarlah, atau gunakan beberapa macam manipulasi (benda-benda yang dapat Anda pindahkan seperti batu, batang, mainan anak-anak) untuk memvisualisasikan kisah dan adegan di dalamnya. </w:t>
      </w:r>
    </w:p>
    <w:p>
      <w:pPr/>
      <w:r>
        <w:rPr>
          <w:lang w:val="id_ID" w:bidi="id_ID"/>
        </w:rPr>
      </w:r>
      <w:r>
        <w:rPr>
          <w:lang w:val="id_ID" w:bidi="id_ID"/>
        </w:rPr>
        <w:t>Penting untuk diperhatikan bahwa adegan-adegan dalam kisah ini disusun ulang dalam urutan kronologis agar membuatnya lebih mudah pada saat diperankan.</w:t>
      </w:r>
    </w:p>
    <w:p>
      <w:pPr/>
      <w:r>
        <w:rPr>
          <w:lang w:val="id_ID" w:bidi="id_ID"/>
        </w:rPr>
      </w:r>
      <w:r>
        <w:rPr>
          <w:lang w:val="id_ID" w:bidi="id_ID"/>
        </w:rPr>
        <w:t>Orang-orang sedang menantikan Mesias. Orang-orang ingin mengetahui apakah Yohanes adalah Mesias. Yohanes menjelaskan apa yang Mesias akan lakukan dibandingkan dengan apa yang Yohanes lakukan. Yohanes membaptis dengan air sebagai tanda pertobatan. Tetapi Mesias akan membaptis dengan Roh Kudus dan dengan api.</w:t>
      </w:r>
    </w:p>
    <w:p>
      <w:pPr/>
      <w:r>
        <w:rPr>
          <w:lang w:val="id_ID" w:bidi="id_ID"/>
        </w:rPr>
      </w:r>
      <w:r>
        <w:rPr>
          <w:lang w:val="id_ID" w:bidi="id_ID"/>
        </w:rPr>
        <w:t>Penting untuk diperhatikan bahwa Yohanes menggunakan satu perbandingan antara Yesus dengan seorang petani yang memisahkan gandum dari sekam. Yohanes membandingkan orang-orang dengan gandum dan sekam. Gandum sangat berguna dalam berbagai cara. Sekam akan dimasukkan ke dalam api yang tidak akan padam. Bagi sekam itu tidak ada cara untuk memulihkannya. Kabar baik bagi orang-orang yang mendengarkan adalah bahwa Yesus memiliki kuasa untuk menyelamatkan mereka dari api.</w:t>
      </w:r>
    </w:p>
    <w:p>
      <w:pPr/>
      <w:r>
        <w:rPr>
          <w:lang w:val="id_ID" w:bidi="id_ID"/>
        </w:rPr>
      </w:r>
      <w:r>
        <w:rPr>
          <w:lang w:val="id_ID" w:bidi="id_ID"/>
        </w:rPr>
        <w:t>Yesus dibaptis oleh Yohanes dan Roh Kudus turun ke atas Yesus ketika Yesus sedang berdoa. Satu suara dari surga mengatakan, "Engkau adalah Anak-Ku. Aku mengasihi-Mu. Engkau memberi kepada-Ku sukacita besar."</w:t>
      </w:r>
    </w:p>
    <w:p>
      <w:pPr/>
      <w:r>
        <w:rPr>
          <w:lang w:val="id_ID" w:bidi="id_ID"/>
        </w:rPr>
      </w:r>
      <w:r>
        <w:rPr>
          <w:lang w:val="id_ID" w:bidi="id_ID"/>
        </w:rPr>
        <w:t>Ketika mengajar, Yohanes secara terang-terangan mengkritik kesalahan Herodes. Jadi, Herodes memasukkan Yohanes ke dalam penjara.</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Dalam sesi ini, kelompok akan mendramatisir kisah tersebut.</w:t>
      </w:r>
    </w:p>
    <w:p>
      <w:pPr/>
      <w:r>
        <w:rPr>
          <w:lang w:val="id_ID" w:bidi="id_ID"/>
        </w:rPr>
      </w:r>
      <w:r>
        <w:rPr>
          <w:lang w:val="id_ID" w:bidi="id_ID"/>
        </w:rPr>
        <w:t xml:space="preserve">Kisah ini memiliki tiga adegan. </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 xml:space="preserve">Allah </w:t>
      </w:r>
    </w:p>
    <w:p>
      <w:pPr>
        <w:pStyle w:val="ListBullet"/>
        <w:spacing w:line="240" w:lineRule="auto"/>
        <w:ind w:left="720"/>
      </w:pPr>
      <w:r>
        <w:rPr>
          <w:lang w:val="id_ID" w:bidi="id_ID"/>
        </w:rPr>
      </w:r>
      <w:r>
        <w:rPr>
          <w:lang w:val="id_ID" w:bidi="id_ID"/>
        </w:rPr>
        <w:t>Yohanes</w:t>
      </w:r>
    </w:p>
    <w:p>
      <w:pPr>
        <w:pStyle w:val="ListBullet"/>
        <w:spacing w:line="240" w:lineRule="auto"/>
        <w:ind w:left="720"/>
      </w:pPr>
      <w:r>
        <w:rPr>
          <w:lang w:val="id_ID" w:bidi="id_ID"/>
        </w:rPr>
      </w:r>
      <w:r>
        <w:rPr>
          <w:lang w:val="id_ID" w:bidi="id_ID"/>
        </w:rPr>
        <w:t>Orang-orang</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Herodes</w:t>
      </w:r>
    </w:p>
    <w:p>
      <w:pPr>
        <w:pStyle w:val="ListBullet"/>
        <w:spacing w:line="240" w:lineRule="auto"/>
        <w:ind w:left="720"/>
      </w:pPr>
      <w:r>
        <w:rPr>
          <w:lang w:val="id_ID" w:bidi="id_ID"/>
        </w:rPr>
      </w:r>
      <w:r>
        <w:rPr>
          <w:lang w:val="id_ID" w:bidi="id_ID"/>
        </w:rPr>
        <w:t>Roh Kudus</w:t>
      </w:r>
    </w:p>
    <w:p>
      <w:pPr/>
      <w:r>
        <w:rPr>
          <w:lang w:val="id_ID" w:bidi="id_ID"/>
        </w:rPr>
      </w:r>
      <w:r>
        <w:rPr>
          <w:lang w:val="id_ID" w:bidi="id_ID"/>
        </w:rPr>
        <w:t>Minta tim untuk memerankan kisah itu dua kali. Pertama, minta mereka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itu untuk pertama kali, perhatikan dialog, alur, plot, dan kronologi kisah tersebut.</w:t>
      </w:r>
    </w:p>
    <w:p>
      <w:pPr/>
      <w:r>
        <w:rPr>
          <w:lang w:val="id_ID" w:bidi="id_ID"/>
        </w:rPr>
      </w:r>
      <w:r>
        <w:rPr>
          <w:lang w:val="id_ID" w:bidi="id_ID"/>
        </w:rPr>
        <w:t>Saat tim memerankan kisah ini untuk kedua kalinya, hentikan mereka pada titik-titik tertentu.</w:t>
      </w:r>
    </w:p>
    <w:p>
      <w:pPr/>
      <w:r>
        <w:rPr>
          <w:lang w:val="id_ID" w:bidi="id_ID"/>
        </w:rPr>
      </w:r>
      <w:r>
        <w:rPr>
          <w:lang w:val="id_ID" w:bidi="id_ID"/>
        </w:rPr>
        <w:t>Orang-orang sedang menantikan Mesias. Mereka ingin mengetahui apakah Yohanes adalah Mesias. Yohanes menjelaskan bahwa Mesias akan membaptis dengan cara yang lain dari yang Yohanes lakukan. Yohanes membaptis dengan air untuk pertobatan. Tetapi Mesias akan membaptis dengan Roh Kudus dan dengan api.</w:t>
      </w:r>
    </w:p>
    <w:p>
      <w:pPr/>
      <w:r>
        <w:rPr>
          <w:lang w:val="id_ID" w:bidi="id_ID"/>
        </w:rPr>
      </w:r>
      <w:r>
        <w:rPr>
          <w:lang w:val="id_ID" w:bidi="id_ID"/>
        </w:rPr>
        <w:t>Yohanes juga menjelaskan bagaimana Mesias akan menghakimi, dengan cara membandingkan Yesus dengan seorang petani yang memisahkan gandum dari sekam, lalu membuang sekam ke dalam api. Yohanes memperingatkan orang-orang tentang api yang tidak akan pernah padam. Dengan cara ini, Yohanes menyampaikan kabar baik. Kabar baiknya adalah bahwa Mesias akan memiliki kuasa untuk menyelamatkan mereka dari api.</w:t>
      </w:r>
    </w:p>
    <w:p>
      <w:pPr/>
      <w:r>
        <w:rPr>
          <w:lang w:val="id_ID" w:bidi="id_ID"/>
        </w:rPr>
      </w:r>
      <w:r>
        <w:rPr>
          <w:lang w:val="id_ID" w:bidi="id_ID"/>
        </w:rPr>
        <w:t>Hentikan adegannya: Tanyakan kepada para aktor yang memerankan audiens, ”Bagaimana perasaan Anda?” Anda mungkin mendengar, "Tapi saya berpikir bahwa Yohanes adalah Mesias." "Bingung." "Menanti." "Serius." Lanjutkan adegannya.</w:t>
      </w:r>
    </w:p>
    <w:p>
      <w:pPr/>
      <w:r>
        <w:rPr>
          <w:lang w:val="id_ID" w:bidi="id_ID"/>
        </w:rPr>
      </w:r>
      <w:r>
        <w:rPr>
          <w:lang w:val="id_ID" w:bidi="id_ID"/>
        </w:rPr>
        <w:t xml:space="preserve">Yesus dibaptis dan Roh Kudus datang kepada Yesus ketika Dia sedang berdoa. Satu suara dari surga mengatakan, "Engkaulah Anak-Ku. Aku mengasihi-Mu. Engkau memberi kepada-Ku sukacita besar." </w:t>
      </w:r>
    </w:p>
    <w:p>
      <w:pPr/>
      <w:r>
        <w:rPr>
          <w:lang w:val="id_ID" w:bidi="id_ID"/>
        </w:rPr>
      </w:r>
      <w:r>
        <w:rPr>
          <w:lang w:val="id_ID" w:bidi="id_ID"/>
        </w:rPr>
        <w:t>Hentikan adegannya: Tanyakan kepada aktor yang mememerankan Yohanes "Bagaimana perasaan Anda?" Anda mungkin mendengar, "Saya kagum." "Ternyata ini adalah Yesus selama ini!" "Saya merasa dihormati." "Saya penuh dengan harapan." Tanyakan kepada aktor yang memerankan Yesus "Bagaimana perasaan Anda?" Anda mungkin mendengar, "Saya penuh dengan Roh." "Saya merasa siap untuk memulai pelayanan saya." "Saya mengasihi Bapa saya." "Saya rindu bersama Dia di surga, tapi saya senang mentaati-Nya." Lanjutkan adegannya.</w:t>
      </w:r>
    </w:p>
    <w:p>
      <w:pPr/>
      <w:r>
        <w:rPr>
          <w:lang w:val="id_ID" w:bidi="id_ID"/>
        </w:rPr>
      </w:r>
      <w:r>
        <w:rPr>
          <w:lang w:val="id_ID" w:bidi="id_ID"/>
        </w:rPr>
        <w:t>Yohanes juga terang-terangan mengkritik kesalahan Herodes. Jadi, Herodes memasukkan Yohanes ke dalam penjara.</w:t>
      </w:r>
    </w:p>
    <w:p>
      <w:pPr/>
      <w:r>
        <w:rPr>
          <w:lang w:val="id_ID" w:bidi="id_ID"/>
        </w:rPr>
      </w:r>
      <w:r>
        <w:rPr>
          <w:lang w:val="id_ID" w:bidi="id_ID"/>
        </w:rPr>
        <w:t xml:space="preserve">Hentikan adegannya: Tanyakan kepada para aktor yang memerankan orang-orang, ”Bagaimana perasaan Anda?” Anda mungkin mendengar, "Marah kepada Herodes." "Khawatir tentang Yohanes." "Kecewa." </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 sekali dalam versi yang paling mudah dimengerti.</w:t>
      </w:r>
    </w:p>
    <w:p>
      <w:pPr/>
      <w:r>
        <w:rPr>
          <w:lang w:val="id_ID" w:bidi="id_ID"/>
        </w:rPr>
      </w:r>
      <w:r>
        <w:rPr>
          <w:lang w:val="id_ID" w:bidi="id_ID"/>
        </w:rPr>
        <w:t xml:space="preserve">Orang orang bertanya-tanya </w:t>
      </w:r>
      <w:r>
        <w:rPr>
          <w:b/>
          <w:lang w:val="id_ID" w:bidi="id_ID"/>
        </w:rPr>
        <w:t>dalam hati mereka</w:t>
      </w:r>
      <w:r>
        <w:rPr>
          <w:lang w:val="id_ID" w:bidi="id_ID"/>
        </w:rPr>
        <w:t xml:space="preserve">, atau bertanya kepada diri mereka sendiri, apakah Yohanes adalah </w:t>
      </w:r>
      <w:r>
        <w:rPr>
          <w:b/>
          <w:lang w:val="id_ID" w:bidi="id_ID"/>
        </w:rPr>
        <w:t>Kristus</w:t>
      </w:r>
      <w:r>
        <w:rPr>
          <w:lang w:val="id_ID" w:bidi="id_ID"/>
        </w:rPr>
        <w:t xml:space="preserve">. Pastikan untuk menerjemahkan Kristus dengan cara yang sama seperti yang telah Anda lakukan di bagian-bagian Lukas sebelumnya. </w:t>
      </w:r>
      <w:hyperlink r:id="rId76">
        <w:r>
          <w:rPr>
            <w:lang w:val="id_ID" w:bidi="id_ID"/>
          </w:rPr>
          <w:rPr>
            <w:color w:val="0000EE"/>
            <w:u w:val="single"/>
          </w:rPr>
          <w:t>Kristus</w:t>
        </w:r>
      </w:hyperlink>
      <w:r>
        <w:rPr>
          <w:lang w:val="id_ID" w:bidi="id_ID"/>
        </w:rPr>
        <w:t xml:space="preserve"> dapat ditemukan dalam Glosarium Utama. Yohanes menjawab mereka dengan mengatakan bahwa Kristus adalah seorang yang berbeda yang akan datang setelah dia. Dia akan memiliki otoritas dan kuasa yang lebih besar daripada yang Yohanes miliki. Yohanes menggunakan frasa </w:t>
      </w:r>
      <w:r>
        <w:rPr>
          <w:b/>
          <w:lang w:val="id_ID" w:bidi="id_ID"/>
        </w:rPr>
        <w:t>aku tidak layak melepas tali kasut-Nya</w:t>
      </w:r>
      <w:r>
        <w:rPr>
          <w:lang w:val="id_ID" w:bidi="id_ID"/>
        </w:rPr>
        <w:t>. Kasut adalah jenis sepatu yang terbuat dari sepotong kulit yang membentuk bagian bawah sepatu. Tali sendal adalah tali dari kulit yang mengikat kasut ke kaki seseorang. Dalam budaya Yahudi, budak-budak akan melepas tali kasut tuannya.</w:t>
      </w:r>
    </w:p>
    <w:p>
      <w:pPr/>
      <w:r>
        <w:rPr>
          <w:lang w:val="id_ID" w:bidi="id_ID"/>
        </w:rPr>
      </w:r>
      <w:r>
        <w:rPr>
          <w:lang w:val="id_ID" w:bidi="id_ID"/>
        </w:rPr>
        <w:t xml:space="preserve">Berhenti dan tunjukkan kepada tim Anda sebuah gambar kasut Yahudi, jika Anda belum melakukannya. </w:t>
      </w:r>
    </w:p>
    <w:p>
      <w:pPr/>
      <w:r>
        <w:rPr>
          <w:lang w:val="id_ID" w:bidi="id_ID"/>
        </w:rPr>
      </w:r>
      <w:r>
        <w:rPr>
          <w:lang w:val="id_ID" w:bidi="id_ID"/>
        </w:rPr>
        <w:t xml:space="preserve">Yohanes memaksudkan bahwa Kristus adalah jauh lebih besar daripada dia, bahkan ia tidak </w:t>
      </w:r>
      <w:r>
        <w:rPr>
          <w:b/>
          <w:lang w:val="id_ID" w:bidi="id_ID"/>
        </w:rPr>
        <w:t>layak</w:t>
      </w:r>
      <w:r>
        <w:rPr>
          <w:lang w:val="id_ID" w:bidi="id_ID"/>
        </w:rPr>
        <w:t xml:space="preserve"> menjadi hamba-Nya. Layak berarti memenuhi syarat atau memadai. Yohanes merasa ia tidak cukup penting untuk layak menerima kehormatan dalam melayani Yesus. Pastikan bahwa terjemahan Anda tidak mencerminkan bahwa Yohanes itu buruk atau jahat. Layak disini berlaku untuk status Yohanes, bukan karakternya.</w:t>
      </w:r>
    </w:p>
    <w:p>
      <w:pPr/>
      <w:r>
        <w:rPr>
          <w:lang w:val="id_ID" w:bidi="id_ID"/>
        </w:rPr>
      </w:r>
      <w:r>
        <w:rPr>
          <w:lang w:val="id_ID" w:bidi="id_ID"/>
        </w:rPr>
        <w:t xml:space="preserve">Yohanes mengatakan bahwa cara Kristus membaptis orang-orang lebih agung daripada cara dia membaptis orang-orang. Yohanes membaptis dengan air, tetapi Kristus akan membaptis orang-orang dengan Roh Kudus dan dengan api. Ingat, kata membaptis memiliki arti yang sama dengan membasuh atau membersihkan. Dalam konteks ini, membaptis digunakan dengan satu cara yang menyiratkan bahwa Kristus akan membersihkan atau memurnikan orang-orang melalui baptisan-Nya. </w:t>
      </w:r>
      <w:hyperlink r:id="rId101">
        <w:r>
          <w:rPr>
            <w:lang w:val="id_ID" w:bidi="id_ID"/>
          </w:rPr>
          <w:rPr>
            <w:color w:val="0000EE"/>
            <w:u w:val="single"/>
          </w:rPr>
          <w:t>Membaptis</w:t>
        </w:r>
      </w:hyperlink>
      <w:r>
        <w:rPr>
          <w:lang w:val="id_ID" w:bidi="id_ID"/>
        </w:rPr>
        <w:t xml:space="preserve"> dapat ditemukan dalam Glosarium Utama. </w:t>
      </w:r>
      <w:r>
        <w:rPr>
          <w:b/>
          <w:lang w:val="id_ID" w:bidi="id_ID"/>
        </w:rPr>
        <w:t>Dengan Roh Kudus dan dengan api</w:t>
      </w:r>
      <w:r>
        <w:rPr>
          <w:lang w:val="id_ID" w:bidi="id_ID"/>
        </w:rPr>
        <w:t xml:space="preserve"> bisa ditafsirkan dengan dua cara yang berbeda. Penjelasan pertama adalah baptisan Kristus akan membersihkan orang-orang dengan Roh Kudus dan dengan api. Penjelasan lain adalah baptisan dengan api yang Kristus lakukan terpisah dari baptisan dengan Roh Kudus. Baptisan dengan api dapat melambangkan penghakiman Allah atas mereka yang tidak menerima tujuan-Nya. Pastikan terjemahan Anda memungkinkan untuk kedua interpretasi. Juga, penting untuk menggunakan istilah yang sama untuk Roh Kudus seperti yang telah Anda gunakan sebelumnya. </w:t>
      </w:r>
      <w:hyperlink r:id="rId25">
        <w:r>
          <w:rPr>
            <w:lang w:val="id_ID" w:bidi="id_ID"/>
          </w:rPr>
          <w:rPr>
            <w:color w:val="0000EE"/>
            <w:u w:val="single"/>
          </w:rPr>
          <w:t>Roh Kudus</w:t>
        </w:r>
      </w:hyperlink>
      <w:r>
        <w:rPr>
          <w:lang w:val="id_ID" w:bidi="id_ID"/>
        </w:rPr>
        <w:t xml:space="preserve"> dapat ditemukan dalam Glosarium Utama.</w:t>
      </w:r>
    </w:p>
    <w:p>
      <w:pPr/>
      <w:r>
        <w:rPr>
          <w:lang w:val="id_ID" w:bidi="id_ID"/>
        </w:rPr>
      </w:r>
      <w:r>
        <w:rPr>
          <w:lang w:val="id_ID" w:bidi="id_ID"/>
        </w:rPr>
        <w:t xml:space="preserve">Yohanes menggunakan metafora seorang petani yang memanen gandum untuk menggambarkan bagaimana Kristus akan memisahkan orang-orang yang telah bertobat dari mereka yang belum bertobat. </w:t>
      </w:r>
      <w:r>
        <w:rPr>
          <w:b/>
          <w:lang w:val="id_ID" w:bidi="id_ID"/>
        </w:rPr>
        <w:t>Gandum</w:t>
      </w:r>
      <w:r>
        <w:rPr>
          <w:lang w:val="id_ID" w:bidi="id_ID"/>
        </w:rPr>
        <w:t xml:space="preserve"> adalah jenis tanaman biji-bijian. Memiliki tangkai dan di bagian atas tangkai ada gugusan biji, yang disebut biji gandum. </w:t>
      </w:r>
      <w:r>
        <w:rPr>
          <w:b/>
          <w:lang w:val="id_ID" w:bidi="id_ID"/>
        </w:rPr>
        <w:t>Lantai pengirikan</w:t>
      </w:r>
      <w:r>
        <w:rPr>
          <w:lang w:val="id_ID" w:bidi="id_ID"/>
        </w:rPr>
        <w:t xml:space="preserve"> adalah satu lahan datar di luar di mana biji-bijian dipisahkan dari sekam atau jerami. Gandum dipisahkan dengan satu proses yang disebut penampian. </w:t>
      </w:r>
      <w:r>
        <w:rPr>
          <w:b/>
          <w:lang w:val="id_ID" w:bidi="id_ID"/>
        </w:rPr>
        <w:t>Garpu penampi</w:t>
      </w:r>
      <w:r>
        <w:rPr>
          <w:lang w:val="id_ID" w:bidi="id_ID"/>
        </w:rPr>
        <w:t xml:space="preserve"> adalah satu alat yang tampak seperti garpu besar. Digunakan untuk melemparkan gandum ke udara untuk memisahkan gandum dari sekam. Sekam itu tidak berguna untuk makanan dan kemudian dibakar. Biji gandum dikumpulkan dan disimpan. Sama seperti bagian yang tidak berguna dari tanaman gandum, orang-orang yang tidak bertobat akan dilemparkan ke dalam </w:t>
      </w:r>
      <w:r>
        <w:rPr>
          <w:b/>
          <w:lang w:val="id_ID" w:bidi="id_ID"/>
        </w:rPr>
        <w:t>api yang tidak terpadamkan</w:t>
      </w:r>
      <w:r>
        <w:rPr>
          <w:lang w:val="id_ID" w:bidi="id_ID"/>
        </w:rPr>
        <w:t>. Ini melambangkan hukuman kekal bagi mereka yang tidak bertobat.</w:t>
      </w:r>
    </w:p>
    <w:p>
      <w:pPr/>
      <w:r>
        <w:rPr>
          <w:lang w:val="id_ID" w:bidi="id_ID"/>
        </w:rPr>
      </w:r>
      <w:r>
        <w:rPr>
          <w:lang w:val="id_ID" w:bidi="id_ID"/>
        </w:rPr>
        <w:t>Berhenti dan tunjukkan satu gambar gandum dan satu gambar garpu penampi. Kemudian tunjukkan satu video penampian, jika Anda belum melakukannya. Jika orang-orang di daerah Anda tidak terbiasa dengan alat ini, maka lebih baik menggambarkan tindakan menampi alih-alih menyebutkan alat.</w:t>
      </w:r>
    </w:p>
    <w:p>
      <w:pPr/>
      <w:r>
        <w:rPr>
          <w:lang w:val="id_ID" w:bidi="id_ID"/>
        </w:rPr>
      </w:r>
      <w:r>
        <w:rPr>
          <w:lang w:val="id_ID" w:bidi="id_ID"/>
        </w:rPr>
        <w:t xml:space="preserve">Lukas mengatakan bahwa Yohanes memberitakan </w:t>
      </w:r>
      <w:r>
        <w:rPr>
          <w:b/>
          <w:lang w:val="id_ID" w:bidi="id_ID"/>
        </w:rPr>
        <w:t>kabar baik</w:t>
      </w:r>
      <w:r>
        <w:rPr>
          <w:lang w:val="id_ID" w:bidi="id_ID"/>
        </w:rPr>
        <w:t xml:space="preserve">. Ini mengacu pada kabar baik yang sama yang malaikat-malaikat beritakan kepada gembala-gembala. Ini adalah berita bahwa Allah telah mengutus Kristus untuk menyelamatkan orang-orang. </w:t>
      </w:r>
      <w:hyperlink r:id="rId74">
        <w:r>
          <w:rPr>
            <w:lang w:val="id_ID" w:bidi="id_ID"/>
          </w:rPr>
          <w:rPr>
            <w:color w:val="0000EE"/>
            <w:u w:val="single"/>
          </w:rPr>
          <w:t>Kabar baik</w:t>
        </w:r>
      </w:hyperlink>
      <w:r>
        <w:rPr>
          <w:lang w:val="id_ID" w:bidi="id_ID"/>
        </w:rPr>
        <w:t xml:space="preserve"> dapat ditemukan dalam Glosarium Utama. Yohanes </w:t>
      </w:r>
      <w:r>
        <w:rPr>
          <w:b/>
          <w:lang w:val="id_ID" w:bidi="id_ID"/>
        </w:rPr>
        <w:t>menegur</w:t>
      </w:r>
      <w:r>
        <w:rPr>
          <w:lang w:val="id_ID" w:bidi="id_ID"/>
        </w:rPr>
        <w:t xml:space="preserve">, atau mengatakan bahwa apa yang Raja Herodes lakukan itu salah. Ia mengatakan bahwa Raja melawan hukum Allah dengan cara menikahi istri saudara tirinya. Raja wilayah, Raja Herodes, memberi perintah agar Yohanes dimasukkan ke dalam penjara. </w:t>
      </w:r>
      <w:r>
        <w:rPr>
          <w:b/>
          <w:lang w:val="id_ID" w:bidi="id_ID"/>
        </w:rPr>
        <w:t>Raja wilayah</w:t>
      </w:r>
      <w:r>
        <w:rPr>
          <w:lang w:val="id_ID" w:bidi="id_ID"/>
        </w:rPr>
        <w:t xml:space="preserve"> berarti seorang pemimpin pemerintahan dari seperempat dari satu wilayah. Pastikan untuk menerjemahkan ini dengan cara yang sama seperti yang telah Anda lakukan di bagian-bagian Lukas sebelumnya. Sebelum Yohanes dimasukkan ke dalam penjara, Yesus datang kepada Yohanes untuk dibaptis. Lukas tidak menceritakan peristiwa-peristiwa ini sesuai urutan terjadinya. Mungkin lebih mudah dalam bahasa Anda untuk mengubah urutan kisah agar lebih masuk akal.</w:t>
      </w:r>
    </w:p>
    <w:p>
      <w:pPr/>
      <w:r>
        <w:rPr>
          <w:lang w:val="id_ID" w:bidi="id_ID"/>
        </w:rPr>
      </w:r>
      <w:r>
        <w:rPr>
          <w:lang w:val="id_ID" w:bidi="id_ID"/>
        </w:rPr>
        <w:t xml:space="preserve">Setelah dibaptis, Yesus berdoa dan langit terbuka. Dalam konteks ini, heavens bisa memiliki arti yang sama dengan sky yang sama-sama berarti langit. Roh Kudus turun dari surga </w:t>
      </w:r>
      <w:r>
        <w:rPr>
          <w:b/>
          <w:lang w:val="id_ID" w:bidi="id_ID"/>
        </w:rPr>
        <w:t>dalam wujud jasmani seperti seekor burung merpati</w:t>
      </w:r>
      <w:r>
        <w:rPr>
          <w:lang w:val="id_ID" w:bidi="id_ID"/>
        </w:rPr>
        <w:t xml:space="preserve">. Ini berarti bahwa Roh Kudus menampilkan diri atau mengambil bentuk seperti seekor </w:t>
      </w:r>
      <w:hyperlink r:id="rId111">
        <w:r>
          <w:rPr>
            <w:lang w:val="id_ID" w:bidi="id_ID"/>
          </w:rPr>
          <w:rPr>
            <w:color w:val="0000EE"/>
            <w:u w:val="single"/>
          </w:rPr>
          <w:t>burung</w:t>
        </w:r>
      </w:hyperlink>
      <w:r>
        <w:rPr>
          <w:lang w:val="id_ID" w:bidi="id_ID"/>
        </w:rPr>
        <w:t xml:space="preserve"> merpati dan hinggap di atas Yesus.</w:t>
      </w:r>
    </w:p>
    <w:p>
      <w:pPr/>
      <w:r>
        <w:rPr>
          <w:lang w:val="id_ID" w:bidi="id_ID"/>
        </w:rPr>
      </w:r>
      <w:r>
        <w:rPr>
          <w:lang w:val="id_ID" w:bidi="id_ID"/>
        </w:rPr>
        <w:t>Berhenti dan tunjukkan kepada tim Anda gambar seekor burung merpati.</w:t>
      </w:r>
    </w:p>
    <w:p>
      <w:pPr/>
      <w:r>
        <w:rPr>
          <w:lang w:val="id_ID" w:bidi="id_ID"/>
        </w:rPr>
      </w:r>
      <w:r>
        <w:rPr>
          <w:lang w:val="id_ID" w:bidi="id_ID"/>
        </w:rPr>
        <w:t>Ketika Lukas mengatakan "suatu suara turun dari surga," ini mengacu pada suara Allah. Di sini, kata surga mengacu pada tempat di mana Allah tinggal Allah mengatakan kepada Yesus, "Engkau adalah Anak-Ku. Aku mengasihi-Mu. Aku berkenan kepada-Mu."</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rekaman nats ini dalam versi terjemahan yang paling mudah dimengerti.</w:t>
      </w:r>
    </w:p>
    <w:p>
      <w:pPr/>
      <w:r>
        <w:rPr>
          <w:lang w:val="id_ID" w:bidi="id_ID"/>
        </w:rPr>
      </w:r>
      <w:r>
        <w:rPr>
          <w:lang w:val="id_ID" w:bidi="id_ID"/>
        </w:rPr>
        <w:t>Dalam sesi ini, ceritakan kembali nats ini, sebagai satu kelompok, dalam bahasa Anda sendiri.</w:t>
      </w:r>
    </w:p>
    <w:p>
      <w:pPr/>
      <w:r>
        <w:rPr>
          <w:lang w:val="id_ID" w:bidi="id_ID"/>
        </w:rPr>
      </w:r>
      <w:r>
        <w:rPr>
          <w:lang w:val="id_ID" w:bidi="id_ID"/>
        </w:rPr>
        <w:t>Pertama, seluruh kelompok harus berlatih menceritakan bagian itu dalam bahasa Anda sendiri. Ingatlah untuk memasukkan hal-hal yang Anda putuskan dalam langkah sebelumnya, seperti kronologi, kata, frasa, emosi, atau apa pun yang Anda diskusikan.</w:t>
      </w:r>
    </w:p>
    <w:p>
      <w:pPr/>
      <w:r>
        <w:rPr>
          <w:lang w:val="id_ID" w:bidi="id_ID"/>
        </w:rPr>
      </w:r>
      <w:r>
        <w:rPr>
          <w:lang w:val="id_ID" w:bidi="id_ID"/>
        </w:rPr>
        <w:t>Seorang anggota kelompok harus menyampaikan beberapa kalimat dari nats itu dan berhenti sejenak. Seorang anggota lain harus menceritakan bagian selanjutnya dari nats itu dan berhenti sejenak. Lakukan ini sampai kelompok itu telah menceritakan kembali semua nats tersebut. Anggota-anggota kelompok dapat saling memperbaiki dalam tahap ini.</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nats tersebut tanpa gangguan setidaknya satu kali. Seorang anggota kelompok dapat menggunakan benda apa saja, gerakan, atau papan cerita untuk membantu mereka mengingat bagian nats tersebut.</w:t>
      </w:r>
    </w:p>
    <w:p>
      <w:pPr/>
      <w:r>
        <w:rPr>
          <w:lang w:val="id_ID" w:bidi="id_ID"/>
        </w:rPr>
      </w:r>
      <w:r>
        <w:rPr>
          <w:lang w:val="id_ID" w:bidi="id_ID"/>
        </w:rPr>
        <w:t xml:space="preserve">Hentikan sejenak audio ini di sini. </w:t>
      </w:r>
    </w:p>
    <w:p>
      <w:pPr/>
      <w:r>
        <w:rPr>
          <w:lang w:val="id_ID" w:bidi="id_ID"/>
        </w:rPr>
      </w:r>
      <w:r>
        <w:rPr>
          <w:lang w:val="id_ID" w:bidi="id_ID"/>
        </w:rPr>
        <w:t>Selanjutnya, kelompok dapat memutuskan versi mana dari nats tersebut yang paling disukai. Anda mungkin memutuskan untuk menyukai cara bercerita seorang anggota kelompok untuk suatu adegan, tetapi menyukai cara anggota kelompok lain menceritakan adegan lainnya.</w:t>
      </w:r>
    </w:p>
    <w:p>
      <w:pPr/>
      <w:r>
        <w:rPr>
          <w:lang w:val="id_ID" w:bidi="id_ID"/>
        </w:rPr>
      </w:r>
      <w:r>
        <w:rPr>
          <w:lang w:val="id_ID" w:bidi="id_ID"/>
        </w:rPr>
        <w:t xml:space="preserve">Hentikan sejenak audio ini di sini. </w:t>
      </w:r>
    </w:p>
    <w:p>
      <w:pPr/>
      <w:r>
        <w:rPr>
          <w:lang w:val="id_ID" w:bidi="id_ID"/>
        </w:rPr>
      </w:r>
      <w:r>
        <w:rPr>
          <w:lang w:val="id_ID" w:bidi="id_ID"/>
        </w:rPr>
        <w:t>Akhirnya, kelompok dapat menyusun versi akhir dari nats itu yang disetujui oleh semua anggota kelompok. Setiap anggota kelompok harus berlatih menceritakan versi akhir dari nats tersebut.</w:t>
      </w:r>
      <w:r>
        <w:rPr>
          <w:lang w:val="id_ID" w:bidi="id_ID"/>
        </w:rPr>
      </w:r>
      <w:r>
        <w:rPr>
          <w:lang w:val="id_ID" w:bidi="id_ID"/>
        </w:rPr>
      </w:r>
    </w:p>
    <w:p>
      <w:pPr/>
      <w:r>
        <w:rPr>
          <w:lang w:val="id_ID" w:bidi="id_ID"/>
        </w:rPr>
      </w:r>
    </w:p>
    <w:p>
      <w:pPr>
        <w:pStyle w:val="Heading2"/>
      </w:pPr>
      <w:r>
        <w:rPr>
          <w:lang w:val="id_ID" w:bidi="id_ID"/>
        </w:rPr>
        <w:t>Lukas 3:23–38</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 xml:space="preserve">Dengarkan Lukas 3:23–38 dan renungkan dalam hati Anda. Dengarkan teks sebanyak tiga kali (dalam tiga terjemahan yang berbeda, jika memungkinkan). Kemudian diskusikan pertanyaan berikut dalam kelompok: </w:t>
      </w:r>
    </w:p>
    <w:p>
      <w:pPr>
        <w:pStyle w:val="ListBullet"/>
        <w:spacing w:line="240" w:lineRule="auto"/>
        <w:ind w:left="720"/>
      </w:pPr>
      <w:r>
        <w:rPr>
          <w:lang w:val="id_ID" w:bidi="id_ID"/>
        </w:rPr>
      </w:r>
      <w:r>
        <w:rPr>
          <w:lang w:val="id_ID" w:bidi="id_ID"/>
        </w:rPr>
        <w:t xml:space="preserve">Apa yang Anda suka dalam kisah ini? </w:t>
      </w:r>
    </w:p>
    <w:p>
      <w:pPr>
        <w:pStyle w:val="ListBullet"/>
        <w:spacing w:line="240" w:lineRule="auto"/>
        <w:ind w:left="720"/>
      </w:pPr>
      <w:r>
        <w:rPr>
          <w:lang w:val="id_ID" w:bidi="id_ID"/>
        </w:rPr>
      </w:r>
      <w:r>
        <w:rPr>
          <w:lang w:val="id_ID" w:bidi="id_ID"/>
        </w:rPr>
        <w:t xml:space="preserve">Apa yang Anda tidak suka atau tidak mengerti? </w:t>
      </w:r>
    </w:p>
    <w:p>
      <w:pPr>
        <w:pStyle w:val="ListBullet"/>
        <w:spacing w:line="240" w:lineRule="auto"/>
        <w:ind w:left="720"/>
      </w:pPr>
      <w:r>
        <w:rPr>
          <w:lang w:val="id_ID" w:bidi="id_ID"/>
        </w:rPr>
      </w:r>
      <w:r>
        <w:rPr>
          <w:lang w:val="id_ID" w:bidi="id_ID"/>
        </w:rPr>
        <w:t xml:space="preserve">Apa yang diceritakan kisah ini tentang Yesus? </w:t>
      </w:r>
    </w:p>
    <w:p>
      <w:pPr>
        <w:pStyle w:val="ListBullet"/>
        <w:spacing w:line="240" w:lineRule="auto"/>
        <w:ind w:left="720"/>
      </w:pPr>
      <w:r>
        <w:rPr>
          <w:lang w:val="id_ID" w:bidi="id_ID"/>
        </w:rPr>
      </w:r>
      <w:r>
        <w:rPr>
          <w:lang w:val="id_ID" w:bidi="id_ID"/>
        </w:rPr>
        <w:t xml:space="preserve">Apa yang diceritakan kisah ini tentang orang-orang? </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Siapa kenalan Anda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 xml:space="preserve">Dengarkan teks satu kali dalam versi yang paling mudah dimengerti. </w:t>
      </w:r>
    </w:p>
    <w:p>
      <w:pPr/>
      <w:r>
        <w:rPr>
          <w:lang w:val="id_ID" w:bidi="id_ID"/>
        </w:rPr>
      </w:r>
      <w:r>
        <w:rPr>
          <w:lang w:val="id_ID" w:bidi="id_ID"/>
        </w:rPr>
        <w:t>Ketika Yesus dibaptis, Dia diberi kuasa oleh Roh Kudus dan diberi persetujuan oleh Allah. Tetapi Lukas memutuskan untuk menghentikan sejenak kisahnya. Lukas memberikan silsilah Yesus sebagai satu bukti yang lain bahwa Yesus adalah Anak Allah.</w:t>
      </w:r>
    </w:p>
    <w:p>
      <w:pPr/>
      <w:r>
        <w:rPr>
          <w:lang w:val="id_ID" w:bidi="id_ID"/>
        </w:rPr>
      </w:r>
      <w:r>
        <w:rPr>
          <w:lang w:val="id_ID" w:bidi="id_ID"/>
        </w:rPr>
        <w:t>Lukas mengatakan bahwa Yesus berusia sekitar 30 tahun ketika Dia "memulai pelayanan-Nya." Ini berarti Dia mulai mengajar tentang Allah secara terbuka. Dalam budaya Yahudi, usia 30 tahun menunjukkan kedewasaan.</w:t>
      </w:r>
    </w:p>
    <w:p>
      <w:pPr/>
      <w:r>
        <w:rPr>
          <w:lang w:val="id_ID" w:bidi="id_ID"/>
        </w:rPr>
      </w:r>
      <w:r>
        <w:rPr>
          <w:lang w:val="id_ID" w:bidi="id_ID"/>
        </w:rPr>
        <w:t>Lukas kemudian memberikan silsilah Yesus, atau daftar leluhur-leluhur-Nya. Ia melakukannya untuk menunjukkan bahwa Yesus adalah Anak Allah. Istilah ini mengacu pada hubungan khusus antara Yesus dengan Allah. Silsilah penting dalam budaya Yahudi karena silsilah menunjukkan seseorang terhitung dalam keluarga yang mana. Silsilah juga bisa digunakan untuk menentukan warisan. Lukas mengatakan bahwa Yesus "dikenal sebagai anak Yusuf" karena Yusuf bukanlah bapa biologis-Nya. Lukas mengetahui bahwa identitas Yesus sebagai Anak Allah tidak perlu ditelusuri melalui Yusuf. Identitas Yesus didasarkan pada kenyataan bahwa Dia dikandung melalui kuasa Roh Kudus. Silsilah manusia adalah satu cara lain untuk menunjukkan bahwa Yesus bukan hanya Anak Allah, tetapi bahwa Dia disatukan dengan umat manusia.</w:t>
      </w:r>
    </w:p>
    <w:p>
      <w:pPr/>
      <w:r>
        <w:rPr>
          <w:lang w:val="id_ID" w:bidi="id_ID"/>
        </w:rPr>
      </w:r>
      <w:r>
        <w:rPr>
          <w:lang w:val="id_ID" w:bidi="id_ID"/>
        </w:rPr>
        <w:t>Berhenti dan diskusikan dengan tim Anda: Bagaimana budaya Anda memahami silsilah? Cara apakah yang paling alami untuk menunjukkan silsilah dalam budaya Anda? Gunakanlah cara ini untuk menunjukkan silsilah Yesus.</w:t>
      </w:r>
    </w:p>
    <w:p>
      <w:pPr/>
      <w:r>
        <w:rPr>
          <w:lang w:val="id_ID" w:bidi="id_ID"/>
        </w:rPr>
      </w:r>
      <w:r>
        <w:rPr>
          <w:lang w:val="id_ID" w:bidi="id_ID"/>
        </w:rPr>
        <w:t>Lukas terus membuktikan bahwa Yesus adalah Mesias, atau Juruselamat yang Dijanjikan, dengan memasukkan Abraham dan Daud sebagai leluhur-Nya. Kedua orang ini penting bagi orang-orang Yahudi. Allah membuat perjanjian-Nya, atau janji-Nya kepada umat-Nya, dengan Abraham, dan Mesias akan menjadi seorang keturunan Daud. Jadi, Yesus berakar dalam janji Allah dan menggenapi nubuat karena Dia adalah Mesias.</w:t>
      </w:r>
    </w:p>
    <w:p>
      <w:pPr/>
      <w:r>
        <w:rPr>
          <w:lang w:val="id_ID" w:bidi="id_ID"/>
        </w:rPr>
      </w:r>
      <w:r>
        <w:rPr>
          <w:lang w:val="id_ID" w:bidi="id_ID"/>
        </w:rPr>
        <w:t>Lukas menelusuri leluhur Yesus kembali kepada Adam, yang dikatakan Lukas sebagai anak Allah. Adam bukan anak Allah dalam cara yang sama seperti orang-orang dalam daftar itu adalah anak-anak dari ayah-ayah mereka. Lukas mengatakan bahwa Adam adalah anak Allah, karena Allah menciptakannya. Ini melengkapi daftar yang dibuat Lukas tentang leluhur Yesus.</w:t>
      </w:r>
    </w:p>
    <w:p>
      <w:pPr/>
      <w:r>
        <w:rPr>
          <w:lang w:val="id_ID" w:bidi="id_ID"/>
        </w:rPr>
      </w:r>
      <w:r>
        <w:rPr>
          <w:lang w:val="id_ID" w:bidi="id_ID"/>
        </w:rPr>
        <w:t>Silsilah Lukas menunjukkan bahwa Yesus adalah Anak Allah dengan menelusuri garis keturunan-Nya sampai kepada Adam.</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Dalam sesi ini, Anda akan membantu kelompok memvisualisasikan kisah ini. Anda akan membantu kelompok mendefinisikan adegan, latar belakang, dan tokoh dari kisah ini.</w:t>
      </w:r>
    </w:p>
    <w:p>
      <w:pPr/>
      <w:r>
        <w:rPr>
          <w:lang w:val="id_ID" w:bidi="id_ID"/>
        </w:rPr>
      </w:r>
      <w:r>
        <w:rPr>
          <w:lang w:val="id_ID" w:bidi="id_ID"/>
        </w:rPr>
        <w:t>Kisah ini memiliki empat adegan.</w:t>
      </w:r>
    </w:p>
    <w:p>
      <w:pPr/>
      <w:r>
        <w:rPr>
          <w:lang w:val="id_ID" w:bidi="id_ID"/>
        </w:rPr>
      </w:r>
      <w:r>
        <w:rPr>
          <w:b/>
          <w:lang w:val="id_ID" w:bidi="id_ID"/>
        </w:rPr>
        <w:t>Adegan pertama:</w:t>
      </w:r>
      <w:r>
        <w:rPr>
          <w:lang w:val="id_ID" w:bidi="id_ID"/>
        </w:rPr>
        <w:t xml:space="preserve"> Yusuf mendengarkan para gembala, Simeon, dan Hana berbicara tentang masa depan Yesus.</w:t>
      </w:r>
    </w:p>
    <w:p>
      <w:pPr/>
      <w:r>
        <w:rPr>
          <w:lang w:val="id_ID" w:bidi="id_ID"/>
        </w:rPr>
      </w:r>
      <w:r>
        <w:rPr>
          <w:b/>
          <w:lang w:val="id_ID" w:bidi="id_ID"/>
        </w:rPr>
        <w:t>Adegan kedua:</w:t>
      </w:r>
      <w:r>
        <w:rPr>
          <w:lang w:val="id_ID" w:bidi="id_ID"/>
        </w:rPr>
        <w:t xml:space="preserve"> Allah berjanji kepada Daud bahwa salah satu keturunannya akan memerintah selamanya.</w:t>
      </w:r>
    </w:p>
    <w:p>
      <w:pPr/>
      <w:r>
        <w:rPr>
          <w:lang w:val="id_ID" w:bidi="id_ID"/>
        </w:rPr>
      </w:r>
      <w:r>
        <w:rPr>
          <w:b/>
          <w:lang w:val="id_ID" w:bidi="id_ID"/>
        </w:rPr>
        <w:t>Adegan ketiga:</w:t>
      </w:r>
      <w:r>
        <w:rPr>
          <w:lang w:val="id_ID" w:bidi="id_ID"/>
        </w:rPr>
        <w:t xml:space="preserve"> Allah berjanji kepada Abraham, keturunannya akan menjadi sebuah kelompok orang dan Dia memberi negeri istimewa bagi mereka.</w:t>
      </w:r>
    </w:p>
    <w:p>
      <w:pPr/>
      <w:r>
        <w:rPr>
          <w:lang w:val="id_ID" w:bidi="id_ID"/>
        </w:rPr>
      </w:r>
      <w:r>
        <w:rPr>
          <w:b/>
          <w:lang w:val="id_ID" w:bidi="id_ID"/>
        </w:rPr>
        <w:t>Adegan keempat:</w:t>
      </w:r>
      <w:r>
        <w:rPr>
          <w:lang w:val="id_ID" w:bidi="id_ID"/>
        </w:rPr>
        <w:t xml:space="preserve"> Allah memberikan kehidupan kepada Adam.</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Lukas</w:t>
      </w:r>
    </w:p>
    <w:p>
      <w:pPr>
        <w:pStyle w:val="ListBullet"/>
        <w:spacing w:line="240" w:lineRule="auto"/>
        <w:ind w:left="720"/>
      </w:pPr>
      <w:r>
        <w:rPr>
          <w:lang w:val="id_ID" w:bidi="id_ID"/>
        </w:rPr>
      </w:r>
      <w:r>
        <w:rPr>
          <w:lang w:val="id_ID" w:bidi="id_ID"/>
        </w:rPr>
        <w:t>Teofilus</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Yusuf</w:t>
      </w:r>
    </w:p>
    <w:p>
      <w:pPr>
        <w:pStyle w:val="ListBullet"/>
        <w:spacing w:line="240" w:lineRule="auto"/>
        <w:ind w:left="720"/>
      </w:pPr>
      <w:r>
        <w:rPr>
          <w:lang w:val="id_ID" w:bidi="id_ID"/>
        </w:rPr>
      </w:r>
      <w:r>
        <w:rPr>
          <w:lang w:val="id_ID" w:bidi="id_ID"/>
        </w:rPr>
        <w:t>Adam</w:t>
      </w:r>
    </w:p>
    <w:p>
      <w:pPr>
        <w:pStyle w:val="ListBullet"/>
        <w:spacing w:line="240" w:lineRule="auto"/>
        <w:ind w:left="720"/>
      </w:pPr>
      <w:r>
        <w:rPr>
          <w:lang w:val="id_ID" w:bidi="id_ID"/>
        </w:rPr>
      </w:r>
      <w:r>
        <w:rPr>
          <w:lang w:val="id_ID" w:bidi="id_ID"/>
        </w:rPr>
        <w:t>Daud</w:t>
      </w:r>
    </w:p>
    <w:p>
      <w:pPr>
        <w:pStyle w:val="ListBullet"/>
        <w:spacing w:line="240" w:lineRule="auto"/>
        <w:ind w:left="720"/>
      </w:pPr>
      <w:r>
        <w:rPr>
          <w:lang w:val="id_ID" w:bidi="id_ID"/>
        </w:rPr>
      </w:r>
      <w:r>
        <w:rPr>
          <w:lang w:val="id_ID" w:bidi="id_ID"/>
        </w:rPr>
        <w:t>Abraham</w:t>
      </w:r>
    </w:p>
    <w:p>
      <w:pPr/>
      <w:r>
        <w:rPr>
          <w:lang w:val="id_ID" w:bidi="id_ID"/>
        </w:rPr>
      </w:r>
      <w:r>
        <w:rPr>
          <w:lang w:val="id_ID" w:bidi="id_ID"/>
        </w:rPr>
        <w:t xml:space="preserve">Dalam sesi ini, ambillah papan cerita kelompok, gambarlah, atau gunakan beberapa macam alat peraga (benda-benda yang dapat Anda pindahkan seperti batu, batang, mainan anak-anak) untuk memvisualisasikan kisah dan adegan di dalamnya. </w:t>
      </w:r>
    </w:p>
    <w:p>
      <w:pPr/>
      <w:r>
        <w:rPr>
          <w:lang w:val="id_ID" w:bidi="id_ID"/>
        </w:rPr>
      </w:r>
      <w:r>
        <w:rPr>
          <w:lang w:val="id_ID" w:bidi="id_ID"/>
        </w:rPr>
        <w:t>Lukas menceritakan setiap leluhur Yesus kepada Teofilus. Ia melakukannya untuk menunjukkan bahwa Yesus adalah Anak Allah. Adegan-adegan dibagi dalam empat bagian. Setiap adegan menjelaskan sedikit tentang satu karakter tertentu.</w:t>
      </w:r>
    </w:p>
    <w:p>
      <w:pPr/>
      <w:r>
        <w:rPr>
          <w:lang w:val="id_ID" w:bidi="id_ID"/>
        </w:rPr>
      </w:r>
      <w:r>
        <w:rPr>
          <w:lang w:val="id_ID" w:bidi="id_ID"/>
        </w:rPr>
        <w:t>Lukas menjelaskan bahwa ayah Yesus adalah Yusuf.</w:t>
      </w:r>
    </w:p>
    <w:p>
      <w:pPr/>
      <w:r>
        <w:rPr>
          <w:lang w:val="id_ID" w:bidi="id_ID"/>
        </w:rPr>
      </w:r>
      <w:r>
        <w:rPr>
          <w:lang w:val="id_ID" w:bidi="id_ID"/>
        </w:rPr>
        <w:t>Soroti Yusuf yang mendengarkan berbagai orang yang mengatakan kepadanya tentag Yesus akan menjadi siapa.</w:t>
      </w:r>
    </w:p>
    <w:p>
      <w:pPr/>
      <w:r>
        <w:rPr>
          <w:lang w:val="id_ID" w:bidi="id_ID"/>
        </w:rPr>
      </w:r>
      <w:r>
        <w:rPr>
          <w:lang w:val="id_ID" w:bidi="id_ID"/>
        </w:rPr>
        <w:t>Lukas melanjutkan garis leluhur Yesus. Daud adalah leluhur Yusuf.</w:t>
      </w:r>
    </w:p>
    <w:p>
      <w:pPr/>
      <w:r>
        <w:rPr>
          <w:lang w:val="id_ID" w:bidi="id_ID"/>
        </w:rPr>
      </w:r>
      <w:r>
        <w:rPr>
          <w:lang w:val="id_ID" w:bidi="id_ID"/>
        </w:rPr>
        <w:t>Soroti Allah yang berjanji kepada Daud bahwa kerajaannya akan kekal. Allah berkata bahwa seorang Raja akan datang dari keturunannya. Allah berkata bahwa pemerintahan raja yang akan datang ini tidak akan pernah berakhir.</w:t>
      </w:r>
    </w:p>
    <w:p>
      <w:pPr/>
      <w:r>
        <w:rPr>
          <w:lang w:val="id_ID" w:bidi="id_ID"/>
        </w:rPr>
      </w:r>
      <w:r>
        <w:rPr>
          <w:lang w:val="id_ID" w:bidi="id_ID"/>
        </w:rPr>
        <w:t>Lukas melanjutkan garis leluhur. Abraham adalah leluhur Daud.</w:t>
      </w:r>
    </w:p>
    <w:p>
      <w:pPr/>
      <w:r>
        <w:rPr>
          <w:lang w:val="id_ID" w:bidi="id_ID"/>
        </w:rPr>
      </w:r>
      <w:r>
        <w:rPr>
          <w:lang w:val="id_ID" w:bidi="id_ID"/>
        </w:rPr>
        <w:t>Soroti Allah yang menjanjikan banyak keturunan kepada Abraham. Melebihi bintang-bintang! Allah berkata bahwa mereka akan menjadi satu bangsa dan memiliki satu tanah yang khusus.</w:t>
      </w:r>
    </w:p>
    <w:p>
      <w:pPr/>
      <w:r>
        <w:rPr>
          <w:lang w:val="id_ID" w:bidi="id_ID"/>
        </w:rPr>
      </w:r>
      <w:r>
        <w:rPr>
          <w:lang w:val="id_ID" w:bidi="id_ID"/>
        </w:rPr>
        <w:t>Lukas melanjutkan garis leluhur. Adam adalah leluhur Abraham.</w:t>
      </w:r>
    </w:p>
    <w:p>
      <w:pPr/>
      <w:r>
        <w:rPr>
          <w:lang w:val="id_ID" w:bidi="id_ID"/>
        </w:rPr>
      </w:r>
      <w:r>
        <w:rPr>
          <w:lang w:val="id_ID" w:bidi="id_ID"/>
        </w:rPr>
        <w:t>Soroti Allah yang membentuk dan memberi napas kehidupan ke dalam Adam. Adam menjadi seperti seorang anak bagi Allah karena Allah yang menciptakannya.</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Dalam sesi ini, kelompok akan mendramatisir kisah tersebut.</w:t>
      </w:r>
    </w:p>
    <w:p>
      <w:pPr/>
      <w:r>
        <w:rPr>
          <w:lang w:val="id_ID" w:bidi="id_ID"/>
        </w:rPr>
      </w:r>
      <w:r>
        <w:rPr>
          <w:lang w:val="id_ID" w:bidi="id_ID"/>
        </w:rPr>
        <w:t>Kisah ini memiliki empat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Lukas</w:t>
      </w:r>
    </w:p>
    <w:p>
      <w:pPr>
        <w:pStyle w:val="ListBullet"/>
        <w:spacing w:line="240" w:lineRule="auto"/>
        <w:ind w:left="720"/>
      </w:pPr>
      <w:r>
        <w:rPr>
          <w:lang w:val="id_ID" w:bidi="id_ID"/>
        </w:rPr>
      </w:r>
      <w:r>
        <w:rPr>
          <w:lang w:val="id_ID" w:bidi="id_ID"/>
        </w:rPr>
        <w:t>Teofilus</w:t>
      </w:r>
    </w:p>
    <w:p>
      <w:pPr>
        <w:pStyle w:val="ListBullet"/>
        <w:spacing w:line="240" w:lineRule="auto"/>
        <w:ind w:left="720"/>
      </w:pPr>
      <w:r>
        <w:rPr>
          <w:lang w:val="id_ID" w:bidi="id_ID"/>
        </w:rPr>
      </w:r>
      <w:r>
        <w:rPr>
          <w:lang w:val="id_ID" w:bidi="id_ID"/>
        </w:rPr>
        <w:t xml:space="preserve">Allah </w:t>
      </w:r>
    </w:p>
    <w:p>
      <w:pPr>
        <w:pStyle w:val="ListBullet"/>
        <w:spacing w:line="240" w:lineRule="auto"/>
        <w:ind w:left="720"/>
      </w:pPr>
      <w:r>
        <w:rPr>
          <w:lang w:val="id_ID" w:bidi="id_ID"/>
        </w:rPr>
      </w:r>
      <w:r>
        <w:rPr>
          <w:lang w:val="id_ID" w:bidi="id_ID"/>
        </w:rPr>
        <w:t>Yusuf</w:t>
      </w:r>
    </w:p>
    <w:p>
      <w:pPr>
        <w:pStyle w:val="ListBullet"/>
        <w:spacing w:line="240" w:lineRule="auto"/>
        <w:ind w:left="720"/>
      </w:pPr>
      <w:r>
        <w:rPr>
          <w:lang w:val="id_ID" w:bidi="id_ID"/>
        </w:rPr>
      </w:r>
      <w:r>
        <w:rPr>
          <w:lang w:val="id_ID" w:bidi="id_ID"/>
        </w:rPr>
        <w:t>Adam</w:t>
      </w:r>
    </w:p>
    <w:p>
      <w:pPr>
        <w:pStyle w:val="ListBullet"/>
        <w:spacing w:line="240" w:lineRule="auto"/>
        <w:ind w:left="720"/>
      </w:pPr>
      <w:r>
        <w:rPr>
          <w:lang w:val="id_ID" w:bidi="id_ID"/>
        </w:rPr>
      </w:r>
      <w:r>
        <w:rPr>
          <w:lang w:val="id_ID" w:bidi="id_ID"/>
        </w:rPr>
        <w:t>Daud</w:t>
      </w:r>
    </w:p>
    <w:p>
      <w:pPr>
        <w:pStyle w:val="ListBullet"/>
        <w:spacing w:line="240" w:lineRule="auto"/>
        <w:ind w:left="720"/>
      </w:pPr>
      <w:r>
        <w:rPr>
          <w:lang w:val="id_ID" w:bidi="id_ID"/>
        </w:rPr>
      </w:r>
      <w:r>
        <w:rPr>
          <w:lang w:val="id_ID" w:bidi="id_ID"/>
        </w:rPr>
        <w:t>Abraham</w:t>
      </w:r>
    </w:p>
    <w:p>
      <w:pPr/>
      <w:r>
        <w:rPr>
          <w:lang w:val="id_ID" w:bidi="id_ID"/>
        </w:rPr>
      </w:r>
      <w:r>
        <w:rPr>
          <w:lang w:val="id_ID" w:bidi="id_ID"/>
        </w:rPr>
        <w:t xml:space="preserve">Minta tim untuk memerankan kisah itu dua kali. Pertama, minta mereka memerankan kisah itu tanpa berhenti. Pada saat tim memerankan kisah itu untuk kedua kalinya, hentikan mereka pada titik-titik yang berbeda dalam kisah tersebut. </w:t>
      </w:r>
    </w:p>
    <w:p>
      <w:pPr/>
      <w:r>
        <w:rPr>
          <w:lang w:val="id_ID" w:bidi="id_ID"/>
        </w:rPr>
      </w:r>
      <w:r>
        <w:rPr>
          <w:lang w:val="id_ID" w:bidi="id_ID"/>
        </w:rPr>
        <w:t xml:space="preserve">Ketika tim memerankan kisah itu untuk pertama kali, perhatikan dialog, alur, plot, dan kronologi kisah tersebut. </w:t>
      </w:r>
    </w:p>
    <w:p>
      <w:pPr/>
      <w:r>
        <w:rPr>
          <w:lang w:val="id_ID" w:bidi="id_ID"/>
        </w:rPr>
      </w:r>
      <w:r>
        <w:rPr>
          <w:lang w:val="id_ID" w:bidi="id_ID"/>
        </w:rPr>
        <w:t>Pastikan bahwa tim memerankan Lukas yang membuat daftar garis leluhur Yesus kepada Teofilus. Lukas melakukannya untuk menunjukkan bahwa Yesus adalah Anak Allah. Aktor-aktor yang lain memerankan leluhur-leluhur tertentu. Para leluhur ini menyoroti kisah janji-janji Allah tentang Mesias, atau Juruselamat yang dijanjikan.</w:t>
      </w:r>
    </w:p>
    <w:p>
      <w:pPr/>
      <w:r>
        <w:rPr>
          <w:lang w:val="id_ID" w:bidi="id_ID"/>
        </w:rPr>
      </w:r>
      <w:r>
        <w:rPr>
          <w:lang w:val="id_ID" w:bidi="id_ID"/>
        </w:rPr>
        <w:t xml:space="preserve">Saat tim memerankan kisah ini untuk kedua kalinya, hentikan mereka pada titik-titik tertentu. </w:t>
      </w:r>
    </w:p>
    <w:p>
      <w:pPr/>
      <w:r>
        <w:rPr>
          <w:lang w:val="id_ID" w:bidi="id_ID"/>
        </w:rPr>
      </w:r>
      <w:r>
        <w:rPr>
          <w:lang w:val="id_ID" w:bidi="id_ID"/>
        </w:rPr>
        <w:t>Lukas adalah orang yang menceritakan tentang setiap leluhur. Audiensnya adalah Teofilus.</w:t>
      </w:r>
    </w:p>
    <w:p>
      <w:pPr/>
      <w:r>
        <w:rPr>
          <w:lang w:val="id_ID" w:bidi="id_ID"/>
        </w:rPr>
      </w:r>
      <w:r>
        <w:rPr>
          <w:lang w:val="id_ID" w:bidi="id_ID"/>
        </w:rPr>
        <w:t>Perankan Lukas yang menceritakan garis leluhur Yesus kepada Teofilus. Ayah Yesus adalah Yusuf. Yusuf mendengar dari sumber-sumber yang berbeda tentang masa depan Yesus.</w:t>
      </w:r>
    </w:p>
    <w:p>
      <w:pPr/>
      <w:r>
        <w:rPr>
          <w:lang w:val="id_ID" w:bidi="id_ID"/>
        </w:rPr>
      </w:r>
      <w:r>
        <w:rPr>
          <w:lang w:val="id_ID" w:bidi="id_ID"/>
        </w:rPr>
        <w:t>Lukas terus menceritakan garis leluhur. Daud adalah leluhur Yusuf. Allah berjanji kepada Daud bahwa kerajaannya akan kekal. Allah berkata bahwa seorang Raja akan datang dari keturunannya. Pemerintahan raja yang akan datang ini tidak akan pernah berakhir.</w:t>
      </w:r>
    </w:p>
    <w:p>
      <w:pPr/>
      <w:r>
        <w:rPr>
          <w:lang w:val="id_ID" w:bidi="id_ID"/>
        </w:rPr>
      </w:r>
      <w:r>
        <w:rPr>
          <w:lang w:val="id_ID" w:bidi="id_ID"/>
        </w:rPr>
        <w:t>Lukas terus menceritakan garis leluhur. Abraham adalah leluhur Daud.</w:t>
      </w:r>
    </w:p>
    <w:p>
      <w:pPr/>
      <w:r>
        <w:rPr>
          <w:lang w:val="id_ID" w:bidi="id_ID"/>
        </w:rPr>
      </w:r>
      <w:r>
        <w:rPr>
          <w:lang w:val="id_ID" w:bidi="id_ID"/>
        </w:rPr>
        <w:t>Allah menjanjikan kepada Abraham lebih banyak keturunan daripada bintang-bintang. Keturunannya akan menjadi satu bangsa dan memiliki satu tanah yang khusus.</w:t>
      </w:r>
    </w:p>
    <w:p>
      <w:pPr/>
      <w:r>
        <w:rPr>
          <w:lang w:val="id_ID" w:bidi="id_ID"/>
        </w:rPr>
      </w:r>
      <w:r>
        <w:rPr>
          <w:lang w:val="id_ID" w:bidi="id_ID"/>
        </w:rPr>
        <w:t>Lukas terus menceritakan garis leluhur. Adam adalah leluhur Abraham.</w:t>
      </w:r>
    </w:p>
    <w:p>
      <w:pPr/>
      <w:r>
        <w:rPr>
          <w:lang w:val="id_ID" w:bidi="id_ID"/>
        </w:rPr>
      </w:r>
      <w:r>
        <w:rPr>
          <w:lang w:val="id_ID" w:bidi="id_ID"/>
        </w:rPr>
        <w:t>Allah membentuk dan memberi napas kehidupan ke dalam Adam. Adam memiliki akses ke semua pohon. Allah mengatakan kepadanya untuk berkembang biak dan memenuhi bumi. Adam tidak taat. Adam terpisah dari Allah dan tidak bisa kembali ke taman.</w:t>
      </w:r>
    </w:p>
    <w:p>
      <w:pPr/>
      <w:r>
        <w:rPr>
          <w:lang w:val="id_ID" w:bidi="id_ID"/>
        </w:rPr>
      </w:r>
      <w:r>
        <w:rPr>
          <w:lang w:val="id_ID" w:bidi="id_ID"/>
        </w:rPr>
        <w:t>Hentikan adegannya: Tanyakan kepada pemeran Lukas, ”Bagaimana perasaan Anda?” Anda mungkin mendengar, "Segala sesuatu terhubung", "Ini benar-benar satu kisah yang lengkap." Tanyakan kepada aktor yang memerankan Teofilus, "Bagaimana perasaan Anda?" Anda mungkin mendengar, "Segala sesuatu menunjuk kepada Yesus sebagai Mesias," "Penasaran," "Saya ingin mendengar lebih banyak."</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 sekali dalam versi yang paling mudah dimengerti.</w:t>
      </w:r>
    </w:p>
    <w:p>
      <w:pPr/>
      <w:r>
        <w:rPr>
          <w:lang w:val="id_ID" w:bidi="id_ID"/>
        </w:rPr>
      </w:r>
      <w:r>
        <w:rPr>
          <w:lang w:val="id_ID" w:bidi="id_ID"/>
        </w:rPr>
        <w:t xml:space="preserve">Ketika Yesus berusia sekitar 30 tahun, Dia mulai mengajar orang-orang tentang Allah. Lukas menghentikan sebentar kisahnya untuk memberikan silsilah, atau daftar leluhur Yesus. Lukas menggunakan frasa </w:t>
      </w:r>
      <w:r>
        <w:rPr>
          <w:b/>
          <w:lang w:val="id_ID" w:bidi="id_ID"/>
        </w:rPr>
        <w:t>dia adalah anak</w:t>
      </w:r>
      <w:r>
        <w:rPr>
          <w:lang w:val="id_ID" w:bidi="id_ID"/>
        </w:rPr>
        <w:t xml:space="preserve"> dalam daftarnya yang berarti seseorang adalah anak dari ayahnya. Makna ini hanya tersirat setelah digunakan pertama kali dalam hubungan Yesus dengan Yusuf. Anak juga dapat berarti cucu atau keturunan. Para ahli tidak yakin apa hubungan yang pasti dari semua orang dalam daftar tersebut.</w:t>
      </w:r>
    </w:p>
    <w:p>
      <w:pPr/>
      <w:r>
        <w:rPr>
          <w:lang w:val="id_ID" w:bidi="id_ID"/>
        </w:rPr>
      </w:r>
      <w:r>
        <w:rPr>
          <w:lang w:val="id_ID" w:bidi="id_ID"/>
        </w:rPr>
        <w:t xml:space="preserve">Ketika Lukas berkata menurut </w:t>
      </w:r>
      <w:r>
        <w:rPr>
          <w:b/>
          <w:lang w:val="id_ID" w:bidi="id_ID"/>
        </w:rPr>
        <w:t>anggapan orang tentang Yusuf</w:t>
      </w:r>
      <w:r>
        <w:rPr>
          <w:lang w:val="id_ID" w:bidi="id_ID"/>
        </w:rPr>
        <w:t>, maksudnya bahwa Yusuf bukanlah ayah biologis Yesus, melainkan ayahnya secara legal. Maria adalah seorang perawan ketika Yesus lahir. Beberapa orang mungkin telah mengetahui bahwa Yesus dikandung oleh Roh Kudus, tetapi yang lain mungkin menganggap Dia adalah anak Yusuf.</w:t>
      </w:r>
    </w:p>
    <w:p>
      <w:pPr/>
      <w:r>
        <w:rPr>
          <w:lang w:val="id_ID" w:bidi="id_ID"/>
        </w:rPr>
      </w:r>
      <w:r>
        <w:rPr>
          <w:lang w:val="id_ID" w:bidi="id_ID"/>
        </w:rPr>
        <w:t xml:space="preserve">Lukas menyebutkan </w:t>
      </w:r>
      <w:r>
        <w:rPr>
          <w:b/>
          <w:lang w:val="id_ID" w:bidi="id_ID"/>
        </w:rPr>
        <w:t>anak Ram</w:t>
      </w:r>
      <w:r>
        <w:rPr>
          <w:lang w:val="id_ID" w:bidi="id_ID"/>
        </w:rPr>
        <w:t>. Dalam beberapa terjemahan, ini terdaftar sebagai dua leluhur. Anak Admin, anak Arni. Anda disarankan untuk menggunakan anak Arni. Namun, jika bahasa nasional utama di daerah Anda menggunakan referensi dua leluhur, Anda mungkin ingin menjaganya tetap sama.</w:t>
      </w:r>
    </w:p>
    <w:p>
      <w:pPr/>
      <w:r>
        <w:rPr>
          <w:lang w:val="id_ID" w:bidi="id_ID"/>
        </w:rPr>
      </w:r>
      <w:r>
        <w:rPr>
          <w:lang w:val="id_ID" w:bidi="id_ID"/>
        </w:rPr>
        <w:t xml:space="preserve">Lukas menelusuri leluhur Yesus kembali kepada Adam. Ia menyebut Adam </w:t>
      </w:r>
      <w:r>
        <w:rPr>
          <w:b/>
          <w:lang w:val="id_ID" w:bidi="id_ID"/>
        </w:rPr>
        <w:t>anak Allah</w:t>
      </w:r>
      <w:r>
        <w:rPr>
          <w:lang w:val="id_ID" w:bidi="id_ID"/>
        </w:rPr>
        <w:t xml:space="preserve">. Hubungan antara Adam dengan Allah berbeda dari orang-orang lain dalam daftar itu. Ungkapan ini mengacu pada Allah sebagai pencipta Adam. Lukas menunjukkan melalui silsilah ini bahwa Yesus adalah Anak Allah. Istilah </w:t>
      </w:r>
      <w:r>
        <w:rPr>
          <w:b/>
          <w:lang w:val="id_ID" w:bidi="id_ID"/>
        </w:rPr>
        <w:t>Anak Allah</w:t>
      </w:r>
      <w:r>
        <w:rPr>
          <w:lang w:val="id_ID" w:bidi="id_ID"/>
        </w:rPr>
        <w:t xml:space="preserve"> digunakan untuk bangsa Israel, untuk malaikat-malaikat, dan untuk raja-raja yang adalah keturunan Raja Daud. Lukas menggunakan gelar ini untuk menunjukkan bahwa Yesus memiliki natur yang sama seperti Allah. Hubungan istimewa yang mereka miliki mirip dengan hubungan antara seorang ayah manusia dan anaknya. Yesus adalah Anak dan Allah adalah Bapa-Nya. Sebelum Yesus lahir, Dia sudah ada dalam kekekalan sebagai Anak bagi Bapa-Nya. </w:t>
      </w:r>
      <w:hyperlink r:id="rId39">
        <w:r>
          <w:rPr>
            <w:lang w:val="id_ID" w:bidi="id_ID"/>
          </w:rPr>
          <w:rPr>
            <w:color w:val="0000EE"/>
            <w:u w:val="single"/>
          </w:rPr>
          <w:t>Anak Allah</w:t>
        </w:r>
      </w:hyperlink>
      <w:r>
        <w:rPr>
          <w:lang w:val="id_ID" w:bidi="id_ID"/>
        </w:rPr>
        <w:t xml:space="preserve"> bisa ditemukan dalam Glosarium Utama.</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 xml:space="preserve">Dengarkan rekaman suara dari kisah ini dalam terjemahan yang paling mudah dimengerti. </w:t>
      </w:r>
    </w:p>
    <w:p>
      <w:pPr/>
      <w:r>
        <w:rPr>
          <w:lang w:val="id_ID" w:bidi="id_ID"/>
        </w:rPr>
      </w:r>
      <w:r>
        <w:rPr>
          <w:lang w:val="id_ID" w:bidi="id_ID"/>
        </w:rPr>
        <w:t xml:space="preserve">Dalam sesi ini, ceritakan kembali bagian ini, sebagai satu kelompok, dalam bahasa Anda sendiri. </w:t>
      </w:r>
    </w:p>
    <w:p>
      <w:pPr/>
      <w:r>
        <w:rPr>
          <w:lang w:val="id_ID" w:bidi="id_ID"/>
        </w:rPr>
      </w:r>
      <w:r>
        <w:rPr>
          <w:lang w:val="id_ID" w:bidi="id_ID"/>
        </w:rPr>
        <w:t xml:space="preserve">Pertama, kelompok seluruhnya harus berlatih menceritakan bagian itu dalam bahasa Anda sendiri. Ingatlah untuk memasukkan hal-hal yang Anda telah putuskan dalam langkah-langkah sebelumnya, seperti kronologi, kata, frasa, emosi, atau apa pun yang Anda diskusikan. </w:t>
      </w:r>
    </w:p>
    <w:p>
      <w:pPr/>
      <w:r>
        <w:rPr>
          <w:lang w:val="id_ID" w:bidi="id_ID"/>
        </w:rPr>
      </w:r>
      <w:r>
        <w:rPr>
          <w:lang w:val="id_ID" w:bidi="id_ID"/>
        </w:rPr>
        <w:t xml:space="preserve">Seorang anggota kelompok harus menyampaikan beberapa kalimat dari bagian itu dan berhenti sejenak. Seorang anggota lain harus menceritakan bagian selanjutnya dan berhenti sejenak. Lakukan ini sampai kelompok itu telah menceritakan kembali semua bagian tersebut. Anggota-anggota kelompok dapat saling mengoreksi dalam tahap ini. </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setiap anggota kelompok harus menceritakan seluruh bagian tersebut tanpa interupsi setidaknya satu kali. Seorang anggota kelompok dapat menggunakan benda apa saja, gerakan, atau papan cerita untuk membantu mereka mengingat bagian tersebut. </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siapa dari bagian tersebut yang paling Anda sukai. Anda mungkin memutuskan untuk menyukai cara bercerita dari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 xml:space="preserve">Akhirnya, kelompok dapat menyusun satu versi akhir dari bagian tersebut yang disetujui oleh semua anggota kelompok. Setiap anggota kelompok harus berlatih menceritakan versi akhir dari bagian tersebut. </w:t>
      </w:r>
      <w:r>
        <w:rPr>
          <w:lang w:val="id_ID" w:bidi="id_ID"/>
        </w:rPr>
      </w:r>
      <w:r>
        <w:rPr>
          <w:lang w:val="id_ID" w:bidi="id_ID"/>
        </w:rPr>
      </w:r>
    </w:p>
    <w:p>
      <w:pPr/>
      <w:r>
        <w:rPr>
          <w:lang w:val="id_ID" w:bidi="id_ID"/>
        </w:rPr>
      </w:r>
    </w:p>
    <w:p>
      <w:pPr>
        <w:pStyle w:val="Heading2"/>
      </w:pPr>
      <w:r>
        <w:rPr>
          <w:lang w:val="id_ID" w:bidi="id_ID"/>
        </w:rPr>
        <w:t>Lukas 3:23–38</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112">
        <w:r>
          <w:rPr>
            <w:lang w:val="id_ID" w:bidi="id_ID"/>
          </w:rPr>
          <w:rPr>
            <w:color w:val="0000EE"/>
            <w:u w:val="single"/>
          </w:rPr>
          <w:t>Dengar dan Renungkan</w:t>
        </w:r>
      </w:hyperlink>
      <w:r>
        <w:rPr>
          <w:lang w:val="id_ID" w:bidi="id_ID"/>
        </w:rPr>
        <w:t xml:space="preserve"> (486 KB)</w:t>
      </w:r>
      <w:r>
        <w:rPr>
          <w:lang w:val="id_ID" w:bidi="id_ID"/>
        </w:rPr>
      </w:r>
    </w:p>
    <w:p>
      <w:pPr>
        <w:pStyle w:val="ListBullet"/>
        <w:spacing w:line="240" w:lineRule="auto"/>
        <w:ind w:left="720"/>
      </w:pPr>
      <w:r>
        <w:rPr>
          <w:lang w:val="id_ID" w:bidi="id_ID"/>
        </w:rPr>
      </w:r>
      <w:hyperlink r:id="rId113">
        <w:r>
          <w:rPr>
            <w:lang w:val="id_ID" w:bidi="id_ID"/>
          </w:rPr>
          <w:rPr>
            <w:color w:val="0000EE"/>
            <w:u w:val="single"/>
          </w:rPr>
          <w:t>Menyiapkan Panggung</w:t>
        </w:r>
      </w:hyperlink>
      <w:r>
        <w:rPr>
          <w:lang w:val="id_ID" w:bidi="id_ID"/>
        </w:rPr>
        <w:t xml:space="preserve"> (1.5 MB)</w:t>
      </w:r>
      <w:r>
        <w:rPr>
          <w:lang w:val="id_ID" w:bidi="id_ID"/>
        </w:rPr>
      </w:r>
    </w:p>
    <w:p>
      <w:pPr>
        <w:pStyle w:val="ListBullet"/>
        <w:spacing w:line="240" w:lineRule="auto"/>
        <w:ind w:left="720"/>
      </w:pPr>
      <w:r>
        <w:rPr>
          <w:lang w:val="id_ID" w:bidi="id_ID"/>
        </w:rPr>
      </w:r>
      <w:hyperlink r:id="rId114">
        <w:r>
          <w:rPr>
            <w:lang w:val="id_ID" w:bidi="id_ID"/>
          </w:rPr>
          <w:rPr>
            <w:color w:val="0000EE"/>
            <w:u w:val="single"/>
          </w:rPr>
          <w:t>Menjelaskan Adegan</w:t>
        </w:r>
      </w:hyperlink>
      <w:r>
        <w:rPr>
          <w:lang w:val="id_ID" w:bidi="id_ID"/>
        </w:rPr>
        <w:t xml:space="preserve"> (1.4 MB)</w:t>
      </w:r>
      <w:r>
        <w:rPr>
          <w:lang w:val="id_ID" w:bidi="id_ID"/>
        </w:rPr>
      </w:r>
    </w:p>
    <w:p>
      <w:pPr>
        <w:pStyle w:val="ListBullet"/>
        <w:spacing w:line="240" w:lineRule="auto"/>
        <w:ind w:left="720"/>
      </w:pPr>
      <w:r>
        <w:rPr>
          <w:lang w:val="id_ID" w:bidi="id_ID"/>
        </w:rPr>
      </w:r>
      <w:hyperlink r:id="rId115">
        <w:r>
          <w:rPr>
            <w:lang w:val="id_ID" w:bidi="id_ID"/>
          </w:rPr>
          <w:rPr>
            <w:color w:val="0000EE"/>
            <w:u w:val="single"/>
          </w:rPr>
          <w:t>Memperagakan Bacaan</w:t>
        </w:r>
      </w:hyperlink>
      <w:r>
        <w:rPr>
          <w:lang w:val="id_ID" w:bidi="id_ID"/>
        </w:rPr>
        <w:t xml:space="preserve"> (1.6 MB)</w:t>
      </w:r>
      <w:r>
        <w:rPr>
          <w:lang w:val="id_ID" w:bidi="id_ID"/>
        </w:rPr>
      </w:r>
    </w:p>
    <w:p>
      <w:pPr>
        <w:pStyle w:val="ListBullet"/>
        <w:spacing w:line="240" w:lineRule="auto"/>
        <w:ind w:left="720"/>
      </w:pPr>
      <w:r>
        <w:rPr>
          <w:lang w:val="id_ID" w:bidi="id_ID"/>
        </w:rPr>
      </w:r>
      <w:hyperlink r:id="rId116">
        <w:r>
          <w:rPr>
            <w:lang w:val="id_ID" w:bidi="id_ID"/>
          </w:rPr>
          <w:rPr>
            <w:color w:val="0000EE"/>
            <w:u w:val="single"/>
          </w:rPr>
          <w:t>Melengkapi yang Kurang</w:t>
        </w:r>
      </w:hyperlink>
      <w:r>
        <w:rPr>
          <w:lang w:val="id_ID" w:bidi="id_ID"/>
        </w:rPr>
        <w:t xml:space="preserve"> (1.3 MB)</w:t>
      </w:r>
      <w:r>
        <w:rPr>
          <w:lang w:val="id_ID" w:bidi="id_ID"/>
        </w:rPr>
      </w:r>
    </w:p>
    <w:p>
      <w:pPr>
        <w:pStyle w:val="ListBullet"/>
        <w:spacing w:line="240" w:lineRule="auto"/>
        <w:ind w:left="720"/>
      </w:pPr>
      <w:r>
        <w:rPr>
          <w:lang w:val="id_ID" w:bidi="id_ID"/>
        </w:rPr>
      </w:r>
      <w:hyperlink r:id="rId117">
        <w:r>
          <w:rPr>
            <w:lang w:val="id_ID" w:bidi="id_ID"/>
          </w:rPr>
          <w:rPr>
            <w:color w:val="0000EE"/>
            <w:u w:val="single"/>
          </w:rPr>
          <w:t>Menyampaikan Firman Tuhan</w:t>
        </w:r>
      </w:hyperlink>
      <w:r>
        <w:rPr>
          <w:lang w:val="id_ID" w:bidi="id_ID"/>
        </w:rPr>
        <w:t xml:space="preserve"> (1.1 MB)</w:t>
      </w:r>
      <w:r>
        <w:rPr>
          <w:lang w:val="id_ID" w:bidi="id_ID"/>
        </w:rPr>
      </w:r>
      <w:r>
        <w:rPr>
          <w:lang w:val="id_ID" w:bidi="id_ID"/>
        </w:rPr>
      </w:r>
      <w:r>
        <w:rPr>
          <w:lang w:val="id_ID" w:bidi="id_ID"/>
        </w:rPr>
      </w:r>
    </w:p>
    <w:p>
      <w:pPr/>
      <w:r>
        <w:rPr>
          <w:lang w:val="id_ID" w:bidi="id_ID"/>
        </w:rPr>
      </w:r>
    </w:p>
    <w:p>
      <w:pPr>
        <w:pStyle w:val="Heading2"/>
      </w:pPr>
      <w:r>
        <w:rPr>
          <w:lang w:val="id_ID" w:bidi="id_ID"/>
        </w:rPr>
        <w:t>Lukas 4:1–13</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 xml:space="preserve">Dengarkan Lukas 4:1–13 dan renungkan dalam hati Anda. Dengarkan teks sebanyak tiga kali (dalam tiga terjemahan yang berbeda, jika memungkinkan). Kemudian diskusikan pertanyaan berikut dalam kelompok: </w:t>
      </w:r>
    </w:p>
    <w:p>
      <w:pPr>
        <w:pStyle w:val="ListBullet"/>
        <w:spacing w:line="240" w:lineRule="auto"/>
        <w:ind w:left="720"/>
      </w:pPr>
      <w:r>
        <w:rPr>
          <w:lang w:val="id_ID" w:bidi="id_ID"/>
        </w:rPr>
      </w:r>
      <w:r>
        <w:rPr>
          <w:lang w:val="id_ID" w:bidi="id_ID"/>
        </w:rPr>
        <w:t xml:space="preserve">Apa yang Anda suka dalam kisah ini? </w:t>
      </w:r>
    </w:p>
    <w:p>
      <w:pPr>
        <w:pStyle w:val="ListBullet"/>
        <w:spacing w:line="240" w:lineRule="auto"/>
        <w:ind w:left="720"/>
      </w:pPr>
      <w:r>
        <w:rPr>
          <w:lang w:val="id_ID" w:bidi="id_ID"/>
        </w:rPr>
      </w:r>
      <w:r>
        <w:rPr>
          <w:lang w:val="id_ID" w:bidi="id_ID"/>
        </w:rPr>
        <w:t xml:space="preserve">Apa yang Anda tidak suka atau tidak mengerti? </w:t>
      </w:r>
    </w:p>
    <w:p>
      <w:pPr>
        <w:pStyle w:val="ListBullet"/>
        <w:spacing w:line="240" w:lineRule="auto"/>
        <w:ind w:left="720"/>
      </w:pPr>
      <w:r>
        <w:rPr>
          <w:lang w:val="id_ID" w:bidi="id_ID"/>
        </w:rPr>
      </w:r>
      <w:r>
        <w:rPr>
          <w:lang w:val="id_ID" w:bidi="id_ID"/>
        </w:rPr>
        <w:t xml:space="preserve">Apa yang diceritakan kisah ini tentang Yesus? </w:t>
      </w:r>
    </w:p>
    <w:p>
      <w:pPr>
        <w:pStyle w:val="ListBullet"/>
        <w:spacing w:line="240" w:lineRule="auto"/>
        <w:ind w:left="720"/>
      </w:pPr>
      <w:r>
        <w:rPr>
          <w:lang w:val="id_ID" w:bidi="id_ID"/>
        </w:rPr>
      </w:r>
      <w:r>
        <w:rPr>
          <w:lang w:val="id_ID" w:bidi="id_ID"/>
        </w:rPr>
        <w:t xml:space="preserve">Apa yang diceritakan kisah ini tentang orang-orang? </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Siapa kenalan Anda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Setelah Yesus dibaptis oleh Yohanes, Lukas berhenti sejenak untuk memberikan silsilah Yesus. Ia menunjukkan bahwa Yesus adalah Anak Allah. Dalam bagian ini, Lukas melanjutkan kisah kehidupan Yesus setelah Dia meninggalkan Sungai Yordan.</w:t>
      </w:r>
    </w:p>
    <w:p>
      <w:pPr/>
      <w:r>
        <w:rPr>
          <w:lang w:val="id_ID" w:bidi="id_ID"/>
        </w:rPr>
      </w:r>
      <w:r>
        <w:rPr>
          <w:lang w:val="id_ID" w:bidi="id_ID"/>
        </w:rPr>
        <w:t>Kisah ini mirip dengan satu kisah lain yang sangat akrab bagi orang-orang Yahudi. Ini adalah kisah tentang pencobaan Israel di padang gurun. Kedua kisah menunjukkan tuntunan ilahi ke padang gurun, mencakup angka 40, dan menunjukkan "anak" Allah yang sedang dicobai. Israel atau orang-orang Yahudi juga disebut sebagai anak Allah. Allah mengizinkan Israel untuk berjalan berhari-hari tanpa makanan. Dia memerintahkan mereka untuk menyembah Allah saja. Allah juga mengatakan kepada Israel agar tidak mencobai Allah, tetapi mereka tidak mematuhi-Nya dalam ketiga pencobaan. Perbedaan Lukas soroti adalah bahwa Yesus berhasil, sedangkan Israel gagal.</w:t>
      </w:r>
    </w:p>
    <w:p>
      <w:pPr/>
      <w:r>
        <w:rPr>
          <w:lang w:val="id_ID" w:bidi="id_ID"/>
        </w:rPr>
      </w:r>
      <w:r>
        <w:rPr>
          <w:lang w:val="id_ID" w:bidi="id_ID"/>
        </w:rPr>
        <w:t>Tunjukkan kepada penerjemah-penerjemah Anda satu gambar padang gurun agar lebih memahami tempat terjadinya kisah ini.</w:t>
      </w:r>
    </w:p>
    <w:p>
      <w:pPr/>
      <w:r>
        <w:rPr>
          <w:lang w:val="id_ID" w:bidi="id_ID"/>
        </w:rPr>
      </w:r>
      <w:r>
        <w:rPr>
          <w:lang w:val="id_ID" w:bidi="id_ID"/>
        </w:rPr>
        <w:t>Lukas menunjukkan bahwa Yesus penuh dengan Roh Kudus setelah baptisan-Nya. Ini berarti bahwa Roh Allah bersama Yesus dan memberi-Nya kuasa untuk melakukan apa yang Allah kehendaki agar Dia lakukan. Roh Kudus menuntun-Nya dari Sungai Yordan ke padang gurun.</w:t>
      </w:r>
    </w:p>
    <w:p>
      <w:pPr/>
      <w:r>
        <w:rPr>
          <w:lang w:val="id_ID" w:bidi="id_ID"/>
        </w:rPr>
      </w:r>
      <w:r>
        <w:rPr>
          <w:lang w:val="id_ID" w:bidi="id_ID"/>
        </w:rPr>
        <w:t>Berhenti dan tunjukkan kepada tim Anda satu peta di mana Sungai Yordan dan padang gurun berada. Anda juga dapat menunjukkan satu gambar tentang bagaimana tampaknya satu padang gurun.</w:t>
      </w:r>
    </w:p>
    <w:p>
      <w:pPr/>
      <w:r>
        <w:rPr>
          <w:lang w:val="id_ID" w:bidi="id_ID"/>
        </w:rPr>
      </w:r>
      <w:r>
        <w:rPr>
          <w:lang w:val="id_ID" w:bidi="id_ID"/>
        </w:rPr>
        <w:t xml:space="preserve">Iblis muncul dan mencobai Yesus selama 40 hari selama Dia berada di padang gurun. Iblis mengacu pada Setan. Ia adalah kepala atau pemimpin semua roh jahat. Namanya dalam bahasa Ibrani berarti musuh, karena ia adalah musuh Allah dan umat Allah. "Mencobai" mengacu pada upaya membujuk Yesus untuk melakukan apa yang Allah tidak kehendaki. Iblis mengatakan kepada Yesus, Dia akan dihargai karena berbuat dosa, tetapi Iblis berbohong. Iblis berbohong untuk berusaha menjebak Yesus untuk berbuat dosa. </w:t>
      </w:r>
    </w:p>
    <w:p>
      <w:pPr/>
      <w:r>
        <w:rPr>
          <w:lang w:val="id_ID" w:bidi="id_ID"/>
        </w:rPr>
      </w:r>
      <w:r>
        <w:rPr>
          <w:lang w:val="id_ID" w:bidi="id_ID"/>
        </w:rPr>
        <w:t>Berhenti dan diskusikan dengan tim Anda: Bagaimana kepala roh-roh jahat itu dalam budaya Anda? Bagaimana kepala roh-roh jahat itu berinteraksi dengan orang-orang? Di manakah perbedaannya dengan bagaimana setan digambarkan di sini?</w:t>
      </w:r>
    </w:p>
    <w:p>
      <w:pPr/>
      <w:r>
        <w:rPr>
          <w:lang w:val="id_ID" w:bidi="id_ID"/>
        </w:rPr>
      </w:r>
      <w:r>
        <w:rPr>
          <w:lang w:val="id_ID" w:bidi="id_ID"/>
        </w:rPr>
        <w:t>Yesus tidak makan selama empat puluh hari ketika Dia dicobai, sehingga Dia sangat lapar. Iblis menantang Yesus untuk membuktikan bahwa Dia adalah Anak Allah dengan cara mengubah satu batu menjadi sepotong roti. Di sini Anak Allah adalah gelar yang berarti Yesus memiliki natur yang sama seperti Allah. Ini mengungkapkan hubungan yang mereka miliki mirip dengan hubungan manusia antara seorang ayah dengan anaknya. Sebelum Yesus lahir, Dia sudah ada sejak kekekalan sebagai Anak bagi Allah Bapa-Nya. Ketika iblis mengatakan, "Jika Engkau adalah Anak Allah," ia menantang Yesus untuk membuktikan siapa Dia dengan melakukan sesuatu yang supranatural. Ia ingin agar Yesus menyediakan kebutuhan bagi diri-Nya sendiri alih-alih memercayai penyediaan Allah.</w:t>
      </w:r>
    </w:p>
    <w:p>
      <w:pPr/>
      <w:r>
        <w:rPr>
          <w:lang w:val="id_ID" w:bidi="id_ID"/>
        </w:rPr>
      </w:r>
      <w:r>
        <w:rPr>
          <w:lang w:val="id_ID" w:bidi="id_ID"/>
        </w:rPr>
        <w:t>Yesus menanggapi iblis dengan mengutip kitab suci berbahasa Ibrani dari Ulangan. Ulangan adalah salah satu kitab yang ditulis oleh Musa. Dalam Ulangan, tertulis bahwa manusia tidak hidup dengan roti saja. Ini berarti bahwa ada sesuatu yang lebih penting daripada makanan. Makanan saja tidak memberi kehidupan sejati. Jadi, iblis berusaha mencobai Yesus dengan cara yang berbeda.</w:t>
      </w:r>
    </w:p>
    <w:p>
      <w:pPr/>
      <w:r>
        <w:rPr>
          <w:lang w:val="id_ID" w:bidi="id_ID"/>
        </w:rPr>
      </w:r>
      <w:r>
        <w:rPr>
          <w:lang w:val="id_ID" w:bidi="id_ID"/>
        </w:rPr>
        <w:t>Iblis membawa Yesus ke tempat tinggi. Ia menunjukkan Yesus semua bangsa dan kerajaan dunia dalam sesaat. Ini adalah peristiwa supernatural. Iblis mengatakan kepada Yesus bahwa ia akan memberi-Nya otoritas, atau hak untuk memerintah, atas semua bangsa. Ia berjanji bahwa Yesus akan menerima kemuliaan dan kebesaran dari semua bangsa. Iblis mengatakan bahwa ia dapat memberikan otoritas ini kepada Yesus karena hal itu telah diberikan kepadanya. Ia tidak mengatakan siapa yang telah memberinya otoritas ini, hanya bahwa ia dapat memberikannya kepada siapa pun yang dia inginkan. Ini adalah kebohongan yang lain. Iblis mengatakan kepada Yesus bahwa ia akan memberi-Nya otoritas ini hanya jika Yesus menyembah dia. Menyembah berarti tunduk kepada seseorang karena adanya rasa hormat atau kerendahan hati. Iblis ingin memegang kendali atas Yesus.</w:t>
      </w:r>
    </w:p>
    <w:p>
      <w:pPr/>
      <w:r>
        <w:rPr>
          <w:lang w:val="id_ID" w:bidi="id_ID"/>
        </w:rPr>
      </w:r>
      <w:r>
        <w:rPr>
          <w:lang w:val="id_ID" w:bidi="id_ID"/>
        </w:rPr>
        <w:t>Berhenti dan tunjukkan kepada tim Anda satu gambar tempat tinggi di mana Setan membawa Yesus.</w:t>
      </w:r>
    </w:p>
    <w:p>
      <w:pPr/>
      <w:r>
        <w:rPr>
          <w:lang w:val="id_ID" w:bidi="id_ID"/>
        </w:rPr>
      </w:r>
      <w:r>
        <w:rPr>
          <w:lang w:val="id_ID" w:bidi="id_ID"/>
        </w:rPr>
        <w:t>Yesus menanggapi dengan mengutip kitab suci dari Ulangan sekali lagi. Dia mengatakan bahwa engkau hanya boleh menyembah Tuhan Allahmu dan melayani Dia saja. Di sini "menyembah" berarti bersujud dalam rasa hormat dan "melayani" adalah melakukan tindakan penyembahan untuk menghormati Allah. Tuhan berarti seseorang yang memiliki otoritas atas seseorang atau sesuatu. Tanggapan Yesus menunjukkan bahwa Dia menolak untuk melakukan apa yang Setan inginkan. Yesus mengatakan bahwa Dia hanya akan menyembah Allah.</w:t>
      </w:r>
    </w:p>
    <w:p>
      <w:pPr/>
      <w:r>
        <w:rPr>
          <w:lang w:val="id_ID" w:bidi="id_ID"/>
        </w:rPr>
      </w:r>
      <w:r>
        <w:rPr>
          <w:lang w:val="id_ID" w:bidi="id_ID"/>
        </w:rPr>
        <w:t>Jadi, iblis mencobai Yesus dengan satu cara yang berbeda. Kali ini ia membawa Yesus ke Yerusalem. Ia menuntun-Nya ke Bait Suci, atau tempat ibadah, dan menempatkan-Nya di bagian tertinggi dari Bait Suci. Ini adalah salah satu menara di tembok bagian luar. Tingginya 150 meter, atau 450 kaki. Menara ini cukup tinggi sehingga apabila seseorang melompat darinya, mereka akan terluka parah. Iblis menantang lagi apakah Yesus benar-benar adalah Anak Allah. Ia mengatakan kepada Yesus jika Dia benar-benar Anak Allah, Dia bisa melompat dari Bait Suci dan tidak akan terluka. Hanya kali ini, Iblis mengutip kitab suci Ibrani dari kitab Mazmur. Ia mengatakan bahwa para malaikat akan menjaga Yesus agar tidak terluka. Konteks ayat ini adalah para malaikat mengangkat seseorang di tangan mereka sehingga orang-orang itu tidak akan tersandung batu ketika mereka berjalan. Ini akan menjaga seseorang agar tidak jatuh dan terluka. Iblis menerapkan ayat ini kepada Yesus. Ia mengatakan jika Yesus melompat dari Bait Suci, para malaikat akan menjaga Dia agar tidak terluka oleh batu-batu yang ada di bawah.</w:t>
      </w:r>
    </w:p>
    <w:p>
      <w:pPr/>
      <w:r>
        <w:rPr>
          <w:lang w:val="id_ID" w:bidi="id_ID"/>
        </w:rPr>
      </w:r>
      <w:r>
        <w:rPr>
          <w:lang w:val="id_ID" w:bidi="id_ID"/>
        </w:rPr>
        <w:t>Tunjukkan kepada para penerjemah Anda satu foto menara Bait Suci untuk memahami seberapa tingginya.</w:t>
      </w:r>
    </w:p>
    <w:p>
      <w:pPr/>
      <w:r>
        <w:rPr>
          <w:lang w:val="id_ID" w:bidi="id_ID"/>
        </w:rPr>
      </w:r>
      <w:r>
        <w:rPr>
          <w:lang w:val="id_ID" w:bidi="id_ID"/>
        </w:rPr>
        <w:t>Yesus menanggapi dengan cara yang sama seperti sebelumnya. Dia mengutip kitab suci dari Ulangan. Dia mengatakan kepada iblis, "engkau tidak boleh mencobai Tuhan Allahmu." Melompat dari Bait Suci adalah satu dosa karena itu berarti mencobai Allah. Yesus harus menguji kesetiaan Allah dengan membuktikan bahwa Allah akan menyelamatkan-Nya.</w:t>
      </w:r>
    </w:p>
    <w:p>
      <w:pPr/>
      <w:r>
        <w:rPr>
          <w:lang w:val="id_ID" w:bidi="id_ID"/>
        </w:rPr>
      </w:r>
      <w:r>
        <w:rPr>
          <w:lang w:val="id_ID" w:bidi="id_ID"/>
        </w:rPr>
        <w:t>Iblis meninggalkan Yesus setelah ia selesai mencobai-Nya. Ia meninggalkan hanya untuk satu waktu yang singkat sampai ada kesempatan yang lebih baik untuk mencobai Yesus lagi. Yesus dicobai itu penting dalam budaya Yahudi. Dalam tradisi Yahudi, loyalitas kepada Allah terbukti melalui ujian dan pencobaan. Kisah ini menunjukkan ketaatan Yesus kepada Allah.</w:t>
      </w:r>
    </w:p>
    <w:p>
      <w:pPr/>
      <w:r>
        <w:rPr>
          <w:lang w:val="id_ID" w:bidi="id_ID"/>
        </w:rPr>
      </w:r>
      <w:r>
        <w:rPr>
          <w:lang w:val="id_ID" w:bidi="id_ID"/>
        </w:rPr>
        <w:t>Kisah ini penting karena menunjukkan bahwa Yesus mengalahkan pencobaan Iblis ketika Dia dicobai untuk berbuat dosa dengan tiga cara yang berbeda. Dalam ketiga pencobaan itu, Yesus tidak melakukan apa yang Iblis inginkan. Yesus menunjukkan ketaatan yang penuh kesetiaan kepada Allah, yang mempersiapkan Dia untuk pelayanan publik.</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Dalam sesi ini, Anda akan membantu kelompok memvisualisasikan kisah ini. Anda akan membantu kelompok mendefinisikan adegan, latar, dan karakter dari kisah ini.</w:t>
      </w:r>
    </w:p>
    <w:p>
      <w:pPr/>
      <w:r>
        <w:rPr>
          <w:lang w:val="id_ID" w:bidi="id_ID"/>
        </w:rPr>
      </w:r>
      <w:r>
        <w:rPr>
          <w:lang w:val="id_ID" w:bidi="id_ID"/>
        </w:rPr>
        <w:t xml:space="preserve">Kisah ini memiliki lima adegan. </w:t>
      </w:r>
    </w:p>
    <w:p>
      <w:pPr/>
      <w:r>
        <w:rPr>
          <w:lang w:val="id_ID" w:bidi="id_ID"/>
        </w:rPr>
      </w:r>
      <w:r>
        <w:rPr>
          <w:b/>
          <w:lang w:val="id_ID" w:bidi="id_ID"/>
        </w:rPr>
        <w:t>Adegan pertama:</w:t>
      </w:r>
      <w:r>
        <w:rPr>
          <w:lang w:val="id_ID" w:bidi="id_ID"/>
        </w:rPr>
        <w:t xml:space="preserve"> Yesus penuh dengan Roh Kudus. Roh Kudus menuntun Yesus ke padang gurun. Iblis mencobai Yesus selama 40 hari di padang gurun.</w:t>
      </w:r>
    </w:p>
    <w:p>
      <w:pPr/>
      <w:r>
        <w:rPr>
          <w:lang w:val="id_ID" w:bidi="id_ID"/>
        </w:rPr>
      </w:r>
      <w:r>
        <w:rPr>
          <w:b/>
          <w:lang w:val="id_ID" w:bidi="id_ID"/>
        </w:rPr>
        <w:t>Adegan kedua:</w:t>
      </w:r>
      <w:r>
        <w:rPr>
          <w:lang w:val="id_ID" w:bidi="id_ID"/>
        </w:rPr>
        <w:t xml:space="preserve"> Yesus menjadi lapar. Iblis mencobai Yesus untuk membuktikan identitas-Nya sebagai Anak Allah dengan cara mengubah satu batu menjadi roti. Yesus tidak melakukan apa yang Iblis inginkan dari-Nya.</w:t>
      </w:r>
    </w:p>
    <w:p>
      <w:pPr/>
      <w:r>
        <w:rPr>
          <w:lang w:val="id_ID" w:bidi="id_ID"/>
        </w:rPr>
      </w:r>
      <w:r>
        <w:rPr>
          <w:b/>
          <w:lang w:val="id_ID" w:bidi="id_ID"/>
        </w:rPr>
        <w:t>Adegan ketiga:</w:t>
      </w:r>
      <w:r>
        <w:rPr>
          <w:lang w:val="id_ID" w:bidi="id_ID"/>
        </w:rPr>
        <w:t xml:space="preserve"> Iblis menawarkan kepada Yesus kendali atas semua kerajaan di dunia jika Yesus menyembahnya. Yesus tidak melakukan apa yang Iblis inginkan dari-Nya.</w:t>
      </w:r>
    </w:p>
    <w:p>
      <w:pPr/>
      <w:r>
        <w:rPr>
          <w:lang w:val="id_ID" w:bidi="id_ID"/>
        </w:rPr>
      </w:r>
      <w:r>
        <w:rPr>
          <w:b/>
          <w:lang w:val="id_ID" w:bidi="id_ID"/>
        </w:rPr>
        <w:t>Adegan keempat:</w:t>
      </w:r>
      <w:r>
        <w:rPr>
          <w:lang w:val="id_ID" w:bidi="id_ID"/>
        </w:rPr>
        <w:t xml:space="preserve"> Iblis membawa Yesus ke Yerusalem. Ia ingin agar Yesus mencobai Allah dengan cara melompat dari Bait Suci karena mengetahui bahwa Ia tidak akan terluka. Yesus tidak melakukan apa yang Iblis inginkan dari-Nya.</w:t>
      </w:r>
    </w:p>
    <w:p>
      <w:pPr/>
      <w:r>
        <w:rPr>
          <w:lang w:val="id_ID" w:bidi="id_ID"/>
        </w:rPr>
      </w:r>
      <w:r>
        <w:rPr>
          <w:b/>
          <w:lang w:val="id_ID" w:bidi="id_ID"/>
        </w:rPr>
        <w:t>Adegan kelima:</w:t>
      </w:r>
      <w:r>
        <w:rPr>
          <w:lang w:val="id_ID" w:bidi="id_ID"/>
        </w:rPr>
        <w:t xml:space="preserve"> Iblis pergi.</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Iblis</w:t>
      </w:r>
    </w:p>
    <w:p>
      <w:pPr>
        <w:pStyle w:val="ListBullet"/>
        <w:spacing w:line="240" w:lineRule="auto"/>
        <w:ind w:left="720"/>
      </w:pPr>
      <w:r>
        <w:rPr>
          <w:lang w:val="id_ID" w:bidi="id_ID"/>
        </w:rPr>
      </w:r>
      <w:r>
        <w:rPr>
          <w:lang w:val="id_ID" w:bidi="id_ID"/>
        </w:rPr>
        <w:t>Roh Kudus</w:t>
      </w:r>
    </w:p>
    <w:p>
      <w:pPr/>
      <w:r>
        <w:rPr>
          <w:lang w:val="id_ID" w:bidi="id_ID"/>
        </w:rPr>
      </w:r>
      <w:r>
        <w:rPr>
          <w:lang w:val="id_ID" w:bidi="id_ID"/>
        </w:rPr>
        <w:t>Dalam sesi ini, ambillah papan cerita kelompok, gambarlah, atau gunakan beberapa macam alat peraga (benda-benda yang dapat Anda pindahkan seperti batu, batang, mainan anak-anak) untuk memvisualisasikan kisah dan adegan di dalamnya.</w:t>
      </w:r>
    </w:p>
    <w:p>
      <w:pPr/>
      <w:r>
        <w:rPr>
          <w:lang w:val="id_ID" w:bidi="id_ID"/>
        </w:rPr>
      </w:r>
      <w:r>
        <w:rPr>
          <w:lang w:val="id_ID" w:bidi="id_ID"/>
        </w:rPr>
        <w:t>Penting untuk diingat bahwa Yesus baru saja dibaptis. Satu suara dari langit mengatakan. "Engkaul adalah Anak-Ku." Aku mengasihi-Mu."</w:t>
      </w:r>
    </w:p>
    <w:p>
      <w:pPr/>
      <w:r>
        <w:rPr>
          <w:lang w:val="id_ID" w:bidi="id_ID"/>
        </w:rPr>
      </w:r>
      <w:r>
        <w:rPr>
          <w:lang w:val="id_ID" w:bidi="id_ID"/>
        </w:rPr>
        <w:t>Penting juga untuk memperhatikan bahwa ketika Yesus berada di padang gurun, Iblis membawa-Nya ke satu tempat yang tinggi. Kisah ini tidak menyebutkan bagaimana hal ini terjadi. Namun dalam cara tertentu, Iblis menunjukkan semua kerajaan di bumi. Ini bisa ditunjukkan sebagai satu peristiwa supernatural. Sekali lagi, Iblis membawa Yesus ke satu bagian yang tinggi dari Bait Suci di Yerusalem. Inisiator tindakan-tindakan ini adalah Iblis.</w:t>
      </w:r>
    </w:p>
    <w:p>
      <w:pPr/>
      <w:r>
        <w:rPr>
          <w:lang w:val="id_ID" w:bidi="id_ID"/>
        </w:rPr>
      </w:r>
      <w:r>
        <w:rPr>
          <w:lang w:val="id_ID" w:bidi="id_ID"/>
        </w:rPr>
        <w:t>Yesus memiliki Roh Kudus bersama-Nya. Roh Kudus menuntun Yesus untuk pergi ke padang gurun. Di padang gurun, Yesus tidak makan selama 40 hari. Yesus menjadi lapar. Iblis muncul dan mencobai Yesus. Iblis meminta Yesus untuk menunjukkan bahwa Yesus benar-benar adalah Anak Allah dengan cara mengubah batu menjadi roti. Yesus menjawab dengan mengutip kitab suci, "Manusia tidak hidup dari roti saja."</w:t>
      </w:r>
    </w:p>
    <w:p>
      <w:pPr/>
      <w:r>
        <w:rPr>
          <w:lang w:val="id_ID" w:bidi="id_ID"/>
        </w:rPr>
      </w:r>
      <w:r>
        <w:rPr>
          <w:lang w:val="id_ID" w:bidi="id_ID"/>
        </w:rPr>
        <w:t>Iblis membawa Yesus ke satu tempat yang tinggi. Iblis menunjukkan kepada Yesus semua kerajaan di bumi. Iblis menawarkan kepada Yesus otoritas atas semua bangsa. Iblis meminta Yesus untuk menyembahnya dengan imbalan kemuliaan kerajaan-kerajaan di dunia. Yesus menjawab dengan mengutip kitab suci, "Engkau harus menyembah Allah saja dan melayani Allah saja"</w:t>
      </w:r>
    </w:p>
    <w:p>
      <w:pPr/>
      <w:r>
        <w:rPr>
          <w:lang w:val="id_ID" w:bidi="id_ID"/>
        </w:rPr>
      </w:r>
      <w:r>
        <w:rPr>
          <w:lang w:val="id_ID" w:bidi="id_ID"/>
        </w:rPr>
        <w:t>Iblis membawa Yesus ke bagian tertinggi dari Bait Suci di Yerusalem. Sekali lagi, Iblis meminta Yesus untuk menunjukkan bahwa Yesus adalah Anak Allah dengan cara melompat tanpa terluka. Iblis mengutip kitab suci yang mengatakan bahwa para malaikat akan melindungi Yesus. Iblis melakukan ini untuk mencoba meyakinkan Yesus. Yesus menjawab dengan mengutip kitab suci, dengan mengatakan, "Jangan mempertanyakan kesetiaan Allah dengan cara menguji kesetiaan Allah."</w:t>
      </w:r>
    </w:p>
    <w:p>
      <w:pPr/>
      <w:r>
        <w:rPr>
          <w:lang w:val="id_ID" w:bidi="id_ID"/>
        </w:rPr>
      </w:r>
      <w:r>
        <w:rPr>
          <w:lang w:val="id_ID" w:bidi="id_ID"/>
        </w:rPr>
        <w:t>Setelah Yesus membuktikan ketaatan-Nya kepada Allah, Iblis selesai mencobai Yesus. Iblis pergi sampai kesempatan berikutnya untuk mencobai Yesus.</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 xml:space="preserve">Dalam sesi ini, tim akan mendramatisir kisah tersebut. </w:t>
      </w:r>
    </w:p>
    <w:p>
      <w:pPr/>
      <w:r>
        <w:rPr>
          <w:lang w:val="id_ID" w:bidi="id_ID"/>
        </w:rPr>
      </w:r>
      <w:r>
        <w:rPr>
          <w:lang w:val="id_ID" w:bidi="id_ID"/>
        </w:rPr>
        <w:t>Kisah ini memiliki lima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Iblis</w:t>
      </w:r>
    </w:p>
    <w:p>
      <w:pPr>
        <w:pStyle w:val="ListBullet"/>
        <w:spacing w:line="240" w:lineRule="auto"/>
        <w:ind w:left="720"/>
      </w:pPr>
      <w:r>
        <w:rPr>
          <w:lang w:val="id_ID" w:bidi="id_ID"/>
        </w:rPr>
      </w:r>
      <w:r>
        <w:rPr>
          <w:lang w:val="id_ID" w:bidi="id_ID"/>
        </w:rPr>
        <w:t>Roh Kudus</w:t>
      </w:r>
    </w:p>
    <w:p>
      <w:pPr/>
      <w:r>
        <w:rPr>
          <w:lang w:val="id_ID" w:bidi="id_ID"/>
        </w:rPr>
      </w:r>
      <w:r>
        <w:rPr>
          <w:lang w:val="id_ID" w:bidi="id_ID"/>
        </w:rPr>
        <w:t>Minta tim untuk memerankan kisah itu dua kali. Pertama, minta mereka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itu untuk pertama kali, perhatikan dialog, alur, plot, dan kronologi kisah tersebut.</w:t>
      </w:r>
    </w:p>
    <w:p>
      <w:pPr/>
      <w:r>
        <w:rPr>
          <w:lang w:val="id_ID" w:bidi="id_ID"/>
        </w:rPr>
      </w:r>
      <w:r>
        <w:rPr>
          <w:lang w:val="id_ID" w:bidi="id_ID"/>
        </w:rPr>
        <w:t>Pastikan tim memerankan bahwa hal ini terjadi tepat setelah suara dari langit mengatakan "Engkau adalah Anak-Ku. Aku mengasihi Engkau."</w:t>
      </w:r>
    </w:p>
    <w:p>
      <w:pPr/>
      <w:r>
        <w:rPr>
          <w:lang w:val="id_ID" w:bidi="id_ID"/>
        </w:rPr>
      </w:r>
      <w:r>
        <w:rPr>
          <w:lang w:val="id_ID" w:bidi="id_ID"/>
        </w:rPr>
        <w:t>Pastikan tim memerankan bahwa Yesus berada di padang gurun selama 40 hari. Iblis mencobai Yesus selama 40 hari dan Yesus tidak makan apa pun.</w:t>
      </w:r>
    </w:p>
    <w:p>
      <w:pPr/>
      <w:r>
        <w:rPr>
          <w:lang w:val="id_ID" w:bidi="id_ID"/>
        </w:rPr>
      </w:r>
      <w:r>
        <w:rPr>
          <w:lang w:val="id_ID" w:bidi="id_ID"/>
        </w:rPr>
        <w:t>Saat tim memerankan kisah ini untuk kedua kalinya, hentikan mereka pada titik-titik tertentu.</w:t>
      </w:r>
    </w:p>
    <w:p>
      <w:pPr/>
      <w:r>
        <w:rPr>
          <w:lang w:val="id_ID" w:bidi="id_ID"/>
        </w:rPr>
      </w:r>
      <w:r>
        <w:rPr>
          <w:lang w:val="id_ID" w:bidi="id_ID"/>
        </w:rPr>
        <w:t>Perankan Yesus yang penuh dengan Roh Kudus. Roh Kudus menuntun Yesus ke padang gurun. Yesus tidak makan selama 40 hari. Yesus menjadi lapar.</w:t>
      </w:r>
    </w:p>
    <w:p>
      <w:pPr/>
      <w:r>
        <w:rPr>
          <w:lang w:val="id_ID" w:bidi="id_ID"/>
        </w:rPr>
      </w:r>
      <w:r>
        <w:rPr>
          <w:lang w:val="id_ID" w:bidi="id_ID"/>
        </w:rPr>
        <w:t>Hentikan adegannya: Tanyakan kepada pemeran Yesus, ”Bagaimana perasaan Anda?” Anda mungkin mendengar hal-hal seperti, "Saya lelah dan lapar," "Saya siap pulang ke kota," "Bapaku setia." Ulangi adegannya.</w:t>
      </w:r>
    </w:p>
    <w:p>
      <w:pPr/>
      <w:r>
        <w:rPr>
          <w:lang w:val="id_ID" w:bidi="id_ID"/>
        </w:rPr>
      </w:r>
      <w:r>
        <w:rPr>
          <w:lang w:val="id_ID" w:bidi="id_ID"/>
        </w:rPr>
        <w:t>Iblis muncul dan mencobai Yesus. Iblis meminta Yesus untuk menunjukkan bahwa Yesus adalah Anak Allah dengan mengubah sebuah batu menjadi roti. Yesus menjawab dengan mengutip kitab suci, "Manusia tidak hidup dengan roti saja."</w:t>
      </w:r>
    </w:p>
    <w:p>
      <w:pPr/>
      <w:r>
        <w:rPr>
          <w:lang w:val="id_ID" w:bidi="id_ID"/>
        </w:rPr>
      </w:r>
      <w:r>
        <w:rPr>
          <w:lang w:val="id_ID" w:bidi="id_ID"/>
        </w:rPr>
        <w:t>Hentikan adegannya: Tanyakan kepada pemeran Yesus, ”Bagaimana perasaan Anda?” Anda mungkin mendengar hal-hal seperti, "Saya mendengar suara Bapaku. Saya tahu bahwa saya adalah Anak Allah," "saya merasa diserang" "Saya harus berfokus pada kitab suci untuk melawannya." Ulangi adegannya.</w:t>
      </w:r>
    </w:p>
    <w:p>
      <w:pPr/>
      <w:r>
        <w:rPr>
          <w:lang w:val="id_ID" w:bidi="id_ID"/>
        </w:rPr>
      </w:r>
      <w:r>
        <w:rPr>
          <w:lang w:val="id_ID" w:bidi="id_ID"/>
        </w:rPr>
        <w:t xml:space="preserve">Iblis membawa Yesus ke satu tempat yang tinggi. Iblis meminta Yesus untuk menyembahnya dengan imbalan kemuliaan kerajaan-kerajaan di bumi. Yesus menjawab dengan mengutip kitab suci, "Engkau harus menyembah Allah saja dan melayani Allah saja" </w:t>
      </w:r>
    </w:p>
    <w:p>
      <w:pPr/>
      <w:r>
        <w:rPr>
          <w:lang w:val="id_ID" w:bidi="id_ID"/>
        </w:rPr>
      </w:r>
      <w:r>
        <w:rPr>
          <w:lang w:val="id_ID" w:bidi="id_ID"/>
        </w:rPr>
        <w:t>Hentikan adegannya: Tanyakan kepada aktor yang memerankan Iblis, ”Bagaimana perasaan Anda?” Anda mungkin mendengar hal-hal seperti, "Saya pikir saya berhasil menjebak-Nya kali ini," "Mengapa Yesus tidak ingin memiliki kemuliaan kerajaan-kerajaan?" "Saya tidak dapat menang melawan kitab suci." Ulangi adegannya.</w:t>
      </w:r>
    </w:p>
    <w:p>
      <w:pPr/>
      <w:r>
        <w:rPr>
          <w:lang w:val="id_ID" w:bidi="id_ID"/>
        </w:rPr>
      </w:r>
      <w:r>
        <w:rPr>
          <w:lang w:val="id_ID" w:bidi="id_ID"/>
        </w:rPr>
        <w:t xml:space="preserve">Iblis membawa Yesus ke bagian tertinggi dari Bait Suci di Yerusalem. Sekali lagi, Iblis meminta Yesus untuk menunjukkan bahwa Yesus adalah Anak Allah dengan cara melompat tanpa terluka. Iblis mengutip kitab suci, dengan mengatakan bahwa para malaikat akan melindungi Yesus. Iblis melakukannya untuk mencoba meyakinkan Yesus agar melompat. Yesus menjawab dengan mengutip kitab suci, dengan mengatakan, "Jangan mempertanyakan kesetiaan Allah dengan cara menguji kesetiaan Allah." </w:t>
      </w:r>
    </w:p>
    <w:p>
      <w:pPr/>
      <w:r>
        <w:rPr>
          <w:lang w:val="id_ID" w:bidi="id_ID"/>
        </w:rPr>
      </w:r>
      <w:r>
        <w:rPr>
          <w:lang w:val="id_ID" w:bidi="id_ID"/>
        </w:rPr>
        <w:t>Hentikan adegannya: Tanyakan kepada aktor yang memerankan Iblis, ”Bagaimana perasaan Anda?” Anda mungkin mendengar hal-hal seperti, "Yesus bertekad untuk membuktikan bahwa Dia benar-benar Anak Allah," "Dia tahu janji-janji Allah itu benar," "Frustrasi." Tanyakan kepada aktor yang memerankan Yesus, "Bagaimana perasaan Anda?" Anda mungkin mendengar hal-hal seperti, "Saya sangat bersyukur atas kekuatan Bapaku," "Saya tahu dia belum selesai menguji untuk mencobai saya," "Siap untuk makan dan beristirahat." Ulangi adegannya.</w:t>
      </w:r>
    </w:p>
    <w:p>
      <w:pPr/>
      <w:r>
        <w:rPr>
          <w:lang w:val="id_ID" w:bidi="id_ID"/>
        </w:rPr>
      </w:r>
      <w:r>
        <w:rPr>
          <w:lang w:val="id_ID" w:bidi="id_ID"/>
        </w:rPr>
        <w:t xml:space="preserve">Yesus membuktikan ketaatan-Nya kepada Allah. Iblis selesai mencobai Yesus. Iblis pergi sampai kesempatan berikutnya untuk mencobai Yesus. </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 xml:space="preserve">Dengarkan teks satu kali dalam versi yang paling mudah dimengerti. </w:t>
      </w:r>
    </w:p>
    <w:p>
      <w:pPr/>
      <w:r>
        <w:rPr>
          <w:lang w:val="id_ID" w:bidi="id_ID"/>
        </w:rPr>
      </w:r>
      <w:r>
        <w:rPr>
          <w:lang w:val="id_ID" w:bidi="id_ID"/>
        </w:rPr>
        <w:t xml:space="preserve">Yesus kembali dari Sungai Yordan, penuh dengan </w:t>
      </w:r>
      <w:r>
        <w:rPr>
          <w:b/>
          <w:lang w:val="id_ID" w:bidi="id_ID"/>
        </w:rPr>
        <w:t>Roh Kudus</w:t>
      </w:r>
      <w:r>
        <w:rPr>
          <w:lang w:val="id_ID" w:bidi="id_ID"/>
        </w:rPr>
        <w:t xml:space="preserve">. Pastikan untuk menerjemahkan Roh Kudus dengan cara yang sama seperti yang telah Anda lakukan di bagian-bagian Lukas sebelumnya. </w:t>
      </w:r>
      <w:hyperlink r:id="rId25">
        <w:r>
          <w:rPr>
            <w:lang w:val="id_ID" w:bidi="id_ID"/>
          </w:rPr>
          <w:rPr>
            <w:color w:val="0000EE"/>
            <w:u w:val="single"/>
          </w:rPr>
          <w:t>Roh Kudus</w:t>
        </w:r>
      </w:hyperlink>
      <w:r>
        <w:rPr>
          <w:lang w:val="id_ID" w:bidi="id_ID"/>
        </w:rPr>
        <w:t xml:space="preserve"> dapat ditemukan dalam Glosarium Utama. Kisah ini adalah kelanjutan dari Yesus yang dibaptis.</w:t>
      </w:r>
    </w:p>
    <w:p>
      <w:pPr/>
      <w:r>
        <w:rPr>
          <w:lang w:val="id_ID" w:bidi="id_ID"/>
        </w:rPr>
      </w:r>
      <w:r>
        <w:rPr>
          <w:lang w:val="id_ID" w:bidi="id_ID"/>
        </w:rPr>
        <w:t>Mungkin lebih alami dalam bahasa Anda untuk menunjukkan ini dengan satu transisi seperti, "Setelah Yohanes membaptis Yesus," Roh menuntun Yesus ke padang gurun.</w:t>
      </w:r>
    </w:p>
    <w:p>
      <w:pPr/>
      <w:r>
        <w:rPr>
          <w:lang w:val="id_ID" w:bidi="id_ID"/>
        </w:rPr>
      </w:r>
      <w:r>
        <w:rPr>
          <w:lang w:val="id_ID" w:bidi="id_ID"/>
        </w:rPr>
        <w:t xml:space="preserve">Yesus dicobai selama 40 hari oleh Iblis ketika Dia berada di </w:t>
      </w:r>
      <w:r>
        <w:rPr>
          <w:b/>
          <w:lang w:val="id_ID" w:bidi="id_ID"/>
        </w:rPr>
        <w:t>padang gurun</w:t>
      </w:r>
      <w:r>
        <w:rPr>
          <w:lang w:val="id_ID" w:bidi="id_ID"/>
        </w:rPr>
        <w:t xml:space="preserve">. Gunakan terjemahan yang sama untuk padang gurun seperti yang telah Anda lakukan sebelumnya. </w:t>
      </w:r>
      <w:hyperlink r:id="rId69">
        <w:r>
          <w:rPr>
            <w:lang w:val="id_ID" w:bidi="id_ID"/>
          </w:rPr>
          <w:rPr>
            <w:color w:val="0000EE"/>
            <w:u w:val="single"/>
          </w:rPr>
          <w:t>Padang gurun</w:t>
        </w:r>
      </w:hyperlink>
      <w:r>
        <w:rPr>
          <w:lang w:val="id_ID" w:bidi="id_ID"/>
        </w:rPr>
        <w:t xml:space="preserve"> dapat ditemukan dalam Glosarium Utama </w:t>
      </w:r>
      <w:r>
        <w:rPr>
          <w:b/>
          <w:lang w:val="id_ID" w:bidi="id_ID"/>
        </w:rPr>
        <w:t>Iblis</w:t>
      </w:r>
      <w:r>
        <w:rPr>
          <w:lang w:val="id_ID" w:bidi="id_ID"/>
        </w:rPr>
        <w:t xml:space="preserve"> mengacu pada Setan. Nama ini mengacu pada makhluk rohani yang Allah ciptakan Ia adalah pemimpin makhluk-makhluk spiritual yang jahat yang memutuskan untuk memberontak melawan Allah. Ia adalah musuh Allah dan umat Allah. </w:t>
      </w:r>
      <w:hyperlink r:id="rId118">
        <w:r>
          <w:rPr>
            <w:lang w:val="id_ID" w:bidi="id_ID"/>
          </w:rPr>
          <w:rPr>
            <w:color w:val="0000EE"/>
            <w:u w:val="single"/>
          </w:rPr>
          <w:t>Iblis</w:t>
        </w:r>
      </w:hyperlink>
      <w:r>
        <w:rPr>
          <w:lang w:val="id_ID" w:bidi="id_ID"/>
        </w:rPr>
        <w:t xml:space="preserve"> atau </w:t>
      </w:r>
      <w:hyperlink r:id="rId119">
        <w:r>
          <w:rPr>
            <w:lang w:val="id_ID" w:bidi="id_ID"/>
          </w:rPr>
          <w:rPr>
            <w:color w:val="0000EE"/>
            <w:u w:val="single"/>
          </w:rPr>
          <w:t>Setan</w:t>
        </w:r>
      </w:hyperlink>
      <w:r>
        <w:rPr>
          <w:lang w:val="id_ID" w:bidi="id_ID"/>
        </w:rPr>
        <w:t xml:space="preserve"> bisa ditemukan dalam Glosarium Utama.</w:t>
      </w:r>
    </w:p>
    <w:p>
      <w:pPr/>
      <w:r>
        <w:rPr>
          <w:lang w:val="id_ID" w:bidi="id_ID"/>
        </w:rPr>
      </w:r>
      <w:r>
        <w:rPr>
          <w:lang w:val="id_ID" w:bidi="id_ID"/>
        </w:rPr>
        <w:t>Diskusikan dengan penerjemah-penerjemah Anda istilah terbaik untuk Setan. Anda mungkin perlu menggambarkan nama Setan dengan "kepala roh-roh jahat" jika Setan tidak dikenal oleh audiens Anda.</w:t>
      </w:r>
    </w:p>
    <w:p>
      <w:pPr/>
      <w:r>
        <w:rPr>
          <w:lang w:val="id_ID" w:bidi="id_ID"/>
        </w:rPr>
      </w:r>
      <w:r>
        <w:rPr>
          <w:lang w:val="id_ID" w:bidi="id_ID"/>
        </w:rPr>
        <w:t xml:space="preserve">Yesus tidak makan selama 40 hari, sehingga Dia sangat lapar. Iblis mencobai Yesus dengan menginginkan-Nya untuk membuktikan bahwa Dia adalah </w:t>
      </w:r>
      <w:r>
        <w:rPr>
          <w:b/>
          <w:lang w:val="id_ID" w:bidi="id_ID"/>
        </w:rPr>
        <w:t>Anak Allah</w:t>
      </w:r>
      <w:r>
        <w:rPr>
          <w:lang w:val="id_ID" w:bidi="id_ID"/>
        </w:rPr>
        <w:t xml:space="preserve">. Anak Allah adalah gelar yang mengacu pada hubungan istimewa yang Yesus miliki dengan Allah. Ini menunjukkan bahwa Yesus memiliki natur yang sama seperti Allah. Sebelum Yesus lahir, Dia sudah ada dalam kekekalan sebagai Anak bagi Bapa-Nya. Pastikan untuk menerjemahkan Anak Allah dengan cara yang sama seperti yang telah Anda lakukan dalam bagian-bagian Lukas sebelumnya. </w:t>
      </w:r>
      <w:hyperlink r:id="rId39">
        <w:r>
          <w:rPr>
            <w:lang w:val="id_ID" w:bidi="id_ID"/>
          </w:rPr>
          <w:rPr>
            <w:color w:val="0000EE"/>
            <w:u w:val="single"/>
          </w:rPr>
          <w:t>Anak Allah</w:t>
        </w:r>
      </w:hyperlink>
      <w:r>
        <w:rPr>
          <w:lang w:val="id_ID" w:bidi="id_ID"/>
        </w:rPr>
        <w:t xml:space="preserve"> bisa ditemukan dalam Glosarium Utama. Iblis menginginkan Yesus untuk mengubah batu menjadi </w:t>
      </w:r>
      <w:r>
        <w:rPr>
          <w:b/>
          <w:lang w:val="id_ID" w:bidi="id_ID"/>
        </w:rPr>
        <w:t>roti</w:t>
      </w:r>
      <w:r>
        <w:rPr>
          <w:lang w:val="id_ID" w:bidi="id_ID"/>
        </w:rPr>
        <w:t>. Ini mengacu pada roti yang orang-orang Yahudi buat dari gandum. Bentuknya bulat dan datar.</w:t>
      </w:r>
    </w:p>
    <w:p>
      <w:pPr/>
      <w:r>
        <w:rPr>
          <w:lang w:val="id_ID" w:bidi="id_ID"/>
        </w:rPr>
      </w:r>
      <w:r>
        <w:rPr>
          <w:lang w:val="id_ID" w:bidi="id_ID"/>
        </w:rPr>
        <w:t>Berhenti dan tunjukkan kepada tim Anda gambar jenis roti yang dimakan orang Yahudi.</w:t>
      </w:r>
    </w:p>
    <w:p>
      <w:pPr/>
      <w:r>
        <w:rPr>
          <w:lang w:val="id_ID" w:bidi="id_ID"/>
        </w:rPr>
      </w:r>
      <w:r>
        <w:rPr>
          <w:lang w:val="id_ID" w:bidi="id_ID"/>
        </w:rPr>
        <w:t xml:space="preserve">Yesus menanggapi Setan dengan mengutip kitab suci. Dia mengatakan bahwa </w:t>
      </w:r>
      <w:r>
        <w:rPr>
          <w:b/>
          <w:lang w:val="id_ID" w:bidi="id_ID"/>
        </w:rPr>
        <w:t>manusia tidak hidup dari roti saja</w:t>
      </w:r>
      <w:r>
        <w:rPr>
          <w:lang w:val="id_ID" w:bidi="id_ID"/>
        </w:rPr>
        <w:t>. Ini hanya berarti bahwa ada hal-hal yang lebih penting daripada makanan. Roti saja tidak memberi kehidupan sejati. Dalam konteks ini, roti mewakili makanan secara umum.</w:t>
      </w:r>
    </w:p>
    <w:p>
      <w:pPr/>
      <w:r>
        <w:rPr>
          <w:lang w:val="id_ID" w:bidi="id_ID"/>
        </w:rPr>
      </w:r>
      <w:r>
        <w:rPr>
          <w:lang w:val="id_ID" w:bidi="id_ID"/>
        </w:rPr>
        <w:t>Pastikan agar tidak menerjemahkannya dengan cara yang menyiratkan bahwa orang-orang membutuhkan berbagai makanan selain roti untuk hidup.</w:t>
      </w:r>
    </w:p>
    <w:p>
      <w:pPr/>
      <w:r>
        <w:rPr>
          <w:lang w:val="id_ID" w:bidi="id_ID"/>
        </w:rPr>
      </w:r>
      <w:r>
        <w:rPr>
          <w:lang w:val="id_ID" w:bidi="id_ID"/>
        </w:rPr>
        <w:t xml:space="preserve">Setan kemudian membawa Yesus ke satu tempat yang tinggi dan menunjukkan kepada-Nya semua kerajaan di dunia </w:t>
      </w:r>
      <w:r>
        <w:rPr>
          <w:b/>
          <w:lang w:val="id_ID" w:bidi="id_ID"/>
        </w:rPr>
        <w:t>dalam sekejap</w:t>
      </w:r>
      <w:r>
        <w:rPr>
          <w:lang w:val="id_ID" w:bidi="id_ID"/>
        </w:rPr>
        <w:t xml:space="preserve">. Ini berarti Yesus melihat semua kerajaan sekaligus, sehingga itu pasti adalah satu peristiwa supernatural. Setan mengatakan bahwa ia akan memberi Yesus otoritas dan kemegahan, atau kemuliaan semua kerajaan, jika Yesus menyembahnya. </w:t>
      </w:r>
      <w:r>
        <w:rPr>
          <w:b/>
          <w:lang w:val="id_ID" w:bidi="id_ID"/>
        </w:rPr>
        <w:t>Menyembah</w:t>
      </w:r>
      <w:r>
        <w:rPr>
          <w:lang w:val="id_ID" w:bidi="id_ID"/>
        </w:rPr>
        <w:t xml:space="preserve"> berarti membungkuk kepada seseorang untuk menunjukkan respek atau penghormatan. Selama masa ini, orang-orang akan sujud, berlutut, atau bahkan merebah di tanah di hadapan raja-raja maupun berhala-berhala. </w:t>
      </w:r>
      <w:hyperlink r:id="rId120">
        <w:r>
          <w:rPr>
            <w:lang w:val="id_ID" w:bidi="id_ID"/>
          </w:rPr>
          <w:rPr>
            <w:color w:val="0000EE"/>
            <w:u w:val="single"/>
          </w:rPr>
          <w:t>Penyembahan</w:t>
        </w:r>
      </w:hyperlink>
      <w:r>
        <w:rPr>
          <w:lang w:val="id_ID" w:bidi="id_ID"/>
        </w:rPr>
        <w:t xml:space="preserve"> dapat ditemukan dalam Glosarium Utama Setan ingin dilihat sebagai pemimpin Yesus. Yesus menjawab dengan mengatakan bahwa engkau harus menyembah Tuhan Allahmu dan Dia saja. Di sini, </w:t>
      </w:r>
      <w:r>
        <w:rPr>
          <w:b/>
          <w:lang w:val="id_ID" w:bidi="id_ID"/>
        </w:rPr>
        <w:t>Tuhan</w:t>
      </w:r>
      <w:r>
        <w:rPr>
          <w:lang w:val="id_ID" w:bidi="id_ID"/>
        </w:rPr>
        <w:t xml:space="preserve"> berarti seseorang yang memiliki otoritas. Yesus mengatakan bahwa Dia hanya akan menyembah Allah yang sejati. Pastikan untuk menerjemahkan Tuhan dengan cara yang sama seperti yang telah Anda lakukan di bagian-bagian Lukas sebelumnya. </w:t>
      </w:r>
      <w:hyperlink r:id="rId24">
        <w:r>
          <w:rPr>
            <w:lang w:val="id_ID" w:bidi="id_ID"/>
          </w:rPr>
          <w:rPr>
            <w:color w:val="0000EE"/>
            <w:u w:val="single"/>
          </w:rPr>
          <w:t>Tuhan</w:t>
        </w:r>
      </w:hyperlink>
      <w:r>
        <w:rPr>
          <w:lang w:val="id_ID" w:bidi="id_ID"/>
        </w:rPr>
        <w:t xml:space="preserve"> bisa ditemukan dalam Glosarium Utama.</w:t>
      </w:r>
    </w:p>
    <w:p>
      <w:pPr/>
      <w:r>
        <w:rPr>
          <w:lang w:val="id_ID" w:bidi="id_ID"/>
        </w:rPr>
      </w:r>
      <w:r>
        <w:rPr>
          <w:lang w:val="id_ID" w:bidi="id_ID"/>
        </w:rPr>
        <w:t xml:space="preserve">Akhirnya, Setan membawa Yesus ke </w:t>
      </w:r>
      <w:hyperlink r:id="rId21">
        <w:r>
          <w:rPr>
            <w:lang w:val="id_ID" w:bidi="id_ID"/>
          </w:rPr>
          <w:rPr>
            <w:color w:val="0000EE"/>
            <w:u w:val="single"/>
          </w:rPr>
          <w:t>Yerusalem</w:t>
        </w:r>
      </w:hyperlink>
      <w:r>
        <w:rPr>
          <w:lang w:val="id_ID" w:bidi="id_ID"/>
        </w:rPr>
        <w:t xml:space="preserve"> dan menempatkan-Nya di </w:t>
      </w:r>
      <w:r>
        <w:rPr>
          <w:b/>
          <w:lang w:val="id_ID" w:bidi="id_ID"/>
        </w:rPr>
        <w:t>tempat tertinggi dari Bait Suci</w:t>
      </w:r>
      <w:r>
        <w:rPr>
          <w:lang w:val="id_ID" w:bidi="id_ID"/>
        </w:rPr>
        <w:t xml:space="preserve">. Pastikan untuk menerjemahkan Bait Suci dengan cara yang sama seperti yang Anda lakukan di bagian-bagian Lukas sebelumnya. </w:t>
      </w:r>
      <w:hyperlink r:id="rId20">
        <w:r>
          <w:rPr>
            <w:lang w:val="id_ID" w:bidi="id_ID"/>
          </w:rPr>
          <w:rPr>
            <w:color w:val="0000EE"/>
            <w:u w:val="single"/>
          </w:rPr>
          <w:t>Bait Suci</w:t>
        </w:r>
      </w:hyperlink>
      <w:r>
        <w:rPr>
          <w:lang w:val="id_ID" w:bidi="id_ID"/>
        </w:rPr>
        <w:t xml:space="preserve"> dapat ditemukan di Glosarium Utama. </w:t>
      </w:r>
    </w:p>
    <w:p>
      <w:pPr/>
      <w:r>
        <w:rPr>
          <w:lang w:val="id_ID" w:bidi="id_ID"/>
        </w:rPr>
      </w:r>
      <w:r>
        <w:rPr>
          <w:lang w:val="id_ID" w:bidi="id_ID"/>
        </w:rPr>
        <w:t>Berhenti dan tunjukkan kepada tim Anda satu gambar tembok luar Bait Suci.</w:t>
      </w:r>
    </w:p>
    <w:p>
      <w:pPr/>
      <w:r>
        <w:rPr>
          <w:lang w:val="id_ID" w:bidi="id_ID"/>
        </w:rPr>
      </w:r>
      <w:r>
        <w:rPr>
          <w:lang w:val="id_ID" w:bidi="id_ID"/>
        </w:rPr>
        <w:t xml:space="preserve">Tempat tertinggi mengacu pada bagian atas menara Bait Suci di tembok yang lain. Tingginya sekitar 150 meter, atau 450 kaki. Setan menyuruh Yesus untuk </w:t>
      </w:r>
      <w:r>
        <w:rPr>
          <w:b/>
          <w:lang w:val="id_ID" w:bidi="id_ID"/>
        </w:rPr>
        <w:t>menjatuhkan diri dari sini</w:t>
      </w:r>
      <w:r>
        <w:rPr>
          <w:lang w:val="id_ID" w:bidi="id_ID"/>
        </w:rPr>
        <w:t xml:space="preserve">. Ini dapat diterjemahkan sebagai, "Lompatlah!" atau "Lompatlah ke bawah!" Kali ini, Setan mengutip kitab suci untuk mengatakan kepada Yesus bahwa para malaikat akan menjaga-Nya agar tidak terluka. Ayat itu mengatakan bahwa para malaikat akan menatang Engkau supaya </w:t>
      </w:r>
      <w:r>
        <w:rPr>
          <w:b/>
          <w:lang w:val="id_ID" w:bidi="id_ID"/>
        </w:rPr>
        <w:t>kakimu tidak akan terantuk pada batu</w:t>
      </w:r>
      <w:r>
        <w:rPr>
          <w:lang w:val="id_ID" w:bidi="id_ID"/>
        </w:rPr>
        <w:t>. Ini berarti para malaikat akan menatang seseorang sehingga kaki mereka tidak akan terantuk pada batu dan membuat mereka jatuh. Jika jatuh, mereka akan terluka.</w:t>
      </w:r>
    </w:p>
    <w:p>
      <w:pPr/>
      <w:r>
        <w:rPr>
          <w:lang w:val="id_ID" w:bidi="id_ID"/>
        </w:rPr>
      </w:r>
      <w:r>
        <w:rPr>
          <w:lang w:val="id_ID" w:bidi="id_ID"/>
        </w:rPr>
        <w:t>Siapa pun yang melompat dari ketinggian menara Bait Suci pasti akan mati. Jadi Setan ingin Yesus mencobai Allah dengan cara melompat untuk membuktikan bahwa Allah akan melindungi-Nya. Yesus menanggapi dengan kitab suci yang mengatakan bahwa engkau tidak boleh mencobai Tuhan Allahmu. Yesus tahu bahwa mencobai Allah adalah dosa. Setan selesai mencobai Yesus untuk sesaat dan ia pergi.</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 xml:space="preserve">Dengarkan rekaman nats ini dalam versi terjemahan yang paling mudah dimengerti. </w:t>
      </w:r>
    </w:p>
    <w:p>
      <w:pPr/>
      <w:r>
        <w:rPr>
          <w:lang w:val="id_ID" w:bidi="id_ID"/>
        </w:rPr>
      </w:r>
      <w:r>
        <w:rPr>
          <w:lang w:val="id_ID" w:bidi="id_ID"/>
        </w:rPr>
        <w:t xml:space="preserve">Dalam sesi ini, ceritakan kembali nats ini, secara berkelompok, dalam bahasa Anda sendiri. </w:t>
      </w:r>
    </w:p>
    <w:p>
      <w:pPr/>
      <w:r>
        <w:rPr>
          <w:lang w:val="id_ID" w:bidi="id_ID"/>
        </w:rPr>
      </w:r>
      <w:r>
        <w:rPr>
          <w:lang w:val="id_ID" w:bidi="id_ID"/>
        </w:rPr>
        <w:t xml:space="preserve">Pertama, seluruh kelompok harus berlatih menceritakan bagian itu dalam bahasa Anda sendiri. Ingatlah untuk memasukkan hal-hal yang Anda putuskan dalam langkah sebelumnya, seperti kronologi, kata, frasa, emosi, atau apa pun yang Anda diskusikan. </w:t>
      </w:r>
    </w:p>
    <w:p>
      <w:pPr/>
      <w:r>
        <w:rPr>
          <w:lang w:val="id_ID" w:bidi="id_ID"/>
        </w:rPr>
      </w:r>
      <w:r>
        <w:rPr>
          <w:lang w:val="id_ID" w:bidi="id_ID"/>
        </w:rPr>
        <w:t xml:space="preserve">Seorang anggota kelompok harus menyampaikan beberapa kalimat dari nats itu dan berhenti sejenak. Seorang anggota lain harus menceritakan bagian selanjutnya dari nats itu dan berhenti sejenak. Lakukan ini sampai kelompok itu telah menceritakan kembali semua nats tersebut. Anggota-anggota kelompok dapat saling memperbaiki dalam tahap ini. </w:t>
      </w:r>
    </w:p>
    <w:p>
      <w:pPr/>
      <w:r>
        <w:rPr>
          <w:lang w:val="id_ID" w:bidi="id_ID"/>
        </w:rPr>
      </w:r>
      <w:r>
        <w:rPr>
          <w:lang w:val="id_ID" w:bidi="id_ID"/>
        </w:rPr>
        <w:t xml:space="preserve">Hentikan sebentar rekaman suara ini di sini. </w:t>
      </w:r>
    </w:p>
    <w:p>
      <w:pPr/>
      <w:r>
        <w:rPr>
          <w:lang w:val="id_ID" w:bidi="id_ID"/>
        </w:rPr>
      </w:r>
      <w:r>
        <w:rPr>
          <w:lang w:val="id_ID" w:bidi="id_ID"/>
        </w:rPr>
        <w:t xml:space="preserve">Selanjutnya, setiap anggota kelompok harus menceritakan seluruh nats tersebut tanpa gangguan setidaknya satu kali. Seorang anggota kelompok dapat menggunakan benda apa saja, gerakan, atau papan cerita untuk membantu mereka mengingat bagian nats ayat-ayat Alkitab tersebut. </w:t>
      </w:r>
    </w:p>
    <w:p>
      <w:pPr/>
      <w:r>
        <w:rPr>
          <w:lang w:val="id_ID" w:bidi="id_ID"/>
        </w:rPr>
      </w:r>
      <w:r>
        <w:rPr>
          <w:lang w:val="id_ID" w:bidi="id_ID"/>
        </w:rPr>
        <w:t xml:space="preserve">Hentikan sebentar rekaman suara ini di sini. </w:t>
      </w:r>
    </w:p>
    <w:p>
      <w:pPr/>
      <w:r>
        <w:rPr>
          <w:lang w:val="id_ID" w:bidi="id_ID"/>
        </w:rPr>
      </w:r>
      <w:r>
        <w:rPr>
          <w:lang w:val="id_ID" w:bidi="id_ID"/>
        </w:rPr>
        <w:t xml:space="preserve">Selanjutnya, kelompok dapat memutuskan versi mana dari nats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sebentar rekaman suara ini di sini. </w:t>
      </w:r>
    </w:p>
    <w:p>
      <w:pPr/>
      <w:r>
        <w:rPr>
          <w:lang w:val="id_ID" w:bidi="id_ID"/>
        </w:rPr>
      </w:r>
      <w:r>
        <w:rPr>
          <w:lang w:val="id_ID" w:bidi="id_ID"/>
        </w:rPr>
        <w:t xml:space="preserve">Akhirnya, kelompok dapat menyusun versi akhir dari nats itu yang disetujui oleh semua anggota kelompok. Setiap anggota kelompok harus berlatih menceritakan versi akhir dari nats tersebut. </w:t>
      </w:r>
      <w:r>
        <w:rPr>
          <w:lang w:val="id_ID" w:bidi="id_ID"/>
        </w:rPr>
      </w:r>
      <w:r>
        <w:rPr>
          <w:lang w:val="id_ID" w:bidi="id_ID"/>
        </w:rPr>
      </w:r>
    </w:p>
    <w:p>
      <w:pPr/>
      <w:r>
        <w:rPr>
          <w:lang w:val="id_ID" w:bidi="id_ID"/>
        </w:rPr>
      </w:r>
    </w:p>
    <w:p>
      <w:pPr>
        <w:pStyle w:val="Heading2"/>
      </w:pPr>
      <w:r>
        <w:rPr>
          <w:lang w:val="id_ID" w:bidi="id_ID"/>
        </w:rPr>
        <w:t>Lukas 4:1–13</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121">
        <w:r>
          <w:rPr>
            <w:lang w:val="id_ID" w:bidi="id_ID"/>
          </w:rPr>
          <w:rPr>
            <w:color w:val="0000EE"/>
            <w:u w:val="single"/>
          </w:rPr>
          <w:t>Dengar dan Renungkan</w:t>
        </w:r>
      </w:hyperlink>
      <w:r>
        <w:rPr>
          <w:lang w:val="id_ID" w:bidi="id_ID"/>
        </w:rPr>
        <w:t xml:space="preserve"> (651 KB)</w:t>
      </w:r>
      <w:r>
        <w:rPr>
          <w:lang w:val="id_ID" w:bidi="id_ID"/>
        </w:rPr>
      </w:r>
    </w:p>
    <w:p>
      <w:pPr>
        <w:pStyle w:val="ListBullet"/>
        <w:spacing w:line="240" w:lineRule="auto"/>
        <w:ind w:left="720"/>
      </w:pPr>
      <w:r>
        <w:rPr>
          <w:lang w:val="id_ID" w:bidi="id_ID"/>
        </w:rPr>
      </w:r>
      <w:hyperlink r:id="rId122">
        <w:r>
          <w:rPr>
            <w:lang w:val="id_ID" w:bidi="id_ID"/>
          </w:rPr>
          <w:rPr>
            <w:color w:val="0000EE"/>
            <w:u w:val="single"/>
          </w:rPr>
          <w:t>Menyiapkan Panggung</w:t>
        </w:r>
      </w:hyperlink>
      <w:r>
        <w:rPr>
          <w:lang w:val="id_ID" w:bidi="id_ID"/>
        </w:rPr>
        <w:t xml:space="preserve"> (6.1 MB)</w:t>
      </w:r>
      <w:r>
        <w:rPr>
          <w:lang w:val="id_ID" w:bidi="id_ID"/>
        </w:rPr>
      </w:r>
    </w:p>
    <w:p>
      <w:pPr>
        <w:pStyle w:val="ListBullet"/>
        <w:spacing w:line="240" w:lineRule="auto"/>
        <w:ind w:left="720"/>
      </w:pPr>
      <w:r>
        <w:rPr>
          <w:lang w:val="id_ID" w:bidi="id_ID"/>
        </w:rPr>
      </w:r>
      <w:hyperlink r:id="rId123">
        <w:r>
          <w:rPr>
            <w:lang w:val="id_ID" w:bidi="id_ID"/>
          </w:rPr>
          <w:rPr>
            <w:color w:val="0000EE"/>
            <w:u w:val="single"/>
          </w:rPr>
          <w:t>Menjelaskan Adegan</w:t>
        </w:r>
      </w:hyperlink>
      <w:r>
        <w:rPr>
          <w:lang w:val="id_ID" w:bidi="id_ID"/>
        </w:rPr>
        <w:t xml:space="preserve"> (2.9 MB)</w:t>
      </w:r>
      <w:r>
        <w:rPr>
          <w:lang w:val="id_ID" w:bidi="id_ID"/>
        </w:rPr>
      </w:r>
    </w:p>
    <w:p>
      <w:pPr>
        <w:pStyle w:val="ListBullet"/>
        <w:spacing w:line="240" w:lineRule="auto"/>
        <w:ind w:left="720"/>
      </w:pPr>
      <w:r>
        <w:rPr>
          <w:lang w:val="id_ID" w:bidi="id_ID"/>
        </w:rPr>
      </w:r>
      <w:hyperlink r:id="rId124">
        <w:r>
          <w:rPr>
            <w:lang w:val="id_ID" w:bidi="id_ID"/>
          </w:rPr>
          <w:rPr>
            <w:color w:val="0000EE"/>
            <w:u w:val="single"/>
          </w:rPr>
          <w:t>Memperagakan Bacaan</w:t>
        </w:r>
      </w:hyperlink>
      <w:r>
        <w:rPr>
          <w:lang w:val="id_ID" w:bidi="id_ID"/>
        </w:rPr>
        <w:t xml:space="preserve"> (3.0 MB)</w:t>
      </w:r>
      <w:r>
        <w:rPr>
          <w:lang w:val="id_ID" w:bidi="id_ID"/>
        </w:rPr>
      </w:r>
    </w:p>
    <w:p>
      <w:pPr>
        <w:pStyle w:val="ListBullet"/>
        <w:spacing w:line="240" w:lineRule="auto"/>
        <w:ind w:left="720"/>
      </w:pPr>
      <w:r>
        <w:rPr>
          <w:lang w:val="id_ID" w:bidi="id_ID"/>
        </w:rPr>
      </w:r>
      <w:hyperlink r:id="rId125">
        <w:r>
          <w:rPr>
            <w:lang w:val="id_ID" w:bidi="id_ID"/>
          </w:rPr>
          <w:rPr>
            <w:color w:val="0000EE"/>
            <w:u w:val="single"/>
          </w:rPr>
          <w:t>Melengkapi yang Kurang</w:t>
        </w:r>
      </w:hyperlink>
      <w:r>
        <w:rPr>
          <w:lang w:val="id_ID" w:bidi="id_ID"/>
        </w:rPr>
        <w:t xml:space="preserve"> (4.1 MB)</w:t>
      </w:r>
      <w:r>
        <w:rPr>
          <w:lang w:val="id_ID" w:bidi="id_ID"/>
        </w:rPr>
      </w:r>
    </w:p>
    <w:p>
      <w:pPr>
        <w:pStyle w:val="ListBullet"/>
        <w:spacing w:line="240" w:lineRule="auto"/>
        <w:ind w:left="720"/>
      </w:pPr>
      <w:r>
        <w:rPr>
          <w:lang w:val="id_ID" w:bidi="id_ID"/>
        </w:rPr>
      </w:r>
      <w:hyperlink r:id="rId126">
        <w:r>
          <w:rPr>
            <w:lang w:val="id_ID" w:bidi="id_ID"/>
          </w:rPr>
          <w:rPr>
            <w:color w:val="0000EE"/>
            <w:u w:val="single"/>
          </w:rPr>
          <w:t>Menyampaikan Firman Tuhan</w:t>
        </w:r>
      </w:hyperlink>
      <w:r>
        <w:rPr>
          <w:lang w:val="id_ID" w:bidi="id_ID"/>
        </w:rPr>
        <w:t xml:space="preserve"> (1.4 MB)</w:t>
      </w:r>
      <w:r>
        <w:rPr>
          <w:lang w:val="id_ID" w:bidi="id_ID"/>
        </w:rPr>
      </w:r>
      <w:r>
        <w:rPr>
          <w:lang w:val="id_ID" w:bidi="id_ID"/>
        </w:rPr>
      </w:r>
      <w:r>
        <w:rPr>
          <w:lang w:val="id_ID" w:bidi="id_ID"/>
        </w:rPr>
      </w:r>
    </w:p>
    <w:p>
      <w:pPr/>
      <w:r>
        <w:rPr>
          <w:lang w:val="id_ID" w:bidi="id_ID"/>
        </w:rPr>
      </w:r>
    </w:p>
    <w:p>
      <w:pPr>
        <w:pStyle w:val="Heading2"/>
      </w:pPr>
      <w:r>
        <w:rPr>
          <w:lang w:val="id_ID" w:bidi="id_ID"/>
        </w:rPr>
        <w:t>Lukas 4:14–30</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 xml:space="preserve">Dengarkan Lukas 4:14–30 dan renungkan dalam hati Anda. Dengarkan teks sebanyak tiga kali (dalam tiga terjemahan yang berbeda, jika memungkinkan). Kemudian diskusikan pertanyaan berikut dalam kelompok: </w:t>
      </w:r>
    </w:p>
    <w:p>
      <w:pPr>
        <w:pStyle w:val="ListBullet"/>
        <w:spacing w:line="240" w:lineRule="auto"/>
        <w:ind w:left="720"/>
      </w:pPr>
      <w:r>
        <w:rPr>
          <w:lang w:val="id_ID" w:bidi="id_ID"/>
        </w:rPr>
      </w:r>
      <w:r>
        <w:rPr>
          <w:lang w:val="id_ID" w:bidi="id_ID"/>
        </w:rPr>
        <w:t xml:space="preserve">Apa yang Anda suka dalam kisah ini? </w:t>
      </w:r>
    </w:p>
    <w:p>
      <w:pPr>
        <w:pStyle w:val="ListBullet"/>
        <w:spacing w:line="240" w:lineRule="auto"/>
        <w:ind w:left="720"/>
      </w:pPr>
      <w:r>
        <w:rPr>
          <w:lang w:val="id_ID" w:bidi="id_ID"/>
        </w:rPr>
      </w:r>
      <w:r>
        <w:rPr>
          <w:lang w:val="id_ID" w:bidi="id_ID"/>
        </w:rPr>
        <w:t xml:space="preserve">Apa yang Anda tidak suka atau tidak mengerti? </w:t>
      </w:r>
    </w:p>
    <w:p>
      <w:pPr>
        <w:pStyle w:val="ListBullet"/>
        <w:spacing w:line="240" w:lineRule="auto"/>
        <w:ind w:left="720"/>
      </w:pPr>
      <w:r>
        <w:rPr>
          <w:lang w:val="id_ID" w:bidi="id_ID"/>
        </w:rPr>
      </w:r>
      <w:r>
        <w:rPr>
          <w:lang w:val="id_ID" w:bidi="id_ID"/>
        </w:rPr>
        <w:t xml:space="preserve">Apa yang diceritakan kisah ini tentang Yesus? </w:t>
      </w:r>
    </w:p>
    <w:p>
      <w:pPr>
        <w:pStyle w:val="ListBullet"/>
        <w:spacing w:line="240" w:lineRule="auto"/>
        <w:ind w:left="720"/>
      </w:pPr>
      <w:r>
        <w:rPr>
          <w:lang w:val="id_ID" w:bidi="id_ID"/>
        </w:rPr>
      </w:r>
      <w:r>
        <w:rPr>
          <w:lang w:val="id_ID" w:bidi="id_ID"/>
        </w:rPr>
        <w:t xml:space="preserve">Apa yang diceritakan kisah ini tentang orang-orang? </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Siapa kenalan Anda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Segera setelah Setan mencobai Yesus, Ia melakukan perjalanan dari Yerusalem ke provinsi Galilea. Yesus memulai pelayanan publik-Nya dengan mengajarkan tentang Allah. Lukas menempatkan kisah Yesus di Nazaret yang pertama dalam catatannya yang teratur mengenai pelayanan Yesus yang terbuka. Yesus mengajar pada hari Sabat di Nazaret, tetapi Dia tidak melakukan satu mukjizat pun di kampung halaman-Nya.</w:t>
      </w:r>
    </w:p>
    <w:p>
      <w:pPr/>
      <w:r>
        <w:rPr>
          <w:lang w:val="id_ID" w:bidi="id_ID"/>
        </w:rPr>
      </w:r>
      <w:r>
        <w:rPr>
          <w:lang w:val="id_ID" w:bidi="id_ID"/>
        </w:rPr>
        <w:t xml:space="preserve">Berhenti dan tunjukkan kepada tim Anda peta rute yang diambil dari Yudea ke Galilea. Cari di mana kota-kota Kapernaum dan Nazaret berada agar lebih memahami kisah tersebut. </w:t>
      </w:r>
    </w:p>
    <w:p>
      <w:pPr/>
      <w:r>
        <w:rPr>
          <w:lang w:val="id_ID" w:bidi="id_ID"/>
        </w:rPr>
      </w:r>
      <w:r>
        <w:rPr>
          <w:lang w:val="id_ID" w:bidi="id_ID"/>
        </w:rPr>
        <w:t>Roh Kudus membimbing Yesus dan memberi-Nya kuasa untuk melakukan apa yang Allah kehendaki untuk Da lakukan. Yesus mengajar di berbagai sinagoge di Galilea dan orang-orang memuji Dia karena ajaran-Nya. Sinagoge adalah bangunan tempat orang-orang Yahudi berkumpul untuk berdoa, menyembah Allah, membaca kitab suci, dan mengajarkan keyakinan mereka. Semua orang di Galilea berbicara tentang Yesus.</w:t>
      </w:r>
    </w:p>
    <w:p>
      <w:pPr/>
      <w:r>
        <w:rPr>
          <w:lang w:val="id_ID" w:bidi="id_ID"/>
        </w:rPr>
      </w:r>
      <w:r>
        <w:rPr>
          <w:lang w:val="id_ID" w:bidi="id_ID"/>
        </w:rPr>
        <w:t>Berhenti dan tunjukkan satu gambar sinagoge.</w:t>
      </w:r>
    </w:p>
    <w:p>
      <w:pPr/>
      <w:r>
        <w:rPr>
          <w:lang w:val="id_ID" w:bidi="id_ID"/>
        </w:rPr>
      </w:r>
      <w:r>
        <w:rPr>
          <w:lang w:val="id_ID" w:bidi="id_ID"/>
        </w:rPr>
        <w:t>Yesus pulang ke Nazaret, kota masa kecil-Nya. Pada hari Sabat, Dia pergi ke sinagoge. Hari Sabat adalah hari ketujuh dalam seminggu untuk orang-orang Yahudi. Mereka beristirahat dan beribadah pada hari Sabat sejak Allah memberikan mereka perintah ini. Sudah menjadi kebiasaan Yesus untuk pergi ke sinagoge dan mengajar setiap hari Sabat.</w:t>
      </w:r>
    </w:p>
    <w:p>
      <w:pPr/>
      <w:r>
        <w:rPr>
          <w:lang w:val="id_ID" w:bidi="id_ID"/>
        </w:rPr>
      </w:r>
      <w:r>
        <w:rPr>
          <w:lang w:val="id_ID" w:bidi="id_ID"/>
        </w:rPr>
        <w:t>Selama pelayanan ibadah, Yesus berdiri untuk membaca dari kitab suci di hadapan jemaat. Berdiri untuk membaca adalah adat Yahudi. Seorang pelayan, yang melayani dalam sinagoge, menyerahkan kepada Yesus satu gulungan untuk dibaca. Gulungan adalah gulungan perkamen atau kertas dengan tulisan di atasnya. Orang-orang membungkus kedua ujung gulungan itu sekeliling pegangan kayu. Pegangan itu digunakan untuk membuka gulungan sehingga bisa dibaca.</w:t>
      </w:r>
    </w:p>
    <w:p>
      <w:pPr/>
      <w:r>
        <w:rPr>
          <w:lang w:val="id_ID" w:bidi="id_ID"/>
        </w:rPr>
      </w:r>
      <w:r>
        <w:rPr>
          <w:lang w:val="id_ID" w:bidi="id_ID"/>
        </w:rPr>
        <w:t>Berhenti dan tunjukkan satu gambar gulungan.</w:t>
      </w:r>
    </w:p>
    <w:p>
      <w:pPr/>
      <w:r>
        <w:rPr>
          <w:lang w:val="id_ID" w:bidi="id_ID"/>
        </w:rPr>
      </w:r>
      <w:r>
        <w:rPr>
          <w:lang w:val="id_ID" w:bidi="id_ID"/>
        </w:rPr>
        <w:t>Yesus membaca dari bagian tertentu dalam Yesaya yang menjelaskan tentang Mesias, atau Juruselamat yang Dijanjikan. Dalam bagian ini, Mesias berbicara tentang diri-Nya. Mesias mengatakan bahwa Roh Kudus telah memberi-Nya kuasa dan Allah telah mengurapi atau secara khusus telah memilih-Nya. Dia mengatakan bahwa Allah telah mengutus-Nya untuk membawa kabar baik kepada orang-orang miskin. Mesias akan membebaskan para tawanan, membuat orang buta melihat lagi, dan membebaskan mereka yang tertindas atau yang hancur. Setiap kelompok orang bisa ditafsirkan bukan hanya secara harfiah, tetapi juga dalam pengertian rohani. Mesias mengklaim bahwa ini adalah tahun perkenanan atau kebaikan Allah. Frasa ini pasti mengingatkan orang-orang Yahudi tentang tahun istimewa yang berkaitan dengan pembebasan dan pengampunan bagi bangsa Israel yang disebut tahun Yobel. Yesus kemudian menggulung kembali gulungan itu, mengembalikannya kepada pelayan, dan duduk. Namun orang-orang masih terfokus pada Yesus dan menunggu untuk melihat apa yang akan Dia katakan selanjutnya.</w:t>
      </w:r>
    </w:p>
    <w:p>
      <w:pPr/>
      <w:r>
        <w:rPr>
          <w:lang w:val="id_ID" w:bidi="id_ID"/>
        </w:rPr>
      </w:r>
      <w:r>
        <w:rPr>
          <w:lang w:val="id_ID" w:bidi="id_ID"/>
        </w:rPr>
        <w:t xml:space="preserve">Yesus mengatakan bahwa apa yang kitab suci bicarakan sedang terjadi pada waktu yang sama ketika Dia membacanya. Dengan mengatakan ini, Yesus mengklaim sebagai Mesias Perkataan Yesus mengejutkan orang-orang. Yesus mengesankan bagi banyak orang. Mereka bereaksi positif atas pesan-Nya tentang anugerah Allah atau perkenanan yang tidak layak mereka terima. Mereka bertanya, "Bukankah Ia ini anak Yusuf?" Mereka sulit memercayai bahwa anak lelaki yang mereka kenal, kini mengajar dengan pengetahuan seperti itu. Lukas menulisnya sebagai satu pertanyaan yang ia tidak harapkan untuk dijawab. Dia mengungkapkan bahwa orang-orang di Nazaret masih tidak mengerti apa yang pembacanya sudah ketahui. Identitas Yesus adalah Anak Allah, bukan anak Yusuf. </w:t>
      </w:r>
    </w:p>
    <w:p>
      <w:pPr/>
      <w:r>
        <w:rPr>
          <w:lang w:val="id_ID" w:bidi="id_ID"/>
        </w:rPr>
      </w:r>
      <w:r>
        <w:rPr>
          <w:lang w:val="id_ID" w:bidi="id_ID"/>
        </w:rPr>
        <w:t>Yesus mengatakan kepada orang-orang satu pepatah yang terkenal. Itu berarti bahwa seseorang yang memiliki kemampuan khusus harus membantu diri mereka sendiri dan orang-orang mereka sendiri. Yesus mengetahui apa yang orang-orang sedang pikirkan. Mereka mengharapkan Dia untuk melakukan mukjizat bagi mereka di Nazaret seperti yang Dia lakukan di Kapernaum. Namun, Yesus mengatakan kepada mereka bahwa tidak ada nabi yang diterima di kampung halamannya. Sulit bagi orang-orang untuk melihat seseorang yang tumbuh bersama mereka sebagai orang yang diutus Allah. Yesus memberikan dua contoh nabi yang terkenal dari masa lalu Israel yang membantu orang-orang Kafir, atau mereka yang bukan Yahudi, bukan kepada rakyat mereka sendiri. Yesus berbicara tentang bagaimana Allah mengutus nabi Elia untuk membantu seorang janda Kafir selama masa kelaparan. Allah tidak mengutus Elia kepada para janda Israel. Yesus juga menggambarkan nabi Elisa yang menyembuhkan Naaman dari kusta, yang adalah satu penyakit kulit. Elisa menyembuhkan Naaman alih-alih semua orang Israel yang perlu ditahirkan. Naaman adalah seorang Kafir yang melakukan perjalanan dari Siria, negara lain, ke Israel, dan Allah menyembuhkannya. Kusta adalah penyakit kulit yang membuat seorang najis. Semua orang Yahudi sangat akrab dengan kedua kisah ini.</w:t>
      </w:r>
    </w:p>
    <w:p>
      <w:pPr/>
      <w:r>
        <w:rPr>
          <w:lang w:val="id_ID" w:bidi="id_ID"/>
        </w:rPr>
      </w:r>
      <w:r>
        <w:rPr>
          <w:lang w:val="id_ID" w:bidi="id_ID"/>
        </w:rPr>
        <w:t>Berhenti dan diskusikan dengan tim Anda: Tanggung jawab apa saja yang dimiliki seseorang jika mereka termasuk dalam komunitas Anda? Apakah yang mereka pikirkan tentang orang-orang yang meninggalkan komunitas mereka untuk menggunakan kemampuan mereka di tempat lain?</w:t>
      </w:r>
    </w:p>
    <w:p>
      <w:pPr/>
      <w:r>
        <w:rPr>
          <w:lang w:val="id_ID" w:bidi="id_ID"/>
        </w:rPr>
      </w:r>
      <w:r>
        <w:rPr>
          <w:lang w:val="id_ID" w:bidi="id_ID"/>
        </w:rPr>
        <w:t>Orang-orang dalam sinagoge menjadi sangat marah atas perkataan Yesus. Mereka mengerti bahwa Dia bermaksud untuk tidak akan melakukan mukjizat di Nazaret. Orang-orang berdiri dan mulai bertindak kasar terhadap Yesus. Mereka mengepung Yesus dan memegang-Nya dengan kasar. Mereka memaksa Yesus ke tepi satu tebing di mana kota itu dibangun. Mereka berencana untuk mendorong Yesus dari tebing itu, kemudian merajam Dia sampai mati. Namun Yesus mampu melewati kerumunan itu dengan aman dan pergi. Lukas tidak mengatakan bagaimana Yesus dapat melakukan hal ini. Hanya jelas bahwa orang-orang tidak bisa menyakiti-Nya.</w:t>
      </w:r>
    </w:p>
    <w:p>
      <w:pPr/>
      <w:r>
        <w:rPr>
          <w:lang w:val="id_ID" w:bidi="id_ID"/>
        </w:rPr>
      </w:r>
      <w:r>
        <w:rPr>
          <w:lang w:val="id_ID" w:bidi="id_ID"/>
        </w:rPr>
        <w:t>Kisah ini menunjukkan Yesus mengajar dengan kuasa Roh Kudus sebagai Anak Allah. Melalui pengajaran Yesus, ia menegaskan bahwa Ia adalah Mesias. Yesus juga menegaskan bahwa kabar baik-Nya bukan hanya untuk orang-orang Yahudi. Kabar baik Yesus juga berlaku untuk orang-orang yang memiliki status terendah seperti seorang janda Kafir dan seorang Kafir yang berpenyakit kusta. Lukas melanjutkan tema tentang orang-orang yang menolak Yesus. Kali ini Yesus ditolak oleh tetangga-tetangga dan teman-teman-Nya di Nazaret</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Dalam sesi ini, Anda akan membantu kelompok memvisualisasikan kisah ini. Anda akan membantu kelompok mendefinisikan adegan, latar, dan karakter dari kisah ini. </w:t>
      </w:r>
    </w:p>
    <w:p>
      <w:pPr/>
      <w:r>
        <w:rPr>
          <w:lang w:val="id_ID" w:bidi="id_ID"/>
        </w:rPr>
      </w:r>
      <w:r>
        <w:rPr>
          <w:lang w:val="id_ID" w:bidi="id_ID"/>
        </w:rPr>
        <w:t xml:space="preserve">Kisah ini memiliki lima adegan. </w:t>
      </w:r>
    </w:p>
    <w:p>
      <w:pPr/>
      <w:r>
        <w:rPr>
          <w:lang w:val="id_ID" w:bidi="id_ID"/>
        </w:rPr>
      </w:r>
      <w:r>
        <w:rPr>
          <w:b/>
          <w:lang w:val="id_ID" w:bidi="id_ID"/>
        </w:rPr>
        <w:t>Adegan pertama:</w:t>
      </w:r>
      <w:r>
        <w:rPr>
          <w:lang w:val="id_ID" w:bidi="id_ID"/>
        </w:rPr>
        <w:t xml:space="preserve"> Yesus pulang ke Galilea dan mengajar dalam sinagoge. Semua orang memuji Dia.</w:t>
      </w:r>
    </w:p>
    <w:p>
      <w:pPr/>
      <w:r>
        <w:rPr>
          <w:lang w:val="id_ID" w:bidi="id_ID"/>
        </w:rPr>
      </w:r>
      <w:r>
        <w:rPr>
          <w:b/>
          <w:lang w:val="id_ID" w:bidi="id_ID"/>
        </w:rPr>
        <w:t>Adegan kedua:</w:t>
      </w:r>
      <w:r>
        <w:rPr>
          <w:lang w:val="id_ID" w:bidi="id_ID"/>
        </w:rPr>
        <w:t xml:space="preserve"> Yesus berada kembali di kampung halaman-Nya. Yesus pergi ke sinagoge pada hari Sabat. Yesus membaca satu bagian dari gulungan Yesaya.</w:t>
      </w:r>
    </w:p>
    <w:p>
      <w:pPr/>
      <w:r>
        <w:rPr>
          <w:lang w:val="id_ID" w:bidi="id_ID"/>
        </w:rPr>
      </w:r>
      <w:r>
        <w:rPr>
          <w:b/>
          <w:lang w:val="id_ID" w:bidi="id_ID"/>
        </w:rPr>
        <w:t>Adegan ketiga:</w:t>
      </w:r>
      <w:r>
        <w:rPr>
          <w:lang w:val="id_ID" w:bidi="id_ID"/>
        </w:rPr>
        <w:t xml:space="preserve"> Yesus mengatakan kepada orang-orang bahwa "hari ini nubuat itu telah digenapi." Orang-orang kagum. Juga, orang-orang mempertanyakan Dia.</w:t>
      </w:r>
    </w:p>
    <w:p>
      <w:pPr/>
      <w:r>
        <w:rPr>
          <w:lang w:val="id_ID" w:bidi="id_ID"/>
        </w:rPr>
      </w:r>
      <w:r>
        <w:rPr>
          <w:b/>
          <w:lang w:val="id_ID" w:bidi="id_ID"/>
        </w:rPr>
        <w:t>Adegan keempat:</w:t>
      </w:r>
      <w:r>
        <w:rPr>
          <w:lang w:val="id_ID" w:bidi="id_ID"/>
        </w:rPr>
        <w:t xml:space="preserve"> Yesus menjelaskan apa yang terjadi dengan nabi-nabi di masa lalu. </w:t>
      </w:r>
    </w:p>
    <w:p>
      <w:pPr/>
      <w:r>
        <w:rPr>
          <w:lang w:val="id_ID" w:bidi="id_ID"/>
        </w:rPr>
      </w:r>
      <w:r>
        <w:rPr>
          <w:b/>
          <w:lang w:val="id_ID" w:bidi="id_ID"/>
        </w:rPr>
        <w:t>Adegan kelima:</w:t>
      </w:r>
      <w:r>
        <w:rPr>
          <w:lang w:val="id_ID" w:bidi="id_ID"/>
        </w:rPr>
        <w:t xml:space="preserve"> Orang-orang menjadi marah dan berusaha melemparkan-Nya dari tebing. Namun Yesus meluputkan diri, berjalan di tengah massa.</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Roh Kudus</w:t>
      </w:r>
    </w:p>
    <w:p>
      <w:pPr>
        <w:pStyle w:val="ListBullet"/>
        <w:spacing w:line="240" w:lineRule="auto"/>
        <w:ind w:left="720"/>
      </w:pPr>
      <w:r>
        <w:rPr>
          <w:lang w:val="id_ID" w:bidi="id_ID"/>
        </w:rPr>
      </w:r>
      <w:r>
        <w:rPr>
          <w:lang w:val="id_ID" w:bidi="id_ID"/>
        </w:rPr>
        <w:t>Orang-Orag Nazaret</w:t>
      </w:r>
    </w:p>
    <w:p>
      <w:pPr>
        <w:pStyle w:val="ListBullet"/>
        <w:spacing w:line="240" w:lineRule="auto"/>
        <w:ind w:left="720"/>
      </w:pPr>
      <w:r>
        <w:rPr>
          <w:lang w:val="id_ID" w:bidi="id_ID"/>
        </w:rPr>
      </w:r>
      <w:r>
        <w:rPr>
          <w:lang w:val="id_ID" w:bidi="id_ID"/>
        </w:rPr>
        <w:t>Petugas sinagoge</w:t>
      </w:r>
    </w:p>
    <w:p>
      <w:pPr>
        <w:pStyle w:val="ListBullet"/>
        <w:spacing w:line="240" w:lineRule="auto"/>
        <w:ind w:left="720"/>
      </w:pPr>
      <w:r>
        <w:rPr>
          <w:lang w:val="id_ID" w:bidi="id_ID"/>
        </w:rPr>
      </w:r>
      <w:r>
        <w:rPr>
          <w:lang w:val="id_ID" w:bidi="id_ID"/>
        </w:rPr>
        <w:t>Orang-orang Kapernaum</w:t>
      </w:r>
    </w:p>
    <w:p>
      <w:pPr>
        <w:pStyle w:val="ListBullet"/>
        <w:spacing w:line="240" w:lineRule="auto"/>
        <w:ind w:left="720"/>
      </w:pPr>
      <w:r>
        <w:rPr>
          <w:lang w:val="id_ID" w:bidi="id_ID"/>
        </w:rPr>
      </w:r>
      <w:r>
        <w:rPr>
          <w:lang w:val="id_ID" w:bidi="id_ID"/>
        </w:rPr>
        <w:t>Elia</w:t>
      </w:r>
    </w:p>
    <w:p>
      <w:pPr>
        <w:pStyle w:val="ListBullet"/>
        <w:spacing w:line="240" w:lineRule="auto"/>
        <w:ind w:left="720"/>
      </w:pPr>
      <w:r>
        <w:rPr>
          <w:lang w:val="id_ID" w:bidi="id_ID"/>
        </w:rPr>
      </w:r>
      <w:r>
        <w:rPr>
          <w:lang w:val="id_ID" w:bidi="id_ID"/>
        </w:rPr>
        <w:t>Janda-janda Israel</w:t>
      </w:r>
    </w:p>
    <w:p>
      <w:pPr>
        <w:pStyle w:val="ListBullet"/>
        <w:spacing w:line="240" w:lineRule="auto"/>
        <w:ind w:left="720"/>
      </w:pPr>
      <w:r>
        <w:rPr>
          <w:lang w:val="id_ID" w:bidi="id_ID"/>
        </w:rPr>
      </w:r>
      <w:r>
        <w:rPr>
          <w:lang w:val="id_ID" w:bidi="id_ID"/>
        </w:rPr>
        <w:t>Janda-janda asing</w:t>
      </w:r>
    </w:p>
    <w:p>
      <w:pPr>
        <w:pStyle w:val="ListBullet"/>
        <w:spacing w:line="240" w:lineRule="auto"/>
        <w:ind w:left="720"/>
      </w:pPr>
      <w:r>
        <w:rPr>
          <w:lang w:val="id_ID" w:bidi="id_ID"/>
        </w:rPr>
      </w:r>
      <w:r>
        <w:rPr>
          <w:lang w:val="id_ID" w:bidi="id_ID"/>
        </w:rPr>
        <w:t>Elisa</w:t>
      </w:r>
    </w:p>
    <w:p>
      <w:pPr>
        <w:pStyle w:val="ListBullet"/>
        <w:spacing w:line="240" w:lineRule="auto"/>
        <w:ind w:left="720"/>
      </w:pPr>
      <w:r>
        <w:rPr>
          <w:lang w:val="id_ID" w:bidi="id_ID"/>
        </w:rPr>
      </w:r>
      <w:r>
        <w:rPr>
          <w:lang w:val="id_ID" w:bidi="id_ID"/>
        </w:rPr>
        <w:t>Orang-orang kusta di Israel</w:t>
      </w:r>
    </w:p>
    <w:p>
      <w:pPr>
        <w:pStyle w:val="ListBullet"/>
        <w:spacing w:line="240" w:lineRule="auto"/>
        <w:ind w:left="720"/>
      </w:pPr>
      <w:r>
        <w:rPr>
          <w:lang w:val="id_ID" w:bidi="id_ID"/>
        </w:rPr>
      </w:r>
      <w:r>
        <w:rPr>
          <w:lang w:val="id_ID" w:bidi="id_ID"/>
        </w:rPr>
        <w:t>Naaman</w:t>
      </w:r>
    </w:p>
    <w:p>
      <w:pPr/>
      <w:r>
        <w:rPr>
          <w:lang w:val="id_ID" w:bidi="id_ID"/>
        </w:rPr>
      </w:r>
      <w:r>
        <w:rPr>
          <w:lang w:val="id_ID" w:bidi="id_ID"/>
        </w:rPr>
        <w:t>Dalam sesi ini, ambillah papan cerita kelompok, gambarlah, atau gunakan beberapa macam alat peraga (benda-benda yang dapat Anda pindahkan seperti batu, batang, mainan anak-anak) untuk memvisualisasikan kisah dan adegan di dalamnya.</w:t>
      </w:r>
    </w:p>
    <w:p>
      <w:pPr/>
      <w:r>
        <w:rPr>
          <w:lang w:val="id_ID" w:bidi="id_ID"/>
        </w:rPr>
      </w:r>
      <w:r>
        <w:rPr>
          <w:lang w:val="id_ID" w:bidi="id_ID"/>
        </w:rPr>
        <w:t>Penting untuk diingat bahwa Yesus telah melakukan perjalanan di wilayah Galilea. Pada hari Sabat ini, Dia kembali mengajar di Nazaret dalam sinagoge.</w:t>
      </w:r>
    </w:p>
    <w:p>
      <w:pPr/>
      <w:r>
        <w:rPr>
          <w:lang w:val="id_ID" w:bidi="id_ID"/>
        </w:rPr>
      </w:r>
      <w:r>
        <w:rPr>
          <w:lang w:val="id_ID" w:bidi="id_ID"/>
        </w:rPr>
        <w:t>Penting untuk diingat bahwa kampung halaman Yesus dibangun di atas satu bukit. Semua orang mengenal Yesus sebagai anak Yusuf.</w:t>
      </w:r>
    </w:p>
    <w:p>
      <w:pPr/>
      <w:r>
        <w:rPr>
          <w:lang w:val="id_ID" w:bidi="id_ID"/>
        </w:rPr>
      </w:r>
      <w:r>
        <w:rPr>
          <w:lang w:val="id_ID" w:bidi="id_ID"/>
        </w:rPr>
        <w:t>Setelah Iblis mencobai Yesus di padang gurun, Dia pulang ke Galilea. Yesus dipenuhi oleh Roh Kudus. Orang-orang berbicara tentang Yesus, sehingga semua orang di wilayah itu mengetahui tentang Dia. Yesus sering sekali pergi ke sinagoge untuk mengajar. Ini adalah tempat orang-orang Yahudi berkumpul untuk mempelajari kitab suci dan menyembah Allah. Orang-orang memuji Yesus.</w:t>
      </w:r>
    </w:p>
    <w:p>
      <w:pPr/>
      <w:r>
        <w:rPr>
          <w:lang w:val="id_ID" w:bidi="id_ID"/>
        </w:rPr>
      </w:r>
      <w:r>
        <w:rPr>
          <w:lang w:val="id_ID" w:bidi="id_ID"/>
        </w:rPr>
        <w:t>Yesus pulang ke kampung halaman-Nya. Dia mengajar dalam sinagoge pada hari Sabat. Yesus berdiri untuk membaca kitab suci.</w:t>
      </w:r>
    </w:p>
    <w:p>
      <w:pPr/>
      <w:r>
        <w:rPr>
          <w:lang w:val="id_ID" w:bidi="id_ID"/>
        </w:rPr>
      </w:r>
      <w:r>
        <w:rPr>
          <w:lang w:val="id_ID" w:bidi="id_ID"/>
        </w:rPr>
        <w:t>Penting untuk diperhatikan bahwa Yesus tidak meminta gulungan Yesaya, tetapi bahwa petugas menyerahkan gulungan itu kepada Yesus.</w:t>
      </w:r>
    </w:p>
    <w:p>
      <w:pPr/>
      <w:r>
        <w:rPr>
          <w:lang w:val="id_ID" w:bidi="id_ID"/>
        </w:rPr>
      </w:r>
      <w:r>
        <w:rPr>
          <w:lang w:val="id_ID" w:bidi="id_ID"/>
        </w:rPr>
        <w:t>Petugas sinagoge memberikan sebuah gulungan kepada Yesus. Gulungan itu adalah nabi Yesaya. Yesus membaca bagian kitab suci di mana Yesaya menjelaskan tindakan-tindakan Mesias di waktu yang akan datang.</w:t>
      </w:r>
    </w:p>
    <w:p>
      <w:pPr/>
      <w:r>
        <w:rPr>
          <w:lang w:val="id_ID" w:bidi="id_ID"/>
        </w:rPr>
      </w:r>
      <w:r>
        <w:rPr>
          <w:lang w:val="id_ID" w:bidi="id_ID"/>
        </w:rPr>
        <w:t>Yesus duduk. Semua orang memandang-Nya dengan penuh perhatian. Kemudian Yesus mengatakan, "Apa yang baru saja kamu dengar hari ini sedang digenapi sekarang."</w:t>
      </w:r>
    </w:p>
    <w:p>
      <w:pPr/>
      <w:r>
        <w:rPr>
          <w:lang w:val="id_ID" w:bidi="id_ID"/>
        </w:rPr>
      </w:r>
      <w:r>
        <w:rPr>
          <w:lang w:val="id_ID" w:bidi="id_ID"/>
        </w:rPr>
        <w:t>Semua orang kagum dengan perkataan-Nya. Mereka memuji Yesus. Mereka mengatakan, 'Bukankah Dia ini anak Yusuf?</w:t>
      </w:r>
    </w:p>
    <w:p>
      <w:pPr/>
      <w:r>
        <w:rPr>
          <w:lang w:val="id_ID" w:bidi="id_ID"/>
        </w:rPr>
      </w:r>
      <w:r>
        <w:rPr>
          <w:lang w:val="id_ID" w:bidi="id_ID"/>
        </w:rPr>
        <w:t>Kemudian Yesus menjawab dengan mengatakan, "Dengan tanpa ragu kalian akan mengutip amsal, "Tabib, sembuhkankanlah diri-Mu sendiri." Dan maksudmu, "Lakukan mujizat-mujizat di sini seperti yang telah Engkau lakukan di Kapernaum." Tetapi Aku berkata kepadamu, tidak ada nabi yang diterima di kotanya sendiri."</w:t>
      </w:r>
    </w:p>
    <w:p>
      <w:pPr/>
      <w:r>
        <w:rPr>
          <w:lang w:val="id_ID" w:bidi="id_ID"/>
        </w:rPr>
      </w:r>
      <w:r>
        <w:rPr>
          <w:lang w:val="id_ID" w:bidi="id_ID"/>
        </w:rPr>
        <w:t>Yesus kemudian mengatakan dua kisah dari kitab suci. Kedua kisah adalah contoh bagaimana Allah mengutus nabi-nabi-Nya untuk menyembuhkan orang-orang yang bukan Yahudi.</w:t>
      </w:r>
    </w:p>
    <w:p>
      <w:pPr/>
      <w:r>
        <w:rPr>
          <w:lang w:val="id_ID" w:bidi="id_ID"/>
        </w:rPr>
      </w:r>
      <w:r>
        <w:rPr>
          <w:lang w:val="id_ID" w:bidi="id_ID"/>
        </w:rPr>
        <w:t>Penting untuk diingat bahwa orang-orang Yahudi menjadi marah karena Yesus menggunakan kitab suci yang mereka ketahui dengan baik untuk membuat menjadi nampak pikiran orang-orang tentang Yesus.</w:t>
      </w:r>
    </w:p>
    <w:p>
      <w:pPr/>
      <w:r>
        <w:rPr>
          <w:lang w:val="id_ID" w:bidi="id_ID"/>
        </w:rPr>
      </w:r>
      <w:r>
        <w:rPr>
          <w:lang w:val="id_ID" w:bidi="id_ID"/>
        </w:rPr>
        <w:t>Ketika orang-orang mendengar hal ini, mereka menjadi marah. Mereka membentuk sekelompok massa dan memaksa Yesus untuk pergi ke tepi bukit di mana kota itu dibangun. Mereka berusaha mendorong-Nya dari tebing, tetapi Yesus melewati kerumunan dan meninggalkan Nazaret.</w:t>
      </w:r>
    </w:p>
    <w:p>
      <w:pPr/>
      <w:r>
        <w:rPr>
          <w:lang w:val="id_ID" w:bidi="id_ID"/>
        </w:rPr>
      </w:r>
      <w:r>
        <w:rPr>
          <w:lang w:val="id_ID" w:bidi="id_ID"/>
        </w:rPr>
        <w:t>Penting untuk diingat bahwa tindakan Yesus yang meluputkan diri merupakan satu peristiwa supernatural. Kita tidak tahu bagaimana Ia meluputkan diri, hanya bahwa Allah yang mengizinkan Dia untuk melakukannya..</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Dalam sesi ini tim akan mendramatisir kisah tersebut.</w:t>
      </w:r>
    </w:p>
    <w:p>
      <w:pPr/>
      <w:r>
        <w:rPr>
          <w:lang w:val="id_ID" w:bidi="id_ID"/>
        </w:rPr>
      </w:r>
      <w:r>
        <w:rPr>
          <w:lang w:val="id_ID" w:bidi="id_ID"/>
        </w:rPr>
        <w:t>Kisah ini memiliki lima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Roh Kudus</w:t>
      </w:r>
    </w:p>
    <w:p>
      <w:pPr>
        <w:pStyle w:val="ListBullet"/>
        <w:spacing w:line="240" w:lineRule="auto"/>
        <w:ind w:left="720"/>
      </w:pPr>
      <w:r>
        <w:rPr>
          <w:lang w:val="id_ID" w:bidi="id_ID"/>
        </w:rPr>
      </w:r>
      <w:r>
        <w:rPr>
          <w:lang w:val="id_ID" w:bidi="id_ID"/>
        </w:rPr>
        <w:t>Orang-orang Nazaret</w:t>
      </w:r>
    </w:p>
    <w:p>
      <w:pPr>
        <w:pStyle w:val="ListBullet"/>
        <w:spacing w:line="240" w:lineRule="auto"/>
        <w:ind w:left="720"/>
      </w:pPr>
      <w:r>
        <w:rPr>
          <w:lang w:val="id_ID" w:bidi="id_ID"/>
        </w:rPr>
      </w:r>
      <w:r>
        <w:rPr>
          <w:lang w:val="id_ID" w:bidi="id_ID"/>
        </w:rPr>
        <w:t xml:space="preserve">Petugas sinagoge </w:t>
      </w:r>
    </w:p>
    <w:p>
      <w:pPr>
        <w:pStyle w:val="ListBullet"/>
        <w:spacing w:line="240" w:lineRule="auto"/>
        <w:ind w:left="720"/>
      </w:pPr>
      <w:r>
        <w:rPr>
          <w:lang w:val="id_ID" w:bidi="id_ID"/>
        </w:rPr>
      </w:r>
      <w:r>
        <w:rPr>
          <w:lang w:val="id_ID" w:bidi="id_ID"/>
        </w:rPr>
        <w:t>Orang-orang Galilea</w:t>
      </w:r>
    </w:p>
    <w:p>
      <w:pPr>
        <w:pStyle w:val="ListBullet"/>
        <w:spacing w:line="240" w:lineRule="auto"/>
        <w:ind w:left="720"/>
      </w:pPr>
      <w:r>
        <w:rPr>
          <w:lang w:val="id_ID" w:bidi="id_ID"/>
        </w:rPr>
      </w:r>
      <w:r>
        <w:rPr>
          <w:lang w:val="id_ID" w:bidi="id_ID"/>
        </w:rPr>
        <w:t>Elia</w:t>
      </w:r>
    </w:p>
    <w:p>
      <w:pPr>
        <w:pStyle w:val="ListBullet"/>
        <w:spacing w:line="240" w:lineRule="auto"/>
        <w:ind w:left="720"/>
      </w:pPr>
      <w:r>
        <w:rPr>
          <w:lang w:val="id_ID" w:bidi="id_ID"/>
        </w:rPr>
      </w:r>
      <w:r>
        <w:rPr>
          <w:lang w:val="id_ID" w:bidi="id_ID"/>
        </w:rPr>
        <w:t xml:space="preserve">Janda-janda Israel </w:t>
      </w:r>
    </w:p>
    <w:p>
      <w:pPr>
        <w:pStyle w:val="ListBullet"/>
        <w:spacing w:line="240" w:lineRule="auto"/>
        <w:ind w:left="720"/>
      </w:pPr>
      <w:r>
        <w:rPr>
          <w:lang w:val="id_ID" w:bidi="id_ID"/>
        </w:rPr>
      </w:r>
      <w:r>
        <w:rPr>
          <w:lang w:val="id_ID" w:bidi="id_ID"/>
        </w:rPr>
        <w:t xml:space="preserve">Janda-janda asing </w:t>
      </w:r>
    </w:p>
    <w:p>
      <w:pPr>
        <w:pStyle w:val="ListBullet"/>
        <w:spacing w:line="240" w:lineRule="auto"/>
        <w:ind w:left="720"/>
      </w:pPr>
      <w:r>
        <w:rPr>
          <w:lang w:val="id_ID" w:bidi="id_ID"/>
        </w:rPr>
      </w:r>
      <w:r>
        <w:rPr>
          <w:lang w:val="id_ID" w:bidi="id_ID"/>
        </w:rPr>
        <w:t>Elisa</w:t>
      </w:r>
    </w:p>
    <w:p>
      <w:pPr>
        <w:pStyle w:val="ListBullet"/>
        <w:spacing w:line="240" w:lineRule="auto"/>
        <w:ind w:left="720"/>
      </w:pPr>
      <w:r>
        <w:rPr>
          <w:lang w:val="id_ID" w:bidi="id_ID"/>
        </w:rPr>
      </w:r>
      <w:r>
        <w:rPr>
          <w:lang w:val="id_ID" w:bidi="id_ID"/>
        </w:rPr>
        <w:t xml:space="preserve">Orang-orang kusta di Israel </w:t>
      </w:r>
    </w:p>
    <w:p>
      <w:pPr>
        <w:pStyle w:val="ListBullet"/>
        <w:spacing w:line="240" w:lineRule="auto"/>
        <w:ind w:left="720"/>
      </w:pPr>
      <w:r>
        <w:rPr>
          <w:lang w:val="id_ID" w:bidi="id_ID"/>
        </w:rPr>
      </w:r>
      <w:r>
        <w:rPr>
          <w:lang w:val="id_ID" w:bidi="id_ID"/>
        </w:rPr>
        <w:t>Naaman</w:t>
      </w:r>
    </w:p>
    <w:p>
      <w:pPr/>
      <w:r>
        <w:rPr>
          <w:lang w:val="id_ID" w:bidi="id_ID"/>
        </w:rPr>
      </w:r>
      <w:r>
        <w:rPr>
          <w:lang w:val="id_ID" w:bidi="id_ID"/>
        </w:rPr>
        <w:t xml:space="preserve">Minta tim untuk memerankan kisah itu dua kali. Pertama, minta mereka memerankan kisah itu tanpa berhenti. Pada saat tim memerankan kisah itu untuk kedua kalinya, hentikan mereka pada titik-titik yang berbeda dalam kisah tersebut. </w:t>
      </w:r>
    </w:p>
    <w:p>
      <w:pPr/>
      <w:r>
        <w:rPr>
          <w:lang w:val="id_ID" w:bidi="id_ID"/>
        </w:rPr>
      </w:r>
      <w:r>
        <w:rPr>
          <w:lang w:val="id_ID" w:bidi="id_ID"/>
        </w:rPr>
        <w:t>Pastikan bahwa tim memerankan Yesus yang melewati Kapernaum dan melakukan beberapa mukjizat di sana.</w:t>
      </w:r>
    </w:p>
    <w:p>
      <w:pPr/>
      <w:r>
        <w:rPr>
          <w:lang w:val="id_ID" w:bidi="id_ID"/>
        </w:rPr>
      </w:r>
      <w:r>
        <w:rPr>
          <w:lang w:val="id_ID" w:bidi="id_ID"/>
        </w:rPr>
        <w:t>Memerankan nubuat Yesaya dapat membantu. Karakter yang memainkan Yesus dapat memerankan bagian ini tetapi tanpa menunjukkan wajahnya. Ini bisa menunjukkan bahwa tidak ada yang mengetahui identitas Yesus ketika Yesaya menulis nubuat itu.</w:t>
      </w:r>
    </w:p>
    <w:p>
      <w:pPr/>
      <w:r>
        <w:rPr>
          <w:lang w:val="id_ID" w:bidi="id_ID"/>
        </w:rPr>
      </w:r>
      <w:r>
        <w:rPr>
          <w:lang w:val="id_ID" w:bidi="id_ID"/>
        </w:rPr>
        <w:t>Pastikan bahwa ketika tim memerankan orang-orang yang mengatakan, "Bukankah Dia ini anak Yusuf?" bahwa itu bisa menunjukkan baik kekaguman maupun perlawanan.</w:t>
      </w:r>
    </w:p>
    <w:p>
      <w:pPr/>
      <w:r>
        <w:rPr>
          <w:lang w:val="id_ID" w:bidi="id_ID"/>
        </w:rPr>
      </w:r>
      <w:r>
        <w:rPr>
          <w:lang w:val="id_ID" w:bidi="id_ID"/>
        </w:rPr>
        <w:t>Saat tim memerankan kisah ini untuk kedua kalinya, hentikan mereka pada titik-titik tertentu.</w:t>
      </w:r>
    </w:p>
    <w:p>
      <w:pPr/>
      <w:r>
        <w:rPr>
          <w:lang w:val="id_ID" w:bidi="id_ID"/>
        </w:rPr>
      </w:r>
      <w:r>
        <w:rPr>
          <w:lang w:val="id_ID" w:bidi="id_ID"/>
        </w:rPr>
        <w:t>Perankanlah Yesus yang kembali ke Galilea setelah dicobai oleh Iblis. Yesus dipenuhi oleh Roh Kudus. Orang-orang berbicara tentang Dia. Orang-orang di wilayah ini mendengar tentang Yesus. Yesus mengajar dalam sinagoge dan orang-orang memuji Dia.</w:t>
      </w:r>
    </w:p>
    <w:p>
      <w:pPr/>
      <w:r>
        <w:rPr>
          <w:lang w:val="id_ID" w:bidi="id_ID"/>
        </w:rPr>
      </w:r>
      <w:r>
        <w:rPr>
          <w:lang w:val="id_ID" w:bidi="id_ID"/>
        </w:rPr>
        <w:t>Hentikan adegannya: Tanyakan kepada para aktor yang memerankan orang-orang di Galilea, ”Bagaimana perasaan kalian?” Anda mungkin mendengar, "Terkejut dengan cara Yesus mengajar." "Terinspirasi." Saya harus berbalik kepada Allah." Ulangi adegannya.</w:t>
      </w:r>
    </w:p>
    <w:p>
      <w:pPr/>
      <w:r>
        <w:rPr>
          <w:lang w:val="id_ID" w:bidi="id_ID"/>
        </w:rPr>
      </w:r>
      <w:r>
        <w:rPr>
          <w:lang w:val="id_ID" w:bidi="id_ID"/>
        </w:rPr>
        <w:t>Yesus pulang ke kampung halaman-Nya. Dia pergi seperti biasa ke sinagoge dan membaca kitab suci pada hari Sabat. Yesus menerima gulungan nabi Yesaya. Dia membaca: "Roh Allah ada pada-Ku. Allah memilih Aku untuk membawa kabar baik kepada orang-orang miskin. Allah mengutus Aku untuk mengatakan kepada orang-orang yang ditawan bahwa mereka akan bebas. Orang-orang yang tidak bisa melihat akan melihat dan orang-orang yang ditindas akan mendapat kebebasan. Inilah saatnya ketika Allah akan melakukan hal-hal yang baik ini."</w:t>
      </w:r>
    </w:p>
    <w:p>
      <w:pPr/>
      <w:r>
        <w:rPr>
          <w:lang w:val="id_ID" w:bidi="id_ID"/>
        </w:rPr>
      </w:r>
      <w:r>
        <w:rPr>
          <w:lang w:val="id_ID" w:bidi="id_ID"/>
        </w:rPr>
        <w:t>Hentikan adegannya: Tanyakan kepada pemeran Yesus, "Bagaimana perasaan Anda?" Anda mungkin mendengar, "Terpilih." "Didorong oleh perkataan Bapa-Ku." "Seandainya saja mereka dapat mengerti siapa diri-Ku yang sebenarnya." Ulangi adegannya.</w:t>
      </w:r>
    </w:p>
    <w:p>
      <w:pPr/>
      <w:r>
        <w:rPr>
          <w:lang w:val="id_ID" w:bidi="id_ID"/>
        </w:rPr>
      </w:r>
      <w:r>
        <w:rPr>
          <w:lang w:val="id_ID" w:bidi="id_ID"/>
        </w:rPr>
        <w:t xml:space="preserve">Lalu Yesus duduk. Semua orang memandang-Nya, menunggu dengan penuh perhatian untuk mendengar apa lagi yang akan Dia katakan. Kemudian Yesus mengatakan, "Apa yang baru saja kamu dengar hari ini sedang digenapi sekarang." </w:t>
      </w:r>
    </w:p>
    <w:p>
      <w:pPr/>
      <w:r>
        <w:rPr>
          <w:lang w:val="id_ID" w:bidi="id_ID"/>
        </w:rPr>
      </w:r>
      <w:r>
        <w:rPr>
          <w:lang w:val="id_ID" w:bidi="id_ID"/>
        </w:rPr>
        <w:t>Semua orang kagum dengan perkataan yang Dia katakan. Semua orang memuji Dia. Mereka mengatakan, "Bagaimana ini bisa terjadi?" Bukankah Dia ini anak Yusuf?"</w:t>
      </w:r>
    </w:p>
    <w:p>
      <w:pPr/>
      <w:r>
        <w:rPr>
          <w:lang w:val="id_ID" w:bidi="id_ID"/>
        </w:rPr>
      </w:r>
      <w:r>
        <w:rPr>
          <w:lang w:val="id_ID" w:bidi="id_ID"/>
        </w:rPr>
        <w:t>Hentikan adegannya: Tanyakan kepada aktor yang memerankan orang-orang di sinagoge, ”Bagaimana perasaan kalian” Anda mungkin mendengar, "Bagaimana anak Yusuf dapat menjadi Mesias "Saya tidak sabar untuk melihat mujizat-mujizat yang akan Ia lakukan di sini." "Jika Dia adalah Mesias, Allah pasti benar-benar berkenan kepada kita." Ulangi adegannya.</w:t>
      </w:r>
    </w:p>
    <w:p>
      <w:pPr/>
      <w:r>
        <w:rPr>
          <w:lang w:val="id_ID" w:bidi="id_ID"/>
        </w:rPr>
      </w:r>
      <w:r>
        <w:rPr>
          <w:lang w:val="id_ID" w:bidi="id_ID"/>
        </w:rPr>
        <w:t>Kemudian Yesus mengatakan kepada orang-orang bahwa mereka akan mempertanyakan Dia karena tidak melakukan mukjizat di Nazaret. Yesus mengatakan tidak ada nabi yang diterima di kotanya sendiri. Yesus memberikan satu contoh tentang janda dari Sidon pada masa Elia. Kemudian Yesus memberikan contoh kedua tentang Naaman, orang kusta Siria yang disembuhkan.</w:t>
      </w:r>
    </w:p>
    <w:p>
      <w:pPr/>
      <w:r>
        <w:rPr>
          <w:lang w:val="id_ID" w:bidi="id_ID"/>
        </w:rPr>
      </w:r>
      <w:r>
        <w:rPr>
          <w:lang w:val="id_ID" w:bidi="id_ID"/>
        </w:rPr>
        <w:t>Hentikan adegannya: Tanyakan kepada pemeran Yesus, ”Bagaimana perasaan Anda?” Anda mungkin mendengar, "Sedih." "Ditolak." "Saya ingin mereka percaya bahwa keselamatan Allah adalah untuk semua orang, namun mereka tidak mau." Ulangi adegannya.</w:t>
      </w:r>
    </w:p>
    <w:p>
      <w:pPr/>
      <w:r>
        <w:rPr>
          <w:lang w:val="id_ID" w:bidi="id_ID"/>
        </w:rPr>
      </w:r>
      <w:r>
        <w:rPr>
          <w:lang w:val="id_ID" w:bidi="id_ID"/>
        </w:rPr>
        <w:t>Ketika orang-orang mendengar hal ini, mereka berusaha mendorong Yesus ke tebing, tetapi Yesus melewati kerumunan dan meninggalkan Nazaret.</w:t>
      </w:r>
    </w:p>
    <w:p>
      <w:pPr/>
      <w:r>
        <w:rPr>
          <w:lang w:val="id_ID" w:bidi="id_ID"/>
        </w:rPr>
      </w:r>
      <w:r>
        <w:rPr>
          <w:lang w:val="id_ID" w:bidi="id_ID"/>
        </w:rPr>
        <w:t>Hentikan adegannya: Tanyakan kepada para aktor yang memerankan orang-orang, ”Bagaimana perasaan kalian?” Anda mungkin mendengar, "Marah." "Ke mana Yesus pergi?" "Mungkin kita bereaksi secara berlebihan."</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 xml:space="preserve">Dengarkan teks satu kali dalam versi yang paling mudah dimengerti. </w:t>
      </w:r>
    </w:p>
    <w:p>
      <w:pPr/>
      <w:r>
        <w:rPr>
          <w:lang w:val="id_ID" w:bidi="id_ID"/>
        </w:rPr>
      </w:r>
      <w:r>
        <w:rPr>
          <w:lang w:val="id_ID" w:bidi="id_ID"/>
        </w:rPr>
        <w:t xml:space="preserve">Setelah dicobai oleh Setan, Yesus kembali ke provinsi </w:t>
      </w:r>
      <w:hyperlink r:id="rId37">
        <w:r>
          <w:rPr>
            <w:lang w:val="id_ID" w:bidi="id_ID"/>
          </w:rPr>
          <w:rPr>
            <w:color w:val="0000EE"/>
            <w:u w:val="single"/>
          </w:rPr>
          <w:t>Galilea</w:t>
        </w:r>
      </w:hyperlink>
      <w:r>
        <w:rPr>
          <w:lang w:val="id_ID" w:bidi="id_ID"/>
        </w:rPr>
        <w:t xml:space="preserve">. Dia dipimpin oleh Roh Kudus. Pastikan untuk menerjemahkan </w:t>
      </w:r>
      <w:r>
        <w:rPr>
          <w:b/>
          <w:lang w:val="id_ID" w:bidi="id_ID"/>
        </w:rPr>
        <w:t>Roh Kudus</w:t>
      </w:r>
      <w:r>
        <w:rPr>
          <w:lang w:val="id_ID" w:bidi="id_ID"/>
        </w:rPr>
        <w:t xml:space="preserve"> dengan cara yang sama seperti yang telah Anda lakukan di bagian-bagian Lukas sebelumnya. </w:t>
      </w:r>
      <w:hyperlink r:id="rId25">
        <w:r>
          <w:rPr>
            <w:lang w:val="id_ID" w:bidi="id_ID"/>
          </w:rPr>
          <w:rPr>
            <w:color w:val="0000EE"/>
            <w:u w:val="single"/>
          </w:rPr>
          <w:t>Rod Kudus</w:t>
        </w:r>
      </w:hyperlink>
      <w:r>
        <w:rPr>
          <w:lang w:val="id_ID" w:bidi="id_ID"/>
        </w:rPr>
        <w:t xml:space="preserve"> terdapat di Glosarium Utama. Yesus mengajar di sinagoge-sinagoge dari orang-orang Galilea. </w:t>
      </w:r>
      <w:r>
        <w:rPr>
          <w:b/>
          <w:lang w:val="id_ID" w:bidi="id_ID"/>
        </w:rPr>
        <w:t>Sinagoge</w:t>
      </w:r>
      <w:r>
        <w:rPr>
          <w:lang w:val="id_ID" w:bidi="id_ID"/>
        </w:rPr>
        <w:t xml:space="preserve"> adalah bangunan tempat orang-orang Yahudi di desa-desa bisa bertemu untuk beribadah bukan di bait suci utama di </w:t>
      </w:r>
      <w:hyperlink r:id="rId21">
        <w:r>
          <w:rPr>
            <w:lang w:val="id_ID" w:bidi="id_ID"/>
          </w:rPr>
          <w:rPr>
            <w:color w:val="0000EE"/>
            <w:u w:val="single"/>
          </w:rPr>
          <w:t>Yerusalem</w:t>
        </w:r>
      </w:hyperlink>
      <w:r>
        <w:rPr>
          <w:lang w:val="id_ID" w:bidi="id_ID"/>
        </w:rPr>
        <w:t>. Orang-orang tidak mempersembahkan kurban di sinagoge. Jemaat-jemaat Yahudi setempat berkumpul di sinagoge-sinagoge mereka untuk berdoa, beribadah, membaca kitab suci, mengajarkan keyakinan mereka, dan berkumpul untuk kegiatan-kegiatan budaya. Setiap sinagoge memiliki sekelompok tua-tua dan satu pemimpin uatma. Orang-orang ini bukan imam atau guru, tetapi mereka sangat dihormati dalam komunitas-komunitas mereka.</w:t>
      </w:r>
    </w:p>
    <w:p>
      <w:pPr/>
      <w:r>
        <w:rPr>
          <w:lang w:val="id_ID" w:bidi="id_ID"/>
        </w:rPr>
      </w:r>
      <w:r>
        <w:rPr>
          <w:lang w:val="id_ID" w:bidi="id_ID"/>
        </w:rPr>
        <w:t xml:space="preserve">Tunjukkan satu gambar sinagoge jika Anda belum melakukannya. Pastikan terjemahan Anda untuk kata sinagoge bukan kata yang sama yang Anda gunakan untuk Bait Suci. Beberapa contoh bisa jadi "rumah-rumah doa orang Yahudi" atau "bangunan untuk ibadah." Pastikan Anda menerjemahkan sinagoge dengan cara yang sama seperti yang telah Anda lakukan di bagian Lukas sebelumnya. </w:t>
      </w:r>
      <w:hyperlink r:id="rId127">
        <w:r>
          <w:rPr>
            <w:lang w:val="id_ID" w:bidi="id_ID"/>
          </w:rPr>
          <w:rPr>
            <w:color w:val="0000EE"/>
            <w:u w:val="single"/>
          </w:rPr>
          <w:t>Sinagoge</w:t>
        </w:r>
      </w:hyperlink>
      <w:r>
        <w:rPr>
          <w:lang w:val="id_ID" w:bidi="id_ID"/>
        </w:rPr>
        <w:t xml:space="preserve"> dapat ditemukan dalam Glosarium Utama </w:t>
      </w:r>
    </w:p>
    <w:p>
      <w:pPr/>
      <w:r>
        <w:rPr>
          <w:lang w:val="id_ID" w:bidi="id_ID"/>
        </w:rPr>
      </w:r>
      <w:r>
        <w:rPr>
          <w:lang w:val="id_ID" w:bidi="id_ID"/>
        </w:rPr>
        <w:t>Alat Pengajaran: Satu cara untuk menunjukkan perbedaan antara sinagoge dan Bait Suci adalah mengumpulkan beberapa batu dengan ukuran-ukuran yang berbeda. Pastikan satu batu jauh lebih besar dari yang lain. Tempatkan batu kilangan di tempat yang sedikit lebih tinggi daripada batu-batu yang lebih kecil dan gunakan gambar kata ini saat Anda mendiskusikan apa yang dilakukan oleh orang-orang di Bait Suci dibandingkan dengan apa yang mereka lakukan di Sinagoge.</w:t>
      </w:r>
    </w:p>
    <w:p>
      <w:pPr/>
      <w:r>
        <w:rPr>
          <w:lang w:val="id_ID" w:bidi="id_ID"/>
        </w:rPr>
      </w:r>
      <w:r>
        <w:rPr>
          <w:lang w:val="id_ID" w:bidi="id_ID"/>
        </w:rPr>
        <w:t xml:space="preserve">Lukas menunjukkan bahwa kebiasaan Yesus adalah mengajar dalam sinagoge setiap hari Sabat. Hari </w:t>
      </w:r>
      <w:r>
        <w:rPr>
          <w:b/>
          <w:lang w:val="id_ID" w:bidi="id_ID"/>
        </w:rPr>
        <w:t>Sabat</w:t>
      </w:r>
      <w:r>
        <w:rPr>
          <w:lang w:val="id_ID" w:bidi="id_ID"/>
        </w:rPr>
        <w:t xml:space="preserve"> adalah hari istimewa bagi orang-orang Yahudi. Ini adalah nama dari hari ketujuh dan terakhir dalam seminggu. Orang-orang Yahudi merayakan Sabat sebagai hari istirahat dan ibadah sejak Allah memberikan mereka perintah ini. Ada aturan-aturan yang sangat ketat selama masa Yesus tentang pekerjaan apa yang boleh dan tidak boleh dilakukan pada hari ini. Sabat juga merupakan hari ketika orang-orang pergi ke sinagoge untuk menyembah Allah. Pastikan untuk menerjemahkan Sabat dengan cara yang sama seperti yang telah Anda lakukan di bagian-bagian Lukas sebelumnya. </w:t>
      </w:r>
      <w:hyperlink r:id="rId128">
        <w:r>
          <w:rPr>
            <w:lang w:val="id_ID" w:bidi="id_ID"/>
          </w:rPr>
          <w:rPr>
            <w:color w:val="0000EE"/>
            <w:u w:val="single"/>
          </w:rPr>
          <w:t>Sabat</w:t>
        </w:r>
      </w:hyperlink>
      <w:r>
        <w:rPr>
          <w:lang w:val="id_ID" w:bidi="id_ID"/>
        </w:rPr>
        <w:t xml:space="preserve"> dapat ditemukan dalam Glosarium Utama</w:t>
      </w:r>
    </w:p>
    <w:p>
      <w:pPr/>
      <w:r>
        <w:rPr>
          <w:lang w:val="id_ID" w:bidi="id_ID"/>
        </w:rPr>
      </w:r>
      <w:r>
        <w:rPr>
          <w:lang w:val="id_ID" w:bidi="id_ID"/>
        </w:rPr>
        <w:t xml:space="preserve">Yesus secara khusus mengajar di sinagoge </w:t>
      </w:r>
      <w:hyperlink r:id="rId36">
        <w:r>
          <w:rPr>
            <w:lang w:val="id_ID" w:bidi="id_ID"/>
          </w:rPr>
          <w:rPr>
            <w:color w:val="0000EE"/>
            <w:u w:val="single"/>
          </w:rPr>
          <w:t>Nazaret</w:t>
        </w:r>
      </w:hyperlink>
      <w:r>
        <w:rPr>
          <w:lang w:val="id_ID" w:bidi="id_ID"/>
        </w:rPr>
        <w:t xml:space="preserve"> pada hari Sabat. Semua orang mengenal-Nya. Yesus berdiri dan membaca dari satu gulungan. </w:t>
      </w:r>
      <w:r>
        <w:rPr>
          <w:b/>
          <w:lang w:val="id_ID" w:bidi="id_ID"/>
        </w:rPr>
        <w:t>Gulungan</w:t>
      </w:r>
      <w:r>
        <w:rPr>
          <w:lang w:val="id_ID" w:bidi="id_ID"/>
        </w:rPr>
        <w:t xml:space="preserve"> adalah gulungan kulit binatang atau perkamen yang dipersiapkan secara khusus atau kertas papirus yang orang-orang pakai untuk menulis di atasnya. Kedua ujung gulungan itu dibungkus di sekeliling pegangan kayu. Pegangan itu digunakan untuk membuka gulungan sehingga bisa dibaca. Gulungan itu tetap digulung ketika tidak ada yang menggunakannya.</w:t>
      </w:r>
    </w:p>
    <w:p>
      <w:pPr/>
      <w:r>
        <w:rPr>
          <w:lang w:val="id_ID" w:bidi="id_ID"/>
        </w:rPr>
      </w:r>
      <w:r>
        <w:rPr>
          <w:lang w:val="id_ID" w:bidi="id_ID"/>
        </w:rPr>
        <w:t>Tunjukkan satu gambar gulungan jika Anda belum melakukannya.</w:t>
      </w:r>
    </w:p>
    <w:p>
      <w:pPr/>
      <w:r>
        <w:rPr>
          <w:lang w:val="id_ID" w:bidi="id_ID"/>
        </w:rPr>
      </w:r>
      <w:r>
        <w:rPr>
          <w:lang w:val="id_ID" w:bidi="id_ID"/>
        </w:rPr>
        <w:t xml:space="preserve">Gulungan itu berisi kata-kata nabi Yesaya. Pastikan untuk menerjemahkan </w:t>
      </w:r>
      <w:r>
        <w:rPr>
          <w:b/>
          <w:lang w:val="id_ID" w:bidi="id_ID"/>
        </w:rPr>
        <w:t>nabi</w:t>
      </w:r>
      <w:r>
        <w:rPr>
          <w:lang w:val="id_ID" w:bidi="id_ID"/>
        </w:rPr>
        <w:t xml:space="preserve"> dengan cara yang sama seperti yang telah Anda lakukan di bagian-bagian Lukas sebelumnya. </w:t>
      </w:r>
      <w:hyperlink r:id="rId63">
        <w:r>
          <w:rPr>
            <w:lang w:val="id_ID" w:bidi="id_ID"/>
          </w:rPr>
          <w:rPr>
            <w:color w:val="0000EE"/>
            <w:u w:val="single"/>
          </w:rPr>
          <w:t>Nabi</w:t>
        </w:r>
      </w:hyperlink>
      <w:r>
        <w:rPr>
          <w:lang w:val="id_ID" w:bidi="id_ID"/>
        </w:rPr>
        <w:t xml:space="preserve"> ada di Glosarium Utama. Lukas mengatakan bahwa Yesus </w:t>
      </w:r>
      <w:r>
        <w:rPr>
          <w:b/>
          <w:lang w:val="id_ID" w:bidi="id_ID"/>
        </w:rPr>
        <w:t>menemukan tempat</w:t>
      </w:r>
      <w:r>
        <w:rPr>
          <w:lang w:val="id_ID" w:bidi="id_ID"/>
        </w:rPr>
        <w:t xml:space="preserve"> di mana itu ditulis. Ini menunjukkan bahwa Yesus membaca sesuatu yang spesifik dari Yesaya dan tidak hanya membaca apa yang diserahkan kepada-Nya. Yesus secara khusus membaca satu nubuat tentang </w:t>
      </w:r>
      <w:r>
        <w:rPr>
          <w:b/>
          <w:lang w:val="id_ID" w:bidi="id_ID"/>
        </w:rPr>
        <w:t>Mesias</w:t>
      </w:r>
      <w:r>
        <w:rPr>
          <w:lang w:val="id_ID" w:bidi="id_ID"/>
        </w:rPr>
        <w:t xml:space="preserve">, atau Juruselamat yang Dijanjikan, untuk mengatakan bahwa Dia adalah Mesias. Pastikan terjemahan Anda menunjukkan bahwa Yesus membaca nubuat ini dengan keras. Gunakan terjemahan yang sama untuk Mesias seperti yang telah Anda lakukan di bagian-bagian Lukas sebelumnya. </w:t>
      </w:r>
      <w:hyperlink r:id="rId47">
        <w:r>
          <w:rPr>
            <w:lang w:val="id_ID" w:bidi="id_ID"/>
          </w:rPr>
          <w:rPr>
            <w:color w:val="0000EE"/>
            <w:u w:val="single"/>
          </w:rPr>
          <w:t>Mesias</w:t>
        </w:r>
      </w:hyperlink>
      <w:r>
        <w:rPr>
          <w:lang w:val="id_ID" w:bidi="id_ID"/>
        </w:rPr>
        <w:t xml:space="preserve"> bisa ditemukan dalam Glosarium Utama.</w:t>
      </w:r>
    </w:p>
    <w:p>
      <w:pPr/>
      <w:r>
        <w:rPr>
          <w:lang w:val="id_ID" w:bidi="id_ID"/>
        </w:rPr>
      </w:r>
      <w:r>
        <w:rPr>
          <w:lang w:val="id_ID" w:bidi="id_ID"/>
        </w:rPr>
        <w:t xml:space="preserve">Yesus mengatakan Allah telah </w:t>
      </w:r>
      <w:r>
        <w:rPr>
          <w:b/>
          <w:lang w:val="id_ID" w:bidi="id_ID"/>
        </w:rPr>
        <w:t>mengurapi</w:t>
      </w:r>
      <w:r>
        <w:rPr>
          <w:lang w:val="id_ID" w:bidi="id_ID"/>
        </w:rPr>
        <w:t xml:space="preserve"> Aku. Biasanya, mengurapi berarti menuangkan minyak ke atas kepala seseorang untuk menetapkannya untuk melakukan tugas khusus. Di sini, istilah tersebut digunakan secara figuratif. Artinya Allah telah menetapkan atau memilih Yesus untuk melakukan hal-hal yang disebutkan dalam nubuat itu. Ini bukan berarti bahwa Allah secara harfiah menuangkan minyak ke atas kepala Mesias. </w:t>
      </w:r>
      <w:hyperlink r:id="rId129">
        <w:r>
          <w:rPr>
            <w:lang w:val="id_ID" w:bidi="id_ID"/>
          </w:rPr>
          <w:rPr>
            <w:color w:val="0000EE"/>
            <w:u w:val="single"/>
          </w:rPr>
          <w:t>Mengurapi</w:t>
        </w:r>
      </w:hyperlink>
      <w:r>
        <w:rPr>
          <w:lang w:val="id_ID" w:bidi="id_ID"/>
        </w:rPr>
        <w:t xml:space="preserve"> dapat ditemukan dalam Glosarium Utama</w:t>
      </w:r>
    </w:p>
    <w:p>
      <w:pPr/>
      <w:r>
        <w:rPr>
          <w:lang w:val="id_ID" w:bidi="id_ID"/>
        </w:rPr>
      </w:r>
      <w:r>
        <w:rPr>
          <w:lang w:val="id_ID" w:bidi="id_ID"/>
        </w:rPr>
        <w:t xml:space="preserve">Salah satu hal yang Mesias akan lakukan adalah memberitakan kebebasan bagi para tawanan. </w:t>
      </w:r>
      <w:r>
        <w:rPr>
          <w:b/>
          <w:lang w:val="id_ID" w:bidi="id_ID"/>
        </w:rPr>
        <w:t>Para tawanan</w:t>
      </w:r>
      <w:r>
        <w:rPr>
          <w:lang w:val="id_ID" w:bidi="id_ID"/>
        </w:rPr>
        <w:t xml:space="preserve"> tidak mengacu kepada orang-orang yang dipenjara karena melakukan kejahatan. Sebaliknya, itu mengacu kepada orang-orang yang ditangkap selama perang dan dibawa ke negara lain. Mesias akan mengatakan kepada para tawanan ini bahwa ada kebebasan bagi mereka. Mereka akan dibebaskan. </w:t>
      </w:r>
      <w:r>
        <w:rPr>
          <w:b/>
          <w:lang w:val="id_ID" w:bidi="id_ID"/>
        </w:rPr>
        <w:t>Kebebasan</w:t>
      </w:r>
      <w:r>
        <w:rPr>
          <w:lang w:val="id_ID" w:bidi="id_ID"/>
        </w:rPr>
        <w:t xml:space="preserve"> sering bisa diterjemahkan sebagai pengampunan. Jadi, bisa juga ada satu makna rohani pada pesan ini. Mesias mengatakan kepada orang-orang yang tertawan oleh dosa bahwa mereka bisa diampuni.</w:t>
      </w:r>
    </w:p>
    <w:p>
      <w:pPr/>
      <w:r>
        <w:rPr>
          <w:lang w:val="id_ID" w:bidi="id_ID"/>
        </w:rPr>
      </w:r>
      <w:r>
        <w:rPr>
          <w:lang w:val="id_ID" w:bidi="id_ID"/>
        </w:rPr>
        <w:t xml:space="preserve">Yesaya menulis bahwa Mesias juga akan </w:t>
      </w:r>
      <w:r>
        <w:rPr>
          <w:b/>
          <w:lang w:val="id_ID" w:bidi="id_ID"/>
        </w:rPr>
        <w:t>memberitakan tahun rahmat Tuhan</w:t>
      </w:r>
      <w:r>
        <w:rPr>
          <w:lang w:val="id_ID" w:bidi="id_ID"/>
        </w:rPr>
        <w:t>. Ini hanya berarti mengumumkan bahwa ini adalah tahun rahmat Tuhan. Orang-orang Yahudi yang mendengar frasa ini mengingat tahun Yobel dari hukum Allah. Ini adalah tahun istimewa yang memberi kebebasan dan pengampunan bagi bangsa Israel. Tahun Yobel adalah sesuatu yang terjadi dalam Perjanjian Lama untuk menunjuk ke masa ketika Mesias akan memberitakan pengampunan Allah kepada orang-orang.</w:t>
      </w:r>
    </w:p>
    <w:p>
      <w:pPr/>
      <w:r>
        <w:rPr>
          <w:lang w:val="id_ID" w:bidi="id_ID"/>
        </w:rPr>
      </w:r>
      <w:r>
        <w:rPr>
          <w:lang w:val="id_ID" w:bidi="id_ID"/>
        </w:rPr>
        <w:t xml:space="preserve">Yesus mengatakan bahwa kitab suci sedang digenapi sementara orang-orang mendengarkan. </w:t>
      </w:r>
      <w:r>
        <w:rPr>
          <w:b/>
          <w:lang w:val="id_ID" w:bidi="id_ID"/>
        </w:rPr>
        <w:t>Kitab Suci</w:t>
      </w:r>
      <w:r>
        <w:rPr>
          <w:lang w:val="id_ID" w:bidi="id_ID"/>
        </w:rPr>
        <w:t xml:space="preserve"> mengacu pada tulisan-tulisan suci Yahudi yang memiliki otoritas. </w:t>
      </w:r>
      <w:hyperlink r:id="rId130">
        <w:r>
          <w:rPr>
            <w:lang w:val="id_ID" w:bidi="id_ID"/>
          </w:rPr>
          <w:rPr>
            <w:color w:val="0000EE"/>
            <w:u w:val="single"/>
          </w:rPr>
          <w:t>Kitab Suci</w:t>
        </w:r>
      </w:hyperlink>
      <w:r>
        <w:rPr>
          <w:lang w:val="id_ID" w:bidi="id_ID"/>
        </w:rPr>
        <w:t xml:space="preserve"> dapat ditemukan dalam Glosarium Utama. Yesus mengatakan kepada orang-orang bahwa Dia adalah Mesias. Semua orang kagum akan kata-kata-Nya. Yesus mengetahui pikiran mereka dan mengutip satu pepatah. </w:t>
      </w:r>
      <w:r>
        <w:rPr>
          <w:b/>
          <w:lang w:val="id_ID" w:bidi="id_ID"/>
        </w:rPr>
        <w:t>Amsal</w:t>
      </w:r>
      <w:r>
        <w:rPr>
          <w:lang w:val="id_ID" w:bidi="id_ID"/>
        </w:rPr>
        <w:t xml:space="preserve"> adalah satu ucapan atau ungkapan yang banyak orang telah mendengarnya. Yesus menggunakan pepatah ini untuk menggambarkan apa yang orang-orang sedang pikirkan. Mereka ingin Dia melakukan mukjizat-mukjizat bagi mereka di Nazaret. </w:t>
      </w:r>
      <w:hyperlink r:id="rId131">
        <w:r>
          <w:rPr>
            <w:lang w:val="id_ID" w:bidi="id_ID"/>
          </w:rPr>
          <w:rPr>
            <w:color w:val="0000EE"/>
            <w:u w:val="single"/>
          </w:rPr>
          <w:t>Amsal</w:t>
        </w:r>
      </w:hyperlink>
      <w:r>
        <w:rPr>
          <w:lang w:val="id_ID" w:bidi="id_ID"/>
        </w:rPr>
        <w:t xml:space="preserve"> dapat ditemukan dalam Glosarium Utama </w:t>
      </w:r>
    </w:p>
    <w:p>
      <w:pPr/>
      <w:r>
        <w:rPr>
          <w:lang w:val="id_ID" w:bidi="id_ID"/>
        </w:rPr>
      </w:r>
      <w:r>
        <w:rPr>
          <w:lang w:val="id_ID" w:bidi="id_ID"/>
        </w:rPr>
        <w:t>Mungkin dalam bahasa Anda perlu diperjelas bahwa Yesus sedang mengatakan apa yang orang-orang pikirkan. Dia berhenti mengutip pepatah itu.</w:t>
      </w:r>
    </w:p>
    <w:p>
      <w:pPr/>
      <w:r>
        <w:rPr>
          <w:lang w:val="id_ID" w:bidi="id_ID"/>
        </w:rPr>
      </w:r>
      <w:r>
        <w:rPr>
          <w:lang w:val="id_ID" w:bidi="id_ID"/>
        </w:rPr>
        <w:t xml:space="preserve">Ketika Yesus berbicara tentang seorang nabi dari masa lalu Israel, Elia, Dia mengatakan bahwa </w:t>
      </w:r>
      <w:r>
        <w:rPr>
          <w:b/>
          <w:lang w:val="id_ID" w:bidi="id_ID"/>
        </w:rPr>
        <w:t>langit ditutup</w:t>
      </w:r>
      <w:r>
        <w:rPr>
          <w:lang w:val="id_ID" w:bidi="id_ID"/>
        </w:rPr>
        <w:t xml:space="preserve">. Ini berarti bahwa saat itu tidak ada hujan. Yesus mengatakan bahwa Elia diutus kepada seorang janda yang tinggal di </w:t>
      </w:r>
      <w:r>
        <w:rPr>
          <w:b/>
          <w:lang w:val="id_ID" w:bidi="id_ID"/>
        </w:rPr>
        <w:t>Sarfat, di wilayah Sidon</w:t>
      </w:r>
      <w:r>
        <w:rPr>
          <w:lang w:val="id_ID" w:bidi="id_ID"/>
        </w:rPr>
        <w:t>. Ini adalah satu kota Kafir yang terletak di utara Israel. Letaknya di dekat kota Sidon.</w:t>
      </w:r>
    </w:p>
    <w:p>
      <w:pPr/>
      <w:r>
        <w:rPr>
          <w:lang w:val="id_ID" w:bidi="id_ID"/>
        </w:rPr>
      </w:r>
      <w:r>
        <w:rPr>
          <w:lang w:val="id_ID" w:bidi="id_ID"/>
        </w:rPr>
        <w:t xml:space="preserve">Yesus berbicara tentang seorang nabi lain dari masa lalu Israel, Elisa, yang menyembuhkan Naaman yang menderita </w:t>
      </w:r>
      <w:r>
        <w:rPr>
          <w:b/>
          <w:lang w:val="id_ID" w:bidi="id_ID"/>
        </w:rPr>
        <w:t>kusta</w:t>
      </w:r>
      <w:r>
        <w:rPr>
          <w:lang w:val="id_ID" w:bidi="id_ID"/>
        </w:rPr>
        <w:t xml:space="preserve">. </w:t>
      </w:r>
      <w:hyperlink r:id="rId132">
        <w:r>
          <w:rPr>
            <w:lang w:val="id_ID" w:bidi="id_ID"/>
          </w:rPr>
          <w:rPr>
            <w:color w:val="0000EE"/>
            <w:u w:val="single"/>
          </w:rPr>
          <w:t>Kusta</w:t>
        </w:r>
      </w:hyperlink>
      <w:r>
        <w:rPr>
          <w:lang w:val="id_ID" w:bidi="id_ID"/>
        </w:rPr>
        <w:t xml:space="preserve"> mengacu pada beberapa jenis penyakit kulit. Penyakit ini membuat seseorang najis dan tidak dapat hidup dalam komunitas. Jika seseorang menyentuh mereka, mereka juga menjadi najis. Dalam budaya Yahudi, hukum Allah mengatakan bahwa mereka harus memakai pakaian yang robek, tidak boleh menyisir rambut mereka, dan berteriak "najis" di depan umum saat mereka pergi ke berbagai tempat.</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 xml:space="preserve">Dengarkan rekaman nats ini dalam versi terjemahan yang paling mudah dimengerti. </w:t>
      </w:r>
    </w:p>
    <w:p>
      <w:pPr/>
      <w:r>
        <w:rPr>
          <w:lang w:val="id_ID" w:bidi="id_ID"/>
        </w:rPr>
      </w:r>
      <w:r>
        <w:rPr>
          <w:lang w:val="id_ID" w:bidi="id_ID"/>
        </w:rPr>
        <w:t xml:space="preserve">Dalam sesi ini, ceritakan kembali nats ini, secara berkelompok, dalam bahasa Anda sendiri. </w:t>
      </w:r>
    </w:p>
    <w:p>
      <w:pPr/>
      <w:r>
        <w:rPr>
          <w:lang w:val="id_ID" w:bidi="id_ID"/>
        </w:rPr>
      </w:r>
      <w:r>
        <w:rPr>
          <w:lang w:val="id_ID" w:bidi="id_ID"/>
        </w:rPr>
        <w:t xml:space="preserve">Pertama, seluruh kelompok harus berlatih menceritakan bagian itu dalam bahasa Anda sendiri. Ingatlah untuk memasukkan hal-hal yang Anda putuskan dalam langkah sebelumnya, seperti kronologi, kata, frasa, emosi, atau apa pun yang Anda diskusikan. </w:t>
      </w:r>
    </w:p>
    <w:p>
      <w:pPr/>
      <w:r>
        <w:rPr>
          <w:lang w:val="id_ID" w:bidi="id_ID"/>
        </w:rPr>
      </w:r>
      <w:r>
        <w:rPr>
          <w:lang w:val="id_ID" w:bidi="id_ID"/>
        </w:rPr>
        <w:t xml:space="preserve">Seorang anggota kelompok harus menyampaikan beberapa kalimat dari nats itu dan berhenti sejenak. Seorang anggota lain harus menceritakan bagian selanjutnya dari nats itu dan berhenti sejenak. Lakukan ini sampai kelompok itu telah menceritakan kembali semua nats tersebut. Anggota-anggota kelompok dapat saling memperbaiki dalam tahap ini. </w:t>
      </w:r>
    </w:p>
    <w:p>
      <w:pPr/>
      <w:r>
        <w:rPr>
          <w:lang w:val="id_ID" w:bidi="id_ID"/>
        </w:rPr>
      </w:r>
      <w:r>
        <w:rPr>
          <w:lang w:val="id_ID" w:bidi="id_ID"/>
        </w:rPr>
        <w:t xml:space="preserve">Hentikan sebentar rekaman suara ini di sini. </w:t>
      </w:r>
    </w:p>
    <w:p>
      <w:pPr/>
      <w:r>
        <w:rPr>
          <w:lang w:val="id_ID" w:bidi="id_ID"/>
        </w:rPr>
      </w:r>
      <w:r>
        <w:rPr>
          <w:lang w:val="id_ID" w:bidi="id_ID"/>
        </w:rPr>
        <w:t xml:space="preserve">Selanjutnya, setiap anggota kelompok harus menceritakan seluruh nats tersebut tanpa gangguan setidaknya satu kali. Seorang anggota kelompok dapat menggunakan benda apa saja, gerakan, atau papan cerita untuk membantu mereka mengingat bagian nats ayat-ayat Alkitab tersebut. </w:t>
      </w:r>
    </w:p>
    <w:p>
      <w:pPr/>
      <w:r>
        <w:rPr>
          <w:lang w:val="id_ID" w:bidi="id_ID"/>
        </w:rPr>
      </w:r>
      <w:r>
        <w:rPr>
          <w:lang w:val="id_ID" w:bidi="id_ID"/>
        </w:rPr>
        <w:t xml:space="preserve">Hentikan sebentar rekaman suara ini di sini. </w:t>
      </w:r>
    </w:p>
    <w:p>
      <w:pPr/>
      <w:r>
        <w:rPr>
          <w:lang w:val="id_ID" w:bidi="id_ID"/>
        </w:rPr>
      </w:r>
      <w:r>
        <w:rPr>
          <w:lang w:val="id_ID" w:bidi="id_ID"/>
        </w:rPr>
        <w:t xml:space="preserve">Selanjutnya, kelompok dapat memutuskan versi mana dari nats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sebentar rekaman suara ini di sini. </w:t>
      </w:r>
    </w:p>
    <w:p>
      <w:pPr/>
      <w:r>
        <w:rPr>
          <w:lang w:val="id_ID" w:bidi="id_ID"/>
        </w:rPr>
      </w:r>
      <w:r>
        <w:rPr>
          <w:lang w:val="id_ID" w:bidi="id_ID"/>
        </w:rPr>
        <w:t xml:space="preserve">Akhirnya, kelompok dapat menyusun versi akhir dari nats itu yang disetujui oleh semua anggota kelompok. Setiap anggota kelompok harus berlatih menceritakan versi akhir dari nats tersebut. </w:t>
      </w:r>
      <w:r>
        <w:rPr>
          <w:lang w:val="id_ID" w:bidi="id_ID"/>
        </w:rPr>
      </w:r>
      <w:r>
        <w:rPr>
          <w:lang w:val="id_ID" w:bidi="id_ID"/>
        </w:rPr>
      </w:r>
    </w:p>
    <w:p>
      <w:pPr/>
      <w:r>
        <w:rPr>
          <w:lang w:val="id_ID" w:bidi="id_ID"/>
        </w:rPr>
      </w:r>
    </w:p>
    <w:p>
      <w:pPr>
        <w:pStyle w:val="Heading2"/>
      </w:pPr>
      <w:r>
        <w:rPr>
          <w:lang w:val="id_ID" w:bidi="id_ID"/>
        </w:rPr>
        <w:t>Lukas 4:14–30</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133">
        <w:r>
          <w:rPr>
            <w:lang w:val="id_ID" w:bidi="id_ID"/>
          </w:rPr>
          <w:rPr>
            <w:color w:val="0000EE"/>
            <w:u w:val="single"/>
          </w:rPr>
          <w:t>Dengar dan Renungkan</w:t>
        </w:r>
      </w:hyperlink>
      <w:r>
        <w:rPr>
          <w:lang w:val="id_ID" w:bidi="id_ID"/>
        </w:rPr>
        <w:t xml:space="preserve"> (492 KB)</w:t>
      </w:r>
      <w:r>
        <w:rPr>
          <w:lang w:val="id_ID" w:bidi="id_ID"/>
        </w:rPr>
      </w:r>
    </w:p>
    <w:p>
      <w:pPr>
        <w:pStyle w:val="ListBullet"/>
        <w:spacing w:line="240" w:lineRule="auto"/>
        <w:ind w:left="720"/>
      </w:pPr>
      <w:r>
        <w:rPr>
          <w:lang w:val="id_ID" w:bidi="id_ID"/>
        </w:rPr>
      </w:r>
      <w:hyperlink r:id="rId134">
        <w:r>
          <w:rPr>
            <w:lang w:val="id_ID" w:bidi="id_ID"/>
          </w:rPr>
          <w:rPr>
            <w:color w:val="0000EE"/>
            <w:u w:val="single"/>
          </w:rPr>
          <w:t>Menyiapkan Panggung</w:t>
        </w:r>
      </w:hyperlink>
      <w:r>
        <w:rPr>
          <w:lang w:val="id_ID" w:bidi="id_ID"/>
        </w:rPr>
        <w:t xml:space="preserve"> (4.2 MB)</w:t>
      </w:r>
      <w:r>
        <w:rPr>
          <w:lang w:val="id_ID" w:bidi="id_ID"/>
        </w:rPr>
      </w:r>
    </w:p>
    <w:p>
      <w:pPr>
        <w:pStyle w:val="ListBullet"/>
        <w:spacing w:line="240" w:lineRule="auto"/>
        <w:ind w:left="720"/>
      </w:pPr>
      <w:r>
        <w:rPr>
          <w:lang w:val="id_ID" w:bidi="id_ID"/>
        </w:rPr>
      </w:r>
      <w:hyperlink r:id="rId135">
        <w:r>
          <w:rPr>
            <w:lang w:val="id_ID" w:bidi="id_ID"/>
          </w:rPr>
          <w:rPr>
            <w:color w:val="0000EE"/>
            <w:u w:val="single"/>
          </w:rPr>
          <w:t>Memperagakan Bacaan</w:t>
        </w:r>
      </w:hyperlink>
      <w:r>
        <w:rPr>
          <w:lang w:val="id_ID" w:bidi="id_ID"/>
        </w:rPr>
        <w:t xml:space="preserve"> (3.1 MB)</w:t>
      </w:r>
      <w:r>
        <w:rPr>
          <w:lang w:val="id_ID" w:bidi="id_ID"/>
        </w:rPr>
      </w:r>
    </w:p>
    <w:p>
      <w:pPr>
        <w:pStyle w:val="ListBullet"/>
        <w:spacing w:line="240" w:lineRule="auto"/>
        <w:ind w:left="720"/>
      </w:pPr>
      <w:r>
        <w:rPr>
          <w:lang w:val="id_ID" w:bidi="id_ID"/>
        </w:rPr>
      </w:r>
      <w:hyperlink r:id="rId136">
        <w:r>
          <w:rPr>
            <w:lang w:val="id_ID" w:bidi="id_ID"/>
          </w:rPr>
          <w:rPr>
            <w:color w:val="0000EE"/>
            <w:u w:val="single"/>
          </w:rPr>
          <w:t>Melengkapi yang Kurang</w:t>
        </w:r>
      </w:hyperlink>
      <w:r>
        <w:rPr>
          <w:lang w:val="id_ID" w:bidi="id_ID"/>
        </w:rPr>
        <w:t xml:space="preserve"> (4.9 MB)</w:t>
      </w:r>
      <w:r>
        <w:rPr>
          <w:lang w:val="id_ID" w:bidi="id_ID"/>
        </w:rPr>
      </w:r>
    </w:p>
    <w:p>
      <w:pPr>
        <w:pStyle w:val="ListBullet"/>
        <w:spacing w:line="240" w:lineRule="auto"/>
        <w:ind w:left="720"/>
      </w:pPr>
      <w:r>
        <w:rPr>
          <w:lang w:val="id_ID" w:bidi="id_ID"/>
        </w:rPr>
      </w:r>
      <w:hyperlink r:id="rId137">
        <w:r>
          <w:rPr>
            <w:lang w:val="id_ID" w:bidi="id_ID"/>
          </w:rPr>
          <w:rPr>
            <w:color w:val="0000EE"/>
            <w:u w:val="single"/>
          </w:rPr>
          <w:t>Menyampaikan Firman Tuhan</w:t>
        </w:r>
      </w:hyperlink>
      <w:r>
        <w:rPr>
          <w:lang w:val="id_ID" w:bidi="id_ID"/>
        </w:rPr>
        <w:t xml:space="preserve"> (1.2 MB)</w:t>
      </w:r>
      <w:r>
        <w:rPr>
          <w:lang w:val="id_ID" w:bidi="id_ID"/>
        </w:rPr>
      </w:r>
      <w:r>
        <w:rPr>
          <w:lang w:val="id_ID" w:bidi="id_ID"/>
        </w:rPr>
      </w:r>
      <w:r>
        <w:rPr>
          <w:lang w:val="id_ID" w:bidi="id_ID"/>
        </w:rPr>
      </w:r>
    </w:p>
    <w:p>
      <w:pPr/>
      <w:r>
        <w:rPr>
          <w:lang w:val="id_ID" w:bidi="id_ID"/>
        </w:rPr>
      </w:r>
    </w:p>
    <w:p>
      <w:pPr>
        <w:pStyle w:val="Heading2"/>
      </w:pPr>
      <w:r>
        <w:rPr>
          <w:lang w:val="id_ID" w:bidi="id_ID"/>
        </w:rPr>
        <w:t>Lukas 4:31–44</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 xml:space="preserve">Dengarkan Lukas 4:31–44 dan renungkan dalam hati Anda. Dengarkan teks sebanyak tiga kali (dalam tiga terjemahan yang berbeda, jika memungkinkan). Kemudian diskusikan pertanyaan berikut dalam kelompok: </w:t>
      </w:r>
    </w:p>
    <w:p>
      <w:pPr>
        <w:pStyle w:val="ListBullet"/>
        <w:spacing w:line="240" w:lineRule="auto"/>
        <w:ind w:left="720"/>
      </w:pPr>
      <w:r>
        <w:rPr>
          <w:lang w:val="id_ID" w:bidi="id_ID"/>
        </w:rPr>
      </w:r>
      <w:r>
        <w:rPr>
          <w:lang w:val="id_ID" w:bidi="id_ID"/>
        </w:rPr>
        <w:t xml:space="preserve">Apa yang Anda suka dalam kisah ini? </w:t>
      </w:r>
    </w:p>
    <w:p>
      <w:pPr>
        <w:pStyle w:val="ListBullet"/>
        <w:spacing w:line="240" w:lineRule="auto"/>
        <w:ind w:left="720"/>
      </w:pPr>
      <w:r>
        <w:rPr>
          <w:lang w:val="id_ID" w:bidi="id_ID"/>
        </w:rPr>
      </w:r>
      <w:r>
        <w:rPr>
          <w:lang w:val="id_ID" w:bidi="id_ID"/>
        </w:rPr>
        <w:t xml:space="preserve">Apa yang Anda tidak suka atau tidak mengerti? </w:t>
      </w:r>
    </w:p>
    <w:p>
      <w:pPr>
        <w:pStyle w:val="ListBullet"/>
        <w:spacing w:line="240" w:lineRule="auto"/>
        <w:ind w:left="720"/>
      </w:pPr>
      <w:r>
        <w:rPr>
          <w:lang w:val="id_ID" w:bidi="id_ID"/>
        </w:rPr>
      </w:r>
      <w:r>
        <w:rPr>
          <w:lang w:val="id_ID" w:bidi="id_ID"/>
        </w:rPr>
        <w:t xml:space="preserve">Apa yang diceritakan kisah ini tentang Yesus? </w:t>
      </w:r>
    </w:p>
    <w:p>
      <w:pPr>
        <w:pStyle w:val="ListBullet"/>
        <w:spacing w:line="240" w:lineRule="auto"/>
        <w:ind w:left="720"/>
      </w:pPr>
      <w:r>
        <w:rPr>
          <w:lang w:val="id_ID" w:bidi="id_ID"/>
        </w:rPr>
      </w:r>
      <w:r>
        <w:rPr>
          <w:lang w:val="id_ID" w:bidi="id_ID"/>
        </w:rPr>
        <w:t xml:space="preserve">Apa yang diceritakan kisah ini tentang orang-orang? </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Siapa kenalan Anda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Karena orang-orang Nazaret menolak Yesus, Dia melakukan perjalanan kembali ke Kapernaum. Di Kapernaum, orang-orang sudah menerima-Nya. Setelah itu, Dia akan terus melakukan perjalanan ke kota-kota yang berbeda di Galilea untuk memberitakan kabar baik.</w:t>
      </w:r>
    </w:p>
    <w:p>
      <w:pPr/>
      <w:r>
        <w:rPr>
          <w:lang w:val="id_ID" w:bidi="id_ID"/>
        </w:rPr>
      </w:r>
      <w:r>
        <w:rPr>
          <w:lang w:val="id_ID" w:bidi="id_ID"/>
        </w:rPr>
        <w:t>Kapernaum lebih rendah 580 meter dari Nazaret, sehingga Yesus harus melakukan perjalanan menurun ke kota ini. Kapernaum berjarak 30 kilometer dari Nazaret. Kapernaum terletak di pantai Danau Galilea. Seperti Nazaret, Yesus mengajar dalam sinagoge Kapernaum, tempat berdoa orang Yahudi, pada hari Sabat, hari religius untuk istirahat dan ibadah. Orang-orang di Kapernaum kagum dengan cara Yesus mengajar. Ia mengajar dengan otoritas atau keyakinan bahwa apa yang Ia katakan itu benar.</w:t>
      </w:r>
    </w:p>
    <w:p>
      <w:pPr/>
      <w:r>
        <w:rPr>
          <w:lang w:val="id_ID" w:bidi="id_ID"/>
        </w:rPr>
      </w:r>
      <w:r>
        <w:rPr>
          <w:lang w:val="id_ID" w:bidi="id_ID"/>
        </w:rPr>
        <w:t>Berhenti dan tunjukkan satu peta untuk melihat rute Yesus dari Nazaret ke Kapernaum.</w:t>
      </w:r>
    </w:p>
    <w:p>
      <w:pPr/>
      <w:r>
        <w:rPr>
          <w:lang w:val="id_ID" w:bidi="id_ID"/>
        </w:rPr>
      </w:r>
      <w:r>
        <w:rPr>
          <w:lang w:val="id_ID" w:bidi="id_ID"/>
        </w:rPr>
        <w:t>Ketika Yesus sedang mengajar, seorang laki-laki yang dirasuk setan berteriak kepada-Nya. Setan-setan atau roh-roh jahat mengacu pada makhluk-makhluk rohani yang melayani Setan dan berada di bawah otoritasnya. Mereka adalah roh-roh najis yang memiliki kuasa untuk mengendalikan orang-orang. Dirasuki berarti bahwa pikiran dan tindakan orang itu dikendalikan oleh roh jahat.</w:t>
      </w:r>
    </w:p>
    <w:p>
      <w:pPr/>
      <w:r>
        <w:rPr>
          <w:lang w:val="id_ID" w:bidi="id_ID"/>
        </w:rPr>
      </w:r>
      <w:r>
        <w:rPr>
          <w:lang w:val="id_ID" w:bidi="id_ID"/>
        </w:rPr>
        <w:t>Roh jahat berbicara kepada Yesus melalui orang itu. Dia memanggil Yesus, "Yesus orang Nazaret." Frasa ini berarti bahwa Yesus berasal dari Nazaret. Dalam budaya Yahudi, orang-orang memiliki satu nama pribadi dan kemudian dikenali oleh kampung halaman mereka. Roh jahat itu berteriak ketakutan, "Apa yang Engkau inginkan dari kami?" Ini berarti Yesus tidak memiliki kesamaan dengan roh-roh jahat. Roh jahat itu menyiratkan bahwa Yesus tidak boleh mengganggunya atau roh-roh jahat lainnya. Roh jahat bertanya, "Apakah Engkau datang untuk membinasakan kami?" Dia tahu bahwa Yesus adalah Mesias, atau Juruselamat yang Dijanjikan, dan memiliki kuasa untuk membinasakannya. Dalam konteks ini, membinasakan berarti memaksa roh jahat untuk meninggalkan orang itu dan mengirimkannya ke satu tempat untuk menunggu hukuman Allah. Roh jahat itu tahu bahwa Yesus adalah kudus, atau dikhususkan oleh Allah untuk tujuan khusus sebagai orang yang diutus oleh Allah.</w:t>
      </w:r>
    </w:p>
    <w:p>
      <w:pPr/>
      <w:r>
        <w:rPr>
          <w:lang w:val="id_ID" w:bidi="id_ID"/>
        </w:rPr>
      </w:r>
      <w:r>
        <w:rPr>
          <w:lang w:val="id_ID" w:bidi="id_ID"/>
        </w:rPr>
        <w:t>Berhenti dan diskusikan dengan tim Anda: Dalam budaya Anda, bagaimana Anda dapat mengenali ketika seseorang dikuasai oleh roh jahat? Apakah roh-roh jahat memberi orang-orang yang mereka kendalikan kuasa-kuasa tertentu?</w:t>
      </w:r>
    </w:p>
    <w:p>
      <w:pPr/>
      <w:r>
        <w:rPr>
          <w:lang w:val="id_ID" w:bidi="id_ID"/>
        </w:rPr>
      </w:r>
      <w:r>
        <w:rPr>
          <w:lang w:val="id_ID" w:bidi="id_ID"/>
        </w:rPr>
        <w:t>Namun, Yesus memerintahkan roh jahat itu untuk diam, dan keluar dari orang itu. Salah satu alasan Yesus melakukan ini adalah karena roh jahat tahu siapa Dia. Yesus tidak ingin orang-orang mengira Dia bekerja sama dengan roh jahat karena pengakuan ini. Roh jahat menyebabkan orang itu jatuh di tengah semua orang. Kemudian roh jahat meninggalkan orang itu tanpa menyakitinya. Orang-orang di sinagoge kagum akan kuasa Yesus atas roh jahat. Mereka bertanya, "Ajaran apa ini?" Ini adalah pertanyaan yang tidak dimaksudkan untuk dijawab. Ini mengungkapkan keheranan mereka atas kata-kata Yesus. Bukan berarti orang-orang tidak mengerti apa yang Yesus katakan. Orang-orang melihat bahwa Yesus memiliki otoritas untuk memerintahkan roh-roh jahat dan kuasa untuk membuat mereka taat. Orang-orang dari sinagoge menceritakan kepada orang lain apa yang terjadi. Segera semua orang di wilayah itu mengetahui apa yang Yesus telah lakukan.</w:t>
      </w:r>
    </w:p>
    <w:p>
      <w:pPr/>
      <w:r>
        <w:rPr>
          <w:lang w:val="id_ID" w:bidi="id_ID"/>
        </w:rPr>
      </w:r>
      <w:r>
        <w:rPr>
          <w:lang w:val="id_ID" w:bidi="id_ID"/>
        </w:rPr>
        <w:t>Yesus melakukan perjalanan dari sinagoge ke rumah Simon, yang juga disebut Petrus. Rumah Simon sangat dekat dengan sinagoge itu. Simon sudah menikah. Ibu mertuanya tinggal bersamanya, tetapi ia sakit karena demam tinggi. Keluarga Simon ingin agar Yesus menyembuhkannya. Yesus membungkuk ke arah perempuan itu dan memerintahkan demam itu agar meninggalkannya. Suhu perempuan itu kembali normal. Ia segera bangun dan menanggapi dengan keramahan serta rasa syukur. Ia mulai menyajikan makanan kepada Yesus dan orang-orang dalam rumah tangganya.</w:t>
      </w:r>
    </w:p>
    <w:p>
      <w:pPr/>
      <w:r>
        <w:rPr>
          <w:lang w:val="id_ID" w:bidi="id_ID"/>
        </w:rPr>
      </w:r>
      <w:r>
        <w:rPr>
          <w:lang w:val="id_ID" w:bidi="id_ID"/>
        </w:rPr>
        <w:t>Ketika matahari terbenam, itu sekitar pukul enam petang. Ini berarti itu adalah akhir hari Sabat. Karena aturan-aturan yang ketat tentang larangan bekerja pada hari Sabat, orang-orang menganggap tindakan membawa orang sakit sebagai pekerjaan. Mereka menunggu sampai Sabat selesai untuk membawa orang-orang sakit kepada Yesus untuk disembuhkan. Yesus menjamah setiap orang dan menyembuhkan mereka. Yesus juga membuat banyak roh jahat keluar dari orang-orang dengan menyuruh mereka pergi. Roh-roh jahat mengenali Yesus dan berteriak bahwa Dia adalah Anak Allah. Tetapi Yesus tidak mengizinkan roh-roh jahat untuk terus mengatakan kepada orang-orang tentang siapa Dia. Yesus melakukannya bukan karena itu tidak benar. Dia menghentikan mereka karena itu bukan waktu yang tepat bagi orang-orang untuk mengetahui Dia sebagai Mesias.</w:t>
      </w:r>
    </w:p>
    <w:p>
      <w:pPr/>
      <w:r>
        <w:rPr>
          <w:lang w:val="id_ID" w:bidi="id_ID"/>
        </w:rPr>
      </w:r>
      <w:r>
        <w:rPr>
          <w:lang w:val="id_ID" w:bidi="id_ID"/>
        </w:rPr>
        <w:t>Keesokan harinya, Yesus pergi ke satu area yang hanya ditempati sedikit orang. Yesus ingin sendirian untuk berdoa. Kerumunan dari Kapernaum menyadari bahwa Dia telah meninggalkan kota mereka dan mereka mulai mencari-Nya. Ketika orang-orang menemukan mereka, mereka berusaha meyakinkan-Nya untuk tinggal di Kapernaum. Namun, Yesus memberi tahu mereka bahwa Dia harus pergi ke kota-kota lain untuk memberitakan kepada mereka kabar baik tentang kerajaan Allah. Di sini "Kerajaan Allah" mengacu pada Allah yang memerintah dalam hati dan kehidupan orang-orang melalui iman kepada Mesias. Yesus mengatakan ini adalah alasan Allah telah mengutus Dia. Jadi, Yesus meninggalkan Kapernaum. Dia terus mengajar di kota-kota yang berbeda dalam sinagoge-sinagoge mereka.</w:t>
      </w:r>
    </w:p>
    <w:p>
      <w:pPr/>
      <w:r>
        <w:rPr>
          <w:lang w:val="id_ID" w:bidi="id_ID"/>
        </w:rPr>
      </w:r>
      <w:r>
        <w:rPr>
          <w:lang w:val="id_ID" w:bidi="id_ID"/>
        </w:rPr>
        <w:t>Kisah ini menunjukkan Yesus mulai melakukan misi yang Allah kehendaki agar Dia melakukannya ketika Allah mengutus-Nya. Sama seperti yang Yesus baca dalam Yesaya, pelayanan Yesus menolong orang-orang yang memiliki status yang lebih rendah. Ini termasuk mereka yang dirasuki oleh roh-roh jahat, orang-orang sakit, dan perempuan serta laki-laki. Lukas juga melanjutkan tema Yesus dan misi Allah yang ditentang oleh Setan dan kuasa-kuasa jahatnya. Di sini, kita melihat bahwa Allah telah memberi Yesus otoritas ketika Dia mengajar dan atas roh-roh jahat.</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Dalam sesi ini, Anda akan membantu kelompok memvisualisasikan kisah ini. Anda akan membantu kelompok mendefinisikan adegan, latar, dan karakter dari kisah ini.</w:t>
      </w:r>
    </w:p>
    <w:p>
      <w:pPr/>
      <w:r>
        <w:rPr>
          <w:lang w:val="id_ID" w:bidi="id_ID"/>
        </w:rPr>
      </w:r>
      <w:r>
        <w:rPr>
          <w:lang w:val="id_ID" w:bidi="id_ID"/>
        </w:rPr>
        <w:t>Kisah ini memiliki empat adegan.</w:t>
      </w:r>
    </w:p>
    <w:p>
      <w:pPr/>
      <w:r>
        <w:rPr>
          <w:lang w:val="id_ID" w:bidi="id_ID"/>
        </w:rPr>
      </w:r>
      <w:r>
        <w:rPr>
          <w:b/>
          <w:lang w:val="id_ID" w:bidi="id_ID"/>
        </w:rPr>
        <w:t>Adegan pertama:</w:t>
      </w:r>
      <w:r>
        <w:rPr>
          <w:lang w:val="id_ID" w:bidi="id_ID"/>
        </w:rPr>
        <w:t xml:space="preserve"> Yesus mengajar dalam sinagoge dan orang-orang kagum. Yesus berbicara dengan otoritas.</w:t>
      </w:r>
    </w:p>
    <w:p>
      <w:pPr/>
      <w:r>
        <w:rPr>
          <w:lang w:val="id_ID" w:bidi="id_ID"/>
        </w:rPr>
      </w:r>
      <w:r>
        <w:rPr>
          <w:b/>
          <w:lang w:val="id_ID" w:bidi="id_ID"/>
        </w:rPr>
        <w:t>Adegan kedua:</w:t>
      </w:r>
      <w:r>
        <w:rPr>
          <w:lang w:val="id_ID" w:bidi="id_ID"/>
        </w:rPr>
        <w:t xml:space="preserve"> Suatu hari, Yesus mengajar dalam sinagoge. Seorang laki-laki yang dirasuk roh jahat berteriak kepada Yesus. Yesus memerintahkan roh jahat itu untuk meninggalkan orang itu. Roh jahat itu pergi. Orang-orang bertanya-tanya tentang kuasa Yesus. Kabar tentang Yesus menyebar ke seluruh wilayah itu.</w:t>
      </w:r>
    </w:p>
    <w:p>
      <w:pPr/>
      <w:r>
        <w:rPr>
          <w:lang w:val="id_ID" w:bidi="id_ID"/>
        </w:rPr>
      </w:r>
      <w:r>
        <w:rPr>
          <w:b/>
          <w:lang w:val="id_ID" w:bidi="id_ID"/>
        </w:rPr>
        <w:t>Adegan ketiga:</w:t>
      </w:r>
      <w:r>
        <w:rPr>
          <w:lang w:val="id_ID" w:bidi="id_ID"/>
        </w:rPr>
        <w:t xml:space="preserve"> Yesus berjalan dari sinagoge itu ke rumah Simon. Ibu mertua Simon mengalami demam tinggi. Yesus menyembuhkannya dan ia mulai menyajikan makanan untuk mereka.</w:t>
      </w:r>
    </w:p>
    <w:p>
      <w:pPr/>
      <w:r>
        <w:rPr>
          <w:lang w:val="id_ID" w:bidi="id_ID"/>
        </w:rPr>
      </w:r>
      <w:r>
        <w:rPr>
          <w:b/>
          <w:lang w:val="id_ID" w:bidi="id_ID"/>
        </w:rPr>
        <w:t>Adegan keempat:</w:t>
      </w:r>
      <w:r>
        <w:rPr>
          <w:lang w:val="id_ID" w:bidi="id_ID"/>
        </w:rPr>
        <w:t xml:space="preserve"> Yesus meninggalkan Kapernaum lebih awal untuk pergi ke tempat di mana Dia dapat berdoa sendirian. Orang-orang mencari Dia dan menemukan-Nya. Orang-orang memohon kepada-Nya untuk tinggal. Yesus menjelaskan mengapa Dia harus melanjutkan perjalanan ke kota-kota lain.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Orang yang kerasukan roh jahat</w:t>
      </w:r>
    </w:p>
    <w:p>
      <w:pPr>
        <w:pStyle w:val="ListBullet"/>
        <w:spacing w:line="240" w:lineRule="auto"/>
        <w:ind w:left="720"/>
      </w:pPr>
      <w:r>
        <w:rPr>
          <w:lang w:val="id_ID" w:bidi="id_ID"/>
        </w:rPr>
      </w:r>
      <w:r>
        <w:rPr>
          <w:lang w:val="id_ID" w:bidi="id_ID"/>
        </w:rPr>
        <w:t>Roh jahat</w:t>
      </w:r>
    </w:p>
    <w:p>
      <w:pPr>
        <w:pStyle w:val="ListBullet"/>
        <w:spacing w:line="240" w:lineRule="auto"/>
        <w:ind w:left="720"/>
      </w:pPr>
      <w:r>
        <w:rPr>
          <w:lang w:val="id_ID" w:bidi="id_ID"/>
        </w:rPr>
      </w:r>
      <w:r>
        <w:rPr>
          <w:lang w:val="id_ID" w:bidi="id_ID"/>
        </w:rPr>
        <w:t>Orang-orang Kapernaum</w:t>
      </w:r>
    </w:p>
    <w:p>
      <w:pPr>
        <w:pStyle w:val="ListBullet"/>
        <w:spacing w:line="240" w:lineRule="auto"/>
        <w:ind w:left="720"/>
      </w:pPr>
      <w:r>
        <w:rPr>
          <w:lang w:val="id_ID" w:bidi="id_ID"/>
        </w:rPr>
      </w:r>
      <w:r>
        <w:rPr>
          <w:lang w:val="id_ID" w:bidi="id_ID"/>
        </w:rPr>
        <w:t>Simon</w:t>
      </w:r>
    </w:p>
    <w:p>
      <w:pPr>
        <w:pStyle w:val="ListBullet"/>
        <w:spacing w:line="240" w:lineRule="auto"/>
        <w:ind w:left="720"/>
      </w:pPr>
      <w:r>
        <w:rPr>
          <w:lang w:val="id_ID" w:bidi="id_ID"/>
        </w:rPr>
      </w:r>
      <w:r>
        <w:rPr>
          <w:lang w:val="id_ID" w:bidi="id_ID"/>
        </w:rPr>
        <w:t>Ibu mertua Simon</w:t>
      </w:r>
    </w:p>
    <w:p>
      <w:pPr/>
      <w:r>
        <w:rPr>
          <w:lang w:val="id_ID" w:bidi="id_ID"/>
        </w:rPr>
      </w:r>
      <w:r>
        <w:rPr>
          <w:lang w:val="id_ID" w:bidi="id_ID"/>
        </w:rPr>
        <w:t xml:space="preserve">Dalam sesi ini, ambillah papan cerita kelompok, gambarlah, atau gunakan beberapa macam alat peraga (benda-benda yang dapat Anda pindahkan seperti batu, batang, mainan anak-anak) untuk memvisualisasikan kisah dan adegan di dalamnya. </w:t>
      </w:r>
    </w:p>
    <w:p>
      <w:pPr/>
      <w:r>
        <w:rPr>
          <w:lang w:val="id_ID" w:bidi="id_ID"/>
        </w:rPr>
      </w:r>
      <w:r>
        <w:rPr>
          <w:lang w:val="id_ID" w:bidi="id_ID"/>
        </w:rPr>
        <w:t>Yesus pergi ke Kapernaum, satu kota di Galilea. Yesus mengajar pada hari Sabat dan orang-orang kagum.</w:t>
      </w:r>
    </w:p>
    <w:p>
      <w:pPr/>
      <w:r>
        <w:rPr>
          <w:lang w:val="id_ID" w:bidi="id_ID"/>
        </w:rPr>
      </w:r>
      <w:r>
        <w:rPr>
          <w:lang w:val="id_ID" w:bidi="id_ID"/>
        </w:rPr>
        <w:t>Penting untuk diingat bahwa roh jahatlah yang mengenali Yesus dan roh jahatlah yang berbicara melalui orang itu. Bukan orang itu yang tahu siapa Yesus.</w:t>
      </w:r>
    </w:p>
    <w:p>
      <w:pPr/>
      <w:r>
        <w:rPr>
          <w:lang w:val="id_ID" w:bidi="id_ID"/>
        </w:rPr>
      </w:r>
      <w:r>
        <w:rPr>
          <w:lang w:val="id_ID" w:bidi="id_ID"/>
        </w:rPr>
        <w:t>Yesus berada dalam sinagoge itu. Seorang laki-laki yang dikuasai oleh roh jahat mengenali siapa Yesus.</w:t>
      </w:r>
    </w:p>
    <w:p>
      <w:pPr/>
      <w:r>
        <w:rPr>
          <w:lang w:val="id_ID" w:bidi="id_ID"/>
        </w:rPr>
      </w:r>
      <w:r>
        <w:rPr>
          <w:lang w:val="id_ID" w:bidi="id_ID"/>
        </w:rPr>
        <w:t>Ingatlah bahwa roh jahat itu mengendalikan orang itu.</w:t>
      </w:r>
    </w:p>
    <w:p>
      <w:pPr/>
      <w:r>
        <w:rPr>
          <w:lang w:val="id_ID" w:bidi="id_ID"/>
        </w:rPr>
      </w:r>
      <w:r>
        <w:rPr>
          <w:lang w:val="id_ID" w:bidi="id_ID"/>
        </w:rPr>
        <w:t>Yesus memerintahkan roh jahat itu untuk diam dan keluar dari orang itu. Orang itu jatuh dan semua orang dapat mengatakan bahwa roh jahat telah meninggalkan orang itu.</w:t>
      </w:r>
    </w:p>
    <w:p>
      <w:pPr/>
      <w:r>
        <w:rPr>
          <w:lang w:val="id_ID" w:bidi="id_ID"/>
        </w:rPr>
      </w:r>
      <w:r>
        <w:rPr>
          <w:lang w:val="id_ID" w:bidi="id_ID"/>
        </w:rPr>
        <w:t>Banyak orang bertanya-tanya tentang otoritas dan kuasa perkataan Yesus, karena mereka melihat roh jahat pergi atas perintah Yesus. Jadi, setiap desa di seluruh wilayah mendengar tentang Yesus.</w:t>
      </w:r>
    </w:p>
    <w:p>
      <w:pPr/>
      <w:r>
        <w:rPr>
          <w:lang w:val="id_ID" w:bidi="id_ID"/>
        </w:rPr>
      </w:r>
      <w:r>
        <w:rPr>
          <w:lang w:val="id_ID" w:bidi="id_ID"/>
        </w:rPr>
        <w:t>Penting untuk dicatat bahwa setiap desa tidak mengetahui tentang Yesus pada saat ini, tetapi kabar tentang apa yang terjadi menyebar setelah peristiwa ini.</w:t>
      </w:r>
    </w:p>
    <w:p>
      <w:pPr/>
      <w:r>
        <w:rPr>
          <w:lang w:val="id_ID" w:bidi="id_ID"/>
        </w:rPr>
      </w:r>
      <w:r>
        <w:rPr>
          <w:lang w:val="id_ID" w:bidi="id_ID"/>
        </w:rPr>
        <w:t>Penting untuk diperhatikan bahwa rumah Simon tidak terlalu jauh dari sinagoge itu. Jadi, kerumunan yang melihat roh jahat itu diusir, mungkin mengikuti Yesus ke rumah Simon.</w:t>
      </w:r>
    </w:p>
    <w:p>
      <w:pPr/>
      <w:r>
        <w:rPr>
          <w:lang w:val="id_ID" w:bidi="id_ID"/>
        </w:rPr>
      </w:r>
      <w:r>
        <w:rPr>
          <w:lang w:val="id_ID" w:bidi="id_ID"/>
        </w:rPr>
        <w:t>Yesus berangkat dari sinagoge dan pergi ke rumah Simon. Semua orang meminta Yesus untuk menyembuhkan ibu mertua Simon. Ia sakit parah karena demam tinggi. Yesus berdiri di sampingnya dan memerintahkan demam untuk meninggalkannya. Seketika ibu mertua Simon sembuh. Kemudian ia berdiri dan menyajikan makanan bagi mereka. Pada malam hari, orang-orang membawa kepada Yesus semua orang yang sakit atau kerasukan roh jahat. Yesus menyembuhkan orang-orang sakit dan membebaskan orang-orang dari roh-roh jahat.</w:t>
      </w:r>
    </w:p>
    <w:p>
      <w:pPr/>
      <w:r>
        <w:rPr>
          <w:lang w:val="id_ID" w:bidi="id_ID"/>
        </w:rPr>
      </w:r>
      <w:r>
        <w:rPr>
          <w:lang w:val="id_ID" w:bidi="id_ID"/>
        </w:rPr>
        <w:t>Penting untuk diingat bahwa Yesus tidak melarikan diri dari kerumunan, tetapi mengabdikan waktu untuk menyendiri bersama Allah.</w:t>
      </w:r>
    </w:p>
    <w:p>
      <w:pPr/>
      <w:r>
        <w:rPr>
          <w:lang w:val="id_ID" w:bidi="id_ID"/>
        </w:rPr>
      </w:r>
      <w:r>
        <w:rPr>
          <w:lang w:val="id_ID" w:bidi="id_ID"/>
        </w:rPr>
        <w:t>Pagi-pagi sekali, Yesus pergi sendiri ke satu tempat seorang diri. Orang-orang mencari Yesus ke mana-mana. Mereka akhirnya menemukan Dia dan memohon kepada-Nya untuk tidak meninggalkan Kapernaum. Tetapi Yesus menjelaskan bahwa Dia diutus untuk memberitakan kabar baik tentang kerajaan Allah di banyak kota lain. Jadi, Yesus terus melakukan perjalanan dan mengajar dalam sinagoge-sinagoge di seluruh Yudea.</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Dalam sesi ini, kelompok akan mendramatisir kisah tersebut.</w:t>
      </w:r>
    </w:p>
    <w:p>
      <w:pPr/>
      <w:r>
        <w:rPr>
          <w:lang w:val="id_ID" w:bidi="id_ID"/>
        </w:rPr>
      </w:r>
      <w:r>
        <w:rPr>
          <w:lang w:val="id_ID" w:bidi="id_ID"/>
        </w:rPr>
        <w:t>Kisah ini memiliki empat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Orang yang kerasukan roh jahat</w:t>
      </w:r>
    </w:p>
    <w:p>
      <w:pPr>
        <w:pStyle w:val="ListBullet"/>
        <w:spacing w:line="240" w:lineRule="auto"/>
        <w:ind w:left="720"/>
      </w:pPr>
      <w:r>
        <w:rPr>
          <w:lang w:val="id_ID" w:bidi="id_ID"/>
        </w:rPr>
      </w:r>
      <w:r>
        <w:rPr>
          <w:lang w:val="id_ID" w:bidi="id_ID"/>
        </w:rPr>
        <w:t>Roh jahat</w:t>
      </w:r>
    </w:p>
    <w:p>
      <w:pPr>
        <w:pStyle w:val="ListBullet"/>
        <w:spacing w:line="240" w:lineRule="auto"/>
        <w:ind w:left="720"/>
      </w:pPr>
      <w:r>
        <w:rPr>
          <w:lang w:val="id_ID" w:bidi="id_ID"/>
        </w:rPr>
      </w:r>
      <w:r>
        <w:rPr>
          <w:lang w:val="id_ID" w:bidi="id_ID"/>
        </w:rPr>
        <w:t xml:space="preserve">Orang-orang Kapernaum </w:t>
      </w:r>
    </w:p>
    <w:p>
      <w:pPr>
        <w:pStyle w:val="ListBullet"/>
        <w:spacing w:line="240" w:lineRule="auto"/>
        <w:ind w:left="720"/>
      </w:pPr>
      <w:r>
        <w:rPr>
          <w:lang w:val="id_ID" w:bidi="id_ID"/>
        </w:rPr>
      </w:r>
      <w:r>
        <w:rPr>
          <w:lang w:val="id_ID" w:bidi="id_ID"/>
        </w:rPr>
        <w:t>Simon</w:t>
      </w:r>
    </w:p>
    <w:p>
      <w:pPr>
        <w:pStyle w:val="ListBullet"/>
        <w:spacing w:line="240" w:lineRule="auto"/>
        <w:ind w:left="720"/>
      </w:pPr>
      <w:r>
        <w:rPr>
          <w:lang w:val="id_ID" w:bidi="id_ID"/>
        </w:rPr>
      </w:r>
      <w:r>
        <w:rPr>
          <w:lang w:val="id_ID" w:bidi="id_ID"/>
        </w:rPr>
        <w:t>Ibu mertua Simon</w:t>
      </w:r>
    </w:p>
    <w:p>
      <w:pPr/>
      <w:r>
        <w:rPr>
          <w:lang w:val="id_ID" w:bidi="id_ID"/>
        </w:rPr>
      </w:r>
      <w:r>
        <w:rPr>
          <w:lang w:val="id_ID" w:bidi="id_ID"/>
        </w:rPr>
        <w:t>Mintalah kelompok untuk memerankan kisah itu dua kali. Pertama, minta mereka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itu untuk pertama kali, perhatikan dialog, alur, plot, dan kronologi kisah tersebut.</w:t>
      </w:r>
    </w:p>
    <w:p>
      <w:pPr/>
      <w:r>
        <w:rPr>
          <w:lang w:val="id_ID" w:bidi="id_ID"/>
        </w:rPr>
      </w:r>
      <w:r>
        <w:rPr>
          <w:lang w:val="id_ID" w:bidi="id_ID"/>
        </w:rPr>
        <w:t>Ingatlah bahwa roh jahat menguasai orang itu. Ini bisa ditunjukkan oleh orang yang berperan sebagai roh jahat yang bersembunyi di balik orang yang dirasuk dan menggerakkan lengannya. Orang yang berperan sebagai roh jahat dapat berbisik ke telinga orang yang dirasuk dan menunjukkan rasa takut kepada Yesus.</w:t>
      </w:r>
    </w:p>
    <w:p>
      <w:pPr/>
      <w:r>
        <w:rPr>
          <w:lang w:val="id_ID" w:bidi="id_ID"/>
        </w:rPr>
      </w:r>
      <w:r>
        <w:rPr>
          <w:lang w:val="id_ID" w:bidi="id_ID"/>
        </w:rPr>
        <w:t xml:space="preserve">Ketika orang itu jatuh, Anda bisa menyuruh aktor yang memerankan roh jahat untuk menjatuhkan orang itu dan meninggalkan adegan. </w:t>
      </w:r>
    </w:p>
    <w:p>
      <w:pPr/>
      <w:r>
        <w:rPr>
          <w:lang w:val="id_ID" w:bidi="id_ID"/>
        </w:rPr>
      </w:r>
      <w:r>
        <w:rPr>
          <w:lang w:val="id_ID" w:bidi="id_ID"/>
        </w:rPr>
        <w:t xml:space="preserve">Saat kelompok memerankan kisah ini untuk kedua kalinya, hentikan mereka pada titik-titik tertentu. </w:t>
      </w:r>
    </w:p>
    <w:p>
      <w:pPr/>
      <w:r>
        <w:rPr>
          <w:lang w:val="id_ID" w:bidi="id_ID"/>
        </w:rPr>
      </w:r>
      <w:r>
        <w:rPr>
          <w:lang w:val="id_ID" w:bidi="id_ID"/>
        </w:rPr>
        <w:t>Setelah Yesus meninggalkan kampung halaman-Nya, Dia pergi ke Kapernaum. Pengajaran Yesus membuat orang-orang kagum. Seorang laki-laki yang dirasuk roh jahat mengenali Yesus dan meminta-Nya pergi.</w:t>
      </w:r>
    </w:p>
    <w:p>
      <w:pPr/>
      <w:r>
        <w:rPr>
          <w:lang w:val="id_ID" w:bidi="id_ID"/>
        </w:rPr>
      </w:r>
      <w:r>
        <w:rPr>
          <w:lang w:val="id_ID" w:bidi="id_ID"/>
        </w:rPr>
        <w:t>Hentikan adegannya: Tanyakan kepada para aktor yang memerankan orang-orang, ”Bagaimana perasaan kalian?” Anda mungkin mendengar, "Kagum." "Dia mengajar dengan otoritas seperti itu!" "Allah akhirnya mengutus Juruselamat untuk kita. Ulangi adegannya.</w:t>
      </w:r>
    </w:p>
    <w:p>
      <w:pPr/>
      <w:r>
        <w:rPr>
          <w:lang w:val="id_ID" w:bidi="id_ID"/>
        </w:rPr>
      </w:r>
      <w:r>
        <w:rPr>
          <w:lang w:val="id_ID" w:bidi="id_ID"/>
        </w:rPr>
        <w:t>Yesus memerintahkan roh untuk meninggalkan orang itu. Roh jahat meninggalkan orang itu. Orang itu tidak terluka lagi.</w:t>
      </w:r>
    </w:p>
    <w:p>
      <w:pPr/>
      <w:r>
        <w:rPr>
          <w:lang w:val="id_ID" w:bidi="id_ID"/>
        </w:rPr>
      </w:r>
      <w:r>
        <w:rPr>
          <w:lang w:val="id_ID" w:bidi="id_ID"/>
        </w:rPr>
        <w:t>Hentikan adegannya: Tanyakan kepada aktor yang memerankan orang yang dirasuk roh jahat, ”Bagaimana perasaan Anda” Anda mungkin mendengar, "Saya bebas!" "Lega." "Terima kasih, Yesus." "Sekarang saya bisa kembali ke keluargaku." Ulangi adegannya.</w:t>
      </w:r>
    </w:p>
    <w:p>
      <w:pPr/>
      <w:r>
        <w:rPr>
          <w:lang w:val="id_ID" w:bidi="id_ID"/>
        </w:rPr>
      </w:r>
      <w:r>
        <w:rPr>
          <w:lang w:val="id_ID" w:bidi="id_ID"/>
        </w:rPr>
        <w:t>Banyak orang bertanya-tanya tentang otoritas dan kuasa dari perkataan Yesus, karena mereka melihat roh jahat pergi atas perintah Yesus. Setiap desa di seluruh wilayah mendengar tentang Yesus.</w:t>
      </w:r>
    </w:p>
    <w:p>
      <w:pPr/>
      <w:r>
        <w:rPr>
          <w:lang w:val="id_ID" w:bidi="id_ID"/>
        </w:rPr>
      </w:r>
      <w:r>
        <w:rPr>
          <w:lang w:val="id_ID" w:bidi="id_ID"/>
        </w:rPr>
        <w:t>Kemudian Yesus pergi ke rumah Simon. Ibu mertua Simon sedang sakit demam tinggi. Orang-orang meminta Yesus untuk menyembuhkannya. Yesus menyembuhkannya dan ia segera berdiri untuk membuat makanan.</w:t>
      </w:r>
    </w:p>
    <w:p>
      <w:pPr/>
      <w:r>
        <w:rPr>
          <w:lang w:val="id_ID" w:bidi="id_ID"/>
        </w:rPr>
      </w:r>
      <w:r>
        <w:rPr>
          <w:lang w:val="id_ID" w:bidi="id_ID"/>
        </w:rPr>
        <w:t>Hentikan adegannya: Tanyakan kepada aktor yang memerankan ibu mertua Simon, ”Bagaimana perasaan Anda?” Anda mungkin mendengar, "Merasa rendah hati." "Saya ingin menunjukkan kepada Yesus betapa bersyukurnya saya." "Saya sangat bahagia Simon adalah murid Yesus." Ulangi adegannya.</w:t>
      </w:r>
    </w:p>
    <w:p>
      <w:pPr/>
      <w:r>
        <w:rPr>
          <w:lang w:val="id_ID" w:bidi="id_ID"/>
        </w:rPr>
      </w:r>
      <w:r>
        <w:rPr>
          <w:lang w:val="id_ID" w:bidi="id_ID"/>
        </w:rPr>
        <w:t xml:space="preserve">Pada malam hari, orang-orang membawa kepada Yesus semua orang yang sakit atau kerasukan roh jahat. Yesus menyembuhkan orang-orang sakit dan membebaskan orang-orang dari roh-roh jahat. </w:t>
      </w:r>
    </w:p>
    <w:p>
      <w:pPr/>
      <w:r>
        <w:rPr>
          <w:lang w:val="id_ID" w:bidi="id_ID"/>
        </w:rPr>
      </w:r>
      <w:r>
        <w:rPr>
          <w:lang w:val="id_ID" w:bidi="id_ID"/>
        </w:rPr>
        <w:t>Yesus pergi ke satu tempat sendirian. Orang-orang mencari dan menemukan Yesus. Orang-orang meminta Yesus untuk tinggal. Tetapi Yesus mengatakan Dia harus pergi ke tempat-tempat lain untuk memberitakan kabar baik. Jadi, Yesus terus melakukan perjalanan dan mengajar di sinagoge-sinagoge di seluruh Yudea.</w:t>
      </w:r>
    </w:p>
    <w:p>
      <w:pPr/>
      <w:r>
        <w:rPr>
          <w:lang w:val="id_ID" w:bidi="id_ID"/>
        </w:rPr>
      </w:r>
      <w:r>
        <w:rPr>
          <w:lang w:val="id_ID" w:bidi="id_ID"/>
        </w:rPr>
        <w:t>Hentikan adegannya: Tanyakan kepada pemeran Yesus, ”Bagaimana perasaan Anda?” Anda mungkin mendengar, "Terpilih." "Saya hanya bisa terus melangkah karena kekuatan Allah." "Saya merasa belas kasihan kepada orang-orang itu."</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MENGISI CELAH</w:t>
      </w:r>
    </w:p>
    <w:p>
      <w:pPr/>
      <w:r>
        <w:rPr>
          <w:lang w:val="id_ID" w:bidi="id_ID"/>
        </w:rPr>
      </w:r>
      <w:r>
        <w:rPr>
          <w:lang w:val="id_ID" w:bidi="id_ID"/>
        </w:rPr>
        <w:t>LUKAS 4:31–44</w:t>
      </w:r>
    </w:p>
    <w:p>
      <w:pPr/>
      <w:r>
        <w:rPr>
          <w:lang w:val="id_ID" w:bidi="id_ID"/>
        </w:rPr>
      </w:r>
      <w:r>
        <w:rPr>
          <w:lang w:val="id_ID" w:bidi="id_ID"/>
        </w:rPr>
        <w:t>Dengarkan teks sebanyak satu kali dalam versi yang paling mudah dimengerti.</w:t>
      </w:r>
    </w:p>
    <w:p>
      <w:pPr/>
      <w:r>
        <w:rPr>
          <w:lang w:val="id_ID" w:bidi="id_ID"/>
        </w:rPr>
      </w:r>
      <w:r>
        <w:rPr>
          <w:lang w:val="id_ID" w:bidi="id_ID"/>
        </w:rPr>
        <w:t xml:space="preserve">Yesus melakukan perjalanan dari Nazaret pulang ke Kapernaum. Dia mulai mengajar orang-orang dalam sinagoge Kapernaum pada hari Sabat. Pastikan untuk menerjemahkan </w:t>
      </w:r>
      <w:r>
        <w:rPr>
          <w:b/>
          <w:lang w:val="id_ID" w:bidi="id_ID"/>
        </w:rPr>
        <w:t>sinagoge</w:t>
      </w:r>
      <w:r>
        <w:rPr>
          <w:lang w:val="id_ID" w:bidi="id_ID"/>
        </w:rPr>
        <w:t xml:space="preserve"> dan </w:t>
      </w:r>
      <w:r>
        <w:rPr>
          <w:b/>
          <w:lang w:val="id_ID" w:bidi="id_ID"/>
        </w:rPr>
        <w:t>Sabat</w:t>
      </w:r>
      <w:r>
        <w:rPr>
          <w:lang w:val="id_ID" w:bidi="id_ID"/>
        </w:rPr>
        <w:t xml:space="preserve"> dengan cara yang sama seperti yang telah Anda lakukan di bagian Lukas sebelumnya. Kedua istilah bisa ditemukan dalam glosarium utama. Orang-orang kagum pada pengajaran Yesus karena Dia mengajar dengan </w:t>
      </w:r>
      <w:r>
        <w:rPr>
          <w:b/>
          <w:lang w:val="id_ID" w:bidi="id_ID"/>
        </w:rPr>
        <w:t>otoritas</w:t>
      </w:r>
      <w:r>
        <w:rPr>
          <w:lang w:val="id_ID" w:bidi="id_ID"/>
        </w:rPr>
        <w:t>. Lukas menggunakan kata otoritas yang berarti hak yang diberikan kepada seseorang untuk bertindak. Ini berbeda dari kekuatan karena kekuatan adalah kemampuan seseorang dalam diri mereka untuk melakukan sesuatu.</w:t>
      </w:r>
    </w:p>
    <w:p>
      <w:pPr/>
      <w:r>
        <w:rPr>
          <w:lang w:val="id_ID" w:bidi="id_ID"/>
        </w:rPr>
      </w:r>
      <w:r>
        <w:rPr>
          <w:lang w:val="id_ID" w:bidi="id_ID"/>
        </w:rPr>
        <w:t>Alat pengajaran: Anda mungkin perlu memberikan sebuah contoh dari kehidupan sehari-hari tim untuk menunjukkan apa yang dimaksud otoritas. Mungkin berguna untuk menggunakan contoh dari kehidupan pemerintah lokal atau desa. Pekerja pemerintah hanya manusia. Ia tidak memiliki kekuasaan, bertindak sendiri, untuk menegakkan apa pun. Bahkan jika ia berusaha untuk menegakkan hukum, banyak orang mungkin mematuhi atau tidak mematuhinya. Namun, ketika pemerintah memberinya otoritas, Dia mungkin kemudian bertindak untuk menegakkan hukum.</w:t>
      </w:r>
    </w:p>
    <w:p>
      <w:pPr/>
      <w:r>
        <w:rPr>
          <w:lang w:val="id_ID" w:bidi="id_ID"/>
        </w:rPr>
      </w:r>
      <w:r>
        <w:rPr>
          <w:lang w:val="id_ID" w:bidi="id_ID"/>
        </w:rPr>
        <w:t xml:space="preserve">Ketika sedang mengajar, seorang pria yang dirasuki oleh iblis berteriak kepada-Nya. </w:t>
      </w:r>
      <w:r>
        <w:rPr>
          <w:b/>
          <w:lang w:val="id_ID" w:bidi="id_ID"/>
        </w:rPr>
        <w:t>Iblis</w:t>
      </w:r>
      <w:r>
        <w:rPr>
          <w:lang w:val="id_ID" w:bidi="id_ID"/>
        </w:rPr>
        <w:t xml:space="preserve"> adalah </w:t>
      </w:r>
      <w:r>
        <w:rPr>
          <w:b/>
          <w:lang w:val="id_ID" w:bidi="id_ID"/>
        </w:rPr>
        <w:t>roh jahat</w:t>
      </w:r>
      <w:r>
        <w:rPr>
          <w:lang w:val="id_ID" w:bidi="id_ID"/>
        </w:rPr>
        <w:t>. Semua roh jahat itu najis karena mereka tidak layak untuk melayani Allah. Roh jahat adalah makhluk rohani yang melayani Setan dan berada di bawah otoritasnya. Mereka memiliki kekuatan untuk menindas orang-orang dan mengendalikan pikiran serta tindakan mereka. Kita tahu dari Alkitab bahwa roh jahat diciptakan oleh Allah dan memilih untuk tidak mematuhi-Nya. Namun, beberapa bahasa tidak memiliki istilah yang dapat menggambarkannya dengan memadai.</w:t>
      </w:r>
    </w:p>
    <w:p>
      <w:pPr/>
      <w:r>
        <w:rPr>
          <w:lang w:val="id_ID" w:bidi="id_ID"/>
        </w:rPr>
      </w:r>
      <w:r>
        <w:rPr>
          <w:lang w:val="id_ID" w:bidi="id_ID"/>
        </w:rPr>
        <w:t>Cobalah untuk memilih sebuah kata dalam bahasa Anda yang mengacu kepada suatu makhluk roh independen yang jahat dan menentang Allah. Jika ada, Anda juga dapat menggunakan kata netral untuk roh yang independen dan menambahkan deskripsi seperti roh dari Setan, atau roh buruk/jahat.</w:t>
      </w:r>
    </w:p>
    <w:p>
      <w:pPr/>
      <w:r>
        <w:rPr>
          <w:lang w:val="id_ID" w:bidi="id_ID"/>
        </w:rPr>
      </w:r>
      <w:r>
        <w:rPr>
          <w:lang w:val="id_ID" w:bidi="id_ID"/>
        </w:rPr>
        <w:t xml:space="preserve">Roh jahat takut kalau Yesus akan </w:t>
      </w:r>
      <w:r>
        <w:rPr>
          <w:b/>
          <w:lang w:val="id_ID" w:bidi="id_ID"/>
        </w:rPr>
        <w:t>menghancurkannya</w:t>
      </w:r>
      <w:r>
        <w:rPr>
          <w:lang w:val="id_ID" w:bidi="id_ID"/>
        </w:rPr>
        <w:t xml:space="preserve">. Ini mengacu kepada Yesus yang menyuruh roh jahat keluar dari orang itu ke tempat di mana ia akan dipenjara sampai penghakiman terakhir Allah. Roh jahat takut Yesus akan menghancurkan kekuatannya. Roh jahat menyebut Yesus </w:t>
      </w:r>
      <w:r>
        <w:rPr>
          <w:b/>
          <w:lang w:val="id_ID" w:bidi="id_ID"/>
        </w:rPr>
        <w:t>sebagai Yang Kudus dari Allah</w:t>
      </w:r>
      <w:r>
        <w:rPr>
          <w:lang w:val="id_ID" w:bidi="id_ID"/>
        </w:rPr>
        <w:t xml:space="preserve">. Pastikan untuk menerjemahkan </w:t>
      </w:r>
      <w:r>
        <w:rPr>
          <w:b/>
          <w:lang w:val="id_ID" w:bidi="id_ID"/>
        </w:rPr>
        <w:t>kudus</w:t>
      </w:r>
      <w:r>
        <w:rPr>
          <w:lang w:val="id_ID" w:bidi="id_ID"/>
        </w:rPr>
        <w:t xml:space="preserve"> dengan cara yang sama seperti yang telah Anda lakukan sebelumnya. Yesus memerintahkan roh jahat untuk diam dan keluar dari orang itu. Roh jahat itu pergi. Roh jahat itu pergi bukan karena ia ingin, melainkan karena Yesus yang memerintahkannya.</w:t>
      </w:r>
    </w:p>
    <w:p>
      <w:pPr/>
      <w:r>
        <w:rPr>
          <w:lang w:val="id_ID" w:bidi="id_ID"/>
        </w:rPr>
      </w:r>
      <w:r>
        <w:rPr>
          <w:lang w:val="id_ID" w:bidi="id_ID"/>
        </w:rPr>
        <w:t xml:space="preserve">Yesus berangkat dari sinagoge dan pergi ke rumah Simon. Ini adalah pertama kalinya Lukas menyebut Simon. Lukas kemudian akan merujuk dia sebagai Petrus. Mungkin akan membantu untuk menambahkan pada terjemahan Anda bahwa ia juga disebut Petrus. Ibu mertua Simon sakit. Yesus membungkuk kepadanya dan menegur demam. </w:t>
      </w:r>
      <w:r>
        <w:rPr>
          <w:b/>
          <w:lang w:val="id_ID" w:bidi="id_ID"/>
        </w:rPr>
        <w:t>Menegur</w:t>
      </w:r>
      <w:r>
        <w:rPr>
          <w:lang w:val="id_ID" w:bidi="id_ID"/>
        </w:rPr>
        <w:t xml:space="preserve"> berarti berbicara dengan keras. Yesus memerintahkan demam untuk pergi dan terjadi. Lukas menggambarkan Yesus menyembuhkan wanita ini dengan cara yang sama saat dia menggambarkan Yesus mengusir roh jahat. Pastikan bahwa terjemahan Anda tidak menyiratkan bahwa semua penyakit disebabkan oleh roh jahat.</w:t>
      </w:r>
    </w:p>
    <w:p>
      <w:pPr/>
      <w:r>
        <w:rPr>
          <w:lang w:val="id_ID" w:bidi="id_ID"/>
        </w:rPr>
      </w:r>
      <w:r>
        <w:rPr>
          <w:lang w:val="id_ID" w:bidi="id_ID"/>
        </w:rPr>
        <w:t xml:space="preserve">Yesus terus menyembuhkan banyak orang, mengusir setan, dan memberitakan kabar baik. Iblis mengenali bahwa Dia adalah </w:t>
      </w:r>
      <w:r>
        <w:rPr>
          <w:b/>
          <w:lang w:val="id_ID" w:bidi="id_ID"/>
        </w:rPr>
        <w:t>Kristus atau Mesias</w:t>
      </w:r>
      <w:r>
        <w:rPr>
          <w:lang w:val="id_ID" w:bidi="id_ID"/>
        </w:rPr>
        <w:t xml:space="preserve">. Pastikan untuk menerjemahkannya dengan cara yang sama seperti yang telah Anda lakukan dalam terjemahan sebelumnya. Yesus tidak mengizinkan mereka untuk berbicara dan mengutus mereka pergi. Rakyat Kapernaum menginginkan Yesus tinggal, tetapi Dia mengatakan Dia harus memberitakan </w:t>
      </w:r>
      <w:r>
        <w:rPr>
          <w:b/>
          <w:lang w:val="id_ID" w:bidi="id_ID"/>
        </w:rPr>
        <w:t>kabar baik</w:t>
      </w:r>
      <w:r>
        <w:rPr>
          <w:lang w:val="id_ID" w:bidi="id_ID"/>
        </w:rPr>
        <w:t xml:space="preserve"> di kota-kota lain. Terjemahkan kabar baik dengan cara yang sama seperti yang telah Anda lakukan dalam terjemahan sebelumnya.</w:t>
      </w:r>
    </w:p>
    <w:p>
      <w:pPr/>
      <w:r>
        <w:rPr>
          <w:lang w:val="id_ID" w:bidi="id_ID"/>
        </w:rPr>
      </w:r>
      <w:r>
        <w:rPr>
          <w:lang w:val="id_ID" w:bidi="id_ID"/>
        </w:rPr>
        <w:t xml:space="preserve">Yesus menggunakan frasa </w:t>
      </w:r>
      <w:r>
        <w:rPr>
          <w:b/>
          <w:lang w:val="id_ID" w:bidi="id_ID"/>
        </w:rPr>
        <w:t>kerajaan Allah</w:t>
      </w:r>
      <w:r>
        <w:rPr>
          <w:lang w:val="id_ID" w:bidi="id_ID"/>
        </w:rPr>
        <w:t>. Ini tidak mengacu pada kerajaan fisik, melainkan waktu ketika Allah datang untuk memerintah dalam kehidupan dan hati banyak orang. Yesus datang untuk membawa bagian dari kerajaan Allah kepada banyak orang. Ini berarti banyak orang mengikuti Yesus sebagai raja, saling menolong, dan membagikan kasih Yesus kepada orang lain. Kelak Allah akan membawa kerajaan yang sempurna. Allah akan memerintah dengan sempurna atas umat-Nya, ketika itu tidak akan ada lagi penderitaan atau kejahatan, dan semua orang akan mematuhi-Nya. Ketika Yesus berbicara tentang Kerajaan Allah, orang-orang tidak mengerti itu, jadi itu terasa seperti misteri bagi mereka. Mereka harus benar-benar mendengarkan Yesus untuk memahami apa yang dikatakan-Nya. Yesus menjelaskan misteri Kerajaan Allah ini melalui perumpamaan-Nya. Kita mengalami Kerajaan Allah sekarang ini ketika kita mendengarkan Dia dan mematuhi-Nya dengan mengikuti Yesus. Kerajaan Allah bisa ditemukan dalam glosarium utama.</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 xml:space="preserve">Dengarkan rekaman nats ini dalam versi terjemahan yang paling mudah dimengerti. </w:t>
      </w:r>
    </w:p>
    <w:p>
      <w:pPr/>
      <w:r>
        <w:rPr>
          <w:lang w:val="id_ID" w:bidi="id_ID"/>
        </w:rPr>
      </w:r>
      <w:r>
        <w:rPr>
          <w:lang w:val="id_ID" w:bidi="id_ID"/>
        </w:rPr>
        <w:t xml:space="preserve">Dalam sesi ini, ceritakan kembali nats ini, secara berkelompok, dalam bahasa Anda sendiri. </w:t>
      </w:r>
    </w:p>
    <w:p>
      <w:pPr/>
      <w:r>
        <w:rPr>
          <w:lang w:val="id_ID" w:bidi="id_ID"/>
        </w:rPr>
      </w:r>
      <w:r>
        <w:rPr>
          <w:lang w:val="id_ID" w:bidi="id_ID"/>
        </w:rPr>
        <w:t xml:space="preserve">Pertama, seluruh kelompok harus berlatih menceritakan bagian itu dalam bahasa Anda sendiri. Ingatlah untuk memasukkan hal-hal yang Anda putuskan dalam langkah sebelumnya, seperti kronologi, kata, frasa, emosi, atau apa pun yang Anda diskusikan. </w:t>
      </w:r>
    </w:p>
    <w:p>
      <w:pPr/>
      <w:r>
        <w:rPr>
          <w:lang w:val="id_ID" w:bidi="id_ID"/>
        </w:rPr>
      </w:r>
      <w:r>
        <w:rPr>
          <w:lang w:val="id_ID" w:bidi="id_ID"/>
        </w:rPr>
        <w:t xml:space="preserve">Seorang anggota kelompok harus menyampaikan beberapa kalimat dari nats itu dan berhenti sejenak. Seorang anggota lain harus menceritakan bagian selanjutnya dari nats itu dan berhenti sejenak. Lakukan ini sampai kelompok itu telah menceritakan kembali semua nats tersebut. Anggota-anggota kelompok dapat saling memperbaiki dalam tahap ini. </w:t>
      </w:r>
    </w:p>
    <w:p>
      <w:pPr/>
      <w:r>
        <w:rPr>
          <w:lang w:val="id_ID" w:bidi="id_ID"/>
        </w:rPr>
      </w:r>
      <w:r>
        <w:rPr>
          <w:lang w:val="id_ID" w:bidi="id_ID"/>
        </w:rPr>
        <w:t xml:space="preserve">Hentikan sebentar rekaman suara ini di sini. </w:t>
      </w:r>
    </w:p>
    <w:p>
      <w:pPr/>
      <w:r>
        <w:rPr>
          <w:lang w:val="id_ID" w:bidi="id_ID"/>
        </w:rPr>
      </w:r>
      <w:r>
        <w:rPr>
          <w:lang w:val="id_ID" w:bidi="id_ID"/>
        </w:rPr>
        <w:t xml:space="preserve">Selanjutnya, setiap anggota kelompok harus menceritakan seluruh nats tersebut tanpa gangguan setidaknya satu kali. Seorang anggota kelompok dapat menggunakan benda apa saja, gerakan, atau papan cerita untuk membantu mereka mengingat bagian nats ayat-ayat Alkitab tersebut. </w:t>
      </w:r>
    </w:p>
    <w:p>
      <w:pPr/>
      <w:r>
        <w:rPr>
          <w:lang w:val="id_ID" w:bidi="id_ID"/>
        </w:rPr>
      </w:r>
      <w:r>
        <w:rPr>
          <w:lang w:val="id_ID" w:bidi="id_ID"/>
        </w:rPr>
        <w:t xml:space="preserve">Hentikan sebentar rekaman suara ini di sini. </w:t>
      </w:r>
    </w:p>
    <w:p>
      <w:pPr/>
      <w:r>
        <w:rPr>
          <w:lang w:val="id_ID" w:bidi="id_ID"/>
        </w:rPr>
      </w:r>
      <w:r>
        <w:rPr>
          <w:lang w:val="id_ID" w:bidi="id_ID"/>
        </w:rPr>
        <w:t xml:space="preserve">Selanjutnya, kelompok dapat memutuskan versi mana dari nats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sebentar rekaman suara ini di sini. </w:t>
      </w:r>
    </w:p>
    <w:p>
      <w:pPr/>
      <w:r>
        <w:rPr>
          <w:lang w:val="id_ID" w:bidi="id_ID"/>
        </w:rPr>
      </w:r>
      <w:r>
        <w:rPr>
          <w:lang w:val="id_ID" w:bidi="id_ID"/>
        </w:rPr>
        <w:t xml:space="preserve">Akhirnya, kelompok dapat menyusun versi akhir dari nats itu yang disetujui oleh semua anggota kelompok. Setiap anggota kelompok harus berlatih menceritakan versi akhir dari nats tersebut. </w:t>
      </w:r>
      <w:r>
        <w:rPr>
          <w:lang w:val="id_ID" w:bidi="id_ID"/>
        </w:rPr>
      </w:r>
      <w:r>
        <w:rPr>
          <w:lang w:val="id_ID" w:bidi="id_ID"/>
        </w:rPr>
      </w:r>
    </w:p>
    <w:p>
      <w:pPr/>
      <w:r>
        <w:rPr>
          <w:lang w:val="id_ID" w:bidi="id_ID"/>
        </w:rPr>
      </w:r>
    </w:p>
    <w:p>
      <w:pPr>
        <w:pStyle w:val="Heading2"/>
      </w:pPr>
      <w:r>
        <w:rPr>
          <w:lang w:val="id_ID" w:bidi="id_ID"/>
        </w:rPr>
        <w:t>Lukas 4:31–44</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138">
        <w:r>
          <w:rPr>
            <w:lang w:val="id_ID" w:bidi="id_ID"/>
          </w:rPr>
          <w:rPr>
            <w:color w:val="0000EE"/>
            <w:u w:val="single"/>
          </w:rPr>
          <w:t>Dengar dan Renungkan</w:t>
        </w:r>
      </w:hyperlink>
      <w:r>
        <w:rPr>
          <w:lang w:val="id_ID" w:bidi="id_ID"/>
        </w:rPr>
        <w:t xml:space="preserve"> (659 KB)</w:t>
      </w:r>
      <w:r>
        <w:rPr>
          <w:lang w:val="id_ID" w:bidi="id_ID"/>
        </w:rPr>
      </w:r>
    </w:p>
    <w:p>
      <w:pPr>
        <w:pStyle w:val="ListBullet"/>
        <w:spacing w:line="240" w:lineRule="auto"/>
        <w:ind w:left="720"/>
      </w:pPr>
      <w:r>
        <w:rPr>
          <w:lang w:val="id_ID" w:bidi="id_ID"/>
        </w:rPr>
      </w:r>
      <w:hyperlink r:id="rId139">
        <w:r>
          <w:rPr>
            <w:lang w:val="id_ID" w:bidi="id_ID"/>
          </w:rPr>
          <w:rPr>
            <w:color w:val="0000EE"/>
            <w:u w:val="single"/>
          </w:rPr>
          <w:t>Menyiapkan Panggung</w:t>
        </w:r>
      </w:hyperlink>
      <w:r>
        <w:rPr>
          <w:lang w:val="id_ID" w:bidi="id_ID"/>
        </w:rPr>
        <w:t xml:space="preserve"> (2.3 MB)</w:t>
      </w:r>
      <w:r>
        <w:rPr>
          <w:lang w:val="id_ID" w:bidi="id_ID"/>
        </w:rPr>
      </w:r>
    </w:p>
    <w:p>
      <w:pPr>
        <w:pStyle w:val="ListBullet"/>
        <w:spacing w:line="240" w:lineRule="auto"/>
        <w:ind w:left="720"/>
      </w:pPr>
      <w:r>
        <w:rPr>
          <w:lang w:val="id_ID" w:bidi="id_ID"/>
        </w:rPr>
      </w:r>
      <w:hyperlink r:id="rId140">
        <w:r>
          <w:rPr>
            <w:lang w:val="id_ID" w:bidi="id_ID"/>
          </w:rPr>
          <w:rPr>
            <w:color w:val="0000EE"/>
            <w:u w:val="single"/>
          </w:rPr>
          <w:t>Menjelaskan Adegan</w:t>
        </w:r>
      </w:hyperlink>
      <w:r>
        <w:rPr>
          <w:lang w:val="id_ID" w:bidi="id_ID"/>
        </w:rPr>
        <w:t xml:space="preserve"> (3.3 MB)</w:t>
      </w:r>
      <w:r>
        <w:rPr>
          <w:lang w:val="id_ID" w:bidi="id_ID"/>
        </w:rPr>
      </w:r>
    </w:p>
    <w:p>
      <w:pPr>
        <w:pStyle w:val="ListBullet"/>
        <w:spacing w:line="240" w:lineRule="auto"/>
        <w:ind w:left="720"/>
      </w:pPr>
      <w:r>
        <w:rPr>
          <w:lang w:val="id_ID" w:bidi="id_ID"/>
        </w:rPr>
      </w:r>
      <w:hyperlink r:id="rId141">
        <w:r>
          <w:rPr>
            <w:lang w:val="id_ID" w:bidi="id_ID"/>
          </w:rPr>
          <w:rPr>
            <w:color w:val="0000EE"/>
            <w:u w:val="single"/>
          </w:rPr>
          <w:t>Memperagakan Bacaan</w:t>
        </w:r>
      </w:hyperlink>
      <w:r>
        <w:rPr>
          <w:lang w:val="id_ID" w:bidi="id_ID"/>
        </w:rPr>
        <w:t xml:space="preserve"> (2.9 MB)</w:t>
      </w:r>
      <w:r>
        <w:rPr>
          <w:lang w:val="id_ID" w:bidi="id_ID"/>
        </w:rPr>
      </w:r>
    </w:p>
    <w:p>
      <w:pPr>
        <w:pStyle w:val="ListBullet"/>
        <w:spacing w:line="240" w:lineRule="auto"/>
        <w:ind w:left="720"/>
      </w:pPr>
      <w:r>
        <w:rPr>
          <w:lang w:val="id_ID" w:bidi="id_ID"/>
        </w:rPr>
      </w:r>
      <w:hyperlink r:id="rId142">
        <w:r>
          <w:rPr>
            <w:lang w:val="id_ID" w:bidi="id_ID"/>
          </w:rPr>
          <w:rPr>
            <w:color w:val="0000EE"/>
            <w:u w:val="single"/>
          </w:rPr>
          <w:t>Menyampaikan Firman Tuhan</w:t>
        </w:r>
      </w:hyperlink>
      <w:r>
        <w:rPr>
          <w:lang w:val="id_ID" w:bidi="id_ID"/>
        </w:rPr>
        <w:t xml:space="preserve"> (1.7 MB)</w:t>
      </w:r>
      <w:r>
        <w:rPr>
          <w:lang w:val="id_ID" w:bidi="id_ID"/>
        </w:rPr>
      </w:r>
      <w:r>
        <w:rPr>
          <w:lang w:val="id_ID" w:bidi="id_ID"/>
        </w:rPr>
      </w:r>
      <w:r>
        <w:rPr>
          <w:lang w:val="id_ID" w:bidi="id_ID"/>
        </w:rPr>
      </w:r>
    </w:p>
    <w:p>
      <w:pPr/>
      <w:r>
        <w:rPr>
          <w:lang w:val="id_ID" w:bidi="id_ID"/>
        </w:rPr>
      </w:r>
    </w:p>
    <w:p>
      <w:pPr>
        <w:pStyle w:val="Heading2"/>
      </w:pPr>
      <w:r>
        <w:rPr>
          <w:lang w:val="id_ID" w:bidi="id_ID"/>
        </w:rPr>
        <w:t>Lukas 5:1–11</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 xml:space="preserve">Dengarkan Lukas 5:1–11 dan renungkan dalam hati Anda. Dengarkan teks sebanyak tiga kali (dalam tiga terjemahan yang berbeda, jika memungkinkan). Kemudian diskusikan pertanyaan berikut dalam kelompok: </w:t>
      </w:r>
    </w:p>
    <w:p>
      <w:pPr>
        <w:pStyle w:val="ListBullet"/>
        <w:spacing w:line="240" w:lineRule="auto"/>
        <w:ind w:left="720"/>
      </w:pPr>
      <w:r>
        <w:rPr>
          <w:lang w:val="id_ID" w:bidi="id_ID"/>
        </w:rPr>
      </w:r>
      <w:r>
        <w:rPr>
          <w:lang w:val="id_ID" w:bidi="id_ID"/>
        </w:rPr>
        <w:t xml:space="preserve">Apa yang Anda suka dalam kisah ini? </w:t>
      </w:r>
    </w:p>
    <w:p>
      <w:pPr>
        <w:pStyle w:val="ListBullet"/>
        <w:spacing w:line="240" w:lineRule="auto"/>
        <w:ind w:left="720"/>
      </w:pPr>
      <w:r>
        <w:rPr>
          <w:lang w:val="id_ID" w:bidi="id_ID"/>
        </w:rPr>
      </w:r>
      <w:r>
        <w:rPr>
          <w:lang w:val="id_ID" w:bidi="id_ID"/>
        </w:rPr>
        <w:t xml:space="preserve">Apa yang Anda tidak suka atau tidak mengerti? </w:t>
      </w:r>
    </w:p>
    <w:p>
      <w:pPr>
        <w:pStyle w:val="ListBullet"/>
        <w:spacing w:line="240" w:lineRule="auto"/>
        <w:ind w:left="720"/>
      </w:pPr>
      <w:r>
        <w:rPr>
          <w:lang w:val="id_ID" w:bidi="id_ID"/>
        </w:rPr>
      </w:r>
      <w:r>
        <w:rPr>
          <w:lang w:val="id_ID" w:bidi="id_ID"/>
        </w:rPr>
        <w:t xml:space="preserve">Apa yang diceritakan kisah ini tentang Yesus? </w:t>
      </w:r>
    </w:p>
    <w:p>
      <w:pPr>
        <w:pStyle w:val="ListBullet"/>
        <w:spacing w:line="240" w:lineRule="auto"/>
        <w:ind w:left="720"/>
      </w:pPr>
      <w:r>
        <w:rPr>
          <w:lang w:val="id_ID" w:bidi="id_ID"/>
        </w:rPr>
      </w:r>
      <w:r>
        <w:rPr>
          <w:lang w:val="id_ID" w:bidi="id_ID"/>
        </w:rPr>
        <w:t xml:space="preserve">Apa yang diceritakan kisah ini tentang orang-orang? </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Siapa kenalan Anda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 xml:space="preserve">Dengarkan teks satu kali dalam versi yang paling mudah dimengerti. </w:t>
      </w:r>
    </w:p>
    <w:p>
      <w:pPr/>
      <w:r>
        <w:rPr>
          <w:lang w:val="id_ID" w:bidi="id_ID"/>
        </w:rPr>
      </w:r>
      <w:r>
        <w:rPr>
          <w:lang w:val="id_ID" w:bidi="id_ID"/>
        </w:rPr>
        <w:t>Yesus terus mengajar di provinsi Galilea. Dalam kisah ini, Yesus mengajar di sebelah Danau Galilea. Sebuah tangkapan ikap yang ajaib membuat Simon, Yakobus, dan Yohanes meninggalkan pekerjaan mereka untuk mengikuti Yesus.</w:t>
      </w:r>
    </w:p>
    <w:p>
      <w:pPr/>
      <w:r>
        <w:rPr>
          <w:lang w:val="id_ID" w:bidi="id_ID"/>
        </w:rPr>
      </w:r>
      <w:r>
        <w:rPr>
          <w:lang w:val="id_ID" w:bidi="id_ID"/>
        </w:rPr>
        <w:t>Yesus mengajar satu kerumunan di sebelah Danau Genesaret. Ini adalah nama lain untuk Laut Galilea. Genesaret adalah wilayah di sudut barat laut laut tersebut, jadi laut itu kadang-kadang disebut sebagai Danau Genesaret. Laut atau Danau Galilea adalah satu badan air tawar di pedalaman. Panjangnya sekitar 21 kilometer dan lebarnya 11 kilometer. Kapernaum berada di ujung utara dari Laut Galilea, sehingga Yesus berada dekat dengan kota ini.</w:t>
      </w:r>
    </w:p>
    <w:p>
      <w:pPr/>
      <w:r>
        <w:rPr>
          <w:lang w:val="id_ID" w:bidi="id_ID"/>
        </w:rPr>
      </w:r>
      <w:r>
        <w:rPr>
          <w:lang w:val="id_ID" w:bidi="id_ID"/>
        </w:rPr>
        <w:t>Berhenti dan tunjukkan satu peta Danau Galilea dan di mana Yesus mengajar dalam hubungannya dengan Kapernaum.</w:t>
      </w:r>
    </w:p>
    <w:p>
      <w:pPr/>
      <w:r>
        <w:rPr>
          <w:lang w:val="id_ID" w:bidi="id_ID"/>
        </w:rPr>
      </w:r>
      <w:r>
        <w:rPr>
          <w:lang w:val="id_ID" w:bidi="id_ID"/>
        </w:rPr>
        <w:t>Kerumunan itu mendorong, berusaha mendekat kepada Yesus untuk mendengar apa yang Ia sedang ajarkan. Yesus mengajarkan firman Allah atau kabar baik tentang kerajaan Allah. Yesus melihat dua perahu nelayan yang telah ditarik ke darat. Perahu-perahu itu berada di darat sehingga tidak akan hanyut. Perahu-perahu ini terbuat dari kayu dan dapat mengangkut empat sampai lima belas orang. Para nelayan yang memiliki perahu-perahu itu telah meninggalkannya untuk pergi ke tempat yang tidak jauh. Salah satu dari nelayan-nelayan itu adalah Simon.</w:t>
      </w:r>
    </w:p>
    <w:p>
      <w:pPr/>
      <w:r>
        <w:rPr>
          <w:lang w:val="id_ID" w:bidi="id_ID"/>
        </w:rPr>
      </w:r>
      <w:r>
        <w:rPr>
          <w:lang w:val="id_ID" w:bidi="id_ID"/>
        </w:rPr>
        <w:t>Berhenti dan tunjukkan satu gambar perahu kepada tim Anda.</w:t>
      </w:r>
    </w:p>
    <w:p>
      <w:pPr/>
      <w:r>
        <w:rPr>
          <w:lang w:val="id_ID" w:bidi="id_ID"/>
        </w:rPr>
      </w:r>
      <w:r>
        <w:rPr>
          <w:lang w:val="id_ID" w:bidi="id_ID"/>
        </w:rPr>
        <w:t>Nelayan-nelayan itu sedang membersihkan jala mereka. Jala ini disebut jala kantong dan digunakan untuk memancing pada malam hari. Jala itu terbuat dari linen, sehingga ikan-ikan bisa melihatnya pada siang hari. Biasanya, dua sampai empat orang diperlukan untuk menggunakan jenis jala ini. Jala itu harus dibersihkan setiap pagi.</w:t>
      </w:r>
    </w:p>
    <w:p>
      <w:pPr/>
      <w:r>
        <w:rPr>
          <w:lang w:val="id_ID" w:bidi="id_ID"/>
        </w:rPr>
      </w:r>
      <w:r>
        <w:rPr>
          <w:lang w:val="id_ID" w:bidi="id_ID"/>
        </w:rPr>
        <w:t>Berhenti dan tunjukkan satu gambar jala kantong kepada tim Anda.</w:t>
      </w:r>
    </w:p>
    <w:p>
      <w:pPr/>
      <w:r>
        <w:rPr>
          <w:lang w:val="id_ID" w:bidi="id_ID"/>
        </w:rPr>
      </w:r>
      <w:r>
        <w:rPr>
          <w:lang w:val="id_ID" w:bidi="id_ID"/>
        </w:rPr>
        <w:t>Yesus melangkah masuk ke perahu Simon. Yesus sudah mengenal Simon dari Kapernaum. Yesus meminta Simon untuk mengapungkan perahunya ke air dan mendorongnya tidak jauh dari darat. Yesus melakukan ini supaya kerumunan itu dapat melihat dan mendengar-Nya dengan baik. Simon taat dan Yesus mengajar dari perahu. Ketika Dia selesai mengajar, Yesus meminta Simon untuk memindahkan perahu lebih jauh dari darat yang airnya lebih dalam. Yesus mengatakan kepada Simon untuk menebarkan atau melemparkan jalanya ke dalam air untuk menangkap ikan. Karena jaring ini membutuhkan setidaknya dua orang, ini berarti ada nelayan-nelayan lain di perahu Simon.</w:t>
      </w:r>
    </w:p>
    <w:p>
      <w:pPr/>
      <w:r>
        <w:rPr>
          <w:lang w:val="id_ID" w:bidi="id_ID"/>
        </w:rPr>
      </w:r>
      <w:r>
        <w:rPr>
          <w:lang w:val="id_ID" w:bidi="id_ID"/>
        </w:rPr>
        <w:t>Berhenti dan diskusikan: Apa maksudnya menjadi seorang ahli dalam suatu hal dalam budaya Anda? Bagaimana seseorang mengoreksi seorang ahli dalam budaya Anda?</w:t>
      </w:r>
    </w:p>
    <w:p>
      <w:pPr/>
      <w:r>
        <w:rPr>
          <w:lang w:val="id_ID" w:bidi="id_ID"/>
        </w:rPr>
      </w:r>
      <w:r>
        <w:rPr>
          <w:lang w:val="id_ID" w:bidi="id_ID"/>
        </w:rPr>
        <w:t>Simon adalah seorang nelayan yang terampil dan berpengalaman. Ia telah menjala ikan sepanjang malam dan tidak menangkap satu ikan pun. Simon tahu bahwa nelayan-nelayan tidak akan menangkap ikan jika mereka menurunkan jala. Namun Simon memanggil Yesus "Guru" dan mematuhi-Nya. Guru adalah satu gelar yang digunakan untuk menunjukkan penghormatan besar kepada seseorang dengan status yang lebih tinggi. Ini menunjukkan bahwa Simon menghormati Yesus. Simon memindahkan perahu itu lebih jauh dan menurunkan jala bersama nelayan-nelayannya. Begitu banyak ikan yang tertangkap dalam jala sehingga jala itu mulai koyak. Nelayan-nelayan itu memberi isyarat agar perahu lain datang membantu mereka. Mereka mungkin terlalu jauh bagi nelayan-nelayan yang lain untuk mendengar teriakan mereka Yakobus dan Yohanes adalah rekan-rekan bekerja Simon. Mereka datang dengan perahu kedua untuk membantu. Ada begitu banyak ikan dalam jala sehingga ikan-ikan itu memenuhi kedua perahu. Perahu-perahu itu begitu penuh sehingga mulai terisi oleh air.</w:t>
      </w:r>
    </w:p>
    <w:p>
      <w:pPr/>
      <w:r>
        <w:rPr>
          <w:lang w:val="id_ID" w:bidi="id_ID"/>
        </w:rPr>
      </w:r>
      <w:r>
        <w:rPr>
          <w:lang w:val="id_ID" w:bidi="id_ID"/>
        </w:rPr>
        <w:t>Simon, yang juga disebut Petrus, melihat betapa banyaknya ikan di perahu-perahu itu. Ia tahu bahwa Yesus telah melakukan satu mukjizat. Simon sujud kepada Yesus untuk menunjukkan rasa hormat. Simon memanggil Yesus "Tuhan." Tuhan mirip dengan Guru, tetapi Tuhan menunjukkan rasa hormat yang lebih besar. Orang-orang Yahudi juga menggunakan kata Tuhan untuk mengacu pada Allah. Simon menyadari bahwa Allah sedang bekerja melalui Yesus. Simon mengatakan kepada-Nya untuk pergi karena ia adalah seorang manusia berdosa. Ini bukan satu permintaan harfiah. Sebaliknya, Simon merasa tidak layak berada dekat Yesus karena ia memandang-Nya sebagai kudus, atau dikhususkan oleh Allah untuk satu tujuan khusus. Simon menganggap dirinya tidak layak karena ia adalah seorang manusia berdosa. Ia takut berada di hadapan Yesus yang kudus.</w:t>
      </w:r>
    </w:p>
    <w:p>
      <w:pPr/>
      <w:r>
        <w:rPr>
          <w:lang w:val="id_ID" w:bidi="id_ID"/>
        </w:rPr>
      </w:r>
      <w:r>
        <w:rPr>
          <w:lang w:val="id_ID" w:bidi="id_ID"/>
        </w:rPr>
        <w:t>Berhenti dan diskusikan: Bagaimana reaksi Anda ketika mengetahui bahwa Anda sedang berdiri di hadapan seseorang yang sangat berkuasa atau seorang pemimpin yang penting dalam komunitas Anda? Apakah ada kata-kata yang berbeda yang digunakan untuk menunjukkan rasa hormat, atau tingkat rasa hormat yang berbeda, dalam budaya Anda?</w:t>
      </w:r>
    </w:p>
    <w:p>
      <w:pPr/>
      <w:r>
        <w:rPr>
          <w:lang w:val="id_ID" w:bidi="id_ID"/>
        </w:rPr>
      </w:r>
      <w:r>
        <w:rPr>
          <w:lang w:val="id_ID" w:bidi="id_ID"/>
        </w:rPr>
        <w:t>Semua nelayan kagum dengan mukjizat penangkapan begitu banyak ikan pada siang hari. Yakobus dan Yohanes juga kagum. Mereka adalah anak-anak dari seorang bernama Zebedeus. Yesus mengatakan kepada Simon, "Jangan takut. Mulai sekarang, engkau akan menjala manusia." Ini adalah satu kiasan. Artinya Simon akan meninggalkan pekerjaannya sebagai seorang nelayan. Sebaliknya, ia akan mulai membawa orang-orang ke dalam kerajaan Allah. Yesus sedang berbicara kepada Simon, tetapi orang-orang lain yang juga ingin mengikut Yesus mendengar kata-kata ini. Jadi, nelayan-nelayan itu menarik perahu-perahu mereka ke darat, meninggalkan segala sesuatu, dan menjadi pengikut-pengikut Yesus.</w:t>
      </w:r>
    </w:p>
    <w:p>
      <w:pPr/>
      <w:r>
        <w:rPr>
          <w:lang w:val="id_ID" w:bidi="id_ID"/>
        </w:rPr>
      </w:r>
      <w:r>
        <w:rPr>
          <w:lang w:val="id_ID" w:bidi="id_ID"/>
        </w:rPr>
        <w:t>Berhenti dan diskusikan: Bagaimana pendapat umum tentang seseorang yang mengalami kesuksesan besar, lalu tiba-tiba meninggalkan segala sesuatu?</w:t>
      </w:r>
    </w:p>
    <w:p>
      <w:pPr/>
      <w:r>
        <w:rPr>
          <w:lang w:val="id_ID" w:bidi="id_ID"/>
        </w:rPr>
      </w:r>
      <w:r>
        <w:rPr>
          <w:lang w:val="id_ID" w:bidi="id_ID"/>
        </w:rPr>
        <w:t>Lukas menggunakan kisah ini untuk menunjukkan respons yang benar terhadap pelayanan Yesus. Orang-orang di Nazaret dan Kapernaum ingin menahan Yesus untuk diri mereka sendiri, tetapi tanggapan Simon berbeda. Simon merespons dengan kepatuhan, kerendahan hati, dan pengakuan keberdosaannya. Simon, Yakobus, dan Yohanes meninggalkan segala sesuatu untuk mengikut Yesus dan berpartisipasi secara aktif dalam pelayanan-Nya.</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Dalam sesi ini, Anda akan membantu kelompok memvisualisasikan kisah ini. Anda akan membantu kelompok mendefinisikan adegan, latar, dan karakter dalam kisah ini. </w:t>
      </w:r>
    </w:p>
    <w:p>
      <w:pPr/>
      <w:r>
        <w:rPr>
          <w:lang w:val="id_ID" w:bidi="id_ID"/>
        </w:rPr>
      </w:r>
      <w:r>
        <w:rPr>
          <w:lang w:val="id_ID" w:bidi="id_ID"/>
        </w:rPr>
        <w:t>Kisah ini memiliki empat adegan.</w:t>
      </w:r>
    </w:p>
    <w:p>
      <w:pPr/>
      <w:r>
        <w:rPr>
          <w:lang w:val="id_ID" w:bidi="id_ID"/>
        </w:rPr>
      </w:r>
      <w:r>
        <w:rPr>
          <w:b/>
          <w:lang w:val="id_ID" w:bidi="id_ID"/>
        </w:rPr>
        <w:t>Adegan pertama:</w:t>
      </w:r>
      <w:r>
        <w:rPr>
          <w:lang w:val="id_ID" w:bidi="id_ID"/>
        </w:rPr>
        <w:t xml:space="preserve"> Yesus berkhotbah di dekat Laut Galilea. Ada begitu banyak orang sehingga Yesus naik ke perahu Simon. Yesus mengajar kerumunan dari sana.</w:t>
      </w:r>
    </w:p>
    <w:p>
      <w:pPr/>
      <w:r>
        <w:rPr>
          <w:lang w:val="id_ID" w:bidi="id_ID"/>
        </w:rPr>
      </w:r>
      <w:r>
        <w:rPr>
          <w:b/>
          <w:lang w:val="id_ID" w:bidi="id_ID"/>
        </w:rPr>
        <w:t>Adegan kedua:</w:t>
      </w:r>
      <w:r>
        <w:rPr>
          <w:lang w:val="id_ID" w:bidi="id_ID"/>
        </w:rPr>
        <w:t xml:space="preserve"> Yesus meminta Simon untuk pergi dan menjala ikan. Simon menjelaskan bahwa mereka telah bekerja sepanjang malam tanpa menangkap satu ikan pun. Namun Simon mengatakan ia akan melakukan apa Yesus minta. </w:t>
      </w:r>
    </w:p>
    <w:p>
      <w:pPr/>
      <w:r>
        <w:rPr>
          <w:lang w:val="id_ID" w:bidi="id_ID"/>
        </w:rPr>
      </w:r>
      <w:r>
        <w:rPr>
          <w:b/>
          <w:lang w:val="id_ID" w:bidi="id_ID"/>
        </w:rPr>
        <w:t>Adegan ketiga:</w:t>
      </w:r>
      <w:r>
        <w:rPr>
          <w:lang w:val="id_ID" w:bidi="id_ID"/>
        </w:rPr>
        <w:t xml:space="preserve"> Jalanya penuh dengan ikan. Simon minta teman-temannya untuk membantu. Kedua perahu itu sudah hampir tenggelam.</w:t>
      </w:r>
    </w:p>
    <w:p>
      <w:pPr/>
      <w:r>
        <w:rPr>
          <w:lang w:val="id_ID" w:bidi="id_ID"/>
        </w:rPr>
      </w:r>
      <w:r>
        <w:rPr>
          <w:b/>
          <w:lang w:val="id_ID" w:bidi="id_ID"/>
        </w:rPr>
        <w:t>Adegan keempat:</w:t>
      </w:r>
      <w:r>
        <w:rPr>
          <w:lang w:val="id_ID" w:bidi="id_ID"/>
        </w:rPr>
        <w:t xml:space="preserve"> Simon mengatakan kepada Yesus, "Aku tidak layak berada dekat dengan-Mu." Yesus menjawab, "Jangan takut, sekarang engkau akan menjadi penjala manusia." Simon dan yang lainnya meninggalkan segala sesuatu untuk mengikut Yesus.</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Kerumunan</w:t>
      </w:r>
    </w:p>
    <w:p>
      <w:pPr>
        <w:pStyle w:val="ListBullet"/>
        <w:spacing w:line="240" w:lineRule="auto"/>
        <w:ind w:left="720"/>
      </w:pPr>
      <w:r>
        <w:rPr>
          <w:lang w:val="id_ID" w:bidi="id_ID"/>
        </w:rPr>
      </w:r>
      <w:r>
        <w:rPr>
          <w:lang w:val="id_ID" w:bidi="id_ID"/>
        </w:rPr>
        <w:t>Simon</w:t>
      </w:r>
    </w:p>
    <w:p>
      <w:pPr>
        <w:pStyle w:val="ListBullet"/>
        <w:spacing w:line="240" w:lineRule="auto"/>
        <w:ind w:left="720"/>
      </w:pPr>
      <w:r>
        <w:rPr>
          <w:lang w:val="id_ID" w:bidi="id_ID"/>
        </w:rPr>
      </w:r>
      <w:r>
        <w:rPr>
          <w:lang w:val="id_ID" w:bidi="id_ID"/>
        </w:rPr>
        <w:t xml:space="preserve">Rekan-rekan Simon. </w:t>
      </w:r>
    </w:p>
    <w:p>
      <w:pPr>
        <w:pStyle w:val="ListBullet"/>
        <w:spacing w:line="240" w:lineRule="auto"/>
        <w:ind w:left="720"/>
      </w:pPr>
      <w:r>
        <w:rPr>
          <w:lang w:val="id_ID" w:bidi="id_ID"/>
        </w:rPr>
      </w:r>
      <w:r>
        <w:rPr>
          <w:lang w:val="id_ID" w:bidi="id_ID"/>
        </w:rPr>
        <w:t>Yohanes</w:t>
      </w:r>
    </w:p>
    <w:p>
      <w:pPr>
        <w:pStyle w:val="ListBullet"/>
        <w:spacing w:line="240" w:lineRule="auto"/>
        <w:ind w:left="720"/>
      </w:pPr>
      <w:r>
        <w:rPr>
          <w:lang w:val="id_ID" w:bidi="id_ID"/>
        </w:rPr>
      </w:r>
      <w:r>
        <w:rPr>
          <w:lang w:val="id_ID" w:bidi="id_ID"/>
        </w:rPr>
        <w:t>Yakobus</w:t>
      </w:r>
    </w:p>
    <w:p>
      <w:pPr/>
      <w:r>
        <w:rPr>
          <w:lang w:val="id_ID" w:bidi="id_ID"/>
        </w:rPr>
      </w:r>
      <w:r>
        <w:rPr>
          <w:lang w:val="id_ID" w:bidi="id_ID"/>
        </w:rPr>
        <w:t xml:space="preserve">Dalam sesi ini, ambillah papan cerita kelompok, gambarlah, atau gunakan beberapa macam manipulasi (benda-benda yang dapat Anda pindahkan seperti batu, batang, mainan anak-anak) untuk memvisualisasikan kisah dan adegan di dalamnya. </w:t>
      </w:r>
    </w:p>
    <w:p>
      <w:pPr/>
      <w:r>
        <w:rPr>
          <w:lang w:val="id_ID" w:bidi="id_ID"/>
        </w:rPr>
      </w:r>
      <w:r>
        <w:rPr>
          <w:lang w:val="id_ID" w:bidi="id_ID"/>
        </w:rPr>
        <w:t>Yesus sedang mengajar di tepi Laut Galilea. Banyak orang berdesakan untuk mendengarkan firman Allah. Yesus masuk ke salah satu dari dua perahu yang berada di darat. Yesus meminta Simon agar mendorong perahu sedikit ke laut. Kemudian Yesus duduk untuk mengajar dari perahu.</w:t>
      </w:r>
    </w:p>
    <w:p>
      <w:pPr/>
      <w:r>
        <w:rPr>
          <w:lang w:val="id_ID" w:bidi="id_ID"/>
        </w:rPr>
      </w:r>
      <w:r>
        <w:rPr>
          <w:lang w:val="id_ID" w:bidi="id_ID"/>
        </w:rPr>
        <w:t>Penting untuk diingat bahwa Simon dan teman-temannya adalah nelayan-nelayan yang terampil. Penting juga untuk diingat bahwa Yesus masuk ke perahu agar orang-orang dapat melihat dan mendengar-Nya dengan lebih baik. Yesus tidak melakukannya untuk melarikan diri.</w:t>
      </w:r>
    </w:p>
    <w:p>
      <w:pPr/>
      <w:r>
        <w:rPr>
          <w:lang w:val="id_ID" w:bidi="id_ID"/>
        </w:rPr>
      </w:r>
      <w:r>
        <w:rPr>
          <w:lang w:val="id_ID" w:bidi="id_ID"/>
        </w:rPr>
        <w:t>Yesus selesai berbicara. Yesus mengatakan kepada Simon untuk pergi ke perairan yang lebih dalam supaya mereka dapat menurunkan jala dan menangkap beberapa ikan. Simon merespons dengan mengakatan, "Guru, kami telah bekerja sepanjang malam dan tidak menangkap ikan, tetapi karena Engkau mengatakannya, aku akan melakukan apa yang Engkau katakan kepadaku"</w:t>
      </w:r>
    </w:p>
    <w:p>
      <w:pPr/>
      <w:r>
        <w:rPr>
          <w:lang w:val="id_ID" w:bidi="id_ID"/>
        </w:rPr>
      </w:r>
      <w:r>
        <w:rPr>
          <w:lang w:val="id_ID" w:bidi="id_ID"/>
        </w:rPr>
        <w:t>Penting untuk diingat bahwa Simon dan nelayan-nelayan lainnya sedang membersihkan jala mereka. Mereka tidak siap untuk pergi menangkap ikan lagi.</w:t>
      </w:r>
    </w:p>
    <w:p>
      <w:pPr/>
      <w:r>
        <w:rPr>
          <w:lang w:val="id_ID" w:bidi="id_ID"/>
        </w:rPr>
      </w:r>
      <w:r>
        <w:rPr>
          <w:lang w:val="id_ID" w:bidi="id_ID"/>
        </w:rPr>
        <w:t xml:space="preserve">Simon pergi lebih dalam ke laut dan menurunkan jala mereka. Tiba-tiba jala itu penuh dengan ikan. Mereka meminta bantuan dari teman-teman mereka. Kedua perahu itu hampir tenggelam karena jumlah ikan yang mereka tangkap. </w:t>
      </w:r>
    </w:p>
    <w:p>
      <w:pPr/>
      <w:r>
        <w:rPr>
          <w:lang w:val="id_ID" w:bidi="id_ID"/>
        </w:rPr>
      </w:r>
      <w:r>
        <w:rPr>
          <w:lang w:val="id_ID" w:bidi="id_ID"/>
        </w:rPr>
        <w:t>Penting untuk diingat bahwa Simon telah melihat jala yang penuh berkali-kali, tetapi tidak pernah sepenuh seperti saat ini.</w:t>
      </w:r>
    </w:p>
    <w:p>
      <w:pPr/>
      <w:r>
        <w:rPr>
          <w:lang w:val="id_ID" w:bidi="id_ID"/>
        </w:rPr>
      </w:r>
      <w:r>
        <w:rPr>
          <w:lang w:val="id_ID" w:bidi="id_ID"/>
        </w:rPr>
        <w:t>Simon melihat jumlah ikannya. Simon bertelut dan mengatakan kepada Yesus bahwa ia tidak layak berada di dekat Yesus. Simon memanggil Yesus Tuhan. Jumlah ikan ini juga menakjubkan bagi Yakobus dan Yohanes.</w:t>
      </w:r>
    </w:p>
    <w:p>
      <w:pPr/>
      <w:r>
        <w:rPr>
          <w:lang w:val="id_ID" w:bidi="id_ID"/>
        </w:rPr>
      </w:r>
      <w:r>
        <w:rPr>
          <w:lang w:val="id_ID" w:bidi="id_ID"/>
        </w:rPr>
        <w:t xml:space="preserve">Yesus mengatakan kepada Simon agar tidak takut. Yesus mengatakan kepada Simon bahwa mulai sekarang ia akan menjala manusia. Ketika Simon, Yakobus, dan Yohanes sampai ke darat, mereka meninggalkan segala sesuatu dan mengikut Yesus. </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Dalam sesi ini, kelompok akan mendramatisir kisah tersebut.</w:t>
      </w:r>
    </w:p>
    <w:p>
      <w:pPr/>
      <w:r>
        <w:rPr>
          <w:lang w:val="id_ID" w:bidi="id_ID"/>
        </w:rPr>
      </w:r>
      <w:r>
        <w:rPr>
          <w:lang w:val="id_ID" w:bidi="id_ID"/>
        </w:rPr>
        <w:t>Kisah ini memiliki empat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Kerumunan</w:t>
      </w:r>
    </w:p>
    <w:p>
      <w:pPr>
        <w:pStyle w:val="ListBullet"/>
        <w:spacing w:line="240" w:lineRule="auto"/>
        <w:ind w:left="720"/>
      </w:pPr>
      <w:r>
        <w:rPr>
          <w:lang w:val="id_ID" w:bidi="id_ID"/>
        </w:rPr>
      </w:r>
      <w:r>
        <w:rPr>
          <w:lang w:val="id_ID" w:bidi="id_ID"/>
        </w:rPr>
        <w:t>Simon</w:t>
      </w:r>
    </w:p>
    <w:p>
      <w:pPr>
        <w:pStyle w:val="ListBullet"/>
        <w:spacing w:line="240" w:lineRule="auto"/>
        <w:ind w:left="720"/>
      </w:pPr>
      <w:r>
        <w:rPr>
          <w:lang w:val="id_ID" w:bidi="id_ID"/>
        </w:rPr>
      </w:r>
      <w:r>
        <w:rPr>
          <w:lang w:val="id_ID" w:bidi="id_ID"/>
        </w:rPr>
        <w:t xml:space="preserve">Teman-teman Simon. </w:t>
      </w:r>
    </w:p>
    <w:p>
      <w:pPr>
        <w:pStyle w:val="ListBullet"/>
        <w:spacing w:line="240" w:lineRule="auto"/>
        <w:ind w:left="720"/>
      </w:pPr>
      <w:r>
        <w:rPr>
          <w:lang w:val="id_ID" w:bidi="id_ID"/>
        </w:rPr>
      </w:r>
      <w:r>
        <w:rPr>
          <w:lang w:val="id_ID" w:bidi="id_ID"/>
        </w:rPr>
        <w:t>Yohanes</w:t>
      </w:r>
    </w:p>
    <w:p>
      <w:pPr>
        <w:pStyle w:val="ListBullet"/>
        <w:spacing w:line="240" w:lineRule="auto"/>
        <w:ind w:left="720"/>
      </w:pPr>
      <w:r>
        <w:rPr>
          <w:lang w:val="id_ID" w:bidi="id_ID"/>
        </w:rPr>
      </w:r>
      <w:r>
        <w:rPr>
          <w:lang w:val="id_ID" w:bidi="id_ID"/>
        </w:rPr>
        <w:t>Yakobus</w:t>
      </w:r>
    </w:p>
    <w:p>
      <w:pPr/>
      <w:r>
        <w:rPr>
          <w:lang w:val="id_ID" w:bidi="id_ID"/>
        </w:rPr>
      </w:r>
      <w:r>
        <w:rPr>
          <w:lang w:val="id_ID" w:bidi="id_ID"/>
        </w:rPr>
        <w:t>Minta tim untuk memerankan kisah itu dua kali. Pertama, minta mereka memerankan kisah itu tanpa berhenti. Pada saat tim memerankan kisah itu untuk kedua kalinya hentikan mereka pada titik-titik yang berbeda dalam kisah tersebut.</w:t>
      </w:r>
    </w:p>
    <w:p>
      <w:pPr/>
      <w:r>
        <w:rPr>
          <w:lang w:val="id_ID" w:bidi="id_ID"/>
        </w:rPr>
      </w:r>
      <w:r>
        <w:rPr>
          <w:lang w:val="id_ID" w:bidi="id_ID"/>
        </w:rPr>
        <w:t>Ketika kelompok memerankan kisah itu untuk pertama kali, perhatikan dialog, alur, plot, dan kronologi kisah tersebut.</w:t>
      </w:r>
    </w:p>
    <w:p>
      <w:pPr/>
      <w:r>
        <w:rPr>
          <w:lang w:val="id_ID" w:bidi="id_ID"/>
        </w:rPr>
      </w:r>
      <w:r>
        <w:rPr>
          <w:lang w:val="id_ID" w:bidi="id_ID"/>
        </w:rPr>
        <w:t xml:space="preserve">Pastikan bahwa tim memerankan Simon dan nelayan-nelayan lainnya yang sedang membersihkan jala mereka sementara Yesus berada di tepi Laut dan masuk ke salah satu perahu. </w:t>
      </w:r>
    </w:p>
    <w:p>
      <w:pPr/>
      <w:r>
        <w:rPr>
          <w:lang w:val="id_ID" w:bidi="id_ID"/>
        </w:rPr>
      </w:r>
      <w:r>
        <w:rPr>
          <w:lang w:val="id_ID" w:bidi="id_ID"/>
        </w:rPr>
        <w:t>Pastikan untuk menunjukkan bahwa interaksi antara Yesus, Simon, rekan-rekan Simon, Yakobus, dan Yohanes terjadi ketika mereka berada di perahu. Begitu sampai ke darat, mereka meninggalkan perahu-perahu mereka dan ikan untuk mengikuti Yesus.</w:t>
      </w:r>
    </w:p>
    <w:p>
      <w:pPr/>
      <w:r>
        <w:rPr>
          <w:lang w:val="id_ID" w:bidi="id_ID"/>
        </w:rPr>
      </w:r>
      <w:r>
        <w:rPr>
          <w:lang w:val="id_ID" w:bidi="id_ID"/>
        </w:rPr>
        <w:t>Pastikan Simon memiliki 2 atau 3 teman yang bersamanya yang menyiapkan segala sesuatu lagi untuk pergi menangkap ikan di air yang lebih dalam seperti yang Yesus katakan kepada Simon.</w:t>
      </w:r>
    </w:p>
    <w:p>
      <w:pPr/>
      <w:r>
        <w:rPr>
          <w:lang w:val="id_ID" w:bidi="id_ID"/>
        </w:rPr>
      </w:r>
      <w:r>
        <w:rPr>
          <w:lang w:val="id_ID" w:bidi="id_ID"/>
        </w:rPr>
        <w:t xml:space="preserve">Saat kelompok memerankan kisah ini untuk kedua kalinya, hentikan mereka pada titik-titik tertentu. </w:t>
      </w:r>
    </w:p>
    <w:p>
      <w:pPr/>
      <w:r>
        <w:rPr>
          <w:lang w:val="id_ID" w:bidi="id_ID"/>
        </w:rPr>
      </w:r>
      <w:r>
        <w:rPr>
          <w:lang w:val="id_ID" w:bidi="id_ID"/>
        </w:rPr>
        <w:t>Yesus mengajar di tepi Laut Galilea. Yesus masuk ke satu perahu. Yesus meminta Simon agar mendorong perahu agak jauh ke laut. Kemudian Yesus duduk untuk mengajar dari perahu.</w:t>
      </w:r>
    </w:p>
    <w:p>
      <w:pPr/>
      <w:r>
        <w:rPr>
          <w:lang w:val="id_ID" w:bidi="id_ID"/>
        </w:rPr>
      </w:r>
      <w:r>
        <w:rPr>
          <w:lang w:val="id_ID" w:bidi="id_ID"/>
        </w:rPr>
        <w:t>Hentikan adegannya: Tanyakan kepada pemeran Simon, ”Bagaimana perasaan Anda?” Anda mungkin mendengar, "Lelah." "Apa yang Yesus sedang lakukan?" "Penasaran." Ulangi adegannya.</w:t>
      </w:r>
    </w:p>
    <w:p>
      <w:pPr/>
      <w:r>
        <w:rPr>
          <w:lang w:val="id_ID" w:bidi="id_ID"/>
        </w:rPr>
      </w:r>
      <w:r>
        <w:rPr>
          <w:lang w:val="id_ID" w:bidi="id_ID"/>
        </w:rPr>
        <w:t>Ketika Yesus selesai mengajar, Dia meminta Simon agar pergi ke perairan yang lebih dalam untuk menurunkan jala mereka dan menangkap beberapa ikan. Simon merespons dengan mengatakan, "Guru, kami telah bekerja sepanjang malam dan tidak menangkap ikan, tetapi karena Engkau mengatakannya, aku akan melakukan apa yang Engkau katakan kepadaku"</w:t>
      </w:r>
    </w:p>
    <w:p>
      <w:pPr/>
      <w:r>
        <w:rPr>
          <w:lang w:val="id_ID" w:bidi="id_ID"/>
        </w:rPr>
      </w:r>
      <w:r>
        <w:rPr>
          <w:lang w:val="id_ID" w:bidi="id_ID"/>
        </w:rPr>
        <w:t>Hentikan adegannya: Tanyakan kepada aktor-aktor yang memerankan rekan-rekan Simon, ”Bagaimana perasaan kalian?” Anda mungkin mendengar, "Jangan lagi." "Mengapa Simon sangat menghormati Yesus?" "Ragu." "Frustrasi." Ulangi adegannya.</w:t>
      </w:r>
    </w:p>
    <w:p>
      <w:pPr/>
      <w:r>
        <w:rPr>
          <w:lang w:val="id_ID" w:bidi="id_ID"/>
        </w:rPr>
      </w:r>
      <w:r>
        <w:rPr>
          <w:lang w:val="id_ID" w:bidi="id_ID"/>
        </w:rPr>
        <w:t>Simon melakukan apa yang Yesus katakan kepadanya. Lalu jala itu penuh dengan ikan. Mereka meminta perahu lain untuk membantu mereka. Ada begitu banyak ikan sehingga kedua perahu itu hampir tenggelam.</w:t>
      </w:r>
    </w:p>
    <w:p>
      <w:pPr/>
      <w:r>
        <w:rPr>
          <w:lang w:val="id_ID" w:bidi="id_ID"/>
        </w:rPr>
      </w:r>
      <w:r>
        <w:rPr>
          <w:lang w:val="id_ID" w:bidi="id_ID"/>
        </w:rPr>
        <w:t>Hentikan adegannya: Tanyakan kepada aktor-aktor yang memerankan Yakobus dan Yohanes, "Bagaimana perasaan kalian?” Anda mungkin mendengar, "Kagum." "Yesus benar-benar diutus dari Allah." "Saya ingin pergi ke mana Dia pergi." Ulangi adegannya.</w:t>
      </w:r>
    </w:p>
    <w:p>
      <w:pPr/>
      <w:r>
        <w:rPr>
          <w:lang w:val="id_ID" w:bidi="id_ID"/>
        </w:rPr>
      </w:r>
      <w:r>
        <w:rPr>
          <w:lang w:val="id_ID" w:bidi="id_ID"/>
        </w:rPr>
        <w:t>Simon melihat jumlah ikannya. Simon mengatakan bahwa ia tidak layak berada di dekat Yesus. Jumlah ikan ini juga membuat Yakobus dan Yohanes kagum.</w:t>
      </w:r>
    </w:p>
    <w:p>
      <w:pPr/>
      <w:r>
        <w:rPr>
          <w:lang w:val="id_ID" w:bidi="id_ID"/>
        </w:rPr>
      </w:r>
      <w:r>
        <w:rPr>
          <w:lang w:val="id_ID" w:bidi="id_ID"/>
        </w:rPr>
        <w:t>Yesus mengatakan kepada Simon agar tidak takut. Yesus mengatakan kepada Simon bahwa mulai sekarang, ia akan menjala manusia. Ketika Simon, Yakobus, dan Yohanes sampai ke darat, mereka meninggalkan segala sesuatu dan mengikut Yesus.</w:t>
      </w:r>
    </w:p>
    <w:p>
      <w:pPr/>
      <w:r>
        <w:rPr>
          <w:lang w:val="id_ID" w:bidi="id_ID"/>
        </w:rPr>
      </w:r>
      <w:r>
        <w:rPr>
          <w:lang w:val="id_ID" w:bidi="id_ID"/>
        </w:rPr>
        <w:t>Hentikan adegannya: Tanyakan kepada aktor-aktor yang memerankan rekan-rekan Simon, ”Bagaimana perasaan kalian?” Anda mungkin mendengar, "Ke mana mereka pergi?" "Itu mengagumkan!" "Bagaimana dengan ikan-ikan itu?" Ulangi adegannya.</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Yesus sedang mengajar di </w:t>
      </w:r>
      <w:r>
        <w:rPr>
          <w:b/>
          <w:lang w:val="id_ID" w:bidi="id_ID"/>
        </w:rPr>
        <w:t>Danau Genesaret</w:t>
      </w:r>
      <w:r>
        <w:rPr>
          <w:lang w:val="id_ID" w:bidi="id_ID"/>
        </w:rPr>
        <w:t xml:space="preserve">. Genesaret adalah nama untuk daerah di sudut barat laut </w:t>
      </w:r>
      <w:hyperlink r:id="rId143">
        <w:r>
          <w:rPr>
            <w:lang w:val="id_ID" w:bidi="id_ID"/>
          </w:rPr>
          <w:rPr>
            <w:color w:val="0000EE"/>
            <w:u w:val="single"/>
          </w:rPr>
          <w:t>danau Galilea</w:t>
        </w:r>
      </w:hyperlink>
      <w:r>
        <w:rPr>
          <w:lang w:val="id_ID" w:bidi="id_ID"/>
        </w:rPr>
        <w:t xml:space="preserve">. Seluruh danau terkadang disebut sebagai Genesaret karena hal ini. Ini mengacu pada satu area yang subur di mana banyak orang tinggal. Kota </w:t>
      </w:r>
      <w:hyperlink r:id="rId144">
        <w:r>
          <w:rPr>
            <w:lang w:val="id_ID" w:bidi="id_ID"/>
          </w:rPr>
          <w:rPr>
            <w:color w:val="0000EE"/>
            <w:u w:val="single"/>
          </w:rPr>
          <w:t>Kapernaum</w:t>
        </w:r>
      </w:hyperlink>
      <w:r>
        <w:rPr>
          <w:lang w:val="id_ID" w:bidi="id_ID"/>
        </w:rPr>
        <w:t xml:space="preserve"> berada dekat dengan danau itu.</w:t>
      </w:r>
    </w:p>
    <w:p>
      <w:pPr/>
      <w:r>
        <w:rPr>
          <w:lang w:val="id_ID" w:bidi="id_ID"/>
        </w:rPr>
      </w:r>
      <w:r>
        <w:rPr>
          <w:lang w:val="id_ID" w:bidi="id_ID"/>
        </w:rPr>
        <w:t>Tunjukkan di mana Laut Galilea berada di peta, jika Anda belum melakukannya.</w:t>
      </w:r>
    </w:p>
    <w:p>
      <w:pPr/>
      <w:r>
        <w:rPr>
          <w:lang w:val="id_ID" w:bidi="id_ID"/>
        </w:rPr>
      </w:r>
      <w:r>
        <w:rPr>
          <w:lang w:val="id_ID" w:bidi="id_ID"/>
        </w:rPr>
        <w:t xml:space="preserve">Yesus mengajar dari </w:t>
      </w:r>
      <w:r>
        <w:rPr>
          <w:b/>
          <w:lang w:val="id_ID" w:bidi="id_ID"/>
        </w:rPr>
        <w:t>satu perahu</w:t>
      </w:r>
      <w:r>
        <w:rPr>
          <w:lang w:val="id_ID" w:bidi="id_ID"/>
        </w:rPr>
        <w:t xml:space="preserve"> agar kerumunan itu dapat mendengar-Nya dengan lebih baik. </w:t>
      </w:r>
      <w:hyperlink r:id="rId145">
        <w:r>
          <w:rPr>
            <w:lang w:val="id_ID" w:bidi="id_ID"/>
          </w:rPr>
          <w:rPr>
            <w:color w:val="0000EE"/>
            <w:u w:val="single"/>
          </w:rPr>
          <w:t>Perahu-perahu</w:t>
        </w:r>
      </w:hyperlink>
      <w:r>
        <w:rPr>
          <w:lang w:val="id_ID" w:bidi="id_ID"/>
        </w:rPr>
        <w:t xml:space="preserve"> ini terbuat dari kayu dan digunakan untuk menangkap ikan. Perahu tempat Yesus duduk memiliki panjang sekitar 8 meter dan lebar 2½ meter. Kedalamannya sekitar 1 1/4 meter. Perahu-perahu ini cukup besar untuk diduduki oleh empat hingga lima belas orang.</w:t>
      </w:r>
    </w:p>
    <w:p>
      <w:pPr/>
      <w:r>
        <w:rPr>
          <w:lang w:val="id_ID" w:bidi="id_ID"/>
        </w:rPr>
      </w:r>
      <w:r>
        <w:rPr>
          <w:lang w:val="id_ID" w:bidi="id_ID"/>
        </w:rPr>
        <w:t xml:space="preserve">Tunjukkan satu gambar perahu kepada tim Anda, jika Anda belum melakukannya. Pilih satu cara untuk menunjukkan ukuran perahu, mungkin dengan menggambar dimensinya di tanah dengan satu tongkat dan meminta orang-orang untuk masuk ke dalam garis-garis yang digambar. </w:t>
      </w:r>
    </w:p>
    <w:p>
      <w:pPr/>
      <w:r>
        <w:rPr>
          <w:lang w:val="id_ID" w:bidi="id_ID"/>
        </w:rPr>
      </w:r>
      <w:r>
        <w:rPr>
          <w:lang w:val="id_ID" w:bidi="id_ID"/>
        </w:rPr>
        <w:t>Jika Anda tidak memiliki kata "perahu" dalam bahasa Anda, ada beberapa cara untuk menerjemahkannya: kendaraan untuk menyeberangi air atau sesuatu untuk mengangkut orang-orang di atas air.</w:t>
      </w:r>
    </w:p>
    <w:p>
      <w:pPr/>
      <w:r>
        <w:rPr>
          <w:lang w:val="id_ID" w:bidi="id_ID"/>
        </w:rPr>
      </w:r>
      <w:r>
        <w:rPr>
          <w:lang w:val="id_ID" w:bidi="id_ID"/>
        </w:rPr>
        <w:t xml:space="preserve">Kerumunan itu mendengar Yesus mengajar </w:t>
      </w:r>
      <w:r>
        <w:rPr>
          <w:b/>
          <w:lang w:val="id_ID" w:bidi="id_ID"/>
        </w:rPr>
        <w:t>firman Allah</w:t>
      </w:r>
      <w:r>
        <w:rPr>
          <w:lang w:val="id_ID" w:bidi="id_ID"/>
        </w:rPr>
        <w:t xml:space="preserve">. Frasa ini berarti orang-orang mendengar Yesus mengajarkan firman atau pesan yang Allah berikan kepada-Nya. Ini adalah pesan yang sama yang Yesus maksudkan ketika Dia mengatakan bahwa kota-kota lain perlu mendengar </w:t>
      </w:r>
      <w:hyperlink r:id="rId74">
        <w:r>
          <w:rPr>
            <w:lang w:val="id_ID" w:bidi="id_ID"/>
          </w:rPr>
          <w:rPr>
            <w:color w:val="0000EE"/>
            <w:u w:val="single"/>
          </w:rPr>
          <w:t>kabar baik</w:t>
        </w:r>
      </w:hyperlink>
      <w:r>
        <w:rPr>
          <w:lang w:val="id_ID" w:bidi="id_ID"/>
        </w:rPr>
        <w:t xml:space="preserve"> tentang kerajaan Allah.</w:t>
      </w:r>
    </w:p>
    <w:p>
      <w:pPr/>
      <w:r>
        <w:rPr>
          <w:lang w:val="id_ID" w:bidi="id_ID"/>
        </w:rPr>
      </w:r>
      <w:r>
        <w:rPr>
          <w:lang w:val="id_ID" w:bidi="id_ID"/>
        </w:rPr>
        <w:t xml:space="preserve">Yesus mengajar dari perahu Simon. Yesus sudah mengenal Simon dari Kapernaum. Simon disebut juga Petrus. Simon menyebut Yesus </w:t>
      </w:r>
      <w:r>
        <w:rPr>
          <w:b/>
          <w:lang w:val="id_ID" w:bidi="id_ID"/>
        </w:rPr>
        <w:t>Guru</w:t>
      </w:r>
      <w:r>
        <w:rPr>
          <w:lang w:val="id_ID" w:bidi="id_ID"/>
        </w:rPr>
        <w:t xml:space="preserve">. Guru dapat memiliki makna yang sama dengan Tuhan. Di sini, guru digunakan sebagai satu gelar untuk seorang yang dihormati, seperti pak. Gelar ini menunjukkan bahwa Simon menghormati Yesus. </w:t>
      </w:r>
      <w:hyperlink r:id="rId146">
        <w:r>
          <w:rPr>
            <w:lang w:val="id_ID" w:bidi="id_ID"/>
          </w:rPr>
          <w:rPr>
            <w:color w:val="0000EE"/>
            <w:u w:val="single"/>
          </w:rPr>
          <w:t>Guru</w:t>
        </w:r>
      </w:hyperlink>
      <w:r>
        <w:rPr>
          <w:lang w:val="id_ID" w:bidi="id_ID"/>
        </w:rPr>
        <w:t xml:space="preserve"> bisa ditemukan dalam Glosarium Utama.</w:t>
      </w:r>
    </w:p>
    <w:p>
      <w:pPr/>
      <w:r>
        <w:rPr>
          <w:lang w:val="id_ID" w:bidi="id_ID"/>
        </w:rPr>
      </w:r>
      <w:r>
        <w:rPr>
          <w:lang w:val="id_ID" w:bidi="id_ID"/>
        </w:rPr>
        <w:t xml:space="preserve">Simon memberi isyarat </w:t>
      </w:r>
      <w:r>
        <w:rPr>
          <w:b/>
          <w:lang w:val="id_ID" w:bidi="id_ID"/>
        </w:rPr>
        <w:t>kepada rekan-rekannya</w:t>
      </w:r>
      <w:r>
        <w:rPr>
          <w:lang w:val="id_ID" w:bidi="id_ID"/>
        </w:rPr>
        <w:t xml:space="preserve"> untuk membantu mengisi perahu-perahu dengan ikan. Rekan-rekan mengacu pada Yakobus dan Yohanes yang juga adalah nelayan. Mereka berada di perahu kedua dan bekerja sama dengan Simon sebagai rekan-rekan dalam bekerja.</w:t>
      </w:r>
    </w:p>
    <w:p>
      <w:pPr/>
      <w:r>
        <w:rPr>
          <w:lang w:val="id_ID" w:bidi="id_ID"/>
        </w:rPr>
      </w:r>
      <w:r>
        <w:rPr>
          <w:lang w:val="id_ID" w:bidi="id_ID"/>
        </w:rPr>
        <w:t xml:space="preserve">Setelah mukjizat ikan, Simon menyebut Yesus </w:t>
      </w:r>
      <w:r>
        <w:rPr>
          <w:b/>
          <w:lang w:val="id_ID" w:bidi="id_ID"/>
        </w:rPr>
        <w:t>Tuhan</w:t>
      </w:r>
      <w:r>
        <w:rPr>
          <w:lang w:val="id_ID" w:bidi="id_ID"/>
        </w:rPr>
        <w:t xml:space="preserve">. Ini menunjukkan rasa hormat yang lebih besar daripada Guru. Simon menyadari bahwa Yesus itu kudus dan Allah bekerja melalui-Nya. Itu menunjukkan bahwa Simon mengakui otoritas Yesus. Tuhan juga digunakan oleh orang-orang Yahudi untuk mengacu kepada Allah. </w:t>
      </w:r>
      <w:hyperlink r:id="rId60">
        <w:r>
          <w:rPr>
            <w:lang w:val="id_ID" w:bidi="id_ID"/>
          </w:rPr>
          <w:rPr>
            <w:color w:val="0000EE"/>
            <w:u w:val="single"/>
          </w:rPr>
          <w:t>Tuhan</w:t>
        </w:r>
      </w:hyperlink>
      <w:r>
        <w:rPr>
          <w:lang w:val="id_ID" w:bidi="id_ID"/>
        </w:rPr>
        <w:t xml:space="preserve"> bisa ditemukan dalam Glosarium Utama.</w:t>
      </w:r>
    </w:p>
    <w:p>
      <w:pPr/>
      <w:r>
        <w:rPr>
          <w:lang w:val="id_ID" w:bidi="id_ID"/>
        </w:rPr>
      </w:r>
      <w:r>
        <w:rPr>
          <w:lang w:val="id_ID" w:bidi="id_ID"/>
        </w:rPr>
        <w:t xml:space="preserve">Simon mengatakan bahwa ia adalah </w:t>
      </w:r>
      <w:r>
        <w:rPr>
          <w:b/>
          <w:lang w:val="id_ID" w:bidi="id_ID"/>
        </w:rPr>
        <w:t>seorang yang berdosa</w:t>
      </w:r>
      <w:r>
        <w:rPr>
          <w:lang w:val="id_ID" w:bidi="id_ID"/>
        </w:rPr>
        <w:t xml:space="preserve">. Ini berarti seseorang yang terbiasa menyakiti hati Allah. Pikiran dan tindakannya tidak sesuai dengan apa yang Allah kehendaki. Ini tidak mengacu pada ketidaktaatan yang khusus dalam kehidupan Simon. Sebaliknya, itu menunjukkan bahwa Simon merasa tidak layak. Simon merasa najis dibandingkan dengan Yesus yang kudus dan yang diutus oleh Allah. </w:t>
      </w:r>
      <w:hyperlink r:id="rId66">
        <w:r>
          <w:rPr>
            <w:lang w:val="id_ID" w:bidi="id_ID"/>
          </w:rPr>
          <w:rPr>
            <w:color w:val="0000EE"/>
            <w:u w:val="single"/>
          </w:rPr>
          <w:t>Dosa</w:t>
        </w:r>
      </w:hyperlink>
      <w:r>
        <w:rPr>
          <w:lang w:val="id_ID" w:bidi="id_ID"/>
        </w:rPr>
        <w:t xml:space="preserve"> terdapat di Glosarium Utama. </w:t>
      </w:r>
    </w:p>
    <w:p>
      <w:pPr/>
      <w:r>
        <w:rPr>
          <w:lang w:val="id_ID" w:bidi="id_ID"/>
        </w:rPr>
      </w:r>
      <w:r>
        <w:rPr>
          <w:lang w:val="id_ID" w:bidi="id_ID"/>
        </w:rPr>
        <w:t xml:space="preserve">Lukas menggunakan kata "menangkap" atau "menjala" berkaitan dengan ikan dan manusia. </w:t>
      </w:r>
      <w:r>
        <w:rPr>
          <w:b/>
          <w:lang w:val="id_ID" w:bidi="id_ID"/>
        </w:rPr>
        <w:t>Menangkap</w:t>
      </w:r>
      <w:r>
        <w:rPr>
          <w:lang w:val="id_ID" w:bidi="id_ID"/>
        </w:rPr>
        <w:t xml:space="preserve"> atau menjala manusia adalah satu kiasan yang berarti membawa orang-orang masuk ke dalam kerajaan Allah. Ini tidak menyiratkan bahwa Simon akan memaksa orang-orang untuk melakukan pekerjaaan. </w:t>
      </w:r>
    </w:p>
    <w:p>
      <w:pPr/>
      <w:r>
        <w:rPr>
          <w:lang w:val="id_ID" w:bidi="id_ID"/>
        </w:rPr>
      </w:r>
      <w:r>
        <w:rPr>
          <w:lang w:val="id_ID" w:bidi="id_ID"/>
        </w:rPr>
        <w:t>Jika mungkin, gunakan satu kata untuk menangkap dalam bahasa Anda yang dapat berlaku untuk manusia dan ikan. Istilah ini tidak boleh memiliki makna negatif seperti membunuh atau menangkap. Jika tidak ada istilah yang tepat, Anda bisa mengatakan sesuatu seperti "engkau akan mengumpulkan orang-orang."</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 xml:space="preserve">Dengarkan rekaman nats ini dalam versi terjemahan yang paling mudah dimengerti. </w:t>
      </w:r>
    </w:p>
    <w:p>
      <w:pPr/>
      <w:r>
        <w:rPr>
          <w:lang w:val="id_ID" w:bidi="id_ID"/>
        </w:rPr>
      </w:r>
      <w:r>
        <w:rPr>
          <w:lang w:val="id_ID" w:bidi="id_ID"/>
        </w:rPr>
        <w:t xml:space="preserve">Dalam sesi ini, ceritakan kembali nats ini, secara berkelompok, dalam bahasa Anda sendiri. </w:t>
      </w:r>
    </w:p>
    <w:p>
      <w:pPr/>
      <w:r>
        <w:rPr>
          <w:lang w:val="id_ID" w:bidi="id_ID"/>
        </w:rPr>
      </w:r>
      <w:r>
        <w:rPr>
          <w:lang w:val="id_ID" w:bidi="id_ID"/>
        </w:rPr>
        <w:t xml:space="preserve">Pertama, seluruh kelompok harus berlatih menceritakan bagian itu dalam bahasa Anda sendiri. Ingatlah untuk memasukkan hal-hal yang Anda putuskan dalam langkah sebelumnya, seperti kronologi, kata, frasa, emosi, atau apa pun yang Anda diskusikan. </w:t>
      </w:r>
    </w:p>
    <w:p>
      <w:pPr/>
      <w:r>
        <w:rPr>
          <w:lang w:val="id_ID" w:bidi="id_ID"/>
        </w:rPr>
      </w:r>
      <w:r>
        <w:rPr>
          <w:lang w:val="id_ID" w:bidi="id_ID"/>
        </w:rPr>
        <w:t xml:space="preserve">Seorang anggota kelompok harus menyampaikan beberapa kalimat dari nats itu dan berhenti sejenak. Seorang anggota lain harus menceritakan bagian selanjutnya dari nats itu dan berhenti sejenak. Lakukan ini sampai kelompok itu telah menceritakan kembali semua nats tersebut. Anggota-anggota kelompok dapat saling memperbaiki dalam tahap ini. </w:t>
      </w:r>
    </w:p>
    <w:p>
      <w:pPr/>
      <w:r>
        <w:rPr>
          <w:lang w:val="id_ID" w:bidi="id_ID"/>
        </w:rPr>
      </w:r>
      <w:r>
        <w:rPr>
          <w:lang w:val="id_ID" w:bidi="id_ID"/>
        </w:rPr>
        <w:t xml:space="preserve">Hentikan sebentar rekaman suara ini di sini. </w:t>
      </w:r>
    </w:p>
    <w:p>
      <w:pPr/>
      <w:r>
        <w:rPr>
          <w:lang w:val="id_ID" w:bidi="id_ID"/>
        </w:rPr>
      </w:r>
      <w:r>
        <w:rPr>
          <w:lang w:val="id_ID" w:bidi="id_ID"/>
        </w:rPr>
        <w:t xml:space="preserve">Selanjutnya, setiap anggota kelompok harus menceritakan seluruh nats tersebut tanpa gangguan setidaknya satu kali. Seorang anggota kelompok dapat menggunakan benda apa saja, gerakan, atau papan cerita untuk membantu mereka mengingat bagian nats ayat-ayat Alkitab tersebut. </w:t>
      </w:r>
    </w:p>
    <w:p>
      <w:pPr/>
      <w:r>
        <w:rPr>
          <w:lang w:val="id_ID" w:bidi="id_ID"/>
        </w:rPr>
      </w:r>
      <w:r>
        <w:rPr>
          <w:lang w:val="id_ID" w:bidi="id_ID"/>
        </w:rPr>
        <w:t xml:space="preserve">Hentikan sebentar rekaman suara ini di sini. </w:t>
      </w:r>
    </w:p>
    <w:p>
      <w:pPr/>
      <w:r>
        <w:rPr>
          <w:lang w:val="id_ID" w:bidi="id_ID"/>
        </w:rPr>
      </w:r>
      <w:r>
        <w:rPr>
          <w:lang w:val="id_ID" w:bidi="id_ID"/>
        </w:rPr>
        <w:t xml:space="preserve">Selanjutnya, kelompok dapat memutuskan versi mana dari nats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sebentar rekaman suara ini di sini. </w:t>
      </w:r>
    </w:p>
    <w:p>
      <w:pPr/>
      <w:r>
        <w:rPr>
          <w:lang w:val="id_ID" w:bidi="id_ID"/>
        </w:rPr>
      </w:r>
      <w:r>
        <w:rPr>
          <w:lang w:val="id_ID" w:bidi="id_ID"/>
        </w:rPr>
        <w:t xml:space="preserve">Akhirnya, kelompok dapat menyusun versi akhir dari nats itu yang disetujui oleh semua anggota kelompok. Setiap anggota kelompok harus berlatih menceritakan versi akhir dari nats tersebut. </w:t>
      </w:r>
      <w:r>
        <w:rPr>
          <w:lang w:val="id_ID" w:bidi="id_ID"/>
        </w:rPr>
      </w:r>
      <w:r>
        <w:rPr>
          <w:lang w:val="id_ID" w:bidi="id_ID"/>
        </w:rPr>
      </w:r>
    </w:p>
    <w:p>
      <w:pPr/>
      <w:r>
        <w:rPr>
          <w:lang w:val="id_ID" w:bidi="id_ID"/>
        </w:rPr>
      </w:r>
    </w:p>
    <w:p>
      <w:pPr>
        <w:pStyle w:val="Heading2"/>
      </w:pPr>
      <w:r>
        <w:rPr>
          <w:lang w:val="id_ID" w:bidi="id_ID"/>
        </w:rPr>
        <w:t>Lukas 5:1–11</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147">
        <w:r>
          <w:rPr>
            <w:lang w:val="id_ID" w:bidi="id_ID"/>
          </w:rPr>
          <w:rPr>
            <w:color w:val="0000EE"/>
            <w:u w:val="single"/>
          </w:rPr>
          <w:t>Dengar dan Renungkan</w:t>
        </w:r>
      </w:hyperlink>
      <w:r>
        <w:rPr>
          <w:lang w:val="id_ID" w:bidi="id_ID"/>
        </w:rPr>
        <w:t xml:space="preserve"> (821 KB)</w:t>
      </w:r>
      <w:r>
        <w:rPr>
          <w:lang w:val="id_ID" w:bidi="id_ID"/>
        </w:rPr>
      </w:r>
    </w:p>
    <w:p>
      <w:pPr>
        <w:pStyle w:val="ListBullet"/>
        <w:spacing w:line="240" w:lineRule="auto"/>
        <w:ind w:left="720"/>
      </w:pPr>
      <w:r>
        <w:rPr>
          <w:lang w:val="id_ID" w:bidi="id_ID"/>
        </w:rPr>
      </w:r>
      <w:hyperlink r:id="rId148">
        <w:r>
          <w:rPr>
            <w:lang w:val="id_ID" w:bidi="id_ID"/>
          </w:rPr>
          <w:rPr>
            <w:color w:val="0000EE"/>
            <w:u w:val="single"/>
          </w:rPr>
          <w:t>Menyiapkan Panggung</w:t>
        </w:r>
      </w:hyperlink>
      <w:r>
        <w:rPr>
          <w:lang w:val="id_ID" w:bidi="id_ID"/>
        </w:rPr>
        <w:t xml:space="preserve"> (5.6 MB)</w:t>
      </w:r>
      <w:r>
        <w:rPr>
          <w:lang w:val="id_ID" w:bidi="id_ID"/>
        </w:rPr>
      </w:r>
    </w:p>
    <w:p>
      <w:pPr>
        <w:pStyle w:val="ListBullet"/>
        <w:spacing w:line="240" w:lineRule="auto"/>
        <w:ind w:left="720"/>
      </w:pPr>
      <w:r>
        <w:rPr>
          <w:lang w:val="id_ID" w:bidi="id_ID"/>
        </w:rPr>
      </w:r>
      <w:hyperlink r:id="rId149">
        <w:r>
          <w:rPr>
            <w:lang w:val="id_ID" w:bidi="id_ID"/>
          </w:rPr>
          <w:rPr>
            <w:color w:val="0000EE"/>
            <w:u w:val="single"/>
          </w:rPr>
          <w:t>Menjelaskan Adegan</w:t>
        </w:r>
      </w:hyperlink>
      <w:r>
        <w:rPr>
          <w:lang w:val="id_ID" w:bidi="id_ID"/>
        </w:rPr>
        <w:t xml:space="preserve"> (2.9 MB)</w:t>
      </w:r>
      <w:r>
        <w:rPr>
          <w:lang w:val="id_ID" w:bidi="id_ID"/>
        </w:rPr>
      </w:r>
    </w:p>
    <w:p>
      <w:pPr>
        <w:pStyle w:val="ListBullet"/>
        <w:spacing w:line="240" w:lineRule="auto"/>
        <w:ind w:left="720"/>
      </w:pPr>
      <w:r>
        <w:rPr>
          <w:lang w:val="id_ID" w:bidi="id_ID"/>
        </w:rPr>
      </w:r>
      <w:hyperlink r:id="rId150">
        <w:r>
          <w:rPr>
            <w:lang w:val="id_ID" w:bidi="id_ID"/>
          </w:rPr>
          <w:rPr>
            <w:color w:val="0000EE"/>
            <w:u w:val="single"/>
          </w:rPr>
          <w:t>Memperagakan Bacaan</w:t>
        </w:r>
      </w:hyperlink>
      <w:r>
        <w:rPr>
          <w:lang w:val="id_ID" w:bidi="id_ID"/>
        </w:rPr>
        <w:t xml:space="preserve"> (2.9 MB)</w:t>
      </w:r>
      <w:r>
        <w:rPr>
          <w:lang w:val="id_ID" w:bidi="id_ID"/>
        </w:rPr>
      </w:r>
    </w:p>
    <w:p>
      <w:pPr>
        <w:pStyle w:val="ListBullet"/>
        <w:spacing w:line="240" w:lineRule="auto"/>
        <w:ind w:left="720"/>
      </w:pPr>
      <w:r>
        <w:rPr>
          <w:lang w:val="id_ID" w:bidi="id_ID"/>
        </w:rPr>
      </w:r>
      <w:hyperlink r:id="rId151">
        <w:r>
          <w:rPr>
            <w:lang w:val="id_ID" w:bidi="id_ID"/>
          </w:rPr>
          <w:rPr>
            <w:color w:val="0000EE"/>
            <w:u w:val="single"/>
          </w:rPr>
          <w:t>Melengkapi yang Kurang</w:t>
        </w:r>
      </w:hyperlink>
      <w:r>
        <w:rPr>
          <w:lang w:val="id_ID" w:bidi="id_ID"/>
        </w:rPr>
        <w:t xml:space="preserve"> (3.1 MB)</w:t>
      </w:r>
      <w:r>
        <w:rPr>
          <w:lang w:val="id_ID" w:bidi="id_ID"/>
        </w:rPr>
      </w:r>
    </w:p>
    <w:p>
      <w:pPr>
        <w:pStyle w:val="ListBullet"/>
        <w:spacing w:line="240" w:lineRule="auto"/>
        <w:ind w:left="720"/>
      </w:pPr>
      <w:r>
        <w:rPr>
          <w:lang w:val="id_ID" w:bidi="id_ID"/>
        </w:rPr>
      </w:r>
      <w:hyperlink r:id="rId152">
        <w:r>
          <w:rPr>
            <w:lang w:val="id_ID" w:bidi="id_ID"/>
          </w:rPr>
          <w:rPr>
            <w:color w:val="0000EE"/>
            <w:u w:val="single"/>
          </w:rPr>
          <w:t>Menyampaikan Firman Tuhan</w:t>
        </w:r>
      </w:hyperlink>
      <w:r>
        <w:rPr>
          <w:lang w:val="id_ID" w:bidi="id_ID"/>
        </w:rPr>
        <w:t xml:space="preserve"> (1.6 MB)</w:t>
      </w:r>
      <w:r>
        <w:rPr>
          <w:lang w:val="id_ID" w:bidi="id_ID"/>
        </w:rPr>
      </w:r>
      <w:r>
        <w:rPr>
          <w:lang w:val="id_ID" w:bidi="id_ID"/>
        </w:rPr>
      </w:r>
      <w:r>
        <w:rPr>
          <w:lang w:val="id_ID" w:bidi="id_ID"/>
        </w:rPr>
      </w:r>
    </w:p>
    <w:p>
      <w:pPr/>
      <w:r>
        <w:rPr>
          <w:lang w:val="id_ID" w:bidi="id_ID"/>
        </w:rPr>
      </w:r>
    </w:p>
    <w:p>
      <w:pPr>
        <w:pStyle w:val="Heading2"/>
      </w:pPr>
      <w:r>
        <w:rPr>
          <w:lang w:val="id_ID" w:bidi="id_ID"/>
        </w:rPr>
        <w:t>Lukas 5:12–16</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 xml:space="preserve">Dengarkan Lukas 5:12–16 dan renungkan dalam hati Anda. Dengarkan teks sebanyak tiga kali (dalam tiga terjemahan yang berbeda, jika memungkinkan). Kemudian diskusikan pertanyaan berikut dalam kelompok: </w:t>
      </w:r>
    </w:p>
    <w:p>
      <w:pPr>
        <w:pStyle w:val="ListBullet"/>
        <w:spacing w:line="240" w:lineRule="auto"/>
        <w:ind w:left="720"/>
      </w:pPr>
      <w:r>
        <w:rPr>
          <w:lang w:val="id_ID" w:bidi="id_ID"/>
        </w:rPr>
      </w:r>
      <w:r>
        <w:rPr>
          <w:lang w:val="id_ID" w:bidi="id_ID"/>
        </w:rPr>
        <w:t xml:space="preserve">Apa yang Anda suka dalam kisah ini? </w:t>
      </w:r>
    </w:p>
    <w:p>
      <w:pPr>
        <w:pStyle w:val="ListBullet"/>
        <w:spacing w:line="240" w:lineRule="auto"/>
        <w:ind w:left="720"/>
      </w:pPr>
      <w:r>
        <w:rPr>
          <w:lang w:val="id_ID" w:bidi="id_ID"/>
        </w:rPr>
      </w:r>
      <w:r>
        <w:rPr>
          <w:lang w:val="id_ID" w:bidi="id_ID"/>
        </w:rPr>
        <w:t xml:space="preserve">Apa yang Anda tidak suka atau tidak mengerti? </w:t>
      </w:r>
    </w:p>
    <w:p>
      <w:pPr>
        <w:pStyle w:val="ListBullet"/>
        <w:spacing w:line="240" w:lineRule="auto"/>
        <w:ind w:left="720"/>
      </w:pPr>
      <w:r>
        <w:rPr>
          <w:lang w:val="id_ID" w:bidi="id_ID"/>
        </w:rPr>
      </w:r>
      <w:r>
        <w:rPr>
          <w:lang w:val="id_ID" w:bidi="id_ID"/>
        </w:rPr>
        <w:t xml:space="preserve">Apa yang diceritakan kisah ini tentang Yesus? </w:t>
      </w:r>
    </w:p>
    <w:p>
      <w:pPr>
        <w:pStyle w:val="ListBullet"/>
        <w:spacing w:line="240" w:lineRule="auto"/>
        <w:ind w:left="720"/>
      </w:pPr>
      <w:r>
        <w:rPr>
          <w:lang w:val="id_ID" w:bidi="id_ID"/>
        </w:rPr>
      </w:r>
      <w:r>
        <w:rPr>
          <w:lang w:val="id_ID" w:bidi="id_ID"/>
        </w:rPr>
        <w:t xml:space="preserve">Apa yang diceritakan kisah ini tentang orang-orang? </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Siapa kenalan Anda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 xml:space="preserve">Dengarkan teks satu kali dalam versi yang paling mudah dimengerti. </w:t>
      </w:r>
    </w:p>
    <w:p>
      <w:pPr/>
      <w:r>
        <w:rPr>
          <w:lang w:val="id_ID" w:bidi="id_ID"/>
        </w:rPr>
      </w:r>
      <w:r>
        <w:rPr>
          <w:lang w:val="id_ID" w:bidi="id_ID"/>
        </w:rPr>
        <w:t>Yesus melanjutkan pengajaran di kota-kota Galilea. Dia bukan hanya mengajar, tetapi juga menyembuhkan orang-orang. Dalam kisah ini, Yesus menyembuhkan seorang laki-laki yang mempunyai satu penyakit kulit. Reputasi Yesus bertambah, sehingga orang-orang datang untuk mendengar-Nya mengajar dan disembuhkan dari penyakit mereka.</w:t>
      </w:r>
    </w:p>
    <w:p>
      <w:pPr/>
      <w:r>
        <w:rPr>
          <w:lang w:val="id_ID" w:bidi="id_ID"/>
        </w:rPr>
      </w:r>
      <w:r>
        <w:rPr>
          <w:lang w:val="id_ID" w:bidi="id_ID"/>
        </w:rPr>
        <w:t>Sementara Yesus berada di satu kota, seorang kusta, atau seorang laki-laki dengan penyakit kulit, mendekati-Nya. Penyakit kulit itu telah menutupi seluruh tubuh orang itu. Dalam budaya Yahudi, penyakit kusta membuat seseorang najis secara ritual. Jika seseorang menyentuhnya, orang itu juga akan menjadi najis. Ia dilabeli najis dan dipisahkan dari orang lain. Kitab Imamat adalah satu bagian dari hukum Musa. Dalam kitab Imamat, Musa menyatakan dalam hukum bahwa orang-orang kusta harus memakai pakaian yang robek, tidak menyikat rambut mereka, dan berteriak "najis, najis," sepanjang hari. Orang-orang kusta hidup sendirian di luar komunitas.</w:t>
      </w:r>
    </w:p>
    <w:p>
      <w:pPr/>
      <w:r>
        <w:rPr>
          <w:lang w:val="id_ID" w:bidi="id_ID"/>
        </w:rPr>
      </w:r>
      <w:r>
        <w:rPr>
          <w:lang w:val="id_ID" w:bidi="id_ID"/>
        </w:rPr>
        <w:t>Orang itu melihat Yesus dan bersujud. Ia menundukkan wajahnya ke tanah. Ini menunjukkan kerendahan hati dan rasa hormatnya yang besar terhadap Yesus. Orang itu memohon kepada Yesus. Ia mengatakan, "Tuhan, jika Engkau mau, jadikan aku tahir." Tuhan adalah kata yang sama yang digunakan Simon dalam bagian sebelumnya. Dalam konteks ini, Tuhan adalah satu gelar yang digunakan untuk menyebut seseorang yang memiliki otoritas atas sesuatu. Tetapi itu juga menunjukkan bahwa orang tersebut percaya bahwa Yesus memiliki kemampuan ilahi. Orang itu percaya bahwa Yesus dapat menyembuhkannya. Ia tidak tahu apakah Yesus bersedia menyembuhkannya. Ini adalah cara yang sopan untuk meminta Yesus agar membuatnya tahir dengan menyembuhkannya.</w:t>
      </w:r>
    </w:p>
    <w:p>
      <w:pPr/>
      <w:r>
        <w:rPr>
          <w:lang w:val="id_ID" w:bidi="id_ID"/>
        </w:rPr>
      </w:r>
      <w:r>
        <w:rPr>
          <w:lang w:val="id_ID" w:bidi="id_ID"/>
        </w:rPr>
        <w:t xml:space="preserve">Yesus ingin menyembuhkan orang itu. Ia menyentuh orang itu dengan tangan-Nya dan berkata, "Jadilah tahir!" Pada saat ini, Yesus menyembuhkan orang itu dan membuatnya secara ritual tahir atau murni. Kusta segera meninggalkan orang itu. Ini penting. Alih-alih Yesus dibuat najis karena menyentuh orang kusta itu, orang itu ditahirkan oleh Yesus. Yesus memberi orang itu diterima dan dimasukan kembali ke dalam komunitas. Yesus mengatakan kepada orang itu agar tidak memberi tahu siapa pun tentang kesembuhannya. </w:t>
      </w:r>
    </w:p>
    <w:p>
      <w:pPr/>
      <w:r>
        <w:rPr>
          <w:lang w:val="id_ID" w:bidi="id_ID"/>
        </w:rPr>
      </w:r>
      <w:r>
        <w:rPr>
          <w:lang w:val="id_ID" w:bidi="id_ID"/>
        </w:rPr>
        <w:t>Berhenti dan diskusikan dengan tim Anda: Bagaimana orang-orang memandang para penyembuh dalam budaya Anda? Dari manakah asalnya kuasa atau kemampuan mereka untuk menyembuhkan? Bagaimana para penyembuh itu mengungkapkan pikiran mereka ketika seseorang telah disembuhkan atau dibuat menjadi sehat?</w:t>
      </w:r>
    </w:p>
    <w:p>
      <w:pPr/>
      <w:r>
        <w:rPr>
          <w:lang w:val="id_ID" w:bidi="id_ID"/>
        </w:rPr>
      </w:r>
      <w:r>
        <w:rPr>
          <w:lang w:val="id_ID" w:bidi="id_ID"/>
        </w:rPr>
        <w:t xml:space="preserve">Menyentuh seseorang yang najis dianggap sebagai pelanggaran terhadap hukum Musa. Namun Yesus kemudian mengatakan kepada orang itu agar mematuhi hukum Musa dengan mengatakan kepadanya untuk menunjukkan dirinya kepada seorang imam, atau seseorang yang mempersembahkan kurban kepada Allah atas nama umat. Ini bukan sekadar imam, melainkan imam yang bertugas di Bait Suci, atau tempat ibadah orang Yahudi, di Yerusalem. Seorang imam adalah satu-satunya orang yang dapat memeriksa orang itu dan memastikan bahwa ia tidak lagi menderita kusta. Jika ia dinyatakan tahir, imam akan membuat persembahan atas nama orang itu. Kemudian ia akan dapat masuk kembali ke dalam komunitasnya. </w:t>
      </w:r>
    </w:p>
    <w:p>
      <w:pPr/>
      <w:r>
        <w:rPr>
          <w:lang w:val="id_ID" w:bidi="id_ID"/>
        </w:rPr>
      </w:r>
      <w:r>
        <w:rPr>
          <w:lang w:val="id_ID" w:bidi="id_ID"/>
        </w:rPr>
        <w:t>Yesus ingin orang itu melakukan hal ini sebagai satu kesaksian. Ini berarti untuk membuktikan kepada orang-orang bahwa ia benar-benar sembuh. Setelah dinyatakan tahir, ia akan dapat tinggal bersama keluarganya, beribadah di tempat umum, dan berinteraksi dengan komunitasnya.</w:t>
      </w:r>
    </w:p>
    <w:p>
      <w:pPr/>
      <w:r>
        <w:rPr>
          <w:lang w:val="id_ID" w:bidi="id_ID"/>
        </w:rPr>
      </w:r>
      <w:r>
        <w:rPr>
          <w:lang w:val="id_ID" w:bidi="id_ID"/>
        </w:rPr>
        <w:t>Berita tentang Yesus menyebar dan kerumunan orang datang kepada-Nya untuk mendengar-Nya mengajar dan disembuhkan. Yesus secara teratur menjauh dari kerumunan untuk berdoa sendirian kepada Allah.</w:t>
      </w:r>
    </w:p>
    <w:p>
      <w:pPr/>
      <w:r>
        <w:rPr>
          <w:lang w:val="id_ID" w:bidi="id_ID"/>
        </w:rPr>
      </w:r>
      <w:r>
        <w:rPr>
          <w:lang w:val="id_ID" w:bidi="id_ID"/>
        </w:rPr>
        <w:t>Kisah ini menunjukkan otoritas Yesus atas penyakit. Ini juga menunjukkan bahwa saat ketenaran Yesus bertambah, demikian pula kebutuhan-Nya untuk berdoa sendirian.</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Dalam sesi ini, Anda akan membantu kelompok memvisualisasikan kisah ini. Anda akan membantu kelompok mendefinisikan adegan, latar, dan karakter dari kisah ini.</w:t>
      </w:r>
    </w:p>
    <w:p>
      <w:pPr/>
      <w:r>
        <w:rPr>
          <w:lang w:val="id_ID" w:bidi="id_ID"/>
        </w:rPr>
      </w:r>
      <w:r>
        <w:rPr>
          <w:lang w:val="id_ID" w:bidi="id_ID"/>
        </w:rPr>
        <w:t xml:space="preserve">Kisah ini memiliki tiga adegan. </w:t>
      </w:r>
    </w:p>
    <w:p>
      <w:pPr/>
      <w:r>
        <w:rPr>
          <w:lang w:val="id_ID" w:bidi="id_ID"/>
        </w:rPr>
      </w:r>
      <w:r>
        <w:rPr>
          <w:b/>
          <w:lang w:val="id_ID" w:bidi="id_ID"/>
        </w:rPr>
        <w:t>Adegan pertama:</w:t>
      </w:r>
      <w:r>
        <w:rPr>
          <w:lang w:val="id_ID" w:bidi="id_ID"/>
        </w:rPr>
        <w:t xml:space="preserve"> Yesus berada di satu kota di mana seorang laki-laki mengidap penyakit kusta di seluruh tubuhnya. Orang kusta itu meminta Yesus untuk menyembuhkannya. Setelah menyembuhkan orang kusta itu, Yesus mengatakan kepadanya agar tidak menceritakan kepada siapa pun apa yang terjadi, tetapi melakukan apa yang diwajibkan oleh hukum Musa. </w:t>
      </w:r>
    </w:p>
    <w:p>
      <w:pPr/>
      <w:r>
        <w:rPr>
          <w:lang w:val="id_ID" w:bidi="id_ID"/>
        </w:rPr>
      </w:r>
      <w:r>
        <w:rPr>
          <w:b/>
          <w:lang w:val="id_ID" w:bidi="id_ID"/>
        </w:rPr>
        <w:t>Adegan kedua:</w:t>
      </w:r>
      <w:r>
        <w:rPr>
          <w:lang w:val="id_ID" w:bidi="id_ID"/>
        </w:rPr>
        <w:t xml:space="preserve"> Berita tentang Yesus menyebar. Banyak orang datang untuk mendengar Yesus mengajar dan disembuhkan.</w:t>
      </w:r>
    </w:p>
    <w:p>
      <w:pPr/>
      <w:r>
        <w:rPr>
          <w:lang w:val="id_ID" w:bidi="id_ID"/>
        </w:rPr>
      </w:r>
      <w:r>
        <w:rPr>
          <w:b/>
          <w:lang w:val="id_ID" w:bidi="id_ID"/>
        </w:rPr>
        <w:t>Adegan ketiga:</w:t>
      </w:r>
      <w:r>
        <w:rPr>
          <w:lang w:val="id_ID" w:bidi="id_ID"/>
        </w:rPr>
        <w:t xml:space="preserve"> Yesus sering menarik diri untuk berdoa di padang gurun.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Orang kusta</w:t>
      </w:r>
    </w:p>
    <w:p>
      <w:pPr>
        <w:pStyle w:val="ListBullet"/>
        <w:spacing w:line="240" w:lineRule="auto"/>
        <w:ind w:left="720"/>
      </w:pPr>
      <w:r>
        <w:rPr>
          <w:lang w:val="id_ID" w:bidi="id_ID"/>
        </w:rPr>
      </w:r>
      <w:r>
        <w:rPr>
          <w:lang w:val="id_ID" w:bidi="id_ID"/>
        </w:rPr>
        <w:t>Orang-orang datang untuk mendengar Yesus dan disembuhkan</w:t>
      </w:r>
    </w:p>
    <w:p>
      <w:pPr/>
      <w:r>
        <w:rPr>
          <w:lang w:val="id_ID" w:bidi="id_ID"/>
        </w:rPr>
      </w:r>
      <w:r>
        <w:rPr>
          <w:lang w:val="id_ID" w:bidi="id_ID"/>
        </w:rPr>
        <w:t xml:space="preserve">Dalam sesi ini, ambillah papan cerita kelompok, gambarlah, atau gunakan beberapa macam alat peraga (benda-benda yang dapat Anda pindahkan seperti batu, batang, mainan anak-anak) untuk memvisualisasikan kisah dan adegan di dalamnya. </w:t>
      </w:r>
    </w:p>
    <w:p>
      <w:pPr/>
      <w:r>
        <w:rPr>
          <w:lang w:val="id_ID" w:bidi="id_ID"/>
        </w:rPr>
      </w:r>
      <w:r>
        <w:rPr>
          <w:lang w:val="id_ID" w:bidi="id_ID"/>
        </w:rPr>
        <w:t>Penting untuk diingat bahwa orang-orang Yahudi menganggap najis orang-orang yang berpenyakit kulit. Ini berarti bahwa orang-orang yang berpenyakit kusta, atau berpenyakit kulit, sedikit sekali berinteraksi dengan orang lain. Orang orang menghindari sentuhan dengan mereka dan mereka harus tinggal di luar komunitas.</w:t>
      </w:r>
    </w:p>
    <w:p>
      <w:pPr/>
      <w:r>
        <w:rPr>
          <w:lang w:val="id_ID" w:bidi="id_ID"/>
        </w:rPr>
      </w:r>
      <w:r>
        <w:rPr>
          <w:lang w:val="id_ID" w:bidi="id_ID"/>
        </w:rPr>
        <w:t>Yesus bertemu dengan seorang yang berpenyakit kusta. Orang kusta itu melihat Yesus dan menunjukkan rasa hormat dengan kerendahan hati kepada Yesus. Orang kusta itu sujud dan memohon Yesus agar menyembuhkannya. Orang kusta itu mengatakan kepada Yesus, "Jika Engkau mau, Engkau dapat menyembuhkan aku."</w:t>
      </w:r>
    </w:p>
    <w:p>
      <w:pPr/>
      <w:r>
        <w:rPr>
          <w:lang w:val="id_ID" w:bidi="id_ID"/>
        </w:rPr>
      </w:r>
      <w:r>
        <w:rPr>
          <w:lang w:val="id_ID" w:bidi="id_ID"/>
        </w:rPr>
        <w:t>Penting untuk diingat bahwa dalam budaya Yahudi, seseorang menjadi najis ketika mereka menyentuh orang kusta.</w:t>
      </w:r>
    </w:p>
    <w:p>
      <w:pPr/>
      <w:r>
        <w:rPr>
          <w:lang w:val="id_ID" w:bidi="id_ID"/>
        </w:rPr>
      </w:r>
      <w:r>
        <w:rPr>
          <w:lang w:val="id_ID" w:bidi="id_ID"/>
        </w:rPr>
        <w:t>Yesus menyentuh orang itu sambil mengatakan, "Aku mau." Yesus mengatakan "Sembuhlah!" Seketika itu juga, kusta meninggalkan orang itu dan ia menjadi tahir.</w:t>
      </w:r>
    </w:p>
    <w:p>
      <w:pPr/>
      <w:r>
        <w:rPr>
          <w:lang w:val="id_ID" w:bidi="id_ID"/>
        </w:rPr>
      </w:r>
      <w:r>
        <w:rPr>
          <w:lang w:val="id_ID" w:bidi="id_ID"/>
        </w:rPr>
        <w:t xml:space="preserve">Yesus mengatakan kepada orang yang disembuhkan dari kusta itu agar tidak menceritakan kepada siapa pun tentang apa yang terjadi. Yesus juga mengatakan kepada orang itu untuk memberi kesaksian secara terbuka karena telah ditahirkan dengan melakukan apa yang hukum Musa katakan. </w:t>
      </w:r>
    </w:p>
    <w:p>
      <w:pPr/>
      <w:r>
        <w:rPr>
          <w:lang w:val="id_ID" w:bidi="id_ID"/>
        </w:rPr>
      </w:r>
      <w:r>
        <w:rPr>
          <w:lang w:val="id_ID" w:bidi="id_ID"/>
        </w:rPr>
        <w:t>Berita tentang Yesus menyebar sangat cepat di banyak tempat. Banyak orang datang untuk mendengar pengajaran Yesus dan juga untuk kesembuhan dari penyakit mereka.</w:t>
      </w:r>
    </w:p>
    <w:p>
      <w:pPr/>
      <w:r>
        <w:rPr>
          <w:lang w:val="id_ID" w:bidi="id_ID"/>
        </w:rPr>
      </w:r>
      <w:r>
        <w:rPr>
          <w:lang w:val="id_ID" w:bidi="id_ID"/>
        </w:rPr>
        <w:t>Yesus sering berdoa di padang gurun.</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Dalam sesi ini, kelompok akan mendramatisir kisah tersebut.</w:t>
      </w:r>
    </w:p>
    <w:p>
      <w:pPr/>
      <w:r>
        <w:rPr>
          <w:lang w:val="id_ID" w:bidi="id_ID"/>
        </w:rPr>
      </w:r>
      <w:r>
        <w:rPr>
          <w:lang w:val="id_ID" w:bidi="id_ID"/>
        </w:rPr>
        <w:t xml:space="preserve">Kisah ini memiliki tiga adegan. </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Orang kusta</w:t>
      </w:r>
    </w:p>
    <w:p>
      <w:pPr>
        <w:pStyle w:val="ListBullet"/>
        <w:spacing w:line="240" w:lineRule="auto"/>
        <w:ind w:left="720"/>
      </w:pPr>
      <w:r>
        <w:rPr>
          <w:lang w:val="id_ID" w:bidi="id_ID"/>
        </w:rPr>
      </w:r>
      <w:r>
        <w:rPr>
          <w:lang w:val="id_ID" w:bidi="id_ID"/>
        </w:rPr>
        <w:t>Orang-orang yang datang untuk mendengar Yesus dan disembuhkan.</w:t>
      </w:r>
    </w:p>
    <w:p>
      <w:pPr/>
      <w:r>
        <w:rPr>
          <w:lang w:val="id_ID" w:bidi="id_ID"/>
        </w:rPr>
      </w:r>
      <w:r>
        <w:rPr>
          <w:lang w:val="id_ID" w:bidi="id_ID"/>
        </w:rPr>
        <w:t>Minta tim untuk memerankan kisah itu dua kali. Pertama, minta mereka memerankan kisah itu tanpa berhenti. Pada saat tim memerankan kisah itu untuk kedua kalinya, hentikan mereka pada titik-titik yang berbeda dalam kisah tersebut.</w:t>
      </w:r>
    </w:p>
    <w:p>
      <w:pPr/>
      <w:r>
        <w:rPr>
          <w:lang w:val="id_ID" w:bidi="id_ID"/>
        </w:rPr>
      </w:r>
      <w:r>
        <w:rPr>
          <w:lang w:val="id_ID" w:bidi="id_ID"/>
        </w:rPr>
        <w:t>Pastikan bahwa tim itu memerankan orang kusta yang diasingkan dari kominitasnya. Orang kusta tidak dapat menemukan bantuan untuk kondisinya.</w:t>
      </w:r>
    </w:p>
    <w:p>
      <w:pPr/>
      <w:r>
        <w:rPr>
          <w:lang w:val="id_ID" w:bidi="id_ID"/>
        </w:rPr>
      </w:r>
      <w:r>
        <w:rPr>
          <w:lang w:val="id_ID" w:bidi="id_ID"/>
        </w:rPr>
        <w:t>Saat kelompok memerankan kisah ini untuk kedua kalinya, hentikan mereka pada titik-titik tertentu.</w:t>
      </w:r>
    </w:p>
    <w:p>
      <w:pPr/>
      <w:r>
        <w:rPr>
          <w:lang w:val="id_ID" w:bidi="id_ID"/>
        </w:rPr>
      </w:r>
      <w:r>
        <w:rPr>
          <w:lang w:val="id_ID" w:bidi="id_ID"/>
        </w:rPr>
        <w:t>Perankanlah orang kusta yang mendekati Yesus. Ia berhenti dan sujud kepada Yesus. Ia meminta Yesus untuk menyembuhkannya.</w:t>
      </w:r>
    </w:p>
    <w:p>
      <w:pPr/>
      <w:r>
        <w:rPr>
          <w:lang w:val="id_ID" w:bidi="id_ID"/>
        </w:rPr>
      </w:r>
      <w:r>
        <w:rPr>
          <w:lang w:val="id_ID" w:bidi="id_ID"/>
        </w:rPr>
        <w:t>Hentikan adegannya: Tanyakan kepada pemeran orang kusta, ”Bagaimana perasaan Anda?” Anda mungkin mendengar, "Malu," "Putus asa," "Saya tahu Yesus berkuasa," "Berharap." Ulangi adegannya.</w:t>
      </w:r>
    </w:p>
    <w:p>
      <w:pPr/>
      <w:r>
        <w:rPr>
          <w:lang w:val="id_ID" w:bidi="id_ID"/>
        </w:rPr>
      </w:r>
      <w:r>
        <w:rPr>
          <w:lang w:val="id_ID" w:bidi="id_ID"/>
        </w:rPr>
        <w:t>Yesus menyentuh-Nya dan mengatakan, "Aku mau." Seketika itu juga kusta meninggalkan orang itu.</w:t>
      </w:r>
    </w:p>
    <w:p>
      <w:pPr/>
      <w:r>
        <w:rPr>
          <w:lang w:val="id_ID" w:bidi="id_ID"/>
        </w:rPr>
      </w:r>
      <w:r>
        <w:rPr>
          <w:lang w:val="id_ID" w:bidi="id_ID"/>
        </w:rPr>
        <w:t>Hentikan adegannya: Tanyakan kepada aktor yang memerankan Yesus, ”Bagaimana perasaan Anda?” Anda mungkin mendengar, "penuh kasih," "orang miskin," "Berbelas kasihan," "Tentu saja aku mau." Ulangi adegannya.</w:t>
      </w:r>
    </w:p>
    <w:p>
      <w:pPr/>
      <w:r>
        <w:rPr>
          <w:lang w:val="id_ID" w:bidi="id_ID"/>
        </w:rPr>
      </w:r>
      <w:r>
        <w:rPr>
          <w:lang w:val="id_ID" w:bidi="id_ID"/>
        </w:rPr>
        <w:t>Yesus telah memerintahkan orang yang telah disembuhkan dari kusta itu agar tidak memberi tahu siapa pun. Yesus mengatakan kepada orang itu untuk melakukan apa yang hukum katakan tentang penyakit kulit agar menjadi kesaksian secara terbuka bahwa ia sekarang tahir.</w:t>
      </w:r>
    </w:p>
    <w:p>
      <w:pPr/>
      <w:r>
        <w:rPr>
          <w:lang w:val="id_ID" w:bidi="id_ID"/>
        </w:rPr>
      </w:r>
      <w:r>
        <w:rPr>
          <w:lang w:val="id_ID" w:bidi="id_ID"/>
        </w:rPr>
        <w:t>Sebaliknya, berita tentang apa yang Yesus lakukan bahkan menyebar lebih cepat. Banyak orang datang untuk mendengar apa yang Yesus katakan dan untuk disembuhkan.</w:t>
      </w:r>
    </w:p>
    <w:p>
      <w:pPr/>
      <w:r>
        <w:rPr>
          <w:lang w:val="id_ID" w:bidi="id_ID"/>
        </w:rPr>
      </w:r>
      <w:r>
        <w:rPr>
          <w:lang w:val="id_ID" w:bidi="id_ID"/>
        </w:rPr>
        <w:t>Hentikan adegannya: Tanyakan kepada para aktor yang memerankan orang-orang, ”Bagaimana perasaan kalian?” Anda mungkin mendengar, "Itu benar," "Dia peduli kepada saya," "Dia berbicara tidak seperti orang lain," "Apakah saya melihat yang satu itu?" Ulangi adegannya.</w:t>
      </w:r>
    </w:p>
    <w:p>
      <w:pPr/>
      <w:r>
        <w:rPr>
          <w:lang w:val="id_ID" w:bidi="id_ID"/>
        </w:rPr>
      </w:r>
      <w:r>
        <w:rPr>
          <w:lang w:val="id_ID" w:bidi="id_ID"/>
        </w:rPr>
        <w:t>Yesus pergi sendiri ke padang gurun untuk berdoa.</w:t>
      </w:r>
    </w:p>
    <w:p>
      <w:pPr/>
      <w:r>
        <w:rPr>
          <w:lang w:val="id_ID" w:bidi="id_ID"/>
        </w:rPr>
      </w:r>
      <w:r>
        <w:rPr>
          <w:lang w:val="id_ID" w:bidi="id_ID"/>
        </w:rPr>
        <w:t>Hentikan adegannya: Tanyakan kepada aktor yang memerankan Yesus, ”Bagaimana perasaan Anda?” Anda mungkin mendengar, "Saya perlu berbicara dengan ayah saya," "Ini hari yang panjang," "Saya butuh istirahat yang sejati," "Sangat menyenangkan melihat banyak orang itu."</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Yesus didekati oleh seorang laki-laki yang menderita </w:t>
      </w:r>
      <w:r>
        <w:rPr>
          <w:b/>
          <w:lang w:val="id_ID" w:bidi="id_ID"/>
        </w:rPr>
        <w:t>penyakit kusta</w:t>
      </w:r>
      <w:r>
        <w:rPr>
          <w:lang w:val="id_ID" w:bidi="id_ID"/>
        </w:rPr>
        <w:t xml:space="preserve">. </w:t>
      </w:r>
      <w:hyperlink r:id="rId132">
        <w:r>
          <w:rPr>
            <w:lang w:val="id_ID" w:bidi="id_ID"/>
          </w:rPr>
          <w:rPr>
            <w:color w:val="0000EE"/>
            <w:u w:val="single"/>
          </w:rPr>
          <w:t>Kusta</w:t>
        </w:r>
      </w:hyperlink>
      <w:r>
        <w:rPr>
          <w:lang w:val="id_ID" w:bidi="id_ID"/>
        </w:rPr>
        <w:t xml:space="preserve"> merupakan istilah yang dapat mengacu pada beberapa jenis penyakit kulit. Penyakit ini membuat seseorang "najis," atau "tidak bersih" atau tidak dapat tinggal dalam komunitas. Orang-orang ini hanya bisa beribadah di sinagoge di balik layar, dan jika ada yang menyentuh mereka, orang itu akan menjadi najis juga. Hukum Musa dalam kitab Imamat mengatakan bahwa mereka harus memakai pakaian yang robek, tidak menyisir rambut mereka, dan berteriak 'najis' di depan umum ketika mereka pergi ke tempat-tempat lain.</w:t>
      </w:r>
    </w:p>
    <w:p>
      <w:pPr/>
      <w:r>
        <w:rPr>
          <w:lang w:val="id_ID" w:bidi="id_ID"/>
        </w:rPr>
      </w:r>
      <w:r>
        <w:rPr>
          <w:lang w:val="id_ID" w:bidi="id_ID"/>
        </w:rPr>
        <w:t xml:space="preserve">Orang itu mengatakan kepada Yesus bahwa Dia bisa membuatnya tahir. Dalam budaya Yahudi, </w:t>
      </w:r>
      <w:r>
        <w:rPr>
          <w:b/>
          <w:lang w:val="id_ID" w:bidi="id_ID"/>
        </w:rPr>
        <w:t>tahir</w:t>
      </w:r>
      <w:r>
        <w:rPr>
          <w:lang w:val="id_ID" w:bidi="id_ID"/>
        </w:rPr>
        <w:t xml:space="preserve"> mengacu pada satu keadaan yang di dalamnya seseorang layak untuk melayani Allah. Orang-orang dapat menjadi najis atau tahir lagi oleh tindakan dan keadaan kesehatan mereka. Pastikan untuk menerjemahkannya dengan cara yang sama seperti yang telah Anda lakukan di bagian-bagian sebelumnya. </w:t>
      </w:r>
      <w:hyperlink r:id="rId153">
        <w:r>
          <w:rPr>
            <w:lang w:val="id_ID" w:bidi="id_ID"/>
          </w:rPr>
          <w:rPr>
            <w:color w:val="0000EE"/>
            <w:u w:val="single"/>
          </w:rPr>
          <w:t>Tahir</w:t>
        </w:r>
      </w:hyperlink>
      <w:r>
        <w:rPr>
          <w:lang w:val="id_ID" w:bidi="id_ID"/>
        </w:rPr>
        <w:t xml:space="preserve"> bisa ditemukan dalam Glosarium Utama. Yesus menyentuh orang itu dan menyembuhkan dia dari kusta. Ini membuat orang itu tahir kembali.</w:t>
      </w:r>
    </w:p>
    <w:p>
      <w:pPr/>
      <w:r>
        <w:rPr>
          <w:lang w:val="id_ID" w:bidi="id_ID"/>
        </w:rPr>
      </w:r>
      <w:r>
        <w:rPr>
          <w:lang w:val="id_ID" w:bidi="id_ID"/>
        </w:rPr>
        <w:t xml:space="preserve">Namun menurut hukum Musa, imam di </w:t>
      </w:r>
      <w:r>
        <w:rPr>
          <w:b/>
          <w:lang w:val="id_ID" w:bidi="id_ID"/>
        </w:rPr>
        <w:t>Bait Suci</w:t>
      </w:r>
      <w:r>
        <w:rPr>
          <w:lang w:val="id_ID" w:bidi="id_ID"/>
        </w:rPr>
        <w:t xml:space="preserve"> adalah satu-satunya orang yang dapat memeriksa dan menyatakan bahwa orang itu tahir atau murni secara ritual. Pastikan untuk menerjemahkan Bait Suci dengan cara yang sama seperti yang Anda lakukan di bagian-bagian Lukas sebelumnya. </w:t>
      </w:r>
      <w:hyperlink r:id="rId20">
        <w:r>
          <w:rPr>
            <w:lang w:val="id_ID" w:bidi="id_ID"/>
          </w:rPr>
          <w:rPr>
            <w:color w:val="0000EE"/>
            <w:u w:val="single"/>
          </w:rPr>
          <w:t>Bait Suci</w:t>
        </w:r>
      </w:hyperlink>
      <w:r>
        <w:rPr>
          <w:lang w:val="id_ID" w:bidi="id_ID"/>
        </w:rPr>
        <w:t xml:space="preserve"> dapat ditemukan di Glosarium Utama.</w:t>
      </w:r>
    </w:p>
    <w:p>
      <w:pPr/>
      <w:r>
        <w:rPr>
          <w:lang w:val="id_ID" w:bidi="id_ID"/>
        </w:rPr>
      </w:r>
      <w:r>
        <w:rPr>
          <w:lang w:val="id_ID" w:bidi="id_ID"/>
        </w:rPr>
        <w:t xml:space="preserve">Ketika Yesus mengatakan kepada orang itu untuk </w:t>
      </w:r>
      <w:r>
        <w:rPr>
          <w:b/>
          <w:lang w:val="id_ID" w:bidi="id_ID"/>
        </w:rPr>
        <w:t>mempersembahkan kurban yang Musa perintahkan</w:t>
      </w:r>
      <w:r>
        <w:rPr>
          <w:lang w:val="id_ID" w:bidi="id_ID"/>
        </w:rPr>
        <w:t xml:space="preserve">, Dia merujuk ke hukum dalam Imamat. Hukum ini mencakup petunjuk-petunjuk terperinci tentang apa yang seseorang harus lakukan agar disembuhkan dari kusta. Orang yang disembuhkan itu harus membawa satu kurban kepada imam untuk dipersembahkan atas namanya. Pastikan untuk menerjemahkan </w:t>
      </w:r>
      <w:r>
        <w:rPr>
          <w:b/>
          <w:lang w:val="id_ID" w:bidi="id_ID"/>
        </w:rPr>
        <w:t>kurban</w:t>
      </w:r>
      <w:r>
        <w:rPr>
          <w:lang w:val="id_ID" w:bidi="id_ID"/>
        </w:rPr>
        <w:t xml:space="preserve"> dengan cara yang sama seperti yang telah Anda lakukan di bagian-bagian Lukas sebelumnya. </w:t>
      </w:r>
      <w:hyperlink r:id="rId154">
        <w:r>
          <w:rPr>
            <w:lang w:val="id_ID" w:bidi="id_ID"/>
          </w:rPr>
          <w:rPr>
            <w:color w:val="0000EE"/>
            <w:u w:val="single"/>
          </w:rPr>
          <w:t>Kurban</w:t>
        </w:r>
      </w:hyperlink>
      <w:r>
        <w:rPr>
          <w:lang w:val="id_ID" w:bidi="id_ID"/>
        </w:rPr>
        <w:t xml:space="preserve"> bisa ditemukan dalam Glosarium Utama.</w:t>
      </w:r>
    </w:p>
    <w:p>
      <w:pPr/>
      <w:r>
        <w:rPr>
          <w:lang w:val="id_ID" w:bidi="id_ID"/>
        </w:rPr>
      </w:r>
      <w:r>
        <w:rPr>
          <w:lang w:val="id_ID" w:bidi="id_ID"/>
        </w:rPr>
        <w:t xml:space="preserve">Orang-orang menyebarkan berita tentang Yesus. Kerumunan datang kepada-Nya untuk disembuhkan. Yesus menarik diri ke </w:t>
      </w:r>
      <w:r>
        <w:rPr>
          <w:b/>
          <w:lang w:val="id_ID" w:bidi="id_ID"/>
        </w:rPr>
        <w:t>tempat-tempat sepi</w:t>
      </w:r>
      <w:r>
        <w:rPr>
          <w:lang w:val="id_ID" w:bidi="id_ID"/>
        </w:rPr>
        <w:t xml:space="preserve"> untuk berdoa. Tempat-tempat sepi bisa ditafsirkan sebagai area-area liar atau terpencil yang tidak dihuni seorang pun. Yesus pergi menjauh dari kerumunan dan berdoa sendirian kepada Allah.</w:t>
      </w:r>
    </w:p>
    <w:p>
      <w:pPr/>
      <w:r>
        <w:rPr>
          <w:lang w:val="id_ID" w:bidi="id_ID"/>
        </w:rPr>
      </w:r>
      <w:r>
        <w:rPr>
          <w:lang w:val="id_ID" w:bidi="id_ID"/>
        </w:rPr>
        <w:t xml:space="preserve">Berhenti dan tunjukkan kepada tim Anda satu gambar padang </w:t>
      </w:r>
      <w:hyperlink r:id="rId69">
        <w:r>
          <w:rPr>
            <w:lang w:val="id_ID" w:bidi="id_ID"/>
          </w:rPr>
          <w:rPr>
            <w:color w:val="0000EE"/>
            <w:u w:val="single"/>
          </w:rPr>
          <w:t>gurun</w:t>
        </w:r>
      </w:hyperlink>
      <w:r>
        <w:rPr>
          <w:lang w:val="id_ID" w:bidi="id_ID"/>
        </w:rPr>
        <w:t>.</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 xml:space="preserve">Dengarkan rekaman nats ini dalam versi terjemahan yang paling mudah dimengerti. </w:t>
      </w:r>
    </w:p>
    <w:p>
      <w:pPr/>
      <w:r>
        <w:rPr>
          <w:lang w:val="id_ID" w:bidi="id_ID"/>
        </w:rPr>
      </w:r>
      <w:r>
        <w:rPr>
          <w:lang w:val="id_ID" w:bidi="id_ID"/>
        </w:rPr>
        <w:t xml:space="preserve">Dalam sesi ini, ceritakan kembali nats ini, secara berkelompok, dalam bahasa Anda sendiri. </w:t>
      </w:r>
    </w:p>
    <w:p>
      <w:pPr/>
      <w:r>
        <w:rPr>
          <w:lang w:val="id_ID" w:bidi="id_ID"/>
        </w:rPr>
      </w:r>
      <w:r>
        <w:rPr>
          <w:lang w:val="id_ID" w:bidi="id_ID"/>
        </w:rPr>
        <w:t xml:space="preserve">Pertama, seluruh kelompok harus berlatih menceritakan bagian itu dalam bahasa Anda sendiri. Ingatlah untuk memasukkan hal-hal yang Anda putuskan dalam langkah sebelumnya, seperti kronologi, kata, frasa, emosi, atau apa pun yang Anda diskusikan. </w:t>
      </w:r>
    </w:p>
    <w:p>
      <w:pPr/>
      <w:r>
        <w:rPr>
          <w:lang w:val="id_ID" w:bidi="id_ID"/>
        </w:rPr>
      </w:r>
      <w:r>
        <w:rPr>
          <w:lang w:val="id_ID" w:bidi="id_ID"/>
        </w:rPr>
        <w:t xml:space="preserve">Seorang anggota kelompok harus menyampaikan beberapa kalimat dari nats itu dan berhenti sejenak. Seorang anggota lain harus menceritakan bagian selanjutnya dari nats itu dan berhenti sejenak. Lakukan ini sampai kelompok itu telah menceritakan kembali semua nats tersebut. Anggota-anggota kelompok dapat saling memperbaiki dalam tahap ini. </w:t>
      </w:r>
    </w:p>
    <w:p>
      <w:pPr/>
      <w:r>
        <w:rPr>
          <w:lang w:val="id_ID" w:bidi="id_ID"/>
        </w:rPr>
      </w:r>
      <w:r>
        <w:rPr>
          <w:lang w:val="id_ID" w:bidi="id_ID"/>
        </w:rPr>
        <w:t xml:space="preserve">Hentikan sebentar rekaman suara ini di sini. </w:t>
      </w:r>
    </w:p>
    <w:p>
      <w:pPr/>
      <w:r>
        <w:rPr>
          <w:lang w:val="id_ID" w:bidi="id_ID"/>
        </w:rPr>
      </w:r>
      <w:r>
        <w:rPr>
          <w:lang w:val="id_ID" w:bidi="id_ID"/>
        </w:rPr>
        <w:t xml:space="preserve">Selanjutnya, setiap anggota kelompok harus menceritakan seluruh nats tersebut tanpa gangguan setidaknya satu kali. Seorang anggota kelompok dapat menggunakan benda apa saja, gerakan, atau papan cerita untuk membantu mereka mengingat bagian nats ayat-ayat Alkitab tersebut. </w:t>
      </w:r>
    </w:p>
    <w:p>
      <w:pPr/>
      <w:r>
        <w:rPr>
          <w:lang w:val="id_ID" w:bidi="id_ID"/>
        </w:rPr>
      </w:r>
      <w:r>
        <w:rPr>
          <w:lang w:val="id_ID" w:bidi="id_ID"/>
        </w:rPr>
        <w:t xml:space="preserve">Hentikan sebentar rekaman suara ini di sini. </w:t>
      </w:r>
    </w:p>
    <w:p>
      <w:pPr/>
      <w:r>
        <w:rPr>
          <w:lang w:val="id_ID" w:bidi="id_ID"/>
        </w:rPr>
      </w:r>
      <w:r>
        <w:rPr>
          <w:lang w:val="id_ID" w:bidi="id_ID"/>
        </w:rPr>
        <w:t xml:space="preserve">Selanjutnya, kelompok dapat memutuskan versi mana dari nats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sebentar rekaman suara ini di sini. </w:t>
      </w:r>
    </w:p>
    <w:p>
      <w:pPr/>
      <w:r>
        <w:rPr>
          <w:lang w:val="id_ID" w:bidi="id_ID"/>
        </w:rPr>
      </w:r>
      <w:r>
        <w:rPr>
          <w:lang w:val="id_ID" w:bidi="id_ID"/>
        </w:rPr>
        <w:t xml:space="preserve">Akhirnya, kelompok dapat menyusun versi akhir dari nats itu yang disetujui oleh semua anggota kelompok. Setiap anggota kelompok harus berlatih menceritakan versi akhir dari nats tersebut. </w:t>
      </w:r>
      <w:r>
        <w:rPr>
          <w:lang w:val="id_ID" w:bidi="id_ID"/>
        </w:rPr>
      </w:r>
      <w:r>
        <w:rPr>
          <w:lang w:val="id_ID" w:bidi="id_ID"/>
        </w:rPr>
      </w:r>
    </w:p>
    <w:p>
      <w:pPr/>
      <w:r>
        <w:rPr>
          <w:lang w:val="id_ID" w:bidi="id_ID"/>
        </w:rPr>
      </w:r>
    </w:p>
    <w:p>
      <w:pPr>
        <w:pStyle w:val="Heading2"/>
      </w:pPr>
      <w:r>
        <w:rPr>
          <w:lang w:val="id_ID" w:bidi="id_ID"/>
        </w:rPr>
        <w:t>Lukas 5:12–16</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155">
        <w:r>
          <w:rPr>
            <w:lang w:val="id_ID" w:bidi="id_ID"/>
          </w:rPr>
          <w:rPr>
            <w:color w:val="0000EE"/>
            <w:u w:val="single"/>
          </w:rPr>
          <w:t>Dengar dan Renungkan</w:t>
        </w:r>
      </w:hyperlink>
      <w:r>
        <w:rPr>
          <w:lang w:val="id_ID" w:bidi="id_ID"/>
        </w:rPr>
        <w:t xml:space="preserve"> (543 KB)</w:t>
      </w:r>
      <w:r>
        <w:rPr>
          <w:lang w:val="id_ID" w:bidi="id_ID"/>
        </w:rPr>
      </w:r>
    </w:p>
    <w:p>
      <w:pPr>
        <w:pStyle w:val="ListBullet"/>
        <w:spacing w:line="240" w:lineRule="auto"/>
        <w:ind w:left="720"/>
      </w:pPr>
      <w:r>
        <w:rPr>
          <w:lang w:val="id_ID" w:bidi="id_ID"/>
        </w:rPr>
      </w:r>
      <w:hyperlink r:id="rId156">
        <w:r>
          <w:rPr>
            <w:lang w:val="id_ID" w:bidi="id_ID"/>
          </w:rPr>
          <w:rPr>
            <w:color w:val="0000EE"/>
            <w:u w:val="single"/>
          </w:rPr>
          <w:t>Menyiapkan Panggung</w:t>
        </w:r>
      </w:hyperlink>
      <w:r>
        <w:rPr>
          <w:lang w:val="id_ID" w:bidi="id_ID"/>
        </w:rPr>
        <w:t xml:space="preserve"> (3.3 MB)</w:t>
      </w:r>
      <w:r>
        <w:rPr>
          <w:lang w:val="id_ID" w:bidi="id_ID"/>
        </w:rPr>
      </w:r>
    </w:p>
    <w:p>
      <w:pPr>
        <w:pStyle w:val="ListBullet"/>
        <w:spacing w:line="240" w:lineRule="auto"/>
        <w:ind w:left="720"/>
      </w:pPr>
      <w:r>
        <w:rPr>
          <w:lang w:val="id_ID" w:bidi="id_ID"/>
        </w:rPr>
      </w:r>
      <w:hyperlink r:id="rId157">
        <w:r>
          <w:rPr>
            <w:lang w:val="id_ID" w:bidi="id_ID"/>
          </w:rPr>
          <w:rPr>
            <w:color w:val="0000EE"/>
            <w:u w:val="single"/>
          </w:rPr>
          <w:t>Menjelaskan Adegan</w:t>
        </w:r>
      </w:hyperlink>
      <w:r>
        <w:rPr>
          <w:lang w:val="id_ID" w:bidi="id_ID"/>
        </w:rPr>
        <w:t xml:space="preserve"> (2.3 MB)</w:t>
      </w:r>
      <w:r>
        <w:rPr>
          <w:lang w:val="id_ID" w:bidi="id_ID"/>
        </w:rPr>
      </w:r>
    </w:p>
    <w:p>
      <w:pPr>
        <w:pStyle w:val="ListBullet"/>
        <w:spacing w:line="240" w:lineRule="auto"/>
        <w:ind w:left="720"/>
      </w:pPr>
      <w:r>
        <w:rPr>
          <w:lang w:val="id_ID" w:bidi="id_ID"/>
        </w:rPr>
      </w:r>
      <w:hyperlink r:id="rId158">
        <w:r>
          <w:rPr>
            <w:lang w:val="id_ID" w:bidi="id_ID"/>
          </w:rPr>
          <w:rPr>
            <w:color w:val="0000EE"/>
            <w:u w:val="single"/>
          </w:rPr>
          <w:t>Memperagakan Bacaan</w:t>
        </w:r>
      </w:hyperlink>
      <w:r>
        <w:rPr>
          <w:lang w:val="id_ID" w:bidi="id_ID"/>
        </w:rPr>
        <w:t xml:space="preserve"> (2.0 MB)</w:t>
      </w:r>
      <w:r>
        <w:rPr>
          <w:lang w:val="id_ID" w:bidi="id_ID"/>
        </w:rPr>
      </w:r>
    </w:p>
    <w:p>
      <w:pPr>
        <w:pStyle w:val="ListBullet"/>
        <w:spacing w:line="240" w:lineRule="auto"/>
        <w:ind w:left="720"/>
      </w:pPr>
      <w:r>
        <w:rPr>
          <w:lang w:val="id_ID" w:bidi="id_ID"/>
        </w:rPr>
      </w:r>
      <w:hyperlink r:id="rId159">
        <w:r>
          <w:rPr>
            <w:lang w:val="id_ID" w:bidi="id_ID"/>
          </w:rPr>
          <w:rPr>
            <w:color w:val="0000EE"/>
            <w:u w:val="single"/>
          </w:rPr>
          <w:t>Melengkapi yang Kurang</w:t>
        </w:r>
      </w:hyperlink>
      <w:r>
        <w:rPr>
          <w:lang w:val="id_ID" w:bidi="id_ID"/>
        </w:rPr>
        <w:t xml:space="preserve"> (2.0 MB)</w:t>
      </w:r>
      <w:r>
        <w:rPr>
          <w:lang w:val="id_ID" w:bidi="id_ID"/>
        </w:rPr>
      </w:r>
    </w:p>
    <w:p>
      <w:pPr>
        <w:pStyle w:val="ListBullet"/>
        <w:spacing w:line="240" w:lineRule="auto"/>
        <w:ind w:left="720"/>
      </w:pPr>
      <w:r>
        <w:rPr>
          <w:lang w:val="id_ID" w:bidi="id_ID"/>
        </w:rPr>
      </w:r>
      <w:hyperlink r:id="rId160">
        <w:r>
          <w:rPr>
            <w:lang w:val="id_ID" w:bidi="id_ID"/>
          </w:rPr>
          <w:rPr>
            <w:color w:val="0000EE"/>
            <w:u w:val="single"/>
          </w:rPr>
          <w:t>Menyampaikan Firman Tuhan</w:t>
        </w:r>
      </w:hyperlink>
      <w:r>
        <w:rPr>
          <w:lang w:val="id_ID" w:bidi="id_ID"/>
        </w:rPr>
        <w:t xml:space="preserve"> (1.5 MB)</w:t>
      </w:r>
      <w:r>
        <w:rPr>
          <w:lang w:val="id_ID" w:bidi="id_ID"/>
        </w:rPr>
      </w:r>
      <w:r>
        <w:rPr>
          <w:lang w:val="id_ID" w:bidi="id_ID"/>
        </w:rPr>
      </w:r>
      <w:r>
        <w:rPr>
          <w:lang w:val="id_ID" w:bidi="id_ID"/>
        </w:rPr>
      </w:r>
    </w:p>
    <w:p>
      <w:pPr/>
      <w:r>
        <w:rPr>
          <w:lang w:val="id_ID" w:bidi="id_ID"/>
        </w:rPr>
      </w:r>
    </w:p>
    <w:p>
      <w:pPr>
        <w:pStyle w:val="Heading2"/>
      </w:pPr>
      <w:r>
        <w:rPr>
          <w:lang w:val="id_ID" w:bidi="id_ID"/>
        </w:rPr>
        <w:t>Lukas 5:17–26</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 xml:space="preserve">Dengarkan Lukas 5:17–26 dan renungkan dalam hati Anda. Dengarkan teks sebanyak tiga kali (dalam tiga terjemahan yang berbeda, jika memungkinkan). Kemudian diskusikan pertanyaan berikut dalam kelompok: </w:t>
      </w:r>
    </w:p>
    <w:p>
      <w:pPr>
        <w:pStyle w:val="ListBullet"/>
        <w:spacing w:line="240" w:lineRule="auto"/>
        <w:ind w:left="720"/>
      </w:pPr>
      <w:r>
        <w:rPr>
          <w:lang w:val="id_ID" w:bidi="id_ID"/>
        </w:rPr>
      </w:r>
      <w:r>
        <w:rPr>
          <w:lang w:val="id_ID" w:bidi="id_ID"/>
        </w:rPr>
        <w:t xml:space="preserve">Apa yang Anda suka dalam kisah ini? </w:t>
      </w:r>
    </w:p>
    <w:p>
      <w:pPr>
        <w:pStyle w:val="ListBullet"/>
        <w:spacing w:line="240" w:lineRule="auto"/>
        <w:ind w:left="720"/>
      </w:pPr>
      <w:r>
        <w:rPr>
          <w:lang w:val="id_ID" w:bidi="id_ID"/>
        </w:rPr>
      </w:r>
      <w:r>
        <w:rPr>
          <w:lang w:val="id_ID" w:bidi="id_ID"/>
        </w:rPr>
        <w:t xml:space="preserve">Apa yang Anda tidak suka atau tidak mengerti? </w:t>
      </w:r>
    </w:p>
    <w:p>
      <w:pPr>
        <w:pStyle w:val="ListBullet"/>
        <w:spacing w:line="240" w:lineRule="auto"/>
        <w:ind w:left="720"/>
      </w:pPr>
      <w:r>
        <w:rPr>
          <w:lang w:val="id_ID" w:bidi="id_ID"/>
        </w:rPr>
      </w:r>
      <w:r>
        <w:rPr>
          <w:lang w:val="id_ID" w:bidi="id_ID"/>
        </w:rPr>
        <w:t xml:space="preserve">Apa yang diceritakan kisah ini tentang Yesus? </w:t>
      </w:r>
    </w:p>
    <w:p>
      <w:pPr>
        <w:pStyle w:val="ListBullet"/>
        <w:spacing w:line="240" w:lineRule="auto"/>
        <w:ind w:left="720"/>
      </w:pPr>
      <w:r>
        <w:rPr>
          <w:lang w:val="id_ID" w:bidi="id_ID"/>
        </w:rPr>
      </w:r>
      <w:r>
        <w:rPr>
          <w:lang w:val="id_ID" w:bidi="id_ID"/>
        </w:rPr>
        <w:t xml:space="preserve">Apa yang diceritakan kisah ini tentang orang-orang? </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Siapa kenalan Anda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sekali dalam versi yang paling mudah dimengerti.</w:t>
      </w:r>
    </w:p>
    <w:p>
      <w:pPr/>
      <w:r>
        <w:rPr>
          <w:lang w:val="id_ID" w:bidi="id_ID"/>
        </w:rPr>
      </w:r>
      <w:r>
        <w:rPr>
          <w:lang w:val="id_ID" w:bidi="id_ID"/>
        </w:rPr>
        <w:t>Yesus terus mengajarkan kabar baik, menyembuhkan banyak orang, dan memanggil banyak orang untuk menjadi pengikut-Nya di daerah Galilea. Suatu hari, Yesus mengajar dalam sebuah rumah di Kapernaum. Yesus mengampuni dosa seorang pria yang lumpuh. Para pemimpin agama Yahudi mempertanyakan otoritas Yesus. Yesus menyembuhkan orang yang lumpuh untuk membuktikan bahwa Allah telah memberi-Nya otoritas untuk mengampuni dosa.</w:t>
      </w:r>
    </w:p>
    <w:p>
      <w:pPr/>
      <w:r>
        <w:rPr>
          <w:lang w:val="id_ID" w:bidi="id_ID"/>
        </w:rPr>
      </w:r>
      <w:r>
        <w:rPr>
          <w:lang w:val="id_ID" w:bidi="id_ID"/>
        </w:rPr>
        <w:t>Yesus sedang mengajar dalam satu rumah di Kapernaum. Orang-orang Farisi dan guru-guru hukum telah melakukan perjalanan dari seluruh Israel untuk mendengarkan Yesus. Orang Farisi adalah semacam pemimpin agama. Mereka sangat berpengaruh dan orang-orang berpikir bahwa mereka benar, atau bahwa mereka memiliki hubungan yang benar dengan Allah. Orang-orang berpikir demikian karena orang-orang Farisi mengabdikan diri mereka kepada hukum Allah. Mereka mengetahui tradisi dan hukum agama baik yang tertulis maupun lisan. Beberapa orang Farisi juga menjadi guru-guru hukum Allah. Kelompok kedua dari para pemimpin agama yang hadir adalah guru-guru hukum taurat. Istilah ini mengacu pada para ahli-ahli Taurat. Ahli-ahli Taurat mempelajari, mengajar, dan menafsirkan hukum Allah. Para pemimpin agama sedang duduk dekat Yesus.</w:t>
      </w:r>
    </w:p>
    <w:p>
      <w:pPr/>
      <w:r>
        <w:rPr>
          <w:lang w:val="id_ID" w:bidi="id_ID"/>
        </w:rPr>
      </w:r>
      <w:r>
        <w:rPr>
          <w:lang w:val="id_ID" w:bidi="id_ID"/>
        </w:rPr>
        <w:t>Kuasa Tuhan, atau Allah, menyertai Yesus. Ini membuat Dia dapat menyembuhkan orang-orang untuk membuktikan bahwa Dia memiliki otoritas, atau hak untuk bertindak, dari Allah. Beberapa orang tiba dengan membawa seorang laki-laki yang lumpuh di atas tikar. Tikar dapat berarti tempat tidur, sofa, atau tandu. Banyak orang Israel yang miskin tidur di atas tikar anyaman. Apa pun yang orang-orang itu gunakan, itu cukup ringan untuk membawa seseorang. Orang di atas tikar itu lumpuh. Lumpuh berarti tidak dapat menggerakkan beberapa atau seluruh bagian tubuh. Dalam hal ini, kaki orang itu lumpuh. Di Israel, berkali-kali orang-orang yang lumpuh diasingkan dari komunitas mereka. Orang-orang itu ingin membawa teman mereka yang lumpuh kepada Yesus agar disembuhkan. Namun terlalu banyak orang yang di dalam dan di sekitar rumah tempat Yesus mengajar.</w:t>
      </w:r>
    </w:p>
    <w:p>
      <w:pPr/>
      <w:r>
        <w:rPr>
          <w:lang w:val="id_ID" w:bidi="id_ID"/>
        </w:rPr>
      </w:r>
      <w:r>
        <w:rPr>
          <w:lang w:val="id_ID" w:bidi="id_ID"/>
        </w:rPr>
        <w:t>Berhenti dan diskusikan dengan tim Anda: Bagaimana orang-orang yang lumpuh atau yang memiliki disabilitas diperlakukan dalam komunitas Anda? Jika seseorang yang lumpuh dalam komunitas Anda harus pergi ke suatu tempat, alat transportasi apa yang tersedia baginya?</w:t>
      </w:r>
    </w:p>
    <w:p>
      <w:pPr/>
      <w:r>
        <w:rPr>
          <w:lang w:val="id_ID" w:bidi="id_ID"/>
        </w:rPr>
      </w:r>
      <w:r>
        <w:rPr>
          <w:lang w:val="id_ID" w:bidi="id_ID"/>
        </w:rPr>
        <w:t>Tunjukkan kepada tim Anda satu gambar tikar tidur orang Yahudi.</w:t>
      </w:r>
    </w:p>
    <w:p>
      <w:pPr/>
      <w:r>
        <w:rPr>
          <w:lang w:val="id_ID" w:bidi="id_ID"/>
        </w:rPr>
      </w:r>
      <w:r>
        <w:rPr>
          <w:lang w:val="id_ID" w:bidi="id_ID"/>
        </w:rPr>
        <w:t>Orang-orang itu membawa teman mereka di atas tikar sampai ke atas atap. Rumah-rumah di Kapernaum memiliki atap yang datar dengan tangga di luar yang mengarah ke atap. Orang-orang itu membawa tali untuk menurunkan tikar orang itu. Mereka mungkin mengikat tali itu di keempat sudut tikar. Lebih mudah untuk menyingkirkan genteng atau bata tanah liat yang dibakar di atas atap. Ingatlah bahwa Lukas sedang menulis kisah ini kepada Teofilus. Lukas tahu bahwa Teofilus terbiasa dengan rumah-rumah yang memiliki ubin di atap. Jadi, Lukas menggunakan kata ubin untuk Teofilus agar lebih memahami kisah tersebut. Namun, rumah-rumah Galilea biasanya terbuat dari cabang-cabang dan diplester dengan lumpur. Pastikan untuk menyampaikan dalam terjemahan Anda bahwa membuat lubang di atap itu mudah.</w:t>
      </w:r>
    </w:p>
    <w:p>
      <w:pPr/>
      <w:r>
        <w:rPr>
          <w:lang w:val="id_ID" w:bidi="id_ID"/>
        </w:rPr>
      </w:r>
      <w:r>
        <w:rPr>
          <w:lang w:val="id_ID" w:bidi="id_ID"/>
        </w:rPr>
        <w:t>Berhenti dan diskusikan dengan tim Anda: Dalam budaya Anda, cara-cara apa saja yang seseorang gunakan untuk melewati satu kerumunan agar bisa masuk ke tempat yang sudah ramai?</w:t>
      </w:r>
    </w:p>
    <w:p>
      <w:pPr/>
      <w:r>
        <w:rPr>
          <w:lang w:val="id_ID" w:bidi="id_ID"/>
        </w:rPr>
      </w:r>
      <w:r>
        <w:rPr>
          <w:lang w:val="id_ID" w:bidi="id_ID"/>
        </w:rPr>
        <w:t>Tunjukkan kepada tim Anda satu gambar rumah Galilea yang khas supaya mereka dapat memvisualisasikan atap secara lebih baik.</w:t>
      </w:r>
    </w:p>
    <w:p>
      <w:pPr/>
      <w:r>
        <w:rPr>
          <w:lang w:val="id_ID" w:bidi="id_ID"/>
        </w:rPr>
      </w:r>
      <w:r>
        <w:rPr>
          <w:lang w:val="id_ID" w:bidi="id_ID"/>
        </w:rPr>
        <w:t>Orang-orang itu menurunkan teman mereka ke tengah kerumunan sampai ia berada di hadapan Yesus. Yesus melihat apa yang orang-orang itu lakukan. Yesus tahu bahwa mereka datang karena mereka memiliki iman bahwa Yesus dapat menyembuhkan teman mereka. Dalam konteks ini, iman mengacu pada tindakan percaya dan mengandalkan Yesus. Baik orang lumpuh di atas tikar maupun teman-temannya percaya bahwa Yesus dapat menyembuhkannya.</w:t>
      </w:r>
    </w:p>
    <w:p>
      <w:pPr/>
      <w:r>
        <w:rPr>
          <w:lang w:val="id_ID" w:bidi="id_ID"/>
        </w:rPr>
      </w:r>
      <w:r>
        <w:rPr>
          <w:lang w:val="id_ID" w:bidi="id_ID"/>
        </w:rPr>
        <w:t>Yesus mengatakan kepada orang itu bahwa dosa-dosanya diampuni. Yesus mengatakan bahwa ketidaktaatan orang itu terhadap Allah dibatalkan atau dihapuskan. Ini menyiratkan bahwa Yesus memiliki otoritas dari Allah untuk mengampuni dosa. Ini juga menyiratkan bahwa Yesus setara dengan Allah. Para pemimpin agama dan ahli-ahli Taurat mulai mengkritik Yesus dalam pikiran mereka. Mereka berpikir bahwa Yesus menghujat Allah karena Dia mengatakan kepada orang itu bahwa dosa-dosanya diampuni. Menghujat berarti berbicara menentang Allah atau menghina-Nya. Orang-orang Farisi mengajukan pertanyaan-pertanyaan dalam pikiran mereka untuk mengungkapkan kemarahan mereka. Mereka terkejut bahwa Yesus mengklaim sebagai Allah dan memiliki otoritas Allah untuk mengampuni dosa.</w:t>
      </w:r>
    </w:p>
    <w:p>
      <w:pPr/>
      <w:r>
        <w:rPr>
          <w:lang w:val="id_ID" w:bidi="id_ID"/>
        </w:rPr>
      </w:r>
      <w:r>
        <w:rPr>
          <w:lang w:val="id_ID" w:bidi="id_ID"/>
        </w:rPr>
        <w:t>Tetapi Yesus mengetahui apa yang orang-orang Farisi dan ahli-ahli Taurat sedang pikirkan. Ini menggenapi nubuat Simeon bahwa Yesus akan mengungkapkan pikiran batin banyak orang. Mereka "menimbang dalam hati mereka" karena orang-orang Yahudi yakin bahwa pemikiran terjadi di hati.</w:t>
      </w:r>
    </w:p>
    <w:p>
      <w:pPr/>
      <w:r>
        <w:rPr>
          <w:lang w:val="id_ID" w:bidi="id_ID"/>
        </w:rPr>
      </w:r>
      <w:r>
        <w:rPr>
          <w:lang w:val="id_ID" w:bidi="id_ID"/>
        </w:rPr>
        <w:t>Bagaimana orang-orang dalam budaya Anda menjelaskan seseorang yang sedang dalam percakapan yang tidak diucapkan dengan diri mereka sendiri? Bagaimana seseorang yang menyaksikan mereka menduga bahwa jenis percakapan internal ini sedang terjadi?</w:t>
      </w:r>
    </w:p>
    <w:p>
      <w:pPr/>
      <w:r>
        <w:rPr>
          <w:lang w:val="id_ID" w:bidi="id_ID"/>
        </w:rPr>
      </w:r>
      <w:r>
        <w:rPr>
          <w:lang w:val="id_ID" w:bidi="id_ID"/>
        </w:rPr>
        <w:t>Yesus menjawab dengan pertanyaan-pertanyaan yang Dia tidak harapkan orang-orang Farisi menjawabnya. Yesus bertanya kepada mereka, "Mana yang lebih mudah, mengatakan kepada seseorang bahwa dosa mereka diampuni atau menyembuhkan mereka?" Yesus menyiratkan bahwa kedua hal itu tidak mungkin dilakukan tanpa kuasa dan otoritas Allah. Seseorang akan mudah untuk mengatakan dosa seseorang diampuni karena itu adalah sesuatu yang tidak bisa dilihat atau dibuktikan. Hasil penyembuhan seseorang bisa dilihat seketika. Yesus mengatakan bahwa Dia akan menyembuhkan orang itu untuk menunjukkan bahwa Dia memang memiliki otoritas untuk mengampuni dosa.</w:t>
      </w:r>
    </w:p>
    <w:p>
      <w:pPr/>
      <w:r>
        <w:rPr>
          <w:lang w:val="id_ID" w:bidi="id_ID"/>
        </w:rPr>
      </w:r>
      <w:r>
        <w:rPr>
          <w:lang w:val="id_ID" w:bidi="id_ID"/>
        </w:rPr>
        <w:t>Yesus menyebut diri-Nya Anak Manusia untuk menyiratkan bahwa Dia adalah manusia dan mewakili semua orang. Namun, Yesus juga berasal dari Allah dan memiliki otoritas Allah. Anak Manusia adalah orang yang dirujuk oleh nabi Yahudi, Daniel, dalam penglihatannya. Semua orang Yahudi mengetahui tentang penglihatan dari nabi Daniel ini. Dalam penglihatan Daniel, Allah memberi Anak Manusia semua otoritas dan kuasa.</w:t>
      </w:r>
    </w:p>
    <w:p>
      <w:pPr/>
      <w:r>
        <w:rPr>
          <w:lang w:val="id_ID" w:bidi="id_ID"/>
        </w:rPr>
      </w:r>
      <w:r>
        <w:rPr>
          <w:lang w:val="id_ID" w:bidi="id_ID"/>
        </w:rPr>
        <w:t>Yesus mengatakan kepada orang lumpuh itu untuk berdiri, mengambil tikarnya, dan pulang ke rumah. Begitu Yesus berbicara, orang itu sembuh. Ini adalah bukti bahwa Yesus dapat mengampuni dosa. Orang itu berdiri di hadapan semua orang. Ia mengambil tikarnya dan pergi, sambil memuji Allah. Semua orang dipenuhi oleh keheranan dan ketakutan. Mereka memuji Allah dengan berbicara tentang betapa hebatnya Dia. Mereka kagum pada kuasa Allah yang ditunjukkan melalui Yesus. Orang-orang mengatakan bahwa mereka telah melihat hal-hal yang luar biasa hari itu. Ini mengacu pada Yesus yang menyembuhkan orang itu dan menghadapi para pemimpin agama.</w:t>
      </w:r>
    </w:p>
    <w:p>
      <w:pPr/>
      <w:r>
        <w:rPr>
          <w:lang w:val="id_ID" w:bidi="id_ID"/>
        </w:rPr>
      </w:r>
      <w:r>
        <w:rPr>
          <w:lang w:val="id_ID" w:bidi="id_ID"/>
        </w:rPr>
        <w:t>Kisah ini menunjukkan bahwa Yesus tidak hanya memiliki kuasa untuk menyembuhkan, tetapi juga otoritas untuk mengampuni dosa. Lukas terus menunjukkan bahwa pelayanan Yesus meliputi baik perkataan maupun tindakan. Dalam hal ini, mengajar dan menyembuhkan. Kisah ini juga menunjukkan konflik dan konfrontasi yang berkembang antara Yesus dengan para pemimpin agama.</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Dalam sesi ini, Anda akan membantu kelompok memvisualisasikan kisah ini. Anda akan membantu kelompok mendefinisikan adegan, latar, dan karakter dari kisah ini. </w:t>
      </w:r>
    </w:p>
    <w:p>
      <w:pPr/>
      <w:r>
        <w:rPr>
          <w:lang w:val="id_ID" w:bidi="id_ID"/>
        </w:rPr>
      </w:r>
      <w:r>
        <w:rPr>
          <w:lang w:val="id_ID" w:bidi="id_ID"/>
        </w:rPr>
        <w:t xml:space="preserve">Kisah ini memiliki lima adegan. </w:t>
      </w:r>
    </w:p>
    <w:p>
      <w:pPr/>
      <w:r>
        <w:rPr>
          <w:lang w:val="id_ID" w:bidi="id_ID"/>
        </w:rPr>
      </w:r>
      <w:r>
        <w:rPr>
          <w:b/>
          <w:lang w:val="id_ID" w:bidi="id_ID"/>
        </w:rPr>
        <w:t>Adegan pertama:</w:t>
      </w:r>
      <w:r>
        <w:rPr>
          <w:lang w:val="id_ID" w:bidi="id_ID"/>
        </w:rPr>
        <w:t xml:space="preserve"> Yesus sedang mengajar dalam satu rumah. Para pemimpin agama dan guru-guru hukum sedang duduk di dekat-Nya.</w:t>
      </w:r>
    </w:p>
    <w:p>
      <w:pPr/>
      <w:r>
        <w:rPr>
          <w:lang w:val="id_ID" w:bidi="id_ID"/>
        </w:rPr>
      </w:r>
      <w:r>
        <w:rPr>
          <w:b/>
          <w:lang w:val="id_ID" w:bidi="id_ID"/>
        </w:rPr>
        <w:t>Adegan kedua:</w:t>
      </w:r>
      <w:r>
        <w:rPr>
          <w:lang w:val="id_ID" w:bidi="id_ID"/>
        </w:rPr>
        <w:t xml:space="preserve"> Beberapa orang membawa seorang laki-laki yang lumpuh kepada Yesus dengan menurunkannya lewat atap.</w:t>
      </w:r>
    </w:p>
    <w:p>
      <w:pPr/>
      <w:r>
        <w:rPr>
          <w:lang w:val="id_ID" w:bidi="id_ID"/>
        </w:rPr>
      </w:r>
      <w:r>
        <w:rPr>
          <w:b/>
          <w:lang w:val="id_ID" w:bidi="id_ID"/>
        </w:rPr>
        <w:t>Adegan ketiga:</w:t>
      </w:r>
      <w:r>
        <w:rPr>
          <w:lang w:val="id_ID" w:bidi="id_ID"/>
        </w:rPr>
        <w:t xml:space="preserve"> Yesus melihat iman mereka dan mengampuni dosa orang lumpuh itu. Para pemimpin agama berpikir bahwa Yesus menghujat.</w:t>
      </w:r>
    </w:p>
    <w:p>
      <w:pPr/>
      <w:r>
        <w:rPr>
          <w:lang w:val="id_ID" w:bidi="id_ID"/>
        </w:rPr>
      </w:r>
      <w:r>
        <w:rPr>
          <w:b/>
          <w:lang w:val="id_ID" w:bidi="id_ID"/>
        </w:rPr>
        <w:t>Adegan keempat:</w:t>
      </w:r>
      <w:r>
        <w:rPr>
          <w:lang w:val="id_ID" w:bidi="id_ID"/>
        </w:rPr>
        <w:t xml:space="preserve"> Yesus membuktikan otoritas-Nya untuk mengampuni dosa dengan mengatakan kepada orang itu agar berdiri dan berjalan.</w:t>
      </w:r>
    </w:p>
    <w:p>
      <w:pPr/>
      <w:r>
        <w:rPr>
          <w:lang w:val="id_ID" w:bidi="id_ID"/>
        </w:rPr>
      </w:r>
      <w:r>
        <w:rPr>
          <w:b/>
          <w:lang w:val="id_ID" w:bidi="id_ID"/>
        </w:rPr>
        <w:t>Adegan kelima:</w:t>
      </w:r>
      <w:r>
        <w:rPr>
          <w:lang w:val="id_ID" w:bidi="id_ID"/>
        </w:rPr>
        <w:t xml:space="preserve"> Semua orang takjub ketika mereka melihat orang itu melompat bersama tikarnya dan pulang sambil memuji Allah.</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Orang-orang yang mendengarkan</w:t>
      </w:r>
    </w:p>
    <w:p>
      <w:pPr>
        <w:pStyle w:val="ListBullet"/>
        <w:spacing w:line="240" w:lineRule="auto"/>
        <w:ind w:left="720"/>
      </w:pPr>
      <w:r>
        <w:rPr>
          <w:lang w:val="id_ID" w:bidi="id_ID"/>
        </w:rPr>
      </w:r>
      <w:r>
        <w:rPr>
          <w:lang w:val="id_ID" w:bidi="id_ID"/>
        </w:rPr>
        <w:t>Orang-orang Farisi</w:t>
      </w:r>
    </w:p>
    <w:p>
      <w:pPr>
        <w:pStyle w:val="ListBullet"/>
        <w:spacing w:line="240" w:lineRule="auto"/>
        <w:ind w:left="720"/>
      </w:pPr>
      <w:r>
        <w:rPr>
          <w:lang w:val="id_ID" w:bidi="id_ID"/>
        </w:rPr>
      </w:r>
      <w:r>
        <w:rPr>
          <w:lang w:val="id_ID" w:bidi="id_ID"/>
        </w:rPr>
        <w:t>Para pengajar hukum Taurat</w:t>
      </w:r>
    </w:p>
    <w:p>
      <w:pPr>
        <w:pStyle w:val="ListBullet"/>
        <w:spacing w:line="240" w:lineRule="auto"/>
        <w:ind w:left="720"/>
      </w:pPr>
      <w:r>
        <w:rPr>
          <w:lang w:val="id_ID" w:bidi="id_ID"/>
        </w:rPr>
      </w:r>
      <w:r>
        <w:rPr>
          <w:lang w:val="id_ID" w:bidi="id_ID"/>
        </w:rPr>
        <w:t>Orang yang lumpuh</w:t>
      </w:r>
    </w:p>
    <w:p>
      <w:pPr>
        <w:pStyle w:val="ListBullet"/>
        <w:spacing w:line="240" w:lineRule="auto"/>
        <w:ind w:left="720"/>
      </w:pPr>
      <w:r>
        <w:rPr>
          <w:lang w:val="id_ID" w:bidi="id_ID"/>
        </w:rPr>
      </w:r>
      <w:r>
        <w:rPr>
          <w:lang w:val="id_ID" w:bidi="id_ID"/>
        </w:rPr>
        <w:t xml:space="preserve">Orang-orang yang membawa orang lumpuh itu. </w:t>
      </w:r>
    </w:p>
    <w:p>
      <w:pPr/>
      <w:r>
        <w:rPr>
          <w:lang w:val="id_ID" w:bidi="id_ID"/>
        </w:rPr>
      </w:r>
      <w:r>
        <w:rPr>
          <w:lang w:val="id_ID" w:bidi="id_ID"/>
        </w:rPr>
        <w:t xml:space="preserve">Dalam sesi ini, ambillah papan cerita kelompok, buatlah gambar, atau gunakan beberapa macam alat peraga (benda-benda yang dapat Anda pindahkan seperti batu, batang, mainan anak-anak) untuk memvisualisasikan kisah dan adegan di dalamnya. </w:t>
      </w:r>
    </w:p>
    <w:p>
      <w:pPr/>
      <w:r>
        <w:rPr>
          <w:lang w:val="id_ID" w:bidi="id_ID"/>
        </w:rPr>
      </w:r>
      <w:r>
        <w:rPr>
          <w:lang w:val="id_ID" w:bidi="id_ID"/>
        </w:rPr>
        <w:t>Yesus sedang mengajar dalam satu rumah. Pemimpin-pemimpin agama dan para pengajar hukum Allah datang dari seluruh Israel untuk mendengar-Nya mengajar. Ini meliputi desa-desa Galilea, Yudea, dan Yerusalem. Mereka duduk dekat dengan tempat Yesus mengajar.</w:t>
      </w:r>
    </w:p>
    <w:p>
      <w:pPr/>
      <w:r>
        <w:rPr>
          <w:lang w:val="id_ID" w:bidi="id_ID"/>
        </w:rPr>
      </w:r>
      <w:r>
        <w:rPr>
          <w:lang w:val="id_ID" w:bidi="id_ID"/>
        </w:rPr>
        <w:t>Penting untuk diingat bahwa para pemimpin agama sedang mengamati Yesus untuk melihat apakah Dia mematuhi hukum Allah atau melanggar dengan pengajaran-Nya.</w:t>
      </w:r>
    </w:p>
    <w:p>
      <w:pPr/>
      <w:r>
        <w:rPr>
          <w:lang w:val="id_ID" w:bidi="id_ID"/>
        </w:rPr>
      </w:r>
      <w:r>
        <w:rPr>
          <w:lang w:val="id_ID" w:bidi="id_ID"/>
        </w:rPr>
        <w:t>Beberapa orang membawa seorang laki-laki yang lumpuh di atas tikar. Mereka tidak dapat mencapai Yesus karena ada banyak orang di sekitar rumah itu. Orang-orang itu membawa teman mereka ke atap dan membuka atap. Orang-orang itu menurunkan orang lumpuh di hadapan Yesus, di tengah banyak orang.</w:t>
      </w:r>
    </w:p>
    <w:p>
      <w:pPr/>
      <w:r>
        <w:rPr>
          <w:lang w:val="id_ID" w:bidi="id_ID"/>
        </w:rPr>
      </w:r>
      <w:r>
        <w:rPr>
          <w:lang w:val="id_ID" w:bidi="id_ID"/>
        </w:rPr>
        <w:t>Penting untuk diingat bahwa rumah-rumah di Galilea memiliki atap yang datar dan tangga di luar yang menuju ke atap. Itulah sebabnya orang-orang itu mampu sampai ke puncak rumah dan menurunkan teman mereka. Penting juga untuk diingat bahwa orang-orang itu mungkin telah membawa tali untuk membantu menurunkan tikar itu agar mencapai Yesus.</w:t>
      </w:r>
    </w:p>
    <w:p>
      <w:pPr/>
      <w:r>
        <w:rPr>
          <w:lang w:val="id_ID" w:bidi="id_ID"/>
        </w:rPr>
      </w:r>
      <w:r>
        <w:rPr>
          <w:lang w:val="id_ID" w:bidi="id_ID"/>
        </w:rPr>
        <w:t>Yesus mengamati iman orang-orang itu dan orang lumpuh itu. Yesus mengatakan kepada orang lumpuh itu, "Aku mengampuni dosa-dosamu." Para pemimpin agama dan para pengajar hukum Taurat itu menganggap bahwa Yesus menghujat karena hanya Allah yang dapat mengampuni dosa.</w:t>
      </w:r>
    </w:p>
    <w:p>
      <w:pPr/>
      <w:r>
        <w:rPr>
          <w:lang w:val="id_ID" w:bidi="id_ID"/>
        </w:rPr>
      </w:r>
      <w:r>
        <w:rPr>
          <w:lang w:val="id_ID" w:bidi="id_ID"/>
        </w:rPr>
        <w:t>Yesus mengetahui pikiran para pemimpin agama dan Para pengajar hukum Taurat itu. Yesus bertanya kepada para pemimpin agama dan Para pengajar hukum Taurat, "Mengapa kalian mempertanyakan Pengampunan dosa dalam pikiran kalian?" Yesus bertanya kepada mereka, "Mana yang lebih mudah, mengampuni dosa orang lumpuh itu atau memerintahkannya untuk berjalan?" Yesus membuktikan otoritas-Nya untuk mengampuni dosa dengan mengatakan kepada orang lumpuh itu untuk berdiri dan pulang bersama tikarnya.</w:t>
      </w:r>
    </w:p>
    <w:p>
      <w:pPr/>
      <w:r>
        <w:rPr>
          <w:lang w:val="id_ID" w:bidi="id_ID"/>
        </w:rPr>
      </w:r>
      <w:r>
        <w:rPr>
          <w:lang w:val="id_ID" w:bidi="id_ID"/>
        </w:rPr>
        <w:t xml:space="preserve">Penting untuk diingat bahwa Yesus menggenapi nubuat Simeon dengan mengungkapkan pikiran manusia yang tersembunyi. </w:t>
      </w:r>
    </w:p>
    <w:p>
      <w:pPr/>
      <w:r>
        <w:rPr>
          <w:lang w:val="id_ID" w:bidi="id_ID"/>
        </w:rPr>
      </w:r>
      <w:r>
        <w:rPr>
          <w:lang w:val="id_ID" w:bidi="id_ID"/>
        </w:rPr>
        <w:t>Semua orang menyaksikan orang itu melompat, mengambil tikarnya, dan pulang sambil memuji Allah. Semua orang memuji Allah dalam kekaguman.</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Dalam sesi ini, kelompok akan mendramatisir kisah tersebut.</w:t>
      </w:r>
    </w:p>
    <w:p>
      <w:pPr/>
      <w:r>
        <w:rPr>
          <w:lang w:val="id_ID" w:bidi="id_ID"/>
        </w:rPr>
      </w:r>
      <w:r>
        <w:rPr>
          <w:lang w:val="id_ID" w:bidi="id_ID"/>
        </w:rPr>
        <w:t>Kisah ini memiliki lima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Orang-orang yang mendengarkan</w:t>
      </w:r>
    </w:p>
    <w:p>
      <w:pPr>
        <w:pStyle w:val="ListBullet"/>
        <w:spacing w:line="240" w:lineRule="auto"/>
        <w:ind w:left="720"/>
      </w:pPr>
      <w:r>
        <w:rPr>
          <w:lang w:val="id_ID" w:bidi="id_ID"/>
        </w:rPr>
      </w:r>
      <w:r>
        <w:rPr>
          <w:lang w:val="id_ID" w:bidi="id_ID"/>
        </w:rPr>
        <w:t>Orang-orang Farisi</w:t>
      </w:r>
    </w:p>
    <w:p>
      <w:pPr>
        <w:pStyle w:val="ListBullet"/>
        <w:spacing w:line="240" w:lineRule="auto"/>
        <w:ind w:left="720"/>
      </w:pPr>
      <w:r>
        <w:rPr>
          <w:lang w:val="id_ID" w:bidi="id_ID"/>
        </w:rPr>
      </w:r>
      <w:r>
        <w:rPr>
          <w:lang w:val="id_ID" w:bidi="id_ID"/>
        </w:rPr>
        <w:t>Para pengajar hukum Taurat</w:t>
      </w:r>
    </w:p>
    <w:p>
      <w:pPr>
        <w:pStyle w:val="ListBullet"/>
        <w:spacing w:line="240" w:lineRule="auto"/>
        <w:ind w:left="720"/>
      </w:pPr>
      <w:r>
        <w:rPr>
          <w:lang w:val="id_ID" w:bidi="id_ID"/>
        </w:rPr>
      </w:r>
      <w:r>
        <w:rPr>
          <w:lang w:val="id_ID" w:bidi="id_ID"/>
        </w:rPr>
        <w:t>Orang lumpuh</w:t>
      </w:r>
    </w:p>
    <w:p>
      <w:pPr>
        <w:pStyle w:val="ListBullet"/>
        <w:spacing w:line="240" w:lineRule="auto"/>
        <w:ind w:left="720"/>
      </w:pPr>
      <w:r>
        <w:rPr>
          <w:lang w:val="id_ID" w:bidi="id_ID"/>
        </w:rPr>
      </w:r>
      <w:r>
        <w:rPr>
          <w:lang w:val="id_ID" w:bidi="id_ID"/>
        </w:rPr>
        <w:t>Orang-orang yang membawa orang lumpuh itu</w:t>
      </w:r>
    </w:p>
    <w:p>
      <w:pPr/>
      <w:r>
        <w:rPr>
          <w:lang w:val="id_ID" w:bidi="id_ID"/>
        </w:rPr>
      </w:r>
      <w:r>
        <w:rPr>
          <w:lang w:val="id_ID" w:bidi="id_ID"/>
        </w:rPr>
        <w:t xml:space="preserve">Minta tim untuk memerankan kisah itu dua kali. Mereka harus memerankannya dalam bahasa terjemahan mereka. Pertama, minta mereka memerankan kisah itu tanpa berhenti. Pada saat tim memerankan kisah itu untuk kedua kalinya, hentikan mereka pada titik-titik yang berbeda dalam kisah tersebut. </w:t>
      </w:r>
    </w:p>
    <w:p>
      <w:pPr/>
      <w:r>
        <w:rPr>
          <w:lang w:val="id_ID" w:bidi="id_ID"/>
        </w:rPr>
      </w:r>
      <w:r>
        <w:rPr>
          <w:lang w:val="id_ID" w:bidi="id_ID"/>
        </w:rPr>
        <w:t>Ketika tim memerankan kisah itu untuk pertama kali, perhatikan dialog, alur, plot, dan kronologi kisah tersebut. Perhatikan bagian-bagian penting atau yang sulit dari kisah atau teks yang akan diperankan dan jangan dilewati. Bantu tim untuk mengingat bagian-bagian dari kisah tersebut.</w:t>
      </w:r>
    </w:p>
    <w:p>
      <w:pPr/>
      <w:r>
        <w:rPr>
          <w:lang w:val="id_ID" w:bidi="id_ID"/>
        </w:rPr>
      </w:r>
      <w:r>
        <w:rPr>
          <w:lang w:val="id_ID" w:bidi="id_ID"/>
        </w:rPr>
        <w:t>Pastikan bahwa tim memerankan Yesus yang mengajar dalam satu rumah yang penuh dengan orang-orang.</w:t>
      </w:r>
    </w:p>
    <w:p>
      <w:pPr/>
      <w:r>
        <w:rPr>
          <w:lang w:val="id_ID" w:bidi="id_ID"/>
        </w:rPr>
      </w:r>
      <w:r>
        <w:rPr>
          <w:lang w:val="id_ID" w:bidi="id_ID"/>
        </w:rPr>
        <w:t xml:space="preserve">Saat kelompok memerankan kisah ini untuk kedua kalinya, hentikan mereka pada titik-titik tertentu. </w:t>
      </w:r>
    </w:p>
    <w:p>
      <w:pPr/>
      <w:r>
        <w:rPr>
          <w:lang w:val="id_ID" w:bidi="id_ID"/>
        </w:rPr>
      </w:r>
      <w:r>
        <w:rPr>
          <w:lang w:val="id_ID" w:bidi="id_ID"/>
        </w:rPr>
        <w:t>Perankan Yesus mengajar dalam satu rumah. Para pemimpin agama dan -guru-guru hukum Allah datang dari berbagai desa untuk mendengar-Nya. Mereka duduk dekat Yesus.</w:t>
      </w:r>
    </w:p>
    <w:p>
      <w:pPr/>
      <w:r>
        <w:rPr>
          <w:lang w:val="id_ID" w:bidi="id_ID"/>
        </w:rPr>
      </w:r>
      <w:r>
        <w:rPr>
          <w:lang w:val="id_ID" w:bidi="id_ID"/>
        </w:rPr>
        <w:t>Hentikan adegannya: Tanyakan kepada para aktor yang memerankan para pemimpin agama dan para pengajar hukum taurat itu, "Bagaimana perasaan kalian?" Anda mungkin mendengar hal-hal seperti, "Saya ingin tahu tentang guru ini," "Saya harus tahu apakah Dia seorang nabi palsu," "Dia tampaknya mengajar dengan benar." Ulangi adegannya.</w:t>
      </w:r>
    </w:p>
    <w:p>
      <w:pPr/>
      <w:r>
        <w:rPr>
          <w:lang w:val="id_ID" w:bidi="id_ID"/>
        </w:rPr>
      </w:r>
      <w:r>
        <w:rPr>
          <w:lang w:val="id_ID" w:bidi="id_ID"/>
        </w:rPr>
        <w:t>Beberapa orang membawa seorang laki-laki yang lumpuh. Ada banyak sekali orang sehingga mereka membawa orang itu ke atap dan membukanya. Mereka menurunkan orang lumpuh itu di dekat Yesus.</w:t>
      </w:r>
    </w:p>
    <w:p>
      <w:pPr/>
      <w:r>
        <w:rPr>
          <w:lang w:val="id_ID" w:bidi="id_ID"/>
        </w:rPr>
      </w:r>
      <w:r>
        <w:rPr>
          <w:lang w:val="id_ID" w:bidi="id_ID"/>
        </w:rPr>
        <w:t>Hentikan adegannya: Tanyakan kepada para aktor yang memerankan orang-orang yang membawa orang lumpuh itu, "Bagaimana perasaan kalian?" Anda mungkin mendengar hal-hal seperti, "Yesus dapat menyembuhkannya," "Bertekad," "Ini adalah kesempatan kita yang terakhir," "Sulit, tapi ini akan berhasil." Ulangi adegannya.</w:t>
      </w:r>
    </w:p>
    <w:p>
      <w:pPr/>
      <w:r>
        <w:rPr>
          <w:lang w:val="id_ID" w:bidi="id_ID"/>
        </w:rPr>
      </w:r>
      <w:r>
        <w:rPr>
          <w:lang w:val="id_ID" w:bidi="id_ID"/>
        </w:rPr>
        <w:t>Yesus mengamati iman para pria dan pria lumpuh itu. Yesus mengatakan kepada orang lumpuh itu, "Aku mengampuni dosa-dosamu." Pemimpin-pemimpin agama dan guru-guru hukum berpikir bahwa Yesus menghujat karena hanya Allah yang dapat mengampuni dosa.</w:t>
      </w:r>
    </w:p>
    <w:p>
      <w:pPr/>
      <w:r>
        <w:rPr>
          <w:lang w:val="id_ID" w:bidi="id_ID"/>
        </w:rPr>
      </w:r>
      <w:r>
        <w:rPr>
          <w:lang w:val="id_ID" w:bidi="id_ID"/>
        </w:rPr>
        <w:t>Hentikan adegannya: Tanyakan kepada aktor yang memerankan orang yang lumpuh itu, ”Bagaimana perasaan Anda?” Anda mungkin mendengar hal-hal seperti, "Yesus akan menyembuhkan saya," "Mata Yesus menunjukkan belas kasihan," "Saya tidak berharap dosa-dosa saya diampuni." "Saya merasa gembira." Tanyakan para aktor yang memerankan para pemimpin agama dan guru-guru, "Bagaimana perasaan kalian?" Anda mungkin mendengar hal-hal seperti, "Saya marah," "Saya bingung, mengapa ia mengatakan itu?" "Saya tidak bisa percaya dia menganggap dirinya Allah." "Siapa pun dapat mengucapkan kata-kata, "Dosa-dosamu diampuni." Ulangi adegannya.</w:t>
      </w:r>
    </w:p>
    <w:p>
      <w:pPr/>
      <w:r>
        <w:rPr>
          <w:lang w:val="id_ID" w:bidi="id_ID"/>
        </w:rPr>
      </w:r>
      <w:r>
        <w:rPr>
          <w:lang w:val="id_ID" w:bidi="id_ID"/>
        </w:rPr>
        <w:t xml:space="preserve">Yesus mengetahui pikiran pemimpin-pemimpin agama dan guru-guru. Yesus bertanya kepada para pemimpin agama dan ahli-ahli hukum itu, "Mengapa kalian mempertanyakan pengampunan dosa dalam pikiran kalian?" Yesus bertanya kepada mereka, "Mana yang lebih mudah, mengampuni dosa-dosa orang lumpuh itu atau memerintahkannya untuk berjalan?" </w:t>
      </w:r>
    </w:p>
    <w:p>
      <w:pPr/>
      <w:r>
        <w:rPr>
          <w:lang w:val="id_ID" w:bidi="id_ID"/>
        </w:rPr>
      </w:r>
      <w:r>
        <w:rPr>
          <w:lang w:val="id_ID" w:bidi="id_ID"/>
        </w:rPr>
        <w:t>Hentikan adegannya: Tanyakan kepada aktor yang memerankan Yesus, ”Bagaimana perasaan Anda?” Anda mungkin mendengar hal-hal seperti, "Mereka sangat ragu," "Kecewa," "Mereka harus melihat tanda-tanda." Tanyakan para aktor yang memerankan para pemimpin agama dan guru-guru, "Bagaimana perasaan kalian?" Anda mungkin mendengar hal-hal seperti, "Saya terkejut karena Yesus mengetahui pikiranku," "Siapa yang memberinya kuasa untuk mengetahui pikiran kita?" "Apakah Yesus mengatakan bahwa ia akan menyembuhkan orang lumpuh ini?" "Yesus mencoba membingungkan orang-orang." Ulangi adegannya.</w:t>
      </w:r>
    </w:p>
    <w:p>
      <w:pPr/>
      <w:r>
        <w:rPr>
          <w:lang w:val="id_ID" w:bidi="id_ID"/>
        </w:rPr>
      </w:r>
      <w:r>
        <w:rPr>
          <w:lang w:val="id_ID" w:bidi="id_ID"/>
        </w:rPr>
        <w:t>Yesus membuktikan otoritas-Nya untuk mengampuni dosa dengan menyuruh orang lumpuh itu berdiri dan pulang bersama tikarnya.</w:t>
      </w:r>
    </w:p>
    <w:p>
      <w:pPr/>
      <w:r>
        <w:rPr>
          <w:lang w:val="id_ID" w:bidi="id_ID"/>
        </w:rPr>
      </w:r>
      <w:r>
        <w:rPr>
          <w:lang w:val="id_ID" w:bidi="id_ID"/>
        </w:rPr>
        <w:t>Hentikan adegannya: Tanyakan kepada aktor yang memerankan orang yang lumpuh itu, ”Bagaimana perasaan Anda?” Anda mungkin mendengar hal-hal seperti, "Saya sangat senang, Yesus mengampuni dosa saya, dan juga menyembuhkan saya," "Saya merasa dikasihi oleh Allah," "Sekarang saya bisa kembali ke keluarga dan komunitas saya," "Saya merasa bersyukur." Ulangi adegannya.</w:t>
      </w:r>
    </w:p>
    <w:p>
      <w:pPr/>
      <w:r>
        <w:rPr>
          <w:lang w:val="id_ID" w:bidi="id_ID"/>
        </w:rPr>
      </w:r>
      <w:r>
        <w:rPr>
          <w:lang w:val="id_ID" w:bidi="id_ID"/>
        </w:rPr>
        <w:t xml:space="preserve">Semua orang menyaksikan orang itu melompat, mengambil tikarnya, dan pulang sambil memuji Allah. Semua orang memuji Allah dalam kekaguman. </w:t>
      </w:r>
    </w:p>
    <w:p>
      <w:pPr/>
      <w:r>
        <w:rPr>
          <w:lang w:val="id_ID" w:bidi="id_ID"/>
        </w:rPr>
      </w:r>
      <w:r>
        <w:rPr>
          <w:lang w:val="id_ID" w:bidi="id_ID"/>
        </w:rPr>
        <w:t>Hentikan adegannya: Tanyakan kepada para aktor yang memerankan orang-orang, ”Bagaimana perasaan kalian? Anda mungkin mendengar hal-hal seperti, "Saya kagum," "Saya merasa dihormati," "Saya bersyukur karena Allah melakukan hal-hal besar di antara kita," "Mungkin Yesus benar-benar adalah Mesias</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 xml:space="preserve">Dengarkan teks satu kali dalam versi yang paling mudah dimengerti. </w:t>
      </w:r>
    </w:p>
    <w:p>
      <w:pPr/>
      <w:r>
        <w:rPr>
          <w:lang w:val="id_ID" w:bidi="id_ID"/>
        </w:rPr>
      </w:r>
      <w:r>
        <w:rPr>
          <w:lang w:val="id_ID" w:bidi="id_ID"/>
        </w:rPr>
        <w:t xml:space="preserve">Yesus sedang mengajar dalam satu rumah di </w:t>
      </w:r>
      <w:hyperlink r:id="rId144">
        <w:r>
          <w:rPr>
            <w:lang w:val="id_ID" w:bidi="id_ID"/>
          </w:rPr>
          <w:rPr>
            <w:color w:val="0000EE"/>
            <w:u w:val="single"/>
          </w:rPr>
          <w:t>Kapernaum</w:t>
        </w:r>
      </w:hyperlink>
      <w:r>
        <w:rPr>
          <w:lang w:val="id_ID" w:bidi="id_ID"/>
        </w:rPr>
        <w:t xml:space="preserve">. Orang-orang Farisi dan para pengajar hukum Taurat datang dari seluruh Israel untuk mendengarkan-Nya. Nama </w:t>
      </w:r>
      <w:r>
        <w:rPr>
          <w:b/>
          <w:lang w:val="id_ID" w:bidi="id_ID"/>
        </w:rPr>
        <w:t>Farisi</w:t>
      </w:r>
      <w:r>
        <w:rPr>
          <w:lang w:val="id_ID" w:bidi="id_ID"/>
        </w:rPr>
        <w:t xml:space="preserve"> berarti dipisahkan. Mereka dipandang sebagai kelompok pemimpin-pemimpin agama yang paling berpengaruh di Israel. Orang-orang Farisi mengabdi pada hukum Allah. Mereka mengakui tradisi-tradisi dan hukum agama baik yang tertulis maupun yang lisan. Beberapa orang Farisi juga adalah para pengajar hukum Allah, dan merekalah yang dibicarakan dalam kisah ini. </w:t>
      </w:r>
      <w:hyperlink r:id="rId161">
        <w:r>
          <w:rPr>
            <w:lang w:val="id_ID" w:bidi="id_ID"/>
          </w:rPr>
          <w:rPr>
            <w:color w:val="0000EE"/>
            <w:u w:val="single"/>
          </w:rPr>
          <w:t>Farisi</w:t>
        </w:r>
      </w:hyperlink>
      <w:r>
        <w:rPr>
          <w:lang w:val="id_ID" w:bidi="id_ID"/>
        </w:rPr>
        <w:t xml:space="preserve"> bisa ditemukan dalam Glosarium Utama. </w:t>
      </w:r>
      <w:r>
        <w:rPr>
          <w:b/>
          <w:lang w:val="id_ID" w:bidi="id_ID"/>
        </w:rPr>
        <w:t>Para pengajar hukum</w:t>
      </w:r>
      <w:r>
        <w:rPr>
          <w:lang w:val="id_ID" w:bidi="id_ID"/>
        </w:rPr>
        <w:t xml:space="preserve"> mengacu pada para ahli-ahli Taurat. Karya asli dari orang-orang ini adalah menulis salinan-salinan hukum Musa. Namun selama zaman Yesus, mereka belajar, mengajar, dan menafsirkan hukum Allah. Sebagian besar para pengajar hukum Taurat adalah orang-orang Farisi, tetapi tidak semua orang Farisi adalah para pengajar hukum Taurat. </w:t>
      </w:r>
      <w:hyperlink r:id="rId90">
        <w:r>
          <w:rPr>
            <w:lang w:val="id_ID" w:bidi="id_ID"/>
          </w:rPr>
          <w:rPr>
            <w:color w:val="0000EE"/>
            <w:u w:val="single"/>
          </w:rPr>
          <w:t>Pengajar-pengajar hukum taurat</w:t>
        </w:r>
      </w:hyperlink>
      <w:r>
        <w:rPr>
          <w:lang w:val="id_ID" w:bidi="id_ID"/>
        </w:rPr>
        <w:t xml:space="preserve"> ada di glosarium utama.</w:t>
      </w:r>
    </w:p>
    <w:p>
      <w:pPr/>
      <w:r>
        <w:rPr>
          <w:lang w:val="id_ID" w:bidi="id_ID"/>
        </w:rPr>
      </w:r>
      <w:r>
        <w:rPr>
          <w:lang w:val="id_ID" w:bidi="id_ID"/>
        </w:rPr>
        <w:t xml:space="preserve">Kuasa Tuhan menyertai Yesus. Di sini </w:t>
      </w:r>
      <w:r>
        <w:rPr>
          <w:b/>
          <w:lang w:val="id_ID" w:bidi="id_ID"/>
        </w:rPr>
        <w:t>Tuhan</w:t>
      </w:r>
      <w:r>
        <w:rPr>
          <w:lang w:val="id_ID" w:bidi="id_ID"/>
        </w:rPr>
        <w:t xml:space="preserve"> mengacu pada Allah sendiri. Ini adalah cara orang-orang Yahudi merujuk kepada Allah ketika mereka tidak ingin mengucapkan nama-Nya karena mereka sangat menghormati-Nya. Pastikan untuk menerjemahkan Tuhan dengan cara yang sama seperti yang telah Anda lakukan di bagian-bagian sebelumnya. </w:t>
      </w:r>
      <w:hyperlink r:id="rId60">
        <w:r>
          <w:rPr>
            <w:lang w:val="id_ID" w:bidi="id_ID"/>
          </w:rPr>
          <w:rPr>
            <w:color w:val="0000EE"/>
            <w:u w:val="single"/>
          </w:rPr>
          <w:t>Tuhan</w:t>
        </w:r>
      </w:hyperlink>
      <w:r>
        <w:rPr>
          <w:lang w:val="id_ID" w:bidi="id_ID"/>
        </w:rPr>
        <w:t xml:space="preserve"> bisa ditemukan dalam Glosarium Utama. </w:t>
      </w:r>
    </w:p>
    <w:p>
      <w:pPr/>
      <w:r>
        <w:rPr>
          <w:lang w:val="id_ID" w:bidi="id_ID"/>
        </w:rPr>
      </w:r>
      <w:r>
        <w:rPr>
          <w:lang w:val="id_ID" w:bidi="id_ID"/>
        </w:rPr>
        <w:t xml:space="preserve">Beberapa orang membawa seorang </w:t>
      </w:r>
      <w:r>
        <w:rPr>
          <w:b/>
          <w:lang w:val="id_ID" w:bidi="id_ID"/>
        </w:rPr>
        <w:t>laki-laki yang lumpuh di atas tikar</w:t>
      </w:r>
      <w:r>
        <w:rPr>
          <w:lang w:val="id_ID" w:bidi="id_ID"/>
        </w:rPr>
        <w:t xml:space="preserve"> kepada Yesus. Orang itu berbaring di tikar karena ia memiliki penyakit yang menyebabkan ia tidak dapat menggerakkan kakinya. Karena Lukas tidak mengatakan kepada kita apakah orang itu memiliki penyakit ini sejak lahir, penyakit ini mungkin dialaminya setelah ia lahir. Tikar </w:t>
      </w:r>
      <w:r>
        <w:rPr>
          <w:b/>
          <w:lang w:val="id_ID" w:bidi="id_ID"/>
        </w:rPr>
        <w:t>mengacu</w:t>
      </w:r>
      <w:r>
        <w:rPr>
          <w:lang w:val="id_ID" w:bidi="id_ID"/>
        </w:rPr>
        <w:t xml:space="preserve"> pada setiap perabot yang digunakan untuk berbaring. Dalam hal ini, itu pasti cukup ringan untuk membawa seseorang di atasnya. Kebanyakan orang miskin di Israel tidur di atas tikar anyaman yang bisa digulung. Ini adalah jenis tikar yang mungkin dirujuk dalam kisah ini.</w:t>
      </w:r>
    </w:p>
    <w:p>
      <w:pPr/>
      <w:r>
        <w:rPr>
          <w:lang w:val="id_ID" w:bidi="id_ID"/>
        </w:rPr>
      </w:r>
      <w:r>
        <w:rPr>
          <w:lang w:val="id_ID" w:bidi="id_ID"/>
        </w:rPr>
        <w:t xml:space="preserve">Teman-teman orang lumpuh itu membuat satu lubang di atap untuk menurunkannya tepat di hadapan Yesus. Yesus melihat </w:t>
      </w:r>
      <w:r>
        <w:rPr>
          <w:b/>
          <w:lang w:val="id_ID" w:bidi="id_ID"/>
        </w:rPr>
        <w:t>iman</w:t>
      </w:r>
      <w:r>
        <w:rPr>
          <w:lang w:val="id_ID" w:bidi="id_ID"/>
        </w:rPr>
        <w:t xml:space="preserve"> mereka. </w:t>
      </w:r>
      <w:hyperlink r:id="rId162">
        <w:r>
          <w:rPr>
            <w:lang w:val="id_ID" w:bidi="id_ID"/>
          </w:rPr>
          <w:rPr>
            <w:color w:val="0000EE"/>
            <w:u w:val="single"/>
          </w:rPr>
          <w:t>Iman</w:t>
        </w:r>
      </w:hyperlink>
      <w:r>
        <w:rPr>
          <w:lang w:val="id_ID" w:bidi="id_ID"/>
        </w:rPr>
        <w:t xml:space="preserve"> mengacu pada respons orang-orang kepada janji Allah. Ini bukan hanya setuju dengan Allah, tetapi menempatkan keyakinan dan kepercayaan Anda dalam Allah. Orang lumpuh itu dan teman-temannya percaya bahwa Yesus dapat menyembuhkannya. Penting untuk menentukan kepada siapa seseorang percaya. Dalam hal ini, orang-orang itu beriman kepada Yesus.</w:t>
      </w:r>
    </w:p>
    <w:p>
      <w:pPr/>
      <w:r>
        <w:rPr>
          <w:lang w:val="id_ID" w:bidi="id_ID"/>
        </w:rPr>
      </w:r>
      <w:r>
        <w:rPr>
          <w:lang w:val="id_ID" w:bidi="id_ID"/>
        </w:rPr>
        <w:t>Alat pengajaran: Minta seorang relawan sebelumnya untuk membantu Anda dengan hal ini. Tempatkan satu kursi di tengah ruangan dan tanyakan kepada relawan itu “Apakah Anda percaya bahwa kursi ini ada? Apakah Anda percaya bahwa ini adalah kursi? Apakah Anda percaya bahwa kursi ini cukup kuat untuk menopang Anda?” Relawan itu harus mengatakan “ya” untuk semua pertanyaan ini. Lalu minta kepadanya, “Saya tahu Anda lelah, silakan duduk di kursi ini.” Relawan itu harus menolak untuk duduk di kursi itu. Lakukan hal ini beberapa kali, tanyakan mengapa relawan itu tidak mau duduk di kursi itu meskipun ia tahu bahwa kursi itu ada di sana dan mengatakan bahwa mereka percaya kursi itu cukup kuat untuk menopang mereka. Jelaskan kepada kelompok bahwa ini adalah contoh tentang apa artinya iman. Jika orang itu tidak mau duduk di kursi itu, mereka tidak benar-benar memiliki iman pada kursi itu.</w:t>
      </w:r>
    </w:p>
    <w:p>
      <w:pPr/>
      <w:r>
        <w:rPr>
          <w:lang w:val="id_ID" w:bidi="id_ID"/>
        </w:rPr>
      </w:r>
      <w:r>
        <w:rPr>
          <w:lang w:val="id_ID" w:bidi="id_ID"/>
        </w:rPr>
        <w:t xml:space="preserve">Yesus menyebut orang itu </w:t>
      </w:r>
      <w:r>
        <w:rPr>
          <w:b/>
          <w:lang w:val="id_ID" w:bidi="id_ID"/>
        </w:rPr>
        <w:t>teman</w:t>
      </w:r>
      <w:r>
        <w:rPr>
          <w:lang w:val="id_ID" w:bidi="id_ID"/>
        </w:rPr>
        <w:t xml:space="preserve">, yang merupakan satu salam netral yang berarti seseorang. Yesus mengatakan kepadanya, </w:t>
      </w:r>
      <w:r>
        <w:rPr>
          <w:b/>
          <w:lang w:val="id_ID" w:bidi="id_ID"/>
        </w:rPr>
        <w:t>"Dosamu telah diampuni</w:t>
      </w:r>
      <w:r>
        <w:rPr>
          <w:lang w:val="id_ID" w:bidi="id_ID"/>
        </w:rPr>
        <w:t>." Ini menyiratkan bahwa Yesus mengampuni dosa-dosanya.</w:t>
      </w:r>
    </w:p>
    <w:p>
      <w:pPr/>
      <w:r>
        <w:rPr>
          <w:lang w:val="id_ID" w:bidi="id_ID"/>
        </w:rPr>
      </w:r>
      <w:r>
        <w:rPr>
          <w:lang w:val="id_ID" w:bidi="id_ID"/>
        </w:rPr>
        <w:t xml:space="preserve">Dalam bahasa Anda, mungkin Anda perlu mengatakan siapa yang mengampuni dosa. Dalam hal ini, Anda bisa menerjemahkannya sebagai “Aku mengampuni dosa-dosamu” atau "Aku menyatakan kepadamu bahwa Allah mengampuni dosa-dosamu.”. Pastikan untuk menggambarkan dosa dan pengampunan dengan cara yang sama seperti yang telah Anda lakukan pada bagian-bagian sebelumnya. Kedua istilah itu, </w:t>
      </w:r>
      <w:hyperlink r:id="rId66">
        <w:r>
          <w:rPr>
            <w:lang w:val="id_ID" w:bidi="id_ID"/>
          </w:rPr>
          <w:rPr>
            <w:color w:val="0000EE"/>
            <w:u w:val="single"/>
          </w:rPr>
          <w:t>dosa</w:t>
        </w:r>
      </w:hyperlink>
      <w:r>
        <w:rPr>
          <w:lang w:val="id_ID" w:bidi="id_ID"/>
        </w:rPr>
        <w:t xml:space="preserve"> dan </w:t>
      </w:r>
      <w:hyperlink r:id="rId67">
        <w:r>
          <w:rPr>
            <w:lang w:val="id_ID" w:bidi="id_ID"/>
          </w:rPr>
          <w:rPr>
            <w:color w:val="0000EE"/>
            <w:u w:val="single"/>
          </w:rPr>
          <w:t>pengampunan</w:t>
        </w:r>
      </w:hyperlink>
      <w:r>
        <w:rPr>
          <w:lang w:val="id_ID" w:bidi="id_ID"/>
        </w:rPr>
        <w:t xml:space="preserve">, dapat ditemukan dalam Glosarium Utama. </w:t>
      </w:r>
    </w:p>
    <w:p>
      <w:pPr/>
      <w:r>
        <w:rPr>
          <w:lang w:val="id_ID" w:bidi="id_ID"/>
        </w:rPr>
      </w:r>
      <w:r>
        <w:rPr>
          <w:lang w:val="id_ID" w:bidi="id_ID"/>
        </w:rPr>
        <w:t xml:space="preserve">Orang-orang Farisi berpikir bahwa Yesus mengucapkan hujatan. </w:t>
      </w:r>
      <w:r>
        <w:rPr>
          <w:b/>
          <w:lang w:val="id_ID" w:bidi="id_ID"/>
        </w:rPr>
        <w:t>Hujatan</w:t>
      </w:r>
      <w:r>
        <w:rPr>
          <w:lang w:val="id_ID" w:bidi="id_ID"/>
        </w:rPr>
        <w:t xml:space="preserve"> adalah menghina Allah melalui perkataan Anda. Orang-orang Farisi menuduh Yesus menghina Allah. Dalam Perjanjian Lama, ini patut diganjar dengan hukuman mati. </w:t>
      </w:r>
      <w:hyperlink r:id="rId163">
        <w:r>
          <w:rPr>
            <w:lang w:val="id_ID" w:bidi="id_ID"/>
          </w:rPr>
          <w:rPr>
            <w:color w:val="0000EE"/>
            <w:u w:val="single"/>
          </w:rPr>
          <w:t>Penghujatan</w:t>
        </w:r>
      </w:hyperlink>
      <w:r>
        <w:rPr>
          <w:lang w:val="id_ID" w:bidi="id_ID"/>
        </w:rPr>
        <w:t xml:space="preserve"> bisa ditemukan dalam Glosarium Utama. Yesus mengatakan bahwa Dia tahu apa yang orang-orang Farisi </w:t>
      </w:r>
      <w:r>
        <w:rPr>
          <w:b/>
          <w:lang w:val="id_ID" w:bidi="id_ID"/>
        </w:rPr>
        <w:t>sedang pikirkan dalam hati mereka</w:t>
      </w:r>
      <w:r>
        <w:rPr>
          <w:lang w:val="id_ID" w:bidi="id_ID"/>
        </w:rPr>
        <w:t>. Dalam bahasa Anda, mungkin Anda perlu menggunakan satu bagian tubuh atau ungkapan yang lain untuk menggambarkan di mana seseorang berpikir.</w:t>
      </w:r>
    </w:p>
    <w:p>
      <w:pPr/>
      <w:r>
        <w:rPr>
          <w:lang w:val="id_ID" w:bidi="id_ID"/>
        </w:rPr>
      </w:r>
      <w:r>
        <w:rPr>
          <w:lang w:val="id_ID" w:bidi="id_ID"/>
        </w:rPr>
        <w:t xml:space="preserve">Yesus menyebut diri-Nya </w:t>
      </w:r>
      <w:r>
        <w:rPr>
          <w:b/>
          <w:lang w:val="id_ID" w:bidi="id_ID"/>
        </w:rPr>
        <w:t>Anak Manusia</w:t>
      </w:r>
      <w:r>
        <w:rPr>
          <w:lang w:val="id_ID" w:bidi="id_ID"/>
        </w:rPr>
        <w:t xml:space="preserve">. Frasa ini berarti Yesus adalah manusia. "Anak Manusia" adalah orang yang dimaksud Daniel dalam penglihatannya. Allah memberi Anak Manusia segala otoritas dan kuasa. Istilah itu memaksa orang-orang untuk memutuskan apakah Yesus adalah manusia atau Allah. Pastikan itu jelas dalam terjemahan Anda bahwa Yesus sedang berbicara tentang diri-Nya dengan gelar ini. Gunakan terjemahan yang sama untuk Anak Manusia seperti yang telah Anda lakukan dalam bagian-bagian sebelumnya. Gelar </w:t>
      </w:r>
      <w:hyperlink r:id="rId164">
        <w:r>
          <w:rPr>
            <w:lang w:val="id_ID" w:bidi="id_ID"/>
          </w:rPr>
          <w:rPr>
            <w:color w:val="0000EE"/>
            <w:u w:val="single"/>
          </w:rPr>
          <w:t>Anak Manusia</w:t>
        </w:r>
      </w:hyperlink>
      <w:r>
        <w:rPr>
          <w:lang w:val="id_ID" w:bidi="id_ID"/>
        </w:rPr>
        <w:t xml:space="preserve"> bisa ditemukan dalam Glosarium Utama.</w:t>
      </w:r>
    </w:p>
    <w:p>
      <w:pPr/>
      <w:r>
        <w:rPr>
          <w:lang w:val="id_ID" w:bidi="id_ID"/>
        </w:rPr>
      </w:r>
      <w:r>
        <w:rPr>
          <w:lang w:val="id_ID" w:bidi="id_ID"/>
        </w:rPr>
        <w:t xml:space="preserve">Yesus menyembuhkan orang itu untuk membuktikan bahwa Dia memiliki otoritas untuk mengampuni dosa. Orang-orang </w:t>
      </w:r>
      <w:r>
        <w:rPr>
          <w:b/>
          <w:lang w:val="id_ID" w:bidi="id_ID"/>
        </w:rPr>
        <w:t>takjub</w:t>
      </w:r>
      <w:r>
        <w:rPr>
          <w:lang w:val="id_ID" w:bidi="id_ID"/>
        </w:rPr>
        <w:t>. Ini berarti orang-orang memiliki satu reaksi yang positif. Mereka senang dan terkejut bahwa orang itu sembuh.</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 xml:space="preserve">Dengarkan rekaman nats ini dalam versi terjemahan yang paling mudah dimengerti. </w:t>
      </w:r>
    </w:p>
    <w:p>
      <w:pPr/>
      <w:r>
        <w:rPr>
          <w:lang w:val="id_ID" w:bidi="id_ID"/>
        </w:rPr>
      </w:r>
      <w:r>
        <w:rPr>
          <w:lang w:val="id_ID" w:bidi="id_ID"/>
        </w:rPr>
        <w:t xml:space="preserve">Dalam sesi ini, ceritakan kembali nats ini, secara berkelompok, dalam bahasa Anda sendiri. </w:t>
      </w:r>
    </w:p>
    <w:p>
      <w:pPr/>
      <w:r>
        <w:rPr>
          <w:lang w:val="id_ID" w:bidi="id_ID"/>
        </w:rPr>
      </w:r>
      <w:r>
        <w:rPr>
          <w:lang w:val="id_ID" w:bidi="id_ID"/>
        </w:rPr>
        <w:t xml:space="preserve">Pertama, seluruh kelompok harus berlatih menceritakan bagian itu dalam bahasa Anda sendiri. Ingatlah untuk memasukkan hal-hal yang Anda putuskan dalam langkah sebelumnya, seperti kronologi, kata, frasa, emosi, atau apa pun yang Anda diskusikan. </w:t>
      </w:r>
    </w:p>
    <w:p>
      <w:pPr/>
      <w:r>
        <w:rPr>
          <w:lang w:val="id_ID" w:bidi="id_ID"/>
        </w:rPr>
      </w:r>
      <w:r>
        <w:rPr>
          <w:lang w:val="id_ID" w:bidi="id_ID"/>
        </w:rPr>
        <w:t xml:space="preserve">Seorang anggota kelompok harus menyampaikan beberapa kalimat dari nats itu dan berhenti sejenak. Seorang anggota lain harus menceritakan bagian selanjutnya dari nats itu dan berhenti sejenak. Lakukan ini sampai kelompok itu telah menceritakan kembali semua nats tersebut. Anggota-anggota kelompok dapat saling memperbaiki dalam tahap ini. </w:t>
      </w:r>
    </w:p>
    <w:p>
      <w:pPr/>
      <w:r>
        <w:rPr>
          <w:lang w:val="id_ID" w:bidi="id_ID"/>
        </w:rPr>
      </w:r>
      <w:r>
        <w:rPr>
          <w:lang w:val="id_ID" w:bidi="id_ID"/>
        </w:rPr>
        <w:t xml:space="preserve">Hentikan sebentar rekaman suara ini di sini. </w:t>
      </w:r>
    </w:p>
    <w:p>
      <w:pPr/>
      <w:r>
        <w:rPr>
          <w:lang w:val="id_ID" w:bidi="id_ID"/>
        </w:rPr>
      </w:r>
      <w:r>
        <w:rPr>
          <w:lang w:val="id_ID" w:bidi="id_ID"/>
        </w:rPr>
        <w:t xml:space="preserve">Selanjutnya, setiap anggota kelompok harus menceritakan seluruh nats tersebut tanpa gangguan setidaknya satu kali. Seorang anggota kelompok dapat menggunakan benda apa saja, gerakan, atau papan cerita untuk membantu mereka mengingat bagian nats ayat-ayat Alkitab tersebut. </w:t>
      </w:r>
    </w:p>
    <w:p>
      <w:pPr/>
      <w:r>
        <w:rPr>
          <w:lang w:val="id_ID" w:bidi="id_ID"/>
        </w:rPr>
      </w:r>
      <w:r>
        <w:rPr>
          <w:lang w:val="id_ID" w:bidi="id_ID"/>
        </w:rPr>
        <w:t xml:space="preserve">Hentikan sebentar rekaman suara ini di sini. </w:t>
      </w:r>
    </w:p>
    <w:p>
      <w:pPr/>
      <w:r>
        <w:rPr>
          <w:lang w:val="id_ID" w:bidi="id_ID"/>
        </w:rPr>
      </w:r>
      <w:r>
        <w:rPr>
          <w:lang w:val="id_ID" w:bidi="id_ID"/>
        </w:rPr>
        <w:t xml:space="preserve">Selanjutnya, kelompok dapat memutuskan versi mana dari nats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sebentar rekaman suara ini di sini. </w:t>
      </w:r>
    </w:p>
    <w:p>
      <w:pPr/>
      <w:r>
        <w:rPr>
          <w:lang w:val="id_ID" w:bidi="id_ID"/>
        </w:rPr>
      </w:r>
      <w:r>
        <w:rPr>
          <w:lang w:val="id_ID" w:bidi="id_ID"/>
        </w:rPr>
        <w:t xml:space="preserve">Akhirnya, kelompok dapat menyusun versi akhir dari nats itu yang disetujui oleh semua anggota kelompok. Setiap anggota kelompok harus berlatih menceritakan versi akhir dari nats tersebut. </w:t>
      </w:r>
      <w:r>
        <w:rPr>
          <w:lang w:val="id_ID" w:bidi="id_ID"/>
        </w:rPr>
      </w:r>
      <w:r>
        <w:rPr>
          <w:lang w:val="id_ID" w:bidi="id_ID"/>
        </w:rPr>
      </w:r>
    </w:p>
    <w:p>
      <w:pPr/>
      <w:r>
        <w:rPr>
          <w:lang w:val="id_ID" w:bidi="id_ID"/>
        </w:rPr>
      </w:r>
    </w:p>
    <w:p>
      <w:pPr>
        <w:pStyle w:val="Heading2"/>
      </w:pPr>
      <w:r>
        <w:rPr>
          <w:lang w:val="id_ID" w:bidi="id_ID"/>
        </w:rPr>
        <w:t>Lukas 5:17–26</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165">
        <w:r>
          <w:rPr>
            <w:lang w:val="id_ID" w:bidi="id_ID"/>
          </w:rPr>
          <w:rPr>
            <w:color w:val="0000EE"/>
            <w:u w:val="single"/>
          </w:rPr>
          <w:t>Dengar dan Renungkan</w:t>
        </w:r>
      </w:hyperlink>
      <w:r>
        <w:rPr>
          <w:lang w:val="id_ID" w:bidi="id_ID"/>
        </w:rPr>
        <w:t xml:space="preserve"> (593 KB)</w:t>
      </w:r>
      <w:r>
        <w:rPr>
          <w:lang w:val="id_ID" w:bidi="id_ID"/>
        </w:rPr>
      </w:r>
    </w:p>
    <w:p>
      <w:pPr>
        <w:pStyle w:val="ListBullet"/>
        <w:spacing w:line="240" w:lineRule="auto"/>
        <w:ind w:left="720"/>
      </w:pPr>
      <w:r>
        <w:rPr>
          <w:lang w:val="id_ID" w:bidi="id_ID"/>
        </w:rPr>
      </w:r>
      <w:hyperlink r:id="rId166">
        <w:r>
          <w:rPr>
            <w:lang w:val="id_ID" w:bidi="id_ID"/>
          </w:rPr>
          <w:rPr>
            <w:color w:val="0000EE"/>
            <w:u w:val="single"/>
          </w:rPr>
          <w:t>Menyiapkan Panggung</w:t>
        </w:r>
      </w:hyperlink>
      <w:r>
        <w:rPr>
          <w:lang w:val="id_ID" w:bidi="id_ID"/>
        </w:rPr>
        <w:t xml:space="preserve"> (5.9 MB)</w:t>
      </w:r>
      <w:r>
        <w:rPr>
          <w:lang w:val="id_ID" w:bidi="id_ID"/>
        </w:rPr>
      </w:r>
    </w:p>
    <w:p>
      <w:pPr>
        <w:pStyle w:val="ListBullet"/>
        <w:spacing w:line="240" w:lineRule="auto"/>
        <w:ind w:left="720"/>
      </w:pPr>
      <w:r>
        <w:rPr>
          <w:lang w:val="id_ID" w:bidi="id_ID"/>
        </w:rPr>
      </w:r>
      <w:hyperlink r:id="rId167">
        <w:r>
          <w:rPr>
            <w:lang w:val="id_ID" w:bidi="id_ID"/>
          </w:rPr>
          <w:rPr>
            <w:color w:val="0000EE"/>
            <w:u w:val="single"/>
          </w:rPr>
          <w:t>Menjelaskan Adegan</w:t>
        </w:r>
      </w:hyperlink>
      <w:r>
        <w:rPr>
          <w:lang w:val="id_ID" w:bidi="id_ID"/>
        </w:rPr>
        <w:t xml:space="preserve"> (2.5 MB)</w:t>
      </w:r>
      <w:r>
        <w:rPr>
          <w:lang w:val="id_ID" w:bidi="id_ID"/>
        </w:rPr>
      </w:r>
    </w:p>
    <w:p>
      <w:pPr>
        <w:pStyle w:val="ListBullet"/>
        <w:spacing w:line="240" w:lineRule="auto"/>
        <w:ind w:left="720"/>
      </w:pPr>
      <w:r>
        <w:rPr>
          <w:lang w:val="id_ID" w:bidi="id_ID"/>
        </w:rPr>
      </w:r>
      <w:hyperlink r:id="rId168">
        <w:r>
          <w:rPr>
            <w:lang w:val="id_ID" w:bidi="id_ID"/>
          </w:rPr>
          <w:rPr>
            <w:color w:val="0000EE"/>
            <w:u w:val="single"/>
          </w:rPr>
          <w:t>Memperagakan Bacaan</w:t>
        </w:r>
      </w:hyperlink>
      <w:r>
        <w:rPr>
          <w:lang w:val="id_ID" w:bidi="id_ID"/>
        </w:rPr>
        <w:t xml:space="preserve"> (3.6 MB)</w:t>
      </w:r>
      <w:r>
        <w:rPr>
          <w:lang w:val="id_ID" w:bidi="id_ID"/>
        </w:rPr>
      </w:r>
    </w:p>
    <w:p>
      <w:pPr>
        <w:pStyle w:val="ListBullet"/>
        <w:spacing w:line="240" w:lineRule="auto"/>
        <w:ind w:left="720"/>
      </w:pPr>
      <w:r>
        <w:rPr>
          <w:lang w:val="id_ID" w:bidi="id_ID"/>
        </w:rPr>
      </w:r>
      <w:hyperlink r:id="rId169">
        <w:r>
          <w:rPr>
            <w:lang w:val="id_ID" w:bidi="id_ID"/>
          </w:rPr>
          <w:rPr>
            <w:color w:val="0000EE"/>
            <w:u w:val="single"/>
          </w:rPr>
          <w:t>Melengkapi yang Kurang</w:t>
        </w:r>
      </w:hyperlink>
      <w:r>
        <w:rPr>
          <w:lang w:val="id_ID" w:bidi="id_ID"/>
        </w:rPr>
        <w:t xml:space="preserve"> (4.3 MB)</w:t>
      </w:r>
      <w:r>
        <w:rPr>
          <w:lang w:val="id_ID" w:bidi="id_ID"/>
        </w:rPr>
      </w:r>
    </w:p>
    <w:p>
      <w:pPr>
        <w:pStyle w:val="ListBullet"/>
        <w:spacing w:line="240" w:lineRule="auto"/>
        <w:ind w:left="720"/>
      </w:pPr>
      <w:r>
        <w:rPr>
          <w:lang w:val="id_ID" w:bidi="id_ID"/>
        </w:rPr>
      </w:r>
      <w:hyperlink r:id="rId170">
        <w:r>
          <w:rPr>
            <w:lang w:val="id_ID" w:bidi="id_ID"/>
          </w:rPr>
          <w:rPr>
            <w:color w:val="0000EE"/>
            <w:u w:val="single"/>
          </w:rPr>
          <w:t>Menyampaikan Firman Tuhan</w:t>
        </w:r>
      </w:hyperlink>
      <w:r>
        <w:rPr>
          <w:lang w:val="id_ID" w:bidi="id_ID"/>
        </w:rPr>
        <w:t xml:space="preserve"> (1.4 MB)</w:t>
      </w:r>
      <w:r>
        <w:rPr>
          <w:lang w:val="id_ID" w:bidi="id_ID"/>
        </w:rPr>
      </w:r>
      <w:r>
        <w:rPr>
          <w:lang w:val="id_ID" w:bidi="id_ID"/>
        </w:rPr>
      </w:r>
      <w:r>
        <w:rPr>
          <w:lang w:val="id_ID" w:bidi="id_ID"/>
        </w:rPr>
      </w:r>
    </w:p>
    <w:p>
      <w:pPr/>
      <w:r>
        <w:rPr>
          <w:lang w:val="id_ID" w:bidi="id_ID"/>
        </w:rPr>
      </w:r>
    </w:p>
    <w:p>
      <w:pPr>
        <w:pStyle w:val="Heading2"/>
      </w:pPr>
      <w:r>
        <w:rPr>
          <w:lang w:val="id_ID" w:bidi="id_ID"/>
        </w:rPr>
        <w:t>Lukas 5:27–39</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 xml:space="preserve">Dengarkan Lukas 5:27–39 dan renungkan dalam hati Anda. Dengarkan teks sebanyak tiga kali (dalam tiga terjemahan yang berbeda, jika memungkinkan). Kemudian diskusikan pertanyaan berikut dalam kelompok: </w:t>
      </w:r>
    </w:p>
    <w:p>
      <w:pPr>
        <w:pStyle w:val="ListBullet"/>
        <w:spacing w:line="240" w:lineRule="auto"/>
        <w:ind w:left="720"/>
      </w:pPr>
      <w:r>
        <w:rPr>
          <w:lang w:val="id_ID" w:bidi="id_ID"/>
        </w:rPr>
      </w:r>
      <w:r>
        <w:rPr>
          <w:lang w:val="id_ID" w:bidi="id_ID"/>
        </w:rPr>
        <w:t xml:space="preserve">Apa yang Anda suka dalam kisah ini? </w:t>
      </w:r>
    </w:p>
    <w:p>
      <w:pPr>
        <w:pStyle w:val="ListBullet"/>
        <w:spacing w:line="240" w:lineRule="auto"/>
        <w:ind w:left="720"/>
      </w:pPr>
      <w:r>
        <w:rPr>
          <w:lang w:val="id_ID" w:bidi="id_ID"/>
        </w:rPr>
      </w:r>
      <w:r>
        <w:rPr>
          <w:lang w:val="id_ID" w:bidi="id_ID"/>
        </w:rPr>
        <w:t xml:space="preserve">Apa yang Anda tidak suka atau tidak mengerti? </w:t>
      </w:r>
    </w:p>
    <w:p>
      <w:pPr>
        <w:pStyle w:val="ListBullet"/>
        <w:spacing w:line="240" w:lineRule="auto"/>
        <w:ind w:left="720"/>
      </w:pPr>
      <w:r>
        <w:rPr>
          <w:lang w:val="id_ID" w:bidi="id_ID"/>
        </w:rPr>
      </w:r>
      <w:r>
        <w:rPr>
          <w:lang w:val="id_ID" w:bidi="id_ID"/>
        </w:rPr>
        <w:t xml:space="preserve">Apa yang diceritakan kisah ini tentang Yesus? </w:t>
      </w:r>
    </w:p>
    <w:p>
      <w:pPr>
        <w:pStyle w:val="ListBullet"/>
        <w:spacing w:line="240" w:lineRule="auto"/>
        <w:ind w:left="720"/>
      </w:pPr>
      <w:r>
        <w:rPr>
          <w:lang w:val="id_ID" w:bidi="id_ID"/>
        </w:rPr>
      </w:r>
      <w:r>
        <w:rPr>
          <w:lang w:val="id_ID" w:bidi="id_ID"/>
        </w:rPr>
        <w:t xml:space="preserve">Apa yang diceritakan kisah ini tentang orang-orang? </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Siapa kenalan Anda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Yesus baru saja menyembuhkan seorang laki-laki dan membuktikan bahwa Dia memiliki otoritas untuk mengampuni dosa. Dalam kisah ini, Yesus menggunakan otoritas-Nya dan mengampuni seorang laki-laki bernama Lewi. Yesus memanggil Lewi untuk menjadi pengikut-Nya. Tanggapan Lewi adalah meninggalkan segala sesuatunya. Lewi mengundang Yesus dan murid-murid-Nya untuk makan bersamanya di rumahnya. Sekali lagi, Yesus menghadapi konflik dengan para pemimpin agama.</w:t>
      </w:r>
    </w:p>
    <w:p>
      <w:pPr/>
      <w:r>
        <w:rPr>
          <w:lang w:val="id_ID" w:bidi="id_ID"/>
        </w:rPr>
      </w:r>
      <w:r>
        <w:rPr>
          <w:lang w:val="id_ID" w:bidi="id_ID"/>
        </w:rPr>
        <w:t>Setelah menyembuhkan orang lumpuh itu, Yesus pergi ke luar Kapernaum. Yesus melihat seorang laki-laki Yahudi sedang menagih pajak atau uang untuk pemerintah Romawi. Injil Lukas dan Markus menggunakan nama Lewi untuk orang ini. Tetapi Injil Matius mengatakan bahwa namanya adalah Matius. Karena Kapernaum adalah satu kota kecil, murid-murid Yesus, Simon, Yakobus, dan Yohanes, mungkin sudah tahu siapa Lewi.</w:t>
      </w:r>
    </w:p>
    <w:p>
      <w:pPr/>
      <w:r>
        <w:rPr>
          <w:lang w:val="id_ID" w:bidi="id_ID"/>
        </w:rPr>
      </w:r>
      <w:r>
        <w:rPr>
          <w:lang w:val="id_ID" w:bidi="id_ID"/>
        </w:rPr>
        <w:t>Pemungut-pemungut cukai dibenci dalam budaya Yahudi. Mereka mengumpulkan pajak, atau uang, dari rakyat untuk pemerintah Romawi. Orang-orang Yahudi tahu bahwa mereka biasanya mengumpulkan lebih banyak uang daripada yang ditentukan dan menyimpan uang tambahan untuk diri mereka sendiri. Para pemungut cukai adalah orang-orang yang terbuang dari komunitas. Mereka tidak bisa menjadi hakim atau saksi di pengadilan. Mereka tidak dapat beribadah dalam sinagoge. Mereka juga dianggap memalukan bagi keluarga-keluarga mereka.</w:t>
      </w:r>
    </w:p>
    <w:p>
      <w:pPr/>
      <w:r>
        <w:rPr>
          <w:lang w:val="id_ID" w:bidi="id_ID"/>
        </w:rPr>
      </w:r>
      <w:r>
        <w:rPr>
          <w:lang w:val="id_ID" w:bidi="id_ID"/>
        </w:rPr>
        <w:t>Berhenti dan diskusikan dengan tim Anda: Hal-hal apa yang membuat seseorang menjadi orang yang terbuang dalam komunitas Anda? Bagaimana orang-orang buangan diperlakukan dalam budaya Anda?</w:t>
      </w:r>
    </w:p>
    <w:p>
      <w:pPr/>
      <w:r>
        <w:rPr>
          <w:lang w:val="id_ID" w:bidi="id_ID"/>
        </w:rPr>
      </w:r>
      <w:r>
        <w:rPr>
          <w:lang w:val="id_ID" w:bidi="id_ID"/>
        </w:rPr>
        <w:t xml:space="preserve">Loket pajak adalah satu tempat di mana orang-orang Yahudi membayar pajak. Mungkin itu adalah satu meja kecil di bawah satu tempat berteduh di mana Lewi duduk untuk menerima pajak. Stan pajak biasanya terletak di luar kota karena orang-orang harus membayar uang atau pajak untuk menggunakan jalan. </w:t>
      </w:r>
    </w:p>
    <w:p>
      <w:pPr/>
      <w:r>
        <w:rPr>
          <w:lang w:val="id_ID" w:bidi="id_ID"/>
        </w:rPr>
      </w:r>
      <w:r>
        <w:rPr>
          <w:lang w:val="id_ID" w:bidi="id_ID"/>
        </w:rPr>
        <w:t>Berhenti dan tunjukkan satu gambar loket pajak kepada tim Anda.</w:t>
      </w:r>
    </w:p>
    <w:p>
      <w:pPr/>
      <w:r>
        <w:rPr>
          <w:lang w:val="id_ID" w:bidi="id_ID"/>
        </w:rPr>
      </w:r>
      <w:r>
        <w:rPr>
          <w:lang w:val="id_ID" w:bidi="id_ID"/>
        </w:rPr>
        <w:t>Yesus mengatakan kepada Lewi, "Ikutlah Aku." Frasa ini berarti bahwa Yesus ingin agar Lewi menjadi murid-Nya. Seorang murid adalah seorang pelajar yang selalu bersama gurunya. Seorang murid belajar terus-menerus dari perkataan dan tindakan gurunya. Lewi menanggapi perintah itu dengan meninggalkan segala sesuatu untuk mengikuti Yesus. Lewi meninggalkan pekerjaannya sebagai pemungut cukai dan mulai menjadi murid Yesus. Lukas menghubungkan tanggapan Lewi dengan murid-murid lainnya -- Simon, Yakobus, dan Yohanes. Mereka juga meninggalkan segala sesuatu untuk mengikut Yesus.</w:t>
      </w:r>
    </w:p>
    <w:p>
      <w:pPr/>
      <w:r>
        <w:rPr>
          <w:lang w:val="id_ID" w:bidi="id_ID"/>
        </w:rPr>
      </w:r>
      <w:r>
        <w:rPr>
          <w:lang w:val="id_ID" w:bidi="id_ID"/>
        </w:rPr>
        <w:t>Lewi mengundang banyak orang ke rumahnya untuk makan dalam satu jamuan besar. Lewi adalah tuan rumah dan Yesus adalah tamunya yang terhormat. Dalam budaya Yahudi, tuan rumah dikenal karena kaya sementara tamu yang terhormat dikenal karena hikmat mereka. Orang-orang yang diundang ke jamuan itu dianggap teman-teman. Pemungut-pemungut cukai lainnya, teman-teman Lewi, dan murid-murid Yesus ada bersama-sama di jamuan ini.</w:t>
      </w:r>
    </w:p>
    <w:p>
      <w:pPr/>
      <w:r>
        <w:rPr>
          <w:lang w:val="id_ID" w:bidi="id_ID"/>
        </w:rPr>
      </w:r>
      <w:r>
        <w:rPr>
          <w:lang w:val="id_ID" w:bidi="id_ID"/>
        </w:rPr>
        <w:t>Berhenti dan diskusikan dengan tim Anda: Dalam budaya Anda, apa artinya makan bersama dalam satu jamuan makan? Apakah ada satu makna khusus ketika diundang ke rumah seseorang? Hal-hal apa sajakah yang dibicarakan saat Anda makan?</w:t>
      </w:r>
    </w:p>
    <w:p>
      <w:pPr/>
      <w:r>
        <w:rPr>
          <w:lang w:val="id_ID" w:bidi="id_ID"/>
        </w:rPr>
      </w:r>
      <w:r>
        <w:rPr>
          <w:lang w:val="id_ID" w:bidi="id_ID"/>
        </w:rPr>
        <w:t>Orang-orang Farisi mendengar bahwa Yesus sedang makan bersama para pemungut cukai. Mereka mengeluh kepada murid-murid Yesus. Orang-orang Farisi marah karena Yesus adalah seorang guru hukum Allah dan Dia makan bersama orang-orang berdosa atau orang-orang yang selalu tidak taat kepada Allah. Orang-orang Farisi menyebut tamu-tamu Lewi sebagai orang-orang berdosa karena mereka adalah pemungut-pemungut cukai dan orang-orang yang terbuang. Orang-orang Farisi menganggap para pemungut cukai sebagai orang-orang yang hidup di luar kesetiaan kepada Allah. Mereka yakin bahwa kemurnian harus dijaga bukan hanya di Bait Suci, melainkan juga di rumah. Tamu-tamu Lewi secara religius dan seremonial tidak membasuh diri mereka sebelum makan. Orang-orang Farisi berpikir bahwa Yesus menjadi najis, atau tidak layak untuk melayani Allah, dengan makan bersama orang-orang buangan ini.</w:t>
      </w:r>
    </w:p>
    <w:p>
      <w:pPr/>
      <w:r>
        <w:rPr>
          <w:lang w:val="id_ID" w:bidi="id_ID"/>
        </w:rPr>
      </w:r>
      <w:r>
        <w:rPr>
          <w:lang w:val="id_ID" w:bidi="id_ID"/>
        </w:rPr>
        <w:t>Yesus menanggapi para pemimpin agama dengan satu amsal, atau peribahasa terkenal yang memberi saran. Yesus membandingkan dosa dengan penyakit dan mengatakan orang-orang yang sakit membutuhkan seorang dokter. Yesus mengatakan bahwa Dia adalah dokter itu. Perbandingan-Nya berarti bahwa orang-orang yang berpikir bahwa mereka benar, tidak berpikir bahwa mereka memerlukan pertolongan. Namun, orang-orang berdosa tahu bahwa mereka memerlukan pertolongan Yesus. Yesus menyiratkan bahwa orang-orang Farisi berpikir bahwa mereka sudah benar. Mereka berpikir bahwa sudah memiliki hubungan yang benar dengan Allah. Yesus mengatakan bahwa tujuan-Nya adalah memanggil orang-orang berdosa agar bertobat atau berbalik kepada Allah. Ini menjelaskan mengapa Dia makan bersama orang-orang berdosa yang tahu bahwa mereka memerlukan-Nya.</w:t>
      </w:r>
    </w:p>
    <w:p>
      <w:pPr/>
      <w:r>
        <w:rPr>
          <w:lang w:val="id_ID" w:bidi="id_ID"/>
        </w:rPr>
      </w:r>
      <w:r>
        <w:rPr>
          <w:lang w:val="id_ID" w:bidi="id_ID"/>
        </w:rPr>
        <w:t>Berhenti dan diskusikan dengan tim Anda: Bagaimana hikmat atau nasihat kehidupan diwariskan dalam budaya Anda?</w:t>
      </w:r>
    </w:p>
    <w:p>
      <w:pPr/>
      <w:r>
        <w:rPr>
          <w:lang w:val="id_ID" w:bidi="id_ID"/>
        </w:rPr>
      </w:r>
      <w:r>
        <w:rPr>
          <w:lang w:val="id_ID" w:bidi="id_ID"/>
        </w:rPr>
        <w:t>Kemudian, seseorang mengajukan satu pertanyaan kepada Yesus tentang puasa. Berpuasa berarti menjalani waktu tanpa makanan atau minuman sebagai bagian dari ibadah seseorang kepada Allah. Murid-murid Yohanes dan pengikut-pengikut orang-orang Farisi berpuasa, sedangkan pengikut-pengikut Yesus tetap makan dan minum. Yohanes mengacu kepada Yohanes pembaptis. Orang-orang secara tidak langsung menuduh pengikut-pengikut Yesus tidak menunjukkan pengabdian yang sungguh-sungguh kepada Allah. Yesus sekali lagi menjawab mereka dengan satu perbandingan. Yesus menggambarkan diri-Nya sebagai seorang laki-laki yang menikah dan murid-murid-Nya sebagai tamu-tamu yang datang untuk merayakan pernikahan-Nya. Yesus mengatakan bahwa tamu-tamu pernikahan itu tidak berpuasa selagi mempelai laki-laki bersama mereka. Mempelai laki-laki adalah laki-laki yang menikah. Dalam budaya Yahudi, jika tamu-tamu berpuasa pada satu pesta pernikahan, mereka menunjukkan kesedihan, bukan sukacita. Yesus mengatakan bahwa murid-murid-Nya tidak berpuasa karena Yesus masih bersama mereka. Yesus menyiratkan bahwa kelak Dia akan diambil secara paksa dari para pengikut-Nya. Murid-murid-Nya akan berpuasa untuk menunjukkan kesedihan mereka ketika Dia pergi.</w:t>
      </w:r>
    </w:p>
    <w:p>
      <w:pPr/>
      <w:r>
        <w:rPr>
          <w:lang w:val="id_ID" w:bidi="id_ID"/>
        </w:rPr>
      </w:r>
      <w:r>
        <w:rPr>
          <w:lang w:val="id_ID" w:bidi="id_ID"/>
        </w:rPr>
        <w:t>Berhenti dan diskusikan dengan tim Anda: Selama pesta pernikahan Yahudi, para tamu datang untuk merayakan dan bersukacita bersama orang yang akan menikah. Bagaimana orang-orang merayakan pernikahan dalam budaya Anda?</w:t>
      </w:r>
    </w:p>
    <w:p>
      <w:pPr/>
      <w:r>
        <w:rPr>
          <w:lang w:val="id_ID" w:bidi="id_ID"/>
        </w:rPr>
      </w:r>
      <w:r>
        <w:rPr>
          <w:lang w:val="id_ID" w:bidi="id_ID"/>
        </w:rPr>
        <w:t>Yesus kemudian memakai tiga perumpamaan, atau ucapan-ucapan bijak, untuk mengungkapkan bahwa Dia mengajarkan satu cara baru untuk hidup bagi Allah. Cara pengajaran Yesus yang baru tidak akan sesuai dengan tradisi-tradisi Yahudi yang lama.</w:t>
      </w:r>
    </w:p>
    <w:p>
      <w:pPr/>
      <w:r>
        <w:rPr>
          <w:lang w:val="id_ID" w:bidi="id_ID"/>
        </w:rPr>
      </w:r>
      <w:r>
        <w:rPr>
          <w:lang w:val="id_ID" w:bidi="id_ID"/>
        </w:rPr>
        <w:t>Yesus membandingkan cara-cara lama dengan sehelai pakaian lama. Dia membandingkan cara baru-Nya dengan satu tambalan, atau sehelai kain yang dipotong dari sehelai pakaian baru. Tidak seorang pun akan mengambil kain dari sehelai pakaian baru, lalu dijahit pada sehelai pakaian lama. Ketika seseorang mencuci pakaian itu, tambalan itu akan menyusut dan merobek pakaian lama. Yesus menyiratkan bahwa pengajaran-Nya tidak bisa ditambahkan ke cara hidup yang lama dari orang-orang.</w:t>
      </w:r>
    </w:p>
    <w:p>
      <w:pPr/>
      <w:r>
        <w:rPr>
          <w:lang w:val="id_ID" w:bidi="id_ID"/>
        </w:rPr>
      </w:r>
      <w:r>
        <w:rPr>
          <w:lang w:val="id_ID" w:bidi="id_ID"/>
        </w:rPr>
        <w:t>Yesus juga membandingkan cara-cara lama dengan kantong kulit yang lama. Kantong kulit adalah satu wadah yang terbuat dari kulit hewan yang orang-orang gunakan untuk menyimpan anggur. Anggur adalah minuman fermentasi yang terbuat dari buah anggur. Yesus membandingkan cara-Nya yang baru dengan anggur baru. Orang-orang Yahudi tahu bahwa ketika anggur baru dimasukkan ke dalam kantong kulit yang lama, kantong kulit itu akan pecah. Kantong kulit baru mengembang saat anggur berfermentasi, tetapi kantong kulit yang lama sudah mengembang.</w:t>
      </w:r>
    </w:p>
    <w:p>
      <w:pPr/>
      <w:r>
        <w:rPr>
          <w:lang w:val="id_ID" w:bidi="id_ID"/>
        </w:rPr>
      </w:r>
      <w:r>
        <w:rPr>
          <w:lang w:val="id_ID" w:bidi="id_ID"/>
        </w:rPr>
        <w:t>Berhenti dan tunjukkan satu gambar kantong kulit untuk lebih memahami konsep ini.</w:t>
      </w:r>
    </w:p>
    <w:p>
      <w:pPr/>
      <w:r>
        <w:rPr>
          <w:lang w:val="id_ID" w:bidi="id_ID"/>
        </w:rPr>
      </w:r>
      <w:r>
        <w:rPr>
          <w:lang w:val="id_ID" w:bidi="id_ID"/>
        </w:rPr>
        <w:t xml:space="preserve">Yesus kemudian mengatakan bahwa orang-orang yang minum anggur lama tidak ingin minum anggur baru. Dia benar-benar berbicara tentang orang-orang yang puas dengan cara yang lama dalam mengajar agama Yahudi. Anggur lama itu enak. Namun, Yesus mengatakan bahwa meskipun pengajaran lama baik, pengajaran baru-Nya adalah penggenapan atau hasil akhir dari pengajaran lama. </w:t>
      </w:r>
    </w:p>
    <w:p>
      <w:pPr/>
      <w:r>
        <w:rPr>
          <w:lang w:val="id_ID" w:bidi="id_ID"/>
        </w:rPr>
      </w:r>
      <w:r>
        <w:rPr>
          <w:lang w:val="id_ID" w:bidi="id_ID"/>
        </w:rPr>
        <w:t>Lukas menggunakan kisah ini untuk menunjukkan pertobatan sebagai meninggalkan segala sesuatu dan mengikuti Yesus. Tema tentang Yesus yang menolong orang miskin dilanjutkan. Tindakan-tindakan Yesus menunjukkan bahwa pesan-Nya adalah untuk semua orang, bahkan orang-orang terbuang. Yesus terus menghadapi konflik dengan para pemimpin agama yang berpegang teguh pada cara-cara lama. Ini mempersiapkan kisah berikutnya ketika murid-murid Yesus sekali lagi akan dikritik.</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Dengarkan teks satu kali lagi dalam versi yang paling mudah dimengerti. </w:t>
      </w:r>
    </w:p>
    <w:p>
      <w:pPr/>
      <w:r>
        <w:rPr>
          <w:lang w:val="id_ID" w:bidi="id_ID"/>
        </w:rPr>
      </w:r>
      <w:r>
        <w:rPr>
          <w:lang w:val="id_ID" w:bidi="id_ID"/>
        </w:rPr>
        <w:t>Dalam sesi ini, Anda akan membantu kelompok memvisualisasikan kisah ini. Anda akan membantu kelompok mendefinisikan adegan, latar, dan karakter dari kisah ini.</w:t>
      </w:r>
    </w:p>
    <w:p>
      <w:pPr/>
      <w:r>
        <w:rPr>
          <w:lang w:val="id_ID" w:bidi="id_ID"/>
        </w:rPr>
      </w:r>
      <w:r>
        <w:rPr>
          <w:lang w:val="id_ID" w:bidi="id_ID"/>
        </w:rPr>
        <w:t>Kisah ini memiliki empat adegan.</w:t>
      </w:r>
    </w:p>
    <w:p>
      <w:pPr/>
      <w:r>
        <w:rPr>
          <w:lang w:val="id_ID" w:bidi="id_ID"/>
        </w:rPr>
      </w:r>
      <w:r>
        <w:rPr>
          <w:b/>
          <w:lang w:val="id_ID" w:bidi="id_ID"/>
        </w:rPr>
        <w:t>Adegan pertama:</w:t>
      </w:r>
      <w:r>
        <w:rPr>
          <w:lang w:val="id_ID" w:bidi="id_ID"/>
        </w:rPr>
        <w:t xml:space="preserve"> Yesus keluar dari Kapernaum. Yesus mengatakan kepada seorang pemungut cukai, "Ikutilah Aku." Nama pemungut cukai itu adalah Lewi. Lewi menjadi seorang pengikut Yesus.</w:t>
      </w:r>
    </w:p>
    <w:p>
      <w:pPr/>
      <w:r>
        <w:rPr>
          <w:lang w:val="id_ID" w:bidi="id_ID"/>
        </w:rPr>
      </w:r>
      <w:r>
        <w:rPr>
          <w:b/>
          <w:lang w:val="id_ID" w:bidi="id_ID"/>
        </w:rPr>
        <w:t>Adegan kedua:</w:t>
      </w:r>
      <w:r>
        <w:rPr>
          <w:lang w:val="id_ID" w:bidi="id_ID"/>
        </w:rPr>
        <w:t xml:space="preserve"> Lewi mengadakan satu jamuan makan bersama Yesus sebagai seorang tamu kehormatan. Teman-teman Lewi makan semeja bersama Yesus. Orang-orang membenci teman-teman Lewi. Teman-teman Lewi adalah pemungut-pemungut cukai. Para pemimpin agama dan Para pengajar hukum Taurat mempersoalkan bahwa Yesus dan murid-murid-Nya makan dan minum bersama orang-orang jahat seperti itu. Yesus menanggapi dengan mengatakan bahwa hanya orang-orang sakit yang memerlukan seorang dokter, bukan orang-orang sehat. Yesus mengatakan bahwa Dia datang bukan untuk orang-orang yang berpikir bahwa mereka benar, atau bahwa mereka memiliki hubungan yang benar dengan Allah, melainkan untuk orang-orang berdosa.</w:t>
      </w:r>
    </w:p>
    <w:p>
      <w:pPr/>
      <w:r>
        <w:rPr>
          <w:lang w:val="id_ID" w:bidi="id_ID"/>
        </w:rPr>
      </w:r>
      <w:r>
        <w:rPr>
          <w:b/>
          <w:lang w:val="id_ID" w:bidi="id_ID"/>
        </w:rPr>
        <w:t>Adegan ketiga:</w:t>
      </w:r>
      <w:r>
        <w:rPr>
          <w:lang w:val="id_ID" w:bidi="id_ID"/>
        </w:rPr>
        <w:t xml:space="preserve"> Orang-orang bertanya kepada Yesus mengapa pengikut-pengikut-Nya tidak berpuasa seperti pengikut-pengikut dari orang-orang lain. Yesus menanggapi dengan menggunakan contoh tentang satu pesta pernikahan. Dalam satu pesta pernikahan, orang-orang merayakan bersama mempelai laki-laki, tetapi ketika mempelai itu dibawa pergi, orang-orang akan berpuasa.</w:t>
      </w:r>
    </w:p>
    <w:p>
      <w:pPr/>
      <w:r>
        <w:rPr>
          <w:lang w:val="id_ID" w:bidi="id_ID"/>
        </w:rPr>
      </w:r>
      <w:r>
        <w:rPr>
          <w:b/>
          <w:lang w:val="id_ID" w:bidi="id_ID"/>
        </w:rPr>
        <w:t>Adegan keempat:</w:t>
      </w:r>
      <w:r>
        <w:rPr>
          <w:lang w:val="id_ID" w:bidi="id_ID"/>
        </w:rPr>
        <w:t xml:space="preserve"> Yesus mengatakan kepada mereka bahwa menggunakan sehelai kain baru untuk memperbaiki sehelai pakaian lama akan merusak kain baru dan tidak cocok dengan pakaian lama. Yesus juga mengatakan kepada mereka bahwa menggunakan kantong kulit yang lama untuk menyimpan anggur baru merusak kantong kulit yang lama itu dan anggur baru itu tumpah. Akhirnya, Yesus mengatakan kepada mereka bahwa orang-orang yang minum anggur lama tidak menginginkan anggur baru. Ini adalah tiga perumpamaan.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Lewi</w:t>
      </w:r>
    </w:p>
    <w:p>
      <w:pPr>
        <w:pStyle w:val="ListBullet"/>
        <w:spacing w:line="240" w:lineRule="auto"/>
        <w:ind w:left="720"/>
      </w:pPr>
      <w:r>
        <w:rPr>
          <w:lang w:val="id_ID" w:bidi="id_ID"/>
        </w:rPr>
      </w:r>
      <w:r>
        <w:rPr>
          <w:lang w:val="id_ID" w:bidi="id_ID"/>
        </w:rPr>
        <w:t>Orang-orang Yahudi yang membayar pajak</w:t>
      </w:r>
    </w:p>
    <w:p>
      <w:pPr>
        <w:pStyle w:val="ListBullet"/>
        <w:spacing w:line="240" w:lineRule="auto"/>
        <w:ind w:left="720"/>
      </w:pPr>
      <w:r>
        <w:rPr>
          <w:lang w:val="id_ID" w:bidi="id_ID"/>
        </w:rPr>
      </w:r>
      <w:r>
        <w:rPr>
          <w:lang w:val="id_ID" w:bidi="id_ID"/>
        </w:rPr>
        <w:t xml:space="preserve">Teman-teman </w:t>
      </w:r>
    </w:p>
    <w:p>
      <w:pPr>
        <w:pStyle w:val="ListBullet"/>
        <w:spacing w:line="240" w:lineRule="auto"/>
        <w:ind w:left="720"/>
      </w:pPr>
      <w:r>
        <w:rPr>
          <w:lang w:val="id_ID" w:bidi="id_ID"/>
        </w:rPr>
      </w:r>
      <w:r>
        <w:rPr>
          <w:lang w:val="id_ID" w:bidi="id_ID"/>
        </w:rPr>
        <w:t>Orang-orang Farisi dan para pengajar hukum taurat</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Mempelai laki-laki</w:t>
      </w:r>
    </w:p>
    <w:p>
      <w:pPr>
        <w:pStyle w:val="ListBullet"/>
        <w:spacing w:line="240" w:lineRule="auto"/>
        <w:ind w:left="720"/>
      </w:pPr>
      <w:r>
        <w:rPr>
          <w:lang w:val="id_ID" w:bidi="id_ID"/>
        </w:rPr>
      </w:r>
      <w:r>
        <w:rPr>
          <w:lang w:val="id_ID" w:bidi="id_ID"/>
        </w:rPr>
        <w:t>Teman-teman mempelai laki-laki</w:t>
      </w:r>
    </w:p>
    <w:p>
      <w:pPr>
        <w:pStyle w:val="ListBullet"/>
        <w:spacing w:line="240" w:lineRule="auto"/>
        <w:ind w:left="720"/>
      </w:pPr>
      <w:r>
        <w:rPr>
          <w:lang w:val="id_ID" w:bidi="id_ID"/>
        </w:rPr>
      </w:r>
      <w:r>
        <w:rPr>
          <w:lang w:val="id_ID" w:bidi="id_ID"/>
        </w:rPr>
        <w:t>Penjahit</w:t>
      </w:r>
    </w:p>
    <w:p>
      <w:pPr>
        <w:pStyle w:val="ListBullet"/>
        <w:spacing w:line="240" w:lineRule="auto"/>
        <w:ind w:left="720"/>
      </w:pPr>
      <w:r>
        <w:rPr>
          <w:lang w:val="id_ID" w:bidi="id_ID"/>
        </w:rPr>
      </w:r>
      <w:r>
        <w:rPr>
          <w:lang w:val="id_ID" w:bidi="id_ID"/>
        </w:rPr>
        <w:t>Pembuat anggur</w:t>
      </w:r>
    </w:p>
    <w:p>
      <w:pPr/>
      <w:r>
        <w:rPr>
          <w:lang w:val="id_ID" w:bidi="id_ID"/>
        </w:rPr>
      </w:r>
      <w:r>
        <w:rPr>
          <w:lang w:val="id_ID" w:bidi="id_ID"/>
        </w:rPr>
        <w:t xml:space="preserve">Dalam sesi ini, ambillah papan cerita kelompok, gambarlah, atau gunakan beberapa macam alat peraga (benda-benda yang dapat Anda pindahkan seperti batu, batang, mainan anak-anak) untuk memvisualisasikan kisah dan adegan di dalamnya. </w:t>
      </w:r>
    </w:p>
    <w:p>
      <w:pPr/>
      <w:r>
        <w:rPr>
          <w:lang w:val="id_ID" w:bidi="id_ID"/>
        </w:rPr>
      </w:r>
      <w:r>
        <w:rPr>
          <w:lang w:val="id_ID" w:bidi="id_ID"/>
        </w:rPr>
        <w:t>Penting untuk diingat bahwa Yesus hanya mengampuni dosa seorang yang lumpuh dan menyembuhkannya. Orang-orang memuji Allah atas apa yang mereka lihat.</w:t>
      </w:r>
    </w:p>
    <w:p>
      <w:pPr/>
      <w:r>
        <w:rPr>
          <w:lang w:val="id_ID" w:bidi="id_ID"/>
        </w:rPr>
      </w:r>
      <w:r>
        <w:rPr>
          <w:lang w:val="id_ID" w:bidi="id_ID"/>
        </w:rPr>
        <w:t>Penting untuk diingat bahwa orang-orang Yahudi memandang hina para pemungut cukai. Para pemungut cukai bekerja untuk orang-orang Romawi. Orang-orang mengetahui bahwa para pemungut cukai meminta lebih banyak uang daripada yang seharusnya. Lewi sudah berada di stan sambil menagih cukai sebelum Yesus memanggilnya.</w:t>
      </w:r>
    </w:p>
    <w:p>
      <w:pPr/>
      <w:r>
        <w:rPr>
          <w:lang w:val="id_ID" w:bidi="id_ID"/>
        </w:rPr>
      </w:r>
      <w:r>
        <w:rPr>
          <w:lang w:val="id_ID" w:bidi="id_ID"/>
        </w:rPr>
        <w:t>Yesus meninggalkan kota. Yesus melihat seorang pemungut cukai. Yesus mengatakan kepada pemungut cukai itu untuk mengikuti-Nya. Lewi adalah nama pemungut cukai itu. Lewi meninggalkan segala sesuatu dan mengikuti Yesus.</w:t>
      </w:r>
    </w:p>
    <w:p>
      <w:pPr/>
      <w:r>
        <w:rPr>
          <w:lang w:val="id_ID" w:bidi="id_ID"/>
        </w:rPr>
      </w:r>
      <w:r>
        <w:rPr>
          <w:lang w:val="id_ID" w:bidi="id_ID"/>
        </w:rPr>
        <w:t xml:space="preserve">Lewi mengadakan satu pesta bagi Yesus di rumahnya. Teman-teman Lewi makan semeja bersama Yesus. Teman-teman Lewi adalah pemungut-pemungut cukai dan orang-orang yang lain. Kebanyakan orang Yahudi memandang hina para pemungut cukai dan teman-teman Lewi karena orang-orang Yahudi itu melihat mereka sebagai orang-orang berdosa. Mereka najis karena mereka telah memiliki hubungan dengan orang-orang bukan Yahudi. Mereka secara ritual tidak membasuh diri sebelum makan seperti yang para pemimpin agama harapkan dari mereka. </w:t>
      </w:r>
    </w:p>
    <w:p>
      <w:pPr/>
      <w:r>
        <w:rPr>
          <w:lang w:val="id_ID" w:bidi="id_ID"/>
        </w:rPr>
      </w:r>
      <w:r>
        <w:rPr>
          <w:lang w:val="id_ID" w:bidi="id_ID"/>
        </w:rPr>
        <w:t>Penting untuk diingat bahwa orang-orang Farisi dan para pengajar hukum Taurat tidak berada di rumah Lewi ketika pesta itu berlangsung. Orang-orang Farisi dan para pengajar hukum Taurat percaya bahwa bergaul dengan orang-orang berdosa akan membuat mereka najis, atau tidak diterima oleh Allah. Orang-orang Farisi menanyai murid-murid di luar rumah setelah pesta.</w:t>
      </w:r>
    </w:p>
    <w:p>
      <w:pPr/>
      <w:r>
        <w:rPr>
          <w:lang w:val="id_ID" w:bidi="id_ID"/>
        </w:rPr>
      </w:r>
      <w:r>
        <w:rPr>
          <w:lang w:val="id_ID" w:bidi="id_ID"/>
        </w:rPr>
        <w:t>Orang-orang Farisi dan para pengajar hukum taurat bertanya kepada murid-murid, "Mengapa Yesus makan bersama orang-orang berdosa?" Yesus menanggapi dengan mengatakan bahwa orang-orang sakit membutuhkan seorang dokter. Yesus mengatakan Dia datang untuk orang-orang berdosa, bukan untuk orang-orang yang berpikir bahwa mereka benar.</w:t>
      </w:r>
    </w:p>
    <w:p>
      <w:pPr/>
      <w:r>
        <w:rPr>
          <w:lang w:val="id_ID" w:bidi="id_ID"/>
        </w:rPr>
      </w:r>
      <w:r>
        <w:rPr>
          <w:lang w:val="id_ID" w:bidi="id_ID"/>
        </w:rPr>
        <w:t>Penting untuk diingat bahwa orang-orang Yahudi berpuasa karena satu kehilangan yang besar atau menunjukkan harapan bagi datangnya sesuatu yang lebih baik. Tanggapan Yesus menunjukkan bahwa tidak ada alasan untuk berpuasa selagi Yesus bersama mereka.</w:t>
      </w:r>
    </w:p>
    <w:p>
      <w:pPr/>
      <w:r>
        <w:rPr>
          <w:lang w:val="id_ID" w:bidi="id_ID"/>
        </w:rPr>
      </w:r>
      <w:r>
        <w:rPr>
          <w:lang w:val="id_ID" w:bidi="id_ID"/>
        </w:rPr>
        <w:t>Orang-orang Farisi dan ahli-ahli Taurat bertaya kepada Yesus mengapa murid-murid Yesus makan serta minum, sedangkan murid-murid Yohanes dan orang-orang Farisi sering berpuasa dan berdoa.</w:t>
      </w:r>
    </w:p>
    <w:p>
      <w:pPr/>
      <w:r>
        <w:rPr>
          <w:lang w:val="id_ID" w:bidi="id_ID"/>
        </w:rPr>
      </w:r>
      <w:r>
        <w:rPr>
          <w:lang w:val="id_ID" w:bidi="id_ID"/>
        </w:rPr>
        <w:t>Penting untuk diingat bahwa tidak ada orang yang akan merusak sehelai kain baru untuk menjahitnya ke sehelai pakaian lama. Orang-orang mengetahui bahwa anggur baru mengembang dan akan memecahkan kantong kulit yang lama yang sudah mengembang.</w:t>
      </w:r>
    </w:p>
    <w:p>
      <w:pPr/>
      <w:r>
        <w:rPr>
          <w:lang w:val="id_ID" w:bidi="id_ID"/>
        </w:rPr>
      </w:r>
      <w:r>
        <w:rPr>
          <w:lang w:val="id_ID" w:bidi="id_ID"/>
        </w:rPr>
        <w:t>Yesus memberikan dua contoh. Yesus mengatakan bahwa memperbaiki sehelai pakaian lama dengan memakai sehelai kain dari pakaian baru akan merusak pakaian baru dan tidak akan cocok dengan pakaian lama. Yesus mengatakan bahwa menggunakan kantong kulit yang lama untuk diisi dengan anggur baru akan menghancurkan kantong kulit yang lama dan menumpahkan anggur itu. Anggur baru harus dimasukkan dalam kantong kulit yang baru. Contoh-contoh ini menunjukkan bahwa orang-orang yang berpegang teguh pada ajaran agama Yahudi yang lama tidak akan menerima ajaran Yesus yang baru. Yesus mengatakan bahwa orang-orang yang minum anggur lama tidak menginginkan anggur baru.</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Dalam sesi ini, kelompok akan mendramatisir kisah tersebut.</w:t>
      </w:r>
    </w:p>
    <w:p>
      <w:pPr/>
      <w:r>
        <w:rPr>
          <w:lang w:val="id_ID" w:bidi="id_ID"/>
        </w:rPr>
      </w:r>
      <w:r>
        <w:rPr>
          <w:lang w:val="id_ID" w:bidi="id_ID"/>
        </w:rPr>
        <w:t>Kisah ini memiliki empat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Lewi</w:t>
      </w:r>
    </w:p>
    <w:p>
      <w:pPr>
        <w:pStyle w:val="ListBullet"/>
        <w:spacing w:line="240" w:lineRule="auto"/>
        <w:ind w:left="720"/>
      </w:pPr>
      <w:r>
        <w:rPr>
          <w:lang w:val="id_ID" w:bidi="id_ID"/>
        </w:rPr>
      </w:r>
      <w:r>
        <w:rPr>
          <w:lang w:val="id_ID" w:bidi="id_ID"/>
        </w:rPr>
        <w:t>Teman-teman Lewi</w:t>
      </w:r>
    </w:p>
    <w:p>
      <w:pPr>
        <w:pStyle w:val="ListBullet"/>
        <w:spacing w:line="240" w:lineRule="auto"/>
        <w:ind w:left="720"/>
      </w:pPr>
      <w:r>
        <w:rPr>
          <w:lang w:val="id_ID" w:bidi="id_ID"/>
        </w:rPr>
      </w:r>
      <w:r>
        <w:rPr>
          <w:lang w:val="id_ID" w:bidi="id_ID"/>
        </w:rPr>
        <w:t xml:space="preserve">Orang-orang Yahudi yang membayar pajak </w:t>
      </w:r>
    </w:p>
    <w:p>
      <w:pPr>
        <w:pStyle w:val="ListBullet"/>
        <w:spacing w:line="240" w:lineRule="auto"/>
        <w:ind w:left="720"/>
      </w:pPr>
      <w:r>
        <w:rPr>
          <w:lang w:val="id_ID" w:bidi="id_ID"/>
        </w:rPr>
      </w:r>
      <w:r>
        <w:rPr>
          <w:lang w:val="id_ID" w:bidi="id_ID"/>
        </w:rPr>
        <w:t>Orang-orang Farisi dan para pengajar hukum</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Mempelai laki-laki</w:t>
      </w:r>
    </w:p>
    <w:p>
      <w:pPr>
        <w:pStyle w:val="ListBullet"/>
        <w:spacing w:line="240" w:lineRule="auto"/>
        <w:ind w:left="720"/>
      </w:pPr>
      <w:r>
        <w:rPr>
          <w:lang w:val="id_ID" w:bidi="id_ID"/>
        </w:rPr>
      </w:r>
      <w:r>
        <w:rPr>
          <w:lang w:val="id_ID" w:bidi="id_ID"/>
        </w:rPr>
        <w:t>Teman-teman mempelai laki-laki</w:t>
      </w:r>
    </w:p>
    <w:p>
      <w:pPr>
        <w:pStyle w:val="ListBullet"/>
        <w:spacing w:line="240" w:lineRule="auto"/>
        <w:ind w:left="720"/>
      </w:pPr>
      <w:r>
        <w:rPr>
          <w:lang w:val="id_ID" w:bidi="id_ID"/>
        </w:rPr>
      </w:r>
      <w:r>
        <w:rPr>
          <w:lang w:val="id_ID" w:bidi="id_ID"/>
        </w:rPr>
        <w:t>Penjahit</w:t>
      </w:r>
    </w:p>
    <w:p>
      <w:pPr>
        <w:pStyle w:val="ListBullet"/>
        <w:spacing w:line="240" w:lineRule="auto"/>
        <w:ind w:left="720"/>
      </w:pPr>
      <w:r>
        <w:rPr>
          <w:lang w:val="id_ID" w:bidi="id_ID"/>
        </w:rPr>
      </w:r>
      <w:r>
        <w:rPr>
          <w:lang w:val="id_ID" w:bidi="id_ID"/>
        </w:rPr>
        <w:t>Pembuat anggur</w:t>
      </w:r>
    </w:p>
    <w:p>
      <w:pPr/>
      <w:r>
        <w:rPr>
          <w:lang w:val="id_ID" w:bidi="id_ID"/>
        </w:rPr>
      </w:r>
      <w:r>
        <w:rPr>
          <w:lang w:val="id_ID" w:bidi="id_ID"/>
        </w:rPr>
        <w:t>Minta tim untuk memerankan kisah itu dua kali. Mereka harus memerankannya dalam bahasa terjemahan mereka. Pertama, minta mereka memerankan kisah itu tanpa berhenti. Pada saat tim memerankan kisah itu untuk kedua kalinya, hentikan mereka pada titik-titik yang berbeda dalam kisah tersebut.</w:t>
      </w:r>
    </w:p>
    <w:p>
      <w:pPr/>
      <w:r>
        <w:rPr>
          <w:lang w:val="id_ID" w:bidi="id_ID"/>
        </w:rPr>
      </w:r>
      <w:r>
        <w:rPr>
          <w:lang w:val="id_ID" w:bidi="id_ID"/>
        </w:rPr>
        <w:t xml:space="preserve">Ketika tim memerankan kisah itu untuk pertama kali, perhatikan dialog, alur, plot, dan kronologi kisah tersebut. Perhatikan bagian-bagian penting atau sulit dari kisah itu atau teks yang akan diperankan dan jangan dilewati. Bantu tim untuk mengingat bagian-bagian dari kisah tersebut. </w:t>
      </w:r>
    </w:p>
    <w:p>
      <w:pPr/>
      <w:r>
        <w:rPr>
          <w:lang w:val="id_ID" w:bidi="id_ID"/>
        </w:rPr>
      </w:r>
      <w:r>
        <w:rPr>
          <w:lang w:val="id_ID" w:bidi="id_ID"/>
        </w:rPr>
        <w:t>Pastikan bahwa tim memerankan Lewi yang duduk di stannya sambil menagih pajak. Orang-orang Yahudi memandang hina Lewi. Karena Kapernaum itu kecil, murid-murid Yesus mungkin sudah mengenal Lewi.</w:t>
      </w:r>
    </w:p>
    <w:p>
      <w:pPr/>
      <w:r>
        <w:rPr>
          <w:lang w:val="id_ID" w:bidi="id_ID"/>
        </w:rPr>
      </w:r>
      <w:r>
        <w:rPr>
          <w:lang w:val="id_ID" w:bidi="id_ID"/>
        </w:rPr>
        <w:t>Pastikan bahwa tim memerankan teman-teman Lewi sebagai orang-orang buangan, orang-orang yang berdosa, dan para pemungut cukai. Mereka makan dan minum bersama Yesus.</w:t>
      </w:r>
    </w:p>
    <w:p>
      <w:pPr/>
      <w:r>
        <w:rPr>
          <w:lang w:val="id_ID" w:bidi="id_ID"/>
        </w:rPr>
      </w:r>
      <w:r>
        <w:rPr>
          <w:lang w:val="id_ID" w:bidi="id_ID"/>
        </w:rPr>
        <w:t>Pastikan bahwa tim memerankan orang-orang Farisi dan para pengajar hukum taurat di luar rumah. Setelah pesta, orang-orang Farisi dan para pengajar hukum taurat menanyai murid-murid tentang perilaku Yesus, yang makan dan minum bersama orang-orang berdosa.</w:t>
      </w:r>
    </w:p>
    <w:p>
      <w:pPr/>
      <w:r>
        <w:rPr>
          <w:lang w:val="id_ID" w:bidi="id_ID"/>
        </w:rPr>
      </w:r>
      <w:r>
        <w:rPr>
          <w:lang w:val="id_ID" w:bidi="id_ID"/>
        </w:rPr>
        <w:t>Pastikan bahwa tim memerankan satu pesta pernikahan dan orang-orang yang makan dan minum bersama mempelai laki-laki. Lalu, ketika mempelai itu dibawa pergi, orang-orang yang sama itu berpuasa untuk menunjukkan kesedihan. Ini diperankan bersamaan dengan saat Yesus memberikan contoh.</w:t>
      </w:r>
    </w:p>
    <w:p>
      <w:pPr/>
      <w:r>
        <w:rPr>
          <w:lang w:val="id_ID" w:bidi="id_ID"/>
        </w:rPr>
      </w:r>
      <w:r>
        <w:rPr>
          <w:lang w:val="id_ID" w:bidi="id_ID"/>
        </w:rPr>
        <w:t>Pastikan bahwa tim memerankan seseorang yang berusaha memperbaiki pakaiannya yang lama. Orang ini memotong sehelai kain dari pakaian baru untuk memperbaiki pakaian lama. Namun tambalan baru tidak cocok dengan pakaian lama, dan pakaian baru itu menjadi rusak. Ketika mereka mencuci pakaian lama, tambalan itu menyusut dan pakaian lama juga rusak.</w:t>
      </w:r>
    </w:p>
    <w:p>
      <w:pPr/>
      <w:r>
        <w:rPr>
          <w:lang w:val="id_ID" w:bidi="id_ID"/>
        </w:rPr>
      </w:r>
      <w:r>
        <w:rPr>
          <w:lang w:val="id_ID" w:bidi="id_ID"/>
        </w:rPr>
        <w:t>Pastikan bahwa tim memerankan seseorang yang membuat anggur baru dan menggunakan kantong kulit yang lama. Seiring waktu, kantong kulit yang lama pecah dan menumpahkan anggur baru. Orang-orang lain minum anggur lama dan mereka menolak anggur baru.</w:t>
      </w:r>
    </w:p>
    <w:p>
      <w:pPr/>
      <w:r>
        <w:rPr>
          <w:lang w:val="id_ID" w:bidi="id_ID"/>
        </w:rPr>
      </w:r>
      <w:r>
        <w:rPr>
          <w:lang w:val="id_ID" w:bidi="id_ID"/>
        </w:rPr>
        <w:t>Saat kelompok memerankan kisah ini untuk kedua kalinya, hentikan mereka pada titik-titik tertentu.</w:t>
      </w:r>
    </w:p>
    <w:p>
      <w:pPr/>
      <w:r>
        <w:rPr>
          <w:lang w:val="id_ID" w:bidi="id_ID"/>
        </w:rPr>
      </w:r>
      <w:r>
        <w:rPr>
          <w:lang w:val="id_ID" w:bidi="id_ID"/>
        </w:rPr>
        <w:t>Perankan Lewi dalam stannya yang sedang menagih pajak. Orang-orang Yahudi yang pergi untuk membayar pajak itu tidak menyukai Lewi. Lewi adalah seorang buangan.</w:t>
      </w:r>
    </w:p>
    <w:p>
      <w:pPr/>
      <w:r>
        <w:rPr>
          <w:lang w:val="id_ID" w:bidi="id_ID"/>
        </w:rPr>
      </w:r>
      <w:r>
        <w:rPr>
          <w:lang w:val="id_ID" w:bidi="id_ID"/>
        </w:rPr>
        <w:t>Hentikan adegannya: Tanyakan kepada pemeran Lewi, "Bagaimana perasaan Anda?" Anda mungkin mendengar hal-hal seperti, "Saya kadang-kadang merasa sendirian," "Ini adalah satu pekerjaan yang baik dengan upah yang bagus," "Saya mendapat manfaat yang orang lain tidak dapatkan," "Saya tidak dapat kembali kepada teman-teman dan keluarga karena pekerjaan ini." Ulangi adegannya.</w:t>
      </w:r>
    </w:p>
    <w:p>
      <w:pPr/>
      <w:r>
        <w:rPr>
          <w:lang w:val="id_ID" w:bidi="id_ID"/>
        </w:rPr>
      </w:r>
      <w:r>
        <w:rPr>
          <w:lang w:val="id_ID" w:bidi="id_ID"/>
        </w:rPr>
        <w:t>Yesus meninggalkan kota. Yesus melihat Lewi. Yesus mengatakan kepada Lewi, "Ikutlah Aku." Lewi meninggalkan segala sesuatu dan mengikut Yesus.</w:t>
      </w:r>
    </w:p>
    <w:p>
      <w:pPr/>
      <w:r>
        <w:rPr>
          <w:lang w:val="id_ID" w:bidi="id_ID"/>
        </w:rPr>
      </w:r>
      <w:r>
        <w:rPr>
          <w:lang w:val="id_ID" w:bidi="id_ID"/>
        </w:rPr>
        <w:t>Hentikan adegannya: Tanyakan kepada para aktor yang memerankan orang-orang Yahudi yang membayar pajak, ”Bagaimana perasaan kalian?” Anda mungkin mendengar hal-hal seperti, "Saya tidak percaya dia bekerja untuk orang-orang Romawi," "Mengapa Yesus berbicara kepadanya?" "Saya tidak menyukai Lewi," "Tunggu, ke mana dia pergi?" Ulangi adegannya.</w:t>
      </w:r>
    </w:p>
    <w:p>
      <w:pPr/>
      <w:r>
        <w:rPr>
          <w:lang w:val="id_ID" w:bidi="id_ID"/>
        </w:rPr>
      </w:r>
      <w:r>
        <w:rPr>
          <w:lang w:val="id_ID" w:bidi="id_ID"/>
        </w:rPr>
        <w:t>Lewi mengadakan satu pesta. Tamu kehormatannya adalah Yesus. Teman-teman Lewi sedang makan dan minum bersama Yesus. Orang-orang Yahudi tidak menghormati teman-teman Lewi karena mereka adalah pemungut-pemungut cukai. Teman-teman Lewi lainnya menjalani kehidupan yang dianggap hina oleh orang-orang Yahudi, bahkan dianggap berdosa.</w:t>
      </w:r>
    </w:p>
    <w:p>
      <w:pPr/>
      <w:r>
        <w:rPr>
          <w:lang w:val="id_ID" w:bidi="id_ID"/>
        </w:rPr>
      </w:r>
      <w:r>
        <w:rPr>
          <w:lang w:val="id_ID" w:bidi="id_ID"/>
        </w:rPr>
        <w:t>Hentikan adegannya: Tanyakan kepada para aktor yang memerankan teman-teman Lewi, ”Bagaimana perasaan kalian?” Anda mungkin mendengar hal-hal seperti, "Saya merasa terhormat karena Yesus bersama kami," "Dia tak seperti orang lain, dia bergaul dengan kami," "Saya sangat tertarik dengan apa yang Yesus akan katakan." Ulangi adegannya.</w:t>
      </w:r>
    </w:p>
    <w:p>
      <w:pPr/>
      <w:r>
        <w:rPr>
          <w:lang w:val="id_ID" w:bidi="id_ID"/>
        </w:rPr>
      </w:r>
      <w:r>
        <w:rPr>
          <w:lang w:val="id_ID" w:bidi="id_ID"/>
        </w:rPr>
        <w:t>Beberapa waktu kemudian, orang-orang Farisi dan guru-guru hukum menanyai murid-murid mengapa mereka makan dan minum bersama orang-orang jahat seperti itu. Yesus menjawab dengan mengatakan kepada mereka tentang bagaimana orang-orang sakit membutuhkan seorang dokter, bukan orang-orang sehat. Yesus mengatakan Aku datang untuk orang-orang berdosa yang perlu bertobat, bukan untuk orang-orang yang menganggap diri mereka benar.</w:t>
      </w:r>
    </w:p>
    <w:p>
      <w:pPr/>
      <w:r>
        <w:rPr>
          <w:lang w:val="id_ID" w:bidi="id_ID"/>
        </w:rPr>
      </w:r>
      <w:r>
        <w:rPr>
          <w:lang w:val="id_ID" w:bidi="id_ID"/>
        </w:rPr>
        <w:t>Hentikan adegannya: Tanyakan kepada para aktor yang memerankan orang-orang Farisi dan para pengajar hukum taurat, ”Bagaimana perasaan kalian?” Anda mungkin mendengar hal-hal seperti, "Saya tidak percaya Dia membuat diri-Nya najis." "Ini adalah satu contoh yang buruk bagi orang-orang." "Pengajaran baru ini berbahaya." Ulangi adegannya.</w:t>
      </w:r>
    </w:p>
    <w:p>
      <w:pPr/>
      <w:r>
        <w:rPr>
          <w:lang w:val="id_ID" w:bidi="id_ID"/>
        </w:rPr>
      </w:r>
      <w:r>
        <w:rPr>
          <w:lang w:val="id_ID" w:bidi="id_ID"/>
        </w:rPr>
        <w:t>Beberapa orang bertanya kepada Yesus mengapa murid-murid-Nya selalu makan dan minum, sedangkan murid-murid Yohanes dan murid-murid orang-orang Farisi berpuasa.</w:t>
      </w:r>
    </w:p>
    <w:p>
      <w:pPr/>
      <w:r>
        <w:rPr>
          <w:lang w:val="id_ID" w:bidi="id_ID"/>
        </w:rPr>
      </w:r>
      <w:r>
        <w:rPr>
          <w:lang w:val="id_ID" w:bidi="id_ID"/>
        </w:rPr>
        <w:t>Yesus menanggapi dengan memberikan satu contoh tentang mempelai laki-laki atau laki-laki yang menikah. Yesus memberikan satu contoh tetang memperbaiki kain lama dengan menggunakan kain baru. Yesus memberikan satu contoh tentang anggur baru dalam kantong kulit yang lama.</w:t>
      </w:r>
    </w:p>
    <w:p>
      <w:pPr/>
      <w:r>
        <w:rPr>
          <w:lang w:val="id_ID" w:bidi="id_ID"/>
        </w:rPr>
      </w:r>
      <w:r>
        <w:rPr>
          <w:lang w:val="id_ID" w:bidi="id_ID"/>
        </w:rPr>
        <w:t>Hentikan adegannya: Tanyakan kepada para aktor yang memerankan orang-orang Farisi dan para pengajar hukum taurat, ”Bagaimana perasaan kalian?” Anda mungkin mendengar hal-hal seperti, "Marah." "Ajaran kami benar di mata Allah, bukan ajaranmu!" "Yesus perlu dihentikan."</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 xml:space="preserve">Dengarkan teks satu kali dalam versi yang paling mudah dimengerti. </w:t>
      </w:r>
    </w:p>
    <w:p>
      <w:pPr/>
      <w:r>
        <w:rPr>
          <w:lang w:val="id_ID" w:bidi="id_ID"/>
        </w:rPr>
      </w:r>
      <w:r>
        <w:rPr>
          <w:lang w:val="id_ID" w:bidi="id_ID"/>
        </w:rPr>
        <w:t xml:space="preserve">Yesus berada dekat </w:t>
      </w:r>
      <w:hyperlink r:id="rId144">
        <w:r>
          <w:rPr>
            <w:lang w:val="id_ID" w:bidi="id_ID"/>
          </w:rPr>
          <w:rPr>
            <w:color w:val="0000EE"/>
            <w:u w:val="single"/>
          </w:rPr>
          <w:t>Kapernaum</w:t>
        </w:r>
      </w:hyperlink>
      <w:r>
        <w:rPr>
          <w:lang w:val="id_ID" w:bidi="id_ID"/>
        </w:rPr>
        <w:t xml:space="preserve"> ketika Ia melihat seorang laki-laki bernama Lewi sedang mengumpulkan pajak. </w:t>
      </w:r>
      <w:r>
        <w:rPr>
          <w:b/>
          <w:lang w:val="id_ID" w:bidi="id_ID"/>
        </w:rPr>
        <w:t>Pemungut cukai</w:t>
      </w:r>
      <w:r>
        <w:rPr>
          <w:lang w:val="id_ID" w:bidi="id_ID"/>
        </w:rPr>
        <w:t xml:space="preserve"> mengacu kepada seseorang yang pekerjaannya mengumpulkan uang, atau pajak, untuk pemerintah. Orang-orang Yahudi harus membayar pajak kepada pemerintah Romawi karena memakai jalan raya dan membawa barang atau produk ke negara itu. Orang-orang Yahudi memandang hina para pemungut cukai karena mereka dikenal mengumpulkan lebih banyak uang daripada yang seharusnya dan menyimpannya untuk diri mereka. Pemungut-pemungut cukai adalah orang-orang yang terbuang dalam masyarakat Yahudi dan dianggap memalukan bagi keluarga-keluarga mereka. Pastikan untuk menerjemahkan pemungut cukai dengan cara yang sama seperti yang telah Anda lakukan di bagian-bagian sebelumnya.</w:t>
      </w:r>
    </w:p>
    <w:p>
      <w:pPr/>
      <w:r>
        <w:rPr>
          <w:lang w:val="id_ID" w:bidi="id_ID"/>
        </w:rPr>
      </w:r>
      <w:r>
        <w:rPr>
          <w:lang w:val="id_ID" w:bidi="id_ID"/>
        </w:rPr>
        <w:t xml:space="preserve">Para pemungut cukai bekerja di </w:t>
      </w:r>
      <w:r>
        <w:rPr>
          <w:b/>
          <w:lang w:val="id_ID" w:bidi="id_ID"/>
        </w:rPr>
        <w:t>stan pajak</w:t>
      </w:r>
      <w:r>
        <w:rPr>
          <w:lang w:val="id_ID" w:bidi="id_ID"/>
        </w:rPr>
        <w:t>. Stan mungkin adalah satu meja kecil yang diletakkan di bawah satu tempat berteduh di mana Lewi duduk untuk mengumpulkan pajak. Biasanya, stan pajak didirikan di luar kota utama atau kota kecil. Ini menjelaskan mengapa Yesus keluar dari Kapernaum dan melihat Lewi.</w:t>
      </w:r>
    </w:p>
    <w:p>
      <w:pPr/>
      <w:r>
        <w:rPr>
          <w:lang w:val="id_ID" w:bidi="id_ID"/>
        </w:rPr>
      </w:r>
      <w:r>
        <w:rPr>
          <w:lang w:val="id_ID" w:bidi="id_ID"/>
        </w:rPr>
        <w:t>Tunjukkan satu gambar stan pajak jika Anda belum melakukannya.</w:t>
      </w:r>
    </w:p>
    <w:p>
      <w:pPr/>
      <w:r>
        <w:rPr>
          <w:lang w:val="id_ID" w:bidi="id_ID"/>
        </w:rPr>
      </w:r>
      <w:r>
        <w:rPr>
          <w:lang w:val="id_ID" w:bidi="id_ID"/>
        </w:rPr>
        <w:t xml:space="preserve">Yesus mengatakan kepada Lewi, "Ikutlah Aku." Ini adalah cara Yesus untuk meminta Lewi agar menjadi murid-Nya. </w:t>
      </w:r>
      <w:r>
        <w:rPr>
          <w:b/>
          <w:lang w:val="id_ID" w:bidi="id_ID"/>
        </w:rPr>
        <w:t>Murid</w:t>
      </w:r>
      <w:r>
        <w:rPr>
          <w:lang w:val="id_ID" w:bidi="id_ID"/>
        </w:rPr>
        <w:t xml:space="preserve"> berarti pelajar. Para pelajar ini mengikuti guru mereka ke mana pun dia pergi. Mereka berkomitmen kepada diri sendiri untuk belajar dari ajaran-ajaran dan tindakan-tindakannya. Pengikut-pengikut Yesus yang terdekat menyertai Dia dalam banyak pelayanan-Nya di muka umum. Mereka bepergian bersama-Nya, belajar dari-Nya, dan terkadang diutus keluar untuk memberitakan Kabar </w:t>
      </w:r>
      <w:hyperlink r:id="rId74">
        <w:r>
          <w:rPr>
            <w:lang w:val="id_ID" w:bidi="id_ID"/>
          </w:rPr>
          <w:rPr>
            <w:color w:val="0000EE"/>
            <w:u w:val="single"/>
          </w:rPr>
          <w:t>Baik tentang Kerajaan</w:t>
        </w:r>
      </w:hyperlink>
      <w:r>
        <w:rPr>
          <w:lang w:val="id_ID" w:bidi="id_ID"/>
        </w:rPr>
        <w:t xml:space="preserve"> serta menyembuhkan orang sakit. Dalam kisah ini, murid-murid mengacu kepada Simon, Yakobus, Yohanes, dan sekarang, Lewi. </w:t>
      </w:r>
      <w:hyperlink r:id="rId171">
        <w:r>
          <w:rPr>
            <w:lang w:val="id_ID" w:bidi="id_ID"/>
          </w:rPr>
          <w:rPr>
            <w:color w:val="0000EE"/>
            <w:u w:val="single"/>
          </w:rPr>
          <w:t>Murid-murid</w:t>
        </w:r>
      </w:hyperlink>
      <w:r>
        <w:rPr>
          <w:lang w:val="id_ID" w:bidi="id_ID"/>
        </w:rPr>
        <w:t xml:space="preserve"> dapat ditemukan dalam Glosarium Utama. </w:t>
      </w:r>
    </w:p>
    <w:p>
      <w:pPr/>
      <w:r>
        <w:rPr>
          <w:lang w:val="id_ID" w:bidi="id_ID"/>
        </w:rPr>
      </w:r>
      <w:r>
        <w:rPr>
          <w:lang w:val="id_ID" w:bidi="id_ID"/>
        </w:rPr>
        <w:t xml:space="preserve">Jika bahasa Anda memiliki satu istilah yang dipahami untuk pengikut-pengikut setia seorang guru, Anda bisa menggunakan istilah tersebut di sini. </w:t>
      </w:r>
    </w:p>
    <w:p>
      <w:pPr/>
      <w:r>
        <w:rPr>
          <w:lang w:val="id_ID" w:bidi="id_ID"/>
        </w:rPr>
      </w:r>
      <w:r>
        <w:rPr>
          <w:lang w:val="id_ID" w:bidi="id_ID"/>
        </w:rPr>
        <w:t xml:space="preserve">Lewi bangun, </w:t>
      </w:r>
      <w:r>
        <w:rPr>
          <w:b/>
          <w:lang w:val="id_ID" w:bidi="id_ID"/>
        </w:rPr>
        <w:t>meninggalkan segala sesuatu</w:t>
      </w:r>
      <w:r>
        <w:rPr>
          <w:lang w:val="id_ID" w:bidi="id_ID"/>
        </w:rPr>
        <w:t>, dan mengikut Yesus. Ini berarti Lewi meninggalkan pekerjaannya sebagai seorang pemungut cukai untuk menjadi murid Yesus. Berhati-hatilah agar tidak menerjemahkannya sebagai Lewi meninggalkan semua hartanya, karena kita tahu bahwa bagian berikutnya dari kisah ini terjadi di rumah Lewi.</w:t>
      </w:r>
    </w:p>
    <w:p>
      <w:pPr/>
      <w:r>
        <w:rPr>
          <w:lang w:val="id_ID" w:bidi="id_ID"/>
        </w:rPr>
      </w:r>
      <w:r>
        <w:rPr>
          <w:lang w:val="id_ID" w:bidi="id_ID"/>
        </w:rPr>
        <w:t xml:space="preserve">Lewi mengadakan satu </w:t>
      </w:r>
      <w:r>
        <w:rPr>
          <w:b/>
          <w:lang w:val="id_ID" w:bidi="id_ID"/>
        </w:rPr>
        <w:t>jamuan makan</w:t>
      </w:r>
      <w:r>
        <w:rPr>
          <w:lang w:val="id_ID" w:bidi="id_ID"/>
        </w:rPr>
        <w:t xml:space="preserve">, atau satu hidangan makanan besar, untuk Yesus. Lewi mengundang teman-temannya dan pemungut-pemungut cukai lainnya untuk datang dan makan di rumahnya. Orang-orang sedang </w:t>
      </w:r>
      <w:r>
        <w:rPr>
          <w:b/>
          <w:lang w:val="id_ID" w:bidi="id_ID"/>
        </w:rPr>
        <w:t>bersandar</w:t>
      </w:r>
      <w:r>
        <w:rPr>
          <w:lang w:val="id_ID" w:bidi="id_ID"/>
        </w:rPr>
        <w:t xml:space="preserve"> di meja ini. Frasa ini berarti mereka sedang makan di meja. Dalam budaya Yahudi, orang-orang biasanya makan bersama di meja rendah dan duduk di atas bantal di lantai.</w:t>
      </w:r>
    </w:p>
    <w:p>
      <w:pPr/>
      <w:r>
        <w:rPr>
          <w:lang w:val="id_ID" w:bidi="id_ID"/>
        </w:rPr>
      </w:r>
      <w:r>
        <w:rPr>
          <w:b/>
          <w:lang w:val="id_ID" w:bidi="id_ID"/>
        </w:rPr>
        <w:t>Orang-orang Farisi</w:t>
      </w:r>
      <w:r>
        <w:rPr>
          <w:lang w:val="id_ID" w:bidi="id_ID"/>
        </w:rPr>
        <w:t xml:space="preserve"> dan </w:t>
      </w:r>
      <w:r>
        <w:rPr>
          <w:b/>
          <w:lang w:val="id_ID" w:bidi="id_ID"/>
        </w:rPr>
        <w:t>para pengajar</w:t>
      </w:r>
      <w:r>
        <w:rPr>
          <w:lang w:val="id_ID" w:bidi="id_ID"/>
        </w:rPr>
        <w:t xml:space="preserve"> hukum taurat yang termasuk dalam sekte mereka juga hadir. Ini hanya berarti orang-orang Farisi dan ahli-ahli Taurat mereka. Terjemahkan orang </w:t>
      </w:r>
      <w:hyperlink r:id="rId161">
        <w:r>
          <w:rPr>
            <w:lang w:val="id_ID" w:bidi="id_ID"/>
          </w:rPr>
          <w:rPr>
            <w:color w:val="0000EE"/>
            <w:u w:val="single"/>
          </w:rPr>
          <w:t>Farisi</w:t>
        </w:r>
      </w:hyperlink>
      <w:r>
        <w:rPr>
          <w:lang w:val="id_ID" w:bidi="id_ID"/>
        </w:rPr>
        <w:t xml:space="preserve"> dan </w:t>
      </w:r>
      <w:r>
        <w:rPr>
          <w:b/>
          <w:lang w:val="id_ID" w:bidi="id_ID"/>
        </w:rPr>
        <w:t>ahli Taurat</w:t>
      </w:r>
      <w:r>
        <w:rPr>
          <w:lang w:val="id_ID" w:bidi="id_ID"/>
        </w:rPr>
        <w:t xml:space="preserve">, atau </w:t>
      </w:r>
      <w:hyperlink r:id="rId90">
        <w:r>
          <w:rPr>
            <w:lang w:val="id_ID" w:bidi="id_ID"/>
          </w:rPr>
          <w:rPr>
            <w:color w:val="0000EE"/>
            <w:u w:val="single"/>
          </w:rPr>
          <w:t>para pengajar hukum taurat</w:t>
        </w:r>
      </w:hyperlink>
      <w:r>
        <w:rPr>
          <w:lang w:val="id_ID" w:bidi="id_ID"/>
        </w:rPr>
        <w:t xml:space="preserve">, dengan cara yang sama seperti yang telah Anda lakukan dalam bagian-bagian sebelumnya. Kedua istilah ini bisa ditemukan dalam Glosarium Utama. Orang-orang Farisi ada di sana untuk melihat apakah Yesus mematuhi hukum Allah. Mereka mulai </w:t>
      </w:r>
      <w:r>
        <w:rPr>
          <w:b/>
          <w:lang w:val="id_ID" w:bidi="id_ID"/>
        </w:rPr>
        <w:t>menggerutu</w:t>
      </w:r>
      <w:r>
        <w:rPr>
          <w:lang w:val="id_ID" w:bidi="id_ID"/>
        </w:rPr>
        <w:t xml:space="preserve">, atau mengeluh, kepada murid-murid. Orang-orang Farisi menghakimi Yesus sebagai seorang guru hukum Allah karena Ia makan bersama orang-orang </w:t>
      </w:r>
      <w:r>
        <w:rPr>
          <w:b/>
          <w:lang w:val="id_ID" w:bidi="id_ID"/>
        </w:rPr>
        <w:t>berdosa</w:t>
      </w:r>
      <w:r>
        <w:rPr>
          <w:lang w:val="id_ID" w:bidi="id_ID"/>
        </w:rPr>
        <w:t xml:space="preserve">. Orang-orang berdosa adalah orang-orang yang terus melanggar hukum Allah. Orang-orang Farisi menambahkan banyak aturan lain pada hukum Allah. Mereka menyebut siapa pun yang tidak mengikuti aturan-aturan ini sebagai orang-orang berdosa. Salah satu aturan ini adalah bahwa orang-orang secara religius dan secara seremonial harus membasuh diri sebelum makan. Tamu-tamu Lewi tidak melakukannya. Orang-orang Farisi juga menganggap pemungut-pemungut cukai sebagai orang-orang berdosa. Pastikan untuk menerjemahkan orang-orang berdosa dengan cara yang sama seperti yang telah Anda lakukan di bagian-bagian sebelumnya. </w:t>
      </w:r>
      <w:hyperlink r:id="rId66">
        <w:r>
          <w:rPr>
            <w:lang w:val="id_ID" w:bidi="id_ID"/>
          </w:rPr>
          <w:rPr>
            <w:color w:val="0000EE"/>
            <w:u w:val="single"/>
          </w:rPr>
          <w:t>Dosa</w:t>
        </w:r>
      </w:hyperlink>
      <w:r>
        <w:rPr>
          <w:lang w:val="id_ID" w:bidi="id_ID"/>
        </w:rPr>
        <w:t xml:space="preserve"> terdapat di Glosarium Utama. </w:t>
      </w:r>
    </w:p>
    <w:p>
      <w:pPr/>
      <w:r>
        <w:rPr>
          <w:lang w:val="id_ID" w:bidi="id_ID"/>
        </w:rPr>
      </w:r>
      <w:r>
        <w:rPr>
          <w:lang w:val="id_ID" w:bidi="id_ID"/>
        </w:rPr>
        <w:t xml:space="preserve">Yesus menanggapi dengan satu perbandingan antara dosa dengan penyakit. Yesus mengatakan bahwa Dia datang untuk memanggil orang-orang yang sakit karena dosa agar </w:t>
      </w:r>
      <w:r>
        <w:rPr>
          <w:b/>
          <w:lang w:val="id_ID" w:bidi="id_ID"/>
        </w:rPr>
        <w:t>bertobat</w:t>
      </w:r>
      <w:r>
        <w:rPr>
          <w:lang w:val="id_ID" w:bidi="id_ID"/>
        </w:rPr>
        <w:t xml:space="preserve"> untuk bersama dengan-Nya. Dia tidak datang untuk memanggil </w:t>
      </w:r>
      <w:r>
        <w:rPr>
          <w:b/>
          <w:lang w:val="id_ID" w:bidi="id_ID"/>
        </w:rPr>
        <w:t>orang benar</w:t>
      </w:r>
      <w:r>
        <w:rPr>
          <w:lang w:val="id_ID" w:bidi="id_ID"/>
        </w:rPr>
        <w:t xml:space="preserve"> karena mereka tidak memerlukan pertolongan-Nya. Pastikan untuk menerjemahkan </w:t>
      </w:r>
      <w:hyperlink r:id="rId100">
        <w:r>
          <w:rPr>
            <w:lang w:val="id_ID" w:bidi="id_ID"/>
          </w:rPr>
          <w:rPr>
            <w:color w:val="0000EE"/>
            <w:u w:val="single"/>
          </w:rPr>
          <w:t>pertobatan</w:t>
        </w:r>
      </w:hyperlink>
      <w:r>
        <w:rPr>
          <w:lang w:val="id_ID" w:bidi="id_ID"/>
        </w:rPr>
        <w:t xml:space="preserve"> dan </w:t>
      </w:r>
      <w:hyperlink r:id="rId19">
        <w:r>
          <w:rPr>
            <w:lang w:val="id_ID" w:bidi="id_ID"/>
          </w:rPr>
          <w:rPr>
            <w:color w:val="0000EE"/>
            <w:u w:val="single"/>
          </w:rPr>
          <w:t>orang benar</w:t>
        </w:r>
      </w:hyperlink>
      <w:r>
        <w:rPr>
          <w:lang w:val="id_ID" w:bidi="id_ID"/>
        </w:rPr>
        <w:t xml:space="preserve"> dengan cara yang sama seperti yang telah Anda lakukan di bagian-bagian sebelumnya. Kedua istilah ini bisa ditemukan dalam Glosarium Utama. </w:t>
      </w:r>
    </w:p>
    <w:p>
      <w:pPr/>
      <w:r>
        <w:rPr>
          <w:lang w:val="id_ID" w:bidi="id_ID"/>
        </w:rPr>
      </w:r>
      <w:r>
        <w:rPr>
          <w:lang w:val="id_ID" w:bidi="id_ID"/>
        </w:rPr>
        <w:t xml:space="preserve">Beberapa waktu kemudian, murid-murid Yesus dikritik lagi. Kali ini adalah tentang </w:t>
      </w:r>
      <w:r>
        <w:rPr>
          <w:b/>
          <w:lang w:val="id_ID" w:bidi="id_ID"/>
        </w:rPr>
        <w:t>puasa</w:t>
      </w:r>
      <w:r>
        <w:rPr>
          <w:lang w:val="id_ID" w:bidi="id_ID"/>
        </w:rPr>
        <w:t xml:space="preserve">. Pastikan untuk menggunakan terjemahan yang sama untuk puasa seperti yang telah Anda lakukan sebelumnya. </w:t>
      </w:r>
      <w:hyperlink r:id="rId172">
        <w:r>
          <w:rPr>
            <w:lang w:val="id_ID" w:bidi="id_ID"/>
          </w:rPr>
          <w:rPr>
            <w:color w:val="0000EE"/>
            <w:u w:val="single"/>
          </w:rPr>
          <w:t>Puasa</w:t>
        </w:r>
      </w:hyperlink>
      <w:r>
        <w:rPr>
          <w:lang w:val="id_ID" w:bidi="id_ID"/>
        </w:rPr>
        <w:t xml:space="preserve"> terdapat di Glosarium Utama. Yesus menanggapi dengan satu pertanyaan yang Dia tidak harapkan untuk dijawab karena jawabannya sudah jelas. Apakah tamu-tamu sedih dalam satu pesta pernikahan sementara </w:t>
      </w:r>
      <w:r>
        <w:rPr>
          <w:b/>
          <w:lang w:val="id_ID" w:bidi="id_ID"/>
        </w:rPr>
        <w:t>mempelai laki-laki</w:t>
      </w:r>
      <w:r>
        <w:rPr>
          <w:lang w:val="id_ID" w:bidi="id_ID"/>
        </w:rPr>
        <w:t>, atau laki-laki yang menikah, ada bersama mereka? Jawabannya adalah tidak. Puasa menyiratkan bahwa tamu-tamu merasa sedih. Yesus membandingkan diri-Nya dengan laki-laki yang menikah itu. Murid-murid-Nya tidak akan berpuasa sampai Yesus diambil dari mereka. Kemudian mereka akan berpuasa untuk menunjukkan kesedihan mereka.</w:t>
      </w:r>
    </w:p>
    <w:p>
      <w:pPr/>
      <w:r>
        <w:rPr>
          <w:lang w:val="id_ID" w:bidi="id_ID"/>
        </w:rPr>
      </w:r>
      <w:r>
        <w:rPr>
          <w:lang w:val="id_ID" w:bidi="id_ID"/>
        </w:rPr>
        <w:t xml:space="preserve">Yesus kemudian menceritakan tiga </w:t>
      </w:r>
      <w:r>
        <w:rPr>
          <w:b/>
          <w:lang w:val="id_ID" w:bidi="id_ID"/>
        </w:rPr>
        <w:t>perumpamaan</w:t>
      </w:r>
      <w:r>
        <w:rPr>
          <w:lang w:val="id_ID" w:bidi="id_ID"/>
        </w:rPr>
        <w:t xml:space="preserve">. Perumpamaan adalah satu istilah yang menggambarkan berbagai jenis ucapan bijak. Isinya dapat berupa kisah-kisah budaya atau ucapan-ucapan bijak. Perumpamaan sering kali mengacu kepada sejenis kisah khusus yang Yesus ceritakan. Kisah ini menggunakan hal sehari-hari untuk menggambarkan hal-hal yang lebih mendalam tentang Allah. Perumpamaan sering kali sulit dipahami, kecuali orang-orang sungguh-sungguh berusaha untuk mendengarkan. Ketika Yesus menceritakan satu perumpamaan, Dia mengharapkan orang-orang untuk mengubah sikap atau tindakan mereka. Dalam hal ini, perumpamaan mengacu kepada satu ucapan bijak. </w:t>
      </w:r>
      <w:hyperlink r:id="rId173">
        <w:r>
          <w:rPr>
            <w:lang w:val="id_ID" w:bidi="id_ID"/>
          </w:rPr>
          <w:rPr>
            <w:color w:val="0000EE"/>
            <w:u w:val="single"/>
          </w:rPr>
          <w:t>Perumpamaan</w:t>
        </w:r>
      </w:hyperlink>
      <w:r>
        <w:rPr>
          <w:lang w:val="id_ID" w:bidi="id_ID"/>
        </w:rPr>
        <w:t xml:space="preserve"> dapat ditemukan dalam Glosarium Utama. </w:t>
      </w:r>
    </w:p>
    <w:p>
      <w:pPr/>
      <w:r>
        <w:rPr>
          <w:lang w:val="id_ID" w:bidi="id_ID"/>
        </w:rPr>
      </w:r>
      <w:r>
        <w:rPr>
          <w:lang w:val="id_ID" w:bidi="id_ID"/>
        </w:rPr>
        <w:t xml:space="preserve">Yesus menggunakan contoh memperbaiki sehelai </w:t>
      </w:r>
      <w:r>
        <w:rPr>
          <w:b/>
          <w:lang w:val="id_ID" w:bidi="id_ID"/>
        </w:rPr>
        <w:t>pakaian lama</w:t>
      </w:r>
      <w:r>
        <w:rPr>
          <w:lang w:val="id_ID" w:bidi="id_ID"/>
        </w:rPr>
        <w:t xml:space="preserve"> dengan satu tambalan yang dipotong dari sehelai pakaian baru. Sehelai pakaian berarti sehelai kain. Satu </w:t>
      </w:r>
      <w:r>
        <w:rPr>
          <w:b/>
          <w:lang w:val="id_ID" w:bidi="id_ID"/>
        </w:rPr>
        <w:t>tambalan</w:t>
      </w:r>
      <w:r>
        <w:rPr>
          <w:lang w:val="id_ID" w:bidi="id_ID"/>
        </w:rPr>
        <w:t xml:space="preserve"> adalah sehelai kain kecil yang dijahit seseorang di atas satu bagian yang robek pada kain lain. Tambalan baru tidak akan berhasil karena akan menyusut ketika dicuci dan terlepas dari kain yang lama. Itu juga tidak praktis karena memotong satu tambalan pasti merusak sehelai pakaian baru.</w:t>
      </w:r>
    </w:p>
    <w:p>
      <w:pPr/>
      <w:r>
        <w:rPr>
          <w:lang w:val="id_ID" w:bidi="id_ID"/>
        </w:rPr>
      </w:r>
      <w:r>
        <w:rPr>
          <w:lang w:val="id_ID" w:bidi="id_ID"/>
        </w:rPr>
        <w:t xml:space="preserve">Yesus menggunakan perumpamaan lain tentang kantong kulit. </w:t>
      </w:r>
      <w:hyperlink r:id="rId174">
        <w:r>
          <w:rPr>
            <w:lang w:val="id_ID" w:bidi="id_ID"/>
          </w:rPr>
          <w:rPr>
            <w:color w:val="0000EE"/>
            <w:u w:val="single"/>
          </w:rPr>
          <w:t>Anggur</w:t>
        </w:r>
      </w:hyperlink>
      <w:r>
        <w:rPr>
          <w:lang w:val="id_ID" w:bidi="id_ID"/>
        </w:rPr>
        <w:t xml:space="preserve"> adalah minuman fermentasi yang terbuat dari buah anggur. </w:t>
      </w:r>
      <w:r>
        <w:rPr>
          <w:b/>
          <w:lang w:val="id_ID" w:bidi="id_ID"/>
        </w:rPr>
        <w:t>Kantong kulit adalah wadah</w:t>
      </w:r>
      <w:r>
        <w:rPr>
          <w:lang w:val="id_ID" w:bidi="id_ID"/>
        </w:rPr>
        <w:t xml:space="preserve"> yang digunakan untuk menyimpan anggur. Biasanya, orang-orang Yahudi membuat wadah ini dari kulit kambing. Satu kantong kulit yang baru akan mengembang ketika anggur berfermentasi, tetapi kantong kulit yang lama akan pecah.</w:t>
      </w:r>
    </w:p>
    <w:p>
      <w:pPr/>
      <w:r>
        <w:rPr>
          <w:lang w:val="id_ID" w:bidi="id_ID"/>
        </w:rPr>
      </w:r>
      <w:r>
        <w:rPr>
          <w:lang w:val="id_ID" w:bidi="id_ID"/>
        </w:rPr>
        <w:t>Tunjukkan gambar kirbat kepada tim Anda jika Anda belum melakukannya.</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 xml:space="preserve">Dengarkan rekaman nats ini dalam versi terjemahan yang paling mudah dimengerti. </w:t>
      </w:r>
    </w:p>
    <w:p>
      <w:pPr/>
      <w:r>
        <w:rPr>
          <w:lang w:val="id_ID" w:bidi="id_ID"/>
        </w:rPr>
      </w:r>
      <w:r>
        <w:rPr>
          <w:lang w:val="id_ID" w:bidi="id_ID"/>
        </w:rPr>
        <w:t xml:space="preserve">Dalam sesi ini, ceritakan kembali nats ini, secara berkelompok, dalam bahasa Anda sendiri. </w:t>
      </w:r>
    </w:p>
    <w:p>
      <w:pPr/>
      <w:r>
        <w:rPr>
          <w:lang w:val="id_ID" w:bidi="id_ID"/>
        </w:rPr>
      </w:r>
      <w:r>
        <w:rPr>
          <w:lang w:val="id_ID" w:bidi="id_ID"/>
        </w:rPr>
        <w:t xml:space="preserve">Pertama, seluruh kelompok harus berlatih menceritakan bagian itu dalam bahasa Anda sendiri. Ingatlah untuk memasukkan hal-hal yang Anda putuskan dalam langkah sebelumnya, seperti kronologi, kata, frasa, emosi, atau apa pun yang Anda diskusikan. </w:t>
      </w:r>
    </w:p>
    <w:p>
      <w:pPr/>
      <w:r>
        <w:rPr>
          <w:lang w:val="id_ID" w:bidi="id_ID"/>
        </w:rPr>
      </w:r>
      <w:r>
        <w:rPr>
          <w:lang w:val="id_ID" w:bidi="id_ID"/>
        </w:rPr>
        <w:t xml:space="preserve">Seorang anggota kelompok harus menyampaikan beberapa kalimat dari nats itu dan berhenti sejenak. Seorang anggota lain harus menceritakan bagian selanjutnya dari nats itu dan berhenti sejenak. Lakukan ini sampai kelompok itu telah menceritakan kembali semua nats tersebut. Anggota-anggota kelompok dapat saling memperbaiki dalam tahap ini. </w:t>
      </w:r>
    </w:p>
    <w:p>
      <w:pPr/>
      <w:r>
        <w:rPr>
          <w:lang w:val="id_ID" w:bidi="id_ID"/>
        </w:rPr>
      </w:r>
      <w:r>
        <w:rPr>
          <w:lang w:val="id_ID" w:bidi="id_ID"/>
        </w:rPr>
        <w:t xml:space="preserve">Hentikan sebentar rekaman suara ini di sini. </w:t>
      </w:r>
    </w:p>
    <w:p>
      <w:pPr/>
      <w:r>
        <w:rPr>
          <w:lang w:val="id_ID" w:bidi="id_ID"/>
        </w:rPr>
      </w:r>
      <w:r>
        <w:rPr>
          <w:lang w:val="id_ID" w:bidi="id_ID"/>
        </w:rPr>
        <w:t xml:space="preserve">Selanjutnya, setiap anggota kelompok harus menceritakan seluruh nats tersebut tanpa gangguan setidaknya satu kali. Seorang anggota kelompok dapat menggunakan benda apa saja, gerakan, atau papan cerita untuk membantu mereka mengingat bagian nats ayat-ayat Alkitab tersebut. </w:t>
      </w:r>
    </w:p>
    <w:p>
      <w:pPr/>
      <w:r>
        <w:rPr>
          <w:lang w:val="id_ID" w:bidi="id_ID"/>
        </w:rPr>
      </w:r>
      <w:r>
        <w:rPr>
          <w:lang w:val="id_ID" w:bidi="id_ID"/>
        </w:rPr>
        <w:t xml:space="preserve">Hentikan sebentar rekaman suara ini di sini. </w:t>
      </w:r>
    </w:p>
    <w:p>
      <w:pPr/>
      <w:r>
        <w:rPr>
          <w:lang w:val="id_ID" w:bidi="id_ID"/>
        </w:rPr>
      </w:r>
      <w:r>
        <w:rPr>
          <w:lang w:val="id_ID" w:bidi="id_ID"/>
        </w:rPr>
        <w:t xml:space="preserve">Selanjutnya, kelompok dapat memutuskan versi mana dari nats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sebentar rekaman suara ini di sini. </w:t>
      </w:r>
    </w:p>
    <w:p>
      <w:pPr/>
      <w:r>
        <w:rPr>
          <w:lang w:val="id_ID" w:bidi="id_ID"/>
        </w:rPr>
      </w:r>
      <w:r>
        <w:rPr>
          <w:lang w:val="id_ID" w:bidi="id_ID"/>
        </w:rPr>
        <w:t xml:space="preserve">Akhirnya, kelompok dapat menyusun versi akhir dari nats itu yang disetujui oleh semua anggota kelompok. Setiap anggota kelompok harus berlatih menceritakan versi akhir dari nats tersebut. </w:t>
      </w:r>
      <w:r>
        <w:rPr>
          <w:lang w:val="id_ID" w:bidi="id_ID"/>
        </w:rPr>
      </w:r>
      <w:r>
        <w:rPr>
          <w:lang w:val="id_ID" w:bidi="id_ID"/>
        </w:rPr>
      </w:r>
    </w:p>
    <w:p>
      <w:pPr/>
      <w:r>
        <w:rPr>
          <w:lang w:val="id_ID" w:bidi="id_ID"/>
        </w:rPr>
      </w:r>
    </w:p>
    <w:p>
      <w:pPr>
        <w:pStyle w:val="Heading2"/>
      </w:pPr>
      <w:r>
        <w:rPr>
          <w:lang w:val="id_ID" w:bidi="id_ID"/>
        </w:rPr>
        <w:t>Lukas 5:27–39</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175">
        <w:r>
          <w:rPr>
            <w:lang w:val="id_ID" w:bidi="id_ID"/>
          </w:rPr>
          <w:rPr>
            <w:color w:val="0000EE"/>
            <w:u w:val="single"/>
          </w:rPr>
          <w:t>Dengar dan Renungkan</w:t>
        </w:r>
      </w:hyperlink>
      <w:r>
        <w:rPr>
          <w:lang w:val="id_ID" w:bidi="id_ID"/>
        </w:rPr>
        <w:t xml:space="preserve"> (553 KB)</w:t>
      </w:r>
      <w:r>
        <w:rPr>
          <w:lang w:val="id_ID" w:bidi="id_ID"/>
        </w:rPr>
      </w:r>
    </w:p>
    <w:p>
      <w:pPr>
        <w:pStyle w:val="ListBullet"/>
        <w:spacing w:line="240" w:lineRule="auto"/>
        <w:ind w:left="720"/>
      </w:pPr>
      <w:r>
        <w:rPr>
          <w:lang w:val="id_ID" w:bidi="id_ID"/>
        </w:rPr>
      </w:r>
      <w:hyperlink r:id="rId176">
        <w:r>
          <w:rPr>
            <w:lang w:val="id_ID" w:bidi="id_ID"/>
          </w:rPr>
          <w:rPr>
            <w:color w:val="0000EE"/>
            <w:u w:val="single"/>
          </w:rPr>
          <w:t>Menyiapkan Panggung</w:t>
        </w:r>
      </w:hyperlink>
      <w:r>
        <w:rPr>
          <w:lang w:val="id_ID" w:bidi="id_ID"/>
        </w:rPr>
        <w:t xml:space="preserve"> (7.3 MB)</w:t>
      </w:r>
      <w:r>
        <w:rPr>
          <w:lang w:val="id_ID" w:bidi="id_ID"/>
        </w:rPr>
      </w:r>
    </w:p>
    <w:p>
      <w:pPr>
        <w:pStyle w:val="ListBullet"/>
        <w:spacing w:line="240" w:lineRule="auto"/>
        <w:ind w:left="720"/>
      </w:pPr>
      <w:r>
        <w:rPr>
          <w:lang w:val="id_ID" w:bidi="id_ID"/>
        </w:rPr>
      </w:r>
      <w:hyperlink r:id="rId177">
        <w:r>
          <w:rPr>
            <w:lang w:val="id_ID" w:bidi="id_ID"/>
          </w:rPr>
          <w:rPr>
            <w:color w:val="0000EE"/>
            <w:u w:val="single"/>
          </w:rPr>
          <w:t>Menjelaskan Adegan</w:t>
        </w:r>
      </w:hyperlink>
      <w:r>
        <w:rPr>
          <w:lang w:val="id_ID" w:bidi="id_ID"/>
        </w:rPr>
        <w:t xml:space="preserve"> (4.9 MB)</w:t>
      </w:r>
      <w:r>
        <w:rPr>
          <w:lang w:val="id_ID" w:bidi="id_ID"/>
        </w:rPr>
      </w:r>
    </w:p>
    <w:p>
      <w:pPr>
        <w:pStyle w:val="ListBullet"/>
        <w:spacing w:line="240" w:lineRule="auto"/>
        <w:ind w:left="720"/>
      </w:pPr>
      <w:r>
        <w:rPr>
          <w:lang w:val="id_ID" w:bidi="id_ID"/>
        </w:rPr>
      </w:r>
      <w:hyperlink r:id="rId178">
        <w:r>
          <w:rPr>
            <w:lang w:val="id_ID" w:bidi="id_ID"/>
          </w:rPr>
          <w:rPr>
            <w:color w:val="0000EE"/>
            <w:u w:val="single"/>
          </w:rPr>
          <w:t>Memperagakan Bacaan</w:t>
        </w:r>
      </w:hyperlink>
      <w:r>
        <w:rPr>
          <w:lang w:val="id_ID" w:bidi="id_ID"/>
        </w:rPr>
        <w:t xml:space="preserve"> (5.0 MB)</w:t>
      </w:r>
      <w:r>
        <w:rPr>
          <w:lang w:val="id_ID" w:bidi="id_ID"/>
        </w:rPr>
      </w:r>
    </w:p>
    <w:p>
      <w:pPr>
        <w:pStyle w:val="ListBullet"/>
        <w:spacing w:line="240" w:lineRule="auto"/>
        <w:ind w:left="720"/>
      </w:pPr>
      <w:r>
        <w:rPr>
          <w:lang w:val="id_ID" w:bidi="id_ID"/>
        </w:rPr>
      </w:r>
      <w:hyperlink r:id="rId179">
        <w:r>
          <w:rPr>
            <w:lang w:val="id_ID" w:bidi="id_ID"/>
          </w:rPr>
          <w:rPr>
            <w:color w:val="0000EE"/>
            <w:u w:val="single"/>
          </w:rPr>
          <w:t>Melengkapi yang Kurang</w:t>
        </w:r>
      </w:hyperlink>
      <w:r>
        <w:rPr>
          <w:lang w:val="id_ID" w:bidi="id_ID"/>
        </w:rPr>
        <w:t xml:space="preserve"> (6.0 MB)</w:t>
      </w:r>
      <w:r>
        <w:rPr>
          <w:lang w:val="id_ID" w:bidi="id_ID"/>
        </w:rPr>
      </w:r>
    </w:p>
    <w:p>
      <w:pPr>
        <w:pStyle w:val="ListBullet"/>
        <w:spacing w:line="240" w:lineRule="auto"/>
        <w:ind w:left="720"/>
      </w:pPr>
      <w:r>
        <w:rPr>
          <w:lang w:val="id_ID" w:bidi="id_ID"/>
        </w:rPr>
      </w:r>
      <w:hyperlink r:id="rId180">
        <w:r>
          <w:rPr>
            <w:lang w:val="id_ID" w:bidi="id_ID"/>
          </w:rPr>
          <w:rPr>
            <w:color w:val="0000EE"/>
            <w:u w:val="single"/>
          </w:rPr>
          <w:t>Menyampaikan Firman Tuhan</w:t>
        </w:r>
      </w:hyperlink>
      <w:r>
        <w:rPr>
          <w:lang w:val="id_ID" w:bidi="id_ID"/>
        </w:rPr>
        <w:t xml:space="preserve"> (1.5 MB)</w:t>
      </w:r>
      <w:r>
        <w:rPr>
          <w:lang w:val="id_ID" w:bidi="id_ID"/>
        </w:rPr>
      </w:r>
      <w:r>
        <w:rPr>
          <w:lang w:val="id_ID" w:bidi="id_ID"/>
        </w:rPr>
      </w:r>
      <w:r>
        <w:rPr>
          <w:lang w:val="id_ID" w:bidi="id_ID"/>
        </w:rPr>
      </w:r>
    </w:p>
    <w:p>
      <w:pPr/>
      <w:r>
        <w:rPr>
          <w:lang w:val="id_ID" w:bidi="id_ID"/>
        </w:rPr>
      </w:r>
    </w:p>
    <w:p>
      <w:pPr>
        <w:pStyle w:val="Heading2"/>
      </w:pPr>
      <w:r>
        <w:rPr>
          <w:lang w:val="id_ID" w:bidi="id_ID"/>
        </w:rPr>
        <w:t>Lukas 6:1–11</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 xml:space="preserve">Dengarkan Lukas 6:1–11 dan renungkan dalam hati Anda. Dengarkan teks sebanyak tiga kali (dalam tiga terjemahan yang berbeda, jika memungkinkan). Kemudian diskusikan pertanyaan berikut dalam kelompok: </w:t>
      </w:r>
    </w:p>
    <w:p>
      <w:pPr>
        <w:pStyle w:val="ListBullet"/>
        <w:spacing w:line="240" w:lineRule="auto"/>
        <w:ind w:left="720"/>
      </w:pPr>
      <w:r>
        <w:rPr>
          <w:lang w:val="id_ID" w:bidi="id_ID"/>
        </w:rPr>
      </w:r>
      <w:r>
        <w:rPr>
          <w:lang w:val="id_ID" w:bidi="id_ID"/>
        </w:rPr>
        <w:t xml:space="preserve">Apa yang Anda suka dalam kisah ini? </w:t>
      </w:r>
    </w:p>
    <w:p>
      <w:pPr>
        <w:pStyle w:val="ListBullet"/>
        <w:spacing w:line="240" w:lineRule="auto"/>
        <w:ind w:left="720"/>
      </w:pPr>
      <w:r>
        <w:rPr>
          <w:lang w:val="id_ID" w:bidi="id_ID"/>
        </w:rPr>
      </w:r>
      <w:r>
        <w:rPr>
          <w:lang w:val="id_ID" w:bidi="id_ID"/>
        </w:rPr>
        <w:t xml:space="preserve">Apa yang Anda tidak suka atau tidak mengerti? </w:t>
      </w:r>
    </w:p>
    <w:p>
      <w:pPr>
        <w:pStyle w:val="ListBullet"/>
        <w:spacing w:line="240" w:lineRule="auto"/>
        <w:ind w:left="720"/>
      </w:pPr>
      <w:r>
        <w:rPr>
          <w:lang w:val="id_ID" w:bidi="id_ID"/>
        </w:rPr>
      </w:r>
      <w:r>
        <w:rPr>
          <w:lang w:val="id_ID" w:bidi="id_ID"/>
        </w:rPr>
        <w:t xml:space="preserve">Apa yang diceritakan kisah ini tentang Yesus? </w:t>
      </w:r>
    </w:p>
    <w:p>
      <w:pPr>
        <w:pStyle w:val="ListBullet"/>
        <w:spacing w:line="240" w:lineRule="auto"/>
        <w:ind w:left="720"/>
      </w:pPr>
      <w:r>
        <w:rPr>
          <w:lang w:val="id_ID" w:bidi="id_ID"/>
        </w:rPr>
      </w:r>
      <w:r>
        <w:rPr>
          <w:lang w:val="id_ID" w:bidi="id_ID"/>
        </w:rPr>
        <w:t xml:space="preserve">Apa yang diceritakan kisah ini tentang orang-orang? </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Siapa kenalan Anda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Para pemimpin agama tidak menyetujui Yesus dan murid-murid-Nya karena mereka makan bersama orang-orang berdosa. Dalam kisah ini, Lukas menampilkan dua peristiwa serupa tentang konflik antara Yesus dengan para pemimpin agama. Perbedaan pendapat mereka adalah tentang apa yang hukum Allah katakan tentang hari Sabat, hari perhentian orang Yahudi. Yesus menyembuhkan seorang laki-laki pada hari Sabat. Penyembuhan orang itu menunjukkan bahwa Dia memiliki otoritas dari Allah untuk memutuskan apa yang seseorang boleh atau tidak boleh lakukan pada hari Sabat.</w:t>
      </w:r>
    </w:p>
    <w:p>
      <w:pPr/>
      <w:r>
        <w:rPr>
          <w:lang w:val="id_ID" w:bidi="id_ID"/>
        </w:rPr>
      </w:r>
      <w:r>
        <w:rPr>
          <w:lang w:val="id_ID" w:bidi="id_ID"/>
        </w:rPr>
        <w:t>Lukas tidak menceritakan persis di mana Yesus berada tetapi lebih berfokus pada hari apa itu. Ini adalah hari perhentian bagi orang-orang Yahudi—hari Sabat. Hukum Allah mengatakan bahwa orang-orang Yahudi tidak boleh bekerja pada hari ini. Yesus sedang berjalan bersama murid-murid, atau pengikut-pengikut-Nya, di satu ladang tanaman yang menghasilkan gandum. Mereka menggunakan jalur yang memungkinkan mereka untuk melewati ladang itu tanpa merusak tanaman. Murid-murid Yesus lapar. Mereka mengambil sejumlah kecil bulir gandum dengan tangan ketika mereka lewat. Benih gandum bisa dimakan mentah. Murid-murid menggosokkan gandum di tangan mereka untuk menyingkirkan sekam sebelum memakan biji atau benih. Hukum Musa di Ulangan mengizinkan orang-orang Yahudi untuk melakukan hal ini di ladang yang dimiliki oleh orang-orang Yahudi lain selama mereka tidak memanen dalam jumlah besar.</w:t>
      </w:r>
    </w:p>
    <w:p>
      <w:pPr/>
      <w:r>
        <w:rPr>
          <w:lang w:val="id_ID" w:bidi="id_ID"/>
        </w:rPr>
      </w:r>
      <w:r>
        <w:rPr>
          <w:lang w:val="id_ID" w:bidi="id_ID"/>
        </w:rPr>
        <w:t>Berhenti dan tunjukkan satu gambar tanaman gandum dengan benih di atasnya. Bagaimana orang-orang makan ketika mereka bepergian dalam budaya Anda? Apakah mereka diizinkan untuk mengambil makanan dari ladang orang lain?</w:t>
      </w:r>
    </w:p>
    <w:p>
      <w:pPr/>
      <w:r>
        <w:rPr>
          <w:lang w:val="id_ID" w:bidi="id_ID"/>
        </w:rPr>
      </w:r>
      <w:r>
        <w:rPr>
          <w:lang w:val="id_ID" w:bidi="id_ID"/>
        </w:rPr>
        <w:t>Beberapa orang Farisi, atau pemimpin-pemimpin agama, melihat murid-murid Yesus melakukan ini. Orang-orang Farisi mengajukan satu pertanyaan yang menuduh murid-murid melanggar aturan Sabat. Orang-orang Farisi menganggap tindalan mengambil gandum itu sama dengan memanen dan mengirik gandum. Dalam budaya Yahudi, memanen dan mengirik gandum adalah pekerjaan. Mereka menganggap murid-murid melanggar hukum Allah dengan bekerja pada hari Sabat. Orang-orang Farisi mengajukan pertanyaan itu kepada murid-murid, tetapi mereka menyiratkan bahwa Yesus harus disalahkan. Dalam budaya Yahudi, seorang guru bertanggung jawab atas perilaku pengikut-pengikut-Nya.</w:t>
      </w:r>
    </w:p>
    <w:p>
      <w:pPr/>
      <w:r>
        <w:rPr>
          <w:lang w:val="id_ID" w:bidi="id_ID"/>
        </w:rPr>
      </w:r>
      <w:r>
        <w:rPr>
          <w:lang w:val="id_ID" w:bidi="id_ID"/>
        </w:rPr>
        <w:t>Berhenti dan diskusikan dengan tim Anda: Seperti apa hubungan antara seorang guru dengan seorang murid dalam budaya Anda?</w:t>
      </w:r>
    </w:p>
    <w:p>
      <w:pPr/>
      <w:r>
        <w:rPr>
          <w:lang w:val="id_ID" w:bidi="id_ID"/>
        </w:rPr>
      </w:r>
      <w:r>
        <w:rPr>
          <w:lang w:val="id_ID" w:bidi="id_ID"/>
        </w:rPr>
        <w:t>Yesus menjawab dengan menceritakan satu kisah tentang Daud dari kitab suci atau tulisan-tulisan suci Yahudi. Daud adalah seorang leluhur yang terkenal dan dihormati oleh orang-orang Yahudi. Ia adalah seorang raja Israel yang dipilih oleh Allah. Dalam kisah ini, Daud belum menjadi raja. Daud dan orang-orangnya lapar. Daud pergi ke tabernakel, atau satu tenda besar tempat orang-orang Yahudi mempersembahkan kurban kepada Allah dan tempat Allah menampakkan hadirat-Nya kepada mereka. Daud meminta roti kepada imam besar. Satu-satunya roti yang tersedia adalah roti yang telah disucikan, atau roti yang telah diberikan kepada Allah. Allah hanya mengizinkan para imam untuk makan roti ini. Imam memberikan roti itu kepada Daud dan orang-orangnya untuk dimakan. Daud melakukan sesuatu yang tidak diizinkan, tetapi Allah tidak menghukumnya. Yesus menunjukkan melalui kisah ini bahwa Daud tetap taat kepada Allah meskipun tampaknya ia melanggar hukum.</w:t>
      </w:r>
    </w:p>
    <w:p>
      <w:pPr/>
      <w:r>
        <w:rPr>
          <w:lang w:val="id_ID" w:bidi="id_ID"/>
        </w:rPr>
      </w:r>
      <w:r>
        <w:rPr>
          <w:lang w:val="id_ID" w:bidi="id_ID"/>
        </w:rPr>
        <w:t xml:space="preserve">Berhenti dan tunjukkan satu gambar tabernakel dan roti Yahudi yang digunakan dalam tabernakel. </w:t>
      </w:r>
    </w:p>
    <w:p>
      <w:pPr/>
      <w:r>
        <w:rPr>
          <w:lang w:val="id_ID" w:bidi="id_ID"/>
        </w:rPr>
      </w:r>
      <w:r>
        <w:rPr>
          <w:lang w:val="id_ID" w:bidi="id_ID"/>
        </w:rPr>
        <w:t>Yesus mengatakan bahwa Dia memiliki otoritas yang bahkan lebih besar, atau hak untuk bertindak, daripada Daud. Yesus mengatakan bahwa Anak Manusia adalah Tuhan hari Sabat atau hari perhentian orang Yahudi. Yesus berbicara tentang diri-Nya ketika Dia mengatakan Anak Manusia. Penggunaan sebutan "Tuhan" berarti bahwa Yesus memiliki otoritas atas hari Sabat. Yesus memiliki otoritas ini karena Allah mengutus Dia. Yesus dapat memutuskan apa yang benar atau salah untuk dilakukan pada hari Sabat. Orang-orang Farisi mengetahui hukum Allah, tetapi mereka tidak benar-benar memahaminya.</w:t>
      </w:r>
    </w:p>
    <w:p>
      <w:pPr/>
      <w:r>
        <w:rPr>
          <w:lang w:val="id_ID" w:bidi="id_ID"/>
        </w:rPr>
      </w:r>
      <w:r>
        <w:rPr>
          <w:lang w:val="id_ID" w:bidi="id_ID"/>
        </w:rPr>
        <w:t>Kemudian Lukas menceritakan kisah lain tentang Sabat yang sangat mirip. Yesus sedang mengajar di sinagoge atau tempat ibadah orang Yahudi. Kebiasaan Yesus adalah mengajar di sinagoge setiap hari Sabat. Ada seorang laki-laki di situ yang tidak dapat menggerakkan tangannya. Layu berarti jari-jari sampai sikunya lumpuh. Ia tidak dapat menggerakkan tangan atau lengan kanannya.</w:t>
      </w:r>
    </w:p>
    <w:p>
      <w:pPr/>
      <w:r>
        <w:rPr>
          <w:lang w:val="id_ID" w:bidi="id_ID"/>
        </w:rPr>
      </w:r>
      <w:r>
        <w:rPr>
          <w:lang w:val="id_ID" w:bidi="id_ID"/>
        </w:rPr>
        <w:t>Berhenti dan tunjukkan kepada tim Anda gambar bagian dalam sinagoge.</w:t>
      </w:r>
    </w:p>
    <w:p>
      <w:pPr/>
      <w:r>
        <w:rPr>
          <w:lang w:val="id_ID" w:bidi="id_ID"/>
        </w:rPr>
      </w:r>
      <w:r>
        <w:rPr>
          <w:lang w:val="id_ID" w:bidi="id_ID"/>
        </w:rPr>
        <w:t>Orang-orang Farisi dan ahli-ahli Taurat juga hadir. Mereka mendengarkan Yesus dan menunggu-Nya melanggar hukum Allah. Orang-orang Farisi ingin agar Yesus melanggar hukum sehingga mereka dapat menuduh-Nya secara hukum di pengadilan. Orang-orang Farisi yakin bahwa penyembuhan pada hari Sabat adalah dosa. Hukum Allah hanya mengizinkan penyembuhan pada hari Sabat ketika seseorang sekarat. Orang-orang Farisi tahu bahwa Yesus memiliki kuasa untuk menyembuhkan. Namun, mereka menunggu untuk melihat apakah Yesus akan melanggar hukum dengan menyembuhkan orang itu pada hari Sabat.</w:t>
      </w:r>
    </w:p>
    <w:p>
      <w:pPr/>
      <w:r>
        <w:rPr>
          <w:lang w:val="id_ID" w:bidi="id_ID"/>
        </w:rPr>
      </w:r>
      <w:r>
        <w:rPr>
          <w:lang w:val="id_ID" w:bidi="id_ID"/>
        </w:rPr>
        <w:t>Yesus mengetahui apa yang pemimpin-pemimpin agama itu sedang pikirkan -- Dia tahu bahwa mereka menginginkan Dia gagal. Yesus mengatakan kepada orang itu untuk berdiri di tengah sinagoge, supaya semua orang dapat melihatnya. Yesus menjawab pikiran orang-orang Farisi itu dengan satu pertanyaan. Yesus tidak mengharapkan pertanyaan-Nya untuk dijawab karena semua orang sudah mengetahui jawabannya. Apakah diperbolehkan untuk melakukan kebaikan dan menyelamatkan nyawa pada hari Sabat atau melakukan kejahatan? Yesus berpikir bahwa hukum Allah mengatakan bahwa Anda boleh melakukan kebaikan pada hari Sabat. Dia juga berpikir bahwa jika Anda memiliki kesempatan untuk melakukan kebaikan, Anda harus melakukannya. Jika Anda memilih untuk tidak melakukan kebaikan pada hari Sabat, Anda benar-benar melakukan kejahatan. Yesus menantang orang-orang Farisi untuk mengakui bahwa penyembuhan itu sah pada hari Sabat.</w:t>
      </w:r>
    </w:p>
    <w:p>
      <w:pPr/>
      <w:r>
        <w:rPr>
          <w:lang w:val="id_ID" w:bidi="id_ID"/>
        </w:rPr>
      </w:r>
      <w:r>
        <w:rPr>
          <w:lang w:val="id_ID" w:bidi="id_ID"/>
        </w:rPr>
        <w:t>Yesus menyuruh orang itu untuk mengulurkan tangannya. Biasanya, orang tidak dapat menggerakkan tangan yang lumpuh. Yesus meminta orang itu untuk melakukan sesuatu yang tidak mungkin. Orang itu mematuhi dan Yesus menyembuhkan tangannya sepenuhnya. Orang-orang Farisi begitu marah sehingga mereka tidak dapat berpikir jernih. Mereka mulai saling berbicara tentang apa yang harus mereka lakukan kepada Yesus. Injil Markus dan Matius mengatakan kepada kita bahwa mereka begitu marah hingga mereka ingin membunuh Yesus.</w:t>
      </w:r>
    </w:p>
    <w:p>
      <w:pPr/>
      <w:r>
        <w:rPr>
          <w:lang w:val="id_ID" w:bidi="id_ID"/>
        </w:rPr>
      </w:r>
      <w:r>
        <w:rPr>
          <w:lang w:val="id_ID" w:bidi="id_ID"/>
        </w:rPr>
        <w:t>Kisah ini menunjukkan bahwa Yesus adalah Tuhan atas hari Sabat. Yesus memiliki otoritas untuk memutuskan apa yang benar atau salah pada hari Sabat. Lukas terus menunjukkan konflik antara para pemimpin agama dengan Yesus dan para murid-Nya.</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Dalam sesi ini, Anda akan membantu kelompok memvisualisasikan kisah ini. Anda akan membantu kelompok mendefinisikan adegan, latar, dan karakter dari kisah ini. </w:t>
      </w:r>
    </w:p>
    <w:p>
      <w:pPr/>
      <w:r>
        <w:rPr>
          <w:lang w:val="id_ID" w:bidi="id_ID"/>
        </w:rPr>
      </w:r>
      <w:r>
        <w:rPr>
          <w:lang w:val="id_ID" w:bidi="id_ID"/>
        </w:rPr>
        <w:t>Kisah ini memiliki dua adegan.</w:t>
      </w:r>
    </w:p>
    <w:p>
      <w:pPr/>
      <w:r>
        <w:rPr>
          <w:lang w:val="id_ID" w:bidi="id_ID"/>
        </w:rPr>
      </w:r>
      <w:r>
        <w:rPr>
          <w:b/>
          <w:lang w:val="id_ID" w:bidi="id_ID"/>
        </w:rPr>
        <w:t>Adegan pertama:</w:t>
      </w:r>
      <w:r>
        <w:rPr>
          <w:lang w:val="id_ID" w:bidi="id_ID"/>
        </w:rPr>
        <w:t xml:space="preserve"> Yesus dan para murid-Nya berjalan di sebuah ladang pada hari Sabat. Para murid mengambil beberapa bulir dan memakannya. Para pemimpin agama mempersoalkan tindakan mereka. Yesus menanggapi dengan menceritakan kisah Daud. Yesus mengatakan bahwa Dia bahkan memiliki otoritas yang lebih besar daripada Daud.</w:t>
      </w:r>
    </w:p>
    <w:p>
      <w:pPr/>
      <w:r>
        <w:rPr>
          <w:lang w:val="id_ID" w:bidi="id_ID"/>
        </w:rPr>
      </w:r>
      <w:r>
        <w:rPr>
          <w:b/>
          <w:lang w:val="id_ID" w:bidi="id_ID"/>
        </w:rPr>
        <w:t>Adegan kedua:</w:t>
      </w:r>
      <w:r>
        <w:rPr>
          <w:lang w:val="id_ID" w:bidi="id_ID"/>
        </w:rPr>
        <w:t xml:space="preserve"> Pada hari Sabat lainnya, Yesus mengajar di satu sinagoge. Para pemimpin agama ada di sana sambil menunggu Yesus untuk melanggar hukum Allah. Yesus menanggapi pikiran mereka dengan menyembuhkan seorang laki-laki yang lengannya lumpuh. Para pemimpin agama marah.</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Orang-orang Farisi</w:t>
      </w:r>
    </w:p>
    <w:p>
      <w:pPr>
        <w:pStyle w:val="ListBullet"/>
        <w:spacing w:line="240" w:lineRule="auto"/>
        <w:ind w:left="720"/>
      </w:pPr>
      <w:r>
        <w:rPr>
          <w:lang w:val="id_ID" w:bidi="id_ID"/>
        </w:rPr>
      </w:r>
      <w:r>
        <w:rPr>
          <w:lang w:val="id_ID" w:bidi="id_ID"/>
        </w:rPr>
        <w:t>Para pengajar hukum Taurat</w:t>
      </w:r>
    </w:p>
    <w:p>
      <w:pPr>
        <w:pStyle w:val="ListBullet"/>
        <w:spacing w:line="240" w:lineRule="auto"/>
        <w:ind w:left="720"/>
      </w:pPr>
      <w:r>
        <w:rPr>
          <w:lang w:val="id_ID" w:bidi="id_ID"/>
        </w:rPr>
      </w:r>
      <w:r>
        <w:rPr>
          <w:lang w:val="id_ID" w:bidi="id_ID"/>
        </w:rPr>
        <w:t>Raja Daud</w:t>
      </w:r>
    </w:p>
    <w:p>
      <w:pPr>
        <w:pStyle w:val="ListBullet"/>
        <w:spacing w:line="240" w:lineRule="auto"/>
        <w:ind w:left="720"/>
      </w:pPr>
      <w:r>
        <w:rPr>
          <w:lang w:val="id_ID" w:bidi="id_ID"/>
        </w:rPr>
      </w:r>
      <w:r>
        <w:rPr>
          <w:lang w:val="id_ID" w:bidi="id_ID"/>
        </w:rPr>
        <w:t>Imam besar</w:t>
      </w:r>
    </w:p>
    <w:p>
      <w:pPr>
        <w:pStyle w:val="ListBullet"/>
        <w:spacing w:line="240" w:lineRule="auto"/>
        <w:ind w:left="720"/>
      </w:pPr>
      <w:r>
        <w:rPr>
          <w:lang w:val="id_ID" w:bidi="id_ID"/>
        </w:rPr>
      </w:r>
      <w:r>
        <w:rPr>
          <w:lang w:val="id_ID" w:bidi="id_ID"/>
        </w:rPr>
        <w:t>Orang-orang di sinagoge</w:t>
      </w:r>
    </w:p>
    <w:p>
      <w:pPr>
        <w:pStyle w:val="ListBullet"/>
        <w:spacing w:line="240" w:lineRule="auto"/>
        <w:ind w:left="720"/>
      </w:pPr>
      <w:r>
        <w:rPr>
          <w:lang w:val="id_ID" w:bidi="id_ID"/>
        </w:rPr>
      </w:r>
      <w:r>
        <w:rPr>
          <w:lang w:val="id_ID" w:bidi="id_ID"/>
        </w:rPr>
        <w:t>Orang yang lengannya lumpuh</w:t>
      </w:r>
    </w:p>
    <w:p>
      <w:pPr/>
      <w:r>
        <w:rPr>
          <w:lang w:val="id_ID" w:bidi="id_ID"/>
        </w:rPr>
      </w:r>
      <w:r>
        <w:rPr>
          <w:lang w:val="id_ID" w:bidi="id_ID"/>
        </w:rPr>
        <w:t xml:space="preserve">Dalam sesi ini, ambillah papan cerita kelompok, gambarlah, atau gunakan beberapa macam alat peraga (benda-benda yang dapat Anda pindahkan seperti batu, batang, mainan anak-anak) untuk memvisualisasikan kisah dan adegan di dalamnya. </w:t>
      </w:r>
    </w:p>
    <w:p>
      <w:pPr/>
      <w:r>
        <w:rPr>
          <w:lang w:val="id_ID" w:bidi="id_ID"/>
        </w:rPr>
      </w:r>
      <w:r>
        <w:rPr>
          <w:lang w:val="id_ID" w:bidi="id_ID"/>
        </w:rPr>
        <w:t>Penting untuk diingat bahwa hukum yang diberikan Allah kepada Musa mengizinkan orang-orang Yahudi untuk mengambil gandum dari ladang orang-orang Yahudi lainnya. Hukum itu mewajibkan bahwa mereka tidak diizinkan untuk memanen dalam jumlah yang besar.</w:t>
      </w:r>
    </w:p>
    <w:p>
      <w:pPr/>
      <w:r>
        <w:rPr>
          <w:lang w:val="id_ID" w:bidi="id_ID"/>
        </w:rPr>
      </w:r>
      <w:r>
        <w:rPr>
          <w:lang w:val="id_ID" w:bidi="id_ID"/>
        </w:rPr>
        <w:t>Yesus berjalan bersama murid-murid-Nya melewati ladang gandum pada hari Sabat. Murid-murid Yesus mengambil beberapa gandum untuk dimakan. Murid-murid Yesus menggosokkan gandum di tangan mereka untuk melepaskan sekam. Murid-murid Yesus makan gandum itu.</w:t>
      </w:r>
    </w:p>
    <w:p>
      <w:pPr/>
      <w:r>
        <w:rPr>
          <w:lang w:val="id_ID" w:bidi="id_ID"/>
        </w:rPr>
      </w:r>
      <w:r>
        <w:rPr>
          <w:lang w:val="id_ID" w:bidi="id_ID"/>
        </w:rPr>
        <w:t>Penting untuk diingat bahwa para pemimpin agama menambahkan lebih banyak aturan pada hukum yang diberikan Allah kepada Musa. Para pemimpin agama itu menganggap bahwa bahkan mengambil gandum adalah memanen. Memanen adalah pekerjaan dalam budaya Yahudi. Entah bagaimana, para pemimpin agama mengetahui apa yang murid-murid Yesus lakukan.</w:t>
      </w:r>
    </w:p>
    <w:p>
      <w:pPr/>
      <w:r>
        <w:rPr>
          <w:lang w:val="id_ID" w:bidi="id_ID"/>
        </w:rPr>
      </w:r>
      <w:r>
        <w:rPr>
          <w:lang w:val="id_ID" w:bidi="id_ID"/>
        </w:rPr>
        <w:t>Para pemimpin agama mengkritik murid-murid Yesus. Mereka berbicara kepada murid-murid dengan mengatakan kepada murid-murid itu bahwa mereka bekerja pada hari Sabat, yang bertentangan dengan hukum Allah.</w:t>
      </w:r>
    </w:p>
    <w:p>
      <w:pPr/>
      <w:r>
        <w:rPr>
          <w:lang w:val="id_ID" w:bidi="id_ID"/>
        </w:rPr>
      </w:r>
      <w:r>
        <w:rPr>
          <w:lang w:val="id_ID" w:bidi="id_ID"/>
        </w:rPr>
        <w:t>Penting untuk diingat bahwa guru-guru bertanggung jawab atas tindakan murid-murid atau pengikut-pengikut-pengikut mereka. Jadi, para pemimpin agama itu sesungguhnya sedang mengkritik Yesus.</w:t>
      </w:r>
    </w:p>
    <w:p>
      <w:pPr/>
      <w:r>
        <w:rPr>
          <w:lang w:val="id_ID" w:bidi="id_ID"/>
        </w:rPr>
      </w:r>
      <w:r>
        <w:rPr>
          <w:lang w:val="id_ID" w:bidi="id_ID"/>
        </w:rPr>
        <w:t>Setelah para pemimpin agama berbicara kepada murid-murid, Yesus menanggapi mereka dengan menceritakan kisah Daud yang memakan roti yang hanya dikhususkan bagi pemimpin-pemimpin agama. Yesus mengatakan Dia memiliki otoritas yang lebih besar daripada Daud.</w:t>
      </w:r>
    </w:p>
    <w:p>
      <w:pPr/>
      <w:r>
        <w:rPr>
          <w:lang w:val="id_ID" w:bidi="id_ID"/>
        </w:rPr>
      </w:r>
      <w:r>
        <w:rPr>
          <w:lang w:val="id_ID" w:bidi="id_ID"/>
        </w:rPr>
        <w:t>Di lain hari, Yesus mengajar di sinagoge pada hari Sabat. Para pemimpin agama berada di sana.</w:t>
      </w:r>
    </w:p>
    <w:p>
      <w:pPr/>
      <w:r>
        <w:rPr>
          <w:lang w:val="id_ID" w:bidi="id_ID"/>
        </w:rPr>
      </w:r>
      <w:r>
        <w:rPr>
          <w:lang w:val="id_ID" w:bidi="id_ID"/>
        </w:rPr>
        <w:t xml:space="preserve">Penting untuk diingat bahwa para pemimpin agama mulai mengikuti dan mendengarkan Yesus bukan karena mereka ingin mendengar pengajaran-Nya, melainkan karena mereka sedang mencari cara untuk menuduh Yesus di pengadilan. Mereka menginginkan Yesus gagal dan berhenti. </w:t>
      </w:r>
    </w:p>
    <w:p>
      <w:pPr/>
      <w:r>
        <w:rPr>
          <w:lang w:val="id_ID" w:bidi="id_ID"/>
        </w:rPr>
      </w:r>
      <w:r>
        <w:rPr>
          <w:lang w:val="id_ID" w:bidi="id_ID"/>
        </w:rPr>
        <w:t>Yesus mengetahui pikiran para pemimpin agama. Yesus mengajukan satu pertanyaan kepada para pemimpin agama itu di hadapan orang-orang Yahudi lainnya. Yesus bertanya apakah diizinkan melakukan kebaikan atau kejahatan pada hari perhentian. Yesus menanggapi pertanyaan-Nya sendiri dengan menyembuhkan seorang laki-laki yang lengannya lumpuh. Para pemimpin agama menjadi sangat marah.</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Dalam sesi ini, kelompok akan mendramatisir kisah tersebut.</w:t>
      </w:r>
    </w:p>
    <w:p>
      <w:pPr/>
      <w:r>
        <w:rPr>
          <w:lang w:val="id_ID" w:bidi="id_ID"/>
        </w:rPr>
      </w:r>
      <w:r>
        <w:rPr>
          <w:lang w:val="id_ID" w:bidi="id_ID"/>
        </w:rPr>
        <w:t>Kisah ini memiliki dua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Orang-orang Farisi</w:t>
      </w:r>
    </w:p>
    <w:p>
      <w:pPr>
        <w:pStyle w:val="ListBullet"/>
        <w:spacing w:line="240" w:lineRule="auto"/>
        <w:ind w:left="720"/>
      </w:pPr>
      <w:r>
        <w:rPr>
          <w:lang w:val="id_ID" w:bidi="id_ID"/>
        </w:rPr>
      </w:r>
      <w:r>
        <w:rPr>
          <w:lang w:val="id_ID" w:bidi="id_ID"/>
        </w:rPr>
        <w:t xml:space="preserve">Para pengajar hukum </w:t>
      </w:r>
    </w:p>
    <w:p>
      <w:pPr>
        <w:pStyle w:val="ListBullet"/>
        <w:spacing w:line="240" w:lineRule="auto"/>
        <w:ind w:left="720"/>
      </w:pPr>
      <w:r>
        <w:rPr>
          <w:lang w:val="id_ID" w:bidi="id_ID"/>
        </w:rPr>
      </w:r>
      <w:r>
        <w:rPr>
          <w:lang w:val="id_ID" w:bidi="id_ID"/>
        </w:rPr>
        <w:t>Raja Daud</w:t>
      </w:r>
    </w:p>
    <w:p>
      <w:pPr>
        <w:pStyle w:val="ListBullet"/>
        <w:spacing w:line="240" w:lineRule="auto"/>
        <w:ind w:left="720"/>
      </w:pPr>
      <w:r>
        <w:rPr>
          <w:lang w:val="id_ID" w:bidi="id_ID"/>
        </w:rPr>
      </w:r>
      <w:r>
        <w:rPr>
          <w:lang w:val="id_ID" w:bidi="id_ID"/>
        </w:rPr>
        <w:t>Imam besar</w:t>
      </w:r>
    </w:p>
    <w:p>
      <w:pPr>
        <w:pStyle w:val="ListBullet"/>
        <w:spacing w:line="240" w:lineRule="auto"/>
        <w:ind w:left="720"/>
      </w:pPr>
      <w:r>
        <w:rPr>
          <w:lang w:val="id_ID" w:bidi="id_ID"/>
        </w:rPr>
      </w:r>
      <w:r>
        <w:rPr>
          <w:lang w:val="id_ID" w:bidi="id_ID"/>
        </w:rPr>
        <w:t>Orang-orang di sinagoge</w:t>
      </w:r>
    </w:p>
    <w:p>
      <w:pPr>
        <w:pStyle w:val="ListBullet"/>
        <w:spacing w:line="240" w:lineRule="auto"/>
        <w:ind w:left="720"/>
      </w:pPr>
      <w:r>
        <w:rPr>
          <w:lang w:val="id_ID" w:bidi="id_ID"/>
        </w:rPr>
      </w:r>
      <w:r>
        <w:rPr>
          <w:lang w:val="id_ID" w:bidi="id_ID"/>
        </w:rPr>
        <w:t xml:space="preserve">Orang yang lengannya lumpuh </w:t>
      </w:r>
    </w:p>
    <w:p>
      <w:pPr/>
      <w:r>
        <w:rPr>
          <w:lang w:val="id_ID" w:bidi="id_ID"/>
        </w:rPr>
      </w:r>
      <w:r>
        <w:rPr>
          <w:lang w:val="id_ID" w:bidi="id_ID"/>
        </w:rPr>
        <w:t xml:space="preserve">Minta tim untuk memerankan kisah itu dua kali. Pertama, minta mereka memerankan kisah itu tanpa berhenti. Pada saat tim memerankan kisah itu untuk kedua kalinya, hentikan mereka pada titik-titik yang berbeda dalam kisah tersebut. </w:t>
      </w:r>
    </w:p>
    <w:p>
      <w:pPr/>
      <w:r>
        <w:rPr>
          <w:lang w:val="id_ID" w:bidi="id_ID"/>
        </w:rPr>
      </w:r>
      <w:r>
        <w:rPr>
          <w:lang w:val="id_ID" w:bidi="id_ID"/>
        </w:rPr>
        <w:t>Ketika kelompok memerankan kisah itu untuk pertama kali, perhatikan dialog, alur, plot, dan kronologi kisah tersebut.</w:t>
      </w:r>
    </w:p>
    <w:p>
      <w:pPr/>
      <w:r>
        <w:rPr>
          <w:lang w:val="id_ID" w:bidi="id_ID"/>
        </w:rPr>
      </w:r>
      <w:r>
        <w:rPr>
          <w:lang w:val="id_ID" w:bidi="id_ID"/>
        </w:rPr>
        <w:t>Pastikan bahwa tim memerankan para pemimpin agama yang mengetahui tentang murid-murid yang mengambil gandum.</w:t>
      </w:r>
    </w:p>
    <w:p>
      <w:pPr/>
      <w:r>
        <w:rPr>
          <w:lang w:val="id_ID" w:bidi="id_ID"/>
        </w:rPr>
      </w:r>
      <w:r>
        <w:rPr>
          <w:lang w:val="id_ID" w:bidi="id_ID"/>
        </w:rPr>
        <w:t>Pastikan bahwa tim memerankan kisah Daud saat Yesus menceritakannya.</w:t>
      </w:r>
    </w:p>
    <w:p>
      <w:pPr/>
      <w:r>
        <w:rPr>
          <w:lang w:val="id_ID" w:bidi="id_ID"/>
        </w:rPr>
      </w:r>
      <w:r>
        <w:rPr>
          <w:lang w:val="id_ID" w:bidi="id_ID"/>
        </w:rPr>
        <w:t>Pastikan bahwa tim memerankan Para pengajar hukum Taurat dan pemimpin-pemimpin agama yang menunggu Yesus untuk menyembuhkan seseorang, tetapi tanpa menunjukkan niat mereka.</w:t>
      </w:r>
    </w:p>
    <w:p>
      <w:pPr/>
      <w:r>
        <w:rPr>
          <w:lang w:val="id_ID" w:bidi="id_ID"/>
        </w:rPr>
      </w:r>
      <w:r>
        <w:rPr>
          <w:lang w:val="id_ID" w:bidi="id_ID"/>
        </w:rPr>
        <w:t xml:space="preserve">Saat kelompok memerankan kisah ini untuk kedua kalinya, hentikan mereka pada titik-titik tertentu. </w:t>
      </w:r>
    </w:p>
    <w:p>
      <w:pPr/>
      <w:r>
        <w:rPr>
          <w:lang w:val="id_ID" w:bidi="id_ID"/>
        </w:rPr>
      </w:r>
      <w:r>
        <w:rPr>
          <w:lang w:val="id_ID" w:bidi="id_ID"/>
        </w:rPr>
        <w:t>Perankan Yesus yang berjalan di satu ladang bersama murid-murid-Nya. Murid-murid sangat lapar. Mereka mengambil beberapa gandum untuk dimakan.</w:t>
      </w:r>
    </w:p>
    <w:p>
      <w:pPr/>
      <w:r>
        <w:rPr>
          <w:lang w:val="id_ID" w:bidi="id_ID"/>
        </w:rPr>
      </w:r>
      <w:r>
        <w:rPr>
          <w:lang w:val="id_ID" w:bidi="id_ID"/>
        </w:rPr>
        <w:t>Hentikan adegannya: Tanyakan kepada para aktor yang memerankan murid-murid, ”Bagaimana perasaan Anda?” Anda mungkin mendengar hal-hal seperti, "Lapar. "Lelah." "Hidup sebagai pengikut Yesus dapat menjadi sulit." Ulangi adegannya.</w:t>
      </w:r>
    </w:p>
    <w:p>
      <w:pPr/>
      <w:r>
        <w:rPr>
          <w:lang w:val="id_ID" w:bidi="id_ID"/>
        </w:rPr>
      </w:r>
      <w:r>
        <w:rPr>
          <w:lang w:val="id_ID" w:bidi="id_ID"/>
        </w:rPr>
        <w:t>Perankan orang-orang Farisi yang melihat murid-murid memetik gandum untuk dimakan. Orang-orang Farisi menemui murid-murid dan mengatakan kepada mereka bahwa bekerja pada hari Sabat itu salah.</w:t>
      </w:r>
    </w:p>
    <w:p>
      <w:pPr/>
      <w:r>
        <w:rPr>
          <w:lang w:val="id_ID" w:bidi="id_ID"/>
        </w:rPr>
      </w:r>
      <w:r>
        <w:rPr>
          <w:lang w:val="id_ID" w:bidi="id_ID"/>
        </w:rPr>
        <w:t>Hentikan adegannya: Tanyakan kepada para aktor yang memerankan murid-murid, ”Bagaimana perasaan kalian?” Anda mungkin mendengar hal-hal seperti, "Terkejut." "Mengapa mereka terus menghakimi kita?" "Jika itu salah, Yesus akan memberi tahu kita." Ulangi adegannya.</w:t>
      </w:r>
    </w:p>
    <w:p>
      <w:pPr/>
      <w:r>
        <w:rPr>
          <w:lang w:val="id_ID" w:bidi="id_ID"/>
        </w:rPr>
      </w:r>
      <w:r>
        <w:rPr>
          <w:lang w:val="id_ID" w:bidi="id_ID"/>
        </w:rPr>
        <w:t>Yesus menanggapi orang-orang Farisi. Dia menceritakan kisah Daud kepada mereka. Dia mengatakan kepada mereka bahwa Dia memiliki otoritas yang lebih besar daripada Daud.</w:t>
      </w:r>
    </w:p>
    <w:p>
      <w:pPr/>
      <w:r>
        <w:rPr>
          <w:lang w:val="id_ID" w:bidi="id_ID"/>
        </w:rPr>
      </w:r>
      <w:r>
        <w:rPr>
          <w:lang w:val="id_ID" w:bidi="id_ID"/>
        </w:rPr>
        <w:t>Hentikan adegannya: Tanyakan kepada aktor yang memerankan Yesus, ”Bagaimana perasaan Anda?” Anda mungkin mendengar hal-hal seperti, "Jawaban-jawaban atas pertanyaan kalian ada di kitab suci." "Kalau saja kamu dapat mengerti." "Ini adalah bagian dari rencana Allah." Ulangi adegannya.</w:t>
      </w:r>
    </w:p>
    <w:p>
      <w:pPr/>
      <w:r>
        <w:rPr>
          <w:lang w:val="id_ID" w:bidi="id_ID"/>
        </w:rPr>
      </w:r>
      <w:r>
        <w:rPr>
          <w:lang w:val="id_ID" w:bidi="id_ID"/>
        </w:rPr>
        <w:t>Yesus sedang mengajar di satu sinagoge. Orang-orang Farisi menunggu Yesus untuk melanggar hukum Allah. Yesus mengetahui pikiran mereka dan mengajukan satu pertanyaan. Dia menyembuhkan seorang laki-laki yang satu lengannya lumpuh untuk menunjukkan bahwa Dia memiliki otoritas atas hari Sabat. Orang-orang Farisi marah dan ingin menghentikan Yesus.</w:t>
      </w:r>
    </w:p>
    <w:p>
      <w:pPr/>
      <w:r>
        <w:rPr>
          <w:lang w:val="id_ID" w:bidi="id_ID"/>
        </w:rPr>
      </w:r>
      <w:r>
        <w:rPr>
          <w:lang w:val="id_ID" w:bidi="id_ID"/>
        </w:rPr>
        <w:t>Hentikan adegannya: Tanyakan kepada aktor yang memerankan Yesus, ”Bagaimana perasaan Anda?” Anda mungkin mendengar hal-hal seperti, "Allah telah memberi kepadaku semua otoritas." "Saya harus menunjukkannya kepada mereka agar mereka mengerti." "Saya bersyukur atas kuasa Allah dalam diriku." Tanyakan kepada aktor yang memerankan orang yang disembuhkan, “Bagaimana perasaan Anda?" Anda mungkin mendengar hal-hal seperti, "Yesus berkuasa." "Bersyukur." "Terkejut." "Kagum." Tanyakan kepada para aktor yang memerankan murid-murid, "Bagaimana perasaan kalian?" Anda mungkin mendengar hal-hal seperti, "Terkejut." "Yesus tidak takut untuk mengoreksi orang-orang Farisi." "Saya merasa rendah hati untuk menjadi pengikut-Nya."</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 xml:space="preserve">Dengarkan teks satu kali dalam versi yang paling mudah dimengerti. </w:t>
      </w:r>
    </w:p>
    <w:p>
      <w:pPr/>
      <w:r>
        <w:rPr>
          <w:lang w:val="id_ID" w:bidi="id_ID"/>
        </w:rPr>
      </w:r>
      <w:r>
        <w:rPr>
          <w:lang w:val="id_ID" w:bidi="id_ID"/>
        </w:rPr>
        <w:t xml:space="preserve">Yesus sedang berjalan di ladang gandum pada hari Sabat atau hari perhentian Yahudi. </w:t>
      </w:r>
      <w:r>
        <w:rPr>
          <w:b/>
          <w:lang w:val="id_ID" w:bidi="id_ID"/>
        </w:rPr>
        <w:t>Ladang gandum</w:t>
      </w:r>
      <w:r>
        <w:rPr>
          <w:lang w:val="id_ID" w:bidi="id_ID"/>
        </w:rPr>
        <w:t xml:space="preserve"> adalah ladang yang digunakan untuk menanam berbagai jenis tanaman yang menghasilkan gandum. Ladang ini bisa jadi adalah gandum atau jelai. Yesus sedang berjalan bersama </w:t>
      </w:r>
      <w:r>
        <w:rPr>
          <w:b/>
          <w:lang w:val="id_ID" w:bidi="id_ID"/>
        </w:rPr>
        <w:t>murid-murid</w:t>
      </w:r>
      <w:r>
        <w:rPr>
          <w:lang w:val="id_ID" w:bidi="id_ID"/>
        </w:rPr>
        <w:t xml:space="preserve">-Nya. Lihat glosarium utama untuk definisi </w:t>
      </w:r>
      <w:hyperlink r:id="rId171">
        <w:r>
          <w:rPr>
            <w:lang w:val="id_ID" w:bidi="id_ID"/>
          </w:rPr>
          <w:rPr>
            <w:color w:val="0000EE"/>
            <w:u w:val="single"/>
          </w:rPr>
          <w:t>murid</w:t>
        </w:r>
      </w:hyperlink>
      <w:r>
        <w:rPr>
          <w:lang w:val="id_ID" w:bidi="id_ID"/>
        </w:rPr>
        <w:t>-murid. Pastikan untuk menerjemahkannya istilah ini dengan cara yang sama seperti yang telah Anda lakukan di bagian-bagian sebelumnya.</w:t>
      </w:r>
    </w:p>
    <w:p>
      <w:pPr/>
      <w:r>
        <w:rPr>
          <w:lang w:val="id_ID" w:bidi="id_ID"/>
        </w:rPr>
      </w:r>
      <w:r>
        <w:rPr>
          <w:lang w:val="id_ID" w:bidi="id_ID"/>
        </w:rPr>
        <w:t xml:space="preserve">Meskipun kita tidak mengetahui di mana Yesus berada, Lukas memberi tahu kita bahwa itu adalah hari </w:t>
      </w:r>
      <w:r>
        <w:rPr>
          <w:b/>
          <w:lang w:val="id_ID" w:bidi="id_ID"/>
        </w:rPr>
        <w:t>Sabat</w:t>
      </w:r>
      <w:r>
        <w:rPr>
          <w:lang w:val="id_ID" w:bidi="id_ID"/>
        </w:rPr>
        <w:t xml:space="preserve"> atau hari perhentian bagi orang-orang Yahudi. Lihat Glosarium Utama untuk definisi lengkap </w:t>
      </w:r>
      <w:hyperlink r:id="rId128">
        <w:r>
          <w:rPr>
            <w:lang w:val="id_ID" w:bidi="id_ID"/>
          </w:rPr>
          <w:rPr>
            <w:color w:val="0000EE"/>
            <w:u w:val="single"/>
          </w:rPr>
          <w:t>hari Sabat</w:t>
        </w:r>
      </w:hyperlink>
      <w:r>
        <w:rPr>
          <w:lang w:val="id_ID" w:bidi="id_ID"/>
        </w:rPr>
        <w:t>. Terjemahkan hari Sabat dengan cara yang sama seperti yang telah Anda lakukan di bagian-bagian sebelumnya.</w:t>
      </w:r>
    </w:p>
    <w:p>
      <w:pPr/>
      <w:r>
        <w:rPr>
          <w:lang w:val="id_ID" w:bidi="id_ID"/>
        </w:rPr>
      </w:r>
      <w:r>
        <w:rPr>
          <w:lang w:val="id_ID" w:bidi="id_ID"/>
        </w:rPr>
        <w:t xml:space="preserve">Murid-murid mengambil bulir gandum dari ladang. </w:t>
      </w:r>
      <w:r>
        <w:rPr>
          <w:b/>
          <w:lang w:val="id_ID" w:bidi="id_ID"/>
        </w:rPr>
        <w:t>Bulir gandum</w:t>
      </w:r>
      <w:r>
        <w:rPr>
          <w:lang w:val="id_ID" w:bidi="id_ID"/>
        </w:rPr>
        <w:t xml:space="preserve"> mengacu kepada bagian atas tanaman gandum di mana gugusan biji bertumbuh. Benih, atau </w:t>
      </w:r>
      <w:r>
        <w:rPr>
          <w:b/>
          <w:lang w:val="id_ID" w:bidi="id_ID"/>
        </w:rPr>
        <w:t>biji</w:t>
      </w:r>
      <w:r>
        <w:rPr>
          <w:lang w:val="id_ID" w:bidi="id_ID"/>
        </w:rPr>
        <w:t>, bisa dimakan mentah.</w:t>
      </w:r>
    </w:p>
    <w:p>
      <w:pPr/>
      <w:r>
        <w:rPr>
          <w:lang w:val="id_ID" w:bidi="id_ID"/>
        </w:rPr>
      </w:r>
      <w:r>
        <w:rPr>
          <w:lang w:val="id_ID" w:bidi="id_ID"/>
        </w:rPr>
        <w:t>Berhenti dan tunjukkan satu gambar gandum, jika Anda belum melakukannya.</w:t>
      </w:r>
    </w:p>
    <w:p>
      <w:pPr/>
      <w:r>
        <w:rPr>
          <w:lang w:val="id_ID" w:bidi="id_ID"/>
        </w:rPr>
      </w:r>
      <w:r>
        <w:rPr>
          <w:lang w:val="id_ID" w:bidi="id_ID"/>
        </w:rPr>
        <w:t xml:space="preserve">Beberapa orang Farisi yang berada dekat melihat hal ini terjadi. Pastikan untuk menerjemahkan Farisi dengan cara yang sama seperti yang telah Anda lakukan di bagian-bagian sebelumnya. </w:t>
      </w:r>
      <w:hyperlink r:id="rId161">
        <w:r>
          <w:rPr>
            <w:lang w:val="id_ID" w:bidi="id_ID"/>
          </w:rPr>
          <w:rPr>
            <w:color w:val="0000EE"/>
            <w:u w:val="single"/>
          </w:rPr>
          <w:t>Farisi</w:t>
        </w:r>
      </w:hyperlink>
      <w:r>
        <w:rPr>
          <w:lang w:val="id_ID" w:bidi="id_ID"/>
        </w:rPr>
        <w:t xml:space="preserve"> bisa ditemukan dalam Glosarium Utama. Lukas mengatakan </w:t>
      </w:r>
      <w:r>
        <w:rPr>
          <w:i/>
          <w:lang w:val="id_ID" w:bidi="id_ID"/>
        </w:rPr>
        <w:t>beberapa</w:t>
      </w:r>
      <w:r>
        <w:rPr>
          <w:lang w:val="id_ID" w:bidi="id_ID"/>
        </w:rPr>
        <w:t xml:space="preserve"> orang Farisi karena ia tidak ingin menyiratkan bahwa semua orang Farisi mengkritik Yesus dan murid-murid-Nya. Orang-orang Farisi kesal karena mereka mengira Yesus dan para murid-Nya melakukan sesuatu </w:t>
      </w:r>
      <w:r>
        <w:rPr>
          <w:b/>
          <w:lang w:val="id_ID" w:bidi="id_ID"/>
        </w:rPr>
        <w:t>yang tidak sah</w:t>
      </w:r>
      <w:r>
        <w:rPr>
          <w:lang w:val="id_ID" w:bidi="id_ID"/>
        </w:rPr>
        <w:t xml:space="preserve"> pada hari Sabat. Menanyakan apakah sesuatu itu diperbolehkan atau tidak diperbolehkan adalah menanyakan apakah itu diizinkan oleh hukum Allah. Allah memberikan hukum-Nya kepada orang-orang Yahudi untuk dihidupi. Kerap kali, para pemimpin agama menafsirkan hukum-hukum ini dan memperlakukan tafsiran mereka sebagai hukum Allah juga. Hukum Allah mengatakan bahwa orang-orang Yahudi tidak boleh bekerja pada hari Sabat. Orang-orang Farisi menafsirkan hukum Allah tentang hari Sabat dalam arti bahwa orang-orang tidak boleh memetik gandum.</w:t>
      </w:r>
    </w:p>
    <w:p>
      <w:pPr/>
      <w:r>
        <w:rPr>
          <w:lang w:val="id_ID" w:bidi="id_ID"/>
        </w:rPr>
      </w:r>
      <w:r>
        <w:rPr>
          <w:lang w:val="id_ID" w:bidi="id_ID"/>
        </w:rPr>
        <w:t>Ketika Yesus bertanya kepada orang-orang Farisi, "</w:t>
      </w:r>
      <w:r>
        <w:rPr>
          <w:b/>
          <w:lang w:val="id_ID" w:bidi="id_ID"/>
        </w:rPr>
        <w:t>Sudahkah kalian membaca ...?</w:t>
      </w:r>
      <w:r>
        <w:rPr>
          <w:lang w:val="id_ID" w:bidi="id_ID"/>
        </w:rPr>
        <w:t xml:space="preserve">", Dia bertanya apakah mereka telah membaca kitab suci. </w:t>
      </w:r>
      <w:r>
        <w:rPr>
          <w:b/>
          <w:lang w:val="id_ID" w:bidi="id_ID"/>
        </w:rPr>
        <w:t>Kitab suci</w:t>
      </w:r>
      <w:r>
        <w:rPr>
          <w:lang w:val="id_ID" w:bidi="id_ID"/>
        </w:rPr>
        <w:t xml:space="preserve"> adalah tulisan-tulisan suci dari orang-orang Yahudi dan termasuk di dalamnya kisah leluhur mereka, Daud. Pastikan untuk menerjemahkan kitab suci dengan cara yang sama seperti yang telah Anda lakukan sebelumnya. </w:t>
      </w:r>
      <w:hyperlink r:id="rId130">
        <w:r>
          <w:rPr>
            <w:lang w:val="id_ID" w:bidi="id_ID"/>
          </w:rPr>
          <w:rPr>
            <w:color w:val="0000EE"/>
            <w:u w:val="single"/>
          </w:rPr>
          <w:t>KItab</w:t>
        </w:r>
      </w:hyperlink>
      <w:r>
        <w:rPr>
          <w:lang w:val="id_ID" w:bidi="id_ID"/>
        </w:rPr>
        <w:t xml:space="preserve"> suci dapat ditemukan dalam Glosarium Utama</w:t>
      </w:r>
    </w:p>
    <w:p>
      <w:pPr/>
      <w:r>
        <w:rPr>
          <w:lang w:val="id_ID" w:bidi="id_ID"/>
        </w:rPr>
      </w:r>
      <w:r>
        <w:rPr>
          <w:lang w:val="id_ID" w:bidi="id_ID"/>
        </w:rPr>
        <w:t xml:space="preserve">Yesus menjawab dengan satu kisah tentang leluhur mereka, Daud. Dalam kisah tersebut, Daud memasuki rumah Allah. </w:t>
      </w:r>
      <w:r>
        <w:rPr>
          <w:b/>
          <w:lang w:val="id_ID" w:bidi="id_ID"/>
        </w:rPr>
        <w:t>Rumah Allah</w:t>
      </w:r>
      <w:r>
        <w:rPr>
          <w:lang w:val="id_ID" w:bidi="id_ID"/>
        </w:rPr>
        <w:t xml:space="preserve"> mengacu kepada satu tenda besar yang dapat dipindahkan dari satu tempat ke tempat di mana para leluhur orang Yahudi menyembah Allah. Rumah Allah juga disebut tabernakel. Ini adalah tempat para imam mempersembahkan korban atas nama umat sebelum anak laki-laki Daud membangun Bait Suci. </w:t>
      </w:r>
      <w:hyperlink r:id="rId181">
        <w:r>
          <w:rPr>
            <w:lang w:val="id_ID" w:bidi="id_ID"/>
          </w:rPr>
          <w:rPr>
            <w:color w:val="0000EE"/>
            <w:u w:val="single"/>
          </w:rPr>
          <w:t>Rumah Allah</w:t>
        </w:r>
      </w:hyperlink>
      <w:r>
        <w:rPr>
          <w:lang w:val="id_ID" w:bidi="id_ID"/>
        </w:rPr>
        <w:t xml:space="preserve"> ada di Glosarium Utama. </w:t>
      </w:r>
    </w:p>
    <w:p>
      <w:pPr/>
      <w:r>
        <w:rPr>
          <w:lang w:val="id_ID" w:bidi="id_ID"/>
        </w:rPr>
      </w:r>
      <w:r>
        <w:rPr>
          <w:lang w:val="id_ID" w:bidi="id_ID"/>
        </w:rPr>
        <w:t>Berhenti dan tunjukkan satu gambar Rumah Allah, atau tabernakel, jika Anda belum melakukannya.</w:t>
      </w:r>
    </w:p>
    <w:p>
      <w:pPr/>
      <w:r>
        <w:rPr>
          <w:lang w:val="id_ID" w:bidi="id_ID"/>
        </w:rPr>
      </w:r>
      <w:r>
        <w:rPr>
          <w:lang w:val="id_ID" w:bidi="id_ID"/>
        </w:rPr>
        <w:t xml:space="preserve">Hukum Allah mewajibkan para imam untuk membawa persembahan kepada-Nya. </w:t>
      </w:r>
      <w:r>
        <w:rPr>
          <w:b/>
          <w:lang w:val="id_ID" w:bidi="id_ID"/>
        </w:rPr>
        <w:t>Roti kudus</w:t>
      </w:r>
      <w:r>
        <w:rPr>
          <w:lang w:val="id_ID" w:bidi="id_ID"/>
        </w:rPr>
        <w:t xml:space="preserve">, atau </w:t>
      </w:r>
      <w:r>
        <w:rPr>
          <w:b/>
          <w:lang w:val="id_ID" w:bidi="id_ID"/>
        </w:rPr>
        <w:t>Roti Sajian</w:t>
      </w:r>
      <w:r>
        <w:rPr>
          <w:lang w:val="id_ID" w:bidi="id_ID"/>
        </w:rPr>
        <w:t xml:space="preserve">, mengacu kepada roti yang dipersembahkan para imam kepada Allah di Tempat kudus dari kemah suci. Setiap hari Sabat, roti itu diganti dan para </w:t>
      </w:r>
      <w:r>
        <w:rPr>
          <w:b/>
          <w:lang w:val="id_ID" w:bidi="id_ID"/>
        </w:rPr>
        <w:t>imam</w:t>
      </w:r>
      <w:r>
        <w:rPr>
          <w:lang w:val="id_ID" w:bidi="id_ID"/>
        </w:rPr>
        <w:t xml:space="preserve"> diizinkan untuk makan roti yang lama. Allah hanya mengizinkan para imam untuk makan roti ini. Pastikan untuk menerjemahkan imam dengan cara yang sama seperti yang telah Anda lakukan di bagian-bagian sebelumnya. </w:t>
      </w:r>
      <w:hyperlink r:id="rId99">
        <w:r>
          <w:rPr>
            <w:lang w:val="id_ID" w:bidi="id_ID"/>
          </w:rPr>
          <w:rPr>
            <w:color w:val="0000EE"/>
            <w:u w:val="single"/>
          </w:rPr>
          <w:t>Imam</w:t>
        </w:r>
      </w:hyperlink>
      <w:r>
        <w:rPr>
          <w:lang w:val="id_ID" w:bidi="id_ID"/>
        </w:rPr>
        <w:t xml:space="preserve"> bisa ditemukan dalam Glosarium Utama. </w:t>
      </w:r>
    </w:p>
    <w:p>
      <w:pPr/>
      <w:r>
        <w:rPr>
          <w:lang w:val="id_ID" w:bidi="id_ID"/>
        </w:rPr>
      </w:r>
      <w:r>
        <w:rPr>
          <w:lang w:val="id_ID" w:bidi="id_ID"/>
        </w:rPr>
        <w:t xml:space="preserve">Yesus menjawab pertanyaan orang-orang Farisi tentang apa yang diperbolehkan atau yang tidak diperbolehkan pada hari Sabat. Yesus mengatakan bahwa Dia adalah </w:t>
      </w:r>
      <w:r>
        <w:rPr>
          <w:b/>
          <w:lang w:val="id_ID" w:bidi="id_ID"/>
        </w:rPr>
        <w:t>Tuhan</w:t>
      </w:r>
      <w:r>
        <w:rPr>
          <w:lang w:val="id_ID" w:bidi="id_ID"/>
        </w:rPr>
        <w:t xml:space="preserve"> atas hari Sabat. Di sini, </w:t>
      </w:r>
      <w:hyperlink r:id="rId60">
        <w:r>
          <w:rPr>
            <w:lang w:val="id_ID" w:bidi="id_ID"/>
          </w:rPr>
          <w:rPr>
            <w:color w:val="0000EE"/>
            <w:u w:val="single"/>
          </w:rPr>
          <w:t>Tuhan</w:t>
        </w:r>
      </w:hyperlink>
      <w:r>
        <w:rPr>
          <w:lang w:val="id_ID" w:bidi="id_ID"/>
        </w:rPr>
        <w:t xml:space="preserve"> mengacu kepada seseorang yang memiliki otoritas atas sesuatu. Yesus menyebut diri-Nya </w:t>
      </w:r>
      <w:hyperlink r:id="rId164">
        <w:r>
          <w:rPr>
            <w:lang w:val="id_ID" w:bidi="id_ID"/>
          </w:rPr>
          <w:rPr>
            <w:color w:val="0000EE"/>
            <w:u w:val="single"/>
          </w:rPr>
          <w:t>Anak Manusia</w:t>
        </w:r>
      </w:hyperlink>
      <w:r>
        <w:rPr>
          <w:lang w:val="id_ID" w:bidi="id_ID"/>
        </w:rPr>
        <w:t xml:space="preserve">. </w:t>
      </w:r>
    </w:p>
    <w:p>
      <w:pPr/>
      <w:r>
        <w:rPr>
          <w:lang w:val="id_ID" w:bidi="id_ID"/>
        </w:rPr>
      </w:r>
      <w:r>
        <w:rPr>
          <w:lang w:val="id_ID" w:bidi="id_ID"/>
        </w:rPr>
        <w:t>Pastikan jelas dari cara Anda menerjemahkannya bahwa Yesus berbicara tentang dirinya sendiri. Terjemahkan Tuhan dan Anak Manusia dengan cara yang sama seperti yang telah Anda lakukan di bagian-bagian sebelumnya. Kedua istilah ini bisa ditemukan dalam Glosarium Utama.</w:t>
      </w:r>
    </w:p>
    <w:p>
      <w:pPr/>
      <w:r>
        <w:rPr>
          <w:lang w:val="id_ID" w:bidi="id_ID"/>
        </w:rPr>
      </w:r>
      <w:r>
        <w:rPr>
          <w:lang w:val="id_ID" w:bidi="id_ID"/>
        </w:rPr>
        <w:t xml:space="preserve">Dalam kitab Daniel, </w:t>
      </w:r>
      <w:r>
        <w:rPr>
          <w:b/>
          <w:lang w:val="id_ID" w:bidi="id_ID"/>
        </w:rPr>
        <w:t>Anak Manusia</w:t>
      </w:r>
      <w:r>
        <w:rPr>
          <w:lang w:val="id_ID" w:bidi="id_ID"/>
        </w:rPr>
        <w:t xml:space="preserve"> adalah orang yang kepadanya Allah memberikan semua otoritas dan kuasa. Yesus mungkin menyukai istilah ini karena gelar tersebut bisa mengacu kepada seorang manusia biasa atau kepada satu pribadi supernatural seperti yang terlihat dalam penglihatan nabi Daniel. Yesus suka menggunakan gelar ini karena memaksa orang-orang untuk memutuskan apakah Yesus adalah manusia atau Allah. Yesus mengatakan Dia memiliki hak untuk memutuskan apa yang bisa dilakukan dan tidak bisa dilakukan orang-orang pada hari Sabat. Yesus memiliki otoritas ini karena Allah telah mengutus Dia.</w:t>
      </w:r>
    </w:p>
    <w:p>
      <w:pPr/>
      <w:r>
        <w:rPr>
          <w:lang w:val="id_ID" w:bidi="id_ID"/>
        </w:rPr>
      </w:r>
      <w:r>
        <w:rPr>
          <w:lang w:val="id_ID" w:bidi="id_ID"/>
        </w:rPr>
        <w:t xml:space="preserve">Lukas menceritakan kisah kedua yang juga terjadi pada hari Sabat. Yesus sedang mengajar di satu sinagoge atau tempat ibadah orang Yahudi. Pastikan untuk menerjemahkan </w:t>
      </w:r>
      <w:r>
        <w:rPr>
          <w:b/>
          <w:lang w:val="id_ID" w:bidi="id_ID"/>
        </w:rPr>
        <w:t>sinagoge</w:t>
      </w:r>
      <w:r>
        <w:rPr>
          <w:lang w:val="id_ID" w:bidi="id_ID"/>
        </w:rPr>
        <w:t xml:space="preserve"> dengan cara yang sama seperti yang telah Anda lakukan di bagian-bagian sebelumnya. </w:t>
      </w:r>
      <w:hyperlink r:id="rId127">
        <w:r>
          <w:rPr>
            <w:lang w:val="id_ID" w:bidi="id_ID"/>
          </w:rPr>
          <w:rPr>
            <w:color w:val="0000EE"/>
            <w:u w:val="single"/>
          </w:rPr>
          <w:t>Sinagoge</w:t>
        </w:r>
      </w:hyperlink>
      <w:r>
        <w:rPr>
          <w:lang w:val="id_ID" w:bidi="id_ID"/>
        </w:rPr>
        <w:t xml:space="preserve"> dapat ditemukan dalam Glosarium Utama</w:t>
      </w:r>
    </w:p>
    <w:p>
      <w:pPr/>
      <w:r>
        <w:rPr>
          <w:lang w:val="id_ID" w:bidi="id_ID"/>
        </w:rPr>
      </w:r>
      <w:r>
        <w:rPr>
          <w:lang w:val="id_ID" w:bidi="id_ID"/>
        </w:rPr>
        <w:t>Berhenti dan tunjukkan bagian dalam satu sinagoge, jika Anda belum melakukannya.</w:t>
      </w:r>
    </w:p>
    <w:p>
      <w:pPr/>
      <w:r>
        <w:rPr>
          <w:lang w:val="id_ID" w:bidi="id_ID"/>
        </w:rPr>
      </w:r>
      <w:r>
        <w:rPr>
          <w:lang w:val="id_ID" w:bidi="id_ID"/>
        </w:rPr>
        <w:t>Ada seorang laki-laki dengan satu tangan yang layu. Di sini kata Yunani untuk tangan mencakup jari-jari, telapak, pergelangan, dan lengan.</w:t>
      </w:r>
    </w:p>
    <w:p>
      <w:pPr/>
      <w:r>
        <w:rPr>
          <w:lang w:val="id_ID" w:bidi="id_ID"/>
        </w:rPr>
      </w:r>
      <w:r>
        <w:rPr>
          <w:lang w:val="id_ID" w:bidi="id_ID"/>
        </w:rPr>
        <w:t>Setiap bahasa mendefinisikan bagian-bagian tubuh secara berbeda. Jika Anda memiliki satu istilah yang mencakup area dari siku ke jari, Anda bisa menggunakan istilah itu di sini. Jika tidak, Anda bisa menggunakan satu istilah umum untuk tangan dan lengan.</w:t>
      </w:r>
    </w:p>
    <w:p>
      <w:pPr/>
      <w:r>
        <w:rPr>
          <w:lang w:val="id_ID" w:bidi="id_ID"/>
        </w:rPr>
      </w:r>
      <w:r>
        <w:rPr>
          <w:lang w:val="id_ID" w:bidi="id_ID"/>
        </w:rPr>
        <w:t xml:space="preserve">Tangan orang itu </w:t>
      </w:r>
      <w:r>
        <w:rPr>
          <w:b/>
          <w:lang w:val="id_ID" w:bidi="id_ID"/>
        </w:rPr>
        <w:t>layu</w:t>
      </w:r>
      <w:r>
        <w:rPr>
          <w:lang w:val="id_ID" w:bidi="id_ID"/>
        </w:rPr>
        <w:t>. Bilamana layu menggambarkan bagian-bagian tubuh, itu berarti tidak hidup atau lumpuh. Orang ini tidak dapat menggerakkan tangan atau lengan kanannya.</w:t>
      </w:r>
    </w:p>
    <w:p>
      <w:pPr/>
      <w:r>
        <w:rPr>
          <w:lang w:val="id_ID" w:bidi="id_ID"/>
        </w:rPr>
      </w:r>
      <w:r>
        <w:rPr>
          <w:lang w:val="id_ID" w:bidi="id_ID"/>
        </w:rPr>
        <w:t xml:space="preserve">Orang-orang Farisi ingin </w:t>
      </w:r>
      <w:r>
        <w:rPr>
          <w:b/>
          <w:lang w:val="id_ID" w:bidi="id_ID"/>
        </w:rPr>
        <w:t>menuduh</w:t>
      </w:r>
      <w:r>
        <w:rPr>
          <w:lang w:val="id_ID" w:bidi="id_ID"/>
        </w:rPr>
        <w:t xml:space="preserve"> Yesus. Menuduh adalah satu istilah hukum. Ini berarti bahwa mereka ingin melihat Yesus melanggar hukum Allah, supaya mereka dapat membawa tuduhan hukum terhadap Dia di pengadilan.</w:t>
      </w:r>
    </w:p>
    <w:p>
      <w:pPr/>
      <w:r>
        <w:rPr>
          <w:lang w:val="id_ID" w:bidi="id_ID"/>
        </w:rPr>
      </w:r>
      <w:r>
        <w:rPr>
          <w:lang w:val="id_ID" w:bidi="id_ID"/>
        </w:rPr>
        <w:t xml:space="preserve">Yesus mengetahui apa yang mereka sedang pikirkan. Dia mengajukan satu pertanyaan yang semua orang mengetahui jawabannya. Apakah hari Sabat adalah hari </w:t>
      </w:r>
      <w:r>
        <w:rPr>
          <w:b/>
          <w:lang w:val="id_ID" w:bidi="id_ID"/>
        </w:rPr>
        <w:t>untuk melakukan kebaikan atau melakukan kejahatan</w:t>
      </w:r>
      <w:r>
        <w:rPr>
          <w:lang w:val="id_ID" w:bidi="id_ID"/>
        </w:rPr>
        <w:t>? Istilah ini menggambarkan apa yang benar atau baik dan apa yang jahat atau salah. Anda juga dapat menggunakan istilah yang berarti menolong atau menyakiti orang. Sudah jelas bahwa Allah menciptakan hari Sabat untuk kebaikan. Yesus menganggap bahwa menyembuhkan tangan orang itu adalah satu hal yang baik. Yesus menunjukkan bahwa Dia adalah Tuhan atas hari Sabat dengan menyembuhkan tangan orang itu.</w:t>
      </w:r>
    </w:p>
    <w:p>
      <w:pPr/>
      <w:r>
        <w:rPr>
          <w:lang w:val="id_ID" w:bidi="id_ID"/>
        </w:rPr>
      </w:r>
      <w:r>
        <w:rPr>
          <w:lang w:val="id_ID" w:bidi="id_ID"/>
        </w:rPr>
        <w:t xml:space="preserve">Lukas mengatakan orang-orang Farisi </w:t>
      </w:r>
      <w:r>
        <w:rPr>
          <w:b/>
          <w:lang w:val="id_ID" w:bidi="id_ID"/>
        </w:rPr>
        <w:t>menjadi liar karena amarah</w:t>
      </w:r>
      <w:r>
        <w:rPr>
          <w:lang w:val="id_ID" w:bidi="id_ID"/>
        </w:rPr>
        <w:t>. Ini berarti bahwa mereka begitu marah sehingga mereka tidak dapat berpikir jernih.</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 xml:space="preserve">Dengarkan rekaman nats ini dalam versi terjemahan yang paling mudah dimengerti. </w:t>
      </w:r>
    </w:p>
    <w:p>
      <w:pPr/>
      <w:r>
        <w:rPr>
          <w:lang w:val="id_ID" w:bidi="id_ID"/>
        </w:rPr>
      </w:r>
      <w:r>
        <w:rPr>
          <w:lang w:val="id_ID" w:bidi="id_ID"/>
        </w:rPr>
        <w:t xml:space="preserve">Dalam sesi ini, ceritakan kembali nats ini, secara berkelompok, dalam bahasa Anda sendiri. </w:t>
      </w:r>
    </w:p>
    <w:p>
      <w:pPr/>
      <w:r>
        <w:rPr>
          <w:lang w:val="id_ID" w:bidi="id_ID"/>
        </w:rPr>
      </w:r>
      <w:r>
        <w:rPr>
          <w:lang w:val="id_ID" w:bidi="id_ID"/>
        </w:rPr>
        <w:t xml:space="preserve">Pertama, seluruh kelompok harus berlatih menceritakan bagian itu dalam bahasa Anda sendiri. Ingatlah untuk memasukkan hal-hal yang Anda putuskan dalam langkah sebelumnya, seperti kronologi, kata, frasa, emosi, atau apa pun yang Anda diskusikan. </w:t>
      </w:r>
    </w:p>
    <w:p>
      <w:pPr/>
      <w:r>
        <w:rPr>
          <w:lang w:val="id_ID" w:bidi="id_ID"/>
        </w:rPr>
      </w:r>
      <w:r>
        <w:rPr>
          <w:lang w:val="id_ID" w:bidi="id_ID"/>
        </w:rPr>
        <w:t xml:space="preserve">Seorang anggota kelompok harus menyampaikan beberapa kalimat dari nats itu dan berhenti sejenak. Seorang anggota lain harus menceritakan bagian selanjutnya dari nats itu dan berhenti sejenak. Lakukan ini sampai kelompok itu telah menceritakan kembali semua nats tersebut. Anggota-anggota kelompok dapat saling memperbaiki dalam tahap ini. </w:t>
      </w:r>
    </w:p>
    <w:p>
      <w:pPr/>
      <w:r>
        <w:rPr>
          <w:lang w:val="id_ID" w:bidi="id_ID"/>
        </w:rPr>
      </w:r>
      <w:r>
        <w:rPr>
          <w:lang w:val="id_ID" w:bidi="id_ID"/>
        </w:rPr>
        <w:t xml:space="preserve">Hentikan sebentar rekaman suara ini di sini. </w:t>
      </w:r>
    </w:p>
    <w:p>
      <w:pPr/>
      <w:r>
        <w:rPr>
          <w:lang w:val="id_ID" w:bidi="id_ID"/>
        </w:rPr>
      </w:r>
      <w:r>
        <w:rPr>
          <w:lang w:val="id_ID" w:bidi="id_ID"/>
        </w:rPr>
        <w:t xml:space="preserve">Selanjutnya, setiap anggota kelompok harus menceritakan seluruh nats tersebut tanpa gangguan setidaknya satu kali. Seorang anggota kelompok dapat menggunakan benda apa saja, gerakan, atau papan cerita untuk membantu mereka mengingat bagian nats ayat-ayat Alkitab tersebut. </w:t>
      </w:r>
    </w:p>
    <w:p>
      <w:pPr/>
      <w:r>
        <w:rPr>
          <w:lang w:val="id_ID" w:bidi="id_ID"/>
        </w:rPr>
      </w:r>
      <w:r>
        <w:rPr>
          <w:lang w:val="id_ID" w:bidi="id_ID"/>
        </w:rPr>
        <w:t xml:space="preserve">Hentikan sebentar rekaman suara ini di sini. </w:t>
      </w:r>
    </w:p>
    <w:p>
      <w:pPr/>
      <w:r>
        <w:rPr>
          <w:lang w:val="id_ID" w:bidi="id_ID"/>
        </w:rPr>
      </w:r>
      <w:r>
        <w:rPr>
          <w:lang w:val="id_ID" w:bidi="id_ID"/>
        </w:rPr>
        <w:t xml:space="preserve">Selanjutnya, kelompok dapat memutuskan versi mana dari nats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sebentar rekaman suara ini di sini. </w:t>
      </w:r>
    </w:p>
    <w:p>
      <w:pPr/>
      <w:r>
        <w:rPr>
          <w:lang w:val="id_ID" w:bidi="id_ID"/>
        </w:rPr>
      </w:r>
      <w:r>
        <w:rPr>
          <w:lang w:val="id_ID" w:bidi="id_ID"/>
        </w:rPr>
        <w:t xml:space="preserve">Akhirnya, kelompok dapat menyusun versi akhir dari nats itu yang disetujui oleh semua anggota kelompok. Setiap anggota kelompok harus berlatih menceritakan versi akhir dari nats tersebut. </w:t>
      </w:r>
      <w:r>
        <w:rPr>
          <w:lang w:val="id_ID" w:bidi="id_ID"/>
        </w:rPr>
      </w:r>
      <w:r>
        <w:rPr>
          <w:lang w:val="id_ID" w:bidi="id_ID"/>
        </w:rPr>
      </w:r>
    </w:p>
    <w:p>
      <w:pPr/>
      <w:r>
        <w:rPr>
          <w:lang w:val="id_ID" w:bidi="id_ID"/>
        </w:rPr>
      </w:r>
    </w:p>
    <w:p>
      <w:pPr>
        <w:pStyle w:val="Heading2"/>
      </w:pPr>
      <w:r>
        <w:rPr>
          <w:lang w:val="id_ID" w:bidi="id_ID"/>
        </w:rPr>
        <w:t>Lukas 6:1–11</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182">
        <w:r>
          <w:rPr>
            <w:lang w:val="id_ID" w:bidi="id_ID"/>
          </w:rPr>
          <w:rPr>
            <w:color w:val="0000EE"/>
            <w:u w:val="single"/>
          </w:rPr>
          <w:t>Dengar dan Renungkan</w:t>
        </w:r>
      </w:hyperlink>
      <w:r>
        <w:rPr>
          <w:lang w:val="id_ID" w:bidi="id_ID"/>
        </w:rPr>
        <w:t xml:space="preserve"> (697 KB)</w:t>
      </w:r>
      <w:r>
        <w:rPr>
          <w:lang w:val="id_ID" w:bidi="id_ID"/>
        </w:rPr>
      </w:r>
    </w:p>
    <w:p>
      <w:pPr>
        <w:pStyle w:val="ListBullet"/>
        <w:spacing w:line="240" w:lineRule="auto"/>
        <w:ind w:left="720"/>
      </w:pPr>
      <w:r>
        <w:rPr>
          <w:lang w:val="id_ID" w:bidi="id_ID"/>
        </w:rPr>
      </w:r>
      <w:hyperlink r:id="rId183">
        <w:r>
          <w:rPr>
            <w:lang w:val="id_ID" w:bidi="id_ID"/>
          </w:rPr>
          <w:rPr>
            <w:color w:val="0000EE"/>
            <w:u w:val="single"/>
          </w:rPr>
          <w:t>Menyiapkan Panggung</w:t>
        </w:r>
      </w:hyperlink>
      <w:r>
        <w:rPr>
          <w:lang w:val="id_ID" w:bidi="id_ID"/>
        </w:rPr>
        <w:t xml:space="preserve"> (6.4 MB)</w:t>
      </w:r>
      <w:r>
        <w:rPr>
          <w:lang w:val="id_ID" w:bidi="id_ID"/>
        </w:rPr>
      </w:r>
    </w:p>
    <w:p>
      <w:pPr>
        <w:pStyle w:val="ListBullet"/>
        <w:spacing w:line="240" w:lineRule="auto"/>
        <w:ind w:left="720"/>
      </w:pPr>
      <w:r>
        <w:rPr>
          <w:lang w:val="id_ID" w:bidi="id_ID"/>
        </w:rPr>
      </w:r>
      <w:hyperlink r:id="rId184">
        <w:r>
          <w:rPr>
            <w:lang w:val="id_ID" w:bidi="id_ID"/>
          </w:rPr>
          <w:rPr>
            <w:color w:val="0000EE"/>
            <w:u w:val="single"/>
          </w:rPr>
          <w:t>Menjelaskan Adegan</w:t>
        </w:r>
      </w:hyperlink>
      <w:r>
        <w:rPr>
          <w:lang w:val="id_ID" w:bidi="id_ID"/>
        </w:rPr>
        <w:t xml:space="preserve"> (3.0 MB)</w:t>
      </w:r>
      <w:r>
        <w:rPr>
          <w:lang w:val="id_ID" w:bidi="id_ID"/>
        </w:rPr>
      </w:r>
    </w:p>
    <w:p>
      <w:pPr>
        <w:pStyle w:val="ListBullet"/>
        <w:spacing w:line="240" w:lineRule="auto"/>
        <w:ind w:left="720"/>
      </w:pPr>
      <w:r>
        <w:rPr>
          <w:lang w:val="id_ID" w:bidi="id_ID"/>
        </w:rPr>
      </w:r>
      <w:hyperlink r:id="rId185">
        <w:r>
          <w:rPr>
            <w:lang w:val="id_ID" w:bidi="id_ID"/>
          </w:rPr>
          <w:rPr>
            <w:color w:val="0000EE"/>
            <w:u w:val="single"/>
          </w:rPr>
          <w:t>Memperagakan Bacaan</w:t>
        </w:r>
      </w:hyperlink>
      <w:r>
        <w:rPr>
          <w:lang w:val="id_ID" w:bidi="id_ID"/>
        </w:rPr>
        <w:t xml:space="preserve"> (3.3 MB)</w:t>
      </w:r>
      <w:r>
        <w:rPr>
          <w:lang w:val="id_ID" w:bidi="id_ID"/>
        </w:rPr>
      </w:r>
    </w:p>
    <w:p>
      <w:pPr>
        <w:pStyle w:val="ListBullet"/>
        <w:spacing w:line="240" w:lineRule="auto"/>
        <w:ind w:left="720"/>
      </w:pPr>
      <w:r>
        <w:rPr>
          <w:lang w:val="id_ID" w:bidi="id_ID"/>
        </w:rPr>
      </w:r>
      <w:hyperlink r:id="rId186">
        <w:r>
          <w:rPr>
            <w:lang w:val="id_ID" w:bidi="id_ID"/>
          </w:rPr>
          <w:rPr>
            <w:color w:val="0000EE"/>
            <w:u w:val="single"/>
          </w:rPr>
          <w:t>Melengkapi yang Kurang</w:t>
        </w:r>
      </w:hyperlink>
      <w:r>
        <w:rPr>
          <w:lang w:val="id_ID" w:bidi="id_ID"/>
        </w:rPr>
        <w:t xml:space="preserve"> (5.8 MB)</w:t>
      </w:r>
      <w:r>
        <w:rPr>
          <w:lang w:val="id_ID" w:bidi="id_ID"/>
        </w:rPr>
      </w:r>
    </w:p>
    <w:p>
      <w:pPr>
        <w:pStyle w:val="ListBullet"/>
        <w:spacing w:line="240" w:lineRule="auto"/>
        <w:ind w:left="720"/>
      </w:pPr>
      <w:r>
        <w:rPr>
          <w:lang w:val="id_ID" w:bidi="id_ID"/>
        </w:rPr>
      </w:r>
      <w:hyperlink r:id="rId187">
        <w:r>
          <w:rPr>
            <w:lang w:val="id_ID" w:bidi="id_ID"/>
          </w:rPr>
          <w:rPr>
            <w:color w:val="0000EE"/>
            <w:u w:val="single"/>
          </w:rPr>
          <w:t>Menyampaikan Firman Tuhan</w:t>
        </w:r>
      </w:hyperlink>
      <w:r>
        <w:rPr>
          <w:lang w:val="id_ID" w:bidi="id_ID"/>
        </w:rPr>
        <w:t xml:space="preserve"> (1.6 MB)</w:t>
      </w:r>
      <w:r>
        <w:rPr>
          <w:lang w:val="id_ID" w:bidi="id_ID"/>
        </w:rPr>
      </w:r>
      <w:r>
        <w:rPr>
          <w:lang w:val="id_ID" w:bidi="id_ID"/>
        </w:rPr>
      </w:r>
      <w:r>
        <w:rPr>
          <w:lang w:val="id_ID" w:bidi="id_ID"/>
        </w:rPr>
      </w:r>
    </w:p>
    <w:p>
      <w:pPr/>
      <w:r>
        <w:rPr>
          <w:lang w:val="id_ID" w:bidi="id_ID"/>
        </w:rPr>
      </w:r>
    </w:p>
    <w:p>
      <w:pPr>
        <w:pStyle w:val="Heading2"/>
      </w:pPr>
      <w:r>
        <w:rPr>
          <w:lang w:val="id_ID" w:bidi="id_ID"/>
        </w:rPr>
        <w:t>Lukas 6:12–16</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 xml:space="preserve">Dengarkan Lukas 6:12–16 dan renungkan dalam hati Anda. Dengarkan teks sebanyak tiga kali (dalam tiga terjemahan yang berbeda, jika memungkinkan). Kemudian diskusikan pertanyaan berikut dalam kelompok: </w:t>
      </w:r>
    </w:p>
    <w:p>
      <w:pPr>
        <w:pStyle w:val="ListBullet"/>
        <w:spacing w:line="240" w:lineRule="auto"/>
        <w:ind w:left="720"/>
      </w:pPr>
      <w:r>
        <w:rPr>
          <w:lang w:val="id_ID" w:bidi="id_ID"/>
        </w:rPr>
      </w:r>
      <w:r>
        <w:rPr>
          <w:lang w:val="id_ID" w:bidi="id_ID"/>
        </w:rPr>
        <w:t xml:space="preserve">Apa yang Anda suka dalam kisah ini? </w:t>
      </w:r>
    </w:p>
    <w:p>
      <w:pPr>
        <w:pStyle w:val="ListBullet"/>
        <w:spacing w:line="240" w:lineRule="auto"/>
        <w:ind w:left="720"/>
      </w:pPr>
      <w:r>
        <w:rPr>
          <w:lang w:val="id_ID" w:bidi="id_ID"/>
        </w:rPr>
      </w:r>
      <w:r>
        <w:rPr>
          <w:lang w:val="id_ID" w:bidi="id_ID"/>
        </w:rPr>
        <w:t xml:space="preserve">Apa yang Anda tidak suka atau tidak mengerti? </w:t>
      </w:r>
    </w:p>
    <w:p>
      <w:pPr>
        <w:pStyle w:val="ListBullet"/>
        <w:spacing w:line="240" w:lineRule="auto"/>
        <w:ind w:left="720"/>
      </w:pPr>
      <w:r>
        <w:rPr>
          <w:lang w:val="id_ID" w:bidi="id_ID"/>
        </w:rPr>
      </w:r>
      <w:r>
        <w:rPr>
          <w:lang w:val="id_ID" w:bidi="id_ID"/>
        </w:rPr>
        <w:t xml:space="preserve">Apa yang diceritakan kisah ini tentang Yesus? </w:t>
      </w:r>
    </w:p>
    <w:p>
      <w:pPr>
        <w:pStyle w:val="ListBullet"/>
        <w:spacing w:line="240" w:lineRule="auto"/>
        <w:ind w:left="720"/>
      </w:pPr>
      <w:r>
        <w:rPr>
          <w:lang w:val="id_ID" w:bidi="id_ID"/>
        </w:rPr>
      </w:r>
      <w:r>
        <w:rPr>
          <w:lang w:val="id_ID" w:bidi="id_ID"/>
        </w:rPr>
        <w:t xml:space="preserve">Apa yang diceritakan kisah ini tentang orang-orang? </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Siapa kenalan Anda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Yesus telah mengajar dan menyembuhkan di sinagoge Galilea. Suatu hari, Yesus pergi ke satu gunung untuk berdoa sendirian. Yesus berdoa sepanjang malam. Allah membimbing Yesus untuk memilih 12 murid agar dilatih untuk kepemimpinan. Yesus memilih para pemimpin ini sebelum memberikan pengajaran yang panjang untuk menjelaskan kepada mereka cara berpikir dan bertindak.</w:t>
      </w:r>
    </w:p>
    <w:p>
      <w:pPr/>
      <w:r>
        <w:rPr>
          <w:lang w:val="id_ID" w:bidi="id_ID"/>
        </w:rPr>
      </w:r>
      <w:r>
        <w:rPr>
          <w:lang w:val="id_ID" w:bidi="id_ID"/>
        </w:rPr>
        <w:t>Yesus mendaki satu gunung untuk menyendiri dan berdoa. Pegunungan biasanya merupakan tempat di mana Allah bertemu dengan orang-orang Yahudi. Gunung ini adalah salah satu perbukitan di sekitar Danau Galilea.</w:t>
      </w:r>
    </w:p>
    <w:p>
      <w:pPr/>
      <w:r>
        <w:rPr>
          <w:lang w:val="id_ID" w:bidi="id_ID"/>
        </w:rPr>
      </w:r>
      <w:r>
        <w:rPr>
          <w:lang w:val="id_ID" w:bidi="id_ID"/>
        </w:rPr>
        <w:t>Berhenti dan tunjukkan satu gambar perbukitan di sekitar Danau Galilea.</w:t>
      </w:r>
    </w:p>
    <w:p>
      <w:pPr/>
      <w:r>
        <w:rPr>
          <w:lang w:val="id_ID" w:bidi="id_ID"/>
        </w:rPr>
      </w:r>
      <w:r>
        <w:rPr>
          <w:lang w:val="id_ID" w:bidi="id_ID"/>
        </w:rPr>
        <w:t>Yesus berdoa sepanjang malam. Dia meminta bimbingan Allah. Keesokan harinya, Yesus memanggil semua murid-Nya untuk berkumpul di dekat-Nya. Allah membimbing Yesus untuk memilih 12 murid-Nya untuk menjadi rasul-rasul. Seorang rasul adalah seseorang yang diutus dengan otoritas untuk menyelesaikan tugas khusus. Yesus memilih 12 orang ini untuk melatih mereka untuk kepemimpinan.</w:t>
      </w:r>
    </w:p>
    <w:p>
      <w:pPr/>
      <w:r>
        <w:rPr>
          <w:lang w:val="id_ID" w:bidi="id_ID"/>
        </w:rPr>
      </w:r>
      <w:r>
        <w:rPr>
          <w:lang w:val="id_ID" w:bidi="id_ID"/>
        </w:rPr>
        <w:t>Berhenti dan diskusikan dengan tim Anda: Apa yang seseorang lakukan dalam budaya Anda untuk menyiapkan satu keputusan besar?</w:t>
      </w:r>
    </w:p>
    <w:p>
      <w:pPr/>
      <w:r>
        <w:rPr>
          <w:lang w:val="id_ID" w:bidi="id_ID"/>
        </w:rPr>
      </w:r>
      <w:r>
        <w:rPr>
          <w:lang w:val="id_ID" w:bidi="id_ID"/>
        </w:rPr>
        <w:t>Lukas kemudian mencantumkan nama-nama ke-12 rasul. Lukas mengatakan bahwa Yesus memberi nama Petrus kepada Simon. Ini adalah sesuatu yang Yesus lakukan di masa lalu. Petrus adalah nama yang akan menjadi sebutan untuk Simon oleh sebagian besar kitab Lukas dan Kisah Para Rasul. Petrus berarti "batu karang." Perubahan nama ini menunjukkan hubungan baru yang Simon miliki dengan Yesus. Yesus melihat Petrus sebagai seseorang yang menuruti kata-kata-Nya. Angka 12 juga penting karena Israel terdiri dari 12 suku. Karena para pemimpin agama Israel menolak Yesus, Yesus memilih 12 pemimpin rohani yang baru.</w:t>
      </w:r>
    </w:p>
    <w:p>
      <w:pPr/>
      <w:r>
        <w:rPr>
          <w:lang w:val="id_ID" w:bidi="id_ID"/>
        </w:rPr>
      </w:r>
      <w:r>
        <w:rPr>
          <w:lang w:val="id_ID" w:bidi="id_ID"/>
        </w:rPr>
        <w:t>Berhenti dan diskusikan dengan tim Anda: Bagaimana nama-nama diberikan dalam budaya Anda? Siapa yang dapat mengubah nama seseorang? Alasan apa saja bagi seseorang untuk mengubah nama mereka?</w:t>
      </w:r>
    </w:p>
    <w:p>
      <w:pPr/>
      <w:r>
        <w:rPr>
          <w:lang w:val="id_ID" w:bidi="id_ID"/>
        </w:rPr>
      </w:r>
      <w:r>
        <w:rPr>
          <w:lang w:val="id_ID" w:bidi="id_ID"/>
        </w:rPr>
        <w:t>Lukas telah memperkenalkan Simon, Yakobus, dan Yohanes. Lukas juga menamai Andreas sebagai seorang rasul. Andreas adalah adiknya Petrus. Filipus dan Bartolomeus juga dipilih. Bartolomeus juga dikenal sebagai Natanael. Matius dan Tomas dipilih. Matius juga dikenal sebagai Lewi. Ia adalah pemungut cukai yang dipanggil oleh Yesus. Kemudian ada Yakobus yang asalah anak Alfeus. Lukas memberi tahu kepada kita nama ayahnya karena ada dua rasul yang bernama Yakobus. Yesus memilih Simon orang Zelot. Simon digambarkan sebagai zelot karena ada dua rasul yang bernama Simon. Zelot berarti bahwa ia menginginkan Israel bebas dari pemerintah Romawi. Yesus juga memilih dua orang yang bernama Yudas. Salah satu yang bernama Yudas adalah juga bernama Tadeus. Ia adalah anak dari seorang yang bernama Yakobus. Namun, orang yang lain adalah Yudas Iskariot.</w:t>
      </w:r>
    </w:p>
    <w:p>
      <w:pPr/>
      <w:r>
        <w:rPr>
          <w:lang w:val="id_ID" w:bidi="id_ID"/>
        </w:rPr>
      </w:r>
      <w:r>
        <w:rPr>
          <w:lang w:val="id_ID" w:bidi="id_ID"/>
        </w:rPr>
        <w:t>Berhenti di sini dan diskusikan dengan tim Anda: Bagaimana orang-orang dalam budaya Anda berbicara tentang orang-orang yang memiliki nama yang sama?</w:t>
      </w:r>
    </w:p>
    <w:p>
      <w:pPr/>
      <w:r>
        <w:rPr>
          <w:lang w:val="id_ID" w:bidi="id_ID"/>
        </w:rPr>
      </w:r>
      <w:r>
        <w:rPr>
          <w:lang w:val="id_ID" w:bidi="id_ID"/>
        </w:rPr>
        <w:t>Lukas menekankan bahwa Yudas Iskariot adalah seorang pengkhianat. Ini mengacu kepada sesuatu yang akan terjadi kelak saat Yudas mengkhianati Yesus. Seorang pengkhianat adalah seseorang yang berpura-pura menjadi teman seseorang, tetapi kemudian membantu musuh untuk menyakitinya.</w:t>
      </w:r>
    </w:p>
    <w:p>
      <w:pPr/>
      <w:r>
        <w:rPr>
          <w:lang w:val="id_ID" w:bidi="id_ID"/>
        </w:rPr>
      </w:r>
      <w:r>
        <w:rPr>
          <w:lang w:val="id_ID" w:bidi="id_ID"/>
        </w:rPr>
        <w:t>Dalam kisah ini, Lukas memperkenalkan ke-12 rasul Yesus. Mereka akan disebutkan berkali-kali dalam kitab Lukas dan Kisah Para Rasul. Lukas menunjukkan bahwa Yesus memberi tempat yang penting untuk doa sebelum membuat keputusan penting seperti itu. Para rasul dipilih tepat sebelum Yesus menyampaikan khotbah-Nya tentang bagaimana hidup dan bertindak sebagai seorang pengikut Yesus.</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Dalam sesi ini, Anda akan membantu kelompok memvisualisasikan kisah ini. Anda akan membantu kelompok mendefinisikan adegan, latar, dan karakter dari kisah ini. </w:t>
      </w:r>
    </w:p>
    <w:p>
      <w:pPr/>
      <w:r>
        <w:rPr>
          <w:lang w:val="id_ID" w:bidi="id_ID"/>
        </w:rPr>
      </w:r>
      <w:r>
        <w:rPr>
          <w:lang w:val="id_ID" w:bidi="id_ID"/>
        </w:rPr>
        <w:t>Kisah ini memiliki dua adegan.</w:t>
      </w:r>
    </w:p>
    <w:p>
      <w:pPr/>
      <w:r>
        <w:rPr>
          <w:lang w:val="id_ID" w:bidi="id_ID"/>
        </w:rPr>
      </w:r>
      <w:r>
        <w:rPr>
          <w:b/>
          <w:lang w:val="id_ID" w:bidi="id_ID"/>
        </w:rPr>
        <w:t>Adegan pertama:</w:t>
      </w:r>
      <w:r>
        <w:rPr>
          <w:lang w:val="id_ID" w:bidi="id_ID"/>
        </w:rPr>
        <w:t xml:space="preserve"> Yesus menghabiskan semalam penuh untuk berdoa kepada Allah di satu gunung.</w:t>
      </w:r>
    </w:p>
    <w:p>
      <w:pPr/>
      <w:r>
        <w:rPr>
          <w:lang w:val="id_ID" w:bidi="id_ID"/>
        </w:rPr>
      </w:r>
      <w:r>
        <w:rPr>
          <w:b/>
          <w:lang w:val="id_ID" w:bidi="id_ID"/>
        </w:rPr>
        <w:t>Adegan kedua:</w:t>
      </w:r>
      <w:r>
        <w:rPr>
          <w:lang w:val="id_ID" w:bidi="id_ID"/>
        </w:rPr>
        <w:t xml:space="preserve"> Yesus memanggil pengikut-pengikut-Nya dan memilih dua belas orang untuk menjadi rasul-rasul.</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Simon Petrus</w:t>
      </w:r>
    </w:p>
    <w:p>
      <w:pPr>
        <w:pStyle w:val="ListBullet"/>
        <w:spacing w:line="240" w:lineRule="auto"/>
        <w:ind w:left="720"/>
      </w:pPr>
      <w:r>
        <w:rPr>
          <w:lang w:val="id_ID" w:bidi="id_ID"/>
        </w:rPr>
      </w:r>
      <w:r>
        <w:rPr>
          <w:lang w:val="id_ID" w:bidi="id_ID"/>
        </w:rPr>
        <w:t>Andreas</w:t>
      </w:r>
    </w:p>
    <w:p>
      <w:pPr>
        <w:pStyle w:val="ListBullet"/>
        <w:spacing w:line="240" w:lineRule="auto"/>
        <w:ind w:left="720"/>
      </w:pPr>
      <w:r>
        <w:rPr>
          <w:lang w:val="id_ID" w:bidi="id_ID"/>
        </w:rPr>
      </w:r>
      <w:r>
        <w:rPr>
          <w:lang w:val="id_ID" w:bidi="id_ID"/>
        </w:rPr>
        <w:t>Yakobus</w:t>
      </w:r>
    </w:p>
    <w:p>
      <w:pPr>
        <w:pStyle w:val="ListBullet"/>
        <w:spacing w:line="240" w:lineRule="auto"/>
        <w:ind w:left="720"/>
      </w:pPr>
      <w:r>
        <w:rPr>
          <w:lang w:val="id_ID" w:bidi="id_ID"/>
        </w:rPr>
      </w:r>
      <w:r>
        <w:rPr>
          <w:lang w:val="id_ID" w:bidi="id_ID"/>
        </w:rPr>
        <w:t>Yohanes</w:t>
      </w:r>
    </w:p>
    <w:p>
      <w:pPr>
        <w:pStyle w:val="ListBullet"/>
        <w:spacing w:line="240" w:lineRule="auto"/>
        <w:ind w:left="720"/>
      </w:pPr>
      <w:r>
        <w:rPr>
          <w:lang w:val="id_ID" w:bidi="id_ID"/>
        </w:rPr>
      </w:r>
      <w:r>
        <w:rPr>
          <w:lang w:val="id_ID" w:bidi="id_ID"/>
        </w:rPr>
        <w:t>Filipus</w:t>
      </w:r>
    </w:p>
    <w:p>
      <w:pPr>
        <w:pStyle w:val="ListBullet"/>
        <w:spacing w:line="240" w:lineRule="auto"/>
        <w:ind w:left="720"/>
      </w:pPr>
      <w:r>
        <w:rPr>
          <w:lang w:val="id_ID" w:bidi="id_ID"/>
        </w:rPr>
      </w:r>
      <w:r>
        <w:rPr>
          <w:lang w:val="id_ID" w:bidi="id_ID"/>
        </w:rPr>
        <w:t>Bartolomeus</w:t>
      </w:r>
    </w:p>
    <w:p>
      <w:pPr>
        <w:pStyle w:val="ListBullet"/>
        <w:spacing w:line="240" w:lineRule="auto"/>
        <w:ind w:left="720"/>
      </w:pPr>
      <w:r>
        <w:rPr>
          <w:lang w:val="id_ID" w:bidi="id_ID"/>
        </w:rPr>
      </w:r>
      <w:r>
        <w:rPr>
          <w:lang w:val="id_ID" w:bidi="id_ID"/>
        </w:rPr>
        <w:t>Matius (Lewi)</w:t>
      </w:r>
    </w:p>
    <w:p>
      <w:pPr>
        <w:pStyle w:val="ListBullet"/>
        <w:spacing w:line="240" w:lineRule="auto"/>
        <w:ind w:left="720"/>
      </w:pPr>
      <w:r>
        <w:rPr>
          <w:lang w:val="id_ID" w:bidi="id_ID"/>
        </w:rPr>
      </w:r>
      <w:r>
        <w:rPr>
          <w:lang w:val="id_ID" w:bidi="id_ID"/>
        </w:rPr>
        <w:t>Tomas</w:t>
      </w:r>
    </w:p>
    <w:p>
      <w:pPr>
        <w:pStyle w:val="ListBullet"/>
        <w:spacing w:line="240" w:lineRule="auto"/>
        <w:ind w:left="720"/>
      </w:pPr>
      <w:r>
        <w:rPr>
          <w:lang w:val="id_ID" w:bidi="id_ID"/>
        </w:rPr>
      </w:r>
      <w:r>
        <w:rPr>
          <w:lang w:val="id_ID" w:bidi="id_ID"/>
        </w:rPr>
        <w:t>Yakobus (anak Alfeus)</w:t>
      </w:r>
    </w:p>
    <w:p>
      <w:pPr>
        <w:pStyle w:val="ListBullet"/>
        <w:spacing w:line="240" w:lineRule="auto"/>
        <w:ind w:left="720"/>
      </w:pPr>
      <w:r>
        <w:rPr>
          <w:lang w:val="id_ID" w:bidi="id_ID"/>
        </w:rPr>
      </w:r>
      <w:r>
        <w:rPr>
          <w:lang w:val="id_ID" w:bidi="id_ID"/>
        </w:rPr>
        <w:t>Simon orang Zelot</w:t>
      </w:r>
    </w:p>
    <w:p>
      <w:pPr>
        <w:pStyle w:val="ListBullet"/>
        <w:spacing w:line="240" w:lineRule="auto"/>
        <w:ind w:left="720"/>
      </w:pPr>
      <w:r>
        <w:rPr>
          <w:lang w:val="id_ID" w:bidi="id_ID"/>
        </w:rPr>
      </w:r>
      <w:r>
        <w:rPr>
          <w:lang w:val="id_ID" w:bidi="id_ID"/>
        </w:rPr>
        <w:t>Yudas anak Yakobus</w:t>
      </w:r>
    </w:p>
    <w:p>
      <w:pPr>
        <w:pStyle w:val="ListBullet"/>
        <w:spacing w:line="240" w:lineRule="auto"/>
        <w:ind w:left="720"/>
      </w:pPr>
      <w:r>
        <w:rPr>
          <w:lang w:val="id_ID" w:bidi="id_ID"/>
        </w:rPr>
      </w:r>
      <w:r>
        <w:rPr>
          <w:lang w:val="id_ID" w:bidi="id_ID"/>
        </w:rPr>
        <w:t>Yudas Iskariot</w:t>
      </w:r>
    </w:p>
    <w:p>
      <w:pPr>
        <w:pStyle w:val="ListBullet"/>
        <w:spacing w:line="240" w:lineRule="auto"/>
        <w:ind w:left="720"/>
      </w:pPr>
      <w:r>
        <w:rPr>
          <w:lang w:val="id_ID" w:bidi="id_ID"/>
        </w:rPr>
      </w:r>
      <w:r>
        <w:rPr>
          <w:lang w:val="id_ID" w:bidi="id_ID"/>
        </w:rPr>
        <w:t>Murid-murid yang lain</w:t>
      </w:r>
    </w:p>
    <w:p>
      <w:pPr/>
      <w:r>
        <w:rPr>
          <w:lang w:val="id_ID" w:bidi="id_ID"/>
        </w:rPr>
      </w:r>
      <w:r>
        <w:rPr>
          <w:lang w:val="id_ID" w:bidi="id_ID"/>
        </w:rPr>
        <w:t xml:space="preserve">Dalam sesi ini, ambillah papan cerita kelompok, gambarlah, atau gunakan beberapa macam alat peraga (benda-benda yang dapat Anda pindahkan seperti batu, batang, mainan anak-anak) untuk memvisualisasikan kisah dan adegan di dalamnya. </w:t>
      </w:r>
    </w:p>
    <w:p>
      <w:pPr/>
      <w:r>
        <w:rPr>
          <w:lang w:val="id_ID" w:bidi="id_ID"/>
        </w:rPr>
      </w:r>
      <w:r>
        <w:rPr>
          <w:lang w:val="id_ID" w:bidi="id_ID"/>
        </w:rPr>
        <w:t>Penting untuk diingat bahwa ada lebih dari dua belas pengikut. Yesus memanggil banyak murid, atau pengikut, tetapi Yesus hanya memilih dua belas pengikut untuk menjadi rasul.</w:t>
      </w:r>
    </w:p>
    <w:p>
      <w:pPr/>
      <w:r>
        <w:rPr>
          <w:lang w:val="id_ID" w:bidi="id_ID"/>
        </w:rPr>
      </w:r>
      <w:r>
        <w:rPr>
          <w:lang w:val="id_ID" w:bidi="id_ID"/>
        </w:rPr>
        <w:t>adalah Bermanfaat untuk mengingat bahwa Simon Petrus, Andreas, Yakobus dan Yohanes, adalah para nelayan. Mereka bekerja bersama. Andreas adalah saudara Simon Petrus. Anda akan mengingat dari satu bagian sebelumnya bahwa Yakobus dan Yohanes adalah bersaudara. Nama ayah mereka adalah Zebedeus.</w:t>
      </w:r>
    </w:p>
    <w:p>
      <w:pPr/>
      <w:r>
        <w:rPr>
          <w:lang w:val="id_ID" w:bidi="id_ID"/>
        </w:rPr>
      </w:r>
      <w:r>
        <w:rPr>
          <w:lang w:val="id_ID" w:bidi="id_ID"/>
        </w:rPr>
        <w:t>Bermanfaat untuk mengingat bahwa Yesus juga memanggil Filipus, Bartolomeus, Matius, dan Tomas untuk menjadi rasul-rasul. Matius ini adalah pemungut cukai yang sama yang dipanggil Yesus untuk mengikut-Nya.</w:t>
      </w:r>
    </w:p>
    <w:p>
      <w:pPr/>
      <w:r>
        <w:rPr>
          <w:lang w:val="id_ID" w:bidi="id_ID"/>
        </w:rPr>
      </w:r>
      <w:r>
        <w:rPr>
          <w:lang w:val="id_ID" w:bidi="id_ID"/>
        </w:rPr>
        <w:t xml:space="preserve">Bermanfaat untuk mengingat bahwa Yesus juga memanggil Yakobus, Simon, Yudas, dan Yudas Iskariot. Yakobus yang disebutkan di sini tidak sama Yakobus yang disebutkan sebelumnya. Yakobus ini adalah anak seorang yang bernama Alfeus. Simon ini tidak sama dengan Simon yang disebutkan sebelumnya. Simon ini adalah orang Zelot, atau seseorang yang ingin Israel bebas dari pemerintah Romawi. Dua Yudas yang terakhir itu berbeda, satu adalah anak dari seorang yang bernama Yakobus, dan yang lainnya bernama Yudas Iskariot. </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Dalam sesi ini, kelompok akan mendramatisir kisah tersebut.</w:t>
      </w:r>
    </w:p>
    <w:p>
      <w:pPr/>
      <w:r>
        <w:rPr>
          <w:lang w:val="id_ID" w:bidi="id_ID"/>
        </w:rPr>
      </w:r>
      <w:r>
        <w:rPr>
          <w:lang w:val="id_ID" w:bidi="id_ID"/>
        </w:rPr>
        <w:t>Kisah ini memiliki dua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Simon Petrus</w:t>
      </w:r>
    </w:p>
    <w:p>
      <w:pPr>
        <w:pStyle w:val="ListBullet"/>
        <w:spacing w:line="240" w:lineRule="auto"/>
        <w:ind w:left="720"/>
      </w:pPr>
      <w:r>
        <w:rPr>
          <w:lang w:val="id_ID" w:bidi="id_ID"/>
        </w:rPr>
      </w:r>
      <w:r>
        <w:rPr>
          <w:lang w:val="id_ID" w:bidi="id_ID"/>
        </w:rPr>
        <w:t>Andreas</w:t>
      </w:r>
    </w:p>
    <w:p>
      <w:pPr>
        <w:pStyle w:val="ListBullet"/>
        <w:spacing w:line="240" w:lineRule="auto"/>
        <w:ind w:left="720"/>
      </w:pPr>
      <w:r>
        <w:rPr>
          <w:lang w:val="id_ID" w:bidi="id_ID"/>
        </w:rPr>
      </w:r>
      <w:r>
        <w:rPr>
          <w:lang w:val="id_ID" w:bidi="id_ID"/>
        </w:rPr>
        <w:t>Yakobus</w:t>
      </w:r>
    </w:p>
    <w:p>
      <w:pPr>
        <w:pStyle w:val="ListBullet"/>
        <w:spacing w:line="240" w:lineRule="auto"/>
        <w:ind w:left="720"/>
      </w:pPr>
      <w:r>
        <w:rPr>
          <w:lang w:val="id_ID" w:bidi="id_ID"/>
        </w:rPr>
      </w:r>
      <w:r>
        <w:rPr>
          <w:lang w:val="id_ID" w:bidi="id_ID"/>
        </w:rPr>
        <w:t>Yohanes</w:t>
      </w:r>
    </w:p>
    <w:p>
      <w:pPr>
        <w:pStyle w:val="ListBullet"/>
        <w:spacing w:line="240" w:lineRule="auto"/>
        <w:ind w:left="720"/>
      </w:pPr>
      <w:r>
        <w:rPr>
          <w:lang w:val="id_ID" w:bidi="id_ID"/>
        </w:rPr>
      </w:r>
      <w:r>
        <w:rPr>
          <w:lang w:val="id_ID" w:bidi="id_ID"/>
        </w:rPr>
        <w:t>Filipus</w:t>
      </w:r>
    </w:p>
    <w:p>
      <w:pPr>
        <w:pStyle w:val="ListBullet"/>
        <w:spacing w:line="240" w:lineRule="auto"/>
        <w:ind w:left="720"/>
      </w:pPr>
      <w:r>
        <w:rPr>
          <w:lang w:val="id_ID" w:bidi="id_ID"/>
        </w:rPr>
      </w:r>
      <w:r>
        <w:rPr>
          <w:lang w:val="id_ID" w:bidi="id_ID"/>
        </w:rPr>
        <w:t>Bartolomeus</w:t>
      </w:r>
    </w:p>
    <w:p>
      <w:pPr>
        <w:pStyle w:val="ListBullet"/>
        <w:spacing w:line="240" w:lineRule="auto"/>
        <w:ind w:left="720"/>
      </w:pPr>
      <w:r>
        <w:rPr>
          <w:lang w:val="id_ID" w:bidi="id_ID"/>
        </w:rPr>
      </w:r>
      <w:r>
        <w:rPr>
          <w:lang w:val="id_ID" w:bidi="id_ID"/>
        </w:rPr>
        <w:t>Matius (Lewi)</w:t>
      </w:r>
    </w:p>
    <w:p>
      <w:pPr>
        <w:pStyle w:val="ListBullet"/>
        <w:spacing w:line="240" w:lineRule="auto"/>
        <w:ind w:left="720"/>
      </w:pPr>
      <w:r>
        <w:rPr>
          <w:lang w:val="id_ID" w:bidi="id_ID"/>
        </w:rPr>
      </w:r>
      <w:r>
        <w:rPr>
          <w:lang w:val="id_ID" w:bidi="id_ID"/>
        </w:rPr>
        <w:t>Tomas</w:t>
      </w:r>
    </w:p>
    <w:p>
      <w:pPr>
        <w:pStyle w:val="ListBullet"/>
        <w:spacing w:line="240" w:lineRule="auto"/>
        <w:ind w:left="720"/>
      </w:pPr>
      <w:r>
        <w:rPr>
          <w:lang w:val="id_ID" w:bidi="id_ID"/>
        </w:rPr>
      </w:r>
      <w:r>
        <w:rPr>
          <w:lang w:val="id_ID" w:bidi="id_ID"/>
        </w:rPr>
        <w:t xml:space="preserve">Yakobus (anak Alfeus) </w:t>
      </w:r>
    </w:p>
    <w:p>
      <w:pPr>
        <w:pStyle w:val="ListBullet"/>
        <w:spacing w:line="240" w:lineRule="auto"/>
        <w:ind w:left="720"/>
      </w:pPr>
      <w:r>
        <w:rPr>
          <w:lang w:val="id_ID" w:bidi="id_ID"/>
        </w:rPr>
      </w:r>
      <w:r>
        <w:rPr>
          <w:lang w:val="id_ID" w:bidi="id_ID"/>
        </w:rPr>
        <w:t xml:space="preserve">Simon orang Zelot </w:t>
      </w:r>
    </w:p>
    <w:p>
      <w:pPr>
        <w:pStyle w:val="ListBullet"/>
        <w:spacing w:line="240" w:lineRule="auto"/>
        <w:ind w:left="720"/>
      </w:pPr>
      <w:r>
        <w:rPr>
          <w:lang w:val="id_ID" w:bidi="id_ID"/>
        </w:rPr>
      </w:r>
      <w:r>
        <w:rPr>
          <w:lang w:val="id_ID" w:bidi="id_ID"/>
        </w:rPr>
        <w:t xml:space="preserve">Yudas anak Yakobus </w:t>
      </w:r>
    </w:p>
    <w:p>
      <w:pPr>
        <w:pStyle w:val="ListBullet"/>
        <w:spacing w:line="240" w:lineRule="auto"/>
        <w:ind w:left="720"/>
      </w:pPr>
      <w:r>
        <w:rPr>
          <w:lang w:val="id_ID" w:bidi="id_ID"/>
        </w:rPr>
      </w:r>
      <w:r>
        <w:rPr>
          <w:lang w:val="id_ID" w:bidi="id_ID"/>
        </w:rPr>
        <w:t>Yudas Iskariot</w:t>
      </w:r>
    </w:p>
    <w:p>
      <w:pPr>
        <w:pStyle w:val="ListBullet"/>
        <w:spacing w:line="240" w:lineRule="auto"/>
        <w:ind w:left="720"/>
      </w:pPr>
      <w:r>
        <w:rPr>
          <w:lang w:val="id_ID" w:bidi="id_ID"/>
        </w:rPr>
      </w:r>
      <w:r>
        <w:rPr>
          <w:lang w:val="id_ID" w:bidi="id_ID"/>
        </w:rPr>
        <w:t xml:space="preserve">Murid-murid yang lain </w:t>
      </w:r>
    </w:p>
    <w:p>
      <w:pPr/>
      <w:r>
        <w:rPr>
          <w:lang w:val="id_ID" w:bidi="id_ID"/>
        </w:rPr>
      </w:r>
      <w:r>
        <w:rPr>
          <w:lang w:val="id_ID" w:bidi="id_ID"/>
        </w:rPr>
        <w:t>Minta tim untuk memerankan kisah itu dua kali. Pertama, minta mereka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itu untuk pertama kali, perhatikan dialog, alur, plot, dan kronologi kisah tersebut.</w:t>
      </w:r>
    </w:p>
    <w:p>
      <w:pPr/>
      <w:r>
        <w:rPr>
          <w:lang w:val="id_ID" w:bidi="id_ID"/>
        </w:rPr>
      </w:r>
      <w:r>
        <w:rPr>
          <w:lang w:val="id_ID" w:bidi="id_ID"/>
        </w:rPr>
        <w:t>Pastikan bahwa tim memerankan para pengikut yang menunjukkan bahwa ada lebih dari dua belas orang.</w:t>
      </w:r>
    </w:p>
    <w:p>
      <w:pPr/>
      <w:r>
        <w:rPr>
          <w:lang w:val="id_ID" w:bidi="id_ID"/>
        </w:rPr>
      </w:r>
      <w:r>
        <w:rPr>
          <w:lang w:val="id_ID" w:bidi="id_ID"/>
        </w:rPr>
        <w:t>Saat tim memerankan kisah ini untuk kedua kalinya, hentikan mereka pada titik-titik tertentu.</w:t>
      </w:r>
    </w:p>
    <w:p>
      <w:pPr/>
      <w:r>
        <w:rPr>
          <w:lang w:val="id_ID" w:bidi="id_ID"/>
        </w:rPr>
      </w:r>
      <w:r>
        <w:rPr>
          <w:lang w:val="id_ID" w:bidi="id_ID"/>
        </w:rPr>
        <w:t>Perankan Yesus yang berdoa sendirian kepada Allah. Dia berdoa sepanjang malam di gunung.</w:t>
      </w:r>
    </w:p>
    <w:p>
      <w:pPr/>
      <w:r>
        <w:rPr>
          <w:lang w:val="id_ID" w:bidi="id_ID"/>
        </w:rPr>
      </w:r>
      <w:r>
        <w:rPr>
          <w:lang w:val="id_ID" w:bidi="id_ID"/>
        </w:rPr>
        <w:t>Hentikan adegannya: Tanyakan kepada pemeran Yesus, ”Bagaimana perasaan Anda?” Anda mungkin mendengar, "Saya tahu Allah akan menolongku membuat keputusan yang benar." "Diberdayakan oleh Roh." "Penting untuk menbiarkan para pemimpin untuk melanjutkan pengajaran setelah saya pergi." Ulangi adegannya.</w:t>
      </w:r>
    </w:p>
    <w:p>
      <w:pPr/>
      <w:r>
        <w:rPr>
          <w:lang w:val="id_ID" w:bidi="id_ID"/>
        </w:rPr>
      </w:r>
      <w:r>
        <w:rPr>
          <w:lang w:val="id_ID" w:bidi="id_ID"/>
        </w:rPr>
        <w:t>Perankan Yesus yang memilih 12 rasul dari antara banyak murid-Nya. Simon dipilih.</w:t>
      </w:r>
    </w:p>
    <w:p>
      <w:pPr/>
      <w:r>
        <w:rPr>
          <w:lang w:val="id_ID" w:bidi="id_ID"/>
        </w:rPr>
      </w:r>
      <w:r>
        <w:rPr>
          <w:lang w:val="id_ID" w:bidi="id_ID"/>
        </w:rPr>
        <w:t>Hentikan adegannya: Tanyakan kepada pemeran Simon "Bagaimana perasaan Anda?" Anda mungkin mendengar, "Saya tidak percaya Dia memilihku." "Merasa terhormat." "Rendah hati." Ulangi adegannya.</w:t>
      </w:r>
    </w:p>
    <w:p>
      <w:pPr/>
      <w:r>
        <w:rPr>
          <w:lang w:val="id_ID" w:bidi="id_ID"/>
        </w:rPr>
      </w:r>
      <w:r>
        <w:rPr>
          <w:lang w:val="id_ID" w:bidi="id_ID"/>
        </w:rPr>
        <w:t>Yesus terus memanggil setiap rasul sesuai namanya.</w:t>
      </w:r>
    </w:p>
    <w:p>
      <w:pPr/>
      <w:r>
        <w:rPr>
          <w:lang w:val="id_ID" w:bidi="id_ID"/>
        </w:rPr>
      </w:r>
      <w:r>
        <w:rPr>
          <w:lang w:val="id_ID" w:bidi="id_ID"/>
        </w:rPr>
        <w:t>Jangan ragu untuk berhenti pada setiap titik dari panggilan para rasul dan tanyakan kepada pemeran, "Bagaimana perasaan Anda?"</w:t>
      </w:r>
    </w:p>
    <w:p>
      <w:pPr/>
      <w:r>
        <w:rPr>
          <w:lang w:val="id_ID" w:bidi="id_ID"/>
        </w:rPr>
      </w:r>
      <w:r>
        <w:rPr>
          <w:lang w:val="id_ID" w:bidi="id_ID"/>
        </w:rPr>
        <w:t>Yesus memilih Matius.</w:t>
      </w:r>
    </w:p>
    <w:p>
      <w:pPr/>
      <w:r>
        <w:rPr>
          <w:lang w:val="id_ID" w:bidi="id_ID"/>
        </w:rPr>
      </w:r>
      <w:r>
        <w:rPr>
          <w:lang w:val="id_ID" w:bidi="id_ID"/>
        </w:rPr>
        <w:t>Hentikan adegannya: Tanyakan kepada para aktor yang memerankan murid-murid yang lain, ”Bagaimana perasaan kalian?” Anda mungkin mendengar, "Terkejut." "Tetapi dia adalah seorang pemungut cukai!" "Kesal." Ulangi adegannya.</w:t>
      </w:r>
    </w:p>
    <w:p>
      <w:pPr/>
      <w:r>
        <w:rPr>
          <w:lang w:val="id_ID" w:bidi="id_ID"/>
        </w:rPr>
      </w:r>
      <w:r>
        <w:rPr>
          <w:lang w:val="id_ID" w:bidi="id_ID"/>
        </w:rPr>
        <w:t>Yesus terus memanggil sisa dari ke-12 rasul.</w:t>
      </w:r>
    </w:p>
    <w:p>
      <w:pPr/>
      <w:r>
        <w:rPr>
          <w:lang w:val="id_ID" w:bidi="id_ID"/>
        </w:rPr>
      </w:r>
      <w:r>
        <w:rPr>
          <w:lang w:val="id_ID" w:bidi="id_ID"/>
        </w:rPr>
        <w:t>Jangan ragu untuk berhenti pada setiap titik dari panggilan para rasul dan tanyakan kepada pemeran, "Bagaimana perasaan Anda?"</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 xml:space="preserve">Dengarkan teks satu kali dalam versi yang paling mudah dimengerti. </w:t>
      </w:r>
    </w:p>
    <w:p>
      <w:pPr/>
      <w:r>
        <w:rPr>
          <w:lang w:val="id_ID" w:bidi="id_ID"/>
        </w:rPr>
      </w:r>
      <w:r>
        <w:rPr>
          <w:lang w:val="id_ID" w:bidi="id_ID"/>
        </w:rPr>
        <w:t xml:space="preserve">Yesus pergi ke satu gunung untuk berdoa. Gunung ini adalah salah satu bukit yang mengelilingi </w:t>
      </w:r>
      <w:hyperlink r:id="rId143">
        <w:r>
          <w:rPr>
            <w:lang w:val="id_ID" w:bidi="id_ID"/>
          </w:rPr>
          <w:rPr>
            <w:color w:val="0000EE"/>
            <w:u w:val="single"/>
          </w:rPr>
          <w:t>Laut Galilea</w:t>
        </w:r>
      </w:hyperlink>
      <w:r>
        <w:rPr>
          <w:lang w:val="id_ID" w:bidi="id_ID"/>
        </w:rPr>
        <w:t>.</w:t>
      </w:r>
    </w:p>
    <w:p>
      <w:pPr/>
      <w:r>
        <w:rPr>
          <w:lang w:val="id_ID" w:bidi="id_ID"/>
        </w:rPr>
      </w:r>
      <w:r>
        <w:rPr>
          <w:lang w:val="id_ID" w:bidi="id_ID"/>
        </w:rPr>
        <w:t>Berhenti dan tunjukkan satu gambar perbukitan yang mengelilingi Laut Galilea, jika Anda belum melakukannya.</w:t>
      </w:r>
    </w:p>
    <w:p>
      <w:pPr/>
      <w:r>
        <w:rPr>
          <w:lang w:val="id_ID" w:bidi="id_ID"/>
        </w:rPr>
      </w:r>
      <w:r>
        <w:rPr>
          <w:lang w:val="id_ID" w:bidi="id_ID"/>
        </w:rPr>
        <w:t xml:space="preserve">Yesus </w:t>
      </w:r>
      <w:r>
        <w:rPr>
          <w:b/>
          <w:lang w:val="id_ID" w:bidi="id_ID"/>
        </w:rPr>
        <w:t>berdoa</w:t>
      </w:r>
      <w:r>
        <w:rPr>
          <w:lang w:val="id_ID" w:bidi="id_ID"/>
        </w:rPr>
        <w:t xml:space="preserve"> sepanjang malam kepada Allah untuk membimbing-Nya. </w:t>
      </w:r>
      <w:hyperlink r:id="rId188">
        <w:r>
          <w:rPr>
            <w:lang w:val="id_ID" w:bidi="id_ID"/>
          </w:rPr>
          <w:rPr>
            <w:color w:val="0000EE"/>
            <w:u w:val="single"/>
          </w:rPr>
          <w:t>Berdoa</w:t>
        </w:r>
      </w:hyperlink>
      <w:r>
        <w:rPr>
          <w:lang w:val="id_ID" w:bidi="id_ID"/>
        </w:rPr>
        <w:t xml:space="preserve"> terdapat di Glosarium Utama. Allah membimbing Yesus untuk memilih 12 murid untuk menjadi rasul-rasul. Pastikan untuk menggunakan terjemahan yang sama untuk </w:t>
      </w:r>
      <w:r>
        <w:rPr>
          <w:b/>
          <w:lang w:val="id_ID" w:bidi="id_ID"/>
        </w:rPr>
        <w:t>murid-murid</w:t>
      </w:r>
      <w:r>
        <w:rPr>
          <w:lang w:val="id_ID" w:bidi="id_ID"/>
        </w:rPr>
        <w:t xml:space="preserve"> seperti yang telah Anda lakukan di bagian-bagian Lukas sebelumnya. </w:t>
      </w:r>
      <w:hyperlink r:id="rId171">
        <w:r>
          <w:rPr>
            <w:lang w:val="id_ID" w:bidi="id_ID"/>
          </w:rPr>
          <w:rPr>
            <w:color w:val="0000EE"/>
            <w:u w:val="single"/>
          </w:rPr>
          <w:t>Murid-murid</w:t>
        </w:r>
      </w:hyperlink>
      <w:r>
        <w:rPr>
          <w:lang w:val="id_ID" w:bidi="id_ID"/>
        </w:rPr>
        <w:t xml:space="preserve"> dapat ditemukan dalam Glosarium Utama. Yesus memilih </w:t>
      </w:r>
      <w:r>
        <w:rPr>
          <w:b/>
          <w:lang w:val="id_ID" w:bidi="id_ID"/>
        </w:rPr>
        <w:t>rasul-rasul</w:t>
      </w:r>
      <w:r>
        <w:rPr>
          <w:lang w:val="id_ID" w:bidi="id_ID"/>
        </w:rPr>
        <w:t xml:space="preserve"> untuk menjadi utusan-utusan-Nya. Fungsi utama seorang rasul adalah memberitakan </w:t>
      </w:r>
      <w:hyperlink r:id="rId74">
        <w:r>
          <w:rPr>
            <w:lang w:val="id_ID" w:bidi="id_ID"/>
          </w:rPr>
          <w:rPr>
            <w:color w:val="0000EE"/>
            <w:u w:val="single"/>
          </w:rPr>
          <w:t>Kabar Baik</w:t>
        </w:r>
      </w:hyperlink>
      <w:r>
        <w:rPr>
          <w:lang w:val="id_ID" w:bidi="id_ID"/>
        </w:rPr>
        <w:t xml:space="preserve">, menjadi pendiri gereja, memegang otoritas rohani dalam gereja, dan akhirnya, menjadi saksi terhadap fakta bahwa Yesus telah dibangkitkan dari kematian. </w:t>
      </w:r>
    </w:p>
    <w:p>
      <w:pPr/>
      <w:r>
        <w:rPr>
          <w:lang w:val="id_ID" w:bidi="id_ID"/>
        </w:rPr>
      </w:r>
      <w:r>
        <w:rPr>
          <w:lang w:val="id_ID" w:bidi="id_ID"/>
        </w:rPr>
        <w:t>Jika bahasa Anda memiliki satu istilah yang diterima untuk rasul yang mudah dipahami oleh semua orang, Anda bisa menggunakan istilah itu di sini. Namun, jika audiens Anda bukan orang percaya atau adalah orang percaya baru, mereka mungkin memerlukan penjelasan lebih lanjut, dan istilah yang berbeda mungkin bermanfaat untuk mereka. Beberapa saran adalah:</w:t>
      </w:r>
    </w:p>
    <w:p>
      <w:pPr>
        <w:pStyle w:val="ListBullet"/>
        <w:spacing w:line="240" w:lineRule="auto"/>
        <w:ind w:left="720"/>
      </w:pPr>
      <w:r>
        <w:rPr>
          <w:lang w:val="id_ID" w:bidi="id_ID"/>
        </w:rPr>
      </w:r>
      <w:r>
        <w:rPr>
          <w:lang w:val="id_ID" w:bidi="id_ID"/>
        </w:rPr>
        <w:t>utusan-utusan Yesus Kristus</w:t>
      </w:r>
    </w:p>
    <w:p>
      <w:pPr>
        <w:pStyle w:val="ListBullet"/>
        <w:spacing w:line="240" w:lineRule="auto"/>
        <w:ind w:left="720"/>
      </w:pPr>
      <w:r>
        <w:rPr>
          <w:lang w:val="id_ID" w:bidi="id_ID"/>
        </w:rPr>
      </w:r>
      <w:r>
        <w:rPr>
          <w:lang w:val="id_ID" w:bidi="id_ID"/>
        </w:rPr>
        <w:t>utusan-utusan khusus Yesus Kristus</w:t>
      </w:r>
    </w:p>
    <w:p>
      <w:pPr>
        <w:pStyle w:val="ListBullet"/>
        <w:spacing w:line="240" w:lineRule="auto"/>
        <w:ind w:left="720"/>
      </w:pPr>
      <w:r>
        <w:rPr>
          <w:lang w:val="id_ID" w:bidi="id_ID"/>
        </w:rPr>
      </w:r>
      <w:r>
        <w:rPr>
          <w:lang w:val="id_ID" w:bidi="id_ID"/>
        </w:rPr>
        <w:t>orang-orang yang diutus Yesus Kristus</w:t>
      </w:r>
    </w:p>
    <w:p>
      <w:pPr/>
      <w:r>
        <w:rPr>
          <w:lang w:val="id_ID" w:bidi="id_ID"/>
        </w:rPr>
      </w:r>
      <w:r>
        <w:rPr>
          <w:lang w:val="id_ID" w:bidi="id_ID"/>
        </w:rPr>
        <w:t xml:space="preserve">Istilah apa pun yang Anda pilih harus menyiratkan bahwa orang-orang ini berada dalam posisi kepercayaan dan otoritas. </w:t>
      </w:r>
      <w:hyperlink r:id="rId189">
        <w:r>
          <w:rPr>
            <w:lang w:val="id_ID" w:bidi="id_ID"/>
          </w:rPr>
          <w:rPr>
            <w:color w:val="0000EE"/>
            <w:u w:val="single"/>
          </w:rPr>
          <w:t>Rasul-rasul</w:t>
        </w:r>
      </w:hyperlink>
      <w:r>
        <w:rPr>
          <w:lang w:val="id_ID" w:bidi="id_ID"/>
        </w:rPr>
        <w:t xml:space="preserve"> dapat ditemukan dalam Glosarium Utama</w:t>
      </w:r>
    </w:p>
    <w:p>
      <w:pPr/>
      <w:r>
        <w:rPr>
          <w:lang w:val="id_ID" w:bidi="id_ID"/>
        </w:rPr>
      </w:r>
      <w:r>
        <w:rPr>
          <w:lang w:val="id_ID" w:bidi="id_ID"/>
        </w:rPr>
        <w:t xml:space="preserve">Lukas mencantumkan ke-12 rasul. Salah satu rasul adalah Yudas Iskariot. Lukas mengatakan bahwa Yudas adalah </w:t>
      </w:r>
      <w:r>
        <w:rPr>
          <w:b/>
          <w:lang w:val="id_ID" w:bidi="id_ID"/>
        </w:rPr>
        <w:t>seorang pengkhianat</w:t>
      </w:r>
      <w:r>
        <w:rPr>
          <w:lang w:val="id_ID" w:bidi="id_ID"/>
        </w:rPr>
        <w:t>. Seorang pengkhianat adalah seseorang yang berpura-pura menjadi teman seseorang, kemudian membantu orang-orang untuk menyakitinya. Lukas berbicara tentang peristiwa-peristiwa yang akan terjadi di masa depan. Yudas akan mengkhianati Yesus dengan menolong para musuh-Nya untuk menangkap-Nya.</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 xml:space="preserve">Dengarkan rekaman nats ini dalam versi terjemahan yang paling mudah dimengerti. </w:t>
      </w:r>
    </w:p>
    <w:p>
      <w:pPr/>
      <w:r>
        <w:rPr>
          <w:lang w:val="id_ID" w:bidi="id_ID"/>
        </w:rPr>
      </w:r>
      <w:r>
        <w:rPr>
          <w:lang w:val="id_ID" w:bidi="id_ID"/>
        </w:rPr>
        <w:t xml:space="preserve">Dalam sesi ini, ceritakan kembali nats ini, secara berkelompok, dalam bahasa Anda sendiri. </w:t>
      </w:r>
    </w:p>
    <w:p>
      <w:pPr/>
      <w:r>
        <w:rPr>
          <w:lang w:val="id_ID" w:bidi="id_ID"/>
        </w:rPr>
      </w:r>
      <w:r>
        <w:rPr>
          <w:lang w:val="id_ID" w:bidi="id_ID"/>
        </w:rPr>
        <w:t xml:space="preserve">Pertama, seluruh kelompok harus berlatih menceritakan bagian itu dalam bahasa Anda sendiri. Ingatlah untuk memasukkan hal-hal yang Anda putuskan dalam langkah sebelumnya, seperti kronologi, kata, frasa, emosi, atau apa pun yang Anda diskusikan. </w:t>
      </w:r>
    </w:p>
    <w:p>
      <w:pPr/>
      <w:r>
        <w:rPr>
          <w:lang w:val="id_ID" w:bidi="id_ID"/>
        </w:rPr>
      </w:r>
      <w:r>
        <w:rPr>
          <w:lang w:val="id_ID" w:bidi="id_ID"/>
        </w:rPr>
        <w:t xml:space="preserve">Seorang anggota kelompok harus menyampaikan beberapa kalimat dari nats itu dan berhenti sejenak. Seorang anggota lain harus menceritakan bagian selanjutnya dari nats itu dan berhenti sejenak. Lakukan ini sampai kelompok itu telah menceritakan kembali semua nats tersebut. Anggota-anggota kelompok dapat saling memperbaiki dalam tahap ini. </w:t>
      </w:r>
    </w:p>
    <w:p>
      <w:pPr/>
      <w:r>
        <w:rPr>
          <w:lang w:val="id_ID" w:bidi="id_ID"/>
        </w:rPr>
      </w:r>
      <w:r>
        <w:rPr>
          <w:lang w:val="id_ID" w:bidi="id_ID"/>
        </w:rPr>
        <w:t xml:space="preserve">Hentikan sebentar rekaman suara ini di sini. </w:t>
      </w:r>
    </w:p>
    <w:p>
      <w:pPr/>
      <w:r>
        <w:rPr>
          <w:lang w:val="id_ID" w:bidi="id_ID"/>
        </w:rPr>
      </w:r>
      <w:r>
        <w:rPr>
          <w:lang w:val="id_ID" w:bidi="id_ID"/>
        </w:rPr>
        <w:t xml:space="preserve">Selanjutnya, setiap anggota kelompok harus menceritakan seluruh nats tersebut tanpa gangguan setidaknya satu kali. Seorang anggota kelompok dapat menggunakan benda apa saja, gerakan, atau papan cerita untuk membantu mereka mengingat bagian nats ayat-ayat Alkitab tersebut. </w:t>
      </w:r>
    </w:p>
    <w:p>
      <w:pPr/>
      <w:r>
        <w:rPr>
          <w:lang w:val="id_ID" w:bidi="id_ID"/>
        </w:rPr>
      </w:r>
      <w:r>
        <w:rPr>
          <w:lang w:val="id_ID" w:bidi="id_ID"/>
        </w:rPr>
        <w:t xml:space="preserve">Hentikan sebentar rekaman suara ini di sini. </w:t>
      </w:r>
    </w:p>
    <w:p>
      <w:pPr/>
      <w:r>
        <w:rPr>
          <w:lang w:val="id_ID" w:bidi="id_ID"/>
        </w:rPr>
      </w:r>
      <w:r>
        <w:rPr>
          <w:lang w:val="id_ID" w:bidi="id_ID"/>
        </w:rPr>
        <w:t xml:space="preserve">Selanjutnya, kelompok dapat memutuskan versi mana dari nats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sebentar rekaman suara ini di sini. </w:t>
      </w:r>
    </w:p>
    <w:p>
      <w:pPr/>
      <w:r>
        <w:rPr>
          <w:lang w:val="id_ID" w:bidi="id_ID"/>
        </w:rPr>
      </w:r>
      <w:r>
        <w:rPr>
          <w:lang w:val="id_ID" w:bidi="id_ID"/>
        </w:rPr>
        <w:t xml:space="preserve">Akhirnya, kelompok dapat menyusun versi akhir dari nats itu yang disetujui oleh semua anggota kelompok. Setiap anggota kelompok harus berlatih menceritakan versi akhir dari nats tersebut. </w:t>
      </w:r>
      <w:r>
        <w:rPr>
          <w:lang w:val="id_ID" w:bidi="id_ID"/>
        </w:rPr>
      </w:r>
      <w:r>
        <w:rPr>
          <w:lang w:val="id_ID" w:bidi="id_ID"/>
        </w:rPr>
      </w:r>
    </w:p>
    <w:p>
      <w:pPr/>
      <w:r>
        <w:rPr>
          <w:lang w:val="id_ID" w:bidi="id_ID"/>
        </w:rPr>
      </w:r>
    </w:p>
    <w:p>
      <w:pPr>
        <w:pStyle w:val="Heading2"/>
      </w:pPr>
      <w:r>
        <w:rPr>
          <w:lang w:val="id_ID" w:bidi="id_ID"/>
        </w:rPr>
        <w:t>Lukas 6:12–16</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190">
        <w:r>
          <w:rPr>
            <w:lang w:val="id_ID" w:bidi="id_ID"/>
          </w:rPr>
          <w:rPr>
            <w:color w:val="0000EE"/>
            <w:u w:val="single"/>
          </w:rPr>
          <w:t>Dengar dan Renungkan</w:t>
        </w:r>
      </w:hyperlink>
      <w:r>
        <w:rPr>
          <w:lang w:val="id_ID" w:bidi="id_ID"/>
        </w:rPr>
        <w:t xml:space="preserve"> (418 KB)</w:t>
      </w:r>
      <w:r>
        <w:rPr>
          <w:lang w:val="id_ID" w:bidi="id_ID"/>
        </w:rPr>
      </w:r>
    </w:p>
    <w:p>
      <w:pPr>
        <w:pStyle w:val="ListBullet"/>
        <w:spacing w:line="240" w:lineRule="auto"/>
        <w:ind w:left="720"/>
      </w:pPr>
      <w:r>
        <w:rPr>
          <w:lang w:val="id_ID" w:bidi="id_ID"/>
        </w:rPr>
      </w:r>
      <w:hyperlink r:id="rId191">
        <w:r>
          <w:rPr>
            <w:lang w:val="id_ID" w:bidi="id_ID"/>
          </w:rPr>
          <w:rPr>
            <w:color w:val="0000EE"/>
            <w:u w:val="single"/>
          </w:rPr>
          <w:t>Menyiapkan Panggung</w:t>
        </w:r>
      </w:hyperlink>
      <w:r>
        <w:rPr>
          <w:lang w:val="id_ID" w:bidi="id_ID"/>
        </w:rPr>
        <w:t xml:space="preserve"> (2.2 MB)</w:t>
      </w:r>
      <w:r>
        <w:rPr>
          <w:lang w:val="id_ID" w:bidi="id_ID"/>
        </w:rPr>
      </w:r>
    </w:p>
    <w:p>
      <w:pPr>
        <w:pStyle w:val="ListBullet"/>
        <w:spacing w:line="240" w:lineRule="auto"/>
        <w:ind w:left="720"/>
      </w:pPr>
      <w:r>
        <w:rPr>
          <w:lang w:val="id_ID" w:bidi="id_ID"/>
        </w:rPr>
      </w:r>
      <w:hyperlink r:id="rId192">
        <w:r>
          <w:rPr>
            <w:lang w:val="id_ID" w:bidi="id_ID"/>
          </w:rPr>
          <w:rPr>
            <w:color w:val="0000EE"/>
            <w:u w:val="single"/>
          </w:rPr>
          <w:t>Menjelaskan Adegan</w:t>
        </w:r>
      </w:hyperlink>
      <w:r>
        <w:rPr>
          <w:lang w:val="id_ID" w:bidi="id_ID"/>
        </w:rPr>
        <w:t xml:space="preserve"> (1.4 MB)</w:t>
      </w:r>
      <w:r>
        <w:rPr>
          <w:lang w:val="id_ID" w:bidi="id_ID"/>
        </w:rPr>
      </w:r>
    </w:p>
    <w:p>
      <w:pPr>
        <w:pStyle w:val="ListBullet"/>
        <w:spacing w:line="240" w:lineRule="auto"/>
        <w:ind w:left="720"/>
      </w:pPr>
      <w:r>
        <w:rPr>
          <w:lang w:val="id_ID" w:bidi="id_ID"/>
        </w:rPr>
      </w:r>
      <w:hyperlink r:id="rId193">
        <w:r>
          <w:rPr>
            <w:lang w:val="id_ID" w:bidi="id_ID"/>
          </w:rPr>
          <w:rPr>
            <w:color w:val="0000EE"/>
            <w:u w:val="single"/>
          </w:rPr>
          <w:t>Memperagakan Bacaan</w:t>
        </w:r>
      </w:hyperlink>
      <w:r>
        <w:rPr>
          <w:lang w:val="id_ID" w:bidi="id_ID"/>
        </w:rPr>
        <w:t xml:space="preserve"> (1.5 MB)</w:t>
      </w:r>
      <w:r>
        <w:rPr>
          <w:lang w:val="id_ID" w:bidi="id_ID"/>
        </w:rPr>
      </w:r>
    </w:p>
    <w:p>
      <w:pPr>
        <w:pStyle w:val="ListBullet"/>
        <w:spacing w:line="240" w:lineRule="auto"/>
        <w:ind w:left="720"/>
      </w:pPr>
      <w:r>
        <w:rPr>
          <w:lang w:val="id_ID" w:bidi="id_ID"/>
        </w:rPr>
      </w:r>
      <w:hyperlink r:id="rId194">
        <w:r>
          <w:rPr>
            <w:lang w:val="id_ID" w:bidi="id_ID"/>
          </w:rPr>
          <w:rPr>
            <w:color w:val="0000EE"/>
            <w:u w:val="single"/>
          </w:rPr>
          <w:t>Melengkapi yang Kurang</w:t>
        </w:r>
      </w:hyperlink>
      <w:r>
        <w:rPr>
          <w:lang w:val="id_ID" w:bidi="id_ID"/>
        </w:rPr>
        <w:t xml:space="preserve"> (1.3 MB)</w:t>
      </w:r>
      <w:r>
        <w:rPr>
          <w:lang w:val="id_ID" w:bidi="id_ID"/>
        </w:rPr>
      </w:r>
    </w:p>
    <w:p>
      <w:pPr>
        <w:pStyle w:val="ListBullet"/>
        <w:spacing w:line="240" w:lineRule="auto"/>
        <w:ind w:left="720"/>
      </w:pPr>
      <w:r>
        <w:rPr>
          <w:lang w:val="id_ID" w:bidi="id_ID"/>
        </w:rPr>
      </w:r>
      <w:hyperlink r:id="rId195">
        <w:r>
          <w:rPr>
            <w:lang w:val="id_ID" w:bidi="id_ID"/>
          </w:rPr>
          <w:rPr>
            <w:color w:val="0000EE"/>
            <w:u w:val="single"/>
          </w:rPr>
          <w:t>Menyampaikan Firman Tuhan</w:t>
        </w:r>
      </w:hyperlink>
      <w:r>
        <w:rPr>
          <w:lang w:val="id_ID" w:bidi="id_ID"/>
        </w:rPr>
        <w:t xml:space="preserve"> (1.1 MB)</w:t>
      </w:r>
      <w:r>
        <w:rPr>
          <w:lang w:val="id_ID" w:bidi="id_ID"/>
        </w:rPr>
      </w:r>
      <w:r>
        <w:rPr>
          <w:lang w:val="id_ID" w:bidi="id_ID"/>
        </w:rPr>
      </w:r>
      <w:r>
        <w:rPr>
          <w:lang w:val="id_ID" w:bidi="id_ID"/>
        </w:rPr>
      </w:r>
    </w:p>
    <w:p>
      <w:pPr/>
      <w:r>
        <w:rPr>
          <w:lang w:val="id_ID" w:bidi="id_ID"/>
        </w:rPr>
      </w:r>
    </w:p>
    <w:p>
      <w:pPr>
        <w:pStyle w:val="Heading2"/>
      </w:pPr>
      <w:r>
        <w:rPr>
          <w:lang w:val="id_ID" w:bidi="id_ID"/>
        </w:rPr>
        <w:t>Lukas 6:17–19</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 xml:space="preserve">Dengarkan Lukas 6:17–19 dan renungkan di dalam hati Anda. Dengarkan teks sebanyak tiga kali (dalam tiga terjemahan yang berbeda, jika memungkinkan). Kemudian diskusikan pertanyaan berikut dalam kelompok: </w:t>
      </w:r>
    </w:p>
    <w:p>
      <w:pPr>
        <w:pStyle w:val="ListBullet"/>
        <w:spacing w:line="240" w:lineRule="auto"/>
        <w:ind w:left="720"/>
      </w:pPr>
      <w:r>
        <w:rPr>
          <w:lang w:val="id_ID" w:bidi="id_ID"/>
        </w:rPr>
      </w:r>
      <w:r>
        <w:rPr>
          <w:lang w:val="id_ID" w:bidi="id_ID"/>
        </w:rPr>
        <w:t xml:space="preserve">Apa yang Anda suka dalam kisah ini? </w:t>
      </w:r>
    </w:p>
    <w:p>
      <w:pPr>
        <w:pStyle w:val="ListBullet"/>
        <w:spacing w:line="240" w:lineRule="auto"/>
        <w:ind w:left="720"/>
      </w:pPr>
      <w:r>
        <w:rPr>
          <w:lang w:val="id_ID" w:bidi="id_ID"/>
        </w:rPr>
      </w:r>
      <w:r>
        <w:rPr>
          <w:lang w:val="id_ID" w:bidi="id_ID"/>
        </w:rPr>
        <w:t xml:space="preserve">Apa yang Anda tidak suka atau tidak mengerti? </w:t>
      </w:r>
    </w:p>
    <w:p>
      <w:pPr>
        <w:pStyle w:val="ListBullet"/>
        <w:spacing w:line="240" w:lineRule="auto"/>
        <w:ind w:left="720"/>
      </w:pPr>
      <w:r>
        <w:rPr>
          <w:lang w:val="id_ID" w:bidi="id_ID"/>
        </w:rPr>
      </w:r>
      <w:r>
        <w:rPr>
          <w:lang w:val="id_ID" w:bidi="id_ID"/>
        </w:rPr>
        <w:t xml:space="preserve">Apa yang diceritakan kisah ini tentang Yesus? </w:t>
      </w:r>
    </w:p>
    <w:p>
      <w:pPr>
        <w:pStyle w:val="ListBullet"/>
        <w:spacing w:line="240" w:lineRule="auto"/>
        <w:ind w:left="720"/>
      </w:pPr>
      <w:r>
        <w:rPr>
          <w:lang w:val="id_ID" w:bidi="id_ID"/>
        </w:rPr>
      </w:r>
      <w:r>
        <w:rPr>
          <w:lang w:val="id_ID" w:bidi="id_ID"/>
        </w:rPr>
        <w:t xml:space="preserve">Apa yang diceritakan kisah ini tentang manusia? </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Siapa kenalan Anda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sekali dalam versi yang paling mudah dimengerti.</w:t>
      </w:r>
    </w:p>
    <w:p>
      <w:pPr/>
      <w:r>
        <w:rPr>
          <w:lang w:val="id_ID" w:bidi="id_ID"/>
        </w:rPr>
      </w:r>
      <w:r>
        <w:rPr>
          <w:lang w:val="id_ID" w:bidi="id_ID"/>
        </w:rPr>
        <w:t xml:space="preserve">Yesus berada di sebuah gunung bersama para murid-Nya di dekat Danau Galilea. Yesus baru saja berdoa sepanjang malam agar dapat memilih 12 rasul, atau utusan, dari para pengikut-Nya. Mereka turun dari gunung ke sebuah tempat yang datar. Satu kerumunan orang berkumpul di sana untuk mendengar Yesus mengajar dan menyembuhkan mereka yang sakit. </w:t>
      </w:r>
    </w:p>
    <w:p>
      <w:pPr/>
      <w:r>
        <w:rPr>
          <w:lang w:val="id_ID" w:bidi="id_ID"/>
        </w:rPr>
      </w:r>
      <w:r>
        <w:rPr>
          <w:lang w:val="id_ID" w:bidi="id_ID"/>
        </w:rPr>
        <w:t xml:space="preserve">Yesus turun dari gunung bersama para murid-Nya dan para rasul-Nya. Para rasul secara khusus dipilih oleh Yesus untuk menjadi utusan-utusan-Nya. Yesus berhenti di satu tempat yang rata. Ini berarti Yesus berhenti turun dan datang ke tempat yang rata di mana orang-orang bisa duduk. Yesus akan mengajar kerumunan besar orang. </w:t>
      </w:r>
    </w:p>
    <w:p>
      <w:pPr/>
      <w:r>
        <w:rPr>
          <w:lang w:val="id_ID" w:bidi="id_ID"/>
        </w:rPr>
      </w:r>
      <w:r>
        <w:rPr>
          <w:lang w:val="id_ID" w:bidi="id_ID"/>
        </w:rPr>
        <w:t>Berhenti dan tunjukkan sebuah gambar tempat yang datar di perbukitan Galilea, di mana kerumunan bisa duduk.</w:t>
      </w:r>
    </w:p>
    <w:p>
      <w:pPr/>
      <w:r>
        <w:rPr>
          <w:lang w:val="id_ID" w:bidi="id_ID"/>
        </w:rPr>
      </w:r>
      <w:r>
        <w:rPr>
          <w:lang w:val="id_ID" w:bidi="id_ID"/>
        </w:rPr>
        <w:t xml:space="preserve">Satu kerumunan besar orang berkumpul di sana menunggu Yesus. Ini bisa berjumlah sebanyak beberapa ribu orang. Satu kelompok besar murid-murid atau pengikut-pengikut Yesus juga ada di sana. Ini adalah para murid yang tidak bersama Yesus ketika Dia memilih 12 rasul. Orang-orang datang dari seluruh Yudea, atau negeri orang-orang Yahudi. Orang-orang datang dari Yerusalem, atau ibu kota religius orang-orang Yahudi. Orang-orang juga datang dari sebuah daerah dekat Tirus dan Sidon, atau dua kota non-Yahudi. Tirus dan Sidon adalah kota-kota pesisir yang terletak di Laut Mediterania. Ini menunjukkan bahwa orang Yahudi maupun non-Yahudi datang untuk mendengar Yesus mengajar. </w:t>
      </w:r>
    </w:p>
    <w:p>
      <w:pPr/>
      <w:r>
        <w:rPr>
          <w:lang w:val="id_ID" w:bidi="id_ID"/>
        </w:rPr>
      </w:r>
      <w:r>
        <w:rPr>
          <w:lang w:val="id_ID" w:bidi="id_ID"/>
        </w:rPr>
        <w:t>Berhenti dan tunjukkan kepada tim Anda sebuah peta di mana Tirus, Sidon, dan Danau Galilea berada. Bagaimana informasi menyebar dalam budaya Anda? Berita atau informasi macam apakah yang menyebabkan orang-orang bepergian keluar dari komunitas mereka?</w:t>
      </w:r>
    </w:p>
    <w:p>
      <w:pPr/>
      <w:r>
        <w:rPr>
          <w:lang w:val="id_ID" w:bidi="id_ID"/>
        </w:rPr>
      </w:r>
      <w:r>
        <w:rPr>
          <w:lang w:val="id_ID" w:bidi="id_ID"/>
        </w:rPr>
        <w:t xml:space="preserve">Orang-orang juga datang supaya Yesus dapat menyembuhkan mereka yang sakit. Yesus membebaskan orang-orang yang dikuasai oleh roh-roh jahat atau najis. Orang-orang yang sakit atau dikuasai oleh roh-roh jahat ingin menyentuh Yesus. </w:t>
      </w:r>
    </w:p>
    <w:p>
      <w:pPr/>
      <w:r>
        <w:rPr>
          <w:lang w:val="id_ID" w:bidi="id_ID"/>
        </w:rPr>
      </w:r>
      <w:r>
        <w:rPr>
          <w:lang w:val="id_ID" w:bidi="id_ID"/>
        </w:rPr>
        <w:t>Berhenti dan bicarakan dengan tim Anda: Bagaimana Anda tahu seseorang dikuasai oleh roh jahat? Bagaimana tampaknya ketika seseorang disembuhkan dari roh jahat? Siapakah yang memiliki kuasa untuk menyembuhkan seseorang dari roh jahat?</w:t>
      </w:r>
    </w:p>
    <w:p>
      <w:pPr/>
      <w:r>
        <w:rPr>
          <w:lang w:val="id_ID" w:bidi="id_ID"/>
        </w:rPr>
      </w:r>
      <w:r>
        <w:rPr>
          <w:lang w:val="id_ID" w:bidi="id_ID"/>
        </w:rPr>
        <w:t xml:space="preserve">Orang-orang disembuhkan ketika mereka menyentuh Yesus. Ketika Yesus menyembuhkan seseorang, Dia tidak kurang berkuasa daripada sebelum Dia menyembuhkan orang. tersebut. Lukas memaksudkan bahwa Yesus dengan penuh kuasa menyembuhkan semua orang yang dijamah-Nya. </w:t>
      </w:r>
    </w:p>
    <w:p>
      <w:pPr/>
      <w:r>
        <w:rPr>
          <w:lang w:val="id_ID" w:bidi="id_ID"/>
        </w:rPr>
      </w:r>
      <w:r>
        <w:rPr>
          <w:lang w:val="id_ID" w:bidi="id_ID"/>
        </w:rPr>
        <w:t>Lukas menggunakan bagian ini untuk memberi tahu di mana Yesus berada dan dengan siapa Dia berbicara sebelum memperkenalkan ajaran-ajaran Yesus yang khusus. Ajaran-ajaran yang khusus ini biasanya disebut sebagai "Ucapan-Ucapan Bahagia." Yesus menggunakan ucapan-ucapan ini untuk mengajar para murid-Nya tentang bagaimana berpikir dan bertindak sebagai pengikut-pengikut-Nya.</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Dalam sesi ini, Anda akan membantu kelompok memvisualisasikan kisah ini. Anda akan membantu kelompok mendefinisikan adegan, latar, dan karakter dari kisah ini.</w:t>
      </w:r>
    </w:p>
    <w:p>
      <w:pPr/>
      <w:r>
        <w:rPr>
          <w:lang w:val="id_ID" w:bidi="id_ID"/>
        </w:rPr>
      </w:r>
      <w:r>
        <w:rPr>
          <w:lang w:val="id_ID" w:bidi="id_ID"/>
        </w:rPr>
        <w:t>Kisah ini memiliki satu adegan.</w:t>
      </w:r>
    </w:p>
    <w:p>
      <w:pPr/>
      <w:r>
        <w:rPr>
          <w:lang w:val="id_ID" w:bidi="id_ID"/>
        </w:rPr>
      </w:r>
      <w:r>
        <w:rPr>
          <w:b/>
          <w:lang w:val="id_ID" w:bidi="id_ID"/>
        </w:rPr>
        <w:t>Adegan pertama:</w:t>
      </w:r>
      <w:r>
        <w:rPr>
          <w:lang w:val="id_ID" w:bidi="id_ID"/>
        </w:rPr>
        <w:t xml:space="preserve"> Ketika Yesus turun dari gunung, ada satu kerumunan besar orang. Kerumunan ini menunggu untuk mendengar Yesus. Selain itu, banyak orang ingin disembuhkan dari penyakit dan dari roh-roh jahat. Semua orang berusaha untuk menyentuh Yesus karena kuasa penyembuhan keluar dari Yesus.</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Para rasul, atau 12 murid</w:t>
      </w:r>
    </w:p>
    <w:p>
      <w:pPr>
        <w:pStyle w:val="ListBullet"/>
        <w:spacing w:line="240" w:lineRule="auto"/>
        <w:ind w:left="720"/>
      </w:pPr>
      <w:r>
        <w:rPr>
          <w:lang w:val="id_ID" w:bidi="id_ID"/>
        </w:rPr>
      </w:r>
      <w:r>
        <w:rPr>
          <w:lang w:val="id_ID" w:bidi="id_ID"/>
        </w:rPr>
        <w:t>Kerumunan murid-Nya yang menuruni gunung itu bersama Dia</w:t>
      </w:r>
    </w:p>
    <w:p>
      <w:pPr>
        <w:pStyle w:val="ListBullet"/>
        <w:spacing w:line="240" w:lineRule="auto"/>
        <w:ind w:left="720"/>
      </w:pPr>
      <w:r>
        <w:rPr>
          <w:lang w:val="id_ID" w:bidi="id_ID"/>
        </w:rPr>
      </w:r>
      <w:r>
        <w:rPr>
          <w:lang w:val="id_ID" w:bidi="id_ID"/>
        </w:rPr>
        <w:t>Kerumunan murid-Nya menunggu Dia</w:t>
      </w:r>
    </w:p>
    <w:p>
      <w:pPr>
        <w:pStyle w:val="ListBullet"/>
        <w:spacing w:line="240" w:lineRule="auto"/>
        <w:ind w:left="720"/>
      </w:pPr>
      <w:r>
        <w:rPr>
          <w:lang w:val="id_ID" w:bidi="id_ID"/>
        </w:rPr>
      </w:r>
      <w:r>
        <w:rPr>
          <w:lang w:val="id_ID" w:bidi="id_ID"/>
        </w:rPr>
        <w:t>Ribuan orang</w:t>
      </w:r>
    </w:p>
    <w:p>
      <w:pPr/>
      <w:r>
        <w:rPr>
          <w:lang w:val="id_ID" w:bidi="id_ID"/>
        </w:rPr>
      </w:r>
      <w:r>
        <w:rPr>
          <w:lang w:val="id_ID" w:bidi="id_ID"/>
        </w:rPr>
        <w:t xml:space="preserve">Dalam sesi ini, ambillah papan cerita kelompok, gambarlah, atau gunakan beberapa macam alat peraga (benda-benda yang dapat Anda pindahkan seperti batu, batang, mainan anak-anak) untuk memvisualisasikan kisah dan adegan di dalamnya. </w:t>
      </w:r>
    </w:p>
    <w:p>
      <w:pPr/>
      <w:r>
        <w:rPr>
          <w:lang w:val="id_ID" w:bidi="id_ID"/>
        </w:rPr>
      </w:r>
      <w:r>
        <w:rPr>
          <w:lang w:val="id_ID" w:bidi="id_ID"/>
        </w:rPr>
        <w:t>Penting untuk diingat bahwa Yesus baru saja memilih dua belas murid untuk menjadi rasul-rasul-Nya. Jadi, Yesus menuruni gunung itu bersama beberapa murid-Nya dan 12 rasul.</w:t>
      </w:r>
    </w:p>
    <w:p>
      <w:pPr/>
      <w:r>
        <w:rPr>
          <w:lang w:val="id_ID" w:bidi="id_ID"/>
        </w:rPr>
      </w:r>
      <w:r>
        <w:rPr>
          <w:lang w:val="id_ID" w:bidi="id_ID"/>
        </w:rPr>
        <w:t>Penting untuk diingat agar tidak mengecilkan pentingnya mendengar firman Allah dibandingkan dengan kuasa penyembuhan Yesus.</w:t>
      </w:r>
    </w:p>
    <w:p>
      <w:pPr/>
      <w:r>
        <w:rPr>
          <w:lang w:val="id_ID" w:bidi="id_ID"/>
        </w:rPr>
      </w:r>
      <w:r>
        <w:rPr>
          <w:lang w:val="id_ID" w:bidi="id_ID"/>
        </w:rPr>
        <w:t>Orang-orang datang dari berbagai daerah untuk mendengar Yesus.</w:t>
      </w:r>
    </w:p>
    <w:p>
      <w:pPr/>
      <w:r>
        <w:rPr>
          <w:lang w:val="id_ID" w:bidi="id_ID"/>
        </w:rPr>
      </w:r>
      <w:r>
        <w:rPr>
          <w:lang w:val="id_ID" w:bidi="id_ID"/>
        </w:rPr>
        <w:t xml:space="preserve">Penting untuk diingat bahwa daerah-daerah ini mencakup Yerusalem. Ini adalah ibu kota orang-orang Yahudi, di mana Bait Suci berada. Orang-orang juga datang dari sebuah daerah di mana tinggal orang-orang non-Yahudi. </w:t>
      </w:r>
    </w:p>
    <w:p>
      <w:pPr/>
      <w:r>
        <w:rPr>
          <w:lang w:val="id_ID" w:bidi="id_ID"/>
        </w:rPr>
      </w:r>
      <w:r>
        <w:rPr>
          <w:lang w:val="id_ID" w:bidi="id_ID"/>
        </w:rPr>
        <w:t>Banyak orang berusaha menyentuh Yesus karena kuasa penyembuhan keluar dari Yesus. Yesus menyembuhkan semua orang yang sakit. Yesus juga menyembuhkan orang-orang yang datang dengan roh-roh jahat.</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Dalam sesi ini, kelompok akan mendramatisir kisah tersebut.</w:t>
      </w:r>
    </w:p>
    <w:p>
      <w:pPr/>
      <w:r>
        <w:rPr>
          <w:lang w:val="id_ID" w:bidi="id_ID"/>
        </w:rPr>
      </w:r>
      <w:r>
        <w:rPr>
          <w:lang w:val="id_ID" w:bidi="id_ID"/>
        </w:rPr>
        <w:t>Kisah ini memiliki satu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Para rasul, atau 12 murid</w:t>
      </w:r>
    </w:p>
    <w:p>
      <w:pPr>
        <w:pStyle w:val="ListBullet"/>
        <w:spacing w:line="240" w:lineRule="auto"/>
        <w:ind w:left="720"/>
      </w:pPr>
      <w:r>
        <w:rPr>
          <w:lang w:val="id_ID" w:bidi="id_ID"/>
        </w:rPr>
      </w:r>
      <w:r>
        <w:rPr>
          <w:lang w:val="id_ID" w:bidi="id_ID"/>
        </w:rPr>
        <w:t>Kerumunan murid-murid-Nya yang turun dari gunung bersama Dia</w:t>
      </w:r>
    </w:p>
    <w:p>
      <w:pPr>
        <w:pStyle w:val="ListBullet"/>
        <w:spacing w:line="240" w:lineRule="auto"/>
        <w:ind w:left="720"/>
      </w:pPr>
      <w:r>
        <w:rPr>
          <w:lang w:val="id_ID" w:bidi="id_ID"/>
        </w:rPr>
      </w:r>
      <w:r>
        <w:rPr>
          <w:lang w:val="id_ID" w:bidi="id_ID"/>
        </w:rPr>
        <w:t>Kerumunan murid-murid-Nya menunggu Dia</w:t>
      </w:r>
    </w:p>
    <w:p>
      <w:pPr>
        <w:pStyle w:val="ListBullet"/>
        <w:spacing w:line="240" w:lineRule="auto"/>
        <w:ind w:left="720"/>
      </w:pPr>
      <w:r>
        <w:rPr>
          <w:lang w:val="id_ID" w:bidi="id_ID"/>
        </w:rPr>
      </w:r>
      <w:r>
        <w:rPr>
          <w:lang w:val="id_ID" w:bidi="id_ID"/>
        </w:rPr>
        <w:t>Ribuan orang</w:t>
      </w:r>
    </w:p>
    <w:p>
      <w:pPr/>
      <w:r>
        <w:rPr>
          <w:lang w:val="id_ID" w:bidi="id_ID"/>
        </w:rPr>
      </w:r>
      <w:r>
        <w:rPr>
          <w:lang w:val="id_ID" w:bidi="id_ID"/>
        </w:rPr>
        <w:t>Minta tim untuk memerankan kisah itu dua kali. Pertama, minta mereka memerankan kisah itu tanpa berhenti. Pada saat tim memerankan kisah itu untuk kedua kali, hentikan mereka pada titik yang berbeda dalam kisah tersebut.</w:t>
      </w:r>
    </w:p>
    <w:p>
      <w:pPr/>
      <w:r>
        <w:rPr>
          <w:lang w:val="id_ID" w:bidi="id_ID"/>
        </w:rPr>
      </w:r>
      <w:r>
        <w:rPr>
          <w:lang w:val="id_ID" w:bidi="id_ID"/>
        </w:rPr>
        <w:t>Ketika kelompok memerankan kisah itu untuk pertama kali, perhatikan dialog, alur, plot, dan kronologi kisah tersebut.</w:t>
      </w:r>
    </w:p>
    <w:p>
      <w:pPr/>
      <w:r>
        <w:rPr>
          <w:lang w:val="id_ID" w:bidi="id_ID"/>
        </w:rPr>
      </w:r>
      <w:r>
        <w:rPr>
          <w:lang w:val="id_ID" w:bidi="id_ID"/>
        </w:rPr>
        <w:t>Pastikan bahwa tim memerankan Yesus yang turun dari gunung.</w:t>
      </w:r>
    </w:p>
    <w:p>
      <w:pPr/>
      <w:r>
        <w:rPr>
          <w:lang w:val="id_ID" w:bidi="id_ID"/>
        </w:rPr>
      </w:r>
      <w:r>
        <w:rPr>
          <w:lang w:val="id_ID" w:bidi="id_ID"/>
        </w:rPr>
        <w:t xml:space="preserve">Pastikan untuk memerankan beberapa murid Yesus yang berjalan bersama Dia. Tunjukkan kerumunan murid-murid-Nya dan banyak orang yang datang dari seluruh Yudea. Banyak orang juga datang dari pantai Tirus dan Sidon, tempat di mana orang-orang non-Yahudi tinggal. </w:t>
      </w:r>
    </w:p>
    <w:p>
      <w:pPr/>
      <w:r>
        <w:rPr>
          <w:lang w:val="id_ID" w:bidi="id_ID"/>
        </w:rPr>
      </w:r>
      <w:r>
        <w:rPr>
          <w:lang w:val="id_ID" w:bidi="id_ID"/>
        </w:rPr>
        <w:t>Pastikan bahwa tim memerankan kerumunan murid-murid dan kerumunan besar dengan keinginan untuk mendengar Yesus. Perankan orang-orang sakit dalam kerumunan yang menyentuh Yesus untuk disembuhkan.</w:t>
      </w:r>
    </w:p>
    <w:p>
      <w:pPr/>
      <w:r>
        <w:rPr>
          <w:lang w:val="id_ID" w:bidi="id_ID"/>
        </w:rPr>
      </w:r>
      <w:r>
        <w:rPr>
          <w:lang w:val="id_ID" w:bidi="id_ID"/>
        </w:rPr>
        <w:t>Saat kelompok memerankan kisah ini untuk kedua kalinya, hentikan mereka pada titik-titik tertentu.</w:t>
      </w:r>
    </w:p>
    <w:p>
      <w:pPr/>
      <w:r>
        <w:rPr>
          <w:lang w:val="id_ID" w:bidi="id_ID"/>
        </w:rPr>
      </w:r>
      <w:r>
        <w:rPr>
          <w:lang w:val="id_ID" w:bidi="id_ID"/>
        </w:rPr>
        <w:t>Kisah ini memiliki satu adegan.</w:t>
      </w:r>
    </w:p>
    <w:p>
      <w:pPr/>
      <w:r>
        <w:rPr>
          <w:lang w:val="id_ID" w:bidi="id_ID"/>
        </w:rPr>
      </w:r>
      <w:r>
        <w:rPr>
          <w:lang w:val="id_ID" w:bidi="id_ID"/>
        </w:rPr>
        <w:t>Perankan Yesus yang turun yang dari gunung. Satu kerumunan besar datang untuk mendengar Yesus. Orang-orang ingin menyentuh Yesus agar disembuhkan. Yesus menyembuhkan orang-orang yang dirasuki roh-roh jahat.</w:t>
      </w:r>
    </w:p>
    <w:p>
      <w:pPr/>
      <w:r>
        <w:rPr>
          <w:lang w:val="id_ID" w:bidi="id_ID"/>
        </w:rPr>
      </w:r>
      <w:r>
        <w:rPr>
          <w:lang w:val="id_ID" w:bidi="id_ID"/>
        </w:rPr>
        <w:t>Hentikan adegannya: Tanyakan kepada para aktor yang memerankan rasul-rasul, ”Bagaimana perasaan Anda?” Anda mungkin mendengar hal-hal seperti, "Saya sangat senang belajar dari Yesus," "Saya bertanya-tanya apakah saya akan mampu untuk menyembuhkan orang-orang pada suatu hari," dan "Saya heran bahwa begitu banyak orang telah datang untuk mendengar Yesus." Tanyakan kepada para aktor yang memerankan kerumunan orang, "Bagaimana perasaan kalian?" Anda mungkin mendengar hal-hal seperti, "Saya tidak sabar untuk mendengar apa yang Yesus akan katakan", "Saya harap bisa menyentuh-Nya, saya perlu penyembuhan-Nya", "Saya sangat bersyukur karena Yesus meluangkan waktu untuk menyembuhkan saya.", dan "Saya bahagia karena saya bebas dari pengaruh jahat."</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 sekali dalam versi yang paling mudah dimengerti.</w:t>
      </w:r>
    </w:p>
    <w:p>
      <w:pPr/>
      <w:r>
        <w:rPr>
          <w:lang w:val="id_ID" w:bidi="id_ID"/>
        </w:rPr>
      </w:r>
      <w:r>
        <w:rPr>
          <w:lang w:val="id_ID" w:bidi="id_ID"/>
        </w:rPr>
        <w:t xml:space="preserve">Yesus turun dari gunung ke tempat yang rata di dekat </w:t>
      </w:r>
      <w:r>
        <w:rPr>
          <w:b/>
          <w:lang w:val="id_ID" w:bidi="id_ID"/>
        </w:rPr>
        <w:t>Danau Galilea</w:t>
      </w:r>
      <w:r>
        <w:rPr>
          <w:lang w:val="id_ID" w:bidi="id_ID"/>
        </w:rPr>
        <w:t xml:space="preserve">. </w:t>
      </w:r>
      <w:hyperlink r:id="rId143">
        <w:r>
          <w:rPr>
            <w:lang w:val="id_ID" w:bidi="id_ID"/>
          </w:rPr>
          <w:rPr>
            <w:color w:val="0000EE"/>
            <w:u w:val="single"/>
          </w:rPr>
          <w:t>Danau Galilea</w:t>
        </w:r>
      </w:hyperlink>
      <w:r>
        <w:rPr>
          <w:lang w:val="id_ID" w:bidi="id_ID"/>
        </w:rPr>
        <w:t xml:space="preserve"> terdapat di glosarium utama. Dalam konteks ini, </w:t>
      </w:r>
      <w:r>
        <w:rPr>
          <w:b/>
          <w:lang w:val="id_ID" w:bidi="id_ID"/>
        </w:rPr>
        <w:t>tempat datar</w:t>
      </w:r>
      <w:r>
        <w:rPr>
          <w:lang w:val="id_ID" w:bidi="id_ID"/>
        </w:rPr>
        <w:t xml:space="preserve"> berarti tanah yang rata di mana orang-orang dapat berkumpul dan duduk. Meskipun rata tempat ini mungkin masih terletak di satu daerah pegunungan.</w:t>
      </w:r>
    </w:p>
    <w:p>
      <w:pPr/>
      <w:r>
        <w:rPr>
          <w:lang w:val="id_ID" w:bidi="id_ID"/>
        </w:rPr>
      </w:r>
      <w:r>
        <w:rPr>
          <w:lang w:val="id_ID" w:bidi="id_ID"/>
        </w:rPr>
        <w:t>Berhenti dan tunjukkan kepada tim Anda gambar perbukitan yang mengelilingi Danau Galilea.</w:t>
      </w:r>
    </w:p>
    <w:p>
      <w:pPr/>
      <w:r>
        <w:rPr>
          <w:lang w:val="id_ID" w:bidi="id_ID"/>
        </w:rPr>
      </w:r>
      <w:r>
        <w:rPr>
          <w:lang w:val="id_ID" w:bidi="id_ID"/>
        </w:rPr>
        <w:t xml:space="preserve">Satu kerumunan orang sedang menunggu Yesus termasuk satu kelompok </w:t>
      </w:r>
      <w:r>
        <w:rPr>
          <w:b/>
          <w:lang w:val="id_ID" w:bidi="id_ID"/>
        </w:rPr>
        <w:t>murid-murid</w:t>
      </w:r>
      <w:r>
        <w:rPr>
          <w:lang w:val="id_ID" w:bidi="id_ID"/>
        </w:rPr>
        <w:t xml:space="preserve">, atau pengikut-pengikut Yesus. Pastikan untuk menggunakan kata yang sama untuk para murid seperti yang telah Anda lakukan di bagian-bagian sebelumnya. </w:t>
      </w:r>
      <w:hyperlink r:id="rId171">
        <w:r>
          <w:rPr>
            <w:lang w:val="id_ID" w:bidi="id_ID"/>
          </w:rPr>
          <w:rPr>
            <w:color w:val="0000EE"/>
            <w:u w:val="single"/>
          </w:rPr>
          <w:t>Murid-murid</w:t>
        </w:r>
      </w:hyperlink>
      <w:r>
        <w:rPr>
          <w:lang w:val="id_ID" w:bidi="id_ID"/>
        </w:rPr>
        <w:t xml:space="preserve"> terdapat di Glosarium Utama. Lukas mengatakan kepada kita bahwa orang-orang datang dari seluruh </w:t>
      </w:r>
      <w:r>
        <w:rPr>
          <w:b/>
          <w:lang w:val="id_ID" w:bidi="id_ID"/>
        </w:rPr>
        <w:t>Yudea</w:t>
      </w:r>
      <w:r>
        <w:rPr>
          <w:lang w:val="id_ID" w:bidi="id_ID"/>
        </w:rPr>
        <w:t xml:space="preserve">. Ini adalah satu istilah umum yang mengacu kepada tanah orang-orang Yahudi. Orang-orang datang dari </w:t>
      </w:r>
      <w:r>
        <w:rPr>
          <w:b/>
          <w:lang w:val="id_ID" w:bidi="id_ID"/>
        </w:rPr>
        <w:t>Yerusalem</w:t>
      </w:r>
      <w:r>
        <w:rPr>
          <w:lang w:val="id_ID" w:bidi="id_ID"/>
        </w:rPr>
        <w:t xml:space="preserve">. kota Ini adalah pusat keagamaan bagi orang-orang Yahudi di mana Bait Suci, atau tempat ibadah orang Yahudi, berada. </w:t>
      </w:r>
      <w:hyperlink r:id="rId21">
        <w:r>
          <w:rPr>
            <w:lang w:val="id_ID" w:bidi="id_ID"/>
          </w:rPr>
          <w:rPr>
            <w:color w:val="0000EE"/>
            <w:u w:val="single"/>
          </w:rPr>
          <w:t>Yerusalam</w:t>
        </w:r>
      </w:hyperlink>
      <w:r>
        <w:rPr>
          <w:lang w:val="id_ID" w:bidi="id_ID"/>
        </w:rPr>
        <w:t xml:space="preserve"> terdapat di Glosarium Utama. Orang-orang juga datang dari pantai </w:t>
      </w:r>
      <w:r>
        <w:rPr>
          <w:b/>
          <w:lang w:val="id_ID" w:bidi="id_ID"/>
        </w:rPr>
        <w:t>Tirus dan Sidon</w:t>
      </w:r>
      <w:r>
        <w:rPr>
          <w:lang w:val="id_ID" w:bidi="id_ID"/>
        </w:rPr>
        <w:t>. Ini adalah dua kota non-Yahudi yang terletak di pantai Laut Mediterania di sebelah utara Israel.</w:t>
      </w:r>
    </w:p>
    <w:p>
      <w:pPr/>
      <w:r>
        <w:rPr>
          <w:lang w:val="id_ID" w:bidi="id_ID"/>
        </w:rPr>
      </w:r>
      <w:r>
        <w:rPr>
          <w:lang w:val="id_ID" w:bidi="id_ID"/>
        </w:rPr>
        <w:t>Berhenti dan tunjukkan kepada para penerjemah di mana Tirus dan Sidon berada di peta. Renungkan betapa jauhnya orang-orang bepergian untuk mendengar dan disembuhkan oleh Yesus.</w:t>
      </w:r>
    </w:p>
    <w:p>
      <w:pPr/>
      <w:r>
        <w:rPr>
          <w:lang w:val="id_ID" w:bidi="id_ID"/>
        </w:rPr>
      </w:r>
      <w:r>
        <w:rPr>
          <w:lang w:val="id_ID" w:bidi="id_ID"/>
        </w:rPr>
        <w:t xml:space="preserve">Semua orang ingin menyentuh Yesus karena </w:t>
      </w:r>
      <w:r>
        <w:rPr>
          <w:b/>
          <w:lang w:val="id_ID" w:bidi="id_ID"/>
        </w:rPr>
        <w:t>ada kuasa yang berasal dari-Nya</w:t>
      </w:r>
      <w:r>
        <w:rPr>
          <w:lang w:val="id_ID" w:bidi="id_ID"/>
        </w:rPr>
        <w:t xml:space="preserve"> dan menyembuhkan mereka semua. Frasa ini menunjukkan mengapa orang-orang ingin menyentuh Yesus.</w:t>
      </w:r>
    </w:p>
    <w:p>
      <w:pPr/>
      <w:r>
        <w:rPr>
          <w:lang w:val="id_ID" w:bidi="id_ID"/>
        </w:rPr>
      </w:r>
      <w:r>
        <w:rPr>
          <w:lang w:val="id_ID" w:bidi="id_ID"/>
        </w:rPr>
        <w:t>Pastikan untuk tidak menerjemahkannya dengan cara yang menyiratkan Yesus kurang berkuasa setelah menyembuhkan seseorang. Jika tidak mungkin untuk mengatakan bahwa kuasa keluar dari Yesus, Anda bisa mengatakan sesuatu seperti, "Yesus dengan penuh kuasa menyembuhkan semua orang."</w:t>
      </w:r>
    </w:p>
    <w:p>
      <w:pPr/>
      <w:r>
        <w:rPr>
          <w:lang w:val="id_ID" w:bidi="id_ID"/>
        </w:rPr>
      </w:r>
      <w:r>
        <w:rPr>
          <w:lang w:val="id_ID" w:bidi="id_ID"/>
        </w:rPr>
        <w:t xml:space="preserve">Orang-orang yang ingin disembuhkan mencakup mereka yang </w:t>
      </w:r>
      <w:r>
        <w:rPr>
          <w:b/>
          <w:lang w:val="id_ID" w:bidi="id_ID"/>
        </w:rPr>
        <w:t>disiksa oleh roh-roh jahat</w:t>
      </w:r>
      <w:r>
        <w:rPr>
          <w:lang w:val="id_ID" w:bidi="id_ID"/>
        </w:rPr>
        <w:t xml:space="preserve">. Ini mengacu kepada orang-orang yang dikuasai oleh roh-roh jahat atau </w:t>
      </w:r>
      <w:hyperlink r:id="rId196">
        <w:r>
          <w:rPr>
            <w:lang w:val="id_ID" w:bidi="id_ID"/>
          </w:rPr>
          <w:rPr>
            <w:color w:val="0000EE"/>
            <w:u w:val="single"/>
          </w:rPr>
          <w:t>setan-setan</w:t>
        </w:r>
      </w:hyperlink>
      <w:r>
        <w:rPr>
          <w:lang w:val="id_ID" w:bidi="id_ID"/>
        </w:rPr>
        <w:t xml:space="preserve">. Roh-roh najis ini membuat orang-orang tidak layak untuk melayani Allah. Yesus menyembuhkan mereka dengan membebaskan mereka dari kuasa roh-roh jahat. Pastikan untuk menggunakan kata yang sama untuk roh-roh jahat seperti yang telah Anda lakukan di bagian-bagian sebelumnya. </w:t>
      </w:r>
      <w:hyperlink r:id="rId197">
        <w:r>
          <w:rPr>
            <w:lang w:val="id_ID" w:bidi="id_ID"/>
          </w:rPr>
          <w:rPr>
            <w:color w:val="0000EE"/>
            <w:u w:val="single"/>
          </w:rPr>
          <w:t>Roh jahat</w:t>
        </w:r>
      </w:hyperlink>
      <w:r>
        <w:rPr>
          <w:lang w:val="id_ID" w:bidi="id_ID"/>
        </w:rPr>
        <w:t xml:space="preserve"> terdapat di glosarium utama.</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 xml:space="preserve">Dengarkan rekaman nats ini dalam versi terjemahan yang paling mudah dimengerti. </w:t>
      </w:r>
    </w:p>
    <w:p>
      <w:pPr/>
      <w:r>
        <w:rPr>
          <w:lang w:val="id_ID" w:bidi="id_ID"/>
        </w:rPr>
      </w:r>
      <w:r>
        <w:rPr>
          <w:lang w:val="id_ID" w:bidi="id_ID"/>
        </w:rPr>
        <w:t xml:space="preserve">Dalam sesi ini, ceritakan kembali nats ini, secara berkelompok, dalam bahasa Anda sendiri. </w:t>
      </w:r>
    </w:p>
    <w:p>
      <w:pPr/>
      <w:r>
        <w:rPr>
          <w:lang w:val="id_ID" w:bidi="id_ID"/>
        </w:rPr>
      </w:r>
      <w:r>
        <w:rPr>
          <w:lang w:val="id_ID" w:bidi="id_ID"/>
        </w:rPr>
        <w:t xml:space="preserve">Pertama, seluruh kelompok harus berlatih menceritakan bagian itu dalam bahasa Anda sendiri. Ingatlah untuk memasukkan hal-hal yang Anda putuskan dalam langkah sebelumnya, seperti kronologi, kata, frasa, emosi, atau apa pun yang Anda diskusikan. </w:t>
      </w:r>
    </w:p>
    <w:p>
      <w:pPr/>
      <w:r>
        <w:rPr>
          <w:lang w:val="id_ID" w:bidi="id_ID"/>
        </w:rPr>
      </w:r>
      <w:r>
        <w:rPr>
          <w:lang w:val="id_ID" w:bidi="id_ID"/>
        </w:rPr>
        <w:t xml:space="preserve">Seorang anggota kelompok harus menyampaikan beberapa kalimat dari nats itu dan berhenti sejenak. Seorang anggota lain harus menceritakan bagian selanjutnya dari nats itu dan berhenti sejenak. Lakukan ini sampai kelompok itu telah menceritakan kembali semua nats tersebut. Anggota-anggota kelompok dapat saling memperbaiki dalam tahap ini. </w:t>
      </w:r>
    </w:p>
    <w:p>
      <w:pPr/>
      <w:r>
        <w:rPr>
          <w:lang w:val="id_ID" w:bidi="id_ID"/>
        </w:rPr>
      </w:r>
      <w:r>
        <w:rPr>
          <w:lang w:val="id_ID" w:bidi="id_ID"/>
        </w:rPr>
        <w:t xml:space="preserve">Hentikan sebentar rekaman suara ini di sini. </w:t>
      </w:r>
    </w:p>
    <w:p>
      <w:pPr/>
      <w:r>
        <w:rPr>
          <w:lang w:val="id_ID" w:bidi="id_ID"/>
        </w:rPr>
      </w:r>
      <w:r>
        <w:rPr>
          <w:lang w:val="id_ID" w:bidi="id_ID"/>
        </w:rPr>
        <w:t xml:space="preserve">Selanjutnya, setiap anggota kelompok harus menceritakan seluruh nats tersebut tanpa gangguan setidaknya satu kali. Seorang anggota kelompok dapat menggunakan benda apa saja, gerakan, atau papan cerita untuk membantu mereka mengingat bagian nats ayat-ayat Alkitab tersebut. </w:t>
      </w:r>
    </w:p>
    <w:p>
      <w:pPr/>
      <w:r>
        <w:rPr>
          <w:lang w:val="id_ID" w:bidi="id_ID"/>
        </w:rPr>
      </w:r>
      <w:r>
        <w:rPr>
          <w:lang w:val="id_ID" w:bidi="id_ID"/>
        </w:rPr>
        <w:t xml:space="preserve">Hentikan sebentar rekaman suara ini di sini. </w:t>
      </w:r>
    </w:p>
    <w:p>
      <w:pPr/>
      <w:r>
        <w:rPr>
          <w:lang w:val="id_ID" w:bidi="id_ID"/>
        </w:rPr>
      </w:r>
      <w:r>
        <w:rPr>
          <w:lang w:val="id_ID" w:bidi="id_ID"/>
        </w:rPr>
        <w:t xml:space="preserve">Selanjutnya, kelompok dapat memutuskan versi mana dari nats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sebentar rekaman suara ini di sini. </w:t>
      </w:r>
    </w:p>
    <w:p>
      <w:pPr/>
      <w:r>
        <w:rPr>
          <w:lang w:val="id_ID" w:bidi="id_ID"/>
        </w:rPr>
      </w:r>
      <w:r>
        <w:rPr>
          <w:lang w:val="id_ID" w:bidi="id_ID"/>
        </w:rPr>
        <w:t xml:space="preserve">Akhirnya, kelompok dapat menyusun versi akhir dari nats itu yang disetujui oleh semua anggota kelompok. Setiap anggota kelompok harus berlatih menceritakan versi akhir dari nats tersebut. </w:t>
      </w:r>
      <w:r>
        <w:rPr>
          <w:lang w:val="id_ID" w:bidi="id_ID"/>
        </w:rPr>
      </w:r>
      <w:r>
        <w:rPr>
          <w:lang w:val="id_ID" w:bidi="id_ID"/>
        </w:rPr>
      </w:r>
    </w:p>
    <w:p>
      <w:pPr/>
      <w:r>
        <w:rPr>
          <w:lang w:val="id_ID" w:bidi="id_ID"/>
        </w:rPr>
      </w:r>
    </w:p>
    <w:p>
      <w:pPr>
        <w:pStyle w:val="Heading2"/>
      </w:pPr>
      <w:r>
        <w:rPr>
          <w:lang w:val="id_ID" w:bidi="id_ID"/>
        </w:rPr>
        <w:t>Lukas 6:17–19</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198">
        <w:r>
          <w:rPr>
            <w:lang w:val="id_ID" w:bidi="id_ID"/>
          </w:rPr>
          <w:rPr>
            <w:color w:val="0000EE"/>
            <w:u w:val="single"/>
          </w:rPr>
          <w:t>Dengar dan Renungkan</w:t>
        </w:r>
      </w:hyperlink>
      <w:r>
        <w:rPr>
          <w:lang w:val="id_ID" w:bidi="id_ID"/>
        </w:rPr>
        <w:t xml:space="preserve"> (902 KB)</w:t>
      </w:r>
      <w:r>
        <w:rPr>
          <w:lang w:val="id_ID" w:bidi="id_ID"/>
        </w:rPr>
      </w:r>
    </w:p>
    <w:p>
      <w:pPr>
        <w:pStyle w:val="ListBullet"/>
        <w:spacing w:line="240" w:lineRule="auto"/>
        <w:ind w:left="720"/>
      </w:pPr>
      <w:r>
        <w:rPr>
          <w:lang w:val="id_ID" w:bidi="id_ID"/>
        </w:rPr>
      </w:r>
      <w:hyperlink r:id="rId199">
        <w:r>
          <w:rPr>
            <w:lang w:val="id_ID" w:bidi="id_ID"/>
          </w:rPr>
          <w:rPr>
            <w:color w:val="0000EE"/>
            <w:u w:val="single"/>
          </w:rPr>
          <w:t>Menyiapkan Panggung</w:t>
        </w:r>
      </w:hyperlink>
      <w:r>
        <w:rPr>
          <w:lang w:val="id_ID" w:bidi="id_ID"/>
        </w:rPr>
        <w:t xml:space="preserve"> (3.1 MB)</w:t>
      </w:r>
      <w:r>
        <w:rPr>
          <w:lang w:val="id_ID" w:bidi="id_ID"/>
        </w:rPr>
      </w:r>
    </w:p>
    <w:p>
      <w:pPr>
        <w:pStyle w:val="ListBullet"/>
        <w:spacing w:line="240" w:lineRule="auto"/>
        <w:ind w:left="720"/>
      </w:pPr>
      <w:r>
        <w:rPr>
          <w:lang w:val="id_ID" w:bidi="id_ID"/>
        </w:rPr>
      </w:r>
      <w:hyperlink r:id="rId200">
        <w:r>
          <w:rPr>
            <w:lang w:val="id_ID" w:bidi="id_ID"/>
          </w:rPr>
          <w:rPr>
            <w:color w:val="0000EE"/>
            <w:u w:val="single"/>
          </w:rPr>
          <w:t>Menjelaskan Adegan</w:t>
        </w:r>
      </w:hyperlink>
      <w:r>
        <w:rPr>
          <w:lang w:val="id_ID" w:bidi="id_ID"/>
        </w:rPr>
        <w:t xml:space="preserve"> (1.9 MB)</w:t>
      </w:r>
      <w:r>
        <w:rPr>
          <w:lang w:val="id_ID" w:bidi="id_ID"/>
        </w:rPr>
      </w:r>
    </w:p>
    <w:p>
      <w:pPr>
        <w:pStyle w:val="ListBullet"/>
        <w:spacing w:line="240" w:lineRule="auto"/>
        <w:ind w:left="720"/>
      </w:pPr>
      <w:r>
        <w:rPr>
          <w:lang w:val="id_ID" w:bidi="id_ID"/>
        </w:rPr>
      </w:r>
      <w:hyperlink r:id="rId201">
        <w:r>
          <w:rPr>
            <w:lang w:val="id_ID" w:bidi="id_ID"/>
          </w:rPr>
          <w:rPr>
            <w:color w:val="0000EE"/>
            <w:u w:val="single"/>
          </w:rPr>
          <w:t>Memperagakan Bacaan</w:t>
        </w:r>
      </w:hyperlink>
      <w:r>
        <w:rPr>
          <w:lang w:val="id_ID" w:bidi="id_ID"/>
        </w:rPr>
        <w:t xml:space="preserve"> (2.5 MB)</w:t>
      </w:r>
      <w:r>
        <w:rPr>
          <w:lang w:val="id_ID" w:bidi="id_ID"/>
        </w:rPr>
      </w:r>
    </w:p>
    <w:p>
      <w:pPr>
        <w:pStyle w:val="ListBullet"/>
        <w:spacing w:line="240" w:lineRule="auto"/>
        <w:ind w:left="720"/>
      </w:pPr>
      <w:r>
        <w:rPr>
          <w:lang w:val="id_ID" w:bidi="id_ID"/>
        </w:rPr>
      </w:r>
      <w:hyperlink r:id="rId202">
        <w:r>
          <w:rPr>
            <w:lang w:val="id_ID" w:bidi="id_ID"/>
          </w:rPr>
          <w:rPr>
            <w:color w:val="0000EE"/>
            <w:u w:val="single"/>
          </w:rPr>
          <w:t>Melengkapi yang Kurang</w:t>
        </w:r>
      </w:hyperlink>
      <w:r>
        <w:rPr>
          <w:lang w:val="id_ID" w:bidi="id_ID"/>
        </w:rPr>
        <w:t xml:space="preserve"> (2.5 MB)</w:t>
      </w:r>
      <w:r>
        <w:rPr>
          <w:lang w:val="id_ID" w:bidi="id_ID"/>
        </w:rPr>
      </w:r>
    </w:p>
    <w:p>
      <w:pPr>
        <w:pStyle w:val="ListBullet"/>
        <w:spacing w:line="240" w:lineRule="auto"/>
        <w:ind w:left="720"/>
      </w:pPr>
      <w:r>
        <w:rPr>
          <w:lang w:val="id_ID" w:bidi="id_ID"/>
        </w:rPr>
      </w:r>
      <w:hyperlink r:id="rId203">
        <w:r>
          <w:rPr>
            <w:lang w:val="id_ID" w:bidi="id_ID"/>
          </w:rPr>
          <w:rPr>
            <w:color w:val="0000EE"/>
            <w:u w:val="single"/>
          </w:rPr>
          <w:t>Menyampaikan Firman Tuhan</w:t>
        </w:r>
      </w:hyperlink>
      <w:r>
        <w:rPr>
          <w:lang w:val="id_ID" w:bidi="id_ID"/>
        </w:rPr>
        <w:t xml:space="preserve"> (1.9 MB)</w:t>
      </w:r>
      <w:r>
        <w:rPr>
          <w:lang w:val="id_ID" w:bidi="id_ID"/>
        </w:rPr>
      </w:r>
      <w:r>
        <w:rPr>
          <w:lang w:val="id_ID" w:bidi="id_ID"/>
        </w:rPr>
      </w:r>
      <w:r>
        <w:rPr>
          <w:lang w:val="id_ID" w:bidi="id_ID"/>
        </w:rPr>
      </w:r>
    </w:p>
    <w:p>
      <w:pPr/>
      <w:r>
        <w:rPr>
          <w:lang w:val="id_ID" w:bidi="id_ID"/>
        </w:rPr>
      </w:r>
    </w:p>
    <w:p>
      <w:pPr>
        <w:pStyle w:val="Heading2"/>
      </w:pPr>
      <w:r>
        <w:rPr>
          <w:lang w:val="id_ID" w:bidi="id_ID"/>
        </w:rPr>
        <w:t>Lukas 6:20–26</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 xml:space="preserve">Dengarkan Lukas 6:20–26 dan renungkan dalam hati Anda. Dengarkan teks sebanyak tiga kali (dalam tiga terjemahan yang berbeda, jika memungkinkan). Kemudian diskusikan pertanyaan berikut dalam kelompok: </w:t>
      </w:r>
    </w:p>
    <w:p>
      <w:pPr>
        <w:pStyle w:val="ListBullet"/>
        <w:spacing w:line="240" w:lineRule="auto"/>
        <w:ind w:left="720"/>
      </w:pPr>
      <w:r>
        <w:rPr>
          <w:lang w:val="id_ID" w:bidi="id_ID"/>
        </w:rPr>
      </w:r>
      <w:r>
        <w:rPr>
          <w:lang w:val="id_ID" w:bidi="id_ID"/>
        </w:rPr>
        <w:t xml:space="preserve">Apa yang Anda suka dalam kisah ini? </w:t>
      </w:r>
    </w:p>
    <w:p>
      <w:pPr>
        <w:pStyle w:val="ListBullet"/>
        <w:spacing w:line="240" w:lineRule="auto"/>
        <w:ind w:left="720"/>
      </w:pPr>
      <w:r>
        <w:rPr>
          <w:lang w:val="id_ID" w:bidi="id_ID"/>
        </w:rPr>
      </w:r>
      <w:r>
        <w:rPr>
          <w:lang w:val="id_ID" w:bidi="id_ID"/>
        </w:rPr>
        <w:t xml:space="preserve">Apa yang Anda tidak suka atau tidak mengerti? </w:t>
      </w:r>
    </w:p>
    <w:p>
      <w:pPr>
        <w:pStyle w:val="ListBullet"/>
        <w:spacing w:line="240" w:lineRule="auto"/>
        <w:ind w:left="720"/>
      </w:pPr>
      <w:r>
        <w:rPr>
          <w:lang w:val="id_ID" w:bidi="id_ID"/>
        </w:rPr>
      </w:r>
      <w:r>
        <w:rPr>
          <w:lang w:val="id_ID" w:bidi="id_ID"/>
        </w:rPr>
        <w:t xml:space="preserve">Apa yang diceritakan kisah ini tentang Yesus? </w:t>
      </w:r>
    </w:p>
    <w:p>
      <w:pPr>
        <w:pStyle w:val="ListBullet"/>
        <w:spacing w:line="240" w:lineRule="auto"/>
        <w:ind w:left="720"/>
      </w:pPr>
      <w:r>
        <w:rPr>
          <w:lang w:val="id_ID" w:bidi="id_ID"/>
        </w:rPr>
      </w:r>
      <w:r>
        <w:rPr>
          <w:lang w:val="id_ID" w:bidi="id_ID"/>
        </w:rPr>
        <w:t xml:space="preserve">Apa yang diceritakan kisah ini tentang orang-orang? </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Siapa kenalan Anda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sekali dalam versi yang paling mudah dimengerti.</w:t>
      </w:r>
    </w:p>
    <w:p>
      <w:pPr/>
      <w:r>
        <w:rPr>
          <w:lang w:val="id_ID" w:bidi="id_ID"/>
        </w:rPr>
      </w:r>
      <w:r>
        <w:rPr>
          <w:lang w:val="id_ID" w:bidi="id_ID"/>
        </w:rPr>
        <w:t xml:space="preserve">Yesus berada di sebuah gunung dekat Danau Galilea. Dia bersama 12 rasul atau utusan-utusan-Nya, dan murid-murid atau pengikut-pengikut-Nya. Satu kerumunan besar telah datang untuk mendengar Yesus mengajar. Yesus telah menyembuhkan banyak orang sakit dan menyembuhkan mereka yang memiliki roh-roh jahat. Banyak orang menyebut ajaran Yesus yang khusus ini "ucapan-ucapan bahagia," yang berarti berkat-berkat. </w:t>
      </w:r>
    </w:p>
    <w:p>
      <w:pPr/>
      <w:r>
        <w:rPr>
          <w:lang w:val="id_ID" w:bidi="id_ID"/>
        </w:rPr>
      </w:r>
      <w:r>
        <w:rPr>
          <w:lang w:val="id_ID" w:bidi="id_ID"/>
        </w:rPr>
        <w:t>Yesus berpaling kepada murid-murid-Nya dan mulai mengajar mereka. Kerumunan orang itu juga mendengarkan ucapan Yesus dan berpikir tentang apa artinya menjadi salah satu pengikut Yesus. Yesus memulai ucapan-Nya dan mengatakan kepada murid-murid-Nya bahwa Allah memberkati atau berkenan kepada mereka. Berbahagialah tidak mengacu kepada perasaan atau status keuangan. Namun, seseorang yang situasinya baik karena mengalami perkenanan Allah biasanya akan memiliki perasaan bahagia dan sukacita. Jangan menggunakan kata berbahagialah yang hanya berlaku untuk kemakmuran atau kesehatan. Ketika Yesus menggunakan kata "kamu," Dia sedang berbicara dalam pengertian yang umum. Yesus mengatakan orang-orang yang miskin, lapar, dan menangis itu berbahagia. Dia tidak bermaksud bahwa semua orang di kerumunan itu miskin, lapar, dan menangis.</w:t>
      </w:r>
    </w:p>
    <w:p>
      <w:pPr/>
      <w:r>
        <w:rPr>
          <w:lang w:val="id_ID" w:bidi="id_ID"/>
        </w:rPr>
      </w:r>
      <w:r>
        <w:rPr>
          <w:lang w:val="id_ID" w:bidi="id_ID"/>
        </w:rPr>
        <w:t>Berhenti dan diskusikan dengan tim Anda: Bagaimana Anda berbicara kepada beberapa orang pada satu waktu, tetapi tetap membuat pesan itu berlaku untuk setiap individu?</w:t>
      </w:r>
    </w:p>
    <w:p>
      <w:pPr/>
      <w:r>
        <w:rPr>
          <w:lang w:val="id_ID" w:bidi="id_ID"/>
        </w:rPr>
      </w:r>
      <w:r>
        <w:rPr>
          <w:lang w:val="id_ID" w:bidi="id_ID"/>
        </w:rPr>
        <w:t>Miskin mengacu kepada orang-orang yang tidak memiliki apa yang mereka butuhkan. Beberapa ahli juga berpikir bahwa miskin bisa ditafsirkan secara rohani. Dalam Perjanjian Lama, orang-orang menggunakan istilah miskin untuk menggambarkan seseorang yang tahu bahwa mereka membutuhkan Allah. Ketika Yesus mengatakan, "kamulah yang empunya kerajaan Allah," maksud-Nya mereka adalah warga kerajaan Allah. Yesus mengatakan kepada mereka bahwa jika mereka mengikut Yesus sebagai raja mereka dalam hati mereka, maka perkenanan Allah akan menyertai mereka. Jika mereka mengikut Yesus, meskipun mereka miskin, mereka akan menjadi kaya karena Allah berkenan kepada mereka dan mereka memiliki satu situasi yang baik.</w:t>
      </w:r>
    </w:p>
    <w:p>
      <w:pPr/>
      <w:r>
        <w:rPr>
          <w:lang w:val="id_ID" w:bidi="id_ID"/>
        </w:rPr>
      </w:r>
      <w:r>
        <w:rPr>
          <w:lang w:val="id_ID" w:bidi="id_ID"/>
        </w:rPr>
        <w:t>Berhenti dan diskusikan dengan tim Anda: Jenis miskin apakah yang Anda bicarakan dalam budaya Anda? Apakah orang-orang miskin hanya dalam uang, atau juga dalam hal-hal lain?" Bagaimana orang-orang miskin diperlakukan secara berbeda dari orang-orang kaya?</w:t>
      </w:r>
    </w:p>
    <w:p>
      <w:pPr/>
      <w:r>
        <w:rPr>
          <w:lang w:val="id_ID" w:bidi="id_ID"/>
        </w:rPr>
      </w:r>
      <w:r>
        <w:rPr>
          <w:lang w:val="id_ID" w:bidi="id_ID"/>
        </w:rPr>
        <w:t xml:space="preserve">Yesus mengatakan mereka yang lapar akan dikenyangkan. Beberapa ahli menafsirkan lapar dalam pengertian rohani yang berarti merindukan Allah dan hubungan yang baik dengan Dia. Dikenyangkan bisa berarti dipuaskan oleh Allah. Yesus mengatakan mereka kelak akan dipuaskan atau dikenyangkan, jadi mereka diberkati. </w:t>
      </w:r>
    </w:p>
    <w:p>
      <w:pPr/>
      <w:r>
        <w:rPr>
          <w:lang w:val="id_ID" w:bidi="id_ID"/>
        </w:rPr>
      </w:r>
      <w:r>
        <w:rPr>
          <w:lang w:val="id_ID" w:bidi="id_ID"/>
        </w:rPr>
        <w:t>Menangis mengungkapkan kesedihan. Yesus mengatakan mereka yang sekarang menangis kelak akan tertawa dengan sukacita karena mereka adalah satu bagian dari kerajaan Allah.</w:t>
      </w:r>
    </w:p>
    <w:p>
      <w:pPr/>
      <w:r>
        <w:rPr>
          <w:lang w:val="id_ID" w:bidi="id_ID"/>
        </w:rPr>
      </w:r>
      <w:r>
        <w:rPr>
          <w:lang w:val="id_ID" w:bidi="id_ID"/>
        </w:rPr>
        <w:t xml:space="preserve">Yesus mengatakan orang-orang yang dibenci karena mereka mengikut Dia adalah berbahagia. Yesus menyebut diri-Nya sebagai Anak Manusia. Ini adalah gelar yang digunakan untuk orang yang kepadanya Allah berikan segala kuasa dan otoritas. Yesus mengatakan Allah memberkati para pengikut-Nya ketika mereka tidak diterima atau dihina, walaupun mungkin tidak merasakan seperti itu. Ini penting bagi murid-murid Yesus yang terus-menerus menghadapi penghakiman dan kritik dari para pemimpin agama. Yesus mengatakan kepada para pengikut-Nya agar melompat kegirangan ketika mereka menderita, karena Allah akan menghormati kesetiaan mereka. </w:t>
      </w:r>
    </w:p>
    <w:p>
      <w:pPr/>
      <w:r>
        <w:rPr>
          <w:lang w:val="id_ID" w:bidi="id_ID"/>
        </w:rPr>
      </w:r>
      <w:r>
        <w:rPr>
          <w:lang w:val="id_ID" w:bidi="id_ID"/>
        </w:rPr>
        <w:t>Berhenti dan diskusikan dengan tim Anda: Jika budaya Anda tidak melompat untuk menunjukkan kebahagiaan, bagaimana Anda menggambarkan kebahagiaan yang ekstrem?</w:t>
      </w:r>
    </w:p>
    <w:p>
      <w:pPr/>
      <w:r>
        <w:rPr>
          <w:lang w:val="id_ID" w:bidi="id_ID"/>
        </w:rPr>
      </w:r>
      <w:r>
        <w:rPr>
          <w:lang w:val="id_ID" w:bidi="id_ID"/>
        </w:rPr>
        <w:t>Allah akan melakukannya dengan memberi kepada mereka upah yang besar di surga, atau di tempat di mana Allah tinggal. Yesus mengingatkan mereka bahwa para nabi juga dianiaya.</w:t>
      </w:r>
    </w:p>
    <w:p>
      <w:pPr/>
      <w:r>
        <w:rPr>
          <w:lang w:val="id_ID" w:bidi="id_ID"/>
        </w:rPr>
      </w:r>
      <w:r>
        <w:rPr>
          <w:lang w:val="id_ID" w:bidi="id_ID"/>
        </w:rPr>
        <w:t>Berhenti dan diskusikan dengan tim Anda: Penderitaan seperti apa yang dihadapi orang-orang percaya dalam budaya Anda?</w:t>
      </w:r>
    </w:p>
    <w:p>
      <w:pPr/>
      <w:r>
        <w:rPr>
          <w:lang w:val="id_ID" w:bidi="id_ID"/>
        </w:rPr>
      </w:r>
      <w:r>
        <w:rPr>
          <w:lang w:val="id_ID" w:bidi="id_ID"/>
        </w:rPr>
        <w:t>Yesus kemudian berbicara tentang empat celaka bagi orang-orang yang tidak mencari Allah. Keempat celaka itu adalah kebalikan dari empat berkat yang diucapkan Yesus sebelumnya. Ketika Yesus mengatakan "kamu," Dia terus berbicara dalam pengertian umum. Celakalah mengungkapkan kesusahan pada saat datangnya penghakiman Allah. Ini adalah peringatan bagi mereka yang kaya. Kaya tidak hanya berlaku untuk status keuangan. Ini juga dapat berarti mereka yang sombong, tidak jujur, atau yang menindas orang miskin. Yesus menggunakan ucapan-ucapan celaka ini sebagai peringatan bagi orang-orang bahwa mereka harus mengubah cara hidup mereka. Mengalami penghakiman dan murka Allah adalah kebalikan dari mengalami berkat-berkat Allah.</w:t>
      </w:r>
    </w:p>
    <w:p>
      <w:pPr/>
      <w:r>
        <w:rPr>
          <w:lang w:val="id_ID" w:bidi="id_ID"/>
        </w:rPr>
      </w:r>
      <w:r>
        <w:rPr>
          <w:lang w:val="id_ID" w:bidi="id_ID"/>
        </w:rPr>
        <w:t>Yesus memperingatkan orang-orang yang kaya, kenyang, tertawa, dan dipuji oleh orang lain. Orang kaya sudah memiliki kenyamanan mereka dalam kehidupan ini. Orang yang kenyang tidak lapar akan Allah untuk memuaskan mereka. Mereka yang tertawa sekarang tidak akan tertawa kelak saat penghakiman Allah datang. Mereka yang mencari persetujuan duniawi tidak mencari persetujuan Allah. Yesus membandingkan mereka dengan para nabi palsu yang dipuji oleh para leluhur orang Yahudi. Para nabi palsu mengatakan kepada orang-orang bahwa mereka memiliki pesan dari Allah, tetapi Allah tidak berfirman kepada mereka. Tetapi orang-orang menyukai apa yang mereka akan katakan dan mengatakan hal-hal baik tentang para nabi palsu. Yesus mengatakan mereka yang miskin, lapar, sedih, dan dibenci di bumi akan menemukan upah serta kelegaan mereka di surga.</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Dalam sesi ini, Anda akan membantu kelompok memvisualisasikan kisah ini. Anda akan membantu kelompok mendefinisikan adegan, latar, dan karakter dari kisah ini. </w:t>
      </w:r>
    </w:p>
    <w:p>
      <w:pPr/>
      <w:r>
        <w:rPr>
          <w:lang w:val="id_ID" w:bidi="id_ID"/>
        </w:rPr>
      </w:r>
      <w:r>
        <w:rPr>
          <w:lang w:val="id_ID" w:bidi="id_ID"/>
        </w:rPr>
        <w:t>Kisah ini memiliki dua adegan.</w:t>
      </w:r>
    </w:p>
    <w:p>
      <w:pPr/>
      <w:r>
        <w:rPr>
          <w:lang w:val="id_ID" w:bidi="id_ID"/>
        </w:rPr>
      </w:r>
      <w:r>
        <w:rPr>
          <w:b/>
          <w:lang w:val="id_ID" w:bidi="id_ID"/>
        </w:rPr>
        <w:t>Adegan pertama:</w:t>
      </w:r>
      <w:r>
        <w:rPr>
          <w:lang w:val="id_ID" w:bidi="id_ID"/>
        </w:rPr>
        <w:t xml:space="preserve"> Yesus berpaling kepada para murid dan mengatakan kepada mereka bahwa mereka diberkati dalam kesesakan. Yesus mengatakan kepada mereka bahwa ada upah yang menanti mereka di surga.</w:t>
      </w:r>
    </w:p>
    <w:p>
      <w:pPr/>
      <w:r>
        <w:rPr>
          <w:lang w:val="id_ID" w:bidi="id_ID"/>
        </w:rPr>
      </w:r>
      <w:r>
        <w:rPr>
          <w:b/>
          <w:lang w:val="id_ID" w:bidi="id_ID"/>
        </w:rPr>
        <w:t>Adegan kedua:</w:t>
      </w:r>
      <w:r>
        <w:rPr>
          <w:lang w:val="id_ID" w:bidi="id_ID"/>
        </w:rPr>
        <w:t xml:space="preserve"> Yesus terus berbicara tentang kesedihan yang menanti orang-orang yang telah memenuhi keinginan manusiawi mereka dengan melimpah.</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Para rasul, atau 12 pengikut terdekat</w:t>
      </w:r>
    </w:p>
    <w:p>
      <w:pPr>
        <w:pStyle w:val="ListBullet"/>
        <w:spacing w:line="240" w:lineRule="auto"/>
        <w:ind w:left="720"/>
      </w:pPr>
      <w:r>
        <w:rPr>
          <w:lang w:val="id_ID" w:bidi="id_ID"/>
        </w:rPr>
      </w:r>
      <w:r>
        <w:rPr>
          <w:lang w:val="id_ID" w:bidi="id_ID"/>
        </w:rPr>
        <w:t>Kerumunan murid-murid-Nya</w:t>
      </w:r>
    </w:p>
    <w:p>
      <w:pPr>
        <w:pStyle w:val="ListBullet"/>
        <w:spacing w:line="240" w:lineRule="auto"/>
        <w:ind w:left="720"/>
      </w:pPr>
      <w:r>
        <w:rPr>
          <w:lang w:val="id_ID" w:bidi="id_ID"/>
        </w:rPr>
      </w:r>
      <w:r>
        <w:rPr>
          <w:lang w:val="id_ID" w:bidi="id_ID"/>
        </w:rPr>
        <w:t>Banyak orang</w:t>
      </w:r>
    </w:p>
    <w:p>
      <w:pPr/>
      <w:r>
        <w:rPr>
          <w:lang w:val="id_ID" w:bidi="id_ID"/>
        </w:rPr>
      </w:r>
      <w:r>
        <w:rPr>
          <w:lang w:val="id_ID" w:bidi="id_ID"/>
        </w:rPr>
        <w:t xml:space="preserve">Dalam sesi ini, ambillah papan cerita kelompok, gambarlah, atau gunakan beberapa macam manipulasi (benda-benda yang dapat Anda pindahkan seperti batu, batang, mainan anak-anak) untuk memvisualisasikan kisah dan adegan di dalamnya. </w:t>
      </w:r>
    </w:p>
    <w:p>
      <w:pPr/>
      <w:r>
        <w:rPr>
          <w:lang w:val="id_ID" w:bidi="id_ID"/>
        </w:rPr>
      </w:r>
      <w:r>
        <w:rPr>
          <w:lang w:val="id_ID" w:bidi="id_ID"/>
        </w:rPr>
        <w:t xml:space="preserve">Penting untuk diingat bahwa Yesus berbicara kepada para murid-Nya sebagai satu cara untuk menyemangati mereka. Berkat-berkat itu adalah bagi mereka karena mereka adalah milik kerajaan Allah, yang artinya bahwa mereka adalah warga kerajaan Allah. Orang-orang di sekitar juga mendengarkan. Orang-orang ini mungkin akan menjadi pengikut-pengikut di kemudian hari. </w:t>
      </w:r>
    </w:p>
    <w:p>
      <w:pPr/>
      <w:r>
        <w:rPr>
          <w:lang w:val="id_ID" w:bidi="id_ID"/>
        </w:rPr>
      </w:r>
      <w:r>
        <w:rPr>
          <w:lang w:val="id_ID" w:bidi="id_ID"/>
        </w:rPr>
        <w:t>Yesus berpaling kepada para murid-Nya dan mengatakan kepada mereka tentang berkat-berkat yang akan mereka miliki di tengah kesesakan. Yesus memberi tahu bahwa di tengah kesesakan, mereka harus bahagia dan bersukacita. Ada upah yang besar yang menanti mereka di surga.</w:t>
      </w:r>
    </w:p>
    <w:p>
      <w:pPr/>
      <w:r>
        <w:rPr>
          <w:lang w:val="id_ID" w:bidi="id_ID"/>
        </w:rPr>
      </w:r>
      <w:r>
        <w:rPr>
          <w:lang w:val="id_ID" w:bidi="id_ID"/>
        </w:rPr>
        <w:t>Penting untuk diingat bahwa setelah Yesus memberi semangat para murid-Nya, Yesus berbicara kepada orang-orang yang tidak mencari Allah. Orang-orang ini memperoleh hal-hal tidak hanya untuk memenuhi kebutuhan mereka, tetapi memperolehnya dengan berlimpah untuk mereka nikmati. Orang-orang ini akan bersedih karena kebahagiaan mereka adalah sementara.</w:t>
      </w:r>
    </w:p>
    <w:p>
      <w:pPr/>
      <w:r>
        <w:rPr>
          <w:lang w:val="id_ID" w:bidi="id_ID"/>
        </w:rPr>
      </w:r>
      <w:r>
        <w:rPr>
          <w:lang w:val="id_ID" w:bidi="id_ID"/>
        </w:rPr>
        <w:t>Yesus berbicara kepada orang-orang yang mencari kepuasan diri dalam kekayaan, makanan, tawa, dan pujian dari orang lain. Yesus mengatakan kepada mereka bahwa semua hal yang membuat mereka bahagia akan berubah menjadi kesedihan. Yesus memperingatkan mereka tentang penghakiman Allah yang akan datang dengan mengatakan, "Celakalah kamu."</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Dalam sesi ini, kelompok akan mendramatisir kisah tersebut.</w:t>
      </w:r>
    </w:p>
    <w:p>
      <w:pPr/>
      <w:r>
        <w:rPr>
          <w:lang w:val="id_ID" w:bidi="id_ID"/>
        </w:rPr>
      </w:r>
      <w:r>
        <w:rPr>
          <w:lang w:val="id_ID" w:bidi="id_ID"/>
        </w:rPr>
        <w:t>Kisah ini memiliki dua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Rasul-rasul, atau 12 pengikut terdekat</w:t>
      </w:r>
    </w:p>
    <w:p>
      <w:pPr>
        <w:pStyle w:val="ListBullet"/>
        <w:spacing w:line="240" w:lineRule="auto"/>
        <w:ind w:left="720"/>
      </w:pPr>
      <w:r>
        <w:rPr>
          <w:lang w:val="id_ID" w:bidi="id_ID"/>
        </w:rPr>
      </w:r>
      <w:r>
        <w:rPr>
          <w:lang w:val="id_ID" w:bidi="id_ID"/>
        </w:rPr>
        <w:t xml:space="preserve">Kerumunan murid-murid-Nya </w:t>
      </w:r>
    </w:p>
    <w:p>
      <w:pPr>
        <w:pStyle w:val="ListBullet"/>
        <w:spacing w:line="240" w:lineRule="auto"/>
        <w:ind w:left="720"/>
      </w:pPr>
      <w:r>
        <w:rPr>
          <w:lang w:val="id_ID" w:bidi="id_ID"/>
        </w:rPr>
      </w:r>
      <w:r>
        <w:rPr>
          <w:lang w:val="id_ID" w:bidi="id_ID"/>
        </w:rPr>
        <w:t>Banyak orang.</w:t>
      </w:r>
    </w:p>
    <w:p>
      <w:pPr/>
      <w:r>
        <w:rPr>
          <w:lang w:val="id_ID" w:bidi="id_ID"/>
        </w:rPr>
      </w:r>
      <w:r>
        <w:rPr>
          <w:lang w:val="id_ID" w:bidi="id_ID"/>
        </w:rPr>
        <w:t xml:space="preserve">Minta tim untuk memerankan kisah itu dua kali. Pertama, minta mereka memerankan kisah itu tanpa berhenti. Pada saat tim memerankan kisah itu untuk kedua kalinya, hentikan mereka pada titik-titik yang berbeda dalam kisah tersebut. </w:t>
      </w:r>
    </w:p>
    <w:p>
      <w:pPr/>
      <w:r>
        <w:rPr>
          <w:lang w:val="id_ID" w:bidi="id_ID"/>
        </w:rPr>
      </w:r>
      <w:r>
        <w:rPr>
          <w:lang w:val="id_ID" w:bidi="id_ID"/>
        </w:rPr>
        <w:t>Ketika kelompok memerankan kisah itu untuk pertama kali, perhatikan dialog, alur, plot, dan kronologi kisah tersebut.</w:t>
      </w:r>
    </w:p>
    <w:p>
      <w:pPr/>
      <w:r>
        <w:rPr>
          <w:lang w:val="id_ID" w:bidi="id_ID"/>
        </w:rPr>
      </w:r>
      <w:r>
        <w:rPr>
          <w:lang w:val="id_ID" w:bidi="id_ID"/>
        </w:rPr>
        <w:t>Pastikan bahwa tim memerankan Yesus yang berbicara kepada murid-murid ketika Yesus menyebutkan berkat-berkat itu. Pastikan untuk memerankan bahwa kerumunan juga mendengarkan.</w:t>
      </w:r>
    </w:p>
    <w:p>
      <w:pPr/>
      <w:r>
        <w:rPr>
          <w:lang w:val="id_ID" w:bidi="id_ID"/>
        </w:rPr>
      </w:r>
      <w:r>
        <w:rPr>
          <w:lang w:val="id_ID" w:bidi="id_ID"/>
        </w:rPr>
        <w:t>Saat tim memerankan kisah ini untuk kedua kalinya, hentikan mereka pada titik-titik tertentu.</w:t>
      </w:r>
    </w:p>
    <w:p>
      <w:pPr/>
      <w:r>
        <w:rPr>
          <w:lang w:val="id_ID" w:bidi="id_ID"/>
        </w:rPr>
      </w:r>
      <w:r>
        <w:rPr>
          <w:lang w:val="id_ID" w:bidi="id_ID"/>
        </w:rPr>
        <w:t>Kisah ini memiliki dua adegan.</w:t>
      </w:r>
    </w:p>
    <w:p>
      <w:pPr/>
      <w:r>
        <w:rPr>
          <w:lang w:val="id_ID" w:bidi="id_ID"/>
        </w:rPr>
      </w:r>
      <w:r>
        <w:rPr>
          <w:lang w:val="id_ID" w:bidi="id_ID"/>
        </w:rPr>
        <w:t>Yesus berpaling kepada murid-murid-Nya dan mengatakan kepada mereka bahwa Allah memberkati mereka yang miskin karena mereka adalah milik kerajaan Allah. Allah memberkati mereka yang lapar karena mereka tidak akan lapar. Allah memberkati mereka yang menangis karena mereka akan bahagia. Yesus juga mengatakan kepada mereka tentang berkat yang menanti mereka di surga ketika orang-orang membenci mereka, tidak menerima mereka, menghina mereka, atau bahkan menyebut mereka jahat karena mereka mengikut Yesus. Yesus mengatakan kepada murid-murid-Nya agar bahagia ketika ini terjadi, karena ada upah yang besar yang menanti mereka di surga. Yesus mengingatkan mereka tentang bagaimana nabi-nabi zaman dahulu diperlakukan dengan buruk.</w:t>
      </w:r>
    </w:p>
    <w:p>
      <w:pPr/>
      <w:r>
        <w:rPr>
          <w:lang w:val="id_ID" w:bidi="id_ID"/>
        </w:rPr>
      </w:r>
      <w:r>
        <w:rPr>
          <w:lang w:val="id_ID" w:bidi="id_ID"/>
        </w:rPr>
        <w:t>Hentikan adegannya: Tanyakan kepada para aktor yang memerankan murid-murid ”Bagaimana perasaan kalian?” Anda mungkin mendengar hal-hal seperti, "Mengikuti Yesus itu sulit, tapi sepadan.", "Saya sudah merasa lapar dan sedih saat mengikut Yesus.", dan "Saya disemangati bahwa Allah akan memberi upah bagiku." Ulangi adegannya.</w:t>
      </w:r>
    </w:p>
    <w:p>
      <w:pPr/>
      <w:r>
        <w:rPr>
          <w:lang w:val="id_ID" w:bidi="id_ID"/>
        </w:rPr>
      </w:r>
      <w:r>
        <w:rPr>
          <w:lang w:val="id_ID" w:bidi="id_ID"/>
        </w:rPr>
        <w:t>Sekarang Yesus berpesan kepada orang-orang yang telah memenuhi keinginan manusiawi mereka alih-alih mencari Allah. Yesus mengatakan kepada orang-orang kaya bahwa kesedihan menanti mereka karena satu-satunya kebahagiaan yang mereka akan miliki adalah sekarang. Yesus mengatakan kepada orang-orang yang sekarang memiliki makanan lebih dari cukup dan yang makmur bahwa kesedihan menanti mereka di waktu yang akan datang. Waktu kelaparan akan mendatangi mereka. Yesus mengatakan kepada orang-orang yang sekarang tertawa bahwa kesedihan menanti mereka, karena tawa mereka akan menjadi kesedihan. Yesus memperingatkan orang-orang yang sekarang menerima pujian karena leluhur mereka juga memuji nabi-nabi palsu.</w:t>
      </w:r>
    </w:p>
    <w:p>
      <w:pPr/>
      <w:r>
        <w:rPr>
          <w:lang w:val="id_ID" w:bidi="id_ID"/>
        </w:rPr>
      </w:r>
      <w:r>
        <w:rPr>
          <w:lang w:val="id_ID" w:bidi="id_ID"/>
        </w:rPr>
        <w:t>Hentikan adegannya: Tanyakan kepada para aktor yang memerankan kerumunan orang, ”Bagaimana perasaan Anda?” Anda mungkin mendengar hal-hal seperti, "Tetapi saya suka hidup nyaman," "Bagaimana saya mencari Allah?" dan "Saya tersinggung."</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 ini satu kali dalam versi yang paling mudah dimengerti.</w:t>
      </w:r>
    </w:p>
    <w:p>
      <w:pPr/>
      <w:r>
        <w:rPr>
          <w:lang w:val="id_ID" w:bidi="id_ID"/>
        </w:rPr>
      </w:r>
      <w:r>
        <w:rPr>
          <w:lang w:val="id_ID" w:bidi="id_ID"/>
        </w:rPr>
        <w:t xml:space="preserve">Yesus berbicara kepada </w:t>
      </w:r>
      <w:r>
        <w:rPr>
          <w:b/>
          <w:lang w:val="id_ID" w:bidi="id_ID"/>
        </w:rPr>
        <w:t>murid-murid</w:t>
      </w:r>
      <w:r>
        <w:rPr>
          <w:lang w:val="id_ID" w:bidi="id_ID"/>
        </w:rPr>
        <w:t xml:space="preserve"> atau pengikut-pengikut-Nya. Pastikan untuk menerjemahkan murid-murid dengan cara yang sama seperti yang telah Anda lakukan sebelumnya. </w:t>
      </w:r>
      <w:hyperlink r:id="rId171">
        <w:r>
          <w:rPr>
            <w:lang w:val="id_ID" w:bidi="id_ID"/>
          </w:rPr>
          <w:rPr>
            <w:color w:val="0000EE"/>
            <w:u w:val="single"/>
          </w:rPr>
          <w:t>Murid-murid</w:t>
        </w:r>
      </w:hyperlink>
      <w:r>
        <w:rPr>
          <w:lang w:val="id_ID" w:bidi="id_ID"/>
        </w:rPr>
        <w:t xml:space="preserve"> dapat ditemukan dalam Glosarium Utama. Yesus mengatakan kepada mereka bahwa mereka </w:t>
      </w:r>
      <w:r>
        <w:rPr>
          <w:b/>
          <w:lang w:val="id_ID" w:bidi="id_ID"/>
        </w:rPr>
        <w:t>diberkati</w:t>
      </w:r>
      <w:r>
        <w:rPr>
          <w:lang w:val="id_ID" w:bidi="id_ID"/>
        </w:rPr>
        <w:t xml:space="preserve"> atau dikenan oleh Allah. </w:t>
      </w:r>
      <w:hyperlink r:id="rId204">
        <w:r>
          <w:rPr>
            <w:lang w:val="id_ID" w:bidi="id_ID"/>
          </w:rPr>
          <w:rPr>
            <w:color w:val="0000EE"/>
            <w:u w:val="single"/>
          </w:rPr>
          <w:t>Diberkati</w:t>
        </w:r>
      </w:hyperlink>
      <w:r>
        <w:rPr>
          <w:lang w:val="id_ID" w:bidi="id_ID"/>
        </w:rPr>
        <w:t xml:space="preserve"> terdapat di Glosarium Utama. Yesus mengatakan kepada mereka yang miskin, "</w:t>
      </w:r>
      <w:r>
        <w:rPr>
          <w:b/>
          <w:lang w:val="id_ID" w:bidi="id_ID"/>
        </w:rPr>
        <w:t>Engkaulah yang empunya Kerajaan Allah</w:t>
      </w:r>
      <w:r>
        <w:rPr>
          <w:lang w:val="id_ID" w:bidi="id_ID"/>
        </w:rPr>
        <w:t xml:space="preserve">." Allah berkenan kepada seseorang membuat mereka kaya. Ini berarti mereka adalah warga kerajaan Allah dan akan mewarisi semua berkat yang menyertainya. Kerajaan Allah mengacu pada relasi mereka dengan Allah. Allah memedulikan dan melindungi umat-Nya sebagai raja mereka. Orang-orang taat, percaya, dan tunduk kepada-Nya sebagai raja mereka. </w:t>
      </w:r>
      <w:hyperlink r:id="rId205">
        <w:r>
          <w:rPr>
            <w:lang w:val="id_ID" w:bidi="id_ID"/>
          </w:rPr>
          <w:rPr>
            <w:color w:val="0000EE"/>
            <w:u w:val="single"/>
          </w:rPr>
          <w:t>Kerajaan Allah</w:t>
        </w:r>
      </w:hyperlink>
      <w:r>
        <w:rPr>
          <w:lang w:val="id_ID" w:bidi="id_ID"/>
        </w:rPr>
        <w:t xml:space="preserve"> bisa ditemukan dalam Glosarium Utama. </w:t>
      </w:r>
    </w:p>
    <w:p>
      <w:pPr/>
      <w:r>
        <w:rPr>
          <w:lang w:val="id_ID" w:bidi="id_ID"/>
        </w:rPr>
      </w:r>
      <w:r>
        <w:rPr>
          <w:lang w:val="id_ID" w:bidi="id_ID"/>
        </w:rPr>
        <w:t xml:space="preserve">Ketika Yesus berbicara tentang </w:t>
      </w:r>
      <w:r>
        <w:rPr>
          <w:b/>
          <w:lang w:val="id_ID" w:bidi="id_ID"/>
        </w:rPr>
        <w:t>mereka yang sekarang menangis</w:t>
      </w:r>
      <w:r>
        <w:rPr>
          <w:lang w:val="id_ID" w:bidi="id_ID"/>
        </w:rPr>
        <w:t>, maksud-Nya mereka yang sedih atau menunjukkan kesedihan. Dia mengatakan kepada mereka bahwa mereka diberkati dan kelak akan tertawa karena mereka adalah milik kerajaan Allah.</w:t>
      </w:r>
    </w:p>
    <w:p>
      <w:pPr/>
      <w:r>
        <w:rPr>
          <w:lang w:val="id_ID" w:bidi="id_ID"/>
        </w:rPr>
      </w:r>
      <w:r>
        <w:rPr>
          <w:lang w:val="id_ID" w:bidi="id_ID"/>
        </w:rPr>
        <w:t xml:space="preserve">Yesus mengatakan kepada murid-murid-Nya bahwa mereka diberkati ketika orang-orang </w:t>
      </w:r>
      <w:r>
        <w:rPr>
          <w:b/>
          <w:lang w:val="id_ID" w:bidi="id_ID"/>
        </w:rPr>
        <w:t>menolak namamu sebagai kejahatan</w:t>
      </w:r>
      <w:r>
        <w:rPr>
          <w:lang w:val="id_ID" w:bidi="id_ID"/>
        </w:rPr>
        <w:t xml:space="preserve">. Maksud frasa ini adalah berbicara melawan seseorang dengan cara yang membahayakan dia atau reputasinya. Dalam budaya Yahudi, nama seseorang mewakili orang itu sendiri. Yesus mengatakan bahwa mereka akan ditolak karena mereka mengikut </w:t>
      </w:r>
      <w:r>
        <w:rPr>
          <w:b/>
          <w:lang w:val="id_ID" w:bidi="id_ID"/>
        </w:rPr>
        <w:t>Anak Manusia</w:t>
      </w:r>
      <w:r>
        <w:rPr>
          <w:lang w:val="id_ID" w:bidi="id_ID"/>
        </w:rPr>
        <w:t xml:space="preserve">. Ini adalah gelar yang digunakan Yesus untuk menunjukkan diri-Nya sendiri. Pastikan untuk menggunakan terjemahan yang sama untuk Anak Manusia seperti yang Anda lakukan di bagian-bagian sebelumnya. </w:t>
      </w:r>
      <w:hyperlink r:id="rId164">
        <w:r>
          <w:rPr>
            <w:lang w:val="id_ID" w:bidi="id_ID"/>
          </w:rPr>
          <w:rPr>
            <w:color w:val="0000EE"/>
            <w:u w:val="single"/>
          </w:rPr>
          <w:t>Anak Manusia</w:t>
        </w:r>
      </w:hyperlink>
      <w:r>
        <w:rPr>
          <w:lang w:val="id_ID" w:bidi="id_ID"/>
        </w:rPr>
        <w:t xml:space="preserve"> bisa ditemukan dalam Glosarium Utama. </w:t>
      </w:r>
    </w:p>
    <w:p>
      <w:pPr/>
      <w:r>
        <w:rPr>
          <w:lang w:val="id_ID" w:bidi="id_ID"/>
        </w:rPr>
      </w:r>
      <w:r>
        <w:rPr>
          <w:lang w:val="id_ID" w:bidi="id_ID"/>
        </w:rPr>
        <w:t xml:space="preserve">Yesus mengatakan kepada murid-murid-Nya bahwa mereka harus bahagia dan melompat kegirangan ketika mereka dianiaya. </w:t>
      </w:r>
      <w:r>
        <w:rPr>
          <w:b/>
          <w:lang w:val="id_ID" w:bidi="id_ID"/>
        </w:rPr>
        <w:t>Melompat kegirangan</w:t>
      </w:r>
      <w:r>
        <w:rPr>
          <w:lang w:val="id_ID" w:bidi="id_ID"/>
        </w:rPr>
        <w:t xml:space="preserve"> berarti melompat naik dan turun karena bahagia.</w:t>
      </w:r>
    </w:p>
    <w:p>
      <w:pPr/>
      <w:r>
        <w:rPr>
          <w:lang w:val="id_ID" w:bidi="id_ID"/>
        </w:rPr>
      </w:r>
      <w:r>
        <w:rPr>
          <w:lang w:val="id_ID" w:bidi="id_ID"/>
        </w:rPr>
        <w:t xml:space="preserve">Yesus mengatakan bahwa mereka harus gembira ketika mereka diperlakukan buruk karena mereka akan menerima </w:t>
      </w:r>
      <w:r>
        <w:rPr>
          <w:b/>
          <w:lang w:val="id_ID" w:bidi="id_ID"/>
        </w:rPr>
        <w:t>pahala</w:t>
      </w:r>
      <w:r>
        <w:rPr>
          <w:lang w:val="id_ID" w:bidi="id_ID"/>
        </w:rPr>
        <w:t xml:space="preserve"> di surga. Pahala adalah sesuatu yang baik yang diberikan kepada orang-orang karena apa yang telah mereka lakukan. Dalam konteks ini, pahala berarti dihormati oleh Allah karena mengikut Yesus. </w:t>
      </w:r>
      <w:r>
        <w:rPr>
          <w:b/>
          <w:lang w:val="id_ID" w:bidi="id_ID"/>
        </w:rPr>
        <w:t>Surga</w:t>
      </w:r>
      <w:r>
        <w:rPr>
          <w:lang w:val="id_ID" w:bidi="id_ID"/>
        </w:rPr>
        <w:t xml:space="preserve"> merujuk ke tempat di mana Allah tinggal. Pastikan untuk menerjemahkannya dengan cara yang sama seperti yang telah Anda lakukan sebelumnya. </w:t>
      </w:r>
      <w:hyperlink r:id="rId68">
        <w:r>
          <w:rPr>
            <w:lang w:val="id_ID" w:bidi="id_ID"/>
          </w:rPr>
          <w:rPr>
            <w:color w:val="0000EE"/>
            <w:u w:val="single"/>
          </w:rPr>
          <w:t>Surga</w:t>
        </w:r>
      </w:hyperlink>
      <w:r>
        <w:rPr>
          <w:lang w:val="id_ID" w:bidi="id_ID"/>
        </w:rPr>
        <w:t xml:space="preserve"> terdapat di Glosarium Utama. </w:t>
      </w:r>
    </w:p>
    <w:p>
      <w:pPr/>
      <w:r>
        <w:rPr>
          <w:lang w:val="id_ID" w:bidi="id_ID"/>
        </w:rPr>
      </w:r>
      <w:r>
        <w:rPr>
          <w:lang w:val="id_ID" w:bidi="id_ID"/>
        </w:rPr>
        <w:t xml:space="preserve">Yesus mengatakan kepada murid-murid-Nya bahwa begitulah cara </w:t>
      </w:r>
      <w:r>
        <w:rPr>
          <w:b/>
          <w:lang w:val="id_ID" w:bidi="id_ID"/>
        </w:rPr>
        <w:t>leluhur mereka memperlakukan para nabi</w:t>
      </w:r>
      <w:r>
        <w:rPr>
          <w:lang w:val="id_ID" w:bidi="id_ID"/>
        </w:rPr>
        <w:t xml:space="preserve">. Ini sekadar berarti bahwa para leluhur orang-orang itu juga menganiaya para nabi. Yesus mengatakan bahwa orang-orang yang menganiaya mereka membuktikan bahwa mereka adalah pengikut-pengikut Allah yang sejati sebagaimana para </w:t>
      </w:r>
      <w:r>
        <w:rPr>
          <w:b/>
          <w:lang w:val="id_ID" w:bidi="id_ID"/>
        </w:rPr>
        <w:t>nabi</w:t>
      </w:r>
      <w:r>
        <w:rPr>
          <w:lang w:val="id_ID" w:bidi="id_ID"/>
        </w:rPr>
        <w:t xml:space="preserve">. Terjemahkan nabi-nabi dengan cara yang sama seperti yang telah Anda lakukan sebelumnya. </w:t>
      </w:r>
      <w:hyperlink r:id="rId63">
        <w:r>
          <w:rPr>
            <w:lang w:val="id_ID" w:bidi="id_ID"/>
          </w:rPr>
          <w:rPr>
            <w:color w:val="0000EE"/>
            <w:u w:val="single"/>
          </w:rPr>
          <w:t>Nabi</w:t>
        </w:r>
      </w:hyperlink>
      <w:r>
        <w:rPr>
          <w:lang w:val="id_ID" w:bidi="id_ID"/>
        </w:rPr>
        <w:t xml:space="preserve"> bisa ditemukan dalam Glosarium Utama.</w:t>
      </w:r>
    </w:p>
    <w:p>
      <w:pPr/>
      <w:r>
        <w:rPr>
          <w:lang w:val="id_ID" w:bidi="id_ID"/>
        </w:rPr>
      </w:r>
      <w:r>
        <w:rPr>
          <w:lang w:val="id_ID" w:bidi="id_ID"/>
        </w:rPr>
        <w:t xml:space="preserve">Setelah mengatakan kepada mereka bagaimana mereka diberkati, Yesus kemudian berbicara tentang celaka. </w:t>
      </w:r>
      <w:r>
        <w:rPr>
          <w:b/>
          <w:lang w:val="id_ID" w:bidi="id_ID"/>
        </w:rPr>
        <w:t>Celaka</w:t>
      </w:r>
      <w:r>
        <w:rPr>
          <w:lang w:val="id_ID" w:bidi="id_ID"/>
        </w:rPr>
        <w:t xml:space="preserve"> menggambarkan situasi kesusahan. Yesus tidak meminta Allah untuk mengutuk orang-orang, tetapi Dia memperingatkan orang-orang bahwa hukuman Allah akan datang. Yesus memperingatkan orang-orang untuk mengubah cara-cara mereka.</w:t>
      </w:r>
    </w:p>
    <w:p>
      <w:pPr/>
      <w:r>
        <w:rPr>
          <w:lang w:val="id_ID" w:bidi="id_ID"/>
        </w:rPr>
      </w:r>
      <w:r>
        <w:rPr>
          <w:lang w:val="id_ID" w:bidi="id_ID"/>
        </w:rPr>
        <w:t>Anda bisa mengungkapkannya dalam bahasa Anda dengan cara yang alami. Ini bisa jadi satu kata atau satu frasa pendek yang menyampaikan duka atau kesedihan. Contohnya mungkin adalah, "Betapa besar kesedihan yang menanti kamu."</w:t>
      </w:r>
    </w:p>
    <w:p>
      <w:pPr/>
      <w:r>
        <w:rPr>
          <w:lang w:val="id_ID" w:bidi="id_ID"/>
        </w:rPr>
      </w:r>
      <w:r>
        <w:rPr>
          <w:lang w:val="id_ID" w:bidi="id_ID"/>
        </w:rPr>
        <w:t xml:space="preserve">Yesus memperingatkan mereka </w:t>
      </w:r>
      <w:r>
        <w:rPr>
          <w:b/>
          <w:lang w:val="id_ID" w:bidi="id_ID"/>
        </w:rPr>
        <w:t>yang kaya</w:t>
      </w:r>
      <w:r>
        <w:rPr>
          <w:lang w:val="id_ID" w:bidi="id_ID"/>
        </w:rPr>
        <w:t xml:space="preserve">. Ini diterjemahkan sebagai mereka yang kaya. Mereka memiliki lebih banyak daripada yang mereka butuhkan. Biasanya, orang-orang kaya memiliki pengaruh dan hak istimewa yang besar. Yesus mengatakan bahwa mereka yang kaya, yang bergantung pada kekayaan mereka alih-alih kepada Allah, telah menerima semua kenyamanan yang akan mereka dapatkan. Yesus mengatakan bahwa </w:t>
      </w:r>
      <w:r>
        <w:rPr>
          <w:b/>
          <w:lang w:val="id_ID" w:bidi="id_ID"/>
        </w:rPr>
        <w:t>engkau telah menerima kenyamananmu</w:t>
      </w:r>
      <w:r>
        <w:rPr>
          <w:lang w:val="id_ID" w:bidi="id_ID"/>
        </w:rPr>
        <w:t>. Yesus menunjukkan bahwa orang-orang kaya di bumi memiliki kehidupan yang mudah dan menyenangkan. Allah tidak akan memberi mereka kenyamanan ini di surga.</w:t>
      </w:r>
    </w:p>
    <w:p>
      <w:pPr/>
      <w:r>
        <w:rPr>
          <w:lang w:val="id_ID" w:bidi="id_ID"/>
        </w:rPr>
      </w:r>
      <w:r>
        <w:rPr>
          <w:lang w:val="id_ID" w:bidi="id_ID"/>
        </w:rPr>
        <w:t xml:space="preserve">Yesus mengatakan bahwa orang-orang berbicara baik tentang </w:t>
      </w:r>
      <w:r>
        <w:rPr>
          <w:b/>
          <w:lang w:val="id_ID" w:bidi="id_ID"/>
        </w:rPr>
        <w:t>nabi-nabi palsu</w:t>
      </w:r>
      <w:r>
        <w:rPr>
          <w:lang w:val="id_ID" w:bidi="id_ID"/>
        </w:rPr>
        <w:t>. Nabi palsu adalah orang yang mengatakan bahwa mereka menyampaikan pesan dari Allah, tetapi Allah sebenarnya tidak berbicara kepada mereka. Mereka bukan nabi yang sebenarnya. Pastikan untuk menerjemahkan nabi dengan cara yang sama seperti yang telah Anda lakukan di bagian-bagian sebelumnya.</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 xml:space="preserve">Dengarkan rekaman nats ini dalam versi terjemahan yang paling mudah dimengerti. </w:t>
      </w:r>
    </w:p>
    <w:p>
      <w:pPr/>
      <w:r>
        <w:rPr>
          <w:lang w:val="id_ID" w:bidi="id_ID"/>
        </w:rPr>
      </w:r>
      <w:r>
        <w:rPr>
          <w:lang w:val="id_ID" w:bidi="id_ID"/>
        </w:rPr>
        <w:t xml:space="preserve">Dalam sesi ini, ceritakan kembali nats ini, secara berkelompok, dalam bahasa Anda sendiri. </w:t>
      </w:r>
    </w:p>
    <w:p>
      <w:pPr/>
      <w:r>
        <w:rPr>
          <w:lang w:val="id_ID" w:bidi="id_ID"/>
        </w:rPr>
      </w:r>
      <w:r>
        <w:rPr>
          <w:lang w:val="id_ID" w:bidi="id_ID"/>
        </w:rPr>
        <w:t xml:space="preserve">Pertama, seluruh kelompok harus berlatih menceritakan bagian itu dalam bahasa Anda sendiri. Ingatlah untuk memasukkan hal-hal yang Anda putuskan dalam langkah sebelumnya, seperti kronologi, kata, frasa, emosi, atau apa pun yang Anda diskusikan. </w:t>
      </w:r>
    </w:p>
    <w:p>
      <w:pPr/>
      <w:r>
        <w:rPr>
          <w:lang w:val="id_ID" w:bidi="id_ID"/>
        </w:rPr>
      </w:r>
      <w:r>
        <w:rPr>
          <w:lang w:val="id_ID" w:bidi="id_ID"/>
        </w:rPr>
        <w:t xml:space="preserve">Seorang anggota kelompok harus menyampaikan beberapa kalimat dari nats itu dan berhenti sejenak. Seorang anggota lain harus menceritakan bagian selanjutnya dari nats itu dan berhenti sejenak. Lakukan ini sampai kelompok itu telah menceritakan kembali semua nats tersebut. Anggota-anggota kelompok dapat saling memperbaiki dalam tahap ini. </w:t>
      </w:r>
    </w:p>
    <w:p>
      <w:pPr/>
      <w:r>
        <w:rPr>
          <w:lang w:val="id_ID" w:bidi="id_ID"/>
        </w:rPr>
      </w:r>
      <w:r>
        <w:rPr>
          <w:lang w:val="id_ID" w:bidi="id_ID"/>
        </w:rPr>
        <w:t xml:space="preserve">Hentikan sebentar rekaman suara ini di sini. </w:t>
      </w:r>
    </w:p>
    <w:p>
      <w:pPr/>
      <w:r>
        <w:rPr>
          <w:lang w:val="id_ID" w:bidi="id_ID"/>
        </w:rPr>
      </w:r>
      <w:r>
        <w:rPr>
          <w:lang w:val="id_ID" w:bidi="id_ID"/>
        </w:rPr>
        <w:t xml:space="preserve">Selanjutnya, setiap anggota kelompok harus menceritakan seluruh nats tersebut tanpa gangguan setidaknya satu kali. Seorang anggota kelompok dapat menggunakan benda apa saja, gerakan, atau papan cerita untuk membantu mereka mengingat bagian nats ayat-ayat Alkitab tersebut. </w:t>
      </w:r>
    </w:p>
    <w:p>
      <w:pPr/>
      <w:r>
        <w:rPr>
          <w:lang w:val="id_ID" w:bidi="id_ID"/>
        </w:rPr>
      </w:r>
      <w:r>
        <w:rPr>
          <w:lang w:val="id_ID" w:bidi="id_ID"/>
        </w:rPr>
        <w:t xml:space="preserve">Hentikan sebentar rekaman suara ini di sini. </w:t>
      </w:r>
    </w:p>
    <w:p>
      <w:pPr/>
      <w:r>
        <w:rPr>
          <w:lang w:val="id_ID" w:bidi="id_ID"/>
        </w:rPr>
      </w:r>
      <w:r>
        <w:rPr>
          <w:lang w:val="id_ID" w:bidi="id_ID"/>
        </w:rPr>
        <w:t xml:space="preserve">Selanjutnya, kelompok dapat memutuskan versi mana dari nats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sebentar rekaman suara ini di sini. </w:t>
      </w:r>
    </w:p>
    <w:p>
      <w:pPr/>
      <w:r>
        <w:rPr>
          <w:lang w:val="id_ID" w:bidi="id_ID"/>
        </w:rPr>
      </w:r>
      <w:r>
        <w:rPr>
          <w:lang w:val="id_ID" w:bidi="id_ID"/>
        </w:rPr>
        <w:t xml:space="preserve">Akhirnya, kelompok dapat menyusun versi akhir dari nats itu yang disetujui oleh semua anggota kelompok. Setiap anggota kelompok harus berlatih menceritakan versi akhir dari nats tersebut. </w:t>
      </w:r>
      <w:r>
        <w:rPr>
          <w:lang w:val="id_ID" w:bidi="id_ID"/>
        </w:rPr>
      </w:r>
      <w:r>
        <w:rPr>
          <w:lang w:val="id_ID" w:bidi="id_ID"/>
        </w:rPr>
      </w:r>
    </w:p>
    <w:p>
      <w:pPr/>
      <w:r>
        <w:rPr>
          <w:lang w:val="id_ID" w:bidi="id_ID"/>
        </w:rPr>
      </w:r>
    </w:p>
    <w:p>
      <w:pPr>
        <w:pStyle w:val="Heading2"/>
      </w:pPr>
      <w:r>
        <w:rPr>
          <w:lang w:val="id_ID" w:bidi="id_ID"/>
        </w:rPr>
        <w:t>Lukas 6:20–26</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206">
        <w:r>
          <w:rPr>
            <w:lang w:val="id_ID" w:bidi="id_ID"/>
          </w:rPr>
          <w:rPr>
            <w:color w:val="0000EE"/>
            <w:u w:val="single"/>
          </w:rPr>
          <w:t>Dengar dan Renungkan</w:t>
        </w:r>
      </w:hyperlink>
      <w:r>
        <w:rPr>
          <w:lang w:val="id_ID" w:bidi="id_ID"/>
        </w:rPr>
        <w:t xml:space="preserve"> (538 KB)</w:t>
      </w:r>
      <w:r>
        <w:rPr>
          <w:lang w:val="id_ID" w:bidi="id_ID"/>
        </w:rPr>
      </w:r>
    </w:p>
    <w:p>
      <w:pPr>
        <w:pStyle w:val="ListBullet"/>
        <w:spacing w:line="240" w:lineRule="auto"/>
        <w:ind w:left="720"/>
      </w:pPr>
      <w:r>
        <w:rPr>
          <w:lang w:val="id_ID" w:bidi="id_ID"/>
        </w:rPr>
      </w:r>
      <w:hyperlink r:id="rId207">
        <w:r>
          <w:rPr>
            <w:lang w:val="id_ID" w:bidi="id_ID"/>
          </w:rPr>
          <w:rPr>
            <w:color w:val="0000EE"/>
            <w:u w:val="single"/>
          </w:rPr>
          <w:t>Memperagakan Bacaan</w:t>
        </w:r>
      </w:hyperlink>
      <w:r>
        <w:rPr>
          <w:lang w:val="id_ID" w:bidi="id_ID"/>
        </w:rPr>
        <w:t xml:space="preserve"> (2.2 MB)</w:t>
      </w:r>
      <w:r>
        <w:rPr>
          <w:lang w:val="id_ID" w:bidi="id_ID"/>
        </w:rPr>
      </w:r>
    </w:p>
    <w:p>
      <w:pPr>
        <w:pStyle w:val="ListBullet"/>
        <w:spacing w:line="240" w:lineRule="auto"/>
        <w:ind w:left="720"/>
      </w:pPr>
      <w:r>
        <w:rPr>
          <w:lang w:val="id_ID" w:bidi="id_ID"/>
        </w:rPr>
      </w:r>
      <w:hyperlink r:id="rId208">
        <w:r>
          <w:rPr>
            <w:lang w:val="id_ID" w:bidi="id_ID"/>
          </w:rPr>
          <w:rPr>
            <w:color w:val="0000EE"/>
            <w:u w:val="single"/>
          </w:rPr>
          <w:t>Melengkapi yang Kurang</w:t>
        </w:r>
      </w:hyperlink>
      <w:r>
        <w:rPr>
          <w:lang w:val="id_ID" w:bidi="id_ID"/>
        </w:rPr>
        <w:t xml:space="preserve"> (3.3 MB)</w:t>
      </w:r>
      <w:r>
        <w:rPr>
          <w:lang w:val="id_ID" w:bidi="id_ID"/>
        </w:rPr>
      </w:r>
    </w:p>
    <w:p>
      <w:pPr>
        <w:pStyle w:val="ListBullet"/>
        <w:spacing w:line="240" w:lineRule="auto"/>
        <w:ind w:left="720"/>
      </w:pPr>
      <w:r>
        <w:rPr>
          <w:lang w:val="id_ID" w:bidi="id_ID"/>
        </w:rPr>
      </w:r>
      <w:hyperlink r:id="rId209">
        <w:r>
          <w:rPr>
            <w:lang w:val="id_ID" w:bidi="id_ID"/>
          </w:rPr>
          <w:rPr>
            <w:color w:val="0000EE"/>
            <w:u w:val="single"/>
          </w:rPr>
          <w:t>Menyampaikan Firman Tuhan</w:t>
        </w:r>
      </w:hyperlink>
      <w:r>
        <w:rPr>
          <w:lang w:val="id_ID" w:bidi="id_ID"/>
        </w:rPr>
        <w:t xml:space="preserve"> (1.3 MB)</w:t>
      </w:r>
      <w:r>
        <w:rPr>
          <w:lang w:val="id_ID" w:bidi="id_ID"/>
        </w:rPr>
      </w:r>
      <w:r>
        <w:rPr>
          <w:lang w:val="id_ID" w:bidi="id_ID"/>
        </w:rPr>
      </w:r>
      <w:r>
        <w:rPr>
          <w:lang w:val="id_ID" w:bidi="id_ID"/>
        </w:rPr>
      </w:r>
    </w:p>
    <w:p>
      <w:pPr/>
      <w:r>
        <w:rPr>
          <w:lang w:val="id_ID" w:bidi="id_ID"/>
        </w:rPr>
      </w:r>
    </w:p>
    <w:p>
      <w:pPr>
        <w:pStyle w:val="Heading2"/>
      </w:pPr>
      <w:r>
        <w:rPr>
          <w:lang w:val="id_ID" w:bidi="id_ID"/>
        </w:rPr>
        <w:t>Lukas 6:27–36</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 xml:space="preserve">Dengarkan Lukas 6:27–36 dan renungkan dalam hati Anda. Dengarkan teks sebanyak tiga kali (dalam tiga terjemahan yang berbeda, jika memungkinkan). Kemudian diskusikan pertanyaan berikut dalam kelompok: </w:t>
      </w:r>
    </w:p>
    <w:p>
      <w:pPr>
        <w:pStyle w:val="ListBullet"/>
        <w:spacing w:line="240" w:lineRule="auto"/>
        <w:ind w:left="720"/>
      </w:pPr>
      <w:r>
        <w:rPr>
          <w:lang w:val="id_ID" w:bidi="id_ID"/>
        </w:rPr>
      </w:r>
      <w:r>
        <w:rPr>
          <w:lang w:val="id_ID" w:bidi="id_ID"/>
        </w:rPr>
        <w:t xml:space="preserve">Apa yang Anda suka dalam kisah ini? </w:t>
      </w:r>
    </w:p>
    <w:p>
      <w:pPr>
        <w:pStyle w:val="ListBullet"/>
        <w:spacing w:line="240" w:lineRule="auto"/>
        <w:ind w:left="720"/>
      </w:pPr>
      <w:r>
        <w:rPr>
          <w:lang w:val="id_ID" w:bidi="id_ID"/>
        </w:rPr>
      </w:r>
      <w:r>
        <w:rPr>
          <w:lang w:val="id_ID" w:bidi="id_ID"/>
        </w:rPr>
        <w:t xml:space="preserve">Apa yang Anda tidak suka atau tidak mengerti? </w:t>
      </w:r>
    </w:p>
    <w:p>
      <w:pPr>
        <w:pStyle w:val="ListBullet"/>
        <w:spacing w:line="240" w:lineRule="auto"/>
        <w:ind w:left="720"/>
      </w:pPr>
      <w:r>
        <w:rPr>
          <w:lang w:val="id_ID" w:bidi="id_ID"/>
        </w:rPr>
      </w:r>
      <w:r>
        <w:rPr>
          <w:lang w:val="id_ID" w:bidi="id_ID"/>
        </w:rPr>
        <w:t xml:space="preserve">Apa yang diceritakan kisah ini tentang Yesus? </w:t>
      </w:r>
    </w:p>
    <w:p>
      <w:pPr>
        <w:pStyle w:val="ListBullet"/>
        <w:spacing w:line="240" w:lineRule="auto"/>
        <w:ind w:left="720"/>
      </w:pPr>
      <w:r>
        <w:rPr>
          <w:lang w:val="id_ID" w:bidi="id_ID"/>
        </w:rPr>
      </w:r>
      <w:r>
        <w:rPr>
          <w:lang w:val="id_ID" w:bidi="id_ID"/>
        </w:rPr>
        <w:t xml:space="preserve">Apa yang diceritakan kisah ini tentang orang-orang? </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Siapa kenalan Anda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sekali dalam versi yang paling mudah dimengerti.</w:t>
      </w:r>
    </w:p>
    <w:p>
      <w:pPr/>
      <w:r>
        <w:rPr>
          <w:lang w:val="id_ID" w:bidi="id_ID"/>
        </w:rPr>
      </w:r>
      <w:r>
        <w:rPr>
          <w:lang w:val="id_ID" w:bidi="id_ID"/>
        </w:rPr>
        <w:t>Yesus mengajar para murid-Nya dan kerumunan di sebuah gunung dekat Danau Galilea. Yesus baru saja mengajar para murid-Nya tentang berkat-berkat. Dia juga memperingatkan orang-orang yang tidak hidup bagi Allah tentang penghakiman Allah yang akan datang. Dalam bagian ini, Yesus mengajarkan para pengikut-Nya bagaimana mengasihi musuh mereka.</w:t>
      </w:r>
    </w:p>
    <w:p>
      <w:pPr/>
      <w:r>
        <w:rPr>
          <w:lang w:val="id_ID" w:bidi="id_ID"/>
        </w:rPr>
      </w:r>
      <w:r>
        <w:rPr>
          <w:lang w:val="id_ID" w:bidi="id_ID"/>
        </w:rPr>
        <w:t>Yesus kemudian mengatakan, "Tetapi Aku berkata kamu yang mendengarkan ..." Dia mengubah fokus-Nya untuk mengajar para pengikut-Nya yang ada dalam kerumunan itu tentang bagaimana memperlakukan musuh mereka. Yesus mengatakan bahwa mereka harus mengasihi, berbuat baik, memberkati, dan berdoa bagi musuh mereka. Yesus mengatakan untuk melakukan hal-hal ini bahkan ketika musuh mereka secara jasmani atau secara lisan menganiaya mereka. Yesus menunjukkan bahwa kasih tidak didasarkan pada bagaimana perasaan seseorang, melainkan pada tindakan dan kehendak seseorang. Jika seseorang ditampar pipinya, Yesus mengatakan mereka harus memberikan pipinya yang lain. Dalam budaya Yahudi, ketika seseorang memukul orang lain dengan tangan kosong di pipi, itu merupakan satu penghinaan besar. Yesus mengatakan kepada para pengikut-Nya untuk tidak menyerang balik atau berusaha membalas dendam.</w:t>
      </w:r>
    </w:p>
    <w:p>
      <w:pPr/>
      <w:r>
        <w:rPr>
          <w:lang w:val="id_ID" w:bidi="id_ID"/>
        </w:rPr>
      </w:r>
      <w:r>
        <w:rPr>
          <w:lang w:val="id_ID" w:bidi="id_ID"/>
        </w:rPr>
        <w:t>Berhenti dan diskusikan dengan tim Anda: Bagaimana Anda berinteraksi dengan musuh dalam budaya Anda? Bagaimana Anda bertindak berlawanan dari apa yang diharapkan oleh budaya Anda kepada seseorang yang adalah musuh Anda?</w:t>
      </w:r>
    </w:p>
    <w:p>
      <w:pPr/>
      <w:r>
        <w:rPr>
          <w:lang w:val="id_ID" w:bidi="id_ID"/>
        </w:rPr>
      </w:r>
      <w:r>
        <w:rPr>
          <w:lang w:val="id_ID" w:bidi="id_ID"/>
        </w:rPr>
        <w:t xml:space="preserve">Yesus kemudian memberi contoh-contoh bagaimana para pengikut-Nya bisa mengasihi musuh mereka. Jika musuh mengambil jubah seseorang, atau pakaian luar, ia juga harus memberi kepada mereka bajunya, atau pakaian dalamnya. Yesus mengatakan kepada mereka agar bermurah hati dan tidak meminta orang-orang untuk mengembalikan barang-barang yang telah mereka ambil. Yesus ingin para pengikut-Nya untuk memperlakukan orang lain dengan cara yang sama seperti mereka ingin diperlakukan. Ajaran ini, juga dikenal sebagai Hukum Emas, adalah hal yang lazim dalam etika Yahudi dan Yunani. Namun, itu dilakukan karena orang-orang menginginkan orang lain memperlakukan mereka dengan baik. Yesus membawa pemahaman baru pada konsep ini. Yesus mengatakan mereka harus memperlakukan orang-orang dengan baik tanpa harapan untuk keuntungan pribadi. </w:t>
      </w:r>
    </w:p>
    <w:p>
      <w:pPr/>
      <w:r>
        <w:rPr>
          <w:lang w:val="id_ID" w:bidi="id_ID"/>
        </w:rPr>
      </w:r>
      <w:r>
        <w:rPr>
          <w:lang w:val="id_ID" w:bidi="id_ID"/>
        </w:rPr>
        <w:t>Berhenti dan tunjukkan kepada tim Anda satu gambar jubah dan satu gambar baju.</w:t>
      </w:r>
    </w:p>
    <w:p>
      <w:pPr/>
      <w:r>
        <w:rPr>
          <w:lang w:val="id_ID" w:bidi="id_ID"/>
        </w:rPr>
      </w:r>
      <w:r>
        <w:rPr>
          <w:lang w:val="id_ID" w:bidi="id_ID"/>
        </w:rPr>
        <w:t>Yesus bertanya "Mengapa kamu akan memperoleh pujian karena mengasihi orang-orang yang mengasihimu atau berbuat baik kepada mereka yang berbuat baik kepadamu? Dengan mengajukan pertanyaan-pertanyaan yang Yesus tidak harapkan jawabannya, Yesus mengajarkan bahwa mudah untuk menanggapi dengan baik ketika seseorang memperlakukan kamu dengan baik. Bahkan orang-orang berdosa, atau mereka yang biasanya tidak taat kepada Allah, melakukannya. Namun Yesus memerintahkan para pengikut-Nya untuk mengasihi, berbuat baik, dan memberikan uang kepada musuh mereka tanpa mengharapkan apa pun sebagai balasan. Jika mereka melakukannya, para pengikut Yesus akan dihormati. Para pengikut Yesus akan menunjukkan bahwa mereka adalah anak-anak Allah dengan bertindak seperti Bapa mereka, Allah.</w:t>
      </w:r>
    </w:p>
    <w:p>
      <w:pPr/>
      <w:r>
        <w:rPr>
          <w:lang w:val="id_ID" w:bidi="id_ID"/>
        </w:rPr>
      </w:r>
      <w:r>
        <w:rPr>
          <w:lang w:val="id_ID" w:bidi="id_ID"/>
        </w:rPr>
        <w:t xml:space="preserve">Berhenti dan diskusikan dengan tim Anda: Bagaimana tindakan meminjam uang dipandang dalam budaya Anda? Bagaimana jika seseorang tidak dapat membayar kembali uang yang telah ia pinjam? </w:t>
      </w:r>
    </w:p>
    <w:p>
      <w:pPr/>
      <w:r>
        <w:rPr>
          <w:lang w:val="id_ID" w:bidi="id_ID"/>
        </w:rPr>
      </w:r>
      <w:r>
        <w:rPr>
          <w:lang w:val="id_ID" w:bidi="id_ID"/>
        </w:rPr>
        <w:t>Yesus mengatakan mereka harus mengasihi musuh mereka karena begitulah Allah. Allah itu baik kepada orang-orang yang tidak bersyukur dan yang penuh dosa atau ketidaktaatan terhadap-Nya. Yesus mengatakan kepada mereka untuk menunjukkan belas kasihan dalam situasi-situasi yang sulit sama seperti Allah menunjukkan belas kasihan kepada mereka.</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Dalam sesi ini, Anda akan membantu kelompok memvisualisasikan kisah ini. Anda akan membantu kelompok mendefinisikan adegan, latar, dan karakter dari kisah ini.</w:t>
      </w:r>
    </w:p>
    <w:p>
      <w:pPr/>
      <w:r>
        <w:rPr>
          <w:lang w:val="id_ID" w:bidi="id_ID"/>
        </w:rPr>
      </w:r>
      <w:r>
        <w:rPr>
          <w:lang w:val="id_ID" w:bidi="id_ID"/>
        </w:rPr>
        <w:t>Kisah ini memiliki satu adegan.</w:t>
      </w:r>
    </w:p>
    <w:p>
      <w:pPr/>
      <w:r>
        <w:rPr>
          <w:lang w:val="id_ID" w:bidi="id_ID"/>
        </w:rPr>
      </w:r>
      <w:r>
        <w:rPr>
          <w:b/>
          <w:lang w:val="id_ID" w:bidi="id_ID"/>
        </w:rPr>
        <w:t>Adegan pertama:</w:t>
      </w:r>
      <w:r>
        <w:rPr>
          <w:lang w:val="id_ID" w:bidi="id_ID"/>
        </w:rPr>
        <w:t xml:space="preserve"> Yesus berbicara kepada orang-orang yang bersedia mendengarkan. Yesus mengatakan kepada mereka untuk mengasihi musuh mereka. Yesus menjelaskan bagaimana mereka harus bereaksi dengan satu cara baru yang tidak terduga terhadap situasi-situasi yang berbeda dalam kehidupan.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 xml:space="preserve">Yesus </w:t>
      </w:r>
    </w:p>
    <w:p>
      <w:pPr>
        <w:pStyle w:val="ListBullet"/>
        <w:spacing w:line="240" w:lineRule="auto"/>
        <w:ind w:left="720"/>
      </w:pPr>
      <w:r>
        <w:rPr>
          <w:lang w:val="id_ID" w:bidi="id_ID"/>
        </w:rPr>
      </w:r>
      <w:r>
        <w:rPr>
          <w:lang w:val="id_ID" w:bidi="id_ID"/>
        </w:rPr>
        <w:t>Para rasul, 12 pengikut terdekat</w:t>
      </w:r>
    </w:p>
    <w:p>
      <w:pPr>
        <w:pStyle w:val="ListBullet"/>
        <w:spacing w:line="240" w:lineRule="auto"/>
        <w:ind w:left="720"/>
      </w:pPr>
      <w:r>
        <w:rPr>
          <w:lang w:val="id_ID" w:bidi="id_ID"/>
        </w:rPr>
      </w:r>
      <w:r>
        <w:rPr>
          <w:lang w:val="id_ID" w:bidi="id_ID"/>
        </w:rPr>
        <w:t>Kerumunan murid-murid-Nya</w:t>
      </w:r>
    </w:p>
    <w:p>
      <w:pPr>
        <w:pStyle w:val="ListBullet"/>
        <w:spacing w:line="240" w:lineRule="auto"/>
        <w:ind w:left="720"/>
      </w:pPr>
      <w:r>
        <w:rPr>
          <w:lang w:val="id_ID" w:bidi="id_ID"/>
        </w:rPr>
      </w:r>
      <w:r>
        <w:rPr>
          <w:lang w:val="id_ID" w:bidi="id_ID"/>
        </w:rPr>
        <w:t>Banyak orang</w:t>
      </w:r>
    </w:p>
    <w:p>
      <w:pPr>
        <w:pStyle w:val="ListBullet"/>
        <w:spacing w:line="240" w:lineRule="auto"/>
        <w:ind w:left="720"/>
      </w:pPr>
      <w:r>
        <w:rPr>
          <w:lang w:val="id_ID" w:bidi="id_ID"/>
        </w:rPr>
      </w:r>
      <w:r>
        <w:rPr>
          <w:lang w:val="id_ID" w:bidi="id_ID"/>
        </w:rPr>
        <w:t>Seorang murid yang bereaksi terhadap situasi-situasi</w:t>
      </w:r>
    </w:p>
    <w:p>
      <w:pPr>
        <w:pStyle w:val="ListBullet"/>
        <w:spacing w:line="240" w:lineRule="auto"/>
        <w:ind w:left="720"/>
      </w:pPr>
      <w:r>
        <w:rPr>
          <w:lang w:val="id_ID" w:bidi="id_ID"/>
        </w:rPr>
      </w:r>
      <w:r>
        <w:rPr>
          <w:lang w:val="id_ID" w:bidi="id_ID"/>
        </w:rPr>
        <w:t>Seseorang yang membenci, mengutuk, melecehkan, menampar pipi, mengambil jubah, mengambil barang-barang, meminjamkan dengan mengharapkan kembali</w:t>
      </w:r>
    </w:p>
    <w:p>
      <w:pPr>
        <w:pStyle w:val="ListBullet"/>
        <w:spacing w:line="240" w:lineRule="auto"/>
        <w:ind w:left="720"/>
      </w:pPr>
      <w:r>
        <w:rPr>
          <w:lang w:val="id_ID" w:bidi="id_ID"/>
        </w:rPr>
      </w:r>
      <w:r>
        <w:rPr>
          <w:lang w:val="id_ID" w:bidi="id_ID"/>
        </w:rPr>
        <w:t>Seseorang yang meminta pinjaman</w:t>
      </w:r>
    </w:p>
    <w:p>
      <w:pPr/>
      <w:r>
        <w:rPr>
          <w:lang w:val="id_ID" w:bidi="id_ID"/>
        </w:rPr>
      </w:r>
      <w:r>
        <w:rPr>
          <w:lang w:val="id_ID" w:bidi="id_ID"/>
        </w:rPr>
        <w:t>Penting untuk diingat bahwa Yesus membuat satu perbedaan di antara audiens pada saat ini. Yesus memberikan petunjuk-petunjuk kepada para pengikut Yesus tentang cara berperilaku dalam situasi-situasi yang berbeda.</w:t>
      </w:r>
    </w:p>
    <w:p>
      <w:pPr/>
      <w:r>
        <w:rPr>
          <w:lang w:val="id_ID" w:bidi="id_ID"/>
        </w:rPr>
      </w:r>
      <w:r>
        <w:rPr>
          <w:lang w:val="id_ID" w:bidi="id_ID"/>
        </w:rPr>
        <w:t>Penting untuk diingat bahwa Yesus memberi orang-orang yang mendengar-Nya empat perintah tentang bagaimana memperlakukan musuh mereka: mengasihi, berbuat baik, memberkati, dan mendoakan. Kemudian Yesus memberikan empat contoh bagaimana orang-orang bisa mematuhi perintah ini: berikan pipi lainnya ketika seseorang menampar pipimu, jangan melarang seseorang untuk mengambil pakaianmu, berikan kepada siapa pun yang meminta, jangan meminta seseorang untuk mengembalikan hal-hal yang telah mereka ambil darimu. Kemudian Yesus merangkum perintah-perintah itu dengan memberikan Hukum Emas. Yesus mengatakan perlakukan orang lain sebagaimana kamu ingin diperlakukan oleh mereka.</w:t>
      </w:r>
    </w:p>
    <w:p>
      <w:pPr/>
      <w:r>
        <w:rPr>
          <w:lang w:val="id_ID" w:bidi="id_ID"/>
        </w:rPr>
      </w:r>
      <w:r>
        <w:rPr>
          <w:lang w:val="id_ID" w:bidi="id_ID"/>
        </w:rPr>
        <w:t>Penting untuk diingat bahwa Yesus memberikan tiga contoh lagi. Yesus mengatakan bahwa orang-orang berdosa bahkan mengasihi orang-orang yang mengasihi mereka, berbuat baik kepada orang-orang yang berbuat baik kepada mereka, dan meminjamkan kepada orang-orang yang akan mengembalikannya. Yesus menjelaskan bahwa dalam setiap situasi ini, jika para pengikut-Nya bertindak seperti orang-orang berdosa, mereka tidak melakukan sesuatu yang berbeda dari orang-orang berdosa. Bahkan, Yesus mengatakan bahwa para pengikut-Nya harus mengasihi, berbuat baik, dan meminjamkan tanpa mengharapkan apa pun dari musuh mereka.</w:t>
      </w:r>
    </w:p>
    <w:p>
      <w:pPr/>
      <w:r>
        <w:rPr>
          <w:lang w:val="id_ID" w:bidi="id_ID"/>
        </w:rPr>
      </w:r>
      <w:r>
        <w:rPr>
          <w:lang w:val="id_ID" w:bidi="id_ID"/>
        </w:rPr>
        <w:t>Penting untuk diingat bahwa Yesus memerintahkan tindakan dan bukan perasaan.</w:t>
      </w:r>
    </w:p>
    <w:p>
      <w:pPr/>
      <w:r>
        <w:rPr>
          <w:lang w:val="id_ID" w:bidi="id_ID"/>
        </w:rPr>
      </w:r>
      <w:r>
        <w:rPr>
          <w:lang w:val="id_ID" w:bidi="id_ID"/>
        </w:rPr>
        <w:t>Yesus mengatakan kepada orang-orang yang mendengar-Nya, "Kasihilah musuhmu." Yesus memberikan petunjuk-petunjuk tentang bagaimana merespons orang-orang yang berbahaya. Yesus menjelaskan bahwa bahkan orang-orang berdosa berbuat baik, dan meminjamkan kepada orang-orang yang mereka tahu akan mengembalikan dalam cara yang sama. Yesus memerintahkan mereka untuk berbuat baik tanpa mengharapkan kebaikan sebagai gantinya.</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Dalam sesi ini, kelompok akan mendramatisir kisah tersebut.</w:t>
      </w:r>
    </w:p>
    <w:p>
      <w:pPr/>
      <w:r>
        <w:rPr>
          <w:lang w:val="id_ID" w:bidi="id_ID"/>
        </w:rPr>
      </w:r>
      <w:r>
        <w:rPr>
          <w:lang w:val="id_ID" w:bidi="id_ID"/>
        </w:rPr>
        <w:t>Kisah ini memiliki satu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Para rasul, atau 12 pengikut terdekat</w:t>
      </w:r>
    </w:p>
    <w:p>
      <w:pPr>
        <w:pStyle w:val="ListBullet"/>
        <w:spacing w:line="240" w:lineRule="auto"/>
        <w:ind w:left="720"/>
      </w:pPr>
      <w:r>
        <w:rPr>
          <w:lang w:val="id_ID" w:bidi="id_ID"/>
        </w:rPr>
      </w:r>
      <w:r>
        <w:rPr>
          <w:lang w:val="id_ID" w:bidi="id_ID"/>
        </w:rPr>
        <w:t>Kerumunan murid-Nya</w:t>
      </w:r>
    </w:p>
    <w:p>
      <w:pPr>
        <w:pStyle w:val="ListBullet"/>
        <w:spacing w:line="240" w:lineRule="auto"/>
        <w:ind w:left="720"/>
      </w:pPr>
      <w:r>
        <w:rPr>
          <w:lang w:val="id_ID" w:bidi="id_ID"/>
        </w:rPr>
      </w:r>
      <w:r>
        <w:rPr>
          <w:lang w:val="id_ID" w:bidi="id_ID"/>
        </w:rPr>
        <w:t>Banyak orang</w:t>
      </w:r>
    </w:p>
    <w:p>
      <w:pPr>
        <w:pStyle w:val="ListBullet"/>
        <w:spacing w:line="240" w:lineRule="auto"/>
        <w:ind w:left="720"/>
      </w:pPr>
      <w:r>
        <w:rPr>
          <w:lang w:val="id_ID" w:bidi="id_ID"/>
        </w:rPr>
      </w:r>
      <w:r>
        <w:rPr>
          <w:lang w:val="id_ID" w:bidi="id_ID"/>
        </w:rPr>
        <w:t>Seseorang yang bereaksi pada situasi</w:t>
      </w:r>
    </w:p>
    <w:p>
      <w:pPr>
        <w:pStyle w:val="ListBullet"/>
        <w:spacing w:line="240" w:lineRule="auto"/>
        <w:ind w:left="720"/>
      </w:pPr>
      <w:r>
        <w:rPr>
          <w:lang w:val="id_ID" w:bidi="id_ID"/>
        </w:rPr>
      </w:r>
      <w:r>
        <w:rPr>
          <w:lang w:val="id_ID" w:bidi="id_ID"/>
        </w:rPr>
        <w:t>Seorang musuh yang membenci, mengutuk, melecehkan, menampar pipi, mengambil jubah, mengambil barang-barang, meminjamkan dengan mengharapkan kembali</w:t>
      </w:r>
    </w:p>
    <w:p>
      <w:pPr>
        <w:pStyle w:val="ListBullet"/>
        <w:spacing w:line="240" w:lineRule="auto"/>
        <w:ind w:left="720"/>
      </w:pPr>
      <w:r>
        <w:rPr>
          <w:lang w:val="id_ID" w:bidi="id_ID"/>
        </w:rPr>
      </w:r>
      <w:r>
        <w:rPr>
          <w:lang w:val="id_ID" w:bidi="id_ID"/>
        </w:rPr>
        <w:t>Seseorang yang meminta pinjaman</w:t>
      </w:r>
    </w:p>
    <w:p>
      <w:pPr/>
      <w:r>
        <w:rPr>
          <w:lang w:val="id_ID" w:bidi="id_ID"/>
        </w:rPr>
      </w:r>
      <w:r>
        <w:rPr>
          <w:lang w:val="id_ID" w:bidi="id_ID"/>
        </w:rPr>
        <w:t xml:space="preserve">Minta tim untuk memerankan kisah itu dua kali. Pertama, minta mereka memerankan kisah itu tanpa berhenti. Pada saat tim memerankan kisah itu untuk kedua kalinya, hentikan mereka pada titik-titik yang berbeda dalam kisah tersebut. </w:t>
      </w:r>
    </w:p>
    <w:p>
      <w:pPr/>
      <w:r>
        <w:rPr>
          <w:lang w:val="id_ID" w:bidi="id_ID"/>
        </w:rPr>
      </w:r>
      <w:r>
        <w:rPr>
          <w:lang w:val="id_ID" w:bidi="id_ID"/>
        </w:rPr>
        <w:t>Ketika kelompok memerankan kisah itu untuk pertama kali, perhatikan dialog, alur, plot, dan kronologi kisah tersebut.</w:t>
      </w:r>
    </w:p>
    <w:p>
      <w:pPr/>
      <w:r>
        <w:rPr>
          <w:lang w:val="id_ID" w:bidi="id_ID"/>
        </w:rPr>
      </w:r>
      <w:r>
        <w:rPr>
          <w:lang w:val="id_ID" w:bidi="id_ID"/>
        </w:rPr>
        <w:t>Pastikan bahwa tim itu memerankan Yesus yang mengatakan kepada orang-orang untuk mengasihi musuh mereka bukan sebagai syarat untuk menjadi murid-Nya, tetapi sebagai arahan karena mereka adalah pengikut-pengikut-Nya.</w:t>
      </w:r>
    </w:p>
    <w:p>
      <w:pPr/>
      <w:r>
        <w:rPr>
          <w:lang w:val="id_ID" w:bidi="id_ID"/>
        </w:rPr>
      </w:r>
      <w:r>
        <w:rPr>
          <w:lang w:val="id_ID" w:bidi="id_ID"/>
        </w:rPr>
        <w:t>Pastikan bahwa tim itu memerankan seorang musuh yang melakukan setiap tindakan sebagaimana yang Yesus sebutkan tentang mereka. Selain itu, tunjukkan orang yang bereaksi pada situasi-situasi yang sedang diperankan sebagaimana yang Yesus maksudkan tentang reaksi tersebut.</w:t>
      </w:r>
    </w:p>
    <w:p>
      <w:pPr/>
      <w:r>
        <w:rPr>
          <w:lang w:val="id_ID" w:bidi="id_ID"/>
        </w:rPr>
      </w:r>
      <w:r>
        <w:rPr>
          <w:lang w:val="id_ID" w:bidi="id_ID"/>
        </w:rPr>
        <w:t>Saat kelompok memerankan kisah ini untuk kedua kalinya, hentikan mereka pada titik-titik tertentu.</w:t>
      </w:r>
    </w:p>
    <w:p>
      <w:pPr/>
      <w:r>
        <w:rPr>
          <w:lang w:val="id_ID" w:bidi="id_ID"/>
        </w:rPr>
      </w:r>
      <w:r>
        <w:rPr>
          <w:lang w:val="id_ID" w:bidi="id_ID"/>
        </w:rPr>
        <w:t>Yesus mengatakan kepada orang-orang yang akan mendengarkan: kasihilah musuhmu, berbuatlah baik kepada orang-orang yang membencimu, berkatilah orang-orang yang mengutukmu, dan berdoalah bagi orang-orang yang menyakitimu. Yesus mengatakan kepada orang-orang bahwa "Jika seseorang menampar kamu pada satu pipi, berikan pipi yang lain; jika seseorang meminta jubahmu, berikan juga kepadanya bajumu. Berikan kepada siapa pun yang meminta. Jika seseorang mengambil banyak hal darimu, jangan berusaha untuk mengambilnya kembali." Kemudian Yesus mengatakan kepada mereka, jika kamu hanya mengasihi orang-orang yang mengasihimu, jika kamu hanya berbuat baik kepada orang-orang yang berbuat baik kepadamu, jika kamu hanya meminjamkan kepada mereka yang bisa mengembalikannya, mengapa kamu harus dipuji karena melakukannya? Bahkan orang-orang berdosa melakukan hal-hal dengan cara ini. Yesus mengatakan kepada mereka, kasihilah musuhmu, berbuat baiklah kepada mereka, dan pinjamkan kepada mereka tanpa mengharapkannya kembali, maka kamu akan memiliki pahala di surga. Maka kamu akan menjadi anak-anak Allah. Allah berbelas kasihan kepada orang-orang yang tidak tahu berterima kasih dan jahat. Yesus ingin mereka berbelas kasihan kepada orang lain seperti Allah berbelas kasihan kepada mereka.</w:t>
      </w:r>
    </w:p>
    <w:p>
      <w:pPr/>
      <w:r>
        <w:rPr>
          <w:lang w:val="id_ID" w:bidi="id_ID"/>
        </w:rPr>
      </w:r>
      <w:r>
        <w:rPr>
          <w:lang w:val="id_ID" w:bidi="id_ID"/>
        </w:rPr>
        <w:t xml:space="preserve">Hentikan adegannya: Tanyakan kepada para aktor yang memerankan kerumunan, ”Bagaimana perasaan kalian?” Anda mungkin mendengar banyak hal seperti, "Menjadi seorang murid tampaknya sulit.", "Saya tidak pernah bisa memperlakukan musuhku seperti itu", dan "Pengajaran Yesus sangat lain dari semua hal lain yang pernah saya dengar." Tanyakan kepada para aktor yang memerankan musuh, "Bagaimana perasaan kalian?" Anda mungkin mendengar banyak hal seperti, "Ini sangat tak terduga.", "Saya kira orang ini akan menghinaku", "Mungkin orang ini merencanakan balas dendam yang lebih besar.", dan "Saya merasa malu karena telah memperlakukan orang ini dengan sangat buruk." </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MENGISI CELAH</w:t>
      </w:r>
    </w:p>
    <w:p>
      <w:pPr/>
      <w:r>
        <w:rPr>
          <w:lang w:val="id_ID" w:bidi="id_ID"/>
        </w:rPr>
      </w:r>
      <w:r>
        <w:rPr>
          <w:lang w:val="id_ID" w:bidi="id_ID"/>
        </w:rPr>
        <w:t>LUKAS 6:27–36</w:t>
      </w:r>
    </w:p>
    <w:p>
      <w:pPr/>
      <w:r>
        <w:rPr>
          <w:lang w:val="id_ID" w:bidi="id_ID"/>
        </w:rPr>
      </w:r>
      <w:r>
        <w:rPr>
          <w:lang w:val="id_ID" w:bidi="id_ID"/>
        </w:rPr>
        <w:t>Dengarkan teks sebanyak satu kali dalam versi yang paling mudah dimengerti.</w:t>
      </w:r>
    </w:p>
    <w:p>
      <w:pPr/>
      <w:r>
        <w:rPr>
          <w:lang w:val="id_ID" w:bidi="id_ID"/>
        </w:rPr>
      </w:r>
      <w:r>
        <w:rPr>
          <w:lang w:val="id_ID" w:bidi="id_ID"/>
        </w:rPr>
        <w:t xml:space="preserve">Yesus mengajar </w:t>
      </w:r>
      <w:r>
        <w:rPr>
          <w:b/>
          <w:lang w:val="id_ID" w:bidi="id_ID"/>
        </w:rPr>
        <w:t>para murid</w:t>
      </w:r>
      <w:r>
        <w:rPr>
          <w:lang w:val="id_ID" w:bidi="id_ID"/>
        </w:rPr>
        <w:t xml:space="preserve">-Nya di dekat </w:t>
      </w:r>
      <w:r>
        <w:rPr>
          <w:b/>
          <w:lang w:val="id_ID" w:bidi="id_ID"/>
        </w:rPr>
        <w:t>Danau Galilea</w:t>
      </w:r>
      <w:r>
        <w:rPr>
          <w:lang w:val="id_ID" w:bidi="id_ID"/>
        </w:rPr>
        <w:t>. Pastikan untuk menerjemahkan murid dan Danau Galilea dengan cara yang sama seperti yang telah Anda lakukan sebelumnya. Kedua istilah bisa ditemukan dalam glosarium utama.</w:t>
      </w:r>
    </w:p>
    <w:p>
      <w:pPr/>
      <w:r>
        <w:rPr>
          <w:lang w:val="id_ID" w:bidi="id_ID"/>
        </w:rPr>
      </w:r>
      <w:r>
        <w:rPr>
          <w:lang w:val="id_ID" w:bidi="id_ID"/>
        </w:rPr>
        <w:t xml:space="preserve">Yesus menjelaskan cara para pengikut-Nya dapat mengasihi musuh mereka. Dia menyuruh mereka untuk memberkati mereka </w:t>
      </w:r>
      <w:r>
        <w:rPr>
          <w:b/>
          <w:lang w:val="id_ID" w:bidi="id_ID"/>
        </w:rPr>
        <w:t>yang mengutukmu</w:t>
      </w:r>
      <w:r>
        <w:rPr>
          <w:lang w:val="id_ID" w:bidi="id_ID"/>
        </w:rPr>
        <w:t>. Kata kutukan berarti hukuman dan sesuatu yang tidak menyenangkan yang akan terjadi pada orang itu. Mengutuk seseorang berarti memanggil Allah atau roh-roh untuk melakukan kejahatan kepada seseorang.</w:t>
      </w:r>
    </w:p>
    <w:p>
      <w:pPr/>
      <w:r>
        <w:rPr>
          <w:lang w:val="id_ID" w:bidi="id_ID"/>
        </w:rPr>
      </w:r>
      <w:r>
        <w:rPr>
          <w:lang w:val="id_ID" w:bidi="id_ID"/>
        </w:rPr>
        <w:t>Pastikan bahwa kata yang Anda pilih tidak berarti penggunaan sihir.</w:t>
      </w:r>
    </w:p>
    <w:p>
      <w:pPr/>
      <w:r>
        <w:rPr>
          <w:lang w:val="id_ID" w:bidi="id_ID"/>
        </w:rPr>
      </w:r>
      <w:r>
        <w:rPr>
          <w:lang w:val="id_ID" w:bidi="id_ID"/>
        </w:rPr>
        <w:t xml:space="preserve">Yesus memberikan contoh cara bermurah hati kepada musuh Anda. Dia mengatakan ketika mereka mengambil </w:t>
      </w:r>
      <w:r>
        <w:rPr>
          <w:b/>
          <w:lang w:val="id_ID" w:bidi="id_ID"/>
        </w:rPr>
        <w:t>jubahmu</w:t>
      </w:r>
      <w:r>
        <w:rPr>
          <w:lang w:val="id_ID" w:bidi="id_ID"/>
        </w:rPr>
        <w:t xml:space="preserve">, izinkan mereka untuk mengambil </w:t>
      </w:r>
      <w:r>
        <w:rPr>
          <w:b/>
          <w:lang w:val="id_ID" w:bidi="id_ID"/>
        </w:rPr>
        <w:t>tunikmu</w:t>
      </w:r>
      <w:r>
        <w:rPr>
          <w:lang w:val="id_ID" w:bidi="id_ID"/>
        </w:rPr>
        <w:t xml:space="preserve"> juga. Jubah adalah pakaian luar yang longgar, yang tampak seperti sebuah jubah atau mantel panjang. Tunik mirip dengan baju dan dikenakan di bawah jubah. Pastikan untuk menerjemahkan tunik dengan cara yang sama seperti yang telah Anda lakukan sebelumnya.</w:t>
      </w:r>
    </w:p>
    <w:p>
      <w:pPr/>
      <w:r>
        <w:rPr>
          <w:lang w:val="id_ID" w:bidi="id_ID"/>
        </w:rPr>
      </w:r>
      <w:r>
        <w:rPr>
          <w:lang w:val="id_ID" w:bidi="id_ID"/>
        </w:rPr>
        <w:t>Tunjukkan foto-foto jubah dan tunik, jika Anda belum melakukannya.</w:t>
      </w:r>
    </w:p>
    <w:p>
      <w:pPr/>
      <w:r>
        <w:rPr>
          <w:lang w:val="id_ID" w:bidi="id_ID"/>
        </w:rPr>
      </w:r>
      <w:r>
        <w:rPr>
          <w:lang w:val="id_ID" w:bidi="id_ID"/>
        </w:rPr>
        <w:t xml:space="preserve">Yesus mengatakan mengasihi mereka yang mengasihimu itu mudah. Dia bertanya </w:t>
      </w:r>
      <w:r>
        <w:rPr>
          <w:b/>
          <w:lang w:val="id_ID" w:bidi="id_ID"/>
        </w:rPr>
        <w:t>apa penghargaannya untukmu?</w:t>
      </w:r>
      <w:r>
        <w:rPr>
          <w:lang w:val="id_ID" w:bidi="id_ID"/>
        </w:rPr>
        <w:t xml:space="preserve"> Dalam konteks ini, penghargaan berarti dipikirkan baik-baik oleh orang-orang atau oleh Allah. Yesus mengatakan orang-orang yang mengasihimu bukanlah sesuatu yang istimewa. Ini tidak akan menghasilkan pujian. Yesus bahkan mengatakan </w:t>
      </w:r>
      <w:r>
        <w:rPr>
          <w:b/>
          <w:lang w:val="id_ID" w:bidi="id_ID"/>
        </w:rPr>
        <w:t>orang-orang berdosa,</w:t>
      </w:r>
      <w:r>
        <w:rPr>
          <w:lang w:val="id_ID" w:bidi="id_ID"/>
        </w:rPr>
        <w:t xml:space="preserve"> atau mereka yang terus tidak patuh kepada Allah. Pastikan untuk menggunakan terjemahan yang sama dari orang-orang berdosa seperti yang telah Anda lakukan di bagian sebelumnya. Dosa bisa ditemukan dalam glosarium utama.</w:t>
      </w:r>
    </w:p>
    <w:p>
      <w:pPr/>
      <w:r>
        <w:rPr>
          <w:lang w:val="id_ID" w:bidi="id_ID"/>
        </w:rPr>
      </w:r>
      <w:r>
        <w:rPr>
          <w:lang w:val="id_ID" w:bidi="id_ID"/>
        </w:rPr>
        <w:t xml:space="preserve">Yesus mengatakan para orang berdosa meminjamkan uang dan berharap untuk </w:t>
      </w:r>
      <w:r>
        <w:rPr>
          <w:b/>
          <w:lang w:val="id_ID" w:bidi="id_ID"/>
        </w:rPr>
        <w:t>dilunasi secara utuh</w:t>
      </w:r>
      <w:r>
        <w:rPr>
          <w:lang w:val="id_ID" w:bidi="id_ID"/>
        </w:rPr>
        <w:t>. Frasa ini berarti bahwa mereka berharap untuk menerima jumlah yang sama seperti yang mereka pinjamkan.</w:t>
      </w:r>
    </w:p>
    <w:p>
      <w:pPr/>
      <w:r>
        <w:rPr>
          <w:lang w:val="id_ID" w:bidi="id_ID"/>
        </w:rPr>
      </w:r>
      <w:r>
        <w:rPr>
          <w:lang w:val="id_ID" w:bidi="id_ID"/>
        </w:rPr>
        <w:t xml:space="preserve">Yesus mengatakan jika para pengikut-Nya mematuhinya dan mengasihi musuh mereka, mereka akan </w:t>
      </w:r>
      <w:r>
        <w:rPr>
          <w:b/>
          <w:lang w:val="id_ID" w:bidi="id_ID"/>
        </w:rPr>
        <w:t>menjadi putra-putra Yang Mahatinggi</w:t>
      </w:r>
      <w:r>
        <w:rPr>
          <w:lang w:val="id_ID" w:bidi="id_ID"/>
        </w:rPr>
        <w:t>. Frasa ini menyiratkan sebuah hubungan dengan Allah. Para pengikut Yesus akan bertindak seperti ayah mereka, Allah. Dalam hal ini, para putra mengacu kepada laki-laki dan perempuan. Ini meliputi para murid Yesus yang adalah wanita. Yang Maha Tinggi adalah sebuah gelar Allah. Ini adalah kebiasaan Yahudi untuk tidak berbicara nama Allah untuk menunjukkan rasa hormat. Terjemahkan Maha Tinggi dengan cara yang sama seperti yang telah Anda lakukan di bagian sebelumnya.</w:t>
      </w:r>
    </w:p>
    <w:p>
      <w:pPr/>
      <w:r>
        <w:rPr>
          <w:lang w:val="id_ID" w:bidi="id_ID"/>
        </w:rPr>
      </w:r>
      <w:r>
        <w:rPr>
          <w:lang w:val="id_ID" w:bidi="id_ID"/>
        </w:rPr>
        <w:t xml:space="preserve">Yesus mengatakan kepada para murid-Nya untuk </w:t>
      </w:r>
      <w:r>
        <w:rPr>
          <w:b/>
          <w:lang w:val="id_ID" w:bidi="id_ID"/>
        </w:rPr>
        <w:t>berbelas kasih</w:t>
      </w:r>
      <w:r>
        <w:rPr>
          <w:lang w:val="id_ID" w:bidi="id_ID"/>
        </w:rPr>
        <w:t>. Berbelas kasihan berarti menunjukkan belas kasihan kepada seseorang dalam situasi sulit.</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 xml:space="preserve">Dengarkan rekaman nats ini dalam versi terjemahan yang paling mudah dimengerti. </w:t>
      </w:r>
    </w:p>
    <w:p>
      <w:pPr/>
      <w:r>
        <w:rPr>
          <w:lang w:val="id_ID" w:bidi="id_ID"/>
        </w:rPr>
      </w:r>
      <w:r>
        <w:rPr>
          <w:lang w:val="id_ID" w:bidi="id_ID"/>
        </w:rPr>
        <w:t xml:space="preserve">Dalam sesi ini, ceritakan kembali nats ini, secara berkelompok, dalam bahasa Anda sendiri. </w:t>
      </w:r>
    </w:p>
    <w:p>
      <w:pPr/>
      <w:r>
        <w:rPr>
          <w:lang w:val="id_ID" w:bidi="id_ID"/>
        </w:rPr>
      </w:r>
      <w:r>
        <w:rPr>
          <w:lang w:val="id_ID" w:bidi="id_ID"/>
        </w:rPr>
        <w:t xml:space="preserve">Pertama, seluruh kelompok harus berlatih menceritakan bagian itu dalam bahasa Anda sendiri. Ingatlah untuk memasukkan hal-hal yang Anda putuskan dalam langkah sebelumnya, seperti kronologi, kata, frasa, emosi, atau apa pun yang Anda diskusikan. </w:t>
      </w:r>
    </w:p>
    <w:p>
      <w:pPr/>
      <w:r>
        <w:rPr>
          <w:lang w:val="id_ID" w:bidi="id_ID"/>
        </w:rPr>
      </w:r>
      <w:r>
        <w:rPr>
          <w:lang w:val="id_ID" w:bidi="id_ID"/>
        </w:rPr>
        <w:t xml:space="preserve">Seorang anggota kelompok harus menyampaikan beberapa kalimat dari nats itu dan berhenti sejenak. Seorang anggota lain harus menceritakan bagian selanjutnya dari nats itu dan berhenti sejenak. Lakukan ini sampai kelompok itu telah menceritakan kembali semua nats tersebut. Anggota-anggota kelompok dapat saling memperbaiki dalam tahap ini. </w:t>
      </w:r>
    </w:p>
    <w:p>
      <w:pPr/>
      <w:r>
        <w:rPr>
          <w:lang w:val="id_ID" w:bidi="id_ID"/>
        </w:rPr>
      </w:r>
      <w:r>
        <w:rPr>
          <w:lang w:val="id_ID" w:bidi="id_ID"/>
        </w:rPr>
        <w:t xml:space="preserve">Hentikan sebentar rekaman suara ini di sini. </w:t>
      </w:r>
    </w:p>
    <w:p>
      <w:pPr/>
      <w:r>
        <w:rPr>
          <w:lang w:val="id_ID" w:bidi="id_ID"/>
        </w:rPr>
      </w:r>
      <w:r>
        <w:rPr>
          <w:lang w:val="id_ID" w:bidi="id_ID"/>
        </w:rPr>
        <w:t xml:space="preserve">Selanjutnya, setiap anggota kelompok harus menceritakan seluruh nats tersebut tanpa gangguan setidaknya satu kali. Seorang anggota kelompok dapat menggunakan benda apa saja, gerakan, atau papan cerita untuk membantu mereka mengingat bagian nats ayat-ayat Alkitab tersebut. </w:t>
      </w:r>
    </w:p>
    <w:p>
      <w:pPr/>
      <w:r>
        <w:rPr>
          <w:lang w:val="id_ID" w:bidi="id_ID"/>
        </w:rPr>
      </w:r>
      <w:r>
        <w:rPr>
          <w:lang w:val="id_ID" w:bidi="id_ID"/>
        </w:rPr>
        <w:t xml:space="preserve">Hentikan sebentar rekaman suara ini di sini. </w:t>
      </w:r>
    </w:p>
    <w:p>
      <w:pPr/>
      <w:r>
        <w:rPr>
          <w:lang w:val="id_ID" w:bidi="id_ID"/>
        </w:rPr>
      </w:r>
      <w:r>
        <w:rPr>
          <w:lang w:val="id_ID" w:bidi="id_ID"/>
        </w:rPr>
        <w:t xml:space="preserve">Selanjutnya, kelompok dapat memutuskan versi mana dari nats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sebentar rekaman suara ini di sini. </w:t>
      </w:r>
    </w:p>
    <w:p>
      <w:pPr/>
      <w:r>
        <w:rPr>
          <w:lang w:val="id_ID" w:bidi="id_ID"/>
        </w:rPr>
      </w:r>
      <w:r>
        <w:rPr>
          <w:lang w:val="id_ID" w:bidi="id_ID"/>
        </w:rPr>
        <w:t xml:space="preserve">Akhirnya, kelompok dapat menyusun versi akhir dari nats itu yang disetujui oleh semua anggota kelompok. Setiap anggota kelompok harus berlatih menceritakan versi akhir dari nats tersebut. </w:t>
      </w:r>
      <w:r>
        <w:rPr>
          <w:lang w:val="id_ID" w:bidi="id_ID"/>
        </w:rPr>
      </w:r>
      <w:r>
        <w:rPr>
          <w:lang w:val="id_ID" w:bidi="id_ID"/>
        </w:rPr>
      </w:r>
    </w:p>
    <w:p>
      <w:pPr/>
      <w:r>
        <w:rPr>
          <w:lang w:val="id_ID" w:bidi="id_ID"/>
        </w:rPr>
      </w:r>
    </w:p>
    <w:p>
      <w:pPr>
        <w:pStyle w:val="Heading2"/>
      </w:pPr>
      <w:r>
        <w:rPr>
          <w:lang w:val="id_ID" w:bidi="id_ID"/>
        </w:rPr>
        <w:t>Lukas 6:27–36</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210">
        <w:r>
          <w:rPr>
            <w:lang w:val="id_ID" w:bidi="id_ID"/>
          </w:rPr>
          <w:rPr>
            <w:color w:val="0000EE"/>
            <w:u w:val="single"/>
          </w:rPr>
          <w:t>Dengar dan Renungkan</w:t>
        </w:r>
      </w:hyperlink>
      <w:r>
        <w:rPr>
          <w:lang w:val="id_ID" w:bidi="id_ID"/>
        </w:rPr>
        <w:t xml:space="preserve"> (576 KB)</w:t>
      </w:r>
      <w:r>
        <w:rPr>
          <w:lang w:val="id_ID" w:bidi="id_ID"/>
        </w:rPr>
      </w:r>
    </w:p>
    <w:p>
      <w:pPr>
        <w:pStyle w:val="ListBullet"/>
        <w:spacing w:line="240" w:lineRule="auto"/>
        <w:ind w:left="720"/>
      </w:pPr>
      <w:r>
        <w:rPr>
          <w:lang w:val="id_ID" w:bidi="id_ID"/>
        </w:rPr>
      </w:r>
      <w:hyperlink r:id="rId211">
        <w:r>
          <w:rPr>
            <w:lang w:val="id_ID" w:bidi="id_ID"/>
          </w:rPr>
          <w:rPr>
            <w:color w:val="0000EE"/>
            <w:u w:val="single"/>
          </w:rPr>
          <w:t>Menyiapkan Panggung</w:t>
        </w:r>
      </w:hyperlink>
      <w:r>
        <w:rPr>
          <w:lang w:val="id_ID" w:bidi="id_ID"/>
        </w:rPr>
        <w:t xml:space="preserve"> (3.0 MB)</w:t>
      </w:r>
      <w:r>
        <w:rPr>
          <w:lang w:val="id_ID" w:bidi="id_ID"/>
        </w:rPr>
      </w:r>
    </w:p>
    <w:p>
      <w:pPr>
        <w:pStyle w:val="ListBullet"/>
        <w:spacing w:line="240" w:lineRule="auto"/>
        <w:ind w:left="720"/>
      </w:pPr>
      <w:r>
        <w:rPr>
          <w:lang w:val="id_ID" w:bidi="id_ID"/>
        </w:rPr>
      </w:r>
      <w:hyperlink r:id="rId212">
        <w:r>
          <w:rPr>
            <w:lang w:val="id_ID" w:bidi="id_ID"/>
          </w:rPr>
          <w:rPr>
            <w:color w:val="0000EE"/>
            <w:u w:val="single"/>
          </w:rPr>
          <w:t>Menjelaskan Adegan</w:t>
        </w:r>
      </w:hyperlink>
      <w:r>
        <w:rPr>
          <w:lang w:val="id_ID" w:bidi="id_ID"/>
        </w:rPr>
        <w:t xml:space="preserve"> (2.3 MB)</w:t>
      </w:r>
      <w:r>
        <w:rPr>
          <w:lang w:val="id_ID" w:bidi="id_ID"/>
        </w:rPr>
      </w:r>
    </w:p>
    <w:p>
      <w:pPr>
        <w:pStyle w:val="ListBullet"/>
        <w:spacing w:line="240" w:lineRule="auto"/>
        <w:ind w:left="720"/>
      </w:pPr>
      <w:r>
        <w:rPr>
          <w:lang w:val="id_ID" w:bidi="id_ID"/>
        </w:rPr>
      </w:r>
      <w:hyperlink r:id="rId213">
        <w:r>
          <w:rPr>
            <w:lang w:val="id_ID" w:bidi="id_ID"/>
          </w:rPr>
          <w:rPr>
            <w:color w:val="0000EE"/>
            <w:u w:val="single"/>
          </w:rPr>
          <w:t>Memperagakan Bacaan</w:t>
        </w:r>
      </w:hyperlink>
      <w:r>
        <w:rPr>
          <w:lang w:val="id_ID" w:bidi="id_ID"/>
        </w:rPr>
        <w:t xml:space="preserve"> (2.7 MB)</w:t>
      </w:r>
      <w:r>
        <w:rPr>
          <w:lang w:val="id_ID" w:bidi="id_ID"/>
        </w:rPr>
      </w:r>
    </w:p>
    <w:p>
      <w:pPr>
        <w:pStyle w:val="ListBullet"/>
        <w:spacing w:line="240" w:lineRule="auto"/>
        <w:ind w:left="720"/>
      </w:pPr>
      <w:r>
        <w:rPr>
          <w:lang w:val="id_ID" w:bidi="id_ID"/>
        </w:rPr>
      </w:r>
      <w:hyperlink r:id="rId214">
        <w:r>
          <w:rPr>
            <w:lang w:val="id_ID" w:bidi="id_ID"/>
          </w:rPr>
          <w:rPr>
            <w:color w:val="0000EE"/>
            <w:u w:val="single"/>
          </w:rPr>
          <w:t>Menyampaikan Firman Tuhan</w:t>
        </w:r>
      </w:hyperlink>
      <w:r>
        <w:rPr>
          <w:lang w:val="id_ID" w:bidi="id_ID"/>
        </w:rPr>
        <w:t xml:space="preserve"> (1.4 MB)</w:t>
      </w:r>
      <w:r>
        <w:rPr>
          <w:lang w:val="id_ID" w:bidi="id_ID"/>
        </w:rPr>
      </w:r>
      <w:r>
        <w:rPr>
          <w:lang w:val="id_ID" w:bidi="id_ID"/>
        </w:rPr>
      </w:r>
      <w:r>
        <w:rPr>
          <w:lang w:val="id_ID" w:bidi="id_ID"/>
        </w:rPr>
      </w:r>
    </w:p>
    <w:p>
      <w:pPr/>
      <w:r>
        <w:rPr>
          <w:lang w:val="id_ID" w:bidi="id_ID"/>
        </w:rPr>
      </w:r>
    </w:p>
    <w:p>
      <w:pPr>
        <w:pStyle w:val="Heading2"/>
      </w:pPr>
      <w:r>
        <w:rPr>
          <w:lang w:val="id_ID" w:bidi="id_ID"/>
        </w:rPr>
        <w:t>Lukas 6:37–42</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 xml:space="preserve">Dengarkan Lukas 6:37–42 dan renungkan dalam hati Anda. Dengarkan teks sebanyak tiga kali (dalam tiga terjemahan yang berbeda, jika memungkinkan). Kemudian diskusikan pertanyaan berikut dalam kelompok: </w:t>
      </w:r>
    </w:p>
    <w:p>
      <w:pPr>
        <w:pStyle w:val="ListBullet"/>
        <w:spacing w:line="240" w:lineRule="auto"/>
        <w:ind w:left="720"/>
      </w:pPr>
      <w:r>
        <w:rPr>
          <w:lang w:val="id_ID" w:bidi="id_ID"/>
        </w:rPr>
      </w:r>
      <w:r>
        <w:rPr>
          <w:lang w:val="id_ID" w:bidi="id_ID"/>
        </w:rPr>
        <w:t xml:space="preserve">Apa yang Anda suka dalam kisah ini? </w:t>
      </w:r>
    </w:p>
    <w:p>
      <w:pPr>
        <w:pStyle w:val="ListBullet"/>
        <w:spacing w:line="240" w:lineRule="auto"/>
        <w:ind w:left="720"/>
      </w:pPr>
      <w:r>
        <w:rPr>
          <w:lang w:val="id_ID" w:bidi="id_ID"/>
        </w:rPr>
      </w:r>
      <w:r>
        <w:rPr>
          <w:lang w:val="id_ID" w:bidi="id_ID"/>
        </w:rPr>
        <w:t xml:space="preserve">Apa yang Anda tidak suka atau tidak mengerti? </w:t>
      </w:r>
    </w:p>
    <w:p>
      <w:pPr>
        <w:pStyle w:val="ListBullet"/>
        <w:spacing w:line="240" w:lineRule="auto"/>
        <w:ind w:left="720"/>
      </w:pPr>
      <w:r>
        <w:rPr>
          <w:lang w:val="id_ID" w:bidi="id_ID"/>
        </w:rPr>
      </w:r>
      <w:r>
        <w:rPr>
          <w:lang w:val="id_ID" w:bidi="id_ID"/>
        </w:rPr>
        <w:t xml:space="preserve">Apa yang diceritakan kisah ini tentang Yesus? </w:t>
      </w:r>
    </w:p>
    <w:p>
      <w:pPr>
        <w:pStyle w:val="ListBullet"/>
        <w:spacing w:line="240" w:lineRule="auto"/>
        <w:ind w:left="720"/>
      </w:pPr>
      <w:r>
        <w:rPr>
          <w:lang w:val="id_ID" w:bidi="id_ID"/>
        </w:rPr>
      </w:r>
      <w:r>
        <w:rPr>
          <w:lang w:val="id_ID" w:bidi="id_ID"/>
        </w:rPr>
        <w:t xml:space="preserve">Apa yang diceritakan kisah ini tentang orang-orang? </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Siapa kenalan Anda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 xml:space="preserve">Dengarkan teks satu kali dalam versi yang paling mudah dimengerti. </w:t>
      </w:r>
    </w:p>
    <w:p>
      <w:pPr/>
      <w:r>
        <w:rPr>
          <w:lang w:val="id_ID" w:bidi="id_ID"/>
        </w:rPr>
      </w:r>
      <w:r>
        <w:rPr>
          <w:lang w:val="id_ID" w:bidi="id_ID"/>
        </w:rPr>
        <w:t>Yesus mengajar murid-murid-Nya di dekat Laut Galilea. Yesus mengajar mereka cara hidup dan bertindak sebagai pengikut-pengikut-Nya. Yesus mengajar mereka untuk mengasihi musuh mereka. Yesus sekarang mengajarkan dua hal yang harus mereka lakukan dan dua hal yang tidak boleh mereka lakukan. Dia menginginkan mereka bertindak dengan kasih dan belas kasihan.</w:t>
      </w:r>
    </w:p>
    <w:p>
      <w:pPr/>
      <w:r>
        <w:rPr>
          <w:lang w:val="id_ID" w:bidi="id_ID"/>
        </w:rPr>
      </w:r>
      <w:r>
        <w:rPr>
          <w:lang w:val="id_ID" w:bidi="id_ID"/>
        </w:rPr>
        <w:t>Yesus menekankan bahwa para pengikut-Nya akan diperlakukan dengan cara yang sama seperti mereka memperlakukan orang lain. Dia mengatakan kepada mereka agar tidak menghakimi, atau menuduh seseorang melakukan sesuatu yang salah. Yesus tidak mengacu kepada para pemimpin yang harus menghakimi jika ada sesuatu yang benar atau salah di pengadilan. Yesus juga mengatakan kepada para pengikut-Nya agar tidak mengutuk seseorang, atau mennyatakan seseorang bersalah karena mereka melakukan sesuatu yang jahat. Yesus mengatakan mereka tidak boleh melakukan hal-hal ini, karena mereka akan diperlakukan dengan cara yang sama. Yesus mengatakan kepada para pengikut-Nya bahwa mereka harus mengampuni, atau memilih untuk tidak menghukum seseorang atau mereka harus menghapus rasa bersalah seseorang. Yesus mengatakan mereka harus memberi, atau bermurah hati kepada mereka yang membutuhkan, dan Allah akan melakukan hal yang sama untuk mereka.</w:t>
      </w:r>
    </w:p>
    <w:p>
      <w:pPr/>
      <w:r>
        <w:rPr>
          <w:lang w:val="id_ID" w:bidi="id_ID"/>
        </w:rPr>
      </w:r>
      <w:r>
        <w:rPr>
          <w:lang w:val="id_ID" w:bidi="id_ID"/>
        </w:rPr>
        <w:t>Berhenti dan diskusikan dengan tim Anda: Jika seseorang dicap sebagai bersalah dalam budaya Anda, bagaimana mereka diperlakukan? Siapakah yang memiliki otoritas untuk menentukan jika seseorang bersalah?</w:t>
      </w:r>
    </w:p>
    <w:p>
      <w:pPr/>
      <w:r>
        <w:rPr>
          <w:lang w:val="id_ID" w:bidi="id_ID"/>
        </w:rPr>
      </w:r>
      <w:r>
        <w:rPr>
          <w:lang w:val="id_ID" w:bidi="id_ID"/>
        </w:rPr>
        <w:t>Yesus kemudian memakai contoh seorang pedagang yang menjual gandum. Pedagang itu akan menekan gandum sampai turun di dalam wadah pengukur. Ia akan mengguncang wadah agar gandumnya mengendap. Kemudian ia akan terus mengisinya sampai gandum meluber dari wadah itu. Ini berarti jika Anda memberi dengan murah hati, Anda akan menerima pemberian-pemberian yang diberikan dengan murah hati sebagai gantinya.</w:t>
      </w:r>
    </w:p>
    <w:p>
      <w:pPr/>
      <w:r>
        <w:rPr>
          <w:lang w:val="id_ID" w:bidi="id_ID"/>
        </w:rPr>
      </w:r>
      <w:r>
        <w:rPr>
          <w:lang w:val="id_ID" w:bidi="id_ID"/>
        </w:rPr>
        <w:t>Berhenti dan diskusikan dengan tim Anda: Seperti apa pedagang atau penjual dalam budaya Anda? Apakah perilaku seorang pedagang berubah jika Anda membeli dari mereka berulang-ulang?</w:t>
      </w:r>
    </w:p>
    <w:p>
      <w:pPr/>
      <w:r>
        <w:rPr>
          <w:lang w:val="id_ID" w:bidi="id_ID"/>
        </w:rPr>
      </w:r>
      <w:r>
        <w:rPr>
          <w:lang w:val="id_ID" w:bidi="id_ID"/>
        </w:rPr>
        <w:t>Yesus memperingatkan pengikut-pengikut-Nya dengan mengatakan satu pepatah, atau ucapan bijak, tentang dua orang buta. Yesus memperingatkan mereka agar tidak mengikuti pemimpin-pemimpin buta atau mereka akan jatuh ke dalam lubang. Yesus mengatakan bahwa memiliki seorang guru yang baik itu penting. Murid-murid akan mengikuti teladan guru mereka, baik atau buruk.</w:t>
      </w:r>
    </w:p>
    <w:p>
      <w:pPr/>
      <w:r>
        <w:rPr>
          <w:lang w:val="id_ID" w:bidi="id_ID"/>
        </w:rPr>
      </w:r>
      <w:r>
        <w:rPr>
          <w:lang w:val="id_ID" w:bidi="id_ID"/>
        </w:rPr>
        <w:t>Yesus mengajar pengikut-pengikut-Nya tentang kepemimpinan. Murid-murid-Nya tidak dapat mengajar orang lain jika mereka tidak mau memeriksa kehidupan mereka sendiri terlebih dahulu. Mereka harus mengubah hal-hal dalam kehidupan mereka yang tidak mengikuti ajaran Yesus. Barulah kemudian mereka dapat membantu orang lain untuk memeriksa dan mengubah kehidupan mereka.</w:t>
      </w:r>
    </w:p>
    <w:p>
      <w:pPr/>
      <w:r>
        <w:rPr>
          <w:lang w:val="id_ID" w:bidi="id_ID"/>
        </w:rPr>
      </w:r>
      <w:r>
        <w:rPr>
          <w:lang w:val="id_ID" w:bidi="id_ID"/>
        </w:rPr>
        <w:t>Berhenti dan diskusikan dengan tim Anda: Kualitas apa saja dari seorang pemimpin yang baik dalam budaya Anda? Bagaimana orang-orang melihat para pemimpin ketika mereka mengatakan satu hal, tetapi melakukan yang sebaliknya?</w:t>
      </w:r>
    </w:p>
    <w:p>
      <w:pPr/>
      <w:r>
        <w:rPr>
          <w:lang w:val="id_ID" w:bidi="id_ID"/>
        </w:rPr>
      </w:r>
      <w:r>
        <w:rPr>
          <w:lang w:val="id_ID" w:bidi="id_ID"/>
        </w:rPr>
        <w:t>Yesus memakai satu contoh tentang serbuk gergaji di mata untuk menekankan hal ini. Yesus mengkritik mereka karena melihat kesalahan yang kecil, atau bintik kecil, dalam kehidupan orang lain ketika mereka memiliki kesalahan yang besar, atau balok besar, dalam kehidupan mereka sendiri. Orang-orang yang dibutakan oleh dosa mereka sendiri tidak dapat membantu orang lain. Yesus menggunakan kata munafik sebagai satu peringatan. Orang munafik adalah seseorang yang bertindak dengan cara yang tidak sesuai dengan apa yang mereka katakan.</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Dalam sesi ini, Anda akan membantu kelompok memvisualisasikan kisah ini. Anda akan membantu kelompok mendefinisikan adegan, latar, dan karakter dari kisah ini. </w:t>
      </w:r>
    </w:p>
    <w:p>
      <w:pPr/>
      <w:r>
        <w:rPr>
          <w:lang w:val="id_ID" w:bidi="id_ID"/>
        </w:rPr>
      </w:r>
      <w:r>
        <w:rPr>
          <w:lang w:val="id_ID" w:bidi="id_ID"/>
        </w:rPr>
        <w:t>Kisah ini memiliki dua adegan.</w:t>
      </w:r>
    </w:p>
    <w:p>
      <w:pPr/>
      <w:r>
        <w:rPr>
          <w:lang w:val="id_ID" w:bidi="id_ID"/>
        </w:rPr>
      </w:r>
      <w:r>
        <w:rPr>
          <w:b/>
          <w:lang w:val="id_ID" w:bidi="id_ID"/>
        </w:rPr>
        <w:t>Adegan pertama:</w:t>
      </w:r>
      <w:r>
        <w:rPr>
          <w:lang w:val="id_ID" w:bidi="id_ID"/>
        </w:rPr>
        <w:t xml:space="preserve"> Yesus mengatakan kepada pengikut-pengikut-Nya agar tidak menghakimi atau menghukum orang lain, atau itu akan terjadi kepada mereka.</w:t>
      </w:r>
    </w:p>
    <w:p>
      <w:pPr/>
      <w:r>
        <w:rPr>
          <w:lang w:val="id_ID" w:bidi="id_ID"/>
        </w:rPr>
      </w:r>
      <w:r>
        <w:rPr>
          <w:b/>
          <w:lang w:val="id_ID" w:bidi="id_ID"/>
        </w:rPr>
        <w:t>Adegan kedua:</w:t>
      </w:r>
      <w:r>
        <w:rPr>
          <w:lang w:val="id_ID" w:bidi="id_ID"/>
        </w:rPr>
        <w:t xml:space="preserve"> Kemudian Yesus memberikan dua ilustrasi. Ilustrasi pertama adalah tentang seorang buta yang membimbing orang buta lainnya. Ilustrasi kedua adalah tentang seseorang yang memiliki satu benda besar di matanya sedang mencoba menyingkirkan satu benda kecil dari mata temannya.</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Rasul-rasul, atau 12 pengikut terdekat</w:t>
      </w:r>
    </w:p>
    <w:p>
      <w:pPr>
        <w:pStyle w:val="ListBullet"/>
        <w:spacing w:line="240" w:lineRule="auto"/>
        <w:ind w:left="720"/>
      </w:pPr>
      <w:r>
        <w:rPr>
          <w:lang w:val="id_ID" w:bidi="id_ID"/>
        </w:rPr>
      </w:r>
      <w:r>
        <w:rPr>
          <w:lang w:val="id_ID" w:bidi="id_ID"/>
        </w:rPr>
        <w:t xml:space="preserve">Kerumunan murid-murid-Nya </w:t>
      </w:r>
    </w:p>
    <w:p>
      <w:pPr>
        <w:pStyle w:val="ListBullet"/>
        <w:spacing w:line="240" w:lineRule="auto"/>
        <w:ind w:left="720"/>
      </w:pPr>
      <w:r>
        <w:rPr>
          <w:lang w:val="id_ID" w:bidi="id_ID"/>
        </w:rPr>
      </w:r>
      <w:r>
        <w:rPr>
          <w:lang w:val="id_ID" w:bidi="id_ID"/>
        </w:rPr>
        <w:t>Banyak orang</w:t>
      </w:r>
    </w:p>
    <w:p>
      <w:pPr>
        <w:pStyle w:val="ListBullet"/>
        <w:spacing w:line="240" w:lineRule="auto"/>
        <w:ind w:left="720"/>
      </w:pPr>
      <w:r>
        <w:rPr>
          <w:lang w:val="id_ID" w:bidi="id_ID"/>
        </w:rPr>
      </w:r>
      <w:r>
        <w:rPr>
          <w:lang w:val="id_ID" w:bidi="id_ID"/>
        </w:rPr>
        <w:t>Dua orang buta</w:t>
      </w:r>
    </w:p>
    <w:p>
      <w:pPr>
        <w:pStyle w:val="ListBullet"/>
        <w:spacing w:line="240" w:lineRule="auto"/>
        <w:ind w:left="720"/>
      </w:pPr>
      <w:r>
        <w:rPr>
          <w:lang w:val="id_ID" w:bidi="id_ID"/>
        </w:rPr>
      </w:r>
      <w:r>
        <w:rPr>
          <w:lang w:val="id_ID" w:bidi="id_ID"/>
        </w:rPr>
        <w:t>Dua orang dengan sesuatu di mata mereka</w:t>
      </w:r>
    </w:p>
    <w:p>
      <w:pPr/>
      <w:r>
        <w:rPr>
          <w:lang w:val="id_ID" w:bidi="id_ID"/>
        </w:rPr>
      </w:r>
      <w:r>
        <w:rPr>
          <w:lang w:val="id_ID" w:bidi="id_ID"/>
        </w:rPr>
        <w:t xml:space="preserve">Dalam sesi ini, ambillah papan cerita kelompok, gambarlah, atau gunakan beberapa macam alat peraga (benda-benda yang dapat Anda pindahkan seperti batu, batang, mainan anak-anak) untuk memvisualisasikan kisah dan adegan di dalamnya. </w:t>
      </w:r>
    </w:p>
    <w:p>
      <w:pPr/>
      <w:r>
        <w:rPr>
          <w:lang w:val="id_ID" w:bidi="id_ID"/>
        </w:rPr>
      </w:r>
      <w:r>
        <w:rPr>
          <w:lang w:val="id_ID" w:bidi="id_ID"/>
        </w:rPr>
        <w:t>Penting untuk diingat bahwa Yesus tidak berbicara tentang hakim manusia, melainkan kepada kerumunan pada umumnya.</w:t>
      </w:r>
    </w:p>
    <w:p>
      <w:pPr/>
      <w:r>
        <w:rPr>
          <w:lang w:val="id_ID" w:bidi="id_ID"/>
        </w:rPr>
      </w:r>
      <w:r>
        <w:rPr>
          <w:lang w:val="id_ID" w:bidi="id_ID"/>
        </w:rPr>
        <w:t>Penting untuk diingat bahwa serpihan kayu di mata dan balok di mata adalah ilustrasi yang mengacu kepada dosa dalam kehidupan seseorang.</w:t>
      </w:r>
    </w:p>
    <w:p>
      <w:pPr/>
      <w:r>
        <w:rPr>
          <w:lang w:val="id_ID" w:bidi="id_ID"/>
        </w:rPr>
      </w:r>
      <w:r>
        <w:rPr>
          <w:lang w:val="id_ID" w:bidi="id_ID"/>
        </w:rPr>
        <w:t>Penting untuk diingat bahwa Yesus mengatakan kepada murid-murid-Nya dua hal yang tidak boleh mereka lakukan, dan dua hal yang harus mereka lakukan. Yesus mengatakan kepada mereka konsekuensi dari setiap tindakan. Kemudian Yesus menjelaskan seperti apa memberi dalam kelimpahan itu. Ini seperti seorang penjual gandum yang menaruh gandum dalam satu wadah pengukur. Pedagang itu kemudian menekannya untuk memadatkan, mengguncangnya untuk mengendapkan gandum, kemudian si penjual terus menuangkan lebih banyak gandum sampai membentuk tumpukan dan meluber dari wadah itu.</w:t>
      </w:r>
    </w:p>
    <w:p>
      <w:pPr/>
      <w:r>
        <w:rPr>
          <w:lang w:val="id_ID" w:bidi="id_ID"/>
        </w:rPr>
      </w:r>
      <w:r>
        <w:rPr>
          <w:lang w:val="id_ID" w:bidi="id_ID"/>
        </w:rPr>
        <w:t>Kemudian Yesus menggunakan beberapa pertanyaan untuk memberi satu peringatan tentang kepemimpinan. Yesus tidak mengharapkan jawaban atas pertanyaan-pertanyaan ini. Yesus menggunakan pertanyaan-pertanyaan ini untuk mengungkapkan bahwa orang buta yang memimpin orang buta lainnya tidak masuk akal, karena keduanya akan jatuh. Yesus menjelaskan pentingnya dilatih dengan baik oleh guru yang tepat, karena murid itu akan menjadi seperti gurunya.</w:t>
      </w:r>
    </w:p>
    <w:p>
      <w:pPr/>
      <w:r>
        <w:rPr>
          <w:lang w:val="id_ID" w:bidi="id_ID"/>
        </w:rPr>
      </w:r>
      <w:r>
        <w:rPr>
          <w:lang w:val="id_ID" w:bidi="id_ID"/>
        </w:rPr>
        <w:t>Yesus kembali menggunakan satu pertanyaan untuk membuat pengajaran-Nya sangat jelas. Yesus membedakan antara orang yang memiliki sepotong kayu besar di matanya yang mencoba membantu orang lain yang memiliki satu partikel kecil di matanya. Yesus mengatakan ini kepada mereka yang sedang mendengarkan agar memeriksa dan mengubah perilaku mereka sebelum meminta orang lain untuk berubah.</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Dalam sesi ini, tim akan mendramatisir kisah tersebut.</w:t>
      </w:r>
    </w:p>
    <w:p>
      <w:pPr/>
      <w:r>
        <w:rPr>
          <w:lang w:val="id_ID" w:bidi="id_ID"/>
        </w:rPr>
      </w:r>
      <w:r>
        <w:rPr>
          <w:lang w:val="id_ID" w:bidi="id_ID"/>
        </w:rPr>
        <w:t>Kisah ini memiliki dua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 xml:space="preserve">Rasul-rasul, atau 12 pengikut terdekat </w:t>
      </w:r>
    </w:p>
    <w:p>
      <w:pPr>
        <w:pStyle w:val="ListBullet"/>
        <w:spacing w:line="240" w:lineRule="auto"/>
        <w:ind w:left="720"/>
      </w:pPr>
      <w:r>
        <w:rPr>
          <w:lang w:val="id_ID" w:bidi="id_ID"/>
        </w:rPr>
      </w:r>
      <w:r>
        <w:rPr>
          <w:lang w:val="id_ID" w:bidi="id_ID"/>
        </w:rPr>
        <w:t>Kerumunan murid-murid-Nya</w:t>
      </w:r>
    </w:p>
    <w:p>
      <w:pPr>
        <w:pStyle w:val="ListBullet"/>
        <w:spacing w:line="240" w:lineRule="auto"/>
        <w:ind w:left="720"/>
      </w:pPr>
      <w:r>
        <w:rPr>
          <w:lang w:val="id_ID" w:bidi="id_ID"/>
        </w:rPr>
      </w:r>
      <w:r>
        <w:rPr>
          <w:lang w:val="id_ID" w:bidi="id_ID"/>
        </w:rPr>
        <w:t>Banyak orang</w:t>
      </w:r>
    </w:p>
    <w:p>
      <w:pPr>
        <w:pStyle w:val="ListBullet"/>
        <w:spacing w:line="240" w:lineRule="auto"/>
        <w:ind w:left="720"/>
      </w:pPr>
      <w:r>
        <w:rPr>
          <w:lang w:val="id_ID" w:bidi="id_ID"/>
        </w:rPr>
      </w:r>
      <w:r>
        <w:rPr>
          <w:lang w:val="id_ID" w:bidi="id_ID"/>
        </w:rPr>
        <w:t>Dua orang buta</w:t>
      </w:r>
    </w:p>
    <w:p>
      <w:pPr>
        <w:pStyle w:val="ListBullet"/>
        <w:spacing w:line="240" w:lineRule="auto"/>
        <w:ind w:left="720"/>
      </w:pPr>
      <w:r>
        <w:rPr>
          <w:lang w:val="id_ID" w:bidi="id_ID"/>
        </w:rPr>
      </w:r>
      <w:r>
        <w:rPr>
          <w:lang w:val="id_ID" w:bidi="id_ID"/>
        </w:rPr>
        <w:t>Dua orang dengan sesuatu di mata mereka</w:t>
      </w:r>
    </w:p>
    <w:p>
      <w:pPr/>
      <w:r>
        <w:rPr>
          <w:lang w:val="id_ID" w:bidi="id_ID"/>
        </w:rPr>
      </w:r>
      <w:r>
        <w:rPr>
          <w:lang w:val="id_ID" w:bidi="id_ID"/>
        </w:rPr>
        <w:t xml:space="preserve">Minta tim untuk memerankan kisah itu dua kali. Pertama, minta mereka memerankan kisah itu tanpa berhenti. Pada saat tim memerankan kisah itu untuk kedua kalinya, hentikan mereka pada titik-titik yang berbeda dalam kisah tersebut. </w:t>
      </w:r>
    </w:p>
    <w:p>
      <w:pPr/>
      <w:r>
        <w:rPr>
          <w:lang w:val="id_ID" w:bidi="id_ID"/>
        </w:rPr>
      </w:r>
      <w:r>
        <w:rPr>
          <w:lang w:val="id_ID" w:bidi="id_ID"/>
        </w:rPr>
        <w:t>Ketika kelompok memerankan kisah itu untuk pertama kali, perhatikan dialog, alur, plot, dan kronologi kisah tersebut.</w:t>
      </w:r>
    </w:p>
    <w:p>
      <w:pPr/>
      <w:r>
        <w:rPr>
          <w:lang w:val="id_ID" w:bidi="id_ID"/>
        </w:rPr>
      </w:r>
      <w:r>
        <w:rPr>
          <w:lang w:val="id_ID" w:bidi="id_ID"/>
        </w:rPr>
        <w:t>Pastikan bahwa tim memerankan seorang yang buta yang membimbing orang buta lainnya yang jatuh ke dalam satu selokan. Perankan seorang dengan satu benda besar di matanya yang tidak dapat melihat dengan baik. Ia terus mencoba mengambil satu benda yang sangat kecil dari mata orang lain.</w:t>
      </w:r>
    </w:p>
    <w:p>
      <w:pPr/>
      <w:r>
        <w:rPr>
          <w:lang w:val="id_ID" w:bidi="id_ID"/>
        </w:rPr>
      </w:r>
      <w:r>
        <w:rPr>
          <w:lang w:val="id_ID" w:bidi="id_ID"/>
        </w:rPr>
        <w:t>Saat tim memerankan kisah ini untuk kedua kalinya, hentikan mereka pada titik-titik tertentu.</w:t>
      </w:r>
    </w:p>
    <w:p>
      <w:pPr/>
      <w:r>
        <w:rPr>
          <w:lang w:val="id_ID" w:bidi="id_ID"/>
        </w:rPr>
      </w:r>
      <w:r>
        <w:rPr>
          <w:lang w:val="id_ID" w:bidi="id_ID"/>
        </w:rPr>
        <w:t>Yesus terus memberikan arahan untuk perilaku para pengikut-Nya. Yesus mengatakan kepada mereka untuk tidak menghakimi dan tidak menghukum orang lain. Maka mereka tidak akan dihakimi atau dihukum. Kemudian Yesus mengatakan kepada para pengikut-Nya agar mengampuni orang lain supaya Allah mengampuni kamu. Dia mengatakan kepada mereka untuk memberi supaya mereka akan menerima. Yesus mengatakan bahwa cara kamu mengukur adalah cara yang akan diukurkan kepadamu. Ukuran yang baik akan seperti seorang penjual yang menekan gandum dalam satu wadah pengukur, mengguncangnya, kemudian terus menuangkannya sehingga meluber.</w:t>
      </w:r>
    </w:p>
    <w:p>
      <w:pPr/>
      <w:r>
        <w:rPr>
          <w:lang w:val="id_ID" w:bidi="id_ID"/>
        </w:rPr>
      </w:r>
      <w:r>
        <w:rPr>
          <w:lang w:val="id_ID" w:bidi="id_ID"/>
        </w:rPr>
        <w:t>Yesus memberikan ilustrasi tentang kepemimpinan dengan menggunakan contoh seorang buta yang membimbing orang buta lainnya dalam bentuk satu pertanyaan. Yesus menjelaskan bahwa keduanya akan jatuh. Yesus menjelaskan bagaimana seorang murid yang sepenuhnya dilatih menjadi seperti gurunya. Yesus menggunakan ilustrasi tentang seorang yang memiliki satu benda besar di matanya yang mencoba membantu temannya yang memiiki satu benda kecil di matanya. Lalu Yesus menyebut orang-orang semacam ini sebagai munafik. Yesus mengatakan kepada mereka untuk mengurus dahulu benda besar itu agar dapat melihat dengan jelas sehingga mereka dapat membantu orang lain untuk menyingkirkan benda kecil dari matanya.</w:t>
      </w:r>
    </w:p>
    <w:p>
      <w:pPr/>
      <w:r>
        <w:rPr>
          <w:lang w:val="id_ID" w:bidi="id_ID"/>
        </w:rPr>
      </w:r>
      <w:r>
        <w:rPr>
          <w:lang w:val="id_ID" w:bidi="id_ID"/>
        </w:rPr>
        <w:t xml:space="preserve">Hentikan adegannya: Tanyakan kepada para aktor yang memerankan murid-murid, ”Bagaimana perasaan kalian?” Anda mungkin mendengar hal-hal seperti, "Saya tidak mau dihakimi dengan cara yang sama seperti saya menghakimi orang lain.", "Saya harus berubah. Aku merasa seperti seorang buta yang membimbing orang buta lainnya.", dan "Saya harus berhenti mencoba memperbaiki teman-teman saya." </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 xml:space="preserve">Dengarkan teks satu kali dalam versi yang paling mudah dimengerti. </w:t>
      </w:r>
    </w:p>
    <w:p>
      <w:pPr/>
      <w:r>
        <w:rPr>
          <w:lang w:val="id_ID" w:bidi="id_ID"/>
        </w:rPr>
      </w:r>
      <w:r>
        <w:rPr>
          <w:lang w:val="id_ID" w:bidi="id_ID"/>
        </w:rPr>
        <w:t xml:space="preserve">Yesus sedang mengajar </w:t>
      </w:r>
      <w:r>
        <w:rPr>
          <w:b/>
          <w:lang w:val="id_ID" w:bidi="id_ID"/>
        </w:rPr>
        <w:t>murid-murid</w:t>
      </w:r>
      <w:r>
        <w:rPr>
          <w:lang w:val="id_ID" w:bidi="id_ID"/>
        </w:rPr>
        <w:t xml:space="preserve">-Nya di dekat </w:t>
      </w:r>
      <w:r>
        <w:rPr>
          <w:b/>
          <w:lang w:val="id_ID" w:bidi="id_ID"/>
        </w:rPr>
        <w:t>Laut Galilea</w:t>
      </w:r>
      <w:r>
        <w:rPr>
          <w:lang w:val="id_ID" w:bidi="id_ID"/>
        </w:rPr>
        <w:t xml:space="preserve">. Pastikan untuk menerjemahkan </w:t>
      </w:r>
      <w:hyperlink r:id="rId171">
        <w:r>
          <w:rPr>
            <w:lang w:val="id_ID" w:bidi="id_ID"/>
          </w:rPr>
          <w:rPr>
            <w:color w:val="0000EE"/>
            <w:u w:val="single"/>
          </w:rPr>
          <w:t>murid-murid</w:t>
        </w:r>
      </w:hyperlink>
      <w:r>
        <w:rPr>
          <w:lang w:val="id_ID" w:bidi="id_ID"/>
        </w:rPr>
        <w:t xml:space="preserve"> dan </w:t>
      </w:r>
      <w:hyperlink r:id="rId143">
        <w:r>
          <w:rPr>
            <w:lang w:val="id_ID" w:bidi="id_ID"/>
          </w:rPr>
          <w:rPr>
            <w:color w:val="0000EE"/>
            <w:u w:val="single"/>
          </w:rPr>
          <w:t>Laut Galilea</w:t>
        </w:r>
      </w:hyperlink>
      <w:r>
        <w:rPr>
          <w:lang w:val="id_ID" w:bidi="id_ID"/>
        </w:rPr>
        <w:t xml:space="preserve"> dengan cara yang sama seperti yang telah Anda lakukan sebelumnya. Kedua istilah ini bisa ditemukan dalam Glosarium Utama. </w:t>
      </w:r>
    </w:p>
    <w:p>
      <w:pPr/>
      <w:r>
        <w:rPr>
          <w:lang w:val="id_ID" w:bidi="id_ID"/>
        </w:rPr>
      </w:r>
      <w:r>
        <w:rPr>
          <w:lang w:val="id_ID" w:bidi="id_ID"/>
        </w:rPr>
        <w:t xml:space="preserve">Yesus mengatakan kepada murid-murid-Nya agar tidak </w:t>
      </w:r>
      <w:r>
        <w:rPr>
          <w:b/>
          <w:lang w:val="id_ID" w:bidi="id_ID"/>
        </w:rPr>
        <w:t>menghakimi</w:t>
      </w:r>
      <w:r>
        <w:rPr>
          <w:lang w:val="id_ID" w:bidi="id_ID"/>
        </w:rPr>
        <w:t>, atau menuduh seseorang melakukan sesuatu yang salah. Yesus tidak ingin para pengikut-Nya mengkritik seseorang secara tidak adil. Ini tidak berlaku untuk para pemimpin yang harus membuat keputusan di pengadilan tentang apakah sesuatu benar atau salah.</w:t>
      </w:r>
    </w:p>
    <w:p>
      <w:pPr/>
      <w:r>
        <w:rPr>
          <w:lang w:val="id_ID" w:bidi="id_ID"/>
        </w:rPr>
      </w:r>
      <w:r>
        <w:rPr>
          <w:lang w:val="id_ID" w:bidi="id_ID"/>
        </w:rPr>
        <w:t xml:space="preserve">Yesus mengatakan kepada murid-murid-Nya untuk tidak </w:t>
      </w:r>
      <w:r>
        <w:rPr>
          <w:b/>
          <w:lang w:val="id_ID" w:bidi="id_ID"/>
        </w:rPr>
        <w:t>mengutuk</w:t>
      </w:r>
      <w:r>
        <w:rPr>
          <w:lang w:val="id_ID" w:bidi="id_ID"/>
        </w:rPr>
        <w:t xml:space="preserve"> atau mengatakan seseorang bersalah dan layak dihukum karena mereka telah melakukan sesuatu yang jahat. Sebaliknya, murid-murid harus </w:t>
      </w:r>
      <w:r>
        <w:rPr>
          <w:b/>
          <w:lang w:val="id_ID" w:bidi="id_ID"/>
        </w:rPr>
        <w:t>mengampuni</w:t>
      </w:r>
      <w:r>
        <w:rPr>
          <w:lang w:val="id_ID" w:bidi="id_ID"/>
        </w:rPr>
        <w:t xml:space="preserve">. Pastikan untuk menggunakan terjemahan yang sama dari mengampuni seperti yang telah Anda lakukan di bagian-bagian sebelumnya. </w:t>
      </w:r>
      <w:hyperlink r:id="rId67">
        <w:r>
          <w:rPr>
            <w:lang w:val="id_ID" w:bidi="id_ID"/>
          </w:rPr>
          <w:rPr>
            <w:color w:val="0000EE"/>
            <w:u w:val="single"/>
          </w:rPr>
          <w:t>Mengampuni</w:t>
        </w:r>
      </w:hyperlink>
      <w:r>
        <w:rPr>
          <w:lang w:val="id_ID" w:bidi="id_ID"/>
        </w:rPr>
        <w:t xml:space="preserve"> terdapat di Glosarium Utama. </w:t>
      </w:r>
    </w:p>
    <w:p>
      <w:pPr/>
      <w:r>
        <w:rPr>
          <w:lang w:val="id_ID" w:bidi="id_ID"/>
        </w:rPr>
      </w:r>
      <w:r>
        <w:rPr>
          <w:lang w:val="id_ID" w:bidi="id_ID"/>
        </w:rPr>
        <w:t xml:space="preserve">Ketika Yesus memberikan contoh seorang pedagang. Pedagang itu </w:t>
      </w:r>
      <w:r>
        <w:rPr>
          <w:b/>
          <w:lang w:val="id_ID" w:bidi="id_ID"/>
        </w:rPr>
        <w:t>menekan</w:t>
      </w:r>
      <w:r>
        <w:rPr>
          <w:lang w:val="id_ID" w:bidi="id_ID"/>
        </w:rPr>
        <w:t xml:space="preserve"> gandum sehingga gandum tersebut mengambil ruang sesedikit mungkin. Ini membuatnya dapat menuang lebih banyak lagi. Gandum itu </w:t>
      </w:r>
      <w:r>
        <w:rPr>
          <w:b/>
          <w:lang w:val="id_ID" w:bidi="id_ID"/>
        </w:rPr>
        <w:t>diguncang bersama-sama</w:t>
      </w:r>
      <w:r>
        <w:rPr>
          <w:lang w:val="id_ID" w:bidi="id_ID"/>
        </w:rPr>
        <w:t xml:space="preserve"> agar mengendap supaya ia bisa memastikan bahwa wadah itu sudah terisi seluruhnya. </w:t>
      </w:r>
      <w:r>
        <w:rPr>
          <w:b/>
          <w:lang w:val="id_ID" w:bidi="id_ID"/>
        </w:rPr>
        <w:t>Meluber berarti</w:t>
      </w:r>
      <w:r>
        <w:rPr>
          <w:lang w:val="id_ID" w:bidi="id_ID"/>
        </w:rPr>
        <w:t xml:space="preserve"> bahwa pedagang itu menaruh begitu banyak gandum dalam wadah itu sehingga mulai tumpah keluar. Yesus mengatakan bahwa pedagang itu memberikan begitu banyak gandum sehingga itu akan dituangkan </w:t>
      </w:r>
      <w:r>
        <w:rPr>
          <w:b/>
          <w:lang w:val="id_ID" w:bidi="id_ID"/>
        </w:rPr>
        <w:t>ke pangkuan Anda</w:t>
      </w:r>
      <w:r>
        <w:rPr>
          <w:lang w:val="id_ID" w:bidi="id_ID"/>
        </w:rPr>
        <w:t>. Dalam konteks ini, pangkuan mengacu kepada satu saku atau kantong yang dibuat dengan melipat jubah seseorang. Kebiasaan Yahudi bagi orang-orang yang membeli gandum adalah melipat jubah mereka untuk membuat satu kantong. Pedagang itu akan menuangkan gandum ke dalam kantong dan si pembeli akan membawa gandum seperti ini.</w:t>
      </w:r>
    </w:p>
    <w:p>
      <w:pPr/>
      <w:r>
        <w:rPr>
          <w:lang w:val="id_ID" w:bidi="id_ID"/>
        </w:rPr>
      </w:r>
      <w:r>
        <w:rPr>
          <w:lang w:val="id_ID" w:bidi="id_ID"/>
        </w:rPr>
        <w:t>Jika ini bukan kebiasaan Anda, Anda bisa menggunakan satu kata yang lebih umum, seperti keranjang, untuk satu wadah gandum.</w:t>
      </w:r>
    </w:p>
    <w:p>
      <w:pPr/>
      <w:r>
        <w:rPr>
          <w:lang w:val="id_ID" w:bidi="id_ID"/>
        </w:rPr>
      </w:r>
      <w:r>
        <w:rPr>
          <w:lang w:val="id_ID" w:bidi="id_ID"/>
        </w:rPr>
        <w:t xml:space="preserve">Yesus menggunakan satu perbandingan untuk berbicara tentang menghakimi orang lain. Yesus menggunakan frasa </w:t>
      </w:r>
      <w:r>
        <w:rPr>
          <w:b/>
          <w:lang w:val="id_ID" w:bidi="id_ID"/>
        </w:rPr>
        <w:t>serpihan kayu</w:t>
      </w:r>
      <w:r>
        <w:rPr>
          <w:lang w:val="id_ID" w:bidi="id_ID"/>
        </w:rPr>
        <w:t xml:space="preserve"> di mata saudaramu untuk merujuk kepada satu serpihan kayu yang sangat kecil, jerami, atau debu yang terjebak di mata seseorang. Saudara mengacu kepada seseorang dalam komunitas keagamaan yang sama, bukan kepada saudara sedarah. Yesus membandingkan satu serpihan kayu dengan satu dosa kecil atau kesalahan dalam kehidupan seseorang. Dia juga menggunakan frasa </w:t>
      </w:r>
      <w:r>
        <w:rPr>
          <w:b/>
          <w:lang w:val="id_ID" w:bidi="id_ID"/>
        </w:rPr>
        <w:t>balok di matamu sendiri</w:t>
      </w:r>
      <w:r>
        <w:rPr>
          <w:lang w:val="id_ID" w:bidi="id_ID"/>
        </w:rPr>
        <w:t xml:space="preserve"> untuk menunjukkan sepotong kayu yang berat yang menghalangi pandangan seseorang. Tidak mungkin sepotong kayu yang besar berada di mata seseorang. Yesus melebih-lebihkan contoh ini untuk menekankan perbedaan antara sesuatu yang kecil dan sesuatu yang besar. Yesus mengatakan melalui perbandingan ini bahwa mengutuk seorang teman karena kesalahannya ketika Anda belum terlebih dahulu memeriksa kehidupan Anda sendiri adalah salah.</w:t>
      </w:r>
    </w:p>
    <w:p>
      <w:pPr/>
      <w:r>
        <w:rPr>
          <w:lang w:val="id_ID" w:bidi="id_ID"/>
        </w:rPr>
      </w:r>
      <w:r>
        <w:rPr>
          <w:lang w:val="id_ID" w:bidi="id_ID"/>
        </w:rPr>
        <w:t xml:space="preserve">Yesus menggunakan kata </w:t>
      </w:r>
      <w:r>
        <w:rPr>
          <w:b/>
          <w:lang w:val="id_ID" w:bidi="id_ID"/>
        </w:rPr>
        <w:t>munafik</w:t>
      </w:r>
      <w:r>
        <w:rPr>
          <w:lang w:val="id_ID" w:bidi="id_ID"/>
        </w:rPr>
        <w:t xml:space="preserve"> sebagai satu peringatan. Artinya seseorang yang berpura-pura menjadi orang lain. Seorang munafik bisa yakin bahwa ia menghormati Allah, tetapi dia tidak benar-benar mengasihi dan menghormati-Nya. </w:t>
      </w:r>
      <w:hyperlink r:id="rId215">
        <w:r>
          <w:rPr>
            <w:lang w:val="id_ID" w:bidi="id_ID"/>
          </w:rPr>
          <w:rPr>
            <w:color w:val="0000EE"/>
            <w:u w:val="single"/>
          </w:rPr>
          <w:t>Orang munafik</w:t>
        </w:r>
      </w:hyperlink>
      <w:r>
        <w:rPr>
          <w:lang w:val="id_ID" w:bidi="id_ID"/>
        </w:rPr>
        <w:t xml:space="preserve"> dapat ditemukan dalam Glosarium Utama</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 xml:space="preserve">Dengarkan rekaman nats ini dalam versi terjemahan yang paling mudah dimengerti. </w:t>
      </w:r>
    </w:p>
    <w:p>
      <w:pPr/>
      <w:r>
        <w:rPr>
          <w:lang w:val="id_ID" w:bidi="id_ID"/>
        </w:rPr>
      </w:r>
      <w:r>
        <w:rPr>
          <w:lang w:val="id_ID" w:bidi="id_ID"/>
        </w:rPr>
        <w:t xml:space="preserve">Dalam sesi ini, ceritakan kembali nats ini, secara berkelompok, dalam bahasa Anda sendiri. </w:t>
      </w:r>
    </w:p>
    <w:p>
      <w:pPr/>
      <w:r>
        <w:rPr>
          <w:lang w:val="id_ID" w:bidi="id_ID"/>
        </w:rPr>
      </w:r>
      <w:r>
        <w:rPr>
          <w:lang w:val="id_ID" w:bidi="id_ID"/>
        </w:rPr>
        <w:t xml:space="preserve">Pertama, seluruh kelompok harus berlatih menceritakan bagian itu dalam bahasa Anda sendiri. Ingatlah untuk memasukkan hal-hal yang Anda putuskan dalam langkah sebelumnya, seperti kronologi, kata, frasa, emosi, atau apa pun yang Anda diskusikan. </w:t>
      </w:r>
    </w:p>
    <w:p>
      <w:pPr/>
      <w:r>
        <w:rPr>
          <w:lang w:val="id_ID" w:bidi="id_ID"/>
        </w:rPr>
      </w:r>
      <w:r>
        <w:rPr>
          <w:lang w:val="id_ID" w:bidi="id_ID"/>
        </w:rPr>
        <w:t xml:space="preserve">Seorang anggota kelompok harus menyampaikan beberapa kalimat dari nats itu dan berhenti sejenak. Seorang anggota lain harus menceritakan bagian selanjutnya dari nats itu dan berhenti sejenak. Lakukan ini sampai kelompok itu telah menceritakan kembali semua nats tersebut. Anggota-anggota kelompok dapat saling memperbaiki dalam tahap ini. </w:t>
      </w:r>
    </w:p>
    <w:p>
      <w:pPr/>
      <w:r>
        <w:rPr>
          <w:lang w:val="id_ID" w:bidi="id_ID"/>
        </w:rPr>
      </w:r>
      <w:r>
        <w:rPr>
          <w:lang w:val="id_ID" w:bidi="id_ID"/>
        </w:rPr>
        <w:t xml:space="preserve">Hentikan sebentar rekaman suara ini di sini. </w:t>
      </w:r>
    </w:p>
    <w:p>
      <w:pPr/>
      <w:r>
        <w:rPr>
          <w:lang w:val="id_ID" w:bidi="id_ID"/>
        </w:rPr>
      </w:r>
      <w:r>
        <w:rPr>
          <w:lang w:val="id_ID" w:bidi="id_ID"/>
        </w:rPr>
        <w:t xml:space="preserve">Selanjutnya, setiap anggota kelompok harus menceritakan seluruh nats tersebut tanpa gangguan setidaknya satu kali. Seorang anggota kelompok dapat menggunakan benda apa saja, gerakan, atau papan cerita untuk membantu mereka mengingat bagian nats ayat-ayat Alkitab tersebut. </w:t>
      </w:r>
    </w:p>
    <w:p>
      <w:pPr/>
      <w:r>
        <w:rPr>
          <w:lang w:val="id_ID" w:bidi="id_ID"/>
        </w:rPr>
      </w:r>
      <w:r>
        <w:rPr>
          <w:lang w:val="id_ID" w:bidi="id_ID"/>
        </w:rPr>
        <w:t xml:space="preserve">Hentikan sebentar rekaman suara ini di sini. </w:t>
      </w:r>
    </w:p>
    <w:p>
      <w:pPr/>
      <w:r>
        <w:rPr>
          <w:lang w:val="id_ID" w:bidi="id_ID"/>
        </w:rPr>
      </w:r>
      <w:r>
        <w:rPr>
          <w:lang w:val="id_ID" w:bidi="id_ID"/>
        </w:rPr>
        <w:t xml:space="preserve">Selanjutnya, kelompok dapat memutuskan versi mana dari nats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sebentar rekaman suara ini di sini. </w:t>
      </w:r>
    </w:p>
    <w:p>
      <w:pPr/>
      <w:r>
        <w:rPr>
          <w:lang w:val="id_ID" w:bidi="id_ID"/>
        </w:rPr>
      </w:r>
      <w:r>
        <w:rPr>
          <w:lang w:val="id_ID" w:bidi="id_ID"/>
        </w:rPr>
        <w:t xml:space="preserve">Akhirnya, kelompok dapat menyusun versi akhir dari nats itu yang disetujui oleh semua anggota kelompok. Setiap anggota kelompok harus berlatih menceritakan versi akhir dari nats tersebut. </w:t>
      </w:r>
      <w:r>
        <w:rPr>
          <w:lang w:val="id_ID" w:bidi="id_ID"/>
        </w:rPr>
      </w:r>
      <w:r>
        <w:rPr>
          <w:lang w:val="id_ID" w:bidi="id_ID"/>
        </w:rPr>
      </w:r>
    </w:p>
    <w:p>
      <w:pPr/>
      <w:r>
        <w:rPr>
          <w:lang w:val="id_ID" w:bidi="id_ID"/>
        </w:rPr>
      </w:r>
    </w:p>
    <w:p>
      <w:pPr>
        <w:pStyle w:val="Heading2"/>
      </w:pPr>
      <w:r>
        <w:rPr>
          <w:lang w:val="id_ID" w:bidi="id_ID"/>
        </w:rPr>
        <w:t>Lukas 6:37–42</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216">
        <w:r>
          <w:rPr>
            <w:lang w:val="id_ID" w:bidi="id_ID"/>
          </w:rPr>
          <w:rPr>
            <w:color w:val="0000EE"/>
            <w:u w:val="single"/>
          </w:rPr>
          <w:t>Dengar dan Renungkan</w:t>
        </w:r>
      </w:hyperlink>
      <w:r>
        <w:rPr>
          <w:lang w:val="id_ID" w:bidi="id_ID"/>
        </w:rPr>
        <w:t xml:space="preserve"> (638 KB)</w:t>
      </w:r>
      <w:r>
        <w:rPr>
          <w:lang w:val="id_ID" w:bidi="id_ID"/>
        </w:rPr>
      </w:r>
    </w:p>
    <w:p>
      <w:pPr>
        <w:pStyle w:val="ListBullet"/>
        <w:spacing w:line="240" w:lineRule="auto"/>
        <w:ind w:left="720"/>
      </w:pPr>
      <w:r>
        <w:rPr>
          <w:lang w:val="id_ID" w:bidi="id_ID"/>
        </w:rPr>
      </w:r>
      <w:hyperlink r:id="rId217">
        <w:r>
          <w:rPr>
            <w:lang w:val="id_ID" w:bidi="id_ID"/>
          </w:rPr>
          <w:rPr>
            <w:color w:val="0000EE"/>
            <w:u w:val="single"/>
          </w:rPr>
          <w:t>Menyiapkan Panggung</w:t>
        </w:r>
      </w:hyperlink>
      <w:r>
        <w:rPr>
          <w:lang w:val="id_ID" w:bidi="id_ID"/>
        </w:rPr>
        <w:t xml:space="preserve"> (3.6 MB)</w:t>
      </w:r>
      <w:r>
        <w:rPr>
          <w:lang w:val="id_ID" w:bidi="id_ID"/>
        </w:rPr>
      </w:r>
    </w:p>
    <w:p>
      <w:pPr>
        <w:pStyle w:val="ListBullet"/>
        <w:spacing w:line="240" w:lineRule="auto"/>
        <w:ind w:left="720"/>
      </w:pPr>
      <w:r>
        <w:rPr>
          <w:lang w:val="id_ID" w:bidi="id_ID"/>
        </w:rPr>
      </w:r>
      <w:hyperlink r:id="rId218">
        <w:r>
          <w:rPr>
            <w:lang w:val="id_ID" w:bidi="id_ID"/>
          </w:rPr>
          <w:rPr>
            <w:color w:val="0000EE"/>
            <w:u w:val="single"/>
          </w:rPr>
          <w:t>Menjelaskan Adegan</w:t>
        </w:r>
      </w:hyperlink>
      <w:r>
        <w:rPr>
          <w:lang w:val="id_ID" w:bidi="id_ID"/>
        </w:rPr>
        <w:t xml:space="preserve"> (2.2 MB)</w:t>
      </w:r>
      <w:r>
        <w:rPr>
          <w:lang w:val="id_ID" w:bidi="id_ID"/>
        </w:rPr>
      </w:r>
    </w:p>
    <w:p>
      <w:pPr>
        <w:pStyle w:val="ListBullet"/>
        <w:spacing w:line="240" w:lineRule="auto"/>
        <w:ind w:left="720"/>
      </w:pPr>
      <w:r>
        <w:rPr>
          <w:lang w:val="id_ID" w:bidi="id_ID"/>
        </w:rPr>
      </w:r>
      <w:hyperlink r:id="rId219">
        <w:r>
          <w:rPr>
            <w:lang w:val="id_ID" w:bidi="id_ID"/>
          </w:rPr>
          <w:rPr>
            <w:color w:val="0000EE"/>
            <w:u w:val="single"/>
          </w:rPr>
          <w:t>Memperagakan Bacaan</w:t>
        </w:r>
      </w:hyperlink>
      <w:r>
        <w:rPr>
          <w:lang w:val="id_ID" w:bidi="id_ID"/>
        </w:rPr>
        <w:t xml:space="preserve"> (2.6 MB)</w:t>
      </w:r>
      <w:r>
        <w:rPr>
          <w:lang w:val="id_ID" w:bidi="id_ID"/>
        </w:rPr>
      </w:r>
    </w:p>
    <w:p>
      <w:pPr>
        <w:pStyle w:val="ListBullet"/>
        <w:spacing w:line="240" w:lineRule="auto"/>
        <w:ind w:left="720"/>
      </w:pPr>
      <w:r>
        <w:rPr>
          <w:lang w:val="id_ID" w:bidi="id_ID"/>
        </w:rPr>
      </w:r>
      <w:hyperlink r:id="rId220">
        <w:r>
          <w:rPr>
            <w:lang w:val="id_ID" w:bidi="id_ID"/>
          </w:rPr>
          <w:rPr>
            <w:color w:val="0000EE"/>
            <w:u w:val="single"/>
          </w:rPr>
          <w:t>Melengkapi yang Kurang</w:t>
        </w:r>
      </w:hyperlink>
      <w:r>
        <w:rPr>
          <w:lang w:val="id_ID" w:bidi="id_ID"/>
        </w:rPr>
        <w:t xml:space="preserve"> (3.0 MB)</w:t>
      </w:r>
      <w:r>
        <w:rPr>
          <w:lang w:val="id_ID" w:bidi="id_ID"/>
        </w:rPr>
      </w:r>
    </w:p>
    <w:p>
      <w:pPr>
        <w:pStyle w:val="ListBullet"/>
        <w:spacing w:line="240" w:lineRule="auto"/>
        <w:ind w:left="720"/>
      </w:pPr>
      <w:r>
        <w:rPr>
          <w:lang w:val="id_ID" w:bidi="id_ID"/>
        </w:rPr>
      </w:r>
      <w:hyperlink r:id="rId221">
        <w:r>
          <w:rPr>
            <w:lang w:val="id_ID" w:bidi="id_ID"/>
          </w:rPr>
          <w:rPr>
            <w:color w:val="0000EE"/>
            <w:u w:val="single"/>
          </w:rPr>
          <w:t>Menyampaikan Firman Tuhan</w:t>
        </w:r>
      </w:hyperlink>
      <w:r>
        <w:rPr>
          <w:lang w:val="id_ID" w:bidi="id_ID"/>
        </w:rPr>
        <w:t xml:space="preserve"> (1.7 MB)</w:t>
      </w:r>
      <w:r>
        <w:rPr>
          <w:lang w:val="id_ID" w:bidi="id_ID"/>
        </w:rPr>
      </w:r>
      <w:r>
        <w:rPr>
          <w:lang w:val="id_ID" w:bidi="id_ID"/>
        </w:rPr>
      </w:r>
      <w:r>
        <w:rPr>
          <w:lang w:val="id_ID" w:bidi="id_ID"/>
        </w:rPr>
      </w:r>
    </w:p>
    <w:p>
      <w:pPr/>
      <w:r>
        <w:rPr>
          <w:lang w:val="id_ID" w:bidi="id_ID"/>
        </w:rPr>
      </w:r>
    </w:p>
    <w:p>
      <w:pPr>
        <w:pStyle w:val="Heading2"/>
      </w:pPr>
      <w:r>
        <w:rPr>
          <w:lang w:val="id_ID" w:bidi="id_ID"/>
        </w:rPr>
        <w:t>Lukas 6:43–49</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 xml:space="preserve">Dengarkan Lukas 6:43–49 dan renungkan dalam hati Anda. Dengarkan teks sebanyak tiga kali (dalam tiga terjemahan yang berbeda, jika memungkinkan). Kemudian diskusikan pertanyaan berikut dalam kelompok: </w:t>
      </w:r>
    </w:p>
    <w:p>
      <w:pPr>
        <w:pStyle w:val="ListBullet"/>
        <w:spacing w:line="240" w:lineRule="auto"/>
        <w:ind w:left="720"/>
      </w:pPr>
      <w:r>
        <w:rPr>
          <w:lang w:val="id_ID" w:bidi="id_ID"/>
        </w:rPr>
      </w:r>
      <w:r>
        <w:rPr>
          <w:lang w:val="id_ID" w:bidi="id_ID"/>
        </w:rPr>
        <w:t xml:space="preserve">Apa yang Anda suka dalam kisah ini? </w:t>
      </w:r>
    </w:p>
    <w:p>
      <w:pPr>
        <w:pStyle w:val="ListBullet"/>
        <w:spacing w:line="240" w:lineRule="auto"/>
        <w:ind w:left="720"/>
      </w:pPr>
      <w:r>
        <w:rPr>
          <w:lang w:val="id_ID" w:bidi="id_ID"/>
        </w:rPr>
      </w:r>
      <w:r>
        <w:rPr>
          <w:lang w:val="id_ID" w:bidi="id_ID"/>
        </w:rPr>
        <w:t xml:space="preserve">Apa yang Anda tidak suka atau tidak mengerti? </w:t>
      </w:r>
    </w:p>
    <w:p>
      <w:pPr>
        <w:pStyle w:val="ListBullet"/>
        <w:spacing w:line="240" w:lineRule="auto"/>
        <w:ind w:left="720"/>
      </w:pPr>
      <w:r>
        <w:rPr>
          <w:lang w:val="id_ID" w:bidi="id_ID"/>
        </w:rPr>
      </w:r>
      <w:r>
        <w:rPr>
          <w:lang w:val="id_ID" w:bidi="id_ID"/>
        </w:rPr>
        <w:t xml:space="preserve">Apa yang diceritakan kisah ini tentang Yesus? </w:t>
      </w:r>
    </w:p>
    <w:p>
      <w:pPr>
        <w:pStyle w:val="ListBullet"/>
        <w:spacing w:line="240" w:lineRule="auto"/>
        <w:ind w:left="720"/>
      </w:pPr>
      <w:r>
        <w:rPr>
          <w:lang w:val="id_ID" w:bidi="id_ID"/>
        </w:rPr>
      </w:r>
      <w:r>
        <w:rPr>
          <w:lang w:val="id_ID" w:bidi="id_ID"/>
        </w:rPr>
        <w:t xml:space="preserve">Apa yang diceritakan kisah ini tentang orang-orang? </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Siapa kenalan Anda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Yesus sedang mengajar murid-murid-Nya di dekat Laut Galilea. Yesus mengajar para pengikut-Nya tentang cara menjadi pemimpin-pemimpin yang baik. Yesus sekarang menggunakan dua perbandingan untuk menunjukkan bahwa tindakan-tindakan seseorang mengungkapkan jika mereka benar-benar mengikut Yesus. Yesus ingin agar orang-orang tidak hanya mendengar pengajaran-Nya, tetapi juga mematuhinya.</w:t>
      </w:r>
    </w:p>
    <w:p>
      <w:pPr/>
      <w:r>
        <w:rPr>
          <w:lang w:val="id_ID" w:bidi="id_ID"/>
        </w:rPr>
      </w:r>
      <w:r>
        <w:rPr>
          <w:lang w:val="id_ID" w:bidi="id_ID"/>
        </w:rPr>
        <w:t>Yesus menggunakan contoh pepohonan untuk menunjukkan bahwa tindakan-tindakan seseorang menunjukkan orang seperti apakah mereka. Yesus mengatakan satu pohon yang baik tidak dapat menghasilkan buah yang buruk. Satu pohon yang buruk tidak dapat menghasilkan buah yang baik. Ini adalah cara lain untuk mengatakan bahwa orang-orang baik tidak boleh bertindak jahat. Yesus mengatakan bahwa tindakan-tindakan seseorang menunjukkan siapa dia sebenarnya.</w:t>
      </w:r>
    </w:p>
    <w:p>
      <w:pPr/>
      <w:r>
        <w:rPr>
          <w:lang w:val="id_ID" w:bidi="id_ID"/>
        </w:rPr>
      </w:r>
      <w:r>
        <w:rPr>
          <w:lang w:val="id_ID" w:bidi="id_ID"/>
        </w:rPr>
        <w:t>Berhenti dan diskusikan dengan tim Anda: Tindakan-tindakan seperti apa yang dilakukan oleh "orang baik" dalam budaya Anda? Tindakan-tindakan seperti apa yang dilakukan "orang jahat" dalam budaya Anda?</w:t>
      </w:r>
    </w:p>
    <w:p>
      <w:pPr/>
      <w:r>
        <w:rPr>
          <w:lang w:val="id_ID" w:bidi="id_ID"/>
        </w:rPr>
      </w:r>
      <w:r>
        <w:rPr>
          <w:lang w:val="id_ID" w:bidi="id_ID"/>
        </w:rPr>
        <w:t>Yesus mengatakan bahwa buah ara tidak bisa dipetik dari tanaman yang berduri. Buah ara adalah buah yang tumbuh dari satu pohon. Buah ara tidak tumbuh dari tanaman yang memiliki duri, sehingga ini mustahil. Yesus juga menggunakan contoh mengambil buah anggur dari mawar liar. Buah anggur adalah buah manis yang tumbuh dalam gugusan. Mawar liar adalah jenis tanaman lain yang berduri. Mawar liar tidak menghasilkan buah. Yesus merangkum dengan mengatakan bahwa orang-orang baik melakukan hal-hal yang baik dan hati yang jahat menghasilkan tindakan-tindakan yang jahat. Bagi orang-orang Yahudi, hati adalah bagian dari seseorang yang digunakan untuk berpikir, merasa, dan memutuskan sesuatu. Yesus menyiratkan bahwa pikiran dan keyakinan seseorang mengendalikan apa yang dia katakan dan bagaimana dia bertindak.</w:t>
      </w:r>
    </w:p>
    <w:p>
      <w:pPr/>
      <w:r>
        <w:rPr>
          <w:lang w:val="id_ID" w:bidi="id_ID"/>
        </w:rPr>
      </w:r>
      <w:r>
        <w:rPr>
          <w:lang w:val="id_ID" w:bidi="id_ID"/>
        </w:rPr>
        <w:t>Berhenti dan tunjukkan kepada tim Anda gambar buah ara, gambar anggur, dan gambar tanaman berduri.</w:t>
      </w:r>
    </w:p>
    <w:p>
      <w:pPr/>
      <w:r>
        <w:rPr>
          <w:lang w:val="id_ID" w:bidi="id_ID"/>
        </w:rPr>
      </w:r>
      <w:r>
        <w:rPr>
          <w:lang w:val="id_ID" w:bidi="id_ID"/>
        </w:rPr>
        <w:t>Yesus mengatakan bahwa banyak orang yang memanggil-Nya Tuhan, atau guru, untuk menghormati-Nya, tetapi mereka tidak mematuhi kata-kata-Nya. Yesus menggunakan satu perumpamaan, atau satu cerita pendek yang mengajarkan makna yang lebih mendalam tentang Allah.</w:t>
      </w:r>
    </w:p>
    <w:p>
      <w:pPr/>
      <w:r>
        <w:rPr>
          <w:lang w:val="id_ID" w:bidi="id_ID"/>
        </w:rPr>
      </w:r>
      <w:r>
        <w:rPr>
          <w:lang w:val="id_ID" w:bidi="id_ID"/>
        </w:rPr>
        <w:t>Yesus menggunakan perbandingan antara dua orang tukang bangunan untuk mengajarkan perbedaan antara mendengarkan dengan mematuhi. Dia mengatakan satu tukang bangunan menggali lebih dalam. Ini menunjukkan bahwa orang itu melakukan upaya besar untuk memastikan rumahnya memiliki fondasi yang kokoh. Fondasi adalah dasar yang mendukung sebuah rumah. Batu karang mengacu kepada lapisan batuan yang padat di bawah permukaan tanah. Ini tidak mengacu kepada batu-batu yang terpisah. Kedalamannya dapat berada di mana saja antara 20 centimeter dan beberapa meter. Ini menunjukkan bahwa orang itu harus menggali sangat dalam untuk memastikan rumahnya kokoh dan aman.</w:t>
      </w:r>
    </w:p>
    <w:p>
      <w:pPr/>
      <w:r>
        <w:rPr>
          <w:lang w:val="id_ID" w:bidi="id_ID"/>
        </w:rPr>
      </w:r>
      <w:r>
        <w:rPr>
          <w:lang w:val="id_ID" w:bidi="id_ID"/>
        </w:rPr>
        <w:t>Jika rumah dibangun secara berbeda di wilayah Anda, Anda bisa mengadaptasi perumpamaan itu ke budaya Anda. Jelaskan bagaimana seorang membangun satu rumah yang kokoh. Kemudian jelaskan seorang lain yang membangun dengan cara yang salah.</w:t>
      </w:r>
    </w:p>
    <w:p>
      <w:pPr/>
      <w:r>
        <w:rPr>
          <w:lang w:val="id_ID" w:bidi="id_ID"/>
        </w:rPr>
      </w:r>
      <w:r>
        <w:rPr>
          <w:lang w:val="id_ID" w:bidi="id_ID"/>
        </w:rPr>
        <w:t>Orang lain itu membangun rumahnya di atas pasir. Ini mewakili orang yang mendengarkan Yesus, tetapi tidak mematuhi kata-kata-Nya. Rumahnya akan hancur seluruhnya ketika badai datang. Yesus menggunakan perumpamaan ini untuk mengatakan bahwa para pengikut-Nya tidak boleh hanya mendengarkan pengajaran-Nya, tetapi juga mematuhinya.</w:t>
      </w:r>
    </w:p>
    <w:p>
      <w:pPr/>
      <w:r>
        <w:rPr>
          <w:lang w:val="id_ID" w:bidi="id_ID"/>
        </w:rPr>
      </w:r>
      <w:r>
        <w:rPr>
          <w:lang w:val="id_ID" w:bidi="id_ID"/>
        </w:rPr>
        <w:t>Berhenti dan diskusikan dengan tim Anda: Badai atau bencana alam seperti apa yang Anda alami di daerah Anda? Apa yang terjadi pada rumah yang tidak dibangun dengan baik ketika badai atau bencana alam terjadi?</w:t>
      </w:r>
    </w:p>
    <w:p>
      <w:pPr/>
      <w:r>
        <w:rPr>
          <w:lang w:val="id_ID" w:bidi="id_ID"/>
        </w:rPr>
      </w:r>
      <w:r>
        <w:rPr>
          <w:lang w:val="id_ID" w:bidi="id_ID"/>
        </w:rPr>
        <w:t>Inilah akhir khotbah Yesus.</w:t>
      </w:r>
    </w:p>
    <w:p>
      <w:pPr/>
      <w:r>
        <w:rPr>
          <w:lang w:val="id_ID" w:bidi="id_ID"/>
        </w:rPr>
      </w:r>
      <w:r>
        <w:rPr>
          <w:lang w:val="id_ID" w:bidi="id_ID"/>
        </w:rPr>
        <w:t>Pesan Yesus menunjukkan bahwa Dia ingin agar para pengikut-Nya hidup secara berbeda dari cara hidup yang orang lain biasa jalani. Yesus mengajar para pengikut-Nya tentang bagaimana bertindak dan berpikir dengan cara yang menyenangkan Allah. Ini termasuk mengasihi musuh dan bereaksi dengan sukacita ketika menghadapi penganiayaan. Yesus mempersiapkan para pengikut-Nya untuk keadaan-keadaan yang sulit yang akan mereka hadapi.</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Dalam sesi ini, Anda akan membantu kelompok memvisualisasikan kisah ini. Anda akan membantu kelompok mendefinisikan adegan, latar, dan karakter dari kisah ini.</w:t>
      </w:r>
    </w:p>
    <w:p>
      <w:pPr/>
      <w:r>
        <w:rPr>
          <w:lang w:val="id_ID" w:bidi="id_ID"/>
        </w:rPr>
      </w:r>
      <w:r>
        <w:rPr>
          <w:lang w:val="id_ID" w:bidi="id_ID"/>
        </w:rPr>
        <w:t>Kisah ini memiliki dua adegan.</w:t>
      </w:r>
    </w:p>
    <w:p>
      <w:pPr/>
      <w:r>
        <w:rPr>
          <w:lang w:val="id_ID" w:bidi="id_ID"/>
        </w:rPr>
      </w:r>
      <w:r>
        <w:rPr>
          <w:b/>
          <w:lang w:val="id_ID" w:bidi="id_ID"/>
        </w:rPr>
        <w:t>Adegan pertama:</w:t>
      </w:r>
      <w:r>
        <w:rPr>
          <w:lang w:val="id_ID" w:bidi="id_ID"/>
        </w:rPr>
        <w:t xml:space="preserve"> Yesus menjelaskan bagaimana seorang yang baik menghasilkan hal-hal yang baik dan seorang yang jahat menghasilkan hal-hal yang jahat. Yesus menjelaskan hal ini dengan satu ilustrasi tentang pepohonan.</w:t>
      </w:r>
    </w:p>
    <w:p>
      <w:pPr/>
      <w:r>
        <w:rPr>
          <w:lang w:val="id_ID" w:bidi="id_ID"/>
        </w:rPr>
      </w:r>
      <w:r>
        <w:rPr>
          <w:b/>
          <w:lang w:val="id_ID" w:bidi="id_ID"/>
        </w:rPr>
        <w:t>Adegan kedua:</w:t>
      </w:r>
      <w:r>
        <w:rPr>
          <w:lang w:val="id_ID" w:bidi="id_ID"/>
        </w:rPr>
        <w:t xml:space="preserve"> Yesus mempertanyakan orang-orang yang memanggil Yesus "Tuhan", tetapi tidak melakukan apa yang Yesus katakan. Yesus menggunakan ilustrasi membangun rumah untuk mengajar pelajaran ini. </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Para rasul, atau 12 pengikut terdekat</w:t>
      </w:r>
    </w:p>
    <w:p>
      <w:pPr>
        <w:pStyle w:val="ListBullet"/>
        <w:spacing w:line="240" w:lineRule="auto"/>
        <w:ind w:left="720"/>
      </w:pPr>
      <w:r>
        <w:rPr>
          <w:lang w:val="id_ID" w:bidi="id_ID"/>
        </w:rPr>
      </w:r>
      <w:r>
        <w:rPr>
          <w:lang w:val="id_ID" w:bidi="id_ID"/>
        </w:rPr>
        <w:t>Kerumunan murid-Nya</w:t>
      </w:r>
    </w:p>
    <w:p>
      <w:pPr>
        <w:pStyle w:val="ListBullet"/>
        <w:spacing w:line="240" w:lineRule="auto"/>
        <w:ind w:left="720"/>
      </w:pPr>
      <w:r>
        <w:rPr>
          <w:lang w:val="id_ID" w:bidi="id_ID"/>
        </w:rPr>
      </w:r>
      <w:r>
        <w:rPr>
          <w:lang w:val="id_ID" w:bidi="id_ID"/>
        </w:rPr>
        <w:t>Banyak orang</w:t>
      </w:r>
    </w:p>
    <w:p>
      <w:pPr>
        <w:pStyle w:val="ListBullet"/>
        <w:spacing w:line="240" w:lineRule="auto"/>
        <w:ind w:left="720"/>
      </w:pPr>
      <w:r>
        <w:rPr>
          <w:lang w:val="id_ID" w:bidi="id_ID"/>
        </w:rPr>
      </w:r>
      <w:r>
        <w:rPr>
          <w:lang w:val="id_ID" w:bidi="id_ID"/>
        </w:rPr>
        <w:t>Dua orang yang dibandingkan dengan pepohonan</w:t>
      </w:r>
    </w:p>
    <w:p>
      <w:pPr>
        <w:pStyle w:val="ListBullet"/>
        <w:spacing w:line="240" w:lineRule="auto"/>
        <w:ind w:left="720"/>
      </w:pPr>
      <w:r>
        <w:rPr>
          <w:lang w:val="id_ID" w:bidi="id_ID"/>
        </w:rPr>
      </w:r>
      <w:r>
        <w:rPr>
          <w:lang w:val="id_ID" w:bidi="id_ID"/>
        </w:rPr>
        <w:t>Dua pembangun rumah</w:t>
      </w:r>
    </w:p>
    <w:p>
      <w:pPr/>
      <w:r>
        <w:rPr>
          <w:lang w:val="id_ID" w:bidi="id_ID"/>
        </w:rPr>
      </w:r>
      <w:r>
        <w:rPr>
          <w:lang w:val="id_ID" w:bidi="id_ID"/>
        </w:rPr>
        <w:t>Dalam sesi ini, ambillah papan cerita kelompok, gambarlah, atau gunakan beberapa macam alat peraga (benda-benda yang dapat Anda pindahkan seperti batu, batang, mainan anak-anak) untuk memvisualisasikan kisah dan adegan di dalamnya.</w:t>
      </w:r>
    </w:p>
    <w:p>
      <w:pPr/>
      <w:r>
        <w:rPr>
          <w:lang w:val="id_ID" w:bidi="id_ID"/>
        </w:rPr>
      </w:r>
      <w:r>
        <w:rPr>
          <w:lang w:val="id_ID" w:bidi="id_ID"/>
        </w:rPr>
        <w:t>Penting untuk diingat bahwa ketika Yesus berbicara tentang menyimpan hal-hal yang baik, itu berarti memelihara hal-hal yang baik. Ini seperti orang yang menyimpan hal-hal yang baik, seperti benda-benda yang berguna, atau makanan yang baik, yang akan dapat memakai benda-benda itu maupun memakan makanan itu di kemudian hari. Dengan cara yang sama, seorang yang menyimpan hal-hal yang baik dalam hati atau pikirannya akan mengungkapkan dan melakukan hal-hal yang baik.</w:t>
      </w:r>
    </w:p>
    <w:p>
      <w:pPr/>
      <w:r>
        <w:rPr>
          <w:lang w:val="id_ID" w:bidi="id_ID"/>
        </w:rPr>
      </w:r>
      <w:r>
        <w:rPr>
          <w:lang w:val="id_ID" w:bidi="id_ID"/>
        </w:rPr>
        <w:t>Yesus berbicara tentang hasil yang berbeda yang berasal dari hati. Seseorang menghasilkan hal-hal yang baik jika dalam hatinya ia telah menyimpan hal-hal yang baik. Jika hal-hal jahat disimpan dalam hati, ia akan menghasilkan hal-hal yang jahat dalam hidupnya. Yesus mengatakan mulut mengucapkan apa yang ada dalam hati.</w:t>
      </w:r>
    </w:p>
    <w:p>
      <w:pPr/>
      <w:r>
        <w:rPr>
          <w:lang w:val="id_ID" w:bidi="id_ID"/>
        </w:rPr>
      </w:r>
      <w:r>
        <w:rPr>
          <w:lang w:val="id_ID" w:bidi="id_ID"/>
        </w:rPr>
        <w:t>Yesus menggunakan ilustrasi tentang dua orang yang membangun rumah. Yesus menjelaskan bahwa orang-orang yang mendengarkan-Nya dan melakukan apa yang Ia katakan adalah seperti seorang yang membangun di atas batu karang dan rumah itu kokoh berdiri. Orang yang mendengar Yesus dan tidak melakukan apa yang Ia katakan adalah orang yang membangun rumahnya di atas pasir. Rumahnya akan hancur ketika badai datang.</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Dalam sesi ini, kelompok akan mendramatisir kisah tersebut.</w:t>
      </w:r>
    </w:p>
    <w:p>
      <w:pPr/>
      <w:r>
        <w:rPr>
          <w:lang w:val="id_ID" w:bidi="id_ID"/>
        </w:rPr>
      </w:r>
      <w:r>
        <w:rPr>
          <w:lang w:val="id_ID" w:bidi="id_ID"/>
        </w:rPr>
        <w:t>Kisah ini memiliki dua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Para rasul, atau 12 pengikut terdekat</w:t>
      </w:r>
    </w:p>
    <w:p>
      <w:pPr>
        <w:pStyle w:val="ListBullet"/>
        <w:spacing w:line="240" w:lineRule="auto"/>
        <w:ind w:left="720"/>
      </w:pPr>
      <w:r>
        <w:rPr>
          <w:lang w:val="id_ID" w:bidi="id_ID"/>
        </w:rPr>
      </w:r>
      <w:r>
        <w:rPr>
          <w:lang w:val="id_ID" w:bidi="id_ID"/>
        </w:rPr>
        <w:t>Kerumunan murid-Nya</w:t>
      </w:r>
    </w:p>
    <w:p>
      <w:pPr>
        <w:pStyle w:val="ListBullet"/>
        <w:spacing w:line="240" w:lineRule="auto"/>
        <w:ind w:left="720"/>
      </w:pPr>
      <w:r>
        <w:rPr>
          <w:lang w:val="id_ID" w:bidi="id_ID"/>
        </w:rPr>
      </w:r>
      <w:r>
        <w:rPr>
          <w:lang w:val="id_ID" w:bidi="id_ID"/>
        </w:rPr>
        <w:t>Sekelompok besar orang</w:t>
      </w:r>
    </w:p>
    <w:p>
      <w:pPr>
        <w:pStyle w:val="ListBullet"/>
        <w:spacing w:line="240" w:lineRule="auto"/>
        <w:ind w:left="720"/>
      </w:pPr>
      <w:r>
        <w:rPr>
          <w:lang w:val="id_ID" w:bidi="id_ID"/>
        </w:rPr>
      </w:r>
      <w:r>
        <w:rPr>
          <w:lang w:val="id_ID" w:bidi="id_ID"/>
        </w:rPr>
        <w:t>Dua orang yang dibandingkan dengan pohon-pohon</w:t>
      </w:r>
    </w:p>
    <w:p>
      <w:pPr>
        <w:pStyle w:val="ListBullet"/>
        <w:spacing w:line="240" w:lineRule="auto"/>
        <w:ind w:left="720"/>
      </w:pPr>
      <w:r>
        <w:rPr>
          <w:lang w:val="id_ID" w:bidi="id_ID"/>
        </w:rPr>
      </w:r>
      <w:r>
        <w:rPr>
          <w:lang w:val="id_ID" w:bidi="id_ID"/>
        </w:rPr>
        <w:t xml:space="preserve">Dua pembangun rumah </w:t>
      </w:r>
    </w:p>
    <w:p>
      <w:pPr/>
      <w:r>
        <w:rPr>
          <w:lang w:val="id_ID" w:bidi="id_ID"/>
        </w:rPr>
      </w:r>
      <w:r>
        <w:rPr>
          <w:lang w:val="id_ID" w:bidi="id_ID"/>
        </w:rPr>
        <w:t>Minta tim untuk memerankan kisah itu dua kali. Pertama, minta mereka memerankan kisah itu tanpa berhenti. Pada saat tim memerankan kisah itu untuk kedua kalinya, hentikan mereka pada titik-titik yang berbeda dalam kisah tersebut.</w:t>
      </w:r>
    </w:p>
    <w:p>
      <w:pPr/>
      <w:r>
        <w:rPr>
          <w:lang w:val="id_ID" w:bidi="id_ID"/>
        </w:rPr>
      </w:r>
      <w:r>
        <w:rPr>
          <w:lang w:val="id_ID" w:bidi="id_ID"/>
        </w:rPr>
        <w:t>Ketika kelompok memerankan kisah itu untuk pertama kali, perhatikan dialog, alur, plot, dan kronologi kisah tersebut.</w:t>
      </w:r>
    </w:p>
    <w:p>
      <w:pPr/>
      <w:r>
        <w:rPr>
          <w:lang w:val="id_ID" w:bidi="id_ID"/>
        </w:rPr>
      </w:r>
      <w:r>
        <w:rPr>
          <w:lang w:val="id_ID" w:bidi="id_ID"/>
        </w:rPr>
        <w:t>Pastikan bahwa tim memerankan ilustrasi pohon sebagai satu perbandingan dengan orang-orang. Tim mungkin perlu menggunakan beberapa benda untuk mewakili pohon-pohon yang menghasilkan buah yang baik dan yang menghasilkan buah yang buruk. Pada saat yang sama, tunjukkan satu orang yang menghasilkan hal-hal yang baik dan satu orang lainnya menghasilkan hal-hal yang buruk. Tim harus memperjelas bahwa ada satu perbandingan.</w:t>
      </w:r>
    </w:p>
    <w:p>
      <w:pPr/>
      <w:r>
        <w:rPr>
          <w:lang w:val="id_ID" w:bidi="id_ID"/>
        </w:rPr>
      </w:r>
      <w:r>
        <w:rPr>
          <w:lang w:val="id_ID" w:bidi="id_ID"/>
        </w:rPr>
        <w:t>Pastikan bahwa tim memerankan ilustrasi membangun rumah pada saat yang sama ketika seseorang mendengarkan Yesus dan melakukan atau tidak melakukan apa yang Ia katakan. Ketika orang yang membangun di atas fondasi yang kokoh berakting, pastikan bahwa orang yang mendengarkan Yesus dan melakukan apa yang difirmankan Yesus berakting pada saat yang sama. Kemudian, ketika orang yang membangun tanpa fondasi melakukan perannya, pastikan bahwa orang yang mendengarkan tetapi tidak mematuhi melakukan perannya pada saat yang sama.</w:t>
      </w:r>
    </w:p>
    <w:p>
      <w:pPr/>
      <w:r>
        <w:rPr>
          <w:lang w:val="id_ID" w:bidi="id_ID"/>
        </w:rPr>
      </w:r>
      <w:r>
        <w:rPr>
          <w:lang w:val="id_ID" w:bidi="id_ID"/>
        </w:rPr>
        <w:t xml:space="preserve">Saat kelompok memerankan kisah ini untuk kedua kalinya, hentikan mereka pada titik-titik tertentu. </w:t>
      </w:r>
    </w:p>
    <w:p>
      <w:pPr/>
      <w:r>
        <w:rPr>
          <w:lang w:val="id_ID" w:bidi="id_ID"/>
        </w:rPr>
      </w:r>
      <w:r>
        <w:rPr>
          <w:lang w:val="id_ID" w:bidi="id_ID"/>
        </w:rPr>
        <w:t>Kisah ini memiliki dua adegan.</w:t>
      </w:r>
    </w:p>
    <w:p>
      <w:pPr/>
      <w:r>
        <w:rPr>
          <w:lang w:val="id_ID" w:bidi="id_ID"/>
        </w:rPr>
      </w:r>
      <w:r>
        <w:rPr>
          <w:lang w:val="id_ID" w:bidi="id_ID"/>
        </w:rPr>
        <w:t>Yesus memberikan ilustrasi tentang pohon yang menghasilkan buah yang baik atau buah yang buruk dibandingkan dengan orang yang melakukan hal-hal yang baik atau hal-hal yang buruk. Tindakan-tindakan seseorang mengungkapkan apa yang ada dalam hatinya.</w:t>
      </w:r>
    </w:p>
    <w:p>
      <w:pPr/>
      <w:r>
        <w:rPr>
          <w:lang w:val="id_ID" w:bidi="id_ID"/>
        </w:rPr>
      </w:r>
      <w:r>
        <w:rPr>
          <w:lang w:val="id_ID" w:bidi="id_ID"/>
        </w:rPr>
        <w:t>Hentikan adegannya: Tanyakan kepada para aktor yang memerankan kerumunan, ”Bagaimana perasaan kalian?” Anda mungkin mendengar hal-hal seperti, "Niatku baik, tapi saya melakukan kesalahan.", "Bukankah cukup baik bahwa saya di sini mendengarkan?" dan "Saya ingin menghasilkan buah yang baik." Ulangi adegannya.</w:t>
      </w:r>
    </w:p>
    <w:p>
      <w:pPr/>
      <w:r>
        <w:rPr>
          <w:lang w:val="id_ID" w:bidi="id_ID"/>
        </w:rPr>
      </w:r>
      <w:r>
        <w:rPr>
          <w:lang w:val="id_ID" w:bidi="id_ID"/>
        </w:rPr>
        <w:t>Yesus mempertanyakan orang-orang yang memanggil-Nya Tuhan, tetapi tidak melakukan apa yang Yesus katakan. Yesus mengatakan bahwa orang yang datang kepada-Nya, mendengarkan apa yang Ia katakan, dan melakukannya adalah seperti seorang yang membangun rumah di atas fondasi yang kuat. Ketika banjir datang, rumah itu tetap kokoh karena fondasi itu. Namun orang yang mendengar tetapi tidak melakukan apa yang Yesus katakan, ia seperti orang yang membangun tanpa fondasi. Ketika banjir datang, rumah itu hancur.</w:t>
      </w:r>
    </w:p>
    <w:p>
      <w:pPr/>
      <w:r>
        <w:rPr>
          <w:lang w:val="id_ID" w:bidi="id_ID"/>
        </w:rPr>
      </w:r>
      <w:r>
        <w:rPr>
          <w:lang w:val="id_ID" w:bidi="id_ID"/>
        </w:rPr>
        <w:t>Hentikan adegannya: Tanyakan kepada para aktor yang memerankan pembangun-pembangun rumah, ”Bagaimana perasaan kalian?” Anda mungkin mendengar hal-hal seperti, "Syukurlah saya menemukan batu karang sebagai pondasi," "Banjir datang dengan tidak terduga," dan "Saya seharusnya setidaknya meletakkan pondasi yang baik di bawah rumah."</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 xml:space="preserve">Dengarkan teks satu kali dalam versi yang paling mudah dimengerti. </w:t>
      </w:r>
    </w:p>
    <w:p>
      <w:pPr/>
      <w:r>
        <w:rPr>
          <w:lang w:val="id_ID" w:bidi="id_ID"/>
        </w:rPr>
      </w:r>
      <w:r>
        <w:rPr>
          <w:lang w:val="id_ID" w:bidi="id_ID"/>
        </w:rPr>
        <w:t xml:space="preserve">Yesus mengajar </w:t>
      </w:r>
      <w:r>
        <w:rPr>
          <w:b/>
          <w:lang w:val="id_ID" w:bidi="id_ID"/>
        </w:rPr>
        <w:t>murid-murid</w:t>
      </w:r>
      <w:r>
        <w:rPr>
          <w:lang w:val="id_ID" w:bidi="id_ID"/>
        </w:rPr>
        <w:t xml:space="preserve">-Nya di dekat </w:t>
      </w:r>
      <w:r>
        <w:rPr>
          <w:b/>
          <w:lang w:val="id_ID" w:bidi="id_ID"/>
        </w:rPr>
        <w:t>Laut Galilea</w:t>
      </w:r>
      <w:r>
        <w:rPr>
          <w:lang w:val="id_ID" w:bidi="id_ID"/>
        </w:rPr>
        <w:t xml:space="preserve">. Pastikan untuk menerjemahkan </w:t>
      </w:r>
      <w:hyperlink r:id="rId171">
        <w:r>
          <w:rPr>
            <w:lang w:val="id_ID" w:bidi="id_ID"/>
          </w:rPr>
          <w:rPr>
            <w:color w:val="0000EE"/>
            <w:u w:val="single"/>
          </w:rPr>
          <w:t>murid-murid</w:t>
        </w:r>
      </w:hyperlink>
      <w:r>
        <w:rPr>
          <w:lang w:val="id_ID" w:bidi="id_ID"/>
        </w:rPr>
        <w:t xml:space="preserve"> dan </w:t>
      </w:r>
      <w:hyperlink r:id="rId143">
        <w:r>
          <w:rPr>
            <w:lang w:val="id_ID" w:bidi="id_ID"/>
          </w:rPr>
          <w:rPr>
            <w:color w:val="0000EE"/>
            <w:u w:val="single"/>
          </w:rPr>
          <w:t>Laut Galilea</w:t>
        </w:r>
      </w:hyperlink>
      <w:r>
        <w:rPr>
          <w:lang w:val="id_ID" w:bidi="id_ID"/>
        </w:rPr>
        <w:t xml:space="preserve"> dengan cara yang sama seperti yang telah Anda lakukan sebelumnya. Kedua istilah ini bisa ditemukan dalam Glosarium Utama. </w:t>
      </w:r>
    </w:p>
    <w:p>
      <w:pPr/>
      <w:r>
        <w:rPr>
          <w:lang w:val="id_ID" w:bidi="id_ID"/>
        </w:rPr>
      </w:r>
      <w:r>
        <w:rPr>
          <w:lang w:val="id_ID" w:bidi="id_ID"/>
        </w:rPr>
        <w:t xml:space="preserve">Yesus membandingkan orang-orang dengan pohon buah-buahan. Yesus menggunakan contoh satu pohon ara. </w:t>
      </w:r>
      <w:r>
        <w:rPr>
          <w:b/>
          <w:lang w:val="id_ID" w:bidi="id_ID"/>
        </w:rPr>
        <w:t>Buah ara</w:t>
      </w:r>
      <w:r>
        <w:rPr>
          <w:lang w:val="id_ID" w:bidi="id_ID"/>
        </w:rPr>
        <w:t xml:space="preserve"> adalah buah kecil dan lezat yang tumbuh dari satu pohon. Buah ini tidak memiliki duri. Yesus juga menggunakan contoh buah anggur. </w:t>
      </w:r>
      <w:r>
        <w:rPr>
          <w:b/>
          <w:lang w:val="id_ID" w:bidi="id_ID"/>
        </w:rPr>
        <w:t>Buah anggur</w:t>
      </w:r>
      <w:r>
        <w:rPr>
          <w:lang w:val="id_ID" w:bidi="id_ID"/>
        </w:rPr>
        <w:t xml:space="preserve"> adalah buah manis yang tumbuh dalam gugusan. Buah ini tidak memiliki duri.</w:t>
      </w:r>
    </w:p>
    <w:p>
      <w:pPr/>
      <w:r>
        <w:rPr>
          <w:lang w:val="id_ID" w:bidi="id_ID"/>
        </w:rPr>
      </w:r>
      <w:r>
        <w:rPr>
          <w:lang w:val="id_ID" w:bidi="id_ID"/>
        </w:rPr>
        <w:t>Berhenti dan tunjukkan kepada tim Anda gambar buah ara dan buah anggur, jika belum Anda melakukannya. Jika tidak ada buah ara atau buah anggur di daerah Anda, Anda bisa menggunakan istilah yang lebih umum seperti buah.</w:t>
      </w:r>
    </w:p>
    <w:p>
      <w:pPr/>
      <w:r>
        <w:rPr>
          <w:lang w:val="id_ID" w:bidi="id_ID"/>
        </w:rPr>
      </w:r>
      <w:r>
        <w:rPr>
          <w:lang w:val="id_ID" w:bidi="id_ID"/>
        </w:rPr>
        <w:t xml:space="preserve">Dia mengatakan bahwa </w:t>
      </w:r>
      <w:r>
        <w:rPr>
          <w:b/>
          <w:lang w:val="id_ID" w:bidi="id_ID"/>
        </w:rPr>
        <w:t>apa yang melimpah dari hatinya, itulah yang diucapkan mulutnya</w:t>
      </w:r>
      <w:r>
        <w:rPr>
          <w:lang w:val="id_ID" w:bidi="id_ID"/>
        </w:rPr>
        <w:t>. Sama seperti contoh pedagang itu, ini adalah gambar satu wadah yang begitu penuh sehingga mulai meluber. Dalam konteks ini, itu berarti bahwa pikiran dan keyakinan seseorang mengendalikan apa yang dia katakan. Bagi orang-orang Yahudi, hati adalah bagian dari seseorang yang dia gunakan untuk berpikir, merasa, dan memutuskan sesuatu. Kata-kata seseorang mencerminkan pikiran dan karakter orang yang sebenarnya. Ini adalah satu frasa yang harus ditekankan dalam contoh pepohonan dari Yesus.</w:t>
      </w:r>
    </w:p>
    <w:p>
      <w:pPr/>
      <w:r>
        <w:rPr>
          <w:lang w:val="id_ID" w:bidi="id_ID"/>
        </w:rPr>
      </w:r>
      <w:r>
        <w:rPr>
          <w:lang w:val="id_ID" w:bidi="id_ID"/>
        </w:rPr>
        <w:t>Yesus mengatakan orang-orang memanggil-</w:t>
      </w:r>
      <w:r>
        <w:rPr>
          <w:b/>
          <w:lang w:val="id_ID" w:bidi="id_ID"/>
        </w:rPr>
        <w:t>Nya Tuhan, Tuhan</w:t>
      </w:r>
      <w:r>
        <w:rPr>
          <w:lang w:val="id_ID" w:bidi="id_ID"/>
        </w:rPr>
        <w:t xml:space="preserve">. Di sini berarti "guru" atau orang yang memiliki otoritas atas orang lain. Orang-orang menyebut-Nya guru mereka, tetapi mereka tidak menaati ajaran-Nya. Terjemahkan Tuhan dengan cara yang sama seperti yang telah Anda lakukan sebelumnya. </w:t>
      </w:r>
      <w:hyperlink r:id="rId24">
        <w:r>
          <w:rPr>
            <w:lang w:val="id_ID" w:bidi="id_ID"/>
          </w:rPr>
          <w:rPr>
            <w:color w:val="0000EE"/>
            <w:u w:val="single"/>
          </w:rPr>
          <w:t>Tuhan</w:t>
        </w:r>
      </w:hyperlink>
      <w:r>
        <w:rPr>
          <w:lang w:val="id_ID" w:bidi="id_ID"/>
        </w:rPr>
        <w:t xml:space="preserve"> bisa ditemukan dalam Glosarium Utama.</w:t>
      </w:r>
    </w:p>
    <w:p>
      <w:pPr/>
      <w:r>
        <w:rPr>
          <w:lang w:val="id_ID" w:bidi="id_ID"/>
        </w:rPr>
      </w:r>
      <w:r>
        <w:rPr>
          <w:lang w:val="id_ID" w:bidi="id_ID"/>
        </w:rPr>
        <w:t xml:space="preserve">Rumah-rumah diuji oleh satu </w:t>
      </w:r>
      <w:r>
        <w:rPr>
          <w:b/>
          <w:lang w:val="id_ID" w:bidi="id_ID"/>
        </w:rPr>
        <w:t>arus air yang deras</w:t>
      </w:r>
      <w:r>
        <w:rPr>
          <w:lang w:val="id_ID" w:bidi="id_ID"/>
        </w:rPr>
        <w:t>. Ini mengacu kepada sungai atau aliran air yang kuat dan berarus deras. Rumah yang dibangun di atas batu karang berdiri kokoh saat arus deras melandanya.</w:t>
      </w:r>
    </w:p>
    <w:p>
      <w:pPr/>
      <w:r>
        <w:rPr>
          <w:lang w:val="id_ID" w:bidi="id_ID"/>
        </w:rPr>
      </w:r>
      <w:r>
        <w:rPr>
          <w:lang w:val="id_ID" w:bidi="id_ID"/>
        </w:rPr>
        <w:t>Berhenti dan tunjukkan kepada tim Anda satu video banjir atau arus deras, jika Anda belum melakukannya.</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 xml:space="preserve">Dengarkan rekaman nats ini dalam versi terjemahan yang paling mudah dimengerti. </w:t>
      </w:r>
    </w:p>
    <w:p>
      <w:pPr/>
      <w:r>
        <w:rPr>
          <w:lang w:val="id_ID" w:bidi="id_ID"/>
        </w:rPr>
      </w:r>
      <w:r>
        <w:rPr>
          <w:lang w:val="id_ID" w:bidi="id_ID"/>
        </w:rPr>
        <w:t xml:space="preserve">Dalam sesi ini, ceritakan kembali nats ini, secara berkelompok, dalam bahasa Anda sendiri. </w:t>
      </w:r>
    </w:p>
    <w:p>
      <w:pPr/>
      <w:r>
        <w:rPr>
          <w:lang w:val="id_ID" w:bidi="id_ID"/>
        </w:rPr>
      </w:r>
      <w:r>
        <w:rPr>
          <w:lang w:val="id_ID" w:bidi="id_ID"/>
        </w:rPr>
        <w:t xml:space="preserve">Pertama, seluruh kelompok harus berlatih menceritakan bagian itu dalam bahasa Anda sendiri. Ingatlah untuk memasukkan hal-hal yang Anda putuskan dalam langkah sebelumnya, seperti kronologi, kata, frasa, emosi, atau apa pun yang Anda diskusikan. </w:t>
      </w:r>
    </w:p>
    <w:p>
      <w:pPr/>
      <w:r>
        <w:rPr>
          <w:lang w:val="id_ID" w:bidi="id_ID"/>
        </w:rPr>
      </w:r>
      <w:r>
        <w:rPr>
          <w:lang w:val="id_ID" w:bidi="id_ID"/>
        </w:rPr>
        <w:t xml:space="preserve">Seorang anggota kelompok harus menyampaikan beberapa kalimat dari nats itu dan berhenti sejenak. Seorang anggota lain harus menceritakan bagian selanjutnya dari nats itu dan berhenti sejenak. Lakukan ini sampai kelompok itu telah menceritakan kembali semua nats tersebut. Anggota-anggota kelompok dapat saling memperbaiki dalam tahap ini. </w:t>
      </w:r>
    </w:p>
    <w:p>
      <w:pPr/>
      <w:r>
        <w:rPr>
          <w:lang w:val="id_ID" w:bidi="id_ID"/>
        </w:rPr>
      </w:r>
      <w:r>
        <w:rPr>
          <w:lang w:val="id_ID" w:bidi="id_ID"/>
        </w:rPr>
        <w:t xml:space="preserve">Hentikan sebentar rekaman suara ini di sini. </w:t>
      </w:r>
    </w:p>
    <w:p>
      <w:pPr/>
      <w:r>
        <w:rPr>
          <w:lang w:val="id_ID" w:bidi="id_ID"/>
        </w:rPr>
      </w:r>
      <w:r>
        <w:rPr>
          <w:lang w:val="id_ID" w:bidi="id_ID"/>
        </w:rPr>
        <w:t xml:space="preserve">Selanjutnya, setiap anggota kelompok harus menceritakan seluruh nats tersebut tanpa gangguan setidaknya satu kali. Seorang anggota kelompok dapat menggunakan benda apa saja, gerakan, atau papan cerita untuk membantu mereka mengingat bagian nats ayat-ayat Alkitab tersebut. </w:t>
      </w:r>
    </w:p>
    <w:p>
      <w:pPr/>
      <w:r>
        <w:rPr>
          <w:lang w:val="id_ID" w:bidi="id_ID"/>
        </w:rPr>
      </w:r>
      <w:r>
        <w:rPr>
          <w:lang w:val="id_ID" w:bidi="id_ID"/>
        </w:rPr>
        <w:t xml:space="preserve">Hentikan sebentar rekaman suara ini di sini. </w:t>
      </w:r>
    </w:p>
    <w:p>
      <w:pPr/>
      <w:r>
        <w:rPr>
          <w:lang w:val="id_ID" w:bidi="id_ID"/>
        </w:rPr>
      </w:r>
      <w:r>
        <w:rPr>
          <w:lang w:val="id_ID" w:bidi="id_ID"/>
        </w:rPr>
        <w:t xml:space="preserve">Selanjutnya, kelompok dapat memutuskan versi mana dari nats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sebentar rekaman suara ini di sini. </w:t>
      </w:r>
    </w:p>
    <w:p>
      <w:pPr/>
      <w:r>
        <w:rPr>
          <w:lang w:val="id_ID" w:bidi="id_ID"/>
        </w:rPr>
      </w:r>
      <w:r>
        <w:rPr>
          <w:lang w:val="id_ID" w:bidi="id_ID"/>
        </w:rPr>
        <w:t xml:space="preserve">Akhirnya, kelompok dapat menyusun versi akhir dari nats itu yang disetujui oleh semua anggota kelompok. Setiap anggota kelompok harus berlatih menceritakan versi akhir dari nats tersebut. </w:t>
      </w:r>
      <w:r>
        <w:rPr>
          <w:lang w:val="id_ID" w:bidi="id_ID"/>
        </w:rPr>
      </w:r>
      <w:r>
        <w:rPr>
          <w:lang w:val="id_ID" w:bidi="id_ID"/>
        </w:rPr>
      </w:r>
    </w:p>
    <w:p>
      <w:pPr/>
      <w:r>
        <w:rPr>
          <w:lang w:val="id_ID" w:bidi="id_ID"/>
        </w:rPr>
      </w:r>
    </w:p>
    <w:p>
      <w:pPr>
        <w:pStyle w:val="Heading2"/>
      </w:pPr>
      <w:r>
        <w:rPr>
          <w:lang w:val="id_ID" w:bidi="id_ID"/>
        </w:rPr>
        <w:t>Lukas 6:43–49</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222">
        <w:r>
          <w:rPr>
            <w:lang w:val="id_ID" w:bidi="id_ID"/>
          </w:rPr>
          <w:rPr>
            <w:color w:val="0000EE"/>
            <w:u w:val="single"/>
          </w:rPr>
          <w:t>Dengar dan Renungkan</w:t>
        </w:r>
      </w:hyperlink>
      <w:r>
        <w:rPr>
          <w:lang w:val="id_ID" w:bidi="id_ID"/>
        </w:rPr>
        <w:t xml:space="preserve"> (507 KB)</w:t>
      </w:r>
      <w:r>
        <w:rPr>
          <w:lang w:val="id_ID" w:bidi="id_ID"/>
        </w:rPr>
      </w:r>
    </w:p>
    <w:p>
      <w:pPr>
        <w:pStyle w:val="ListBullet"/>
        <w:spacing w:line="240" w:lineRule="auto"/>
        <w:ind w:left="720"/>
      </w:pPr>
      <w:r>
        <w:rPr>
          <w:lang w:val="id_ID" w:bidi="id_ID"/>
        </w:rPr>
      </w:r>
      <w:hyperlink r:id="rId223">
        <w:r>
          <w:rPr>
            <w:lang w:val="id_ID" w:bidi="id_ID"/>
          </w:rPr>
          <w:rPr>
            <w:color w:val="0000EE"/>
            <w:u w:val="single"/>
          </w:rPr>
          <w:t>Menyiapkan Panggung</w:t>
        </w:r>
      </w:hyperlink>
      <w:r>
        <w:rPr>
          <w:lang w:val="id_ID" w:bidi="id_ID"/>
        </w:rPr>
        <w:t xml:space="preserve"> (2.9 MB)</w:t>
      </w:r>
      <w:r>
        <w:rPr>
          <w:lang w:val="id_ID" w:bidi="id_ID"/>
        </w:rPr>
      </w:r>
    </w:p>
    <w:p>
      <w:pPr>
        <w:pStyle w:val="ListBullet"/>
        <w:spacing w:line="240" w:lineRule="auto"/>
        <w:ind w:left="720"/>
      </w:pPr>
      <w:r>
        <w:rPr>
          <w:lang w:val="id_ID" w:bidi="id_ID"/>
        </w:rPr>
      </w:r>
      <w:hyperlink r:id="rId224">
        <w:r>
          <w:rPr>
            <w:lang w:val="id_ID" w:bidi="id_ID"/>
          </w:rPr>
          <w:rPr>
            <w:color w:val="0000EE"/>
            <w:u w:val="single"/>
          </w:rPr>
          <w:t>Menjelaskan Adegan</w:t>
        </w:r>
      </w:hyperlink>
      <w:r>
        <w:rPr>
          <w:lang w:val="id_ID" w:bidi="id_ID"/>
        </w:rPr>
        <w:t xml:space="preserve"> (1.5 MB)</w:t>
      </w:r>
      <w:r>
        <w:rPr>
          <w:lang w:val="id_ID" w:bidi="id_ID"/>
        </w:rPr>
      </w:r>
    </w:p>
    <w:p>
      <w:pPr>
        <w:pStyle w:val="ListBullet"/>
        <w:spacing w:line="240" w:lineRule="auto"/>
        <w:ind w:left="720"/>
      </w:pPr>
      <w:r>
        <w:rPr>
          <w:lang w:val="id_ID" w:bidi="id_ID"/>
        </w:rPr>
      </w:r>
      <w:hyperlink r:id="rId225">
        <w:r>
          <w:rPr>
            <w:lang w:val="id_ID" w:bidi="id_ID"/>
          </w:rPr>
          <w:rPr>
            <w:color w:val="0000EE"/>
            <w:u w:val="single"/>
          </w:rPr>
          <w:t>Memperagakan Bacaan</w:t>
        </w:r>
      </w:hyperlink>
      <w:r>
        <w:rPr>
          <w:lang w:val="id_ID" w:bidi="id_ID"/>
        </w:rPr>
        <w:t xml:space="preserve"> (2.1 MB)</w:t>
      </w:r>
      <w:r>
        <w:rPr>
          <w:lang w:val="id_ID" w:bidi="id_ID"/>
        </w:rPr>
      </w:r>
    </w:p>
    <w:p>
      <w:pPr>
        <w:pStyle w:val="ListBullet"/>
        <w:spacing w:line="240" w:lineRule="auto"/>
        <w:ind w:left="720"/>
      </w:pPr>
      <w:r>
        <w:rPr>
          <w:lang w:val="id_ID" w:bidi="id_ID"/>
        </w:rPr>
      </w:r>
      <w:hyperlink r:id="rId226">
        <w:r>
          <w:rPr>
            <w:lang w:val="id_ID" w:bidi="id_ID"/>
          </w:rPr>
          <w:rPr>
            <w:color w:val="0000EE"/>
            <w:u w:val="single"/>
          </w:rPr>
          <w:t>Melengkapi yang Kurang</w:t>
        </w:r>
      </w:hyperlink>
      <w:r>
        <w:rPr>
          <w:lang w:val="id_ID" w:bidi="id_ID"/>
        </w:rPr>
        <w:t xml:space="preserve"> (1.4 MB)</w:t>
      </w:r>
      <w:r>
        <w:rPr>
          <w:lang w:val="id_ID" w:bidi="id_ID"/>
        </w:rPr>
      </w:r>
    </w:p>
    <w:p>
      <w:pPr>
        <w:pStyle w:val="ListBullet"/>
        <w:spacing w:line="240" w:lineRule="auto"/>
        <w:ind w:left="720"/>
      </w:pPr>
      <w:r>
        <w:rPr>
          <w:lang w:val="id_ID" w:bidi="id_ID"/>
        </w:rPr>
      </w:r>
      <w:hyperlink r:id="rId227">
        <w:r>
          <w:rPr>
            <w:lang w:val="id_ID" w:bidi="id_ID"/>
          </w:rPr>
          <w:rPr>
            <w:color w:val="0000EE"/>
            <w:u w:val="single"/>
          </w:rPr>
          <w:t>Menyampaikan Firman Tuhan</w:t>
        </w:r>
      </w:hyperlink>
      <w:r>
        <w:rPr>
          <w:lang w:val="id_ID" w:bidi="id_ID"/>
        </w:rPr>
        <w:t xml:space="preserve"> (1.1 MB)</w:t>
      </w:r>
      <w:r>
        <w:rPr>
          <w:lang w:val="id_ID" w:bidi="id_ID"/>
        </w:rPr>
      </w:r>
      <w:r>
        <w:rPr>
          <w:lang w:val="id_ID" w:bidi="id_ID"/>
        </w:rPr>
      </w:r>
      <w:r>
        <w:rPr>
          <w:lang w:val="id_ID" w:bidi="id_ID"/>
        </w:rPr>
      </w:r>
    </w:p>
    <w:p>
      <w:pPr/>
      <w:r>
        <w:rPr>
          <w:lang w:val="id_ID" w:bidi="id_ID"/>
        </w:rPr>
      </w:r>
    </w:p>
    <w:p>
      <w:pPr>
        <w:pStyle w:val="Heading2"/>
      </w:pPr>
      <w:r>
        <w:rPr>
          <w:lang w:val="id_ID" w:bidi="id_ID"/>
        </w:rPr>
        <w:t>Lukas 7:1–10</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 xml:space="preserve">Dengarkan Lukas 7:1–10 dan renungkan dalam hati Anda. Dengarkan teks sebanyak tiga kali (dalam tiga terjemahan yang berbeda, jika memungkinkan). Kemudian diskusikan pertanyaan berikut dalam kelompok: </w:t>
      </w:r>
    </w:p>
    <w:p>
      <w:pPr>
        <w:pStyle w:val="ListBullet"/>
        <w:spacing w:line="240" w:lineRule="auto"/>
        <w:ind w:left="720"/>
      </w:pPr>
      <w:r>
        <w:rPr>
          <w:lang w:val="id_ID" w:bidi="id_ID"/>
        </w:rPr>
      </w:r>
      <w:r>
        <w:rPr>
          <w:lang w:val="id_ID" w:bidi="id_ID"/>
        </w:rPr>
        <w:t xml:space="preserve">Apa yang Anda suka dalam kisah ini? </w:t>
      </w:r>
    </w:p>
    <w:p>
      <w:pPr>
        <w:pStyle w:val="ListBullet"/>
        <w:spacing w:line="240" w:lineRule="auto"/>
        <w:ind w:left="720"/>
      </w:pPr>
      <w:r>
        <w:rPr>
          <w:lang w:val="id_ID" w:bidi="id_ID"/>
        </w:rPr>
      </w:r>
      <w:r>
        <w:rPr>
          <w:lang w:val="id_ID" w:bidi="id_ID"/>
        </w:rPr>
        <w:t xml:space="preserve">Apa yang Anda tidak suka atau tidak mengerti? </w:t>
      </w:r>
    </w:p>
    <w:p>
      <w:pPr>
        <w:pStyle w:val="ListBullet"/>
        <w:spacing w:line="240" w:lineRule="auto"/>
        <w:ind w:left="720"/>
      </w:pPr>
      <w:r>
        <w:rPr>
          <w:lang w:val="id_ID" w:bidi="id_ID"/>
        </w:rPr>
      </w:r>
      <w:r>
        <w:rPr>
          <w:lang w:val="id_ID" w:bidi="id_ID"/>
        </w:rPr>
        <w:t xml:space="preserve">Apa yang diceritakan kisah ini tentang Yesus? </w:t>
      </w:r>
    </w:p>
    <w:p>
      <w:pPr>
        <w:pStyle w:val="ListBullet"/>
        <w:spacing w:line="240" w:lineRule="auto"/>
        <w:ind w:left="720"/>
      </w:pPr>
      <w:r>
        <w:rPr>
          <w:lang w:val="id_ID" w:bidi="id_ID"/>
        </w:rPr>
      </w:r>
      <w:r>
        <w:rPr>
          <w:lang w:val="id_ID" w:bidi="id_ID"/>
        </w:rPr>
        <w:t xml:space="preserve">Apa yang diceritakan kisah ini tentang orang-orang? </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Siapa kenalan Anda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sekali dalam versi yang paling mudah dimengerti.</w:t>
      </w:r>
    </w:p>
    <w:p>
      <w:pPr/>
      <w:r>
        <w:rPr>
          <w:lang w:val="id_ID" w:bidi="id_ID"/>
        </w:rPr>
      </w:r>
      <w:r>
        <w:rPr>
          <w:lang w:val="id_ID" w:bidi="id_ID"/>
        </w:rPr>
        <w:t>Setelah khotbah Yesus, Lukas melanjutkan kisahnya tentang pelayanan Yesus. Lukas menceritakan kepada kita bahwa Yesus kembali ke Kapernaum. Walaupun Lukas tidak menyebutkannya, kita mengetahui dari kisah-kisah berikutnya bahwa beberapa murid Yesus ada bersama-Nya. Lukas menjelaskan tentang seorang perwira Romawi yang mengutus para pemimpin Yahudi untuk meminta Yesus agar menyembuhkan hambanya yang sakit. Yesus kagum dengan iman perwira Romawi itu.</w:t>
      </w:r>
    </w:p>
    <w:p>
      <w:pPr/>
      <w:r>
        <w:rPr>
          <w:lang w:val="id_ID" w:bidi="id_ID"/>
        </w:rPr>
      </w:r>
      <w:r>
        <w:rPr>
          <w:lang w:val="id_ID" w:bidi="id_ID"/>
        </w:rPr>
        <w:t>Yesus menyelesaikan khotbah-Nya tentang bagaimana orang-orang harus hidup sesuai kehendak-Nya. Yesus kembali ke Kapernaum. Yesus telah mengajar di sinagoge Kapernaum dan menyembuhkan banyak orang di kota ini. Kapernaum berada di sebelah Danau Galilea, sehingga Yesus tidak perlu melakukan perjalanan yang sangat jauh. Beberapa murid bersama dengan-Nya. Ada seorang perwira yang tinggal di Kapernaum, yang hambanya sakit parah. Perwira adalah seorang pejabat Romawi yang memimpin 100 tentara. Perwira ini adalah seorang yang bukan Yahudi. Namun, hamba perwira itu sakit. Kata Yunani untuk hamba berarti budak dan mengacu kepada seseorang yang dimiliki oleh tuan mereka. Para hamba tidak memiliki hak dan bekerja untuk tuan mereka tanpa dibayar. Lukas menceritakan kepada kita bahwa perwira itu bermurah hati kepada hamba ini dan memandangnya penting. Tetapi hamba itu sakit parah sehingga ia hampir mati.</w:t>
      </w:r>
    </w:p>
    <w:p>
      <w:pPr/>
      <w:r>
        <w:rPr>
          <w:lang w:val="id_ID" w:bidi="id_ID"/>
        </w:rPr>
      </w:r>
      <w:r>
        <w:rPr>
          <w:lang w:val="id_ID" w:bidi="id_ID"/>
        </w:rPr>
        <w:t>Berhenti dan tunjukkan gambar seorang perwira Romawi.</w:t>
      </w:r>
    </w:p>
    <w:p>
      <w:pPr/>
      <w:r>
        <w:rPr>
          <w:lang w:val="id_ID" w:bidi="id_ID"/>
        </w:rPr>
      </w:r>
      <w:r>
        <w:rPr>
          <w:lang w:val="id_ID" w:bidi="id_ID"/>
        </w:rPr>
        <w:t>Perwira itu mendengar tentang Yesus yang menyembuhkan banyak orang. Ia tahu bahwa Yesus adalah seorang Yahudi. Perwira itu merasa tidak layak untuk pergi kepada Yesus. Ia memutuskan untuk mengutus beberapa tua-tua Yahudi kepada Yesus atas namanya. Para tua-tua diterjemahkan sebagai orang-orang tua. Di sini, itu mengacu kepada orang-orang yang adalah pemimpin-pemimpin yang dihormati dalam komunitas Yahudi lokal mereka. Karena perwira itu bukan seorang Yahudi, ia yakin bahwa ia tidak memiliki akses kepada Yesus. Perwira itu mengutus para tua-tua yang mewakilinya untuk meminta bantuan Yesus. Perwira itu ingin agar Yesus menyembuhkan hambanya.</w:t>
      </w:r>
    </w:p>
    <w:p>
      <w:pPr/>
      <w:r>
        <w:rPr>
          <w:lang w:val="id_ID" w:bidi="id_ID"/>
        </w:rPr>
      </w:r>
      <w:r>
        <w:rPr>
          <w:lang w:val="id_ID" w:bidi="id_ID"/>
        </w:rPr>
        <w:t>Berhenti dan diskusikan dengan tim Anda: Apa yang membuat seseorang menjadi orang luar atau orang asing dalam komunitas Anda? Bagaimana seorang asing memperoleh akses dengan cara yang terhormat kepada seorang pemimpin atau guru dalam komunitas Anda?</w:t>
      </w:r>
    </w:p>
    <w:p>
      <w:pPr/>
      <w:r>
        <w:rPr>
          <w:lang w:val="id_ID" w:bidi="id_ID"/>
        </w:rPr>
      </w:r>
      <w:r>
        <w:rPr>
          <w:lang w:val="id_ID" w:bidi="id_ID"/>
        </w:rPr>
        <w:t>Para tua-tua Yahudi memohon kepada Yesus agar menyembuhkan hamba perwira itu. Mereka menjelaskan bahwa perwira itu adalah orang yang baik. Para tua-tua memberi tahu Yesus bahwa perwira itu ramah kepada rakyat Yahudi. Mereka mengatakan perwira itu bahkan telah membantu membangun sinagoge Kapernaum atau tempat ibadah orang Yahudi di mana Yesus sebelumnya mengajar. Ini tidak berarti ia membangunnya secara fisik, tetapi mungkin sekali ia membayarnya agar dibangun atau mendapat izin untuk membangunnya dari pemerintah Romawi. Permintaan mereka kepada Yesus agar menyembuhkan hamba itu tampaknya sederhana. Namun dalam budaya Yahudi, para pemimpin agama dan para guru tidak akan masuk ke rumah seorang kafir atau seseorang yang bukan Yahudi. Mereka yakin ini akan membuat mereka secara ritual najis atau tidak layak untuk melayani Allah. Para tua-tua mungkin menduga bahwa Yesus tidak ingin pergi ke rumah perwira itu. Mereka menjelaskan mengapa perwira itu layak mendapat waktu dan perhatian Yesus.</w:t>
      </w:r>
    </w:p>
    <w:p>
      <w:pPr/>
      <w:r>
        <w:rPr>
          <w:lang w:val="id_ID" w:bidi="id_ID"/>
        </w:rPr>
      </w:r>
      <w:r>
        <w:rPr>
          <w:lang w:val="id_ID" w:bidi="id_ID"/>
        </w:rPr>
        <w:t>Yesus setuju untuk pergi ke rumah perwira itu. Ketika Yesus sudah dekat dengan rumah itu, beberapa teman perwira itu menemui-Nya dengan satu pesan. Perwira itu memberi mereka pesan ini untuk Yesus: "Tuhan, jangan menyusahkan diri-Mu untuk datang lebih jauh. Saya tidak layak menerima-Mu sebagai tamu di rumahku. Karena saya tidak layak, saya mengutus orang-orang kepada-Mu, alih-alih datang sendiri. Ucapkanlah satu kata saja dan saya tahu hambaku akan sembuh. Saya memahami otoritas, karena saya mematuhi pemimpin-pemimpin saya dan prajurit-prajurit saya mematuhi saya. Ketika saya memberikan perintah, mereka mematuhi saya karena mereka berada di bawah otoritas saya."</w:t>
      </w:r>
    </w:p>
    <w:p>
      <w:pPr/>
      <w:r>
        <w:rPr>
          <w:lang w:val="id_ID" w:bidi="id_ID"/>
        </w:rPr>
      </w:r>
      <w:r>
        <w:rPr>
          <w:lang w:val="id_ID" w:bidi="id_ID"/>
        </w:rPr>
        <w:t>Dalam ucapan ini, teman perwira itu menyampaikan kepada Yesus pesan yang perwira itu katakan kepadanya. Ia melaporkan apa yang dikatakan perwira itu seolah-olah perwira itu sendiri yang mengucapkannya.</w:t>
      </w:r>
    </w:p>
    <w:p>
      <w:pPr/>
      <w:r>
        <w:rPr>
          <w:lang w:val="id_ID" w:bidi="id_ID"/>
        </w:rPr>
      </w:r>
      <w:r>
        <w:rPr>
          <w:lang w:val="id_ID" w:bidi="id_ID"/>
        </w:rPr>
        <w:t>Perwira itu menggunakan gelar Tuhan untuk merujuk kepada Yesus. Ini berarti tuan atau seseorang yang memiliki otoritas atas sesuatu. Perwira itu mengenali Yesus sebagai orang yang memiliki otoritas dari Allah. Perwira itu tidak ingin Yesus masuk ke rumahnya. Ia tidak bermaksud kasar. Perwira itu tahu bahwa Yesus, yang adalah seorang guru Yahudi, akan menjadi najis menurut kebiasaan Yahudi dengan memasuki rumahnya. Dia akan menjadi najis karena perwira itu adalah seorang kafir atau bukan Yahudi. Perwira itu yakin bahwa perkataan Yesus saja dapat menyembuhkan hambanya dari kejauhan. Perwira itu mengatakan kepada Yesus bahwa ia tahu bagaimana rasanya berada di bawah otoritas dan memiliki otoritas, atau hak untuk bertindak. Perwira itu harus mematuhi atasannya, dan para prajuritnya harus mematuhinya. Perwira itu percaya Allah memberikan otoritas kepada Yesus. Ia tahu bahwa ketika Yesus memerintahkan sesuatu agar terjadi, hal itu akan terjadi.</w:t>
      </w:r>
    </w:p>
    <w:p>
      <w:pPr/>
      <w:r>
        <w:rPr>
          <w:lang w:val="id_ID" w:bidi="id_ID"/>
        </w:rPr>
      </w:r>
      <w:r>
        <w:rPr>
          <w:lang w:val="id_ID" w:bidi="id_ID"/>
        </w:rPr>
        <w:t>Berhenti dan diskusikan dengan tim Anda: Siapa yang memiliki otoritas dalam budaya Anda? Apa yang terjadi jika seseorang tidak mematuhi perintah yang diberikan oleh satu otoritas? Dalam situasi apa mematuhi perintah itu penting?</w:t>
      </w:r>
    </w:p>
    <w:p>
      <w:pPr/>
      <w:r>
        <w:rPr>
          <w:lang w:val="id_ID" w:bidi="id_ID"/>
        </w:rPr>
      </w:r>
      <w:r>
        <w:rPr>
          <w:lang w:val="id_ID" w:bidi="id_ID"/>
        </w:rPr>
        <w:t>Perkataan perwira itu menyenangkan dan mengejutkan Yesus. Yesus senang karena perwira itu memiliki iman semacam itu dalam dirinya. Yesus berpaling kepada kerumunan itu dan mengatakan kepada mereka bahwa Dia belum pernah melihat iman sebesar itu, bahkan di Israel. Dengan mengatakan Israel, Yesus memaksudkan orang-orang Yahudi secara keseluruhan. Yesus menduga orang-orang Yahudi agar percaya kepada-Nya, tetapi Dia tidak menduga ada seorang bukan Yahudi yang percaya kepada-Nya. Lukas mengontraskan ketidakpercayaan orang-orang Yahudi dengan kepercayaan orang bukan Yahudi. Perwira itu tahu bahwa satu kata dari Yesus bisa menyembuhkan hambanya. Ketika teman-teman perwira itu kembali ke rumah perwira itu, mereka menjumpai hamba itu tidak sakit, melainkan sudah sembuh.</w:t>
      </w:r>
    </w:p>
    <w:p>
      <w:pPr/>
      <w:r>
        <w:rPr>
          <w:lang w:val="id_ID" w:bidi="id_ID"/>
        </w:rPr>
      </w:r>
      <w:r>
        <w:rPr>
          <w:lang w:val="id_ID" w:bidi="id_ID"/>
        </w:rPr>
        <w:t>Lukas menulis banyak hal tentang menyertakan orang-orang di luar bangsa Yahudi dalam Kerajaan Allah. Ini adalah salah satu kisah tentang Yesus yang Lukas gunakan untuk mengingatkan kita bahwa Yesus ingin memasukkan semua orang dalam kerajaan-Nya. Satu-satunya hal yang harus orang lakukan adalah percaya kepada-Nya. Yesus melakukannya secara khusus dengan bersedia memasuki rumah perwira itu dan memuji iman perwira itu. Kisah ini sangat mirip dengan nabi Elisa yang juga menyembuhkan seorang prajurit bukan Yahudi. Yesus menunjukkan otoritas-Nya dari Allah dan identitas-Nya sebagai Mesias atau Juruselamat yang Dijanjikan.</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Dalam sesi ini, Anda akan membantu kelompok memvisualisasikan kisah ini. Anda akan membantu kelompok mendefinisikan adegan, latar belakang, dan karakter dari kisah ini. </w:t>
      </w:r>
    </w:p>
    <w:p>
      <w:pPr/>
      <w:r>
        <w:rPr>
          <w:lang w:val="id_ID" w:bidi="id_ID"/>
        </w:rPr>
      </w:r>
      <w:r>
        <w:rPr>
          <w:lang w:val="id_ID" w:bidi="id_ID"/>
        </w:rPr>
        <w:t>Kisah ini memiliki empat adegan.</w:t>
      </w:r>
    </w:p>
    <w:p>
      <w:pPr/>
      <w:r>
        <w:rPr>
          <w:lang w:val="id_ID" w:bidi="id_ID"/>
        </w:rPr>
      </w:r>
      <w:r>
        <w:rPr>
          <w:b/>
          <w:lang w:val="id_ID" w:bidi="id_ID"/>
        </w:rPr>
        <w:t>Adegan pertama:</w:t>
      </w:r>
      <w:r>
        <w:rPr>
          <w:lang w:val="id_ID" w:bidi="id_ID"/>
        </w:rPr>
        <w:t xml:space="preserve"> Yesus memasuki Kapernaum bersama para pengikut-Nya setelah mengajar di luar kota. Para tua-tua Yahudi mendekati Yesus. Mereka meminta Yesus atas nama seorang perwira untuk menyembuhkan hambanya yang sakit.</w:t>
      </w:r>
    </w:p>
    <w:p>
      <w:pPr/>
      <w:r>
        <w:rPr>
          <w:lang w:val="id_ID" w:bidi="id_ID"/>
        </w:rPr>
      </w:r>
      <w:r>
        <w:rPr>
          <w:b/>
          <w:lang w:val="id_ID" w:bidi="id_ID"/>
        </w:rPr>
        <w:t>Adegan kedua:</w:t>
      </w:r>
      <w:r>
        <w:rPr>
          <w:lang w:val="id_ID" w:bidi="id_ID"/>
        </w:rPr>
        <w:t xml:space="preserve"> Yesus setuju untuk pergi ke rumah perwira itu. Sementara Dia berjalan, teman-teman perwira itu menemui Yesus dengan satu pesan. Perwira itu meminta Yesus agar mengucapkan satu kata saja dan hambanya akan sembuh.</w:t>
      </w:r>
    </w:p>
    <w:p>
      <w:pPr/>
      <w:r>
        <w:rPr>
          <w:lang w:val="id_ID" w:bidi="id_ID"/>
        </w:rPr>
      </w:r>
      <w:r>
        <w:rPr>
          <w:b/>
          <w:lang w:val="id_ID" w:bidi="id_ID"/>
        </w:rPr>
        <w:t>Adegan ketiga:</w:t>
      </w:r>
      <w:r>
        <w:rPr>
          <w:lang w:val="id_ID" w:bidi="id_ID"/>
        </w:rPr>
        <w:t xml:space="preserve"> Yesus kagum. Dia mengatakan kepada para pengikut-Nya bahwa Dia belum melihat iman semacam itu di Israel.</w:t>
      </w:r>
    </w:p>
    <w:p>
      <w:pPr/>
      <w:r>
        <w:rPr>
          <w:lang w:val="id_ID" w:bidi="id_ID"/>
        </w:rPr>
      </w:r>
      <w:r>
        <w:rPr>
          <w:b/>
          <w:lang w:val="id_ID" w:bidi="id_ID"/>
        </w:rPr>
        <w:t>Adegan keempat:</w:t>
      </w:r>
      <w:r>
        <w:rPr>
          <w:lang w:val="id_ID" w:bidi="id_ID"/>
        </w:rPr>
        <w:t xml:space="preserve"> Teman-teman perwira itu kembali ke rumahnya dan menjumpai hamba itu sudah sembuh.</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Perwira</w:t>
      </w:r>
    </w:p>
    <w:p>
      <w:pPr>
        <w:pStyle w:val="ListBullet"/>
        <w:spacing w:line="240" w:lineRule="auto"/>
        <w:ind w:left="720"/>
      </w:pPr>
      <w:r>
        <w:rPr>
          <w:lang w:val="id_ID" w:bidi="id_ID"/>
        </w:rPr>
      </w:r>
      <w:r>
        <w:rPr>
          <w:lang w:val="id_ID" w:bidi="id_ID"/>
        </w:rPr>
        <w:t>Hamba Perwira</w:t>
      </w:r>
    </w:p>
    <w:p>
      <w:pPr>
        <w:pStyle w:val="ListBullet"/>
        <w:spacing w:line="240" w:lineRule="auto"/>
        <w:ind w:left="720"/>
      </w:pPr>
      <w:r>
        <w:rPr>
          <w:lang w:val="id_ID" w:bidi="id_ID"/>
        </w:rPr>
      </w:r>
      <w:r>
        <w:rPr>
          <w:lang w:val="id_ID" w:bidi="id_ID"/>
        </w:rPr>
        <w:t>Para tua-tua Yahudi</w:t>
      </w:r>
    </w:p>
    <w:p>
      <w:pPr>
        <w:pStyle w:val="ListBullet"/>
        <w:spacing w:line="240" w:lineRule="auto"/>
        <w:ind w:left="720"/>
      </w:pPr>
      <w:r>
        <w:rPr>
          <w:lang w:val="id_ID" w:bidi="id_ID"/>
        </w:rPr>
      </w:r>
      <w:r>
        <w:rPr>
          <w:lang w:val="id_ID" w:bidi="id_ID"/>
        </w:rPr>
        <w:t>Teman-teman Perwira</w:t>
      </w:r>
    </w:p>
    <w:p>
      <w:pPr>
        <w:pStyle w:val="ListBullet"/>
        <w:spacing w:line="240" w:lineRule="auto"/>
        <w:ind w:left="720"/>
      </w:pPr>
      <w:r>
        <w:rPr>
          <w:lang w:val="id_ID" w:bidi="id_ID"/>
        </w:rPr>
      </w:r>
      <w:r>
        <w:rPr>
          <w:lang w:val="id_ID" w:bidi="id_ID"/>
        </w:rPr>
        <w:t>Pengikut-pengikut Yesus</w:t>
      </w:r>
    </w:p>
    <w:p>
      <w:pPr>
        <w:pStyle w:val="ListBullet"/>
        <w:spacing w:line="240" w:lineRule="auto"/>
        <w:ind w:left="720"/>
      </w:pPr>
      <w:r>
        <w:rPr>
          <w:lang w:val="id_ID" w:bidi="id_ID"/>
        </w:rPr>
      </w:r>
      <w:r>
        <w:rPr>
          <w:lang w:val="id_ID" w:bidi="id_ID"/>
        </w:rPr>
        <w:t>Kerumunan</w:t>
      </w:r>
    </w:p>
    <w:p>
      <w:pPr/>
      <w:r>
        <w:rPr>
          <w:lang w:val="id_ID" w:bidi="id_ID"/>
        </w:rPr>
      </w:r>
      <w:r>
        <w:rPr>
          <w:lang w:val="id_ID" w:bidi="id_ID"/>
        </w:rPr>
        <w:t xml:space="preserve">Dalam sesi ini, ambillah papan cerita kelompok, gambarlah, atau gunakan beberapa macam alat peraga (benda-benda yang dapat Anda pindahkan seperti batu, batang, mainan anak-anak) untuk memvisualisasikan kisah dan adegan di dalamnya. </w:t>
      </w:r>
    </w:p>
    <w:p>
      <w:pPr/>
      <w:r>
        <w:rPr>
          <w:lang w:val="id_ID" w:bidi="id_ID"/>
        </w:rPr>
      </w:r>
      <w:r>
        <w:rPr>
          <w:lang w:val="id_ID" w:bidi="id_ID"/>
        </w:rPr>
        <w:t>Setelah mengajar orang-orang, Yesus kembali ke Kapernaum.</w:t>
      </w:r>
    </w:p>
    <w:p>
      <w:pPr/>
      <w:r>
        <w:rPr>
          <w:lang w:val="id_ID" w:bidi="id_ID"/>
        </w:rPr>
      </w:r>
      <w:r>
        <w:rPr>
          <w:lang w:val="id_ID" w:bidi="id_ID"/>
        </w:rPr>
        <w:t>Penting untuk diingat bahwa orang-orang Yahudi biasanya tidak menyukai orang-orang Romawi. Namun, orang-orang Yahudi di kota ini menyukai perwira Romawi ini karena ia telah bersahabat dengan mereka.</w:t>
      </w:r>
    </w:p>
    <w:p>
      <w:pPr/>
      <w:r>
        <w:rPr>
          <w:lang w:val="id_ID" w:bidi="id_ID"/>
        </w:rPr>
      </w:r>
      <w:r>
        <w:rPr>
          <w:lang w:val="id_ID" w:bidi="id_ID"/>
        </w:rPr>
        <w:t>Ada seorang perwira Romawi. Salah satu hambanya sakit, hampir mati. Perwira itu telah mendengar tentang Yesus dan mukjizat-mukjizat yang dilakukan-Nya. Beberapa pemimpin Yahudi mendatangi Yesus. Para pemimpin Yahudi meminta Yesus untuk menolong perwira Romawi itu dan menyembuhkan hambanya. Para pemimpin Yahudi menjelaskan betapa besarnya kasih perwira ini kepada orang-orang Yahudi.</w:t>
      </w:r>
    </w:p>
    <w:p>
      <w:pPr/>
      <w:r>
        <w:rPr>
          <w:lang w:val="id_ID" w:bidi="id_ID"/>
        </w:rPr>
      </w:r>
      <w:r>
        <w:rPr>
          <w:lang w:val="id_ID" w:bidi="id_ID"/>
        </w:rPr>
        <w:t>Perwira Romawi itu merasa tidak layak mendekati Yesus. Itulah sebabnya ia mengutus para tua-tua Yahudi.</w:t>
      </w:r>
    </w:p>
    <w:p>
      <w:pPr/>
      <w:r>
        <w:rPr>
          <w:lang w:val="id_ID" w:bidi="id_ID"/>
        </w:rPr>
      </w:r>
      <w:r>
        <w:rPr>
          <w:lang w:val="id_ID" w:bidi="id_ID"/>
        </w:rPr>
        <w:t>Yesus setuju untuk menolong orang itu. Dia mulai berjalan menuju rumah perwira itu bersama para tua-tua Yahudi. Perwira Romawi itu mengutus beberapa teman untuk menghentikan Yesus. Teman-temannya memberi tahu Yesus bahwa perwira itu tidak layak menerima kehormatan untuk menyambut Yesus di rumahnya.</w:t>
      </w:r>
    </w:p>
    <w:p>
      <w:pPr/>
      <w:r>
        <w:rPr>
          <w:lang w:val="id_ID" w:bidi="id_ID"/>
        </w:rPr>
      </w:r>
      <w:r>
        <w:rPr>
          <w:lang w:val="id_ID" w:bidi="id_ID"/>
        </w:rPr>
        <w:t>Penting untuk diingat bahwa perwira Romawi itu sangat terbiasa dengan cara kerja rantai otoritas.</w:t>
      </w:r>
    </w:p>
    <w:p>
      <w:pPr/>
      <w:r>
        <w:rPr>
          <w:lang w:val="id_ID" w:bidi="id_ID"/>
        </w:rPr>
      </w:r>
      <w:r>
        <w:rPr>
          <w:lang w:val="id_ID" w:bidi="id_ID"/>
        </w:rPr>
        <w:t>Perwira Romawi itu meminta Yesus agar berbicara saja dan hambanya akan sembuh.</w:t>
      </w:r>
    </w:p>
    <w:p>
      <w:pPr/>
      <w:r>
        <w:rPr>
          <w:lang w:val="id_ID" w:bidi="id_ID"/>
        </w:rPr>
      </w:r>
      <w:r>
        <w:rPr>
          <w:lang w:val="id_ID" w:bidi="id_ID"/>
        </w:rPr>
        <w:t>Perwira Romawi itu membandingkan otoritas atas dirinya dan otoritasnya atas para prajurit dengan otoritas dari Allah yang Yesus miliki.</w:t>
      </w:r>
    </w:p>
    <w:p>
      <w:pPr/>
      <w:r>
        <w:rPr>
          <w:lang w:val="id_ID" w:bidi="id_ID"/>
        </w:rPr>
      </w:r>
      <w:r>
        <w:rPr>
          <w:lang w:val="id_ID" w:bidi="id_ID"/>
        </w:rPr>
        <w:t>Penting untuk diingat bahwa Yesus membuat iman perwira yang sangat nyata itu dikenal secara publik. Perkataan Yesus menunjukkan satu perbandingan antara perwira itu dan orang-orang Yahudi di Israel.</w:t>
      </w:r>
    </w:p>
    <w:p>
      <w:pPr/>
      <w:r>
        <w:rPr>
          <w:lang w:val="id_ID" w:bidi="id_ID"/>
        </w:rPr>
      </w:r>
      <w:r>
        <w:rPr>
          <w:lang w:val="id_ID" w:bidi="id_ID"/>
        </w:rPr>
        <w:t>Yesus kagum mendengar pesan teman-teman perwira itu. Yesus mengatakan kepada kerumunan bahwa Dia belum melihat iman semacam itu di seluruh Israel. Ketika teman-teman perwira tiba di rumah perwira itu, mereka menjumpai hamba itu sudah sembuh.</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Dalam sesi ini, kelompok akan mendramatisir kisah tersebut.</w:t>
      </w:r>
    </w:p>
    <w:p>
      <w:pPr/>
      <w:r>
        <w:rPr>
          <w:lang w:val="id_ID" w:bidi="id_ID"/>
        </w:rPr>
      </w:r>
      <w:r>
        <w:rPr>
          <w:lang w:val="id_ID" w:bidi="id_ID"/>
        </w:rPr>
        <w:t>Kisah ini memiliki empat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Centurion / perwira Romawi</w:t>
      </w:r>
    </w:p>
    <w:p>
      <w:pPr>
        <w:pStyle w:val="ListBullet"/>
        <w:spacing w:line="240" w:lineRule="auto"/>
        <w:ind w:left="720"/>
      </w:pPr>
      <w:r>
        <w:rPr>
          <w:lang w:val="id_ID" w:bidi="id_ID"/>
        </w:rPr>
      </w:r>
      <w:r>
        <w:rPr>
          <w:lang w:val="id_ID" w:bidi="id_ID"/>
        </w:rPr>
        <w:t xml:space="preserve">Hamba Perwira </w:t>
      </w:r>
    </w:p>
    <w:p>
      <w:pPr>
        <w:pStyle w:val="ListBullet"/>
        <w:spacing w:line="240" w:lineRule="auto"/>
        <w:ind w:left="720"/>
      </w:pPr>
      <w:r>
        <w:rPr>
          <w:lang w:val="id_ID" w:bidi="id_ID"/>
        </w:rPr>
      </w:r>
      <w:r>
        <w:rPr>
          <w:lang w:val="id_ID" w:bidi="id_ID"/>
        </w:rPr>
        <w:t>Para tua-tua Yahudi</w:t>
      </w:r>
    </w:p>
    <w:p>
      <w:pPr>
        <w:pStyle w:val="ListBullet"/>
        <w:spacing w:line="240" w:lineRule="auto"/>
        <w:ind w:left="720"/>
      </w:pPr>
      <w:r>
        <w:rPr>
          <w:lang w:val="id_ID" w:bidi="id_ID"/>
        </w:rPr>
      </w:r>
      <w:r>
        <w:rPr>
          <w:lang w:val="id_ID" w:bidi="id_ID"/>
        </w:rPr>
        <w:t>Teman-teman perwira</w:t>
      </w:r>
    </w:p>
    <w:p>
      <w:pPr>
        <w:pStyle w:val="ListBullet"/>
        <w:spacing w:line="240" w:lineRule="auto"/>
        <w:ind w:left="720"/>
      </w:pPr>
      <w:r>
        <w:rPr>
          <w:lang w:val="id_ID" w:bidi="id_ID"/>
        </w:rPr>
      </w:r>
      <w:r>
        <w:rPr>
          <w:lang w:val="id_ID" w:bidi="id_ID"/>
        </w:rPr>
        <w:t>Para pengikut Yesus</w:t>
      </w:r>
    </w:p>
    <w:p>
      <w:pPr>
        <w:pStyle w:val="ListBullet"/>
        <w:spacing w:line="240" w:lineRule="auto"/>
        <w:ind w:left="720"/>
      </w:pPr>
      <w:r>
        <w:rPr>
          <w:lang w:val="id_ID" w:bidi="id_ID"/>
        </w:rPr>
      </w:r>
      <w:r>
        <w:rPr>
          <w:lang w:val="id_ID" w:bidi="id_ID"/>
        </w:rPr>
        <w:t>Kerumunan</w:t>
      </w:r>
    </w:p>
    <w:p>
      <w:pPr/>
      <w:r>
        <w:rPr>
          <w:lang w:val="id_ID" w:bidi="id_ID"/>
        </w:rPr>
      </w:r>
      <w:r>
        <w:rPr>
          <w:lang w:val="id_ID" w:bidi="id_ID"/>
        </w:rPr>
        <w:t xml:space="preserve">Minta tim untuk memerankan kisah itu dua kali. Pertama, minta mereka memerankan kisah itu tanpa berhenti. Pada saat tim memerankan kisah itu untuk kedua kalinya, hentikan mereka pada titik-titik yang berbeda dalam kisah tersebut. </w:t>
      </w:r>
    </w:p>
    <w:p>
      <w:pPr/>
      <w:r>
        <w:rPr>
          <w:lang w:val="id_ID" w:bidi="id_ID"/>
        </w:rPr>
      </w:r>
      <w:r>
        <w:rPr>
          <w:lang w:val="id_ID" w:bidi="id_ID"/>
        </w:rPr>
        <w:t>Ketika kelompok memerankan kisah itu untuk pertama kali, perhatikan dialog, alur, plot, dan kronologi kisah tersebut.</w:t>
      </w:r>
    </w:p>
    <w:p>
      <w:pPr/>
      <w:r>
        <w:rPr>
          <w:lang w:val="id_ID" w:bidi="id_ID"/>
        </w:rPr>
      </w:r>
      <w:r>
        <w:rPr>
          <w:lang w:val="id_ID" w:bidi="id_ID"/>
        </w:rPr>
        <w:t>Pastikan bahwa tim memerankan perwira itu yang tidak pernah mendekati Yesus, tetapi di rumahnya.</w:t>
      </w:r>
    </w:p>
    <w:p>
      <w:pPr/>
      <w:r>
        <w:rPr>
          <w:lang w:val="id_ID" w:bidi="id_ID"/>
        </w:rPr>
      </w:r>
      <w:r>
        <w:rPr>
          <w:lang w:val="id_ID" w:bidi="id_ID"/>
        </w:rPr>
        <w:t>Pastikan bahwa tim memerankan Yesus yang berpaling untuk berbicara kepada kerumunan. Ini menunjukkan penekanan pada pentingnya iman perwira itu.</w:t>
      </w:r>
    </w:p>
    <w:p>
      <w:pPr/>
      <w:r>
        <w:rPr>
          <w:lang w:val="id_ID" w:bidi="id_ID"/>
        </w:rPr>
      </w:r>
      <w:r>
        <w:rPr>
          <w:lang w:val="id_ID" w:bidi="id_ID"/>
        </w:rPr>
        <w:t>Saat kelompok memerankan kisah ini untuk kedua kalinya, hentikan mereka pada titik-titik tertentu.</w:t>
      </w:r>
    </w:p>
    <w:p>
      <w:pPr/>
      <w:r>
        <w:rPr>
          <w:lang w:val="id_ID" w:bidi="id_ID"/>
        </w:rPr>
      </w:r>
      <w:r>
        <w:rPr>
          <w:lang w:val="id_ID" w:bidi="id_ID"/>
        </w:rPr>
        <w:t>Perankan Yesus yang berjalan di Kapernaum. Dia dihentikan oleh para tua-tua Yahudi. Mereka menceritakan kepada Yesus tentang perwira itu. Mereka meminta-Nya untuk menyembuhkan hamba perwira yang dikasihi dan dihormati olehnya.</w:t>
      </w:r>
    </w:p>
    <w:p>
      <w:pPr/>
      <w:r>
        <w:rPr>
          <w:lang w:val="id_ID" w:bidi="id_ID"/>
        </w:rPr>
      </w:r>
      <w:r>
        <w:rPr>
          <w:lang w:val="id_ID" w:bidi="id_ID"/>
        </w:rPr>
        <w:t>Hentikan adegannya: Tanyakan kepada para aktor yang memerankan para tua-tua, ”Bagaimana perasaan kalian?” Anda mungkin mendengar, "Saya berharap Yesus akan datang." "Saya tahu ini adalah satu permintaan yang aneh." "Perwira ini sangat baik kepada orang-orang kita. Dia layak mendapat perhatian Yesus." Ulangi adegannya.</w:t>
      </w:r>
    </w:p>
    <w:p>
      <w:pPr/>
      <w:r>
        <w:rPr>
          <w:lang w:val="id_ID" w:bidi="id_ID"/>
        </w:rPr>
      </w:r>
      <w:r>
        <w:rPr>
          <w:lang w:val="id_ID" w:bidi="id_ID"/>
        </w:rPr>
        <w:t>Perankan Yesus yang berjalan ke rumah perwira itu bersama kerumunan, murid-murid-Nya, dan para tua-tua Yahudi. Perwira itu mengutus teman-temannya kepada Yesus dengan satu pesan. Ia mengatakan kepada Yesus agar tidak datang, tetapi hanya mengucapkan satu kata dan hambanya akan sembuh.</w:t>
      </w:r>
    </w:p>
    <w:p>
      <w:pPr/>
      <w:r>
        <w:rPr>
          <w:lang w:val="id_ID" w:bidi="id_ID"/>
        </w:rPr>
      </w:r>
      <w:r>
        <w:rPr>
          <w:lang w:val="id_ID" w:bidi="id_ID"/>
        </w:rPr>
        <w:t>Hentikan adegannya: Tanyakan kepada aktor yang memerankan perwira, ”Bagaimana perasaan Anda?” Anda mungkin mendengar, "Saya tidak layak kalau Yesus masuk rumahku." "Saya tahu Yesus memiliki otoritas dari Allah." "Jika saja Dia mau berbicara, hambaku akan sembuh." Ulangi adegannya.</w:t>
      </w:r>
    </w:p>
    <w:p>
      <w:pPr/>
      <w:r>
        <w:rPr>
          <w:lang w:val="id_ID" w:bidi="id_ID"/>
        </w:rPr>
      </w:r>
      <w:r>
        <w:rPr>
          <w:lang w:val="id_ID" w:bidi="id_ID"/>
        </w:rPr>
        <w:t>Tanyakan kepada aktor yang memerankan teman-teman perwira, "Bagaimana perasaan Anda?" Anda mungkin mendengar, "Bagaimana dengan hambanya?" "Tidak ada yang punya kuasa untuk menyembuhkan dari kejauhan." "Mengapa dia mencegah-Nya datang ke rumah?" Ulangi adegannya.</w:t>
      </w:r>
    </w:p>
    <w:p>
      <w:pPr/>
      <w:r>
        <w:rPr>
          <w:lang w:val="id_ID" w:bidi="id_ID"/>
        </w:rPr>
      </w:r>
      <w:r>
        <w:rPr>
          <w:lang w:val="id_ID" w:bidi="id_ID"/>
        </w:rPr>
        <w:t>Perankan Yesus yang kagum. Dia mengatakan kepada para pengikut-Nya bahwa Dia belum melihat iman semacam itu di Israel.</w:t>
      </w:r>
    </w:p>
    <w:p>
      <w:pPr/>
      <w:r>
        <w:rPr>
          <w:lang w:val="id_ID" w:bidi="id_ID"/>
        </w:rPr>
      </w:r>
      <w:r>
        <w:rPr>
          <w:lang w:val="id_ID" w:bidi="id_ID"/>
        </w:rPr>
        <w:t>Hentikan adegannya: Tanyakan kepada para aktor yang memerankan pengikut-pengikut, ”Bagaimana perasaan kalian?” Anda mungkin mendengar, "Bingung." "Bagaimana mungkin seorang bukan Yahudi beriman kepada Allah?" "Bukankah kita sudah menunjukkan iman?" Ulangi adegannya.</w:t>
      </w:r>
    </w:p>
    <w:p>
      <w:pPr/>
      <w:r>
        <w:rPr>
          <w:lang w:val="id_ID" w:bidi="id_ID"/>
        </w:rPr>
      </w:r>
      <w:r>
        <w:rPr>
          <w:lang w:val="id_ID" w:bidi="id_ID"/>
        </w:rPr>
        <w:t>Teman-teman perwira itu kembali ke rumah perwira dan hamba itu sudah sembuh sepenuhnya</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 xml:space="preserve">Dengarkan teks satu kali dalam versi yang paling mudah dimengerti. </w:t>
      </w:r>
    </w:p>
    <w:p>
      <w:pPr/>
      <w:r>
        <w:rPr>
          <w:lang w:val="id_ID" w:bidi="id_ID"/>
        </w:rPr>
      </w:r>
      <w:r>
        <w:rPr>
          <w:lang w:val="id_ID" w:bidi="id_ID"/>
        </w:rPr>
        <w:t xml:space="preserve">Yesus kembali ke </w:t>
      </w:r>
      <w:hyperlink r:id="rId144">
        <w:r>
          <w:rPr>
            <w:lang w:val="id_ID" w:bidi="id_ID"/>
          </w:rPr>
          <w:rPr>
            <w:color w:val="0000EE"/>
            <w:u w:val="single"/>
          </w:rPr>
          <w:t>Kapernaum</w:t>
        </w:r>
      </w:hyperlink>
      <w:r>
        <w:rPr>
          <w:lang w:val="id_ID" w:bidi="id_ID"/>
        </w:rPr>
        <w:t xml:space="preserve">. Ada seorang </w:t>
      </w:r>
      <w:r>
        <w:rPr>
          <w:b/>
          <w:lang w:val="id_ID" w:bidi="id_ID"/>
        </w:rPr>
        <w:t>perwira</w:t>
      </w:r>
      <w:r>
        <w:rPr>
          <w:lang w:val="id_ID" w:bidi="id_ID"/>
        </w:rPr>
        <w:t xml:space="preserve"> yang tinggal di Kapernaum. Seorang perwira adalah seorang pejabat tentara yang memimpin 100 prajurit. Perwira ini adalah seorang bukan Yahudi dan seorang Romawi. Ingatlah untuk menggunakan kata yang sama yang telah Anda gunakan sebelumnya. </w:t>
      </w:r>
      <w:hyperlink r:id="rId228">
        <w:r>
          <w:rPr>
            <w:lang w:val="id_ID" w:bidi="id_ID"/>
          </w:rPr>
          <w:rPr>
            <w:color w:val="0000EE"/>
            <w:u w:val="single"/>
          </w:rPr>
          <w:t>Perwira</w:t>
        </w:r>
      </w:hyperlink>
      <w:r>
        <w:rPr>
          <w:lang w:val="id_ID" w:bidi="id_ID"/>
        </w:rPr>
        <w:t xml:space="preserve"> terdapat di Glosarium Utama. </w:t>
      </w:r>
    </w:p>
    <w:p>
      <w:pPr/>
      <w:r>
        <w:rPr>
          <w:lang w:val="id_ID" w:bidi="id_ID"/>
        </w:rPr>
      </w:r>
      <w:r>
        <w:rPr>
          <w:lang w:val="id_ID" w:bidi="id_ID"/>
        </w:rPr>
        <w:t>Berhenti dan tunjukkan satu gambar perwira, jika Anda belum melakukannya.</w:t>
      </w:r>
    </w:p>
    <w:p>
      <w:pPr/>
      <w:r>
        <w:rPr>
          <w:lang w:val="id_ID" w:bidi="id_ID"/>
        </w:rPr>
      </w:r>
      <w:r>
        <w:rPr>
          <w:lang w:val="id_ID" w:bidi="id_ID"/>
        </w:rPr>
        <w:t xml:space="preserve">Hamba perwira itu sakit. Kata Yunani untuk </w:t>
      </w:r>
      <w:r>
        <w:rPr>
          <w:b/>
          <w:lang w:val="id_ID" w:bidi="id_ID"/>
        </w:rPr>
        <w:t>hamba</w:t>
      </w:r>
      <w:r>
        <w:rPr>
          <w:lang w:val="id_ID" w:bidi="id_ID"/>
        </w:rPr>
        <w:t xml:space="preserve"> diterjemahkan sebagai budak. Budak-budak tidak memiliki hak dan bekerja untuk tuan-tuan mereka tanpa bayaran. </w:t>
      </w:r>
      <w:hyperlink r:id="rId229">
        <w:r>
          <w:rPr>
            <w:lang w:val="id_ID" w:bidi="id_ID"/>
          </w:rPr>
          <w:rPr>
            <w:color w:val="0000EE"/>
            <w:u w:val="single"/>
          </w:rPr>
          <w:t>Hamba</w:t>
        </w:r>
      </w:hyperlink>
      <w:r>
        <w:rPr>
          <w:lang w:val="id_ID" w:bidi="id_ID"/>
        </w:rPr>
        <w:t xml:space="preserve"> terdapat di Glosarium Utama. Ingatlah untuk menggunakan kata yang sama yang telah Anda gunakan di bagian-bagian sebelumnya.</w:t>
      </w:r>
    </w:p>
    <w:p>
      <w:pPr/>
      <w:r>
        <w:rPr>
          <w:lang w:val="id_ID" w:bidi="id_ID"/>
        </w:rPr>
      </w:r>
      <w:r>
        <w:rPr>
          <w:lang w:val="id_ID" w:bidi="id_ID"/>
        </w:rPr>
        <w:t xml:space="preserve">Lukas menceritakan kepada kita bahwa hamba ini </w:t>
      </w:r>
      <w:r>
        <w:rPr>
          <w:b/>
          <w:lang w:val="id_ID" w:bidi="id_ID"/>
        </w:rPr>
        <w:t>sangat dihargai</w:t>
      </w:r>
      <w:r>
        <w:rPr>
          <w:lang w:val="id_ID" w:bidi="id_ID"/>
        </w:rPr>
        <w:t xml:space="preserve"> oleh perwira itu. Ini berarti dia berharga, dihormati, dan dihargai. Perwira itu mengasihi hambanya dan menganggapnya penting.</w:t>
      </w:r>
    </w:p>
    <w:p>
      <w:pPr/>
      <w:r>
        <w:rPr>
          <w:lang w:val="id_ID" w:bidi="id_ID"/>
        </w:rPr>
      </w:r>
      <w:r>
        <w:rPr>
          <w:lang w:val="id_ID" w:bidi="id_ID"/>
        </w:rPr>
        <w:t>Berhenti dan diskusikan dengan tim Anda: Bagaimana Anda akan berbicara tentang seorang hamba seperti ini dalam budaya Anda? Kata-kata apa yang Anda gunakan?</w:t>
      </w:r>
    </w:p>
    <w:p>
      <w:pPr/>
      <w:r>
        <w:rPr>
          <w:lang w:val="id_ID" w:bidi="id_ID"/>
        </w:rPr>
      </w:r>
      <w:r>
        <w:rPr>
          <w:lang w:val="id_ID" w:bidi="id_ID"/>
        </w:rPr>
        <w:t xml:space="preserve">Perwira itu mengutus tua-tua Yahudi untuk berbicara kepada Yesus. Mereka memohon kepada Yesus agar menolong perwira itu karena ia mengasihi </w:t>
      </w:r>
      <w:r>
        <w:rPr>
          <w:b/>
          <w:lang w:val="id_ID" w:bidi="id_ID"/>
        </w:rPr>
        <w:t>bangsa</w:t>
      </w:r>
      <w:r>
        <w:rPr>
          <w:lang w:val="id_ID" w:bidi="id_ID"/>
        </w:rPr>
        <w:t xml:space="preserve"> kita. Di sini, bangsa mengacu kepada orang-orang Yahudi dan bukan kepada satu negara politik. </w:t>
      </w:r>
      <w:hyperlink r:id="rId230">
        <w:r>
          <w:rPr>
            <w:lang w:val="id_ID" w:bidi="id_ID"/>
          </w:rPr>
          <w:rPr>
            <w:color w:val="0000EE"/>
            <w:u w:val="single"/>
          </w:rPr>
          <w:t>Bangsa</w:t>
        </w:r>
      </w:hyperlink>
      <w:r>
        <w:rPr>
          <w:lang w:val="id_ID" w:bidi="id_ID"/>
        </w:rPr>
        <w:t xml:space="preserve"> terdapat di Glosarium Utama. Ini sudah termasuk </w:t>
      </w:r>
      <w:r>
        <w:rPr>
          <w:b/>
          <w:lang w:val="id_ID" w:bidi="id_ID"/>
        </w:rPr>
        <w:t>para tua-tua</w:t>
      </w:r>
      <w:r>
        <w:rPr>
          <w:lang w:val="id_ID" w:bidi="id_ID"/>
        </w:rPr>
        <w:t xml:space="preserve"> Yahudi dan Yesus. </w:t>
      </w:r>
      <w:hyperlink r:id="rId231">
        <w:r>
          <w:rPr>
            <w:lang w:val="id_ID" w:bidi="id_ID"/>
          </w:rPr>
          <w:rPr>
            <w:color w:val="0000EE"/>
            <w:u w:val="single"/>
          </w:rPr>
          <w:t>Tua-tua</w:t>
        </w:r>
      </w:hyperlink>
      <w:r>
        <w:rPr>
          <w:lang w:val="id_ID" w:bidi="id_ID"/>
        </w:rPr>
        <w:t xml:space="preserve"> terdapat di Glosarium Utama. Para tua-tua mengatakan bahwa perwira Romawi itu ramah dan membantu orang-orang Yahudi. Salah satu cara yang perwira ini tunjukkan adalah dengan membantu orang-orang Yahudi membangun sinagoge Kapernaum. Pastikan untuk menggunakan terjemahan yang sama untuk </w:t>
      </w:r>
      <w:r>
        <w:rPr>
          <w:b/>
          <w:lang w:val="id_ID" w:bidi="id_ID"/>
        </w:rPr>
        <w:t>sinagoge</w:t>
      </w:r>
      <w:r>
        <w:rPr>
          <w:lang w:val="id_ID" w:bidi="id_ID"/>
        </w:rPr>
        <w:t xml:space="preserve"> seperti yang telah Anda lakukan di bagian-bagian sebelumnya. </w:t>
      </w:r>
      <w:hyperlink r:id="rId127">
        <w:r>
          <w:rPr>
            <w:lang w:val="id_ID" w:bidi="id_ID"/>
          </w:rPr>
          <w:rPr>
            <w:color w:val="0000EE"/>
            <w:u w:val="single"/>
          </w:rPr>
          <w:t>Sinagoge</w:t>
        </w:r>
      </w:hyperlink>
      <w:r>
        <w:rPr>
          <w:lang w:val="id_ID" w:bidi="id_ID"/>
        </w:rPr>
        <w:t xml:space="preserve"> terdapat di Glosarium Utama.</w:t>
      </w:r>
    </w:p>
    <w:p>
      <w:pPr/>
      <w:r>
        <w:rPr>
          <w:lang w:val="id_ID" w:bidi="id_ID"/>
        </w:rPr>
      </w:r>
      <w:r>
        <w:rPr>
          <w:lang w:val="id_ID" w:bidi="id_ID"/>
        </w:rPr>
        <w:t>Yesus setuju untuk pergi ke rumah perwira itu. Sebelum Dia tiba, teman-teman perwira itu menemui Yesus untuk memberi-Nya satu pesan dari perwira itu. Perwira itu berkata, "</w:t>
      </w:r>
      <w:r>
        <w:rPr>
          <w:b/>
          <w:lang w:val="id_ID" w:bidi="id_ID"/>
        </w:rPr>
        <w:t>Tuhan</w:t>
      </w:r>
      <w:r>
        <w:rPr>
          <w:lang w:val="id_ID" w:bidi="id_ID"/>
        </w:rPr>
        <w:t xml:space="preserve">, jangan menyusahkan diri-Mu." Di sini Tuhan berarti tuan atau orang yang memiliki otoritas. Perwira itu menyadari bahwa Yesus memiliki otoritas dari Allah. </w:t>
      </w:r>
      <w:hyperlink r:id="rId24">
        <w:r>
          <w:rPr>
            <w:lang w:val="id_ID" w:bidi="id_ID"/>
          </w:rPr>
          <w:rPr>
            <w:color w:val="0000EE"/>
            <w:u w:val="single"/>
          </w:rPr>
          <w:t>Tuhan</w:t>
        </w:r>
      </w:hyperlink>
      <w:r>
        <w:rPr>
          <w:lang w:val="id_ID" w:bidi="id_ID"/>
        </w:rPr>
        <w:t xml:space="preserve"> bisa ditemukan dalam Glosarium Utama. </w:t>
      </w:r>
      <w:r>
        <w:rPr>
          <w:b/>
          <w:lang w:val="id_ID" w:bidi="id_ID"/>
        </w:rPr>
        <w:t>Jangan menyusahkan diri-Mu</w:t>
      </w:r>
      <w:r>
        <w:rPr>
          <w:lang w:val="id_ID" w:bidi="id_ID"/>
        </w:rPr>
        <w:t xml:space="preserve"> adalah cara yang sopan untuk mengatakan, "Saya tidak mau mengganggu atau membuat-Mu tidak nyaman." Perwira itu tidak ingin Yesus menjadi najis secara ritual, atau tidak layak untuk melayani Allah, dengan memasuki rumahnya karena ia adalah seorang bukan Yahudi. Perwira itu tahu bahwa Dia tidak perlu masuk ke rumah karena Dia bisa menyembuhkan hambanya dari kejauhan. Perwira itu percaya bahwa Yesus memiliki </w:t>
      </w:r>
      <w:r>
        <w:rPr>
          <w:b/>
          <w:lang w:val="id_ID" w:bidi="id_ID"/>
        </w:rPr>
        <w:t>otoritas</w:t>
      </w:r>
      <w:r>
        <w:rPr>
          <w:lang w:val="id_ID" w:bidi="id_ID"/>
        </w:rPr>
        <w:t xml:space="preserve"> dari Allah untuk menyembuhkan. Pastikan untuk menerjemahkan otoritas dengan cara yang sama seperti yang telah Anda lakukan sebelumnya. </w:t>
      </w:r>
      <w:hyperlink r:id="rId232">
        <w:r>
          <w:rPr>
            <w:lang w:val="id_ID" w:bidi="id_ID"/>
          </w:rPr>
          <w:rPr>
            <w:color w:val="0000EE"/>
            <w:u w:val="single"/>
          </w:rPr>
          <w:t>Otoritas</w:t>
        </w:r>
      </w:hyperlink>
      <w:r>
        <w:rPr>
          <w:lang w:val="id_ID" w:bidi="id_ID"/>
        </w:rPr>
        <w:t xml:space="preserve"> bisa ditemukan dalam Glosarium Utama.</w:t>
      </w:r>
    </w:p>
    <w:p>
      <w:pPr/>
      <w:r>
        <w:rPr>
          <w:lang w:val="id_ID" w:bidi="id_ID"/>
        </w:rPr>
      </w:r>
      <w:r>
        <w:rPr>
          <w:lang w:val="id_ID" w:bidi="id_ID"/>
        </w:rPr>
        <w:t xml:space="preserve">Ketika perwira itu menggunakan frasa datanglah </w:t>
      </w:r>
      <w:r>
        <w:rPr>
          <w:b/>
          <w:lang w:val="id_ID" w:bidi="id_ID"/>
        </w:rPr>
        <w:t>ke bawah atap saya</w:t>
      </w:r>
      <w:r>
        <w:rPr>
          <w:lang w:val="id_ID" w:bidi="id_ID"/>
        </w:rPr>
        <w:t>, ini berarti "masuklah ke rumah saya."</w:t>
      </w:r>
    </w:p>
    <w:p>
      <w:pPr/>
      <w:r>
        <w:rPr>
          <w:lang w:val="id_ID" w:bidi="id_ID"/>
        </w:rPr>
      </w:r>
      <w:r>
        <w:rPr>
          <w:lang w:val="id_ID" w:bidi="id_ID"/>
        </w:rPr>
        <w:t>Gunakan satu frasa alami dalam bahasa Anda untuk merujuk kepada seseorang yang datang ke rumah orang lain sebagai tamu.</w:t>
      </w:r>
    </w:p>
    <w:p>
      <w:pPr/>
      <w:r>
        <w:rPr>
          <w:lang w:val="id_ID" w:bidi="id_ID"/>
        </w:rPr>
      </w:r>
      <w:r>
        <w:rPr>
          <w:lang w:val="id_ID" w:bidi="id_ID"/>
        </w:rPr>
        <w:t xml:space="preserve">Yesus </w:t>
      </w:r>
      <w:r>
        <w:rPr>
          <w:b/>
          <w:lang w:val="id_ID" w:bidi="id_ID"/>
        </w:rPr>
        <w:t>kagum</w:t>
      </w:r>
      <w:r>
        <w:rPr>
          <w:lang w:val="id_ID" w:bidi="id_ID"/>
        </w:rPr>
        <w:t xml:space="preserve">. Ini adalah satu respons positif. Dia senang dan terkejut dengan iman perwira itu. Yesus berkata, "Saya belum pernah menemukan </w:t>
      </w:r>
      <w:r>
        <w:rPr>
          <w:b/>
          <w:lang w:val="id_ID" w:bidi="id_ID"/>
        </w:rPr>
        <w:t>iman</w:t>
      </w:r>
      <w:r>
        <w:rPr>
          <w:lang w:val="id_ID" w:bidi="id_ID"/>
        </w:rPr>
        <w:t xml:space="preserve"> sebesar ini di </w:t>
      </w:r>
      <w:r>
        <w:rPr>
          <w:b/>
          <w:lang w:val="id_ID" w:bidi="id_ID"/>
        </w:rPr>
        <w:t>Israel</w:t>
      </w:r>
      <w:r>
        <w:rPr>
          <w:lang w:val="id_ID" w:bidi="id_ID"/>
        </w:rPr>
        <w:t xml:space="preserve">." Di sini iman berarti kepercayaan dan keyakinan bahwa Yesus dapat melakukan satu hal tertentu. Pastikan untuk menerjemahkan iman dengan cara yang sama seperti yang telah Anda lakukan sebelumnya. </w:t>
      </w:r>
      <w:hyperlink r:id="rId162">
        <w:r>
          <w:rPr>
            <w:lang w:val="id_ID" w:bidi="id_ID"/>
          </w:rPr>
          <w:rPr>
            <w:color w:val="0000EE"/>
            <w:u w:val="single"/>
          </w:rPr>
          <w:t>Iman</w:t>
        </w:r>
      </w:hyperlink>
      <w:r>
        <w:rPr>
          <w:lang w:val="id_ID" w:bidi="id_ID"/>
        </w:rPr>
        <w:t xml:space="preserve"> dapat ditemukan dalam Glosarium Utama. Ketika Yesus mengatakan Israel, Dia merujuk kepada orang-orang Yahudi secara keseluruhan. Orang-orang Yahudi percaya bahwa Yesus dapat menyembuhkan ketika Dia menjamah seseorang. Tetapi perwira bukan Yahudi itu percaya bahwa Yesus dapat menyembuhkan dari kejauhan hanya dengan mengucapkan satu kata.</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 xml:space="preserve">Dengarkan rekaman nats ini dalam versi terjemahan yang paling mudah dimengerti. </w:t>
      </w:r>
    </w:p>
    <w:p>
      <w:pPr/>
      <w:r>
        <w:rPr>
          <w:lang w:val="id_ID" w:bidi="id_ID"/>
        </w:rPr>
      </w:r>
      <w:r>
        <w:rPr>
          <w:lang w:val="id_ID" w:bidi="id_ID"/>
        </w:rPr>
        <w:t xml:space="preserve">Dalam sesi ini, ceritakan kembali nats ini, secara berkelompok, dalam bahasa Anda sendiri. </w:t>
      </w:r>
    </w:p>
    <w:p>
      <w:pPr/>
      <w:r>
        <w:rPr>
          <w:lang w:val="id_ID" w:bidi="id_ID"/>
        </w:rPr>
      </w:r>
      <w:r>
        <w:rPr>
          <w:lang w:val="id_ID" w:bidi="id_ID"/>
        </w:rPr>
        <w:t xml:space="preserve">Pertama, seluruh kelompok harus berlatih menceritakan bagian itu dalam bahasa Anda sendiri. Ingatlah untuk memasukkan hal-hal yang Anda putuskan dalam langkah sebelumnya, seperti kronologi, kata, frasa, emosi, atau apa pun yang Anda diskusikan. </w:t>
      </w:r>
    </w:p>
    <w:p>
      <w:pPr/>
      <w:r>
        <w:rPr>
          <w:lang w:val="id_ID" w:bidi="id_ID"/>
        </w:rPr>
      </w:r>
      <w:r>
        <w:rPr>
          <w:lang w:val="id_ID" w:bidi="id_ID"/>
        </w:rPr>
        <w:t xml:space="preserve">Seorang anggota kelompok harus menyampaikan beberapa kalimat dari nats itu dan berhenti sejenak. Seorang anggota lain harus menceritakan bagian selanjutnya dari nats itu dan berhenti sejenak. Lakukan ini sampai kelompok itu telah menceritakan kembali semua nats tersebut. Anggota-anggota kelompok dapat saling memperbaiki dalam tahap ini. </w:t>
      </w:r>
    </w:p>
    <w:p>
      <w:pPr/>
      <w:r>
        <w:rPr>
          <w:lang w:val="id_ID" w:bidi="id_ID"/>
        </w:rPr>
      </w:r>
      <w:r>
        <w:rPr>
          <w:lang w:val="id_ID" w:bidi="id_ID"/>
        </w:rPr>
        <w:t xml:space="preserve">Hentikan sebentar rekaman suara ini di sini. </w:t>
      </w:r>
    </w:p>
    <w:p>
      <w:pPr/>
      <w:r>
        <w:rPr>
          <w:lang w:val="id_ID" w:bidi="id_ID"/>
        </w:rPr>
      </w:r>
      <w:r>
        <w:rPr>
          <w:lang w:val="id_ID" w:bidi="id_ID"/>
        </w:rPr>
        <w:t xml:space="preserve">Selanjutnya, setiap anggota kelompok harus menceritakan seluruh nats tersebut tanpa gangguan setidaknya satu kali. Seorang anggota kelompok dapat menggunakan benda apa saja, gerakan, atau papan cerita untuk membantu mereka mengingat bagian nats ayat-ayat Alkitab tersebut. </w:t>
      </w:r>
    </w:p>
    <w:p>
      <w:pPr/>
      <w:r>
        <w:rPr>
          <w:lang w:val="id_ID" w:bidi="id_ID"/>
        </w:rPr>
      </w:r>
      <w:r>
        <w:rPr>
          <w:lang w:val="id_ID" w:bidi="id_ID"/>
        </w:rPr>
        <w:t xml:space="preserve">Hentikan sebentar rekaman suara ini di sini. </w:t>
      </w:r>
    </w:p>
    <w:p>
      <w:pPr/>
      <w:r>
        <w:rPr>
          <w:lang w:val="id_ID" w:bidi="id_ID"/>
        </w:rPr>
      </w:r>
      <w:r>
        <w:rPr>
          <w:lang w:val="id_ID" w:bidi="id_ID"/>
        </w:rPr>
        <w:t xml:space="preserve">Selanjutnya, kelompok dapat memutuskan versi mana dari nats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sebentar rekaman suara ini di sini. </w:t>
      </w:r>
    </w:p>
    <w:p>
      <w:pPr/>
      <w:r>
        <w:rPr>
          <w:lang w:val="id_ID" w:bidi="id_ID"/>
        </w:rPr>
      </w:r>
      <w:r>
        <w:rPr>
          <w:lang w:val="id_ID" w:bidi="id_ID"/>
        </w:rPr>
        <w:t xml:space="preserve">Akhirnya, kelompok dapat menyusun versi akhir dari nats itu yang disetujui oleh semua anggota kelompok. Setiap anggota kelompok harus berlatih menceritakan versi akhir dari nats tersebut. </w:t>
      </w:r>
      <w:r>
        <w:rPr>
          <w:lang w:val="id_ID" w:bidi="id_ID"/>
        </w:rPr>
      </w:r>
      <w:r>
        <w:rPr>
          <w:lang w:val="id_ID" w:bidi="id_ID"/>
        </w:rPr>
      </w:r>
    </w:p>
    <w:p>
      <w:pPr/>
      <w:r>
        <w:rPr>
          <w:lang w:val="id_ID" w:bidi="id_ID"/>
        </w:rPr>
      </w:r>
    </w:p>
    <w:p>
      <w:pPr>
        <w:pStyle w:val="Heading2"/>
      </w:pPr>
      <w:r>
        <w:rPr>
          <w:lang w:val="id_ID" w:bidi="id_ID"/>
        </w:rPr>
        <w:t>Lukas 7:1–10</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233">
        <w:r>
          <w:rPr>
            <w:lang w:val="id_ID" w:bidi="id_ID"/>
          </w:rPr>
          <w:rPr>
            <w:color w:val="0000EE"/>
            <w:u w:val="single"/>
          </w:rPr>
          <w:t>Dengar dan Renungkan</w:t>
        </w:r>
      </w:hyperlink>
      <w:r>
        <w:rPr>
          <w:lang w:val="id_ID" w:bidi="id_ID"/>
        </w:rPr>
        <w:t xml:space="preserve"> (735 KB)</w:t>
      </w:r>
      <w:r>
        <w:rPr>
          <w:lang w:val="id_ID" w:bidi="id_ID"/>
        </w:rPr>
      </w:r>
    </w:p>
    <w:p>
      <w:pPr>
        <w:pStyle w:val="ListBullet"/>
        <w:spacing w:line="240" w:lineRule="auto"/>
        <w:ind w:left="720"/>
      </w:pPr>
      <w:r>
        <w:rPr>
          <w:lang w:val="id_ID" w:bidi="id_ID"/>
        </w:rPr>
      </w:r>
      <w:hyperlink r:id="rId234">
        <w:r>
          <w:rPr>
            <w:lang w:val="id_ID" w:bidi="id_ID"/>
          </w:rPr>
          <w:rPr>
            <w:color w:val="0000EE"/>
            <w:u w:val="single"/>
          </w:rPr>
          <w:t>Menyiapkan Panggung</w:t>
        </w:r>
      </w:hyperlink>
      <w:r>
        <w:rPr>
          <w:lang w:val="id_ID" w:bidi="id_ID"/>
        </w:rPr>
        <w:t xml:space="preserve"> (6.1 MB)</w:t>
      </w:r>
      <w:r>
        <w:rPr>
          <w:lang w:val="id_ID" w:bidi="id_ID"/>
        </w:rPr>
      </w:r>
    </w:p>
    <w:p>
      <w:pPr>
        <w:pStyle w:val="ListBullet"/>
        <w:spacing w:line="240" w:lineRule="auto"/>
        <w:ind w:left="720"/>
      </w:pPr>
      <w:r>
        <w:rPr>
          <w:lang w:val="id_ID" w:bidi="id_ID"/>
        </w:rPr>
      </w:r>
      <w:hyperlink r:id="rId235">
        <w:r>
          <w:rPr>
            <w:lang w:val="id_ID" w:bidi="id_ID"/>
          </w:rPr>
          <w:rPr>
            <w:color w:val="0000EE"/>
            <w:u w:val="single"/>
          </w:rPr>
          <w:t>Menjelaskan Adegan</w:t>
        </w:r>
      </w:hyperlink>
      <w:r>
        <w:rPr>
          <w:lang w:val="id_ID" w:bidi="id_ID"/>
        </w:rPr>
        <w:t xml:space="preserve"> (2.8 MB)</w:t>
      </w:r>
      <w:r>
        <w:rPr>
          <w:lang w:val="id_ID" w:bidi="id_ID"/>
        </w:rPr>
      </w:r>
    </w:p>
    <w:p>
      <w:pPr>
        <w:pStyle w:val="ListBullet"/>
        <w:spacing w:line="240" w:lineRule="auto"/>
        <w:ind w:left="720"/>
      </w:pPr>
      <w:r>
        <w:rPr>
          <w:lang w:val="id_ID" w:bidi="id_ID"/>
        </w:rPr>
      </w:r>
      <w:hyperlink r:id="rId236">
        <w:r>
          <w:rPr>
            <w:lang w:val="id_ID" w:bidi="id_ID"/>
          </w:rPr>
          <w:rPr>
            <w:color w:val="0000EE"/>
            <w:u w:val="single"/>
          </w:rPr>
          <w:t>Memperagakan Bacaan</w:t>
        </w:r>
      </w:hyperlink>
      <w:r>
        <w:rPr>
          <w:lang w:val="id_ID" w:bidi="id_ID"/>
        </w:rPr>
        <w:t xml:space="preserve"> (2.6 MB)</w:t>
      </w:r>
      <w:r>
        <w:rPr>
          <w:lang w:val="id_ID" w:bidi="id_ID"/>
        </w:rPr>
      </w:r>
    </w:p>
    <w:p>
      <w:pPr>
        <w:pStyle w:val="ListBullet"/>
        <w:spacing w:line="240" w:lineRule="auto"/>
        <w:ind w:left="720"/>
      </w:pPr>
      <w:r>
        <w:rPr>
          <w:lang w:val="id_ID" w:bidi="id_ID"/>
        </w:rPr>
      </w:r>
      <w:hyperlink r:id="rId237">
        <w:r>
          <w:rPr>
            <w:lang w:val="id_ID" w:bidi="id_ID"/>
          </w:rPr>
          <w:rPr>
            <w:color w:val="0000EE"/>
            <w:u w:val="single"/>
          </w:rPr>
          <w:t>Melengkapi yang Kurang</w:t>
        </w:r>
      </w:hyperlink>
      <w:r>
        <w:rPr>
          <w:lang w:val="id_ID" w:bidi="id_ID"/>
        </w:rPr>
        <w:t xml:space="preserve"> (3.4 MB)</w:t>
      </w:r>
      <w:r>
        <w:rPr>
          <w:lang w:val="id_ID" w:bidi="id_ID"/>
        </w:rPr>
      </w:r>
    </w:p>
    <w:p>
      <w:pPr>
        <w:pStyle w:val="ListBullet"/>
        <w:spacing w:line="240" w:lineRule="auto"/>
        <w:ind w:left="720"/>
      </w:pPr>
      <w:r>
        <w:rPr>
          <w:lang w:val="id_ID" w:bidi="id_ID"/>
        </w:rPr>
      </w:r>
      <w:hyperlink r:id="rId238">
        <w:r>
          <w:rPr>
            <w:lang w:val="id_ID" w:bidi="id_ID"/>
          </w:rPr>
          <w:rPr>
            <w:color w:val="0000EE"/>
            <w:u w:val="single"/>
          </w:rPr>
          <w:t>Menyampaikan Firman Tuhan</w:t>
        </w:r>
      </w:hyperlink>
      <w:r>
        <w:rPr>
          <w:lang w:val="id_ID" w:bidi="id_ID"/>
        </w:rPr>
        <w:t xml:space="preserve"> (1.5 MB)</w:t>
      </w:r>
      <w:r>
        <w:rPr>
          <w:lang w:val="id_ID" w:bidi="id_ID"/>
        </w:rPr>
      </w:r>
      <w:r>
        <w:rPr>
          <w:lang w:val="id_ID" w:bidi="id_ID"/>
        </w:rPr>
      </w:r>
      <w:r>
        <w:rPr>
          <w:lang w:val="id_ID" w:bidi="id_ID"/>
        </w:rPr>
      </w:r>
    </w:p>
    <w:p>
      <w:pPr/>
      <w:r>
        <w:rPr>
          <w:lang w:val="id_ID" w:bidi="id_ID"/>
        </w:rPr>
      </w:r>
    </w:p>
    <w:p>
      <w:pPr>
        <w:pStyle w:val="Heading2"/>
      </w:pPr>
      <w:r>
        <w:rPr>
          <w:lang w:val="id_ID" w:bidi="id_ID"/>
        </w:rPr>
        <w:t>Lukas 7:11–17</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 xml:space="preserve">Dengarkan Lukas 7:11–17 dan simpan dalam hati Anda. Dengarkan teks tiga kali (dalam tiga terjemahan yang berbeda, jika memungkinkan). Kemudian diskusikan pertanyaan-pertanyaan berikut dalam satu tim: </w:t>
      </w:r>
    </w:p>
    <w:p>
      <w:pPr>
        <w:pStyle w:val="ListBullet"/>
        <w:spacing w:line="240" w:lineRule="auto"/>
        <w:ind w:left="720"/>
      </w:pPr>
      <w:r>
        <w:rPr>
          <w:lang w:val="id_ID" w:bidi="id_ID"/>
        </w:rPr>
      </w:r>
      <w:r>
        <w:rPr>
          <w:lang w:val="id_ID" w:bidi="id_ID"/>
        </w:rPr>
        <w:t xml:space="preserve">Apa yang Anda suka dalam kisah ini? </w:t>
      </w:r>
    </w:p>
    <w:p>
      <w:pPr>
        <w:pStyle w:val="ListBullet"/>
        <w:spacing w:line="240" w:lineRule="auto"/>
        <w:ind w:left="720"/>
      </w:pPr>
      <w:r>
        <w:rPr>
          <w:lang w:val="id_ID" w:bidi="id_ID"/>
        </w:rPr>
      </w:r>
      <w:r>
        <w:rPr>
          <w:lang w:val="id_ID" w:bidi="id_ID"/>
        </w:rPr>
        <w:t xml:space="preserve">Apa yang Anda tidak suka atau tidak pahami? </w:t>
      </w:r>
    </w:p>
    <w:p>
      <w:pPr>
        <w:pStyle w:val="ListBullet"/>
        <w:spacing w:line="240" w:lineRule="auto"/>
        <w:ind w:left="720"/>
      </w:pPr>
      <w:r>
        <w:rPr>
          <w:lang w:val="id_ID" w:bidi="id_ID"/>
        </w:rPr>
      </w:r>
      <w:r>
        <w:rPr>
          <w:lang w:val="id_ID" w:bidi="id_ID"/>
        </w:rPr>
        <w:t xml:space="preserve">Apa yang diceritakan kisah ini tentang Yesus? </w:t>
      </w:r>
    </w:p>
    <w:p>
      <w:pPr>
        <w:pStyle w:val="ListBullet"/>
        <w:spacing w:line="240" w:lineRule="auto"/>
        <w:ind w:left="720"/>
      </w:pPr>
      <w:r>
        <w:rPr>
          <w:lang w:val="id_ID" w:bidi="id_ID"/>
        </w:rPr>
      </w:r>
      <w:r>
        <w:rPr>
          <w:lang w:val="id_ID" w:bidi="id_ID"/>
        </w:rPr>
        <w:t xml:space="preserve">Apa yang kisah ini ceritakan tentang orang-orang? </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Setelah menyembuhkan hamba seorang perwira, Yesus dan murid-murid-Nya melakukan perjalanan dari Kapernaum ke satu kota di Galilea yang disebut Nain. Lukas berfokus pada belas kasihan Yesus untuk seorang janda yang baru saja kehilangan putranya. Yesus menghidupkan kembali putranya, dan orang-orang kagum. Ketenaran Yesus terus menyebar ke seluruh Yudea dan wilayah-wilayah sekitarnya.</w:t>
      </w:r>
    </w:p>
    <w:p>
      <w:pPr/>
      <w:r>
        <w:rPr>
          <w:lang w:val="id_ID" w:bidi="id_ID"/>
        </w:rPr>
      </w:r>
      <w:r>
        <w:rPr>
          <w:lang w:val="id_ID" w:bidi="id_ID"/>
        </w:rPr>
        <w:t>Beberapa saat setelah menyembuhkan hamba perwira itu, Yesus melakukan perjalanan dari Kapernaum ke satu kota kecil yang disebut Nain. Murid-murid Yesus dan satu kerumunan besar mengikuti-Nya. Kota kecil Nain hanya enam mil, atau 9,6 km, dari Nazaret. Jaraknya 25 mil, atau 40,2 kilometer, dari Kapernaum</w:t>
      </w:r>
    </w:p>
    <w:p>
      <w:pPr/>
      <w:r>
        <w:rPr>
          <w:lang w:val="id_ID" w:bidi="id_ID"/>
        </w:rPr>
      </w:r>
      <w:r>
        <w:rPr>
          <w:lang w:val="id_ID" w:bidi="id_ID"/>
        </w:rPr>
        <w:t>Berhenti dan tunjukkan kepada tim Anda peta di mana Nain, Nazaret, dan Kapernaum berada. Soroti rute yang diambil Yesus.</w:t>
      </w:r>
    </w:p>
    <w:p>
      <w:pPr/>
      <w:r>
        <w:rPr>
          <w:lang w:val="id_ID" w:bidi="id_ID"/>
        </w:rPr>
      </w:r>
      <w:r>
        <w:rPr>
          <w:lang w:val="id_ID" w:bidi="id_ID"/>
        </w:rPr>
        <w:t>Yesus tiba di gerbang kota, atau pintu masuk di mana orang-orang masuk dan keluar kota. Yesus melihat orang-orang mengusung jenazah keluar dari kota untuk dimakamkan. Lukas memberi perhatian khusus pada kenyataan bahwa jenazah itu adalah putra tunggal seorang janda. Seorang janda adalah seorang perempuan yang suaminya telah meninggal. Kerumunan orang dari komunitas berada di sana bersamanya untuk berduka atas kehilangan putra tunggalnya. Dalam budaya Yahudi, putra itu bertanggung jawab untuk mengurus ibunya ketika ayahnya meninggal. Perempuan itu tidak memiliki dukungan apa pun tanpa seorang suami atau putra. Kini dia memiliki status sosial yang sangat rendah dalam komunitasnya.</w:t>
      </w:r>
    </w:p>
    <w:p>
      <w:pPr/>
      <w:r>
        <w:rPr>
          <w:lang w:val="id_ID" w:bidi="id_ID"/>
        </w:rPr>
      </w:r>
      <w:r>
        <w:rPr>
          <w:lang w:val="id_ID" w:bidi="id_ID"/>
        </w:rPr>
        <w:t>Berhenti dan diskusikan dengan tim Anda: Bagaimana budaya Anda memperlakukan janda-janda? Siapakah yang bertanggung jawab untuk mengurus mereka?</w:t>
      </w:r>
    </w:p>
    <w:p>
      <w:pPr/>
      <w:r>
        <w:rPr>
          <w:lang w:val="id_ID" w:bidi="id_ID"/>
        </w:rPr>
      </w:r>
      <w:r>
        <w:rPr>
          <w:lang w:val="id_ID" w:bidi="id_ID"/>
        </w:rPr>
        <w:t>Lukas mengacu kepada Yesus sebagai Tuhan, atau orang yang memiliki otoritas. Orang-orang Yahudi juga menggunakan istilah ini untuk merujuk kepada Allah. Yesus melihat perempuan itu, dan Dia merasa iba kepadanya. Yesus ingin menolongnya.</w:t>
      </w:r>
    </w:p>
    <w:p>
      <w:pPr/>
      <w:r>
        <w:rPr>
          <w:lang w:val="id_ID" w:bidi="id_ID"/>
        </w:rPr>
      </w:r>
      <w:r>
        <w:rPr>
          <w:lang w:val="id_ID" w:bidi="id_ID"/>
        </w:rPr>
        <w:t>Yesus mengatakan kepada perempuan itu, "Jangan menangis." Ini menyiratkan bahwa perempuan itu sudah menangis. Yesus tahu Dia akan menghidupkan kembali putranya dan memberinya alasan untuk bersukacita. Yesus kemudian mendekati peti mati, atau tandu atau papan yang digunakan untuk mengusung jenazah itu. Dia menyentuh peti mati itu dan orang-orang yang mengusung jenazah itu berhenti berjalan dan berdiri diam. Ini penting. Dalam budaya Yahudi, menyentuh jenazah membuat seseorang najis, atau tidak layak untuk melayani Allah.</w:t>
      </w:r>
    </w:p>
    <w:p>
      <w:pPr/>
      <w:r>
        <w:rPr>
          <w:lang w:val="id_ID" w:bidi="id_ID"/>
        </w:rPr>
      </w:r>
      <w:r>
        <w:rPr>
          <w:lang w:val="id_ID" w:bidi="id_ID"/>
        </w:rPr>
        <w:t>Berhenti dan tunjukkan kepada tim Anda gambar peti mati/tandu yang digunakan untuk membawa jenazah.</w:t>
      </w:r>
    </w:p>
    <w:p>
      <w:pPr/>
      <w:r>
        <w:rPr>
          <w:lang w:val="id_ID" w:bidi="id_ID"/>
        </w:rPr>
      </w:r>
      <w:r>
        <w:rPr>
          <w:lang w:val="id_ID" w:bidi="id_ID"/>
        </w:rPr>
        <w:t>Yesus mengatakan kepada tubuh yang mati itu, "Anak muda, Aku berkata kepadamu, bangunlah." Yesus menyebut mayat itu "orang muda." Dalam budaya Yahudi, istilah ini mengacu kepada seorang anak laki-laki yang berusia di atas 14 tahun, tetapi belum menikah. Karena Yesus berkata, "Aku berkata kepadamu," ini menunjukkan bahwa Dia sedang memberikan satu perintah. Perintah-Nya cukup berkuasa untuk menghidupkan tubuh yang mati itu. Yesus menyebabkan pemuda itu hidup lagi dan ia duduk di atas tandu. Pemuda itu mulai berbicara dan Yesus menyerahkan dia kepada ibunya.</w:t>
      </w:r>
    </w:p>
    <w:p>
      <w:pPr/>
      <w:r>
        <w:rPr>
          <w:lang w:val="id_ID" w:bidi="id_ID"/>
        </w:rPr>
      </w:r>
      <w:r>
        <w:rPr>
          <w:lang w:val="id_ID" w:bidi="id_ID"/>
        </w:rPr>
        <w:t>Orang-orang merasa takut dan kagum karena Yesus memiliki kuasa untuk menghidupkan orang yang mati itu. Mereka tahu Allah telah memberi Yesus kuasa ini, sehingga mereka mulai memuji Allah. Orang-orang menyebut Yesus seorang nabi besar, atau utusan Allah kepada bangsa-Nya. Mereka menyebut-Nya seorang nabi besar, karena Yesus mengingatkan mereka akan nabi Elia.</w:t>
      </w:r>
    </w:p>
    <w:p>
      <w:pPr/>
      <w:r>
        <w:rPr>
          <w:lang w:val="id_ID" w:bidi="id_ID"/>
        </w:rPr>
      </w:r>
      <w:r>
        <w:rPr>
          <w:lang w:val="id_ID" w:bidi="id_ID"/>
        </w:rPr>
        <w:t>Berhenti dan diskusikan dengan tim Anda: Apa yang akan terjadi di kota Anda jika seseorang dihidupkan kembali?</w:t>
      </w:r>
    </w:p>
    <w:p>
      <w:pPr/>
      <w:r>
        <w:rPr>
          <w:lang w:val="id_ID" w:bidi="id_ID"/>
        </w:rPr>
      </w:r>
      <w:r>
        <w:rPr>
          <w:lang w:val="id_ID" w:bidi="id_ID"/>
        </w:rPr>
        <w:t>Elia adalah seorang nabi yang terkenal bagi orang-orang Yahudi. Salah satu alasan mengapa dia terkenal karena ia menghidupkan kembali putra seorang janda yang telah meninggal melalui kuasa Allah. Elia harus berdoa kepada Allah agar anak itu hidup kembali. Tetapi Yesus berbicara langsung kepada tubuh yang mati itu dan menyebabkan anak itu hidup lagi. Ini menunjukkan bahwa Yesus memiliki otoritas dan kuasa dari Allah. Inilah sebabnya Lukas menyebut-Nya Tuhan.</w:t>
      </w:r>
    </w:p>
    <w:p>
      <w:pPr/>
      <w:r>
        <w:rPr>
          <w:lang w:val="id_ID" w:bidi="id_ID"/>
        </w:rPr>
      </w:r>
      <w:r>
        <w:rPr>
          <w:lang w:val="id_ID" w:bidi="id_ID"/>
        </w:rPr>
        <w:t>Orang-orang mengatakan Allah telah datang untuk menolong umat-Nya dengan mengutus Yesus. Umat-Nya mengacu kepada orang-orang Yahudi. Berita tentang Yesus menyebar ke seluruh wilayah orang-orang Yahudi dan tempat-tempat di sekitarnya.</w:t>
      </w:r>
    </w:p>
    <w:p>
      <w:pPr/>
      <w:r>
        <w:rPr>
          <w:lang w:val="id_ID" w:bidi="id_ID"/>
        </w:rPr>
      </w:r>
      <w:r>
        <w:rPr>
          <w:lang w:val="id_ID" w:bidi="id_ID"/>
        </w:rPr>
        <w:t>Lukas menunjukkan melalui kisah ini bahwa Yesus memiliki kuasa dan otoritas dari Allah untuk membangkitkan orang mati. Lukas juga menunjukkan dengan menyebut Yesus Tuhan bahwa Dia lebih dari sekadar seorang nabi. Mukjizat besar seperti ini menyebabkan kabar tentang Yesus menyebar ke seluruh Yudea dan wilayah-wilayah sekitarnya.</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Dalam sesi ini, Anda akan membantu kelompok memvisualisasikan kisah ini. Anda akan membantu kelompok mendefinisikan adegan, latar belakang, dan karakter dari kisah ini.</w:t>
      </w:r>
    </w:p>
    <w:p>
      <w:pPr/>
      <w:r>
        <w:rPr>
          <w:lang w:val="id_ID" w:bidi="id_ID"/>
        </w:rPr>
      </w:r>
      <w:r>
        <w:rPr>
          <w:lang w:val="id_ID" w:bidi="id_ID"/>
        </w:rPr>
        <w:t>Kisah ini memiliki empat adegan.</w:t>
      </w:r>
    </w:p>
    <w:p>
      <w:pPr/>
      <w:r>
        <w:rPr>
          <w:lang w:val="id_ID" w:bidi="id_ID"/>
        </w:rPr>
      </w:r>
      <w:r>
        <w:rPr>
          <w:b/>
          <w:lang w:val="id_ID" w:bidi="id_ID"/>
        </w:rPr>
        <w:t>Adegan pertama:</w:t>
      </w:r>
      <w:r>
        <w:rPr>
          <w:lang w:val="id_ID" w:bidi="id_ID"/>
        </w:rPr>
        <w:t xml:space="preserve"> Yesus melakukan perjalanan dari Kapernaum ke Nain. Kerumunan besar dan murid-murid mengikuti-Nya.</w:t>
      </w:r>
    </w:p>
    <w:p>
      <w:pPr/>
      <w:r>
        <w:rPr>
          <w:lang w:val="id_ID" w:bidi="id_ID"/>
        </w:rPr>
      </w:r>
      <w:r>
        <w:rPr>
          <w:b/>
          <w:lang w:val="id_ID" w:bidi="id_ID"/>
        </w:rPr>
        <w:t>Adegan kedua:</w:t>
      </w:r>
      <w:r>
        <w:rPr>
          <w:lang w:val="id_ID" w:bidi="id_ID"/>
        </w:rPr>
        <w:t xml:space="preserve"> Yesus tiba di Nain dan melihat jenazah yang dibawa keluar dari kota. Jenazah itu adalah putra tunggal seorang janda. Kerumunan bersamanya berduka atas kehilangannya.</w:t>
      </w:r>
    </w:p>
    <w:p>
      <w:pPr/>
      <w:r>
        <w:rPr>
          <w:lang w:val="id_ID" w:bidi="id_ID"/>
        </w:rPr>
      </w:r>
      <w:r>
        <w:rPr>
          <w:b/>
          <w:lang w:val="id_ID" w:bidi="id_ID"/>
        </w:rPr>
        <w:t>Adegan ketiga:</w:t>
      </w:r>
      <w:r>
        <w:rPr>
          <w:lang w:val="id_ID" w:bidi="id_ID"/>
        </w:rPr>
        <w:t xml:space="preserve"> Yesus merasa iba kepada perempuan itu. Dia menyuruhnya agar jangan menangis. Yesus menyentuh peti mati dan menyuruh pemuda itu duduk. Pemuda itu kembali hidup dan duduk. Dia mulai berbicara. Yesus menyerahkan dia kepada ibunya.</w:t>
      </w:r>
    </w:p>
    <w:p>
      <w:pPr/>
      <w:r>
        <w:rPr>
          <w:lang w:val="id_ID" w:bidi="id_ID"/>
        </w:rPr>
      </w:r>
      <w:r>
        <w:rPr>
          <w:b/>
          <w:lang w:val="id_ID" w:bidi="id_ID"/>
        </w:rPr>
        <w:t>Adegan keempat:</w:t>
      </w:r>
      <w:r>
        <w:rPr>
          <w:lang w:val="id_ID" w:bidi="id_ID"/>
        </w:rPr>
        <w:t xml:space="preserve"> Orang-orang kagum. Mereka memuji Allah Mereka mulai berbicara tentang Yesus dan kabar tentang Dia menyebar ke seluruh Yudea.</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Kerumunan</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Janda</w:t>
      </w:r>
    </w:p>
    <w:p>
      <w:pPr>
        <w:pStyle w:val="ListBullet"/>
        <w:spacing w:line="240" w:lineRule="auto"/>
        <w:ind w:left="720"/>
      </w:pPr>
      <w:r>
        <w:rPr>
          <w:lang w:val="id_ID" w:bidi="id_ID"/>
        </w:rPr>
      </w:r>
      <w:r>
        <w:rPr>
          <w:lang w:val="id_ID" w:bidi="id_ID"/>
        </w:rPr>
        <w:t>Kerumunan Nain</w:t>
      </w:r>
    </w:p>
    <w:p>
      <w:pPr>
        <w:pStyle w:val="ListBullet"/>
        <w:spacing w:line="240" w:lineRule="auto"/>
        <w:ind w:left="720"/>
      </w:pPr>
      <w:r>
        <w:rPr>
          <w:lang w:val="id_ID" w:bidi="id_ID"/>
        </w:rPr>
      </w:r>
      <w:r>
        <w:rPr>
          <w:lang w:val="id_ID" w:bidi="id_ID"/>
        </w:rPr>
        <w:t>Para pengusung peti mati</w:t>
      </w:r>
    </w:p>
    <w:p>
      <w:pPr>
        <w:pStyle w:val="ListBullet"/>
        <w:spacing w:line="240" w:lineRule="auto"/>
        <w:ind w:left="720"/>
      </w:pPr>
      <w:r>
        <w:rPr>
          <w:lang w:val="id_ID" w:bidi="id_ID"/>
        </w:rPr>
      </w:r>
      <w:r>
        <w:rPr>
          <w:lang w:val="id_ID" w:bidi="id_ID"/>
        </w:rPr>
        <w:t>Anak muda</w:t>
      </w:r>
    </w:p>
    <w:p>
      <w:pPr/>
      <w:r>
        <w:rPr>
          <w:lang w:val="id_ID" w:bidi="id_ID"/>
        </w:rPr>
      </w:r>
      <w:r>
        <w:rPr>
          <w:lang w:val="id_ID" w:bidi="id_ID"/>
        </w:rPr>
        <w:t>Dalam sesi ini, ambillah papan cerita kelompok, gambarlah, atau gunakan beberapa macam alat peraga (benda-benda yang dapat Anda pindahkan seperti batu, batang, mainan anak-anak) untuk memvisualisasikan kisah dan adegan di dalamnya.</w:t>
      </w:r>
    </w:p>
    <w:p>
      <w:pPr/>
      <w:r>
        <w:rPr>
          <w:lang w:val="id_ID" w:bidi="id_ID"/>
        </w:rPr>
      </w:r>
      <w:r>
        <w:rPr>
          <w:lang w:val="id_ID" w:bidi="id_ID"/>
        </w:rPr>
        <w:t>Yesus mendekati desa itu bersama kerumunan besar yang mengikuti-Nya. Dia tiba di gerbang kota. Ini adalah pintu masuk ke Nain di mana orang-orang masuk dan keluar kota. Satuprosesi pemakaman keluar dari desa.</w:t>
      </w:r>
    </w:p>
    <w:p>
      <w:pPr/>
      <w:r>
        <w:rPr>
          <w:lang w:val="id_ID" w:bidi="id_ID"/>
        </w:rPr>
      </w:r>
      <w:r>
        <w:rPr>
          <w:lang w:val="id_ID" w:bidi="id_ID"/>
        </w:rPr>
        <w:t>Penting untuk diingat bahwa janda itu sekarang memiliki status rendah dalam komunitasnya karena putra tunggalnya telah meninggal. Tidak seorang pun yang tersisa di keluarganya untuk mengurusnya.</w:t>
      </w:r>
    </w:p>
    <w:p>
      <w:pPr/>
      <w:r>
        <w:rPr>
          <w:lang w:val="id_ID" w:bidi="id_ID"/>
        </w:rPr>
      </w:r>
      <w:r>
        <w:rPr>
          <w:lang w:val="id_ID" w:bidi="id_ID"/>
        </w:rPr>
        <w:t>Putra tunggal seorang janda baru saja meninggal. Kerumunan dari Nain bersamanya. Yesus merasa sangat iba kepadanya. Yesus menyuruhnya agar jangan menangis.</w:t>
      </w:r>
    </w:p>
    <w:p>
      <w:pPr/>
      <w:r>
        <w:rPr>
          <w:lang w:val="id_ID" w:bidi="id_ID"/>
        </w:rPr>
      </w:r>
      <w:r>
        <w:rPr>
          <w:lang w:val="id_ID" w:bidi="id_ID"/>
        </w:rPr>
        <w:t>Penting untuk diingat bahwa menyentuh peti mati itu membuat seseorang najis menurut hukum Yahudi. Yesus mengabaikan hukum ini dan dengan penuh kuasa menghidupkan kembali jenazah itu. Ini menunjukkan bahwa Dia memiliki kuasa dan otoritas dari Allah.</w:t>
      </w:r>
    </w:p>
    <w:p>
      <w:pPr/>
      <w:r>
        <w:rPr>
          <w:lang w:val="id_ID" w:bidi="id_ID"/>
        </w:rPr>
      </w:r>
      <w:r>
        <w:rPr>
          <w:lang w:val="id_ID" w:bidi="id_ID"/>
        </w:rPr>
        <w:t>Yesus menyentuh peti mati itu. Orang-orang yang mengusung peti mati itu berhenti. Yesus berbicara kepada orang mati itu. Yesus berkata, "Anak muda bangunlah." Anak yang mati itu duduk dan mulai berbicara. Yesus mengembalikannya kepada ibunya.</w:t>
      </w:r>
    </w:p>
    <w:p>
      <w:pPr/>
      <w:r>
        <w:rPr>
          <w:lang w:val="id_ID" w:bidi="id_ID"/>
        </w:rPr>
      </w:r>
      <w:r>
        <w:rPr>
          <w:lang w:val="id_ID" w:bidi="id_ID"/>
        </w:rPr>
        <w:t>Penting untuk diingat bahwa Yesus tidak secara jasmani mengembalikan anak itu kepada ibunya. Yesus hanya menyerahkan anak itu kepada ibunya sekarang setelah dia hidup.</w:t>
      </w:r>
    </w:p>
    <w:p>
      <w:pPr/>
      <w:r>
        <w:rPr>
          <w:lang w:val="id_ID" w:bidi="id_ID"/>
        </w:rPr>
      </w:r>
      <w:r>
        <w:rPr>
          <w:lang w:val="id_ID" w:bidi="id_ID"/>
        </w:rPr>
        <w:t>Kerumunan itu memuji Allah dengan mengatakan bahwa Allah telah melawat mereka hari ini. Kabar tentang hal ini menyebar ke seluruh Yudea dan wilayah pedesaan itu.</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Dalam sesi ini, kelompok akan mendramatisir kisah tersebut.</w:t>
      </w:r>
    </w:p>
    <w:p>
      <w:pPr/>
      <w:r>
        <w:rPr>
          <w:lang w:val="id_ID" w:bidi="id_ID"/>
        </w:rPr>
      </w:r>
      <w:r>
        <w:rPr>
          <w:lang w:val="id_ID" w:bidi="id_ID"/>
        </w:rPr>
        <w:t>Kisah ini memiliki empat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Kerumunan</w:t>
      </w:r>
    </w:p>
    <w:p>
      <w:pPr>
        <w:pStyle w:val="ListBullet"/>
        <w:spacing w:line="240" w:lineRule="auto"/>
        <w:ind w:left="720"/>
      </w:pPr>
      <w:r>
        <w:rPr>
          <w:lang w:val="id_ID" w:bidi="id_ID"/>
        </w:rPr>
      </w:r>
      <w:r>
        <w:rPr>
          <w:lang w:val="id_ID" w:bidi="id_ID"/>
        </w:rPr>
        <w:t xml:space="preserve">Murid-murid </w:t>
      </w:r>
    </w:p>
    <w:p>
      <w:pPr>
        <w:pStyle w:val="ListBullet"/>
        <w:spacing w:line="240" w:lineRule="auto"/>
        <w:ind w:left="720"/>
      </w:pPr>
      <w:r>
        <w:rPr>
          <w:lang w:val="id_ID" w:bidi="id_ID"/>
        </w:rPr>
      </w:r>
      <w:r>
        <w:rPr>
          <w:lang w:val="id_ID" w:bidi="id_ID"/>
        </w:rPr>
        <w:t>Janda</w:t>
      </w:r>
    </w:p>
    <w:p>
      <w:pPr>
        <w:pStyle w:val="ListBullet"/>
        <w:spacing w:line="240" w:lineRule="auto"/>
        <w:ind w:left="720"/>
      </w:pPr>
      <w:r>
        <w:rPr>
          <w:lang w:val="id_ID" w:bidi="id_ID"/>
        </w:rPr>
      </w:r>
      <w:r>
        <w:rPr>
          <w:lang w:val="id_ID" w:bidi="id_ID"/>
        </w:rPr>
        <w:t>Kerumunan Nain</w:t>
      </w:r>
    </w:p>
    <w:p>
      <w:pPr>
        <w:pStyle w:val="ListBullet"/>
        <w:spacing w:line="240" w:lineRule="auto"/>
        <w:ind w:left="720"/>
      </w:pPr>
      <w:r>
        <w:rPr>
          <w:lang w:val="id_ID" w:bidi="id_ID"/>
        </w:rPr>
      </w:r>
      <w:r>
        <w:rPr>
          <w:lang w:val="id_ID" w:bidi="id_ID"/>
        </w:rPr>
        <w:t>Para pengusung peti mati</w:t>
      </w:r>
    </w:p>
    <w:p>
      <w:pPr>
        <w:pStyle w:val="ListBullet"/>
        <w:spacing w:line="240" w:lineRule="auto"/>
        <w:ind w:left="720"/>
      </w:pPr>
      <w:r>
        <w:rPr>
          <w:lang w:val="id_ID" w:bidi="id_ID"/>
        </w:rPr>
      </w:r>
      <w:r>
        <w:rPr>
          <w:lang w:val="id_ID" w:bidi="id_ID"/>
        </w:rPr>
        <w:t>Anak muda</w:t>
      </w:r>
    </w:p>
    <w:p>
      <w:pPr/>
      <w:r>
        <w:rPr>
          <w:lang w:val="id_ID" w:bidi="id_ID"/>
        </w:rPr>
      </w:r>
      <w:r>
        <w:rPr>
          <w:lang w:val="id_ID" w:bidi="id_ID"/>
        </w:rPr>
        <w:t>Minta tim untuk memerankan kisah itu dua kali. Pertama, minta mereka memerankan kisah itu tanpa berhenti. Pada saat tim memerankan kisah itu untuk kedua kalinya, hentikan mereka pada titik-titik yang berbeda dalam kisah tersebut.</w:t>
      </w:r>
    </w:p>
    <w:p>
      <w:pPr/>
      <w:r>
        <w:rPr>
          <w:lang w:val="id_ID" w:bidi="id_ID"/>
        </w:rPr>
      </w:r>
      <w:r>
        <w:rPr>
          <w:lang w:val="id_ID" w:bidi="id_ID"/>
        </w:rPr>
        <w:t>Ketika kelompok memerankan kisah itu untuk pertama kali, perhatikan dialog, alur, plot, dan kronologi kisah tersebut.</w:t>
      </w:r>
    </w:p>
    <w:p>
      <w:pPr/>
      <w:r>
        <w:rPr>
          <w:lang w:val="id_ID" w:bidi="id_ID"/>
        </w:rPr>
      </w:r>
      <w:r>
        <w:rPr>
          <w:lang w:val="id_ID" w:bidi="id_ID"/>
        </w:rPr>
        <w:t>Pastikan bahwa tim memerankan dua kerumunan yang berbeda, yang satu mengikuti Yesus dan yang lainnya dari Nain.</w:t>
      </w:r>
    </w:p>
    <w:p>
      <w:pPr/>
      <w:r>
        <w:rPr>
          <w:lang w:val="id_ID" w:bidi="id_ID"/>
        </w:rPr>
      </w:r>
      <w:r>
        <w:rPr>
          <w:lang w:val="id_ID" w:bidi="id_ID"/>
        </w:rPr>
        <w:t>Pastikan bahwa tim memerankan kerumunan orang yang terkejut karena Yesus mendekati untuk menyentuh peti mati itu.</w:t>
      </w:r>
    </w:p>
    <w:p>
      <w:pPr/>
      <w:r>
        <w:rPr>
          <w:lang w:val="id_ID" w:bidi="id_ID"/>
        </w:rPr>
      </w:r>
      <w:r>
        <w:rPr>
          <w:lang w:val="id_ID" w:bidi="id_ID"/>
        </w:rPr>
        <w:t xml:space="preserve">Saat kelompok memerankan kisah ini untuk kedua kalinya, hentikan mereka pada titik-titik tertentu. </w:t>
      </w:r>
    </w:p>
    <w:p>
      <w:pPr/>
      <w:r>
        <w:rPr>
          <w:lang w:val="id_ID" w:bidi="id_ID"/>
        </w:rPr>
      </w:r>
      <w:r>
        <w:rPr>
          <w:lang w:val="id_ID" w:bidi="id_ID"/>
        </w:rPr>
        <w:t>Perankan Yesus yang melakukan perjalanan ke Nain. Kerumunan dan murid-murid mengikuti-Nya. Yesus melihat orang-orang mengusung jenazah keluar dari gerbang kota. Itu adalah putra tunggal seorang janda.</w:t>
      </w:r>
    </w:p>
    <w:p>
      <w:pPr/>
      <w:r>
        <w:rPr>
          <w:lang w:val="id_ID" w:bidi="id_ID"/>
        </w:rPr>
      </w:r>
      <w:r>
        <w:rPr>
          <w:lang w:val="id_ID" w:bidi="id_ID"/>
        </w:rPr>
        <w:t>Hentikan adegannya: Tanyakan kepada aktor yang memerankan Yesus, ”Bagaimana perasaan Anda?” Anda mungkin mendengar hal-hal seperti, "Kasihan." "Belas kasihan." "Saya ingin membantunya." Ulangi adegannya.</w:t>
      </w:r>
    </w:p>
    <w:p>
      <w:pPr/>
      <w:r>
        <w:rPr>
          <w:lang w:val="id_ID" w:bidi="id_ID"/>
        </w:rPr>
      </w:r>
      <w:r>
        <w:rPr>
          <w:lang w:val="id_ID" w:bidi="id_ID"/>
        </w:rPr>
        <w:t>Perankan Yesus yang menyuruh janda itu agar tidak menangis.</w:t>
      </w:r>
    </w:p>
    <w:p>
      <w:pPr/>
      <w:r>
        <w:rPr>
          <w:lang w:val="id_ID" w:bidi="id_ID"/>
        </w:rPr>
      </w:r>
      <w:r>
        <w:rPr>
          <w:lang w:val="id_ID" w:bidi="id_ID"/>
        </w:rPr>
        <w:t>Hentikan adegannya: Tanyakan kepada aktor yang memerankan janda itu, ”Bagaimana perasaan Anda?” Anda mungkin mendengar hal-hal seperti, "Terkejut." "Apa yang dia maksudkan?" "Bagaimana mungkin aku tidak menangis? Putraku meninggal." Ulangi adegannya.</w:t>
      </w:r>
    </w:p>
    <w:p>
      <w:pPr/>
      <w:r>
        <w:rPr>
          <w:lang w:val="id_ID" w:bidi="id_ID"/>
        </w:rPr>
      </w:r>
      <w:r>
        <w:rPr>
          <w:lang w:val="id_ID" w:bidi="id_ID"/>
        </w:rPr>
        <w:t>Perankan Yesus yang menyentuh peti mati itu. Orang-orang yang mengusung peti mati itu berhenti berjalan.</w:t>
      </w:r>
    </w:p>
    <w:p>
      <w:pPr/>
      <w:r>
        <w:rPr>
          <w:lang w:val="id_ID" w:bidi="id_ID"/>
        </w:rPr>
      </w:r>
      <w:r>
        <w:rPr>
          <w:lang w:val="id_ID" w:bidi="id_ID"/>
        </w:rPr>
        <w:t>Hentikan adegannya: Tanyakan kepada aktor yang memerankan para pengusung peti mati, ”Bagaimana perasaan Anda?” Anda mungkin mendengar hal-hal seperti, "Kejutan." "Mengapa ia mau menjadi najis?" "Apa yang akan dia lakukan?" Ulangi adegannya.</w:t>
      </w:r>
    </w:p>
    <w:p>
      <w:pPr/>
      <w:r>
        <w:rPr>
          <w:lang w:val="id_ID" w:bidi="id_ID"/>
        </w:rPr>
      </w:r>
      <w:r>
        <w:rPr>
          <w:lang w:val="id_ID" w:bidi="id_ID"/>
        </w:rPr>
        <w:t xml:space="preserve">Perankan Yesus yang menyuruh pemuda itu bangun. Pemuda itu duduk dan mulai berbicara. Yesus menyerahkan dia kepada ibunya. </w:t>
      </w:r>
    </w:p>
    <w:p>
      <w:pPr/>
      <w:r>
        <w:rPr>
          <w:lang w:val="id_ID" w:bidi="id_ID"/>
        </w:rPr>
      </w:r>
      <w:r>
        <w:rPr>
          <w:lang w:val="id_ID" w:bidi="id_ID"/>
        </w:rPr>
        <w:t>Hentikan adegannya: Tanyakan kepada aktor yang memerankan janda itu, ”Bagaimana perasaan Anda?” Anda mungkin mendengar hal-hal seperti, "Kagum." "Saya tidak bisa percaya apa yang saya lihat!" "Saya sangat bersyukur kepada Allah karena memberi Yesus kuasa untuk mengembalikan putraku kepadaku." Ulangi adegannya.</w:t>
      </w:r>
    </w:p>
    <w:p>
      <w:pPr/>
      <w:r>
        <w:rPr>
          <w:lang w:val="id_ID" w:bidi="id_ID"/>
        </w:rPr>
      </w:r>
      <w:r>
        <w:rPr>
          <w:lang w:val="id_ID" w:bidi="id_ID"/>
        </w:rPr>
        <w:t>Perankan kerumunan yang kagum akan Yesus. Mereka memuji Allah. Mereka menyebut Yesus seorang nabi besar. Kabar tentang Yesus menyebar ke seluruh Yudea dan wilayah-wilayah sekitarnya.</w:t>
      </w:r>
    </w:p>
    <w:p>
      <w:pPr/>
      <w:r>
        <w:rPr>
          <w:lang w:val="id_ID" w:bidi="id_ID"/>
        </w:rPr>
      </w:r>
      <w:r>
        <w:rPr>
          <w:lang w:val="id_ID" w:bidi="id_ID"/>
        </w:rPr>
        <w:t>Hentikan adegannya: Tanyakan kepada aktor yang memerankan kerumunan, ”Bagaimana perasaan Anda?” Anda mungkin mendengar hal-hal seperti, "Dia seperti Elia." "Yesus benar-benar diutus dari Allah." "Saya harus menceritakan kepada setiap orang apa yang terjadi hari ini."</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Yesus melakukan perjalanan dari </w:t>
      </w:r>
      <w:hyperlink r:id="rId144">
        <w:r>
          <w:rPr>
            <w:lang w:val="id_ID" w:bidi="id_ID"/>
          </w:rPr>
          <w:rPr>
            <w:color w:val="0000EE"/>
            <w:u w:val="single"/>
          </w:rPr>
          <w:t>Kapernaum</w:t>
        </w:r>
      </w:hyperlink>
      <w:r>
        <w:rPr>
          <w:lang w:val="id_ID" w:bidi="id_ID"/>
        </w:rPr>
        <w:t xml:space="preserve"> ke Nain. Kerumunan besar dan </w:t>
      </w:r>
      <w:r>
        <w:rPr>
          <w:b/>
          <w:lang w:val="id_ID" w:bidi="id_ID"/>
        </w:rPr>
        <w:t>murid-murid</w:t>
      </w:r>
      <w:r>
        <w:rPr>
          <w:lang w:val="id_ID" w:bidi="id_ID"/>
        </w:rPr>
        <w:t xml:space="preserve">, atau pengikut-pengikut terdekat-Nya, ada bersama-Nya. Pastikan untuk menerjemahkan para murid-murid dengan cara yang sama seperti yang telah Anda lakukan di bagian-bagian sebelumnya. </w:t>
      </w:r>
      <w:hyperlink r:id="rId171">
        <w:r>
          <w:rPr>
            <w:lang w:val="id_ID" w:bidi="id_ID"/>
          </w:rPr>
          <w:rPr>
            <w:color w:val="0000EE"/>
            <w:u w:val="single"/>
          </w:rPr>
          <w:t>Murid</w:t>
        </w:r>
      </w:hyperlink>
      <w:r>
        <w:rPr>
          <w:lang w:val="id_ID" w:bidi="id_ID"/>
        </w:rPr>
        <w:t xml:space="preserve"> terdapat di Glosarium Utama. </w:t>
      </w:r>
    </w:p>
    <w:p>
      <w:pPr/>
      <w:r>
        <w:rPr>
          <w:lang w:val="id_ID" w:bidi="id_ID"/>
        </w:rPr>
      </w:r>
      <w:r>
        <w:rPr>
          <w:lang w:val="id_ID" w:bidi="id_ID"/>
        </w:rPr>
        <w:t xml:space="preserve">Berhenti dan tunjukkan kepada tim Anda sebuah peta rute yang diambil Yesus dari Kapernaum ke Nain, jika Anda belum melakukannya. </w:t>
      </w:r>
    </w:p>
    <w:p>
      <w:pPr/>
      <w:r>
        <w:rPr>
          <w:lang w:val="id_ID" w:bidi="id_ID"/>
        </w:rPr>
      </w:r>
      <w:r>
        <w:rPr>
          <w:lang w:val="id_ID" w:bidi="id_ID"/>
        </w:rPr>
        <w:t xml:space="preserve">Yesus tiba di gerbang kota Nain. </w:t>
      </w:r>
      <w:r>
        <w:rPr>
          <w:b/>
          <w:lang w:val="id_ID" w:bidi="id_ID"/>
        </w:rPr>
        <w:t>Gerbang kota</w:t>
      </w:r>
      <w:r>
        <w:rPr>
          <w:lang w:val="id_ID" w:bidi="id_ID"/>
        </w:rPr>
        <w:t xml:space="preserve"> mengacu kepada pintu masuk kota di mana orang-orang masuk dan keluar. Banyak kota memiliki tembok-tembok dan gerbang kota adalah satu pintu di tembok. Namun, desa Nain saat ini tidak menunjukkan tanda-tanda pernah memiliki tembok, sehingga mungkin itu cuma satu pintu masuk.</w:t>
      </w:r>
    </w:p>
    <w:p>
      <w:pPr/>
      <w:r>
        <w:rPr>
          <w:lang w:val="id_ID" w:bidi="id_ID"/>
        </w:rPr>
      </w:r>
      <w:r>
        <w:rPr>
          <w:lang w:val="id_ID" w:bidi="id_ID"/>
        </w:rPr>
        <w:t>Berhenti dan tunjukkan kepada tim Anda satu gambar gerbang kota, jika Anda belum melakukannya.</w:t>
      </w:r>
    </w:p>
    <w:p>
      <w:pPr/>
      <w:r>
        <w:rPr>
          <w:lang w:val="id_ID" w:bidi="id_ID"/>
        </w:rPr>
      </w:r>
      <w:r>
        <w:rPr>
          <w:lang w:val="id_ID" w:bidi="id_ID"/>
        </w:rPr>
        <w:t xml:space="preserve">Lukas menggunakan kata kata yang berarti sesuatu seperti </w:t>
      </w:r>
      <w:r>
        <w:rPr>
          <w:b/>
          <w:lang w:val="id_ID" w:bidi="id_ID"/>
        </w:rPr>
        <w:t>lihatlah</w:t>
      </w:r>
      <w:r>
        <w:rPr>
          <w:lang w:val="id_ID" w:bidi="id_ID"/>
        </w:rPr>
        <w:t xml:space="preserve"> untuk menarik perhatian audiensnya. Kata ini berarti Dia akan mengatakan sesuatu yang penting. Lukas ingin para audiensnya memerhatikan mukjizat yang akan dilakukan Yesus untuk membangkitkan orang mati. Tidak setiap versi memasukkan kata ini, tetapi Anda mungkin ingin mencari satu cara alami untuk menunjukkan bahwa Lukas ingin orang-orang untuk memerhatikan.</w:t>
      </w:r>
    </w:p>
    <w:p>
      <w:pPr/>
      <w:r>
        <w:rPr>
          <w:lang w:val="id_ID" w:bidi="id_ID"/>
        </w:rPr>
      </w:r>
      <w:r>
        <w:rPr>
          <w:lang w:val="id_ID" w:bidi="id_ID"/>
        </w:rPr>
        <w:t xml:space="preserve">Lukas menyebut Yesus </w:t>
      </w:r>
      <w:r>
        <w:rPr>
          <w:b/>
          <w:lang w:val="id_ID" w:bidi="id_ID"/>
        </w:rPr>
        <w:t>Tuhan</w:t>
      </w:r>
      <w:r>
        <w:rPr>
          <w:lang w:val="id_ID" w:bidi="id_ID"/>
        </w:rPr>
        <w:t xml:space="preserve">. Ini berarti tuan atau orang yang memiliki otoritas. Orang-orang Yahudi juga menggunakan kata ini untuk merujuk kepada Allah. Pastikan untuk menerjemahkan Tuhan dengan cara yang sama seperti yang telah Anda lakukan di bagian-bagian sebelumnya. </w:t>
      </w:r>
      <w:hyperlink r:id="rId24">
        <w:r>
          <w:rPr>
            <w:lang w:val="id_ID" w:bidi="id_ID"/>
          </w:rPr>
          <w:rPr>
            <w:color w:val="0000EE"/>
            <w:u w:val="single"/>
          </w:rPr>
          <w:t>Tuhan</w:t>
        </w:r>
      </w:hyperlink>
      <w:r>
        <w:rPr>
          <w:lang w:val="id_ID" w:bidi="id_ID"/>
        </w:rPr>
        <w:t xml:space="preserve"> terdapat di Glosarium Utama. </w:t>
      </w:r>
    </w:p>
    <w:p>
      <w:pPr/>
      <w:r>
        <w:rPr>
          <w:lang w:val="id_ID" w:bidi="id_ID"/>
        </w:rPr>
      </w:r>
      <w:r>
        <w:rPr>
          <w:lang w:val="id_ID" w:bidi="id_ID"/>
        </w:rPr>
        <w:t xml:space="preserve">Yesus melihat seorang janda, atau perempuan yang suaminya telah meninggal. </w:t>
      </w:r>
      <w:r>
        <w:rPr>
          <w:b/>
          <w:lang w:val="id_ID" w:bidi="id_ID"/>
        </w:rPr>
        <w:t>Hati-Nya tergerak untuknya</w:t>
      </w:r>
      <w:r>
        <w:rPr>
          <w:lang w:val="id_ID" w:bidi="id_ID"/>
        </w:rPr>
        <w:t>. Frasa ini berarti Yesus merasa iba kepadanya.</w:t>
      </w:r>
    </w:p>
    <w:p>
      <w:pPr/>
      <w:r>
        <w:rPr>
          <w:lang w:val="id_ID" w:bidi="id_ID"/>
        </w:rPr>
      </w:r>
      <w:r>
        <w:rPr>
          <w:lang w:val="id_ID" w:bidi="id_ID"/>
        </w:rPr>
        <w:t>Adakah frasa dalam bahasa Anda yang mengungkapkan seseorang yang merasa kasihan atau iba kepada orang lain karena keadaan mereka? Anda bisa menggunakan frasa itu di sini.</w:t>
      </w:r>
    </w:p>
    <w:p>
      <w:pPr/>
      <w:r>
        <w:rPr>
          <w:lang w:val="id_ID" w:bidi="id_ID"/>
        </w:rPr>
      </w:r>
      <w:r>
        <w:rPr>
          <w:lang w:val="id_ID" w:bidi="id_ID"/>
        </w:rPr>
        <w:t xml:space="preserve">Yesus mengatakan kepada perempuan itu agar tidak menangis. Dia kemudian menyentuh peti </w:t>
      </w:r>
      <w:r>
        <w:rPr>
          <w:b/>
          <w:lang w:val="id_ID" w:bidi="id_ID"/>
        </w:rPr>
        <w:t>mati</w:t>
      </w:r>
      <w:r>
        <w:rPr>
          <w:lang w:val="id_ID" w:bidi="id_ID"/>
        </w:rPr>
        <w:t xml:space="preserve"> atau </w:t>
      </w:r>
      <w:r>
        <w:rPr>
          <w:b/>
          <w:lang w:val="id_ID" w:bidi="id_ID"/>
        </w:rPr>
        <w:t>usungan jenazah</w:t>
      </w:r>
      <w:r>
        <w:rPr>
          <w:lang w:val="id_ID" w:bidi="id_ID"/>
        </w:rPr>
        <w:t xml:space="preserve"> itu. Dalam konteks ini, peti mati mengacu kepada satu tandu atau papan yang digunakan untuk membawa seorang yang mati ke tempat di mana mereka menguburkannya. Ini mungkin bukan satu kotak kayu.</w:t>
      </w:r>
    </w:p>
    <w:p>
      <w:pPr/>
      <w:r>
        <w:rPr>
          <w:lang w:val="id_ID" w:bidi="id_ID"/>
        </w:rPr>
      </w:r>
      <w:r>
        <w:rPr>
          <w:lang w:val="id_ID" w:bidi="id_ID"/>
        </w:rPr>
        <w:t xml:space="preserve">Yesus berbicara kepada tubuh yang mati itu dan menyuruhnya bangun. </w:t>
      </w:r>
      <w:r>
        <w:rPr>
          <w:b/>
          <w:lang w:val="id_ID" w:bidi="id_ID"/>
        </w:rPr>
        <w:t>Orang mati itu duduk</w:t>
      </w:r>
      <w:r>
        <w:rPr>
          <w:lang w:val="id_ID" w:bidi="id_ID"/>
        </w:rPr>
        <w:t>. Frasa ini berarti Yesus membuat orang itu hidup lagi dan akibatnya ia duduk. Pastikan agar tidak menerjemahkannya dengan cara yang menyiratkan ia masih mati ketika duduk.</w:t>
      </w:r>
    </w:p>
    <w:p>
      <w:pPr/>
      <w:r>
        <w:rPr>
          <w:lang w:val="id_ID" w:bidi="id_ID"/>
        </w:rPr>
      </w:r>
      <w:r>
        <w:rPr>
          <w:lang w:val="id_ID" w:bidi="id_ID"/>
        </w:rPr>
        <w:t xml:space="preserve">Karena mukjizat itu, orang-orang kagum. Mereka menyebut Yesus seorang nabi besar. Seorang </w:t>
      </w:r>
      <w:r>
        <w:rPr>
          <w:b/>
          <w:lang w:val="id_ID" w:bidi="id_ID"/>
        </w:rPr>
        <w:t>nabi besar</w:t>
      </w:r>
      <w:r>
        <w:rPr>
          <w:lang w:val="id_ID" w:bidi="id_ID"/>
        </w:rPr>
        <w:t xml:space="preserve"> mengacu kepada seorang nabi yang menggunakan kuasa Allah untuk melakukan mukjizat-mukjizat yang menakjubkan. Orang-orang Yahudi mungkin membandingkan Yesus dengan Elia dan Elisa yang keduanya membangkitkan seseorang dari kematian. Pastikan untuk menerjemahkan nabi dengan cara yang sama seperti yang telah Anda lakukan di bagian-bagian sebelumnya. </w:t>
      </w:r>
      <w:hyperlink r:id="rId63">
        <w:r>
          <w:rPr>
            <w:lang w:val="id_ID" w:bidi="id_ID"/>
          </w:rPr>
          <w:rPr>
            <w:color w:val="0000EE"/>
            <w:u w:val="single"/>
          </w:rPr>
          <w:t>Nabi</w:t>
        </w:r>
      </w:hyperlink>
      <w:r>
        <w:rPr>
          <w:lang w:val="id_ID" w:bidi="id_ID"/>
        </w:rPr>
        <w:t xml:space="preserve"> terdapat di Glosarium Utama.</w:t>
      </w:r>
    </w:p>
    <w:p>
      <w:pPr/>
      <w:r>
        <w:rPr>
          <w:lang w:val="id_ID" w:bidi="id_ID"/>
        </w:rPr>
      </w:r>
      <w:r>
        <w:rPr>
          <w:lang w:val="id_ID" w:bidi="id_ID"/>
        </w:rPr>
        <w:t xml:space="preserve">Orang-orang mengatakan </w:t>
      </w:r>
      <w:r>
        <w:rPr>
          <w:b/>
          <w:lang w:val="id_ID" w:bidi="id_ID"/>
        </w:rPr>
        <w:t>Allah telah datang untuk menolong umat-Nya</w:t>
      </w:r>
      <w:r>
        <w:rPr>
          <w:lang w:val="id_ID" w:bidi="id_ID"/>
        </w:rPr>
        <w:t>. Umat-Nya mengacu kepada orang-orang Yahudi. Orang-orang menyadari bahwa Allah sedang menolong mereka melalui Yesus.</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 xml:space="preserve">Dengarkan rekaman nats ini dalam versi terjemahan yang paling mudah dimengerti. </w:t>
      </w:r>
    </w:p>
    <w:p>
      <w:pPr/>
      <w:r>
        <w:rPr>
          <w:lang w:val="id_ID" w:bidi="id_ID"/>
        </w:rPr>
      </w:r>
      <w:r>
        <w:rPr>
          <w:lang w:val="id_ID" w:bidi="id_ID"/>
        </w:rPr>
        <w:t xml:space="preserve">Dalam sesi ini, ceritakan kembali nats ini, secara berkelompok, dalam bahasa Anda sendiri. </w:t>
      </w:r>
    </w:p>
    <w:p>
      <w:pPr/>
      <w:r>
        <w:rPr>
          <w:lang w:val="id_ID" w:bidi="id_ID"/>
        </w:rPr>
      </w:r>
      <w:r>
        <w:rPr>
          <w:lang w:val="id_ID" w:bidi="id_ID"/>
        </w:rPr>
        <w:t xml:space="preserve">Pertama, seluruh kelompok harus berlatih menceritakan bagian itu dalam bahasa Anda sendiri. Ingatlah untuk memasukkan hal-hal yang Anda putuskan dalam langkah sebelumnya, seperti kronologi, kata, frasa, emosi, atau apa pun yang Anda diskusikan. </w:t>
      </w:r>
    </w:p>
    <w:p>
      <w:pPr/>
      <w:r>
        <w:rPr>
          <w:lang w:val="id_ID" w:bidi="id_ID"/>
        </w:rPr>
      </w:r>
      <w:r>
        <w:rPr>
          <w:lang w:val="id_ID" w:bidi="id_ID"/>
        </w:rPr>
        <w:t xml:space="preserve">Seorang anggota kelompok harus menyampaikan beberapa kalimat dari nats itu dan berhenti sejenak. Seorang anggota lain harus menceritakan bagian selanjutnya dari nats itu dan berhenti sejenak. Lakukan ini sampai kelompok itu telah menceritakan kembali semua nats tersebut. Anggota-anggota kelompok dapat saling memperbaiki dalam tahap ini. </w:t>
      </w:r>
    </w:p>
    <w:p>
      <w:pPr/>
      <w:r>
        <w:rPr>
          <w:lang w:val="id_ID" w:bidi="id_ID"/>
        </w:rPr>
      </w:r>
      <w:r>
        <w:rPr>
          <w:lang w:val="id_ID" w:bidi="id_ID"/>
        </w:rPr>
        <w:t xml:space="preserve">Hentikan sebentar rekaman suara ini di sini. </w:t>
      </w:r>
    </w:p>
    <w:p>
      <w:pPr/>
      <w:r>
        <w:rPr>
          <w:lang w:val="id_ID" w:bidi="id_ID"/>
        </w:rPr>
      </w:r>
      <w:r>
        <w:rPr>
          <w:lang w:val="id_ID" w:bidi="id_ID"/>
        </w:rPr>
        <w:t xml:space="preserve">Selanjutnya, setiap anggota kelompok harus menceritakan seluruh nats tersebut tanpa gangguan setidaknya satu kali. Seorang anggota kelompok dapat menggunakan benda apa saja, gerakan, atau papan cerita untuk membantu mereka mengingat bagian nats ayat-ayat Alkitab tersebut. </w:t>
      </w:r>
    </w:p>
    <w:p>
      <w:pPr/>
      <w:r>
        <w:rPr>
          <w:lang w:val="id_ID" w:bidi="id_ID"/>
        </w:rPr>
      </w:r>
      <w:r>
        <w:rPr>
          <w:lang w:val="id_ID" w:bidi="id_ID"/>
        </w:rPr>
        <w:t xml:space="preserve">Hentikan sebentar rekaman suara ini di sini. </w:t>
      </w:r>
    </w:p>
    <w:p>
      <w:pPr/>
      <w:r>
        <w:rPr>
          <w:lang w:val="id_ID" w:bidi="id_ID"/>
        </w:rPr>
      </w:r>
      <w:r>
        <w:rPr>
          <w:lang w:val="id_ID" w:bidi="id_ID"/>
        </w:rPr>
        <w:t xml:space="preserve">Selanjutnya, kelompok dapat memutuskan versi mana dari nats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sebentar rekaman suara ini di sini. </w:t>
      </w:r>
    </w:p>
    <w:p>
      <w:pPr/>
      <w:r>
        <w:rPr>
          <w:lang w:val="id_ID" w:bidi="id_ID"/>
        </w:rPr>
      </w:r>
      <w:r>
        <w:rPr>
          <w:lang w:val="id_ID" w:bidi="id_ID"/>
        </w:rPr>
        <w:t xml:space="preserve">Akhirnya, kelompok dapat menyusun versi akhir dari nats itu yang disetujui oleh semua anggota kelompok. Setiap anggota kelompok harus berlatih menceritakan versi akhir dari nats tersebut. </w:t>
      </w:r>
      <w:r>
        <w:rPr>
          <w:lang w:val="id_ID" w:bidi="id_ID"/>
        </w:rPr>
      </w:r>
      <w:r>
        <w:rPr>
          <w:lang w:val="id_ID" w:bidi="id_ID"/>
        </w:rPr>
      </w:r>
    </w:p>
    <w:p>
      <w:pPr/>
      <w:r>
        <w:rPr>
          <w:lang w:val="id_ID" w:bidi="id_ID"/>
        </w:rPr>
      </w:r>
    </w:p>
    <w:p>
      <w:pPr>
        <w:pStyle w:val="Heading2"/>
      </w:pPr>
      <w:r>
        <w:rPr>
          <w:lang w:val="id_ID" w:bidi="id_ID"/>
        </w:rPr>
        <w:t>Lukas 7:11–17</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239">
        <w:r>
          <w:rPr>
            <w:lang w:val="id_ID" w:bidi="id_ID"/>
          </w:rPr>
          <w:rPr>
            <w:color w:val="0000EE"/>
            <w:u w:val="single"/>
          </w:rPr>
          <w:t>Dengar dan Renungkan</w:t>
        </w:r>
      </w:hyperlink>
      <w:r>
        <w:rPr>
          <w:lang w:val="id_ID" w:bidi="id_ID"/>
        </w:rPr>
        <w:t xml:space="preserve"> (462 KB)</w:t>
      </w:r>
      <w:r>
        <w:rPr>
          <w:lang w:val="id_ID" w:bidi="id_ID"/>
        </w:rPr>
      </w:r>
    </w:p>
    <w:p>
      <w:pPr>
        <w:pStyle w:val="ListBullet"/>
        <w:spacing w:line="240" w:lineRule="auto"/>
        <w:ind w:left="720"/>
      </w:pPr>
      <w:r>
        <w:rPr>
          <w:lang w:val="id_ID" w:bidi="id_ID"/>
        </w:rPr>
      </w:r>
      <w:hyperlink r:id="rId240">
        <w:r>
          <w:rPr>
            <w:lang w:val="id_ID" w:bidi="id_ID"/>
          </w:rPr>
          <w:rPr>
            <w:color w:val="0000EE"/>
            <w:u w:val="single"/>
          </w:rPr>
          <w:t>Menyiapkan Panggung</w:t>
        </w:r>
      </w:hyperlink>
      <w:r>
        <w:rPr>
          <w:lang w:val="id_ID" w:bidi="id_ID"/>
        </w:rPr>
        <w:t xml:space="preserve"> (3.4 MB)</w:t>
      </w:r>
      <w:r>
        <w:rPr>
          <w:lang w:val="id_ID" w:bidi="id_ID"/>
        </w:rPr>
      </w:r>
    </w:p>
    <w:p>
      <w:pPr>
        <w:pStyle w:val="ListBullet"/>
        <w:spacing w:line="240" w:lineRule="auto"/>
        <w:ind w:left="720"/>
      </w:pPr>
      <w:r>
        <w:rPr>
          <w:lang w:val="id_ID" w:bidi="id_ID"/>
        </w:rPr>
      </w:r>
      <w:hyperlink r:id="rId241">
        <w:r>
          <w:rPr>
            <w:lang w:val="id_ID" w:bidi="id_ID"/>
          </w:rPr>
          <w:rPr>
            <w:color w:val="0000EE"/>
            <w:u w:val="single"/>
          </w:rPr>
          <w:t>Menjelaskan Adegan</w:t>
        </w:r>
      </w:hyperlink>
      <w:r>
        <w:rPr>
          <w:lang w:val="id_ID" w:bidi="id_ID"/>
        </w:rPr>
        <w:t xml:space="preserve"> (2.0 MB)</w:t>
      </w:r>
      <w:r>
        <w:rPr>
          <w:lang w:val="id_ID" w:bidi="id_ID"/>
        </w:rPr>
      </w:r>
    </w:p>
    <w:p>
      <w:pPr>
        <w:pStyle w:val="ListBullet"/>
        <w:spacing w:line="240" w:lineRule="auto"/>
        <w:ind w:left="720"/>
      </w:pPr>
      <w:r>
        <w:rPr>
          <w:lang w:val="id_ID" w:bidi="id_ID"/>
        </w:rPr>
      </w:r>
      <w:hyperlink r:id="rId242">
        <w:r>
          <w:rPr>
            <w:lang w:val="id_ID" w:bidi="id_ID"/>
          </w:rPr>
          <w:rPr>
            <w:color w:val="0000EE"/>
            <w:u w:val="single"/>
          </w:rPr>
          <w:t>Memperagakan Bacaan</w:t>
        </w:r>
      </w:hyperlink>
      <w:r>
        <w:rPr>
          <w:lang w:val="id_ID" w:bidi="id_ID"/>
        </w:rPr>
        <w:t xml:space="preserve"> (2.1 MB)</w:t>
      </w:r>
      <w:r>
        <w:rPr>
          <w:lang w:val="id_ID" w:bidi="id_ID"/>
        </w:rPr>
      </w:r>
    </w:p>
    <w:p>
      <w:pPr>
        <w:pStyle w:val="ListBullet"/>
        <w:spacing w:line="240" w:lineRule="auto"/>
        <w:ind w:left="720"/>
      </w:pPr>
      <w:r>
        <w:rPr>
          <w:lang w:val="id_ID" w:bidi="id_ID"/>
        </w:rPr>
      </w:r>
      <w:hyperlink r:id="rId243">
        <w:r>
          <w:rPr>
            <w:lang w:val="id_ID" w:bidi="id_ID"/>
          </w:rPr>
          <w:rPr>
            <w:color w:val="0000EE"/>
            <w:u w:val="single"/>
          </w:rPr>
          <w:t>Melengkapi yang Kurang</w:t>
        </w:r>
      </w:hyperlink>
      <w:r>
        <w:rPr>
          <w:lang w:val="id_ID" w:bidi="id_ID"/>
        </w:rPr>
        <w:t xml:space="preserve"> (2.5 MB)</w:t>
      </w:r>
      <w:r>
        <w:rPr>
          <w:lang w:val="id_ID" w:bidi="id_ID"/>
        </w:rPr>
      </w:r>
    </w:p>
    <w:p>
      <w:pPr>
        <w:pStyle w:val="ListBullet"/>
        <w:spacing w:line="240" w:lineRule="auto"/>
        <w:ind w:left="720"/>
      </w:pPr>
      <w:r>
        <w:rPr>
          <w:lang w:val="id_ID" w:bidi="id_ID"/>
        </w:rPr>
      </w:r>
      <w:hyperlink r:id="rId244">
        <w:r>
          <w:rPr>
            <w:lang w:val="id_ID" w:bidi="id_ID"/>
          </w:rPr>
          <w:rPr>
            <w:color w:val="0000EE"/>
            <w:u w:val="single"/>
          </w:rPr>
          <w:t>Menyampaikan Firman Tuhan</w:t>
        </w:r>
      </w:hyperlink>
      <w:r>
        <w:rPr>
          <w:lang w:val="id_ID" w:bidi="id_ID"/>
        </w:rPr>
        <w:t xml:space="preserve"> (842 KB)</w:t>
      </w:r>
      <w:r>
        <w:rPr>
          <w:lang w:val="id_ID" w:bidi="id_ID"/>
        </w:rPr>
      </w:r>
      <w:r>
        <w:rPr>
          <w:lang w:val="id_ID" w:bidi="id_ID"/>
        </w:rPr>
      </w:r>
      <w:r>
        <w:rPr>
          <w:lang w:val="id_ID" w:bidi="id_ID"/>
        </w:rPr>
      </w:r>
    </w:p>
    <w:p>
      <w:pPr/>
      <w:r>
        <w:rPr>
          <w:lang w:val="id_ID" w:bidi="id_ID"/>
        </w:rPr>
      </w:r>
    </w:p>
    <w:p>
      <w:pPr>
        <w:pStyle w:val="Heading2"/>
      </w:pPr>
      <w:r>
        <w:rPr>
          <w:lang w:val="id_ID" w:bidi="id_ID"/>
        </w:rPr>
        <w:t>Lukas 7:18–35</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 xml:space="preserve">Dengarkan Lukas 7:18–35 dan renungkan dalam hati Anda. Dengarkan teks sebanyak tiga kali (dalam tiga terjemahan yang berbeda, jika memungkinkan). Kemudian diskusikan pertanyaan berikut dalam kelompok: </w:t>
      </w:r>
    </w:p>
    <w:p>
      <w:pPr>
        <w:pStyle w:val="ListBullet"/>
        <w:spacing w:line="240" w:lineRule="auto"/>
        <w:ind w:left="720"/>
      </w:pPr>
      <w:r>
        <w:rPr>
          <w:lang w:val="id_ID" w:bidi="id_ID"/>
        </w:rPr>
      </w:r>
      <w:r>
        <w:rPr>
          <w:lang w:val="id_ID" w:bidi="id_ID"/>
        </w:rPr>
        <w:t xml:space="preserve">Apa yang Anda suka dalam kisah ini? </w:t>
      </w:r>
    </w:p>
    <w:p>
      <w:pPr>
        <w:pStyle w:val="ListBullet"/>
        <w:spacing w:line="240" w:lineRule="auto"/>
        <w:ind w:left="720"/>
      </w:pPr>
      <w:r>
        <w:rPr>
          <w:lang w:val="id_ID" w:bidi="id_ID"/>
        </w:rPr>
      </w:r>
      <w:r>
        <w:rPr>
          <w:lang w:val="id_ID" w:bidi="id_ID"/>
        </w:rPr>
        <w:t xml:space="preserve">Apa yang Anda tidak suka atau tidak mengerti? </w:t>
      </w:r>
    </w:p>
    <w:p>
      <w:pPr>
        <w:pStyle w:val="ListBullet"/>
        <w:spacing w:line="240" w:lineRule="auto"/>
        <w:ind w:left="720"/>
      </w:pPr>
      <w:r>
        <w:rPr>
          <w:lang w:val="id_ID" w:bidi="id_ID"/>
        </w:rPr>
      </w:r>
      <w:r>
        <w:rPr>
          <w:lang w:val="id_ID" w:bidi="id_ID"/>
        </w:rPr>
        <w:t xml:space="preserve">Apa yang diceritakan kisah ini tentang Yesus? </w:t>
      </w:r>
    </w:p>
    <w:p>
      <w:pPr>
        <w:pStyle w:val="ListBullet"/>
        <w:spacing w:line="240" w:lineRule="auto"/>
        <w:ind w:left="720"/>
      </w:pPr>
      <w:r>
        <w:rPr>
          <w:lang w:val="id_ID" w:bidi="id_ID"/>
        </w:rPr>
      </w:r>
      <w:r>
        <w:rPr>
          <w:lang w:val="id_ID" w:bidi="id_ID"/>
        </w:rPr>
        <w:t xml:space="preserve">Apa yang diceritakan kisah ini tentang orang-orang? </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Siapa kenalan Anda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 xml:space="preserve">Dengarkan teks satu kali dalam versi yang paling mudah dimengerti. </w:t>
      </w:r>
    </w:p>
    <w:p>
      <w:pPr/>
      <w:r>
        <w:rPr>
          <w:lang w:val="id_ID" w:bidi="id_ID"/>
        </w:rPr>
      </w:r>
      <w:r>
        <w:rPr>
          <w:lang w:val="id_ID" w:bidi="id_ID"/>
        </w:rPr>
        <w:t>Yesus melakukan banyak mujizat di wilayah Galilea - Dia menyembuhkan orang-orang sakit, mengusir setan-setan, dan bahkan membuat seorang pemuda hidup lagi. Para pengikut Yohanes melaporkan hal-hal ini kepadanya ketika ia di dalam penjara. Yohanes mengutus dua pengikutnya untuk menanyai Yesus apakah Dia adalah Mesias, atau Juruselamat yang Dijanjikan. Yesus merespons dengan menyiratkan bahwa Dia adalah Juruselamat yang Dijanjikan.</w:t>
      </w:r>
    </w:p>
    <w:p>
      <w:pPr/>
      <w:r>
        <w:rPr>
          <w:lang w:val="id_ID" w:bidi="id_ID"/>
        </w:rPr>
      </w:r>
      <w:r>
        <w:rPr>
          <w:lang w:val="id_ID" w:bidi="id_ID"/>
        </w:rPr>
        <w:t xml:space="preserve">Berita menyebar cepat setelah Yesus menghidupkan kembali seorang pemuda di Nain. Murid-murid, atau pengikut-pengikut Yohanes, mendengar kabar tentang apa yang terjadi di Nain dan memberitahukannya kepada Yohanes. Anda akan mengingat dari bagian sebelumnya bahwa Yohanes dipenjara karena Raja Herodes, penguasa Galilea, memasukkannya ke sana. </w:t>
      </w:r>
    </w:p>
    <w:p>
      <w:pPr/>
      <w:r>
        <w:rPr>
          <w:lang w:val="id_ID" w:bidi="id_ID"/>
        </w:rPr>
      </w:r>
      <w:r>
        <w:rPr>
          <w:lang w:val="id_ID" w:bidi="id_ID"/>
        </w:rPr>
        <w:t>Berhenti dan tanyakan kepada tim Anda: Bagaimana orang-orang dihukum dalam budaya Anda? Siapa yang melaksanakan hukumannya?</w:t>
      </w:r>
    </w:p>
    <w:p>
      <w:pPr/>
      <w:r>
        <w:rPr>
          <w:lang w:val="id_ID" w:bidi="id_ID"/>
        </w:rPr>
      </w:r>
      <w:r>
        <w:rPr>
          <w:lang w:val="id_ID" w:bidi="id_ID"/>
        </w:rPr>
        <w:t>Yohanes mengutus dua pengikutnya kepada Tuhan, atau Yesus. Lukas menggunakan gelar ini untuk menunjukkan tuan atau orang yang memiliki otoritas. Orang-orang Yahudi juga menggunakan istilah ini untuk merujuk kepada Allah. Dengan mengatakan Tuhan, Lukas menegaskan kepada para audiensnya bahwa Yesus adalah Juruselamat yang Dijanjikan, walaupun orang lain meragukan identitas Yesus. Yohanes mengutus pengikut-pengikutnya untuk menanyai Yesus apakah Yesus adalah "Dia yang akan datang." Frasa ini mengacu kepada Juruselamat yang Dijanjikan. Yohanes adalah seorang nabi, atau utusan Allah yang mempersiapkan orang-orang bagi Juruselamat yang Dijanjikan yang akan datang. Yohanes meragukan apakah Yesus adalah Juruselamat yang Dijanjikan. Yohanes tidak yakin karena Yesus tidak sesuai dengan harapan umum tentang akan seperti apa Juruselamat yang Dijanjikan itu. Yesus tidak membawa penghakiman atas orang-orang bukan Yahudi, dan para pemimpin agama Yahudi menentang pelayanan-Nya. Yohanes mengutus dua pengikutnya untuk menanyai Yesus apakah orang-orang Yahudi harus menunggu orang lain yang akan datang yang akan menjadi Juruselamat yang Dijanjikan.</w:t>
      </w:r>
    </w:p>
    <w:p>
      <w:pPr/>
      <w:r>
        <w:rPr>
          <w:lang w:val="id_ID" w:bidi="id_ID"/>
        </w:rPr>
      </w:r>
      <w:r>
        <w:rPr>
          <w:lang w:val="id_ID" w:bidi="id_ID"/>
        </w:rPr>
        <w:t>Yohanes dikenal sebagai Yohanes Pembaptis karena ia membaptis begitu banyak orang di masa lalu. Pembaptis mengacu kepada seseorang yang membaptis orang-orang. Pada saat para pengikut Yohanes mengajukan pertanyaan-pertanyaan ini, Yesus menyembuhkan orang-orang yang sakit, Dia mengusir roh-roh jahat, dan Dia membuat orang-orang yang buta melihat lagi. Yesus melakukan hal-hal ini sebelum menjawab pertanyaan mereka karena Dia ingin mereka melihat mukjizat-mukjizat itu.</w:t>
      </w:r>
    </w:p>
    <w:p>
      <w:pPr/>
      <w:r>
        <w:rPr>
          <w:lang w:val="id_ID" w:bidi="id_ID"/>
        </w:rPr>
      </w:r>
      <w:r>
        <w:rPr>
          <w:lang w:val="id_ID" w:bidi="id_ID"/>
        </w:rPr>
        <w:t>Yesus mengatakan kepada pengikut-pengikut, atau utusan-utusan Yohanes, untuk menceritakan kepada Yohanes apa yang telah mereka lihat dan dengar. Yesus mengatakan orang buta dapat melihat. Mereka yang tidak dapat berjalan kini dapat berjalan. Mereka yang mengalami kusta, atau penyakit kulit, kini tahir. Mereka yang tidak dapat mendengar kini mendengar. Orang mati dihidupkan kembali. Yesus mengatakan bahwa Dia memberitakan kabar baik kepada orang miskin. Yesus mendaftarkan mukjizat-mukjizat ini karena itulah hal-hal yang menurut Yesaya akan dilakukan olah Juruselamat yang Dijanjikan. Yesaya adalah seorang nabi atau utusan Allah yang terkenal. Yesus tidak mengatakan siapa yang melakukan hal-hal ini, tetapi jelas sekali bahwa Dia yang membuat terjadinya hal-hal ini. Yesus menyiratkan melalui daftar ini bahwa Dia adalah Juruselamat yang Dijanjikan.</w:t>
      </w:r>
    </w:p>
    <w:p>
      <w:pPr/>
      <w:r>
        <w:rPr>
          <w:lang w:val="id_ID" w:bidi="id_ID"/>
        </w:rPr>
      </w:r>
      <w:r>
        <w:rPr>
          <w:lang w:val="id_ID" w:bidi="id_ID"/>
        </w:rPr>
        <w:t>Berhenti dan diskusikan dengan tim Anda: Seberapa andalkah kesaksian para saksi ketika mereka diminta untuk mengingat satu peristiwa? Siapakah yang Anda tanyai dalam budaya Anda untuk catatan peristiwa yang dapat dipercaya dari masa lalu?</w:t>
      </w:r>
    </w:p>
    <w:p>
      <w:pPr/>
      <w:r>
        <w:rPr>
          <w:lang w:val="id_ID" w:bidi="id_ID"/>
        </w:rPr>
      </w:r>
      <w:r>
        <w:rPr>
          <w:lang w:val="id_ID" w:bidi="id_ID"/>
        </w:rPr>
        <w:t>Yesus mengatakan diberkatilah orang yang tidak tersandung, atau ragu, karena Aku. Frasa ini menunjukkan Allah akan berkenan kepada siapa pun yang tidak meragukan bahwa Yesus adalah Juruselamat yang Dijanjikan. Yesus terus menggenapi nubuat Simeon. Simeon mengatakan kepada ibu Yesus bahwa Dia akan membuat banyak orang tersandung. Yesus menyiratkan bahwa banyak orang tersinggung oleh-Nya karena Dia bukan tipe Juruselamat yang Dijanjikan yang mereka harapkan. Yesus mengutus dua pengikut itu kembali kepada Yohanes dengan jawaban-Nya.</w:t>
      </w:r>
    </w:p>
    <w:p>
      <w:pPr/>
      <w:r>
        <w:rPr>
          <w:lang w:val="id_ID" w:bidi="id_ID"/>
        </w:rPr>
      </w:r>
      <w:r>
        <w:rPr>
          <w:lang w:val="id_ID" w:bidi="id_ID"/>
        </w:rPr>
        <w:t>Setelah kedua pengikut itu pergi, Yesus berbicara kepada orang-orang tentang Yohanes. Yesus merujuk kembali pada masa ketika Yohanes berkhotbah di padang gurun. Dia mengajukan tiga pertanyaan kepada orang-orang dan memberikan jawabannya. Yesus menanyakan mengapa mereka pergi ke padang gurun Apakah mereka melihat satu buluh, atau tanaman tinggi, yang bergoyang karena angin? Pertanyaan ini bisa ditafsirkan dengan dua cara. Penafsiran pertama mengacu kepada seorang pria yang lemah karakternya yang sering berubah pendapatnya. Jika Anda mengikuti tafsiran ini, mungkin lebih mudah mengatakan, "Orang macam apakah yang akan kalian temui di padang gurun?" Penafsiran kedua adalah secara harfiah dan mengacu kepada satu tanaman buluh yang bergoyang ke sana kemari karena angin. Dengan kedua penafsiran itu, jawaban atas pertanyaan Yesus adalah "tidak."</w:t>
      </w:r>
    </w:p>
    <w:p>
      <w:pPr/>
      <w:r>
        <w:rPr>
          <w:lang w:val="id_ID" w:bidi="id_ID"/>
        </w:rPr>
      </w:r>
      <w:r>
        <w:rPr>
          <w:lang w:val="id_ID" w:bidi="id_ID"/>
        </w:rPr>
        <w:t>Berhenti dan tunjukkan kepada tim Anda satu gambar padang gurun dan satu tanaman buluh.</w:t>
      </w:r>
    </w:p>
    <w:p>
      <w:pPr/>
      <w:r>
        <w:rPr>
          <w:lang w:val="id_ID" w:bidi="id_ID"/>
        </w:rPr>
      </w:r>
      <w:r>
        <w:rPr>
          <w:lang w:val="id_ID" w:bidi="id_ID"/>
        </w:rPr>
        <w:t>Yesus menanyakan apakah mereka pergi ke padang gurun untuk melihat seorang yang berpakaian mahal. Sekali lagi, jawaban yang tersirat adalah tidak. Yesus menarik perhatian mereka pada kenyataan bahwa orang-orang yang berpakaian mahal tidak tinggal atau pergi ke padang gurun. Sebaliknya, mereka tinggal di rumah-rumah yang besar dan mahal di mana mereka menikmati kekayaan.</w:t>
      </w:r>
    </w:p>
    <w:p>
      <w:pPr/>
      <w:r>
        <w:rPr>
          <w:lang w:val="id_ID" w:bidi="id_ID"/>
        </w:rPr>
      </w:r>
      <w:r>
        <w:rPr>
          <w:lang w:val="id_ID" w:bidi="id_ID"/>
        </w:rPr>
        <w:t>Yesus menanyakan pertanyaan untuk ketiga kalinya, apa yang akan kamu lihat, tetapi kali Dia menjawab dengan benar. Orang-orang pergi ke padang gurun untuk melihat seorang nabi. Yesus mengatakan Yohanes lebih besar dari seorang nabi. Yohanes dipilih secara khusus oleh Allah untuk mempersiapkan jalan bagi Juruselamat yang Dijanjikan. Yesus mengatakan Yohanes adalah orang yang nabi Maleakhi maksudkan sekitar ratusan tahun sebelumnya. Maleakhi menulis tentang Allah yang berbicara kepada Juruselamat yang Dijanjikan. Allah mengatakan Dia akan mengutus seorang utusan untuk mempersiapkan orang-orang bagi kedatangan Juruselamat yang Dijanjikan. Dalam budayaaYahudi, seorang raja akan memilih seorang utusan untuk memberi tahu orang-orang bahwa ia akan datang. Yesus mengatakan Yohanes adalah utusan itu. Yohanes mempersiapkan orang-orang dengan mengatakan kepada mereka untuk bertobat, atau berpaling kepada Allah. Orang-orang dibaptis oleh Yohanes untuk menunjukkan bahwa mereka berhenti berbuat dosa dan ingin menaati Allah.</w:t>
      </w:r>
    </w:p>
    <w:p>
      <w:pPr/>
      <w:r>
        <w:rPr>
          <w:lang w:val="id_ID" w:bidi="id_ID"/>
        </w:rPr>
      </w:r>
      <w:r>
        <w:rPr>
          <w:lang w:val="id_ID" w:bidi="id_ID"/>
        </w:rPr>
        <w:t>Berhenti dan diskusikan dengan tim Anda: Dalam budaya Anda, orang seperti apa yang akan didatangi untuk dilihat oleh kerumunan orang? Bagaimana cara mereka berpakaian atau berbicara? Bagaimana kedatangan seseorang yang penting diumumkan dalam budaya Anda?</w:t>
      </w:r>
    </w:p>
    <w:p>
      <w:pPr/>
      <w:r>
        <w:rPr>
          <w:lang w:val="id_ID" w:bidi="id_ID"/>
        </w:rPr>
      </w:r>
      <w:r>
        <w:rPr>
          <w:lang w:val="id_ID" w:bidi="id_ID"/>
        </w:rPr>
        <w:t>Yesus mengatakan tidak ada orang yang lebih besar dari Yohanes di bumi. Dia memaksudkan bahwa tidak ada orang yang memiliki peran yang lebih penting daripada mempersiapkan jalan bagi Juruselamat yang Dijanjikan. Namun, Yesus juga mengatakan bahwa bahkan seseorang yang memiliki status yang sangat rendah dalam kerajaan Allah memiliki status yang lebih tinggi daripada Yohanes. Yesus menyiratkan bahwa Allah memerintah dan memedulikan orang-orang dengan cara yang baru yang lebih besar daripada cara lama. Cara baru ini memberikan hak istimewa dan kuasa kepada orang-orang yang percaya kepada Juruselamat yang Dijanjikan, dan tunduk kepada pemerintahan Allah. Yesus mengatakan bahwa menjadi seorang warga dalam kerajaan Allah bahkan lebih indah daripada menjadi nabi terbesar di bumi.</w:t>
      </w:r>
    </w:p>
    <w:p>
      <w:pPr/>
      <w:r>
        <w:rPr>
          <w:lang w:val="id_ID" w:bidi="id_ID"/>
        </w:rPr>
      </w:r>
      <w:r>
        <w:rPr>
          <w:lang w:val="id_ID" w:bidi="id_ID"/>
        </w:rPr>
        <w:t>Orang-orang biasa, termasuk para pemungut cukai, mengatakan bahwa Allah itu adil dan benar untuk mengutus Yohanes. Allah itu benar karena mengatakan kepada mereka melalui Yohanes untuk bertobat, atau berbalik kepada Allah, dan dibaptis. Namun orang-orang Farisi, atau pemimpin-pemimpin agama, menolak rencana Allah. Mereka menolak untuk bertobat dan dibaptis.</w:t>
      </w:r>
    </w:p>
    <w:p>
      <w:pPr/>
      <w:r>
        <w:rPr>
          <w:lang w:val="id_ID" w:bidi="id_ID"/>
        </w:rPr>
      </w:r>
      <w:r>
        <w:rPr>
          <w:lang w:val="id_ID" w:bidi="id_ID"/>
        </w:rPr>
        <w:t>Yesus menanyakan perbandingan apakah yang bisa Ia gunakan untuk menggambarkan seperti apa orang-orang dari generasi itu. Yesus menjawab pertanyaan-Nya sendiri dengan mengatakan mereka adalah seperti anak-anak yang bermain di pasar. Anak-anak pura-pura berada di satu pesta pernikahan di mana ada musik dan tarian, tetapi teman-teman mereka tidak mau bermain. Kemudian anak-anak itu berpura-pura berada di satu pemakaman di mana mereka menyanyikan lagu-lagu yang sedih dan menangis, tetapi teman-teman mereka masih tidak mau bermain. Mereka menolak untuk dipuaskan. Yesus mengatakan bahwa orang-orang pada masa-Nya tidak puas dengan Dia atau Yohanes.</w:t>
      </w:r>
    </w:p>
    <w:p>
      <w:pPr/>
      <w:r>
        <w:rPr>
          <w:lang w:val="id_ID" w:bidi="id_ID"/>
        </w:rPr>
      </w:r>
      <w:r>
        <w:rPr>
          <w:lang w:val="id_ID" w:bidi="id_ID"/>
        </w:rPr>
        <w:t>Berhenti dan diskusikan dengan tim Anda: Di manakah anak-anak biasanya bermain dalam budaya Anda? Permainan macam apakah yang mereka mainkan? Tunjukkan satu gambar pasar orang Yahudi.</w:t>
      </w:r>
    </w:p>
    <w:p>
      <w:pPr/>
      <w:r>
        <w:rPr>
          <w:lang w:val="id_ID" w:bidi="id_ID"/>
        </w:rPr>
      </w:r>
      <w:r>
        <w:rPr>
          <w:lang w:val="id_ID" w:bidi="id_ID"/>
        </w:rPr>
        <w:t>Yesus menjelaskan bagaimana Yohanes hidup ketika ia berkhotbah di padang gurun. Yohanes tidak makan roti atau minum anggur. Ini berarti ia tidak makan makanan biasa dan tidak minum minuman yang difermentasi untuk menunjukkan pengabdiannya kepada Allah. Yesus mengatakan kepada orang-orang, mereka menolak Yohanes karena ia hidup seperti ini. Para pemimpin agama mengatakan bahwa Yohanes kerasukan setan karena ia tidak bertindak seperti orang biasa. Frasa ini berarti bahwa mereka mengira ada satu roh jahat yang mengontrol tindakannya. Pemimpin-pemimpin agama tidak percaya bahwa Yohanes adalah utusan Allah.</w:t>
      </w:r>
    </w:p>
    <w:p>
      <w:pPr/>
      <w:r>
        <w:rPr>
          <w:lang w:val="id_ID" w:bidi="id_ID"/>
        </w:rPr>
      </w:r>
      <w:r>
        <w:rPr>
          <w:lang w:val="id_ID" w:bidi="id_ID"/>
        </w:rPr>
        <w:t>Yesus mengatakan Anak Manusia datang, makan roti, dan minum anggur. Anak Manusia adalah satu gelar yang digunakan Yesus untuk merujuk kepada diri-Nya sendiri. Artinya Ia adalah manusia dan Ia juga memiliki semua kuasa dan otoritas dari Allah. Yesus makan roti dan minum anggur sama seperti yang dilakukan orang-orang Yahudi lainnya. Tetapi orang-orang menyebut-Nya seorang pelahap, atau seseorang yang makan terlalu banyak makanan. Mereka juga menyebut-Nya seorang pemabuk, atau seseorang yang minum terlalu banyak anggur. Orang-orang mengkritik Yesus karena berteman dengan orang-orang yang adalah orang-orang berdosa, atau yang biasanya tidak patuh kepada Allah. Ini termasuk para pemungut cukai. Para pemimpin agama menolak Yohanes dan Yesus dengan cara yang berbeda.</w:t>
      </w:r>
    </w:p>
    <w:p>
      <w:pPr/>
      <w:r>
        <w:rPr>
          <w:lang w:val="id_ID" w:bidi="id_ID"/>
        </w:rPr>
      </w:r>
      <w:r>
        <w:rPr>
          <w:lang w:val="id_ID" w:bidi="id_ID"/>
        </w:rPr>
        <w:t>Yesus membela diri-Nya dan Yohanes dengan satu pepatah, atau ucapan bijak. Dia berbicara tentang hikmat, atau pengertian, seperti satu pribadi. Yesus mengatakan bahwa hikmat dibuktikan benar oleh anak-anaknya. Yesus menunjukkan bahwa mereka yang benar-benar bijak akan menunjukkan hikmat mereka melalui hasil-hasil yang baik yang akan datang dari cara hidup mereka.</w:t>
      </w:r>
    </w:p>
    <w:p>
      <w:pPr/>
      <w:r>
        <w:rPr>
          <w:lang w:val="id_ID" w:bidi="id_ID"/>
        </w:rPr>
      </w:r>
      <w:r>
        <w:rPr>
          <w:lang w:val="id_ID" w:bidi="id_ID"/>
        </w:rPr>
        <w:t>Dalam kisah ini, Yesus menegaskan peran Yohanes Pembaptis bukan hanya sebagai seorang nabi, melainkan orang yang dibicarakan oleh nubuat Maleakhi. Yohanes adalah orang yang mempersiapkan orang-orang untuk kedatangan Juruselamat yang Dijanjikan. Yesus juga menyiratkan dalam respons-Nya kepada Yohanes bahwa Dia adalah Juruselamat yang Dijanjikan, yang dipersiapkan Yohanes untuk orang-orang. Yesus menekankan bahwa para pemimpin agama menolak baik Yohanes maupun diri-Nya.</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Dalam sesi ini, Anda akan membantu kelompok memvisualisasikan kisah ini. Anda akan membantu kelompok mendefinisikan adegan, latar, dan karakter dari kisah ini.</w:t>
      </w:r>
    </w:p>
    <w:p>
      <w:pPr/>
      <w:r>
        <w:rPr>
          <w:lang w:val="id_ID" w:bidi="id_ID"/>
        </w:rPr>
      </w:r>
      <w:r>
        <w:rPr>
          <w:lang w:val="id_ID" w:bidi="id_ID"/>
        </w:rPr>
        <w:t xml:space="preserve">Kisah ini memiliki lima adegan. </w:t>
      </w:r>
    </w:p>
    <w:p>
      <w:pPr/>
      <w:r>
        <w:rPr>
          <w:lang w:val="id_ID" w:bidi="id_ID"/>
        </w:rPr>
      </w:r>
      <w:r>
        <w:rPr>
          <w:b/>
          <w:lang w:val="id_ID" w:bidi="id_ID"/>
        </w:rPr>
        <w:t>Adegan pertama:</w:t>
      </w:r>
      <w:r>
        <w:rPr>
          <w:lang w:val="id_ID" w:bidi="id_ID"/>
        </w:rPr>
        <w:t xml:space="preserve"> Murid-murid Yohanes Pembaptis mengatakan kepadanya apa yang Yesus telah lakukan. Yohanes meminta dua muridnya untuk menanyai Yesus apakah Yesus adalah Mesias, atau apakah mereka harus menunggu orang lain. Para murid menjumpai Yesus dan menanyakan pertanyaan ini.</w:t>
      </w:r>
    </w:p>
    <w:p>
      <w:pPr/>
      <w:r>
        <w:rPr>
          <w:lang w:val="id_ID" w:bidi="id_ID"/>
        </w:rPr>
      </w:r>
      <w:r>
        <w:rPr>
          <w:b/>
          <w:lang w:val="id_ID" w:bidi="id_ID"/>
        </w:rPr>
        <w:t>Adegan kedua:</w:t>
      </w:r>
      <w:r>
        <w:rPr>
          <w:lang w:val="id_ID" w:bidi="id_ID"/>
        </w:rPr>
        <w:t xml:space="preserve"> Pada saat murid-murid Yohanes mengajukan pertanyaan, Yesus menyembuhkan orang-orang sakit, mengusir roh-roh jahat, dan memberikan penglihatan kepada orang-orang buta. Yesus mengatakan kepada murid-murid Yohanes untuk mengatakan kepada Yohanes apa yang telah mereka lihat dan dengar. Dia mengatakan bahwa orang-orang miskin telah mendengar kabar baik. Murid-murid Yohanes pergi.</w:t>
      </w:r>
    </w:p>
    <w:p>
      <w:pPr/>
      <w:r>
        <w:rPr>
          <w:lang w:val="id_ID" w:bidi="id_ID"/>
        </w:rPr>
      </w:r>
      <w:r>
        <w:rPr>
          <w:b/>
          <w:lang w:val="id_ID" w:bidi="id_ID"/>
        </w:rPr>
        <w:t>Adegan ketiga:</w:t>
      </w:r>
      <w:r>
        <w:rPr>
          <w:lang w:val="id_ID" w:bidi="id_ID"/>
        </w:rPr>
        <w:t xml:space="preserve"> Yesus berbicara tentang Yohanes kepada kerumunan. Yesus mengatakan kepada mereka orang macam apakah yang akan ditemui di padang gurun. Yesus mengatakan kepada mereka bahwa Yohanes adalah seorang nabi. Yesus menjelaskan bahwa kitab suci berbicara tentang dia sebagai orang yang mempersiapkan jalan.</w:t>
      </w:r>
    </w:p>
    <w:p>
      <w:pPr/>
      <w:r>
        <w:rPr>
          <w:lang w:val="id_ID" w:bidi="id_ID"/>
        </w:rPr>
      </w:r>
      <w:r>
        <w:rPr>
          <w:b/>
          <w:lang w:val="id_ID" w:bidi="id_ID"/>
        </w:rPr>
        <w:t>Adegan keempat:</w:t>
      </w:r>
      <w:r>
        <w:rPr>
          <w:lang w:val="id_ID" w:bidi="id_ID"/>
        </w:rPr>
        <w:t xml:space="preserve"> Yesus mengatakan kepada mereka bahwa tidak ada yang lebih besar daripada Yohanes yang pernah hidup. Namun, Yesus mengatakan kepada mereka bahwa yang paling kecil dalam kerajaan Allah lebih baik daripada Yohanes. Semua orang setuju bahwa cara Allah itu benar. Orang-orang Farisi dan ahli-ahli agama menolak rencana Allah.</w:t>
      </w:r>
    </w:p>
    <w:p>
      <w:pPr/>
      <w:r>
        <w:rPr>
          <w:lang w:val="id_ID" w:bidi="id_ID"/>
        </w:rPr>
      </w:r>
      <w:r>
        <w:rPr>
          <w:b/>
          <w:lang w:val="id_ID" w:bidi="id_ID"/>
        </w:rPr>
        <w:t>Adegan kelima:</w:t>
      </w:r>
      <w:r>
        <w:rPr>
          <w:lang w:val="id_ID" w:bidi="id_ID"/>
        </w:rPr>
        <w:t xml:space="preserve"> Yesus membandingkan generasi ini dengan anak-anak yang tidak ikut serta dalam musik yang dimainkan. Dengan cara yang sama, Yohanes tidak minum anggur atau makan roti dan orang-orang mengkritiknya. Yesus makan dan minum dan banyak orang juga mengkritik-Nya.</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 Yesus</w:t>
      </w:r>
    </w:p>
    <w:p>
      <w:pPr>
        <w:pStyle w:val="ListBullet"/>
        <w:spacing w:line="240" w:lineRule="auto"/>
        <w:ind w:left="720"/>
      </w:pPr>
      <w:r>
        <w:rPr>
          <w:lang w:val="id_ID" w:bidi="id_ID"/>
        </w:rPr>
      </w:r>
      <w:r>
        <w:rPr>
          <w:lang w:val="id_ID" w:bidi="id_ID"/>
        </w:rPr>
        <w:t>Yohanes pembaptis</w:t>
      </w:r>
    </w:p>
    <w:p>
      <w:pPr>
        <w:pStyle w:val="ListBullet"/>
        <w:spacing w:line="240" w:lineRule="auto"/>
        <w:ind w:left="720"/>
      </w:pPr>
      <w:r>
        <w:rPr>
          <w:lang w:val="id_ID" w:bidi="id_ID"/>
        </w:rPr>
      </w:r>
      <w:r>
        <w:rPr>
          <w:lang w:val="id_ID" w:bidi="id_ID"/>
        </w:rPr>
        <w:t>Murid-murid Yohanes</w:t>
      </w:r>
    </w:p>
    <w:p>
      <w:pPr>
        <w:pStyle w:val="ListBullet"/>
        <w:spacing w:line="240" w:lineRule="auto"/>
        <w:ind w:left="720"/>
      </w:pPr>
      <w:r>
        <w:rPr>
          <w:lang w:val="id_ID" w:bidi="id_ID"/>
        </w:rPr>
      </w:r>
      <w:r>
        <w:rPr>
          <w:lang w:val="id_ID" w:bidi="id_ID"/>
        </w:rPr>
        <w:t>Orang-orang yang disembuhkan, buta, tuli, kusta, timpang, mati, roh-roh jahat.</w:t>
      </w:r>
    </w:p>
    <w:p>
      <w:pPr>
        <w:pStyle w:val="ListBullet"/>
        <w:spacing w:line="240" w:lineRule="auto"/>
        <w:ind w:left="720"/>
      </w:pPr>
      <w:r>
        <w:rPr>
          <w:lang w:val="id_ID" w:bidi="id_ID"/>
        </w:rPr>
      </w:r>
      <w:r>
        <w:rPr>
          <w:lang w:val="id_ID" w:bidi="id_ID"/>
        </w:rPr>
        <w:t>Kerumunan</w:t>
      </w:r>
    </w:p>
    <w:p>
      <w:pPr>
        <w:pStyle w:val="ListBullet"/>
        <w:spacing w:line="240" w:lineRule="auto"/>
        <w:ind w:left="720"/>
      </w:pPr>
      <w:r>
        <w:rPr>
          <w:lang w:val="id_ID" w:bidi="id_ID"/>
        </w:rPr>
      </w:r>
      <w:r>
        <w:rPr>
          <w:lang w:val="id_ID" w:bidi="id_ID"/>
        </w:rPr>
        <w:t>Orang-orang Farisi dan ahli-ahli agama</w:t>
      </w:r>
    </w:p>
    <w:p>
      <w:pPr/>
      <w:r>
        <w:rPr>
          <w:lang w:val="id_ID" w:bidi="id_ID"/>
        </w:rPr>
      </w:r>
      <w:r>
        <w:rPr>
          <w:lang w:val="id_ID" w:bidi="id_ID"/>
        </w:rPr>
        <w:t xml:space="preserve">Dalam sesi ini, ambillah papan cerita kelompok, gambarlah, atau gunakan beberapa macam alat peraga (benda-benda yang dapat Anda pindahkan seperti batu, batang, mainan anak-anak) untuk memvisualisasikan kisah dan adegan di dalamnya. </w:t>
      </w:r>
    </w:p>
    <w:p>
      <w:pPr/>
      <w:r>
        <w:rPr>
          <w:lang w:val="id_ID" w:bidi="id_ID"/>
        </w:rPr>
      </w:r>
      <w:r>
        <w:rPr>
          <w:lang w:val="id_ID" w:bidi="id_ID"/>
        </w:rPr>
        <w:t>Penting untuk diingat bahwa Yohanes Pembaptis berada di penjara ketika murid-muridnya datang untuk menceritakan kepadanya kabar tentang Yesus.</w:t>
      </w:r>
    </w:p>
    <w:p>
      <w:pPr/>
      <w:r>
        <w:rPr>
          <w:lang w:val="id_ID" w:bidi="id_ID"/>
        </w:rPr>
      </w:r>
      <w:r>
        <w:rPr>
          <w:lang w:val="id_ID" w:bidi="id_ID"/>
        </w:rPr>
        <w:t>Penting untuk diingat bahwa kebanyakan orang Yahudi sedang menantikan seorang Mesias yang akan membebaskan mereka dari Roma.</w:t>
      </w:r>
    </w:p>
    <w:p>
      <w:pPr/>
      <w:r>
        <w:rPr>
          <w:lang w:val="id_ID" w:bidi="id_ID"/>
        </w:rPr>
      </w:r>
      <w:r>
        <w:rPr>
          <w:lang w:val="id_ID" w:bidi="id_ID"/>
        </w:rPr>
        <w:t>Murid-murid Yohanes datang untuk mengunjungi Yohanes sambil menceritakan kepadanya apa yang Yesus sedang lakukan. Yohanes Pembaptis meminta dua muridnya untuk menanyai Yesus apakah Yesus adalah Mesias, atau Juruselamat yang Dijanjikan. Mereka ingin mengetahui apakah mereka harus menunggu orang lain. Murid-murid itu menjumpai Yesus dan mengajukan pertanyaan ini.</w:t>
      </w:r>
    </w:p>
    <w:p>
      <w:pPr/>
      <w:r>
        <w:rPr>
          <w:lang w:val="id_ID" w:bidi="id_ID"/>
        </w:rPr>
      </w:r>
      <w:r>
        <w:rPr>
          <w:lang w:val="id_ID" w:bidi="id_ID"/>
        </w:rPr>
        <w:t>Penting untuk diingat bahwa Yesus tidak segera menjawabnya. Yesus pertama-tama melakukan apa yang nubuat katakan tentang Mesias dalam Perjanjian Lama tentang perbuatan Mesias -- menyembuhkan orang-orang.</w:t>
      </w:r>
    </w:p>
    <w:p>
      <w:pPr/>
      <w:r>
        <w:rPr>
          <w:lang w:val="id_ID" w:bidi="id_ID"/>
        </w:rPr>
      </w:r>
      <w:r>
        <w:rPr>
          <w:lang w:val="id_ID" w:bidi="id_ID"/>
        </w:rPr>
        <w:t>Pada saat murid-murid Yohanes mengajukan pertanyaan, Yesus sedang menyembuhkan orang-orang yang sakit, yang dirasuk roh-roh jahat, dan memberikan penglihatan kepada orang-orang buta. Yesus mengatakan kepada murid-murid Yohanes untuk menceritakan kepada Yohanes apa yang telah mereka lihat dan dengar, bahwa kesembuhan diberikan kepada orang-orang. Orang-orang miskin mendengar kabar baik.</w:t>
      </w:r>
    </w:p>
    <w:p>
      <w:pPr/>
      <w:r>
        <w:rPr>
          <w:lang w:val="id_ID" w:bidi="id_ID"/>
        </w:rPr>
      </w:r>
      <w:r>
        <w:rPr>
          <w:lang w:val="id_ID" w:bidi="id_ID"/>
        </w:rPr>
        <w:t>Murid-murid Yohanes pergi. Yesus berbicara tentang Yohanes kepada kerumunan. Yesus mengatakan kepada mereka orang macam apakah yang mereka pergi untuk lihat di padang gurun. Apakah mereka pergi untuk melihat seseorang yang lemah seperti buluh yang bergoyang ke sana kemari karena tertiup angin? Tidak. Seseorang dengan pakaian mahal? Tidak. Apakah mereka mencari seorang nabi?</w:t>
      </w:r>
    </w:p>
    <w:p>
      <w:pPr/>
      <w:r>
        <w:rPr>
          <w:lang w:val="id_ID" w:bidi="id_ID"/>
        </w:rPr>
      </w:r>
      <w:r>
        <w:rPr>
          <w:lang w:val="id_ID" w:bidi="id_ID"/>
        </w:rPr>
        <w:t>Penting untuk diingat bahwa nabi-nabi itu penting bagi orang-orang Yahudi karena mereka membawa firman dari Allah kepada umat.</w:t>
      </w:r>
    </w:p>
    <w:p>
      <w:pPr/>
      <w:r>
        <w:rPr>
          <w:lang w:val="id_ID" w:bidi="id_ID"/>
        </w:rPr>
      </w:r>
      <w:r>
        <w:rPr>
          <w:lang w:val="id_ID" w:bidi="id_ID"/>
        </w:rPr>
        <w:t>Yesus mengatakan kepada mereka bahwa tidak ada yang lebih besar daripada Yohanes yang pernah hidup di bumi. Namun, Yesus mengatakan kepada mereka bahwa yang paling kecil dalam kerajaan Allah lebih baik daripada Yohanes. Semua orang setuju bahwa cara Allah itu benar. Orang-orang Farisi dan ahli-ahli agama menolak rencana Allah karena mereka menolak baptisan Yohanes.</w:t>
      </w:r>
    </w:p>
    <w:p>
      <w:pPr/>
      <w:r>
        <w:rPr>
          <w:lang w:val="id_ID" w:bidi="id_ID"/>
        </w:rPr>
      </w:r>
      <w:r>
        <w:rPr>
          <w:lang w:val="id_ID" w:bidi="id_ID"/>
        </w:rPr>
        <w:t>Adegan kelima: Yesus membandingkan generasi ini dengan anak-anak yang tidak ikut serta dalam musik yang dimainkan. Mereka mengeluh sambil mengatakan kami memainkan lagu-lagu yang meriah dan kalian tidak menari, kami memainkan lagu-lagu pemakaman dan kalian tidak menangis. Dengan cara yang sama, Yohanes tidak minum anggur atau makan roti dan orang-orang mengkritiknya. Yesus makan dan minum dan banyak orang juga mengkritik-Nya.</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Dalam sesi ini, kelompok akan mendramatisir kisah tersebut.</w:t>
      </w:r>
    </w:p>
    <w:p>
      <w:pPr/>
      <w:r>
        <w:rPr>
          <w:lang w:val="id_ID" w:bidi="id_ID"/>
        </w:rPr>
      </w:r>
      <w:r>
        <w:rPr>
          <w:lang w:val="id_ID" w:bidi="id_ID"/>
        </w:rPr>
        <w:t>Kisah ini memiliki lima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 Yesus</w:t>
      </w:r>
    </w:p>
    <w:p>
      <w:pPr>
        <w:pStyle w:val="ListBullet"/>
        <w:spacing w:line="240" w:lineRule="auto"/>
        <w:ind w:left="720"/>
      </w:pPr>
      <w:r>
        <w:rPr>
          <w:lang w:val="id_ID" w:bidi="id_ID"/>
        </w:rPr>
      </w:r>
      <w:r>
        <w:rPr>
          <w:lang w:val="id_ID" w:bidi="id_ID"/>
        </w:rPr>
        <w:t>Yohanes Pembaptis</w:t>
      </w:r>
    </w:p>
    <w:p>
      <w:pPr>
        <w:pStyle w:val="ListBullet"/>
        <w:spacing w:line="240" w:lineRule="auto"/>
        <w:ind w:left="720"/>
      </w:pPr>
      <w:r>
        <w:rPr>
          <w:lang w:val="id_ID" w:bidi="id_ID"/>
        </w:rPr>
      </w:r>
      <w:r>
        <w:rPr>
          <w:lang w:val="id_ID" w:bidi="id_ID"/>
        </w:rPr>
        <w:t xml:space="preserve">Murid-murid Yohanes </w:t>
      </w:r>
    </w:p>
    <w:p>
      <w:pPr>
        <w:pStyle w:val="ListBullet"/>
        <w:spacing w:line="240" w:lineRule="auto"/>
        <w:ind w:left="720"/>
      </w:pPr>
      <w:r>
        <w:rPr>
          <w:lang w:val="id_ID" w:bidi="id_ID"/>
        </w:rPr>
      </w:r>
      <w:r>
        <w:rPr>
          <w:lang w:val="id_ID" w:bidi="id_ID"/>
        </w:rPr>
        <w:t>Orang-orang yang disembuhkan, buta, tuli, kusta, timpang, mati, roh-roh jahat.</w:t>
      </w:r>
    </w:p>
    <w:p>
      <w:pPr>
        <w:pStyle w:val="ListBullet"/>
        <w:spacing w:line="240" w:lineRule="auto"/>
        <w:ind w:left="720"/>
      </w:pPr>
      <w:r>
        <w:rPr>
          <w:lang w:val="id_ID" w:bidi="id_ID"/>
        </w:rPr>
      </w:r>
      <w:r>
        <w:rPr>
          <w:lang w:val="id_ID" w:bidi="id_ID"/>
        </w:rPr>
        <w:t>Kerumunan</w:t>
      </w:r>
    </w:p>
    <w:p>
      <w:pPr>
        <w:pStyle w:val="ListBullet"/>
        <w:spacing w:line="240" w:lineRule="auto"/>
        <w:ind w:left="720"/>
      </w:pPr>
      <w:r>
        <w:rPr>
          <w:lang w:val="id_ID" w:bidi="id_ID"/>
        </w:rPr>
      </w:r>
      <w:r>
        <w:rPr>
          <w:lang w:val="id_ID" w:bidi="id_ID"/>
        </w:rPr>
        <w:t>Orang-orang Farisi dan ahli-ahli agama</w:t>
      </w:r>
    </w:p>
    <w:p>
      <w:pPr/>
      <w:r>
        <w:rPr>
          <w:lang w:val="id_ID" w:bidi="id_ID"/>
        </w:rPr>
      </w:r>
      <w:r>
        <w:rPr>
          <w:lang w:val="id_ID" w:bidi="id_ID"/>
        </w:rPr>
        <w:t>Mintalah kelompok untuk memerankan kisah itu dua kali. Pertama, minta mereka memerankan kisah itu tanpa berhenti. Pada saat tim memerankan kisah itu untuk kedua kalinya, hentikan mereka pada titik-titik yang berbeda dalam kisah tersebut.</w:t>
      </w:r>
    </w:p>
    <w:p>
      <w:pPr/>
      <w:r>
        <w:rPr>
          <w:lang w:val="id_ID" w:bidi="id_ID"/>
        </w:rPr>
      </w:r>
      <w:r>
        <w:rPr>
          <w:lang w:val="id_ID" w:bidi="id_ID"/>
        </w:rPr>
        <w:t>Ketika kelompok memerankan kisah itu untuk pertama kali, perhatikan dialog, alur, plot, dan kronologi kisah tersebut.</w:t>
      </w:r>
    </w:p>
    <w:p>
      <w:pPr/>
      <w:r>
        <w:rPr>
          <w:lang w:val="id_ID" w:bidi="id_ID"/>
        </w:rPr>
      </w:r>
      <w:r>
        <w:rPr>
          <w:lang w:val="id_ID" w:bidi="id_ID"/>
        </w:rPr>
        <w:t>Pastikan bahwa tim memerankan Yohanes berada di penjara ketika murid-muridnya datang kepadanya untuk menceritakan apa yang telah Yesus lakukan.</w:t>
      </w:r>
    </w:p>
    <w:p>
      <w:pPr/>
      <w:r>
        <w:rPr>
          <w:lang w:val="id_ID" w:bidi="id_ID"/>
        </w:rPr>
      </w:r>
      <w:r>
        <w:rPr>
          <w:lang w:val="id_ID" w:bidi="id_ID"/>
        </w:rPr>
        <w:t>Pastikan bahwa tim memerankan murid-murid Yohanes yang datang kepada Yesus dan bertanya apakah Dia adalah Mesias yang diharapkan orang-orang Yahudi. Yesus tidak menjawab sampai Dia telah melakukan mujizat-mujizat yang bisa dilihat murid-murid Yohanes. Lalu Yesus menjawab.</w:t>
      </w:r>
    </w:p>
    <w:p>
      <w:pPr/>
      <w:r>
        <w:rPr>
          <w:lang w:val="id_ID" w:bidi="id_ID"/>
        </w:rPr>
      </w:r>
      <w:r>
        <w:rPr>
          <w:lang w:val="id_ID" w:bidi="id_ID"/>
        </w:rPr>
        <w:t xml:space="preserve">Saat kelompok memerankan kisah ini untuk kedua kalinya, hentikan mereka pada titik-titik tertentu. </w:t>
      </w:r>
    </w:p>
    <w:p>
      <w:pPr/>
      <w:r>
        <w:rPr>
          <w:lang w:val="id_ID" w:bidi="id_ID"/>
        </w:rPr>
      </w:r>
      <w:r>
        <w:rPr>
          <w:lang w:val="id_ID" w:bidi="id_ID"/>
        </w:rPr>
        <w:t>Perankan murid-murid Yohanes yang datang untuk menceritakan kepada Yohanes apa yang telah mereka lihat. Yohanes memanggil dua muridnya dan mengutus mereka kepada Yesus untuk bertanya apakah Yesus adalah Juruselamat yang Dijanjikan, atau apakah mereka harus mencari orang lain.</w:t>
      </w:r>
    </w:p>
    <w:p>
      <w:pPr/>
      <w:r>
        <w:rPr>
          <w:lang w:val="id_ID" w:bidi="id_ID"/>
        </w:rPr>
      </w:r>
      <w:r>
        <w:rPr>
          <w:lang w:val="id_ID" w:bidi="id_ID"/>
        </w:rPr>
        <w:t>Hentikan adegannya: Tanyakan kepada pemeran Yohanes Pembaptis, ”Bagaimana perasaan Anda?” Anda mungkin mendengar hal-hal seperti "Saya yakin Yesus adalah Mesias," "Apakah saya berbuat salah dengan mencari kepastian? "Jika ada seorang lain yang perlu saya cari, saya harus tahu." Ulangi adegannya.</w:t>
      </w:r>
    </w:p>
    <w:p>
      <w:pPr/>
      <w:r>
        <w:rPr>
          <w:lang w:val="id_ID" w:bidi="id_ID"/>
        </w:rPr>
      </w:r>
      <w:r>
        <w:rPr>
          <w:lang w:val="id_ID" w:bidi="id_ID"/>
        </w:rPr>
        <w:t xml:space="preserve">Murid-murid Yohanes menjumpai Yesus. Murid-murid Yohanes mengatakan kepada Yesus bahwa Yohanes mengutus mereka. Mereka bertanya apakah Dia adalah Mesias yang orang-orang nantikan, atau apakah mereka harus mencari orang lain. Yesus pada saat itu menyembuhkan orang-orang dari penyakit mereka, mengusir roh-roh jahat, dan memberi penglihatan kepada orang buta. Kemudian Yesus mengatakan kepada mereka untuk pergi dan menceritakan kepada Yohanes apa yang telah mereka lihat dan dengar Orang buta melihat, orang timpang berjalan, orang kusta disembuhkan, orang tuli mendengar, dan orang mati dibangkitkan. Orang miskin mendengarkan kabar baik. </w:t>
      </w:r>
    </w:p>
    <w:p>
      <w:pPr/>
      <w:r>
        <w:rPr>
          <w:lang w:val="id_ID" w:bidi="id_ID"/>
        </w:rPr>
      </w:r>
      <w:r>
        <w:rPr>
          <w:lang w:val="id_ID" w:bidi="id_ID"/>
        </w:rPr>
        <w:t>Hentikan adegannya: Tanyakan kepada aktor yang memerankan Yesus, ”Bagaimana perasaan Anda?” Anda mungkin mendengar hal-hal seperti, "Yohanes mengalami satu masa yang sulit," "Dia harus tahu apa yang terjadi," "Kitab Suci telah menolong saya di padang gurun, itu akan menolongnya," "Dia akan tahu siapa saya." Ulangi adegannya.</w:t>
      </w:r>
    </w:p>
    <w:p>
      <w:pPr/>
      <w:r>
        <w:rPr>
          <w:lang w:val="id_ID" w:bidi="id_ID"/>
        </w:rPr>
      </w:r>
      <w:r>
        <w:rPr>
          <w:lang w:val="id_ID" w:bidi="id_ID"/>
        </w:rPr>
        <w:t>Murid-murid Yohanes pergi. Yesus berbicara kepada kerumunan tentang Yohanes. Yesus bertanya kepada kerumunan, orang macam apakah yang akan kamu lihat di padang gurun? Seseorang yang seperti buluh yang bergerak ke sana kemari? Yesus mengatakan "Tidak." Yesus terus bertanya, "Seseorang yang berpakaian seperti seorang yang kaya?" Yesus menjawab, "Tidak." Kemudian Yesus bertanya lagi, "Apakah kamu mencari seorang nabi?" Yesus mengatakan, "Ya." Dia mengatakan bahwa Yohanes lebih dari seorang nabi. Yohanes menggenapi apa yang firman Allah katakan. Tidak ada yang lebih besar daripada Yohanes, tetapi yang terkecil dalam kerajaan surga lebih besar daripada Yohanes.</w:t>
      </w:r>
    </w:p>
    <w:p>
      <w:pPr/>
      <w:r>
        <w:rPr>
          <w:lang w:val="id_ID" w:bidi="id_ID"/>
        </w:rPr>
      </w:r>
      <w:r>
        <w:rPr>
          <w:lang w:val="id_ID" w:bidi="id_ID"/>
        </w:rPr>
        <w:t>Hentikan adegannya: Tanyakan kepada para aktor yang memerankan kerumunan, ”Bagaimana perasaan kalian?” Anda mungkin mendengar hal-hal seperti, "Saya senang bahwa Yohanes menunjuk kepada Yesus," "Bagaimana seorang lain dapat menjadi lebih besar daripada Yohanes?" "Bagaimana saya dapat berada dalam kerajaan surga Ulangi adegannya.</w:t>
      </w:r>
    </w:p>
    <w:p>
      <w:pPr/>
      <w:r>
        <w:rPr>
          <w:lang w:val="id_ID" w:bidi="id_ID"/>
        </w:rPr>
      </w:r>
      <w:r>
        <w:rPr>
          <w:lang w:val="id_ID" w:bidi="id_ID"/>
        </w:rPr>
        <w:t>Ketika orang-orang mendengar ini, mereka setuju bahwa cara Allah adalah benar, karena mereka memiliki baptisan Yohanes. Namun orang-orang Farisi dan ahli-ahli agama menolak rencana Allah, karena mereka telah menolak baptisan Yohanes.</w:t>
      </w:r>
    </w:p>
    <w:p>
      <w:pPr/>
      <w:r>
        <w:rPr>
          <w:lang w:val="id_ID" w:bidi="id_ID"/>
        </w:rPr>
      </w:r>
      <w:r>
        <w:rPr>
          <w:lang w:val="id_ID" w:bidi="id_ID"/>
        </w:rPr>
        <w:t>Hentikan adegannya: Tanyakan kepada aktor yang memerankan orang-orang Farisi dan ahli-ahli agama, ”Bagaimana perasaan kalian?” Anda mungkin mendengar hal-hal seperti, "Saya pikir Yesus salah. "Saya tidak perlu bertobat," "Saya merasa geram karena Yesus mengatakan bahwa Yohanes adalah nabi terbesar," "Bagaimana jika saya salah? "Saya tidak percaya pada kata-kata Yohanes." Ulangi adegannya.</w:t>
      </w:r>
    </w:p>
    <w:p>
      <w:pPr/>
      <w:r>
        <w:rPr>
          <w:lang w:val="id_ID" w:bidi="id_ID"/>
        </w:rPr>
      </w:r>
      <w:r>
        <w:rPr>
          <w:lang w:val="id_ID" w:bidi="id_ID"/>
        </w:rPr>
        <w:t>Yesus bertanya bagaimana Dia bisa membandingkan generasi ini. Yesus membandingkan mereka dengan anak-anak yang sedang memainkan satu permainan. Anak-anak mengeluh kepada teman-teman mereka karena mereka tidak menari saat mendengar lagu-lagu yang gembira, dan tidak menangis saat mendengar lagu-lagu pemakaman. Yesus mengatakan bahwa Yohanes tidak makan roti atau minum anggur dan para pemimpin agama mengatakan ia kerasukan setan. Yesus makan dan minum dan para pemimpin agama mengatakan bahwa Yesus adalah seorang pelahap serta seorang pemabuk.</w:t>
      </w:r>
    </w:p>
    <w:p>
      <w:pPr/>
      <w:r>
        <w:rPr>
          <w:lang w:val="id_ID" w:bidi="id_ID"/>
        </w:rPr>
      </w:r>
      <w:r>
        <w:rPr>
          <w:lang w:val="id_ID" w:bidi="id_ID"/>
        </w:rPr>
        <w:t>Hentikan adegannya: Tanyakan kepada aktor yang memerankan Yesus, ”Bagaimana perasaan Anda?” Anda mungkin mendengar hal-hal seperti, "Bagaimana saya dapat membantu mereka memahami apa yang mereka lakukan?" "Saya telah menunjukkan kepada mereka semua tanda yang mereka butuhkan," "Saya sedih karena mereka tidak bisa melihat dengan jelas siapa Yohanes dan siapa saya."</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MENGISI CELAH</w:t>
      </w:r>
    </w:p>
    <w:p>
      <w:pPr/>
      <w:r>
        <w:rPr>
          <w:lang w:val="id_ID" w:bidi="id_ID"/>
        </w:rPr>
      </w:r>
      <w:r>
        <w:rPr>
          <w:lang w:val="id_ID" w:bidi="id_ID"/>
        </w:rPr>
        <w:t>LUKAS 7:18–35</w:t>
      </w:r>
    </w:p>
    <w:p>
      <w:pPr/>
      <w:r>
        <w:rPr>
          <w:lang w:val="id_ID" w:bidi="id_ID"/>
        </w:rPr>
      </w:r>
      <w:r>
        <w:rPr>
          <w:lang w:val="id_ID" w:bidi="id_ID"/>
        </w:rPr>
        <w:t>Dengarkan teks sebanyak satu kali dalam versi yang paling mudah dimengerti.</w:t>
      </w:r>
    </w:p>
    <w:p>
      <w:pPr/>
      <w:r>
        <w:rPr>
          <w:lang w:val="id_ID" w:bidi="id_ID"/>
        </w:rPr>
      </w:r>
      <w:r>
        <w:rPr>
          <w:lang w:val="id_ID" w:bidi="id_ID"/>
        </w:rPr>
        <w:t>Para murid, atau para pengikut Yohanes, mendengar bahwa Yesus telah menghidupkan kembali seseorang. Mereka membawa kabar ini kepada Yohanes di penjara.</w:t>
      </w:r>
    </w:p>
    <w:p>
      <w:pPr/>
      <w:r>
        <w:rPr>
          <w:lang w:val="id_ID" w:bidi="id_ID"/>
        </w:rPr>
      </w:r>
      <w:r>
        <w:rPr>
          <w:lang w:val="id_ID" w:bidi="id_ID"/>
        </w:rPr>
        <w:t xml:space="preserve">Yohanes mengutus dua pengikutnya kepada </w:t>
      </w:r>
      <w:r>
        <w:rPr>
          <w:b/>
          <w:lang w:val="id_ID" w:bidi="id_ID"/>
        </w:rPr>
        <w:t>Tuhan</w:t>
      </w:r>
      <w:r>
        <w:rPr>
          <w:lang w:val="id_ID" w:bidi="id_ID"/>
        </w:rPr>
        <w:t>, atau Yesus. Tuhan berarti tuan atau seseorang yang memiliki otoritas. Lukas menggunakan gelar ini untuk menegaskan bahwa Yesus adalah Allah. Pastikan untuk menerjemahkan Tuhan dengan cara yang sama seperti yang telah Anda lakukan di bagian sebelumnya. Tuhan bisa ditemukan dalam glosarium utama.</w:t>
      </w:r>
    </w:p>
    <w:p>
      <w:pPr/>
      <w:r>
        <w:rPr>
          <w:lang w:val="id_ID" w:bidi="id_ID"/>
        </w:rPr>
      </w:r>
      <w:r>
        <w:rPr>
          <w:lang w:val="id_ID" w:bidi="id_ID"/>
        </w:rPr>
        <w:t xml:space="preserve">Para </w:t>
      </w:r>
      <w:r>
        <w:rPr>
          <w:b/>
          <w:lang w:val="id_ID" w:bidi="id_ID"/>
        </w:rPr>
        <w:t>murid</w:t>
      </w:r>
      <w:r>
        <w:rPr>
          <w:lang w:val="id_ID" w:bidi="id_ID"/>
        </w:rPr>
        <w:t xml:space="preserve"> Yohanes menanyai Yesus apakah Dia adalah </w:t>
      </w:r>
      <w:r>
        <w:rPr>
          <w:b/>
          <w:lang w:val="id_ID" w:bidi="id_ID"/>
        </w:rPr>
        <w:t>orang yang akan datang</w:t>
      </w:r>
      <w:r>
        <w:rPr>
          <w:lang w:val="id_ID" w:bidi="id_ID"/>
        </w:rPr>
        <w:t xml:space="preserve">, atau Juruselamat yang Dijanjikan. Pastikan untuk menerjemahkan para murid dengan cara yang sama seperti yang telah Anda lakukan sebelumnya. Murid berada di glosarium utama. Sebelum menjawab, Yesus menyembuhkan banyak orang dan mengusir </w:t>
      </w:r>
      <w:r>
        <w:rPr>
          <w:b/>
          <w:lang w:val="id_ID" w:bidi="id_ID"/>
        </w:rPr>
        <w:t>roh-roh jahat</w:t>
      </w:r>
      <w:r>
        <w:rPr>
          <w:lang w:val="id_ID" w:bidi="id_ID"/>
        </w:rPr>
        <w:t xml:space="preserve">. Pastikan untuk menerjemahkan roh-roh jahat dengan cara yang sama seperti yang telah Anda lakukan di bagian sebelumnya. Roh jahat bisa ditemukan dalam glosarium utama. Yesus mengatakan mereka harus menceritakan kepada Yohanes apa yang telah mereka lihat dan dengar. Dia kemudian mencantumkan hal-hal yang telah dilakukan dalam pelayanan-Nya. Yesus mengatakan mereka yang mengalami </w:t>
      </w:r>
      <w:r>
        <w:rPr>
          <w:b/>
          <w:lang w:val="id_ID" w:bidi="id_ID"/>
        </w:rPr>
        <w:t>kusta</w:t>
      </w:r>
      <w:r>
        <w:rPr>
          <w:lang w:val="id_ID" w:bidi="id_ID"/>
        </w:rPr>
        <w:t xml:space="preserve">, ditahirkan. Kusta mengacu kepada penyakit kulit. </w:t>
      </w:r>
      <w:r>
        <w:rPr>
          <w:b/>
          <w:lang w:val="id_ID" w:bidi="id_ID"/>
        </w:rPr>
        <w:t>Tahir</w:t>
      </w:r>
      <w:r>
        <w:rPr>
          <w:lang w:val="id_ID" w:bidi="id_ID"/>
        </w:rPr>
        <w:t xml:space="preserve"> berarti mereka dilayakkan untuk melayani Allah. Kusta dan tahir bisa ditemukan dalam glosarium utama. Pastikan untuk menerjemahkan kedua istilah dengan cara yang sama seperti yang telah Anda lakukan sebelumnya.</w:t>
      </w:r>
    </w:p>
    <w:p>
      <w:pPr/>
      <w:r>
        <w:rPr>
          <w:lang w:val="id_ID" w:bidi="id_ID"/>
        </w:rPr>
      </w:r>
      <w:r>
        <w:rPr>
          <w:lang w:val="id_ID" w:bidi="id_ID"/>
        </w:rPr>
        <w:t xml:space="preserve">Yesus juga mengatakan </w:t>
      </w:r>
      <w:r>
        <w:rPr>
          <w:b/>
          <w:lang w:val="id_ID" w:bidi="id_ID"/>
        </w:rPr>
        <w:t>kabar baik</w:t>
      </w:r>
      <w:r>
        <w:rPr>
          <w:lang w:val="id_ID" w:bidi="id_ID"/>
        </w:rPr>
        <w:t xml:space="preserve"> disampaikan kepada orang miskin. Kabar baiknya adalah tentang kerajaan Allah dan hal-hal baik yang akan dilakukan Allah untuk menolong orang miskin. Pastikan untuk menerjemahkan kabar baik dengan cara yang sama seperti yang telah Anda lakukan di bagian sebelumnya.</w:t>
      </w:r>
    </w:p>
    <w:p>
      <w:pPr/>
      <w:r>
        <w:rPr>
          <w:lang w:val="id_ID" w:bidi="id_ID"/>
        </w:rPr>
      </w:r>
      <w:r>
        <w:rPr>
          <w:lang w:val="id_ID" w:bidi="id_ID"/>
        </w:rPr>
        <w:t xml:space="preserve">Yesus mengatakan </w:t>
      </w:r>
      <w:r>
        <w:rPr>
          <w:b/>
          <w:lang w:val="id_ID" w:bidi="id_ID"/>
        </w:rPr>
        <w:t>diberkatilah orang yang tidak jatuh karena Aku</w:t>
      </w:r>
      <w:r>
        <w:rPr>
          <w:lang w:val="id_ID" w:bidi="id_ID"/>
        </w:rPr>
        <w:t>. Diberkati berarti Allah menunjukkan perkenan atau kebaikan-Nya kepada seseorang. Diberkati berada di glosarium utama. Jatuh atau tersandung berarti meragukan maupun tersinggung oleh seseorang. Yesus mengatakan bahwa Allah akan berkenan kepada mereka yang tidak meragukan kalau Dia adalah Juruselamat yang Dijanjikan.</w:t>
      </w:r>
    </w:p>
    <w:p>
      <w:pPr/>
      <w:r>
        <w:rPr>
          <w:lang w:val="id_ID" w:bidi="id_ID"/>
        </w:rPr>
      </w:r>
      <w:r>
        <w:rPr>
          <w:lang w:val="id_ID" w:bidi="id_ID"/>
        </w:rPr>
        <w:t xml:space="preserve">Yesus bertanya kepada kerumunan sebanyak tiga kali mengapa mereka pergi ke </w:t>
      </w:r>
      <w:r>
        <w:rPr>
          <w:b/>
          <w:lang w:val="id_ID" w:bidi="id_ID"/>
        </w:rPr>
        <w:t>padang pasir</w:t>
      </w:r>
      <w:r>
        <w:rPr>
          <w:lang w:val="id_ID" w:bidi="id_ID"/>
        </w:rPr>
        <w:t xml:space="preserve">. Pastikan untuk menerjemahkan padang pasir dengan cara yang sama seperti yang telah Anda lakukan di bagian sebelumnya. Padang pasir bisa ditemukan dalam glosarium utama. Yesus menjawab pertanyaan-Nya dengan mengatakan orang-orang pergi untuk melihat seorang </w:t>
      </w:r>
      <w:r>
        <w:rPr>
          <w:b/>
          <w:lang w:val="id_ID" w:bidi="id_ID"/>
        </w:rPr>
        <w:t>nabi</w:t>
      </w:r>
      <w:r>
        <w:rPr>
          <w:lang w:val="id_ID" w:bidi="id_ID"/>
        </w:rPr>
        <w:t>. Terjemahkan nabi dengan cara yang sama seperti yang telah Anda lakukan sebelumnya. Nabi bisa ditemukan dalam glosarium utama.</w:t>
      </w:r>
    </w:p>
    <w:p>
      <w:pPr/>
      <w:r>
        <w:rPr>
          <w:lang w:val="id_ID" w:bidi="id_ID"/>
        </w:rPr>
      </w:r>
      <w:r>
        <w:rPr>
          <w:lang w:val="id_ID" w:bidi="id_ID"/>
        </w:rPr>
        <w:t>Tunjukkan gambar sebuah padang pasir, jika Anda belum melakukannya.</w:t>
      </w:r>
    </w:p>
    <w:p>
      <w:pPr/>
      <w:r>
        <w:rPr>
          <w:lang w:val="id_ID" w:bidi="id_ID"/>
        </w:rPr>
      </w:r>
      <w:r>
        <w:rPr>
          <w:lang w:val="id_ID" w:bidi="id_ID"/>
        </w:rPr>
        <w:t xml:space="preserve">Yesus mengatakan kitab suci di Maleakhi berbicara tentang Yohanes ketika ayat itu mengatakan "Aku akan mengutus utusan-Ku mendahului engkau." Seorang </w:t>
      </w:r>
      <w:r>
        <w:rPr>
          <w:b/>
          <w:lang w:val="id_ID" w:bidi="id_ID"/>
        </w:rPr>
        <w:t>utusan</w:t>
      </w:r>
      <w:r>
        <w:rPr>
          <w:lang w:val="id_ID" w:bidi="id_ID"/>
        </w:rPr>
        <w:t xml:space="preserve"> menyuruh orang-orang untuk mempersiapkan jalan karena seorang raja datang. Yohanes adalah utusan yang mempersiapkan orang-orang Yahudi untuk kedatangan raja yang sejati - Yesus. Utusan itu mempersiapkan jalan bagi raja. Perbandingan ini berarti jalan-jalan akan dipersiapkan untuk kedatangan raja. Allah mengutus Yohanes untuk mempersiapkan orang-orang bagi Juruselamat yang Dijanjikan, dengan menyuruh mereka berhenti berdosa dan berpaling kepada Allah.</w:t>
      </w:r>
    </w:p>
    <w:p>
      <w:pPr/>
      <w:r>
        <w:rPr>
          <w:lang w:val="id_ID" w:bidi="id_ID"/>
        </w:rPr>
      </w:r>
      <w:r>
        <w:rPr>
          <w:lang w:val="id_ID" w:bidi="id_ID"/>
        </w:rPr>
        <w:t xml:space="preserve">Yesus mengatakan </w:t>
      </w:r>
      <w:r>
        <w:rPr>
          <w:b/>
          <w:lang w:val="id_ID" w:bidi="id_ID"/>
        </w:rPr>
        <w:t>di antara orang-orang yang lahir dari para wanita</w:t>
      </w:r>
      <w:r>
        <w:rPr>
          <w:lang w:val="id_ID" w:bidi="id_ID"/>
        </w:rPr>
        <w:t xml:space="preserve"> bahwa Yohanes adalah yang terbesar. Ini berarti di antara semua orang. </w:t>
      </w:r>
      <w:r>
        <w:rPr>
          <w:b/>
          <w:lang w:val="id_ID" w:bidi="id_ID"/>
        </w:rPr>
        <w:t>Terbesar</w:t>
      </w:r>
      <w:r>
        <w:rPr>
          <w:lang w:val="id_ID" w:bidi="id_ID"/>
        </w:rPr>
        <w:t xml:space="preserve"> berarti dia adalah yang paling penting karena perannya adalah mempersiapkan jalan bagi Juruselamat yang Dijanjikan. Ini tidak berarti bahwa Dia lebih besar daripada Yesus.</w:t>
      </w:r>
    </w:p>
    <w:p>
      <w:pPr/>
      <w:r>
        <w:rPr>
          <w:lang w:val="id_ID" w:bidi="id_ID"/>
        </w:rPr>
      </w:r>
      <w:r>
        <w:rPr>
          <w:lang w:val="id_ID" w:bidi="id_ID"/>
        </w:rPr>
        <w:t xml:space="preserve">Yesus mengatakan orang-orang Farisi dan para ahli dalam pengajaran Musa menolak rencana Allah untuk mereka. </w:t>
      </w:r>
      <w:r>
        <w:rPr>
          <w:b/>
          <w:lang w:val="id_ID" w:bidi="id_ID"/>
        </w:rPr>
        <w:t>Para ahli dalam pengajaran Musa</w:t>
      </w:r>
      <w:r>
        <w:rPr>
          <w:lang w:val="id_ID" w:bidi="id_ID"/>
        </w:rPr>
        <w:t xml:space="preserve"> mengacu kepada para cendekiawan yang belajar, mengajar, dan menafsirkan hukum Allah. Mereka kemungkinan besar adalah orang-orang yang sama yang digambarkan Lukas sebagai guru-guru hukum. Yesus mengatakan bahwa para pemimpin agama menolak melakukan apa yang dikehendaki Allah untuk mereka. Mereka menolak untuk berpaling kepada Allah. Mereka tidak bersiap untuk kedatangan Juruselamat yang Dijanjikan, untuk menjadi bagian dari kerajaan-Nya. Pastikan untuk menerjemahkan </w:t>
      </w:r>
      <w:r>
        <w:rPr>
          <w:b/>
          <w:lang w:val="id_ID" w:bidi="id_ID"/>
        </w:rPr>
        <w:t>orang-orang Farisi</w:t>
      </w:r>
      <w:r>
        <w:rPr>
          <w:lang w:val="id_ID" w:bidi="id_ID"/>
        </w:rPr>
        <w:t xml:space="preserve"> dengan cara yang sama seperti yang telah Anda lakukan di bagian sebelumnya. </w:t>
      </w:r>
      <w:r>
        <w:rPr>
          <w:b/>
          <w:lang w:val="id_ID" w:bidi="id_ID"/>
        </w:rPr>
        <w:t>Farisi</w:t>
      </w:r>
      <w:r>
        <w:rPr>
          <w:lang w:val="id_ID" w:bidi="id_ID"/>
        </w:rPr>
        <w:t xml:space="preserve"> bisa ditemukan dalam glosarium utama.</w:t>
      </w:r>
    </w:p>
    <w:p>
      <w:pPr/>
      <w:r>
        <w:rPr>
          <w:lang w:val="id_ID" w:bidi="id_ID"/>
        </w:rPr>
      </w:r>
      <w:r>
        <w:rPr>
          <w:lang w:val="id_ID" w:bidi="id_ID"/>
        </w:rPr>
        <w:t xml:space="preserve">Yesus menggunakan contoh anak-anak yang bermain di sebuah </w:t>
      </w:r>
      <w:r>
        <w:rPr>
          <w:b/>
          <w:lang w:val="id_ID" w:bidi="id_ID"/>
        </w:rPr>
        <w:t>pasar</w:t>
      </w:r>
      <w:r>
        <w:rPr>
          <w:lang w:val="id_ID" w:bidi="id_ID"/>
        </w:rPr>
        <w:t>. Ini adalah tempat di mana orang-orang membeli dan menjual berbagai barang. Itu adalah daerah yang terbuka lebar tempat anak-anak dapat bermain. Jika ini tidak lazim dalam kebudayaan Anda, Anda bisa menggunakan istilah yang mengacu kepada tempat di mana anak-anak biasanya bermain.</w:t>
      </w:r>
    </w:p>
    <w:p>
      <w:pPr/>
      <w:r>
        <w:rPr>
          <w:lang w:val="id_ID" w:bidi="id_ID"/>
        </w:rPr>
      </w:r>
      <w:r>
        <w:rPr>
          <w:lang w:val="id_ID" w:bidi="id_ID"/>
        </w:rPr>
        <w:t>Tunjukkan gambar sebuah pasar Yahudi, jika Anda belum melakukannya.</w:t>
      </w:r>
    </w:p>
    <w:p>
      <w:pPr/>
      <w:r>
        <w:rPr>
          <w:lang w:val="id_ID" w:bidi="id_ID"/>
        </w:rPr>
      </w:r>
      <w:r>
        <w:rPr>
          <w:lang w:val="id_ID" w:bidi="id_ID"/>
        </w:rPr>
        <w:t xml:space="preserve">Dalam contoh Yesus, anak-anak mengatakan mereka memainkan </w:t>
      </w:r>
      <w:r>
        <w:rPr>
          <w:b/>
          <w:lang w:val="id_ID" w:bidi="id_ID"/>
        </w:rPr>
        <w:t>seruling</w:t>
      </w:r>
      <w:r>
        <w:rPr>
          <w:lang w:val="id_ID" w:bidi="id_ID"/>
        </w:rPr>
        <w:t xml:space="preserve">. Ini adalah alat musik yang terdiri dari satu atau dua pipa. Biasanya terbuat dari kayu, buluh, atau tulang. Dimainkan dengan meniup pipa. Anak-anak juga menyebutkan sebuah </w:t>
      </w:r>
      <w:r>
        <w:rPr>
          <w:b/>
          <w:lang w:val="id_ID" w:bidi="id_ID"/>
        </w:rPr>
        <w:t>nyanyian penguburan</w:t>
      </w:r>
      <w:r>
        <w:rPr>
          <w:lang w:val="id_ID" w:bidi="id_ID"/>
        </w:rPr>
        <w:t>. Ini mengacu kepada sebuah lagu sedih atau berkabung yang terjadi pada sebuah pemakaman.</w:t>
      </w:r>
    </w:p>
    <w:p>
      <w:pPr/>
      <w:r>
        <w:rPr>
          <w:lang w:val="id_ID" w:bidi="id_ID"/>
        </w:rPr>
      </w:r>
      <w:r>
        <w:rPr>
          <w:lang w:val="id_ID" w:bidi="id_ID"/>
        </w:rPr>
        <w:t>Tunjukkan sebuah gambar seruling.</w:t>
      </w:r>
    </w:p>
    <w:p>
      <w:pPr/>
      <w:r>
        <w:rPr>
          <w:lang w:val="id_ID" w:bidi="id_ID"/>
        </w:rPr>
      </w:r>
      <w:r>
        <w:rPr>
          <w:lang w:val="id_ID" w:bidi="id_ID"/>
        </w:rPr>
        <w:t xml:space="preserve">Yesus mengatakan Yohanes </w:t>
      </w:r>
      <w:r>
        <w:rPr>
          <w:b/>
          <w:lang w:val="id_ID" w:bidi="id_ID"/>
        </w:rPr>
        <w:t>tidak makan roti atau minum anggur</w:t>
      </w:r>
      <w:r>
        <w:rPr>
          <w:lang w:val="id_ID" w:bidi="id_ID"/>
        </w:rPr>
        <w:t xml:space="preserve">. </w:t>
      </w:r>
      <w:r>
        <w:rPr>
          <w:b/>
          <w:lang w:val="id_ID" w:bidi="id_ID"/>
        </w:rPr>
        <w:t>Roti</w:t>
      </w:r>
      <w:r>
        <w:rPr>
          <w:lang w:val="id_ID" w:bidi="id_ID"/>
        </w:rPr>
        <w:t xml:space="preserve"> berarti makanan secara umum dan </w:t>
      </w:r>
      <w:r>
        <w:rPr>
          <w:b/>
          <w:lang w:val="id_ID" w:bidi="id_ID"/>
        </w:rPr>
        <w:t>anggur</w:t>
      </w:r>
      <w:r>
        <w:rPr>
          <w:lang w:val="id_ID" w:bidi="id_ID"/>
        </w:rPr>
        <w:t xml:space="preserve"> mengacu kepada sebuah minuman yang difermentasi. Ini bukan berarti bahwa Yohanes tidak makan makanan apa pun, melainkan karena ia tidak makan makanan biasa. Injil Markus mengatakan bahwa ia makan belalang dan madu liar. Pastikan untuk menerjemahkan roti dan anggur dengan cara yang sama seperti yang telah Anda lakukan di bagian sebelumnya.</w:t>
      </w:r>
    </w:p>
    <w:p>
      <w:pPr/>
      <w:r>
        <w:rPr>
          <w:lang w:val="id_ID" w:bidi="id_ID"/>
        </w:rPr>
      </w:r>
      <w:r>
        <w:rPr>
          <w:lang w:val="id_ID" w:bidi="id_ID"/>
        </w:rPr>
        <w:t xml:space="preserve">Yesus menyebut diri-Nya </w:t>
      </w:r>
      <w:r>
        <w:rPr>
          <w:b/>
          <w:lang w:val="id_ID" w:bidi="id_ID"/>
        </w:rPr>
        <w:t>Putra Manusia</w:t>
      </w:r>
      <w:r>
        <w:rPr>
          <w:lang w:val="id_ID" w:bidi="id_ID"/>
        </w:rPr>
        <w:t>. Gelar ini berarti bahwa Dia adalah manusia dan orang yang diberikan Allah semua kekuasaan serta otoritas. Pastikan untuk menerjemahkan Putra Manusia dengan cara yang sama seperti yang telah Anda lakukan di bagian sebelumnya. Putra Manusia bisa ditemukan dalam glosarium utama.</w:t>
      </w:r>
    </w:p>
    <w:p>
      <w:pPr/>
      <w:r>
        <w:rPr>
          <w:lang w:val="id_ID" w:bidi="id_ID"/>
        </w:rPr>
      </w:r>
      <w:r>
        <w:rPr>
          <w:lang w:val="id_ID" w:bidi="id_ID"/>
        </w:rPr>
        <w:t xml:space="preserve">Yesus mengatakan orang-orang menyebut-Nya seorang </w:t>
      </w:r>
      <w:r>
        <w:rPr>
          <w:b/>
          <w:lang w:val="id_ID" w:bidi="id_ID"/>
        </w:rPr>
        <w:t>pelahap</w:t>
      </w:r>
      <w:r>
        <w:rPr>
          <w:lang w:val="id_ID" w:bidi="id_ID"/>
        </w:rPr>
        <w:t xml:space="preserve">, atau seseorang yang makan terlalu banyak, dan seorang </w:t>
      </w:r>
      <w:r>
        <w:rPr>
          <w:b/>
          <w:lang w:val="id_ID" w:bidi="id_ID"/>
        </w:rPr>
        <w:t>pemabuk</w:t>
      </w:r>
      <w:r>
        <w:rPr>
          <w:lang w:val="id_ID" w:bidi="id_ID"/>
        </w:rPr>
        <w:t xml:space="preserve">, atau orang yang minum anggur terlalu banyak. Ungkapan itu bukanlah pujian, melainkan kritik terhadap Yesus. Yesus mengatakan </w:t>
      </w:r>
      <w:r>
        <w:rPr>
          <w:b/>
          <w:lang w:val="id_ID" w:bidi="id_ID"/>
        </w:rPr>
        <w:t>bahwa hikmat dibuktikan benar oleh anak-anaknya</w:t>
      </w:r>
      <w:r>
        <w:rPr>
          <w:lang w:val="id_ID" w:bidi="id_ID"/>
        </w:rPr>
        <w:t>. Ini berarti hikmat, atau pengertian sejati, ditunjukkan oleh karakter yang baik dan hasil yang baik dalam kehidupan seseorang.</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 xml:space="preserve">Dengarkan versi audio dari perikop ini dalam bentuk terjemahan yang paling mudah dimengerti. </w:t>
      </w:r>
    </w:p>
    <w:p>
      <w:pPr/>
      <w:r>
        <w:rPr>
          <w:lang w:val="id_ID" w:bidi="id_ID"/>
        </w:rPr>
      </w:r>
      <w:r>
        <w:rPr>
          <w:lang w:val="id_ID" w:bidi="id_ID"/>
        </w:rPr>
        <w:t xml:space="preserve">Dalam sesi ini, ceritakan kembali nats ini, secara berkelompok, dalam bahasa Anda sendiri. </w:t>
      </w:r>
    </w:p>
    <w:p>
      <w:pPr/>
      <w:r>
        <w:rPr>
          <w:lang w:val="id_ID" w:bidi="id_ID"/>
        </w:rPr>
      </w:r>
      <w:r>
        <w:rPr>
          <w:lang w:val="id_ID" w:bidi="id_ID"/>
        </w:rPr>
        <w:t xml:space="preserve">Pertama, seluruh kelompok harus berlatih menceritakan bagian itu dalam bahasa Anda sendiri. Ingatlah untuk memasukkan hal-hal yang Anda putuskan dalam langkah sebelumnya, seperti kronologi, kata, frasa, emosi, atau apa pun yang Anda diskusikan. </w:t>
      </w:r>
    </w:p>
    <w:p>
      <w:pPr/>
      <w:r>
        <w:rPr>
          <w:lang w:val="id_ID" w:bidi="id_ID"/>
        </w:rPr>
      </w:r>
      <w:r>
        <w:rPr>
          <w:lang w:val="id_ID" w:bidi="id_ID"/>
        </w:rPr>
        <w:t xml:space="preserve">Seorang anggota kelompok harus menyampaikan beberapa kalimat dari nats itu dan berhenti sejenak. Seorang anggota lain harus menceritakan bagian selanjutnya dari nats itu dan berhenti sejenak. Lakukan ini sampai kelompok itu telah menceritakan kembali semua nats tersebut. Anggota-anggota kelompok dapat saling memperbaiki dalam tahap ini. </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setiap anggota kelompok harus menceritakan seluruh nats tersebut tanpa gangguan setidaknya satu kali. Seorang anggota kelompok dapat menggunakan benda apa saja, gerakan, atau papan cerita untuk membantu mereka mengingat bagian nats ayat-ayat Alkitab tersebut. </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mana dari nats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 xml:space="preserve">Akhirnya, kelompok dapat menyusun versi akhir dari nats itu yang disetujui oleh semua anggota kelompok. Setiap anggota kelompok harus berlatih menceritakan versi akhir dari nats tersebut. </w:t>
      </w:r>
      <w:r>
        <w:rPr>
          <w:lang w:val="id_ID" w:bidi="id_ID"/>
        </w:rPr>
      </w:r>
      <w:r>
        <w:rPr>
          <w:lang w:val="id_ID" w:bidi="id_ID"/>
        </w:rPr>
      </w:r>
    </w:p>
    <w:p>
      <w:pPr/>
      <w:r>
        <w:rPr>
          <w:lang w:val="id_ID" w:bidi="id_ID"/>
        </w:rPr>
      </w:r>
    </w:p>
    <w:p>
      <w:pPr>
        <w:pStyle w:val="Heading2"/>
      </w:pPr>
      <w:r>
        <w:rPr>
          <w:lang w:val="id_ID" w:bidi="id_ID"/>
        </w:rPr>
        <w:t>Lukas 7:18–35</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245">
        <w:r>
          <w:rPr>
            <w:lang w:val="id_ID" w:bidi="id_ID"/>
          </w:rPr>
          <w:rPr>
            <w:color w:val="0000EE"/>
            <w:u w:val="single"/>
          </w:rPr>
          <w:t>Dengar dan Renungkan</w:t>
        </w:r>
      </w:hyperlink>
      <w:r>
        <w:rPr>
          <w:lang w:val="id_ID" w:bidi="id_ID"/>
        </w:rPr>
        <w:t xml:space="preserve"> (567 KB)</w:t>
      </w:r>
      <w:r>
        <w:rPr>
          <w:lang w:val="id_ID" w:bidi="id_ID"/>
        </w:rPr>
      </w:r>
    </w:p>
    <w:p>
      <w:pPr>
        <w:pStyle w:val="ListBullet"/>
        <w:spacing w:line="240" w:lineRule="auto"/>
        <w:ind w:left="720"/>
      </w:pPr>
      <w:r>
        <w:rPr>
          <w:lang w:val="id_ID" w:bidi="id_ID"/>
        </w:rPr>
      </w:r>
      <w:hyperlink r:id="rId246">
        <w:r>
          <w:rPr>
            <w:lang w:val="id_ID" w:bidi="id_ID"/>
          </w:rPr>
          <w:rPr>
            <w:color w:val="0000EE"/>
            <w:u w:val="single"/>
          </w:rPr>
          <w:t>Menyiapkan Panggung</w:t>
        </w:r>
      </w:hyperlink>
      <w:r>
        <w:rPr>
          <w:lang w:val="id_ID" w:bidi="id_ID"/>
        </w:rPr>
        <w:t xml:space="preserve"> (8.1 MB)</w:t>
      </w:r>
      <w:r>
        <w:rPr>
          <w:lang w:val="id_ID" w:bidi="id_ID"/>
        </w:rPr>
      </w:r>
    </w:p>
    <w:p>
      <w:pPr>
        <w:pStyle w:val="ListBullet"/>
        <w:spacing w:line="240" w:lineRule="auto"/>
        <w:ind w:left="720"/>
      </w:pPr>
      <w:r>
        <w:rPr>
          <w:lang w:val="id_ID" w:bidi="id_ID"/>
        </w:rPr>
      </w:r>
      <w:hyperlink r:id="rId247">
        <w:r>
          <w:rPr>
            <w:lang w:val="id_ID" w:bidi="id_ID"/>
          </w:rPr>
          <w:rPr>
            <w:color w:val="0000EE"/>
            <w:u w:val="single"/>
          </w:rPr>
          <w:t>Menjelaskan Adegan</w:t>
        </w:r>
      </w:hyperlink>
      <w:r>
        <w:rPr>
          <w:lang w:val="id_ID" w:bidi="id_ID"/>
        </w:rPr>
        <w:t xml:space="preserve"> (3.4 MB)</w:t>
      </w:r>
      <w:r>
        <w:rPr>
          <w:lang w:val="id_ID" w:bidi="id_ID"/>
        </w:rPr>
      </w:r>
    </w:p>
    <w:p>
      <w:pPr>
        <w:pStyle w:val="ListBullet"/>
        <w:spacing w:line="240" w:lineRule="auto"/>
        <w:ind w:left="720"/>
      </w:pPr>
      <w:r>
        <w:rPr>
          <w:lang w:val="id_ID" w:bidi="id_ID"/>
        </w:rPr>
      </w:r>
      <w:hyperlink r:id="rId248">
        <w:r>
          <w:rPr>
            <w:lang w:val="id_ID" w:bidi="id_ID"/>
          </w:rPr>
          <w:rPr>
            <w:color w:val="0000EE"/>
            <w:u w:val="single"/>
          </w:rPr>
          <w:t>Memperagakan Bacaan</w:t>
        </w:r>
      </w:hyperlink>
      <w:r>
        <w:rPr>
          <w:lang w:val="id_ID" w:bidi="id_ID"/>
        </w:rPr>
        <w:t xml:space="preserve"> (3.6 MB)</w:t>
      </w:r>
      <w:r>
        <w:rPr>
          <w:lang w:val="id_ID" w:bidi="id_ID"/>
        </w:rPr>
      </w:r>
    </w:p>
    <w:p>
      <w:pPr>
        <w:pStyle w:val="ListBullet"/>
        <w:spacing w:line="240" w:lineRule="auto"/>
        <w:ind w:left="720"/>
      </w:pPr>
      <w:r>
        <w:rPr>
          <w:lang w:val="id_ID" w:bidi="id_ID"/>
        </w:rPr>
      </w:r>
      <w:hyperlink r:id="rId249">
        <w:r>
          <w:rPr>
            <w:lang w:val="id_ID" w:bidi="id_ID"/>
          </w:rPr>
          <w:rPr>
            <w:color w:val="0000EE"/>
            <w:u w:val="single"/>
          </w:rPr>
          <w:t>Menyampaikan Firman Tuhan</w:t>
        </w:r>
      </w:hyperlink>
      <w:r>
        <w:rPr>
          <w:lang w:val="id_ID" w:bidi="id_ID"/>
        </w:rPr>
        <w:t xml:space="preserve"> (1.3 MB)</w:t>
      </w:r>
      <w:r>
        <w:rPr>
          <w:lang w:val="id_ID" w:bidi="id_ID"/>
        </w:rPr>
      </w:r>
      <w:r>
        <w:rPr>
          <w:lang w:val="id_ID" w:bidi="id_ID"/>
        </w:rPr>
      </w:r>
      <w:r>
        <w:rPr>
          <w:lang w:val="id_ID" w:bidi="id_ID"/>
        </w:rPr>
      </w:r>
    </w:p>
    <w:p>
      <w:pPr/>
      <w:r>
        <w:rPr>
          <w:lang w:val="id_ID" w:bidi="id_ID"/>
        </w:rPr>
      </w:r>
    </w:p>
    <w:p>
      <w:pPr>
        <w:pStyle w:val="Heading2"/>
      </w:pPr>
      <w:r>
        <w:rPr>
          <w:lang w:val="id_ID" w:bidi="id_ID"/>
        </w:rPr>
        <w:t>Lukas 7:36–8:3</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 xml:space="preserve">Dengarkan Lukas 7:36–8:3 dan simpan di dalam hati Anda. Dengarkan teks ini tiga kali (dalam tiga terjemahan yang berbeda, jika memungkinkan). Kemudian sebagai satu tim diskusikan pertanyaan-pertanyaan berikut: </w:t>
      </w:r>
    </w:p>
    <w:p>
      <w:pPr>
        <w:pStyle w:val="ListBullet"/>
        <w:spacing w:line="240" w:lineRule="auto"/>
        <w:ind w:left="720"/>
      </w:pPr>
      <w:r>
        <w:rPr>
          <w:lang w:val="id_ID" w:bidi="id_ID"/>
        </w:rPr>
      </w:r>
      <w:r>
        <w:rPr>
          <w:lang w:val="id_ID" w:bidi="id_ID"/>
        </w:rPr>
        <w:t xml:space="preserve">Apa yang Anda sukai dalam kisah ini? </w:t>
      </w:r>
    </w:p>
    <w:p>
      <w:pPr>
        <w:pStyle w:val="ListBullet"/>
        <w:spacing w:line="240" w:lineRule="auto"/>
        <w:ind w:left="720"/>
      </w:pPr>
      <w:r>
        <w:rPr>
          <w:lang w:val="id_ID" w:bidi="id_ID"/>
        </w:rPr>
      </w:r>
      <w:r>
        <w:rPr>
          <w:lang w:val="id_ID" w:bidi="id_ID"/>
        </w:rPr>
        <w:t xml:space="preserve">Apa yang Anda tidak sukai atau tidak pahami? </w:t>
      </w:r>
    </w:p>
    <w:p>
      <w:pPr>
        <w:pStyle w:val="ListBullet"/>
        <w:spacing w:line="240" w:lineRule="auto"/>
        <w:ind w:left="720"/>
      </w:pPr>
      <w:r>
        <w:rPr>
          <w:lang w:val="id_ID" w:bidi="id_ID"/>
        </w:rPr>
      </w:r>
      <w:r>
        <w:rPr>
          <w:lang w:val="id_ID" w:bidi="id_ID"/>
        </w:rPr>
        <w:t xml:space="preserve">Apa yang kisah ini ketakan kepada kita tentang Yesus? </w:t>
      </w:r>
    </w:p>
    <w:p>
      <w:pPr>
        <w:pStyle w:val="ListBullet"/>
        <w:spacing w:line="240" w:lineRule="auto"/>
        <w:ind w:left="720"/>
      </w:pPr>
      <w:r>
        <w:rPr>
          <w:lang w:val="id_ID" w:bidi="id_ID"/>
        </w:rPr>
      </w:r>
      <w:r>
        <w:rPr>
          <w:lang w:val="id_ID" w:bidi="id_ID"/>
        </w:rPr>
        <w:t xml:space="preserve">Apa yang kisah ini katakan kepada kita tentang manusia? </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 xml:space="preserve">Siapa yang Anda kenal yang perlu mendengar kisah ini? </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Beberapa waktu setelah Yesus menjawab pertanyaan-pertanyaan Yohanes Pembaptis, seorang Farisi yang bernama Simon mengundang Yesus ke rumahnya. Kota terakhir yang disebutkan Lukas adalah Nain. Kita tidak tahu apakah Yesus masih berada di kota ini atau apakah Dia sudah melanjutkan perjalanan ke tempat lain. Lukas tidak memberi tahu kita di mana peristiwa berikutnya terjadi. Ketika makan bersama Simon, seorang perempuan yang dikenal sebagai seorang berdosa datang dan membasuh kaki Yesus. Lukas menggunakan satu kisah untuk menunjukkan iman perempuan itu dan otoritas Yesus untuk mengampuni dosa.</w:t>
      </w:r>
    </w:p>
    <w:p>
      <w:pPr/>
      <w:r>
        <w:rPr>
          <w:lang w:val="id_ID" w:bidi="id_ID"/>
        </w:rPr>
      </w:r>
      <w:r>
        <w:rPr>
          <w:lang w:val="id_ID" w:bidi="id_ID"/>
        </w:rPr>
        <w:t>Setelah Yesus mengatakan kepada pengikut-pengikut Yohanes bahwa Dia adalah Juruselamat yang Dijanjikan, seorang Farisi, atau pemimpin agama, mengundang Yesus untuk makan di rumahnya. Nama orang Farisi itu Simon. Menurut kebiasaan Yahudi, Yesus berbaring miring di satu bantalan di sebelah meja rendah. Kaki-Nya direntangkan jauh dari meja karena kaki dianggap kotor.</w:t>
      </w:r>
    </w:p>
    <w:p>
      <w:pPr/>
      <w:r>
        <w:rPr>
          <w:lang w:val="id_ID" w:bidi="id_ID"/>
        </w:rPr>
      </w:r>
      <w:r>
        <w:rPr>
          <w:lang w:val="id_ID" w:bidi="id_ID"/>
        </w:rPr>
        <w:t>Berhenti dan tunjukkan kepada tim Anda satu gambar pengaturan tempat makan Yahudi, termasuk meja rendah serta bantalan tempat orang berbaring.</w:t>
      </w:r>
    </w:p>
    <w:p>
      <w:pPr/>
      <w:r>
        <w:rPr>
          <w:lang w:val="id_ID" w:bidi="id_ID"/>
        </w:rPr>
      </w:r>
      <w:r>
        <w:rPr>
          <w:lang w:val="id_ID" w:bidi="id_ID"/>
        </w:rPr>
        <w:t>Sebagai seorang guru agama, Yesus sedang makan bersama tuan rumah, Simon, dan para tamu undangan lainnya. Dalam budaya Yahudi, orang-orang yang tidak diundang bisa datang diam-diam untuk mendengarkan apa yang guru katakan. Mereka tidak seharusnya bergabung dengan para tamu undangan itu. Biasanya perempuan tidak hadir dalam lingkungan jenis ini.</w:t>
      </w:r>
    </w:p>
    <w:p>
      <w:pPr/>
      <w:r>
        <w:rPr>
          <w:lang w:val="id_ID" w:bidi="id_ID"/>
        </w:rPr>
      </w:r>
      <w:r>
        <w:rPr>
          <w:lang w:val="id_ID" w:bidi="id_ID"/>
        </w:rPr>
        <w:t>Berhenti dan diskusikan kebiasaan mengundang banyak orang ke satu rumah dalam budaya Anda. Apakah yang wajib mereka lakukan atau bawa? Begitu mereka berada di rumah, kebebasan apakah yang mereka miliki di dalam rumah?</w:t>
      </w:r>
    </w:p>
    <w:p>
      <w:pPr/>
      <w:r>
        <w:rPr>
          <w:lang w:val="id_ID" w:bidi="id_ID"/>
        </w:rPr>
      </w:r>
      <w:r>
        <w:rPr>
          <w:lang w:val="id_ID" w:bidi="id_ID"/>
        </w:rPr>
        <w:t xml:space="preserve">Sementara mereka makan, seorang perempuan memasuki rumah. Ia telah mendengar bahwa Yesus berada di rumah Simon. Perempuan ini memiliki reputasi buruk di kota dan dipandang sebagai seorang pendosa. Ia mungkin sekali adalah seorang pelacur. Orang-orang Farisi melihat wanita ini sebagai najis, atau tidak layak untuk melayani Allah. Kita tidak tahu siapa perempuan itu, tetapi jelas Yesus mengenal perempuan itu dari pertemuan sebelumnya. Perempuan itu membawa parfum, atau minyak wangi, dalam satu buli-buli pualam yang mahal. Buli-buli memiliki leher yang panjang dan disegel sehingga parfum tidak dapat bocor. Lehernya harus dipecahkan untuk menuangkan parfum. Pualam adalah batu putih dan kuning yang indah, yang berasal dari Mesir. Harga buli-buli jenis ini setara dengan upah 300 hari. </w:t>
      </w:r>
    </w:p>
    <w:p>
      <w:pPr/>
      <w:r>
        <w:rPr>
          <w:lang w:val="id_ID" w:bidi="id_ID"/>
        </w:rPr>
      </w:r>
      <w:r>
        <w:rPr>
          <w:lang w:val="id_ID" w:bidi="id_ID"/>
        </w:rPr>
        <w:t>Berhenti dan tunjukkan kepada tim Anda satu gambar buli-buli pualam untuk parfum. Diskusikan dengan tim Anda: Mengapa perempuan-perempuan dikucilkan dalam budaya Anda? Bagaimana mereka diperlakukan di depan umum? Adakah sesuatu yang bisa dilakukan seorang perempuan dalam budaya Anda agar tidak dikucilkan lagi?</w:t>
      </w:r>
    </w:p>
    <w:p>
      <w:pPr/>
      <w:r>
        <w:rPr>
          <w:lang w:val="id_ID" w:bidi="id_ID"/>
        </w:rPr>
      </w:r>
      <w:r>
        <w:rPr>
          <w:lang w:val="id_ID" w:bidi="id_ID"/>
        </w:rPr>
        <w:t>Perempuan itu berdiri di kaki Yesus sambil menangis. Ia bersyukur karena Yesus telah mengampuni dosa-dosanya, atau ketidakpatuhan terhadap Allah, sebelumnya. Ia berlutut di kaki Yesus dan air matanya mulai membasahi kaki-Nya. Ia menggunakan rambutnya sebagai handuk dan mengusap air matanya. Dalam budaya Yahudi, seorang perempuan yang membiarkan rambutnya tergerai di depan umum dianggap memalukan. Perempuan itu mulai mencium, atau menyentuhkan bibirnya ke kaki Yesus untuk menunjukkan kerendahan hati dan penghormatan yang mendalam. Ia juga menunjukkan rasa syukurnya.</w:t>
      </w:r>
    </w:p>
    <w:p>
      <w:pPr/>
      <w:r>
        <w:rPr>
          <w:lang w:val="id_ID" w:bidi="id_ID"/>
        </w:rPr>
      </w:r>
      <w:r>
        <w:rPr>
          <w:lang w:val="id_ID" w:bidi="id_ID"/>
        </w:rPr>
        <w:t>Perempuan itu "mengurapi" Yesus dengan menuangkan parfumnya ke kaki-Nya dan mulai mengusapkan minyak itu. Dalam konteks ini, mengurapi tidak menyiratkan satu tindakan religius, tetapi digunakan untuk menunjukkan bahwa perempuan itu menghormati Yesus. Biasanya, pengurapan dengan minyak dilakukan dengan menuangkannya ke atas kepala. Perempuan itu mungkin bermaksud menuangkannya ke atas kepala Yesus. Namun ia sangat dikuasai oleh emosi sehingga akhirnya ia menuangkannya ke kaki-Nya. Dengan membasuh kaki Yesus, mencium kaki-Nya, dan menuangkan minyak ke kaki-Nya, perempuan itu menunjukkan rasa hormat dan kasih kepada Yesus.</w:t>
      </w:r>
    </w:p>
    <w:p>
      <w:pPr/>
      <w:r>
        <w:rPr>
          <w:lang w:val="id_ID" w:bidi="id_ID"/>
        </w:rPr>
      </w:r>
      <w:r>
        <w:rPr>
          <w:lang w:val="id_ID" w:bidi="id_ID"/>
        </w:rPr>
        <w:t>Berhenti dan diskusikan dengan tim Anda: Bagaimana seseorang menunjukkan rasa syukur atau hormat kepada orang lain dalam budaya Anda? Dalam budaya Anda, bagaimana anggapan tentang seorang perempuan jika ia menunjukkan rasa syukur atau rasa hormat kepada seorang laki-laki di depan umum?</w:t>
      </w:r>
    </w:p>
    <w:p>
      <w:pPr/>
      <w:r>
        <w:rPr>
          <w:lang w:val="id_ID" w:bidi="id_ID"/>
        </w:rPr>
      </w:r>
      <w:r>
        <w:rPr>
          <w:lang w:val="id_ID" w:bidi="id_ID"/>
        </w:rPr>
        <w:t>Simon melihat Yesus membiarkan perempuan itu membersihkan kaki-Nya. Simon menganggap bahwa Yesus sesungguhnya bukanlah seorang nabi, atau utusan dari Allah. Simon menganggapnya demikian karena seorang nabi akan mengetahui bahwa perempuan itu berdosa. Seorang nabi juga akan mengetahui bahwa perempuan yang menyentuhnya akan membuatnya najis. Simon tidak menganggap bahwa Yesus bertindak seperti seseorang yang diutus Allah.</w:t>
      </w:r>
    </w:p>
    <w:p>
      <w:pPr/>
      <w:r>
        <w:rPr>
          <w:lang w:val="id_ID" w:bidi="id_ID"/>
        </w:rPr>
      </w:r>
      <w:r>
        <w:rPr>
          <w:lang w:val="id_ID" w:bidi="id_ID"/>
        </w:rPr>
        <w:t>Tetapi Yesus tahu pikiran Simon. Yesus merespons pikiran Simon dengan menceritakan kepadanya satu perumpamaan atau satu kisah khusus untuk menjelaskan hal-hal yang lebih mendalam tentang Allah. Yesus menceritakan satu kisah tentang dua orang. Ada seorang pemberi pinjaman, atau seorang yang pekerjaannya adalah meminjamkan uang. Seorang pemberi pinjaman memberikan uang kepada seseorang dengan berharap untuk menerima lebih banyak uang daripada yang dia berikan. Pemberi pinjaman ini meminjamkan uang kepada dua orang. Satu orang berutang 500 dinar, atau koin perak. Orang yang lainnya berutang 50 dinar. Ketika mereka tidak dapat membayar, orang yang meminjamkan uang itu membatalkan utang, atau uang yang harus dibayar, dari kedua orang itu. Ini berarti ia dengan murah hati mengampuni mereka berdua.</w:t>
      </w:r>
    </w:p>
    <w:p>
      <w:pPr/>
      <w:r>
        <w:rPr>
          <w:lang w:val="id_ID" w:bidi="id_ID"/>
        </w:rPr>
      </w:r>
      <w:r>
        <w:rPr>
          <w:lang w:val="id_ID" w:bidi="id_ID"/>
        </w:rPr>
        <w:t>Berhenti dan diskusikan dengan tim Anda: Ekspektasi apa saja bagi orang-orang yang meminjam uang dalam budaya Anda? Apa konsekuensinya jika seseorang tidak membayar kembali apa yang telah mereka pinjam?</w:t>
      </w:r>
    </w:p>
    <w:p>
      <w:pPr/>
      <w:r>
        <w:rPr>
          <w:lang w:val="id_ID" w:bidi="id_ID"/>
        </w:rPr>
      </w:r>
      <w:r>
        <w:rPr>
          <w:lang w:val="id_ID" w:bidi="id_ID"/>
        </w:rPr>
        <w:t>Yesus menanyai Simon orang yang manakah yang lebih mengasihi pemberi pinjaman. Simon menjawab bahwa orang yang berutang lebih banyak uanglah yang lebih mengasihi. Yesus mengatakan kepadanya bahwa ia benar. Orang yang memiliki utang yang lebih besar yang diampuni memiliki pengabdian dan kasih sayang yang lebih besar kepada pemberi pinjaman. Yesus membandingkan diri-Nya dengan pemberi pinjaman dan dosa dengan utang. Perempuan itu sangat mengasihi Yesus karena Dia telah mengampuni dosanya yang banyak. Simon hanya sedikit mengasihi Yesus karena pikirnya ia tidak memerlukan banyak pengampunan dari Yesus.</w:t>
      </w:r>
    </w:p>
    <w:p>
      <w:pPr/>
      <w:r>
        <w:rPr>
          <w:lang w:val="id_ID" w:bidi="id_ID"/>
        </w:rPr>
      </w:r>
      <w:r>
        <w:rPr>
          <w:lang w:val="id_ID" w:bidi="id_ID"/>
        </w:rPr>
        <w:t>Yesus kemudian berpaling kepada perempuan itu dan terus berbicara kepada Simon. Yesus membandingkan perempuan itu dengan Simon. Yesus mengatakan Simon tidak memberinya air untuk membasuh kaki-Nya. Dalam budaya Yahudi, sudah umum untuk memberikan semangkuk air kepada para tamu untuk membersihkan kaki mereka dari debu. Di rumah orang-orang kaya, tuan rumah menyuruh para pelayan membasuh kaki para tamu mereka sebagai satu cara untuk menghormati mereka. Mereka kemudian mengeringkannya dengan sebuah handuk. Tetapi Simon tidak memberikan air kepada Yesus untuk membasuh kaki-Nya atau menyediakan seorang hamba untuk membasuh kaki Yesus. Sebaliknya, perempuan itu membasuh kaki Yesus dengan air matanya dan mengeringkannya dengan rambutnya.</w:t>
      </w:r>
    </w:p>
    <w:p>
      <w:pPr/>
      <w:r>
        <w:rPr>
          <w:lang w:val="id_ID" w:bidi="id_ID"/>
        </w:rPr>
      </w:r>
      <w:r>
        <w:rPr>
          <w:lang w:val="id_ID" w:bidi="id_ID"/>
        </w:rPr>
        <w:t>Yesus mengatakan Simon tidak menyambut-Nya dengan satu ciuman. Dalam budaya Yahudi, merupakan kebiasaan bagi laki-laki untuk saling menyapa dengan satu ciuman di pipi atau tangan. Sebaliknya, perempuan itu mencium kaki Yesus. Ini menunjukkan rasa hormat dan kerendahan hati yang lebih besar daripada satu ciuman di pipi. Yesus mengatakan bahwa perempuan itu tidak berhenti mencium kaki-Nya sejak ia memasuki rumah. Frasa ini tidak berarti bahwa perempuan itu mencium kaki Yesus sejak ia tiba. Perempuan itu berhenti mengeringkannya dan mengurapinya dengan minyak. Yesus mengatakan ini untuk menekankan tindakan perempuan itu dibandingkan dengan tindakan Simon.</w:t>
      </w:r>
    </w:p>
    <w:p>
      <w:pPr/>
      <w:r>
        <w:rPr>
          <w:lang w:val="id_ID" w:bidi="id_ID"/>
        </w:rPr>
      </w:r>
      <w:r>
        <w:rPr>
          <w:lang w:val="id_ID" w:bidi="id_ID"/>
        </w:rPr>
        <w:t>Yesus mengatakan Simon tidak mengurapi-Nya dengan menuangkan minyak ke atas kepala-Nya. Ini adalah kebiasaan Yahudi yang digunakan untuk menghormati seorang tamu. Sebaliknya, perempuan itu menuangkan minyak ke kaki Yesus. Minyak yang ia gunakan jauh lebih mahal daripada minyak yang digunakan untuk dituangkan ke atas kepala seseorang. Yesus mengatakan bahwa perempuan itu sangat mengasihi-Nya karena Dia telah mengampuni dosanya yang banyak. Rasa syukur dan kasihnya kepada Yesus membuktikan bahwa Yesus telah mengampuni dosa-dosanya. Yesus menyiratkan bahwa Simon sedikit mengasihi-Nya karena ia berpikir dia telah melakukan sedikit dosa dan tidak membutuhkan banyak pengampunan. Yesus mengulangi bahwa dosa-dosa perempuan itu diampuni. Dia meyakinkan perempuan itu bahwa dosa-dosanya tetap diampuni dan menyatakan kepada para tamu lainnya bahwa ia diampuni.</w:t>
      </w:r>
    </w:p>
    <w:p>
      <w:pPr/>
      <w:r>
        <w:rPr>
          <w:lang w:val="id_ID" w:bidi="id_ID"/>
        </w:rPr>
      </w:r>
      <w:r>
        <w:rPr>
          <w:lang w:val="id_ID" w:bidi="id_ID"/>
        </w:rPr>
        <w:t>Orang-orang di meja itu terkejut dan tidak setuju dengan perkataan Yesus bahwa Dia memiliki kuasa untuk mengampuni dosa. Mereka percaya bahwa Allah saja yang memiliki kuasa untuk mengampuni dosa. Yesus mengatakan kepada perempuan itu bahwa imannya telah menyelamatkannya. Iman berarti percaya kepada Allah. Yesus mengatakan bahwa karena iman perempuan itu, Allah telah menyelamatkannya dari kehidupan yang berdosa dan tidak akan menghukum dia karena dosa-dosanya. Yesus mengatakan kepada perempuan itu untuk pergi dengan damai, atau dengan berkat Allah. Perempuan itu sekarang dapat menikmati satu relasi dengan Allah karena ia tidak lagi najis secara ritual.</w:t>
      </w:r>
    </w:p>
    <w:p>
      <w:pPr/>
      <w:r>
        <w:rPr>
          <w:lang w:val="id_ID" w:bidi="id_ID"/>
        </w:rPr>
      </w:r>
      <w:r>
        <w:rPr>
          <w:lang w:val="id_ID" w:bidi="id_ID"/>
        </w:rPr>
        <w:t>Setelah ini, Yesus melakukan perjalanan ke kota-kota yang lain di wilayah itu bersama ke-12 rasul, atau mereka yang Dia pilih sebagai utusan-utusan. Yesus mengajarkan tentang kerajaan Allah, atau berita tentang Allah yang memerintah dan memedulikan umat-Nya sebagai raja mereka. Banyak perempuan juga bepergian bersama Yesus. Beberapa dari perempuan-perempuan ini disembuhkan dari penyakit atau roh-roh jahat yang pernah menguasai mereka. Salah satu dari perempuan-perempuan ini adalah Maria, yang berasal dari Magdala. Lukas menyebutkan kota Maria, sehingga tidak ada kebingungan dengan perempuan lain yang memiliki nama yang sama. Yesus telah mengusir tujuh setan dari Maria. Lukas menyebutkan Yohana. Mungkin pekerjaan suaminya adalah mengelola bisnis pribadi Raja Herodes. Lukas juga menyebut Susana. Perempuan-perempuan ini bepergian bersama Yesus dan ke-12 murid dan menyediakan kebutuhan finansial mereka dengan menggunakan uang mereka sendiri.</w:t>
      </w:r>
    </w:p>
    <w:p>
      <w:pPr/>
      <w:r>
        <w:rPr>
          <w:lang w:val="id_ID" w:bidi="id_ID"/>
        </w:rPr>
      </w:r>
      <w:r>
        <w:rPr>
          <w:lang w:val="id_ID" w:bidi="id_ID"/>
        </w:rPr>
        <w:t>Lukas menggunakan kisah ini untuk menunjukkan siapa Yesus itu. Yesus lebih dari seorang nabi karena Dia memiliki otoritas untuk mengampuni dosa. Tema pengampunan dosa melalui iman kepada Yesus juga ditampilkan. Lukas menunjukkan siapa yang bepergian bersama Yesus ketika Dia mengajar di seluruh negeri, sebelum menceritakan perumpamaan-perumpamaan spesifik yang Yesus ajarkan dalam kisah-kisah berikutnya.</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Dalam sesi ini, Anda akan membantu kelompok memvisualisasikan kisah ini. Anda akan membantu kelompok mendefinisikan adegan, latar belakang, dan karakter dari kisah ini.</w:t>
      </w:r>
    </w:p>
    <w:p>
      <w:pPr/>
      <w:r>
        <w:rPr>
          <w:lang w:val="id_ID" w:bidi="id_ID"/>
        </w:rPr>
      </w:r>
      <w:r>
        <w:rPr>
          <w:lang w:val="id_ID" w:bidi="id_ID"/>
        </w:rPr>
        <w:t>Kisah ini memiliki empat adegan.</w:t>
      </w:r>
    </w:p>
    <w:p>
      <w:pPr/>
      <w:r>
        <w:rPr>
          <w:lang w:val="id_ID" w:bidi="id_ID"/>
        </w:rPr>
      </w:r>
      <w:r>
        <w:rPr>
          <w:b/>
          <w:lang w:val="id_ID" w:bidi="id_ID"/>
        </w:rPr>
        <w:t>Adegan pertama:</w:t>
      </w:r>
      <w:r>
        <w:rPr>
          <w:lang w:val="id_ID" w:bidi="id_ID"/>
        </w:rPr>
        <w:t xml:space="preserve"> Seorang Farisi mengundang Yesus untuk makan malam di rumahnya. Yesus sedang makan di rumah orang Farisi ketika itu seorang perempuan berdosa datang dan menangis di kaki Yesus. Air matanya membasuh kaki Yesus. Ia menggunakan rambutnya untuk mengusap kaki Yesus. Ia mencium kaki Yesus dan menuangkan parfum ke atasnya.</w:t>
      </w:r>
    </w:p>
    <w:p>
      <w:pPr/>
      <w:r>
        <w:rPr>
          <w:lang w:val="id_ID" w:bidi="id_ID"/>
        </w:rPr>
      </w:r>
      <w:r>
        <w:rPr>
          <w:b/>
          <w:lang w:val="id_ID" w:bidi="id_ID"/>
        </w:rPr>
        <w:t>Adegan kedua:</w:t>
      </w:r>
      <w:r>
        <w:rPr>
          <w:lang w:val="id_ID" w:bidi="id_ID"/>
        </w:rPr>
        <w:t xml:space="preserve"> Simon menganggap bahwa tindakan perempuan itu tidak terhormat. Simon menganggap Yesus tidak bertindak seperti seorang nabi sejati. Yesus menanggapi pikiran Simon dengan menceritakan kepadanya satu perumpamaan tentang seorang pemberi pinjaman uang. Yesus bertanya, "Siapa yang lebih mengasihi pemberi pinjaman itu?" Simon menjawab, "Orang yang paling banyak diampuni." Yesus mengatakan bahwa ia benar.</w:t>
      </w:r>
    </w:p>
    <w:p>
      <w:pPr/>
      <w:r>
        <w:rPr>
          <w:lang w:val="id_ID" w:bidi="id_ID"/>
        </w:rPr>
      </w:r>
      <w:r>
        <w:rPr>
          <w:b/>
          <w:lang w:val="id_ID" w:bidi="id_ID"/>
        </w:rPr>
        <w:t>Adegan ketiga:</w:t>
      </w:r>
      <w:r>
        <w:rPr>
          <w:lang w:val="id_ID" w:bidi="id_ID"/>
        </w:rPr>
        <w:t xml:space="preserve"> Yesus membandingkan perempuan itu dengan Simon. Yesus menyiratkan bahwa perempuan itu lebih mengasihi-Nya. Yesus menegaskan bahwa dosa-dosa perempuan itu diampuni dan mengatakan kepadanya untuk pergi dengan damai. </w:t>
      </w:r>
    </w:p>
    <w:p>
      <w:pPr/>
      <w:r>
        <w:rPr>
          <w:lang w:val="id_ID" w:bidi="id_ID"/>
        </w:rPr>
      </w:r>
      <w:r>
        <w:rPr>
          <w:b/>
          <w:lang w:val="id_ID" w:bidi="id_ID"/>
        </w:rPr>
        <w:t>Adegan keempat:</w:t>
      </w:r>
      <w:r>
        <w:rPr>
          <w:lang w:val="id_ID" w:bidi="id_ID"/>
        </w:rPr>
        <w:t xml:space="preserve"> Yesus mengajar dari desa ke desa bersama 12 rasul-Nya. Perempuan itu mengikuti-Nya dan memenuhi kebutuhan finansial mereka.</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 Yesus</w:t>
      </w:r>
    </w:p>
    <w:p>
      <w:pPr>
        <w:pStyle w:val="ListBullet"/>
        <w:spacing w:line="240" w:lineRule="auto"/>
        <w:ind w:left="720"/>
      </w:pPr>
      <w:r>
        <w:rPr>
          <w:lang w:val="id_ID" w:bidi="id_ID"/>
        </w:rPr>
      </w:r>
      <w:r>
        <w:rPr>
          <w:lang w:val="id_ID" w:bidi="id_ID"/>
        </w:rPr>
        <w:t>Simon, orang Farisi</w:t>
      </w:r>
    </w:p>
    <w:p>
      <w:pPr>
        <w:pStyle w:val="ListBullet"/>
        <w:spacing w:line="240" w:lineRule="auto"/>
        <w:ind w:left="720"/>
      </w:pPr>
      <w:r>
        <w:rPr>
          <w:lang w:val="id_ID" w:bidi="id_ID"/>
        </w:rPr>
      </w:r>
      <w:r>
        <w:rPr>
          <w:lang w:val="id_ID" w:bidi="id_ID"/>
        </w:rPr>
        <w:t>Perempuan yang berdosa</w:t>
      </w:r>
    </w:p>
    <w:p>
      <w:pPr>
        <w:pStyle w:val="ListBullet"/>
        <w:spacing w:line="240" w:lineRule="auto"/>
        <w:ind w:left="720"/>
      </w:pPr>
      <w:r>
        <w:rPr>
          <w:lang w:val="id_ID" w:bidi="id_ID"/>
        </w:rPr>
      </w:r>
      <w:r>
        <w:rPr>
          <w:lang w:val="id_ID" w:bidi="id_ID"/>
        </w:rPr>
        <w:t>Para tamu</w:t>
      </w:r>
    </w:p>
    <w:p>
      <w:pPr>
        <w:pStyle w:val="ListBullet"/>
        <w:spacing w:line="240" w:lineRule="auto"/>
        <w:ind w:left="720"/>
      </w:pPr>
      <w:r>
        <w:rPr>
          <w:lang w:val="id_ID" w:bidi="id_ID"/>
        </w:rPr>
      </w:r>
      <w:r>
        <w:rPr>
          <w:lang w:val="id_ID" w:bidi="id_ID"/>
        </w:rPr>
        <w:t>Pemberi pinjaman</w:t>
      </w:r>
    </w:p>
    <w:p>
      <w:pPr>
        <w:pStyle w:val="ListBullet"/>
        <w:spacing w:line="240" w:lineRule="auto"/>
        <w:ind w:left="720"/>
      </w:pPr>
      <w:r>
        <w:rPr>
          <w:lang w:val="id_ID" w:bidi="id_ID"/>
        </w:rPr>
      </w:r>
      <w:r>
        <w:rPr>
          <w:lang w:val="id_ID" w:bidi="id_ID"/>
        </w:rPr>
        <w:t>Kedua peminjam</w:t>
      </w:r>
    </w:p>
    <w:p>
      <w:pPr>
        <w:pStyle w:val="ListBullet"/>
        <w:spacing w:line="240" w:lineRule="auto"/>
        <w:ind w:left="720"/>
      </w:pPr>
      <w:r>
        <w:rPr>
          <w:lang w:val="id_ID" w:bidi="id_ID"/>
        </w:rPr>
      </w:r>
      <w:r>
        <w:rPr>
          <w:lang w:val="id_ID" w:bidi="id_ID"/>
        </w:rPr>
        <w:t>Perempuan-perempuan (Maria, Yohana, termasuk Susanna)</w:t>
      </w:r>
    </w:p>
    <w:p>
      <w:pPr/>
      <w:r>
        <w:rPr>
          <w:lang w:val="id_ID" w:bidi="id_ID"/>
        </w:rPr>
      </w:r>
      <w:r>
        <w:rPr>
          <w:lang w:val="id_ID" w:bidi="id_ID"/>
        </w:rPr>
        <w:t xml:space="preserve">Dalam sesi ini, ambillah papan cerita kelompok, gambarlah, atau gunakan beberapa macam alat peraga (benda-benda yang dapat Anda pindahkan seperti batu, batang, mainan anak-anak) untuk memvisualisasikan kisah dan adegan di dalamnya. </w:t>
      </w:r>
    </w:p>
    <w:p>
      <w:pPr/>
      <w:r>
        <w:rPr>
          <w:lang w:val="id_ID" w:bidi="id_ID"/>
        </w:rPr>
      </w:r>
      <w:r>
        <w:rPr>
          <w:lang w:val="id_ID" w:bidi="id_ID"/>
        </w:rPr>
        <w:t>Penting untuk diingat bahwa dalam budaya Yahudi, ketika seorang guru diundang untuk makan malam, orang-orang lain bisa datang diam-diam untuk mendengarkannya.</w:t>
      </w:r>
    </w:p>
    <w:p>
      <w:pPr/>
      <w:r>
        <w:rPr>
          <w:lang w:val="id_ID" w:bidi="id_ID"/>
        </w:rPr>
      </w:r>
      <w:r>
        <w:rPr>
          <w:lang w:val="id_ID" w:bidi="id_ID"/>
        </w:rPr>
        <w:t>Penting untuk diingat bahwa kehadiran seorang wanita sangat tidak biasa dalam situasi ini.</w:t>
      </w:r>
    </w:p>
    <w:p>
      <w:pPr/>
      <w:r>
        <w:rPr>
          <w:lang w:val="id_ID" w:bidi="id_ID"/>
        </w:rPr>
      </w:r>
      <w:r>
        <w:rPr>
          <w:lang w:val="id_ID" w:bidi="id_ID"/>
        </w:rPr>
        <w:t xml:space="preserve">Penting untuk diingat bahwa biasanya seorang tuan rumah menyediakan air untuk membasuh kaki para tamu, dan kalau mungkin, seorang hamba yang melakukannya. </w:t>
      </w:r>
    </w:p>
    <w:p>
      <w:pPr/>
      <w:r>
        <w:rPr>
          <w:lang w:val="id_ID" w:bidi="id_ID"/>
        </w:rPr>
      </w:r>
      <w:r>
        <w:rPr>
          <w:lang w:val="id_ID" w:bidi="id_ID"/>
        </w:rPr>
        <w:t>Seorang Farisi mengundang Yesus untuk makan malam. Yesus hadir dan berbaring miring dekat meja untuk makan. Seorang perempuan yang dianggap berdosa datang dari belakang Yesus dan menangis di kaki Yesus. Air matanya menyentuh kaki Yesus dan ia menggunakan rambutnya untuk mengusapnya. Ia mencium kaki Yesus dan menuangkan satu parfum yang mahal di kaki Yesus.</w:t>
      </w:r>
    </w:p>
    <w:p>
      <w:pPr/>
      <w:r>
        <w:rPr>
          <w:lang w:val="id_ID" w:bidi="id_ID"/>
        </w:rPr>
      </w:r>
      <w:r>
        <w:rPr>
          <w:lang w:val="id_ID" w:bidi="id_ID"/>
        </w:rPr>
        <w:t xml:space="preserve">Orang Farisi itu menganggap jika Yesus adalah seorang nabi sejati, Dia akan tahu bahwa ia adalah seorang berdosa. </w:t>
      </w:r>
    </w:p>
    <w:p>
      <w:pPr/>
      <w:r>
        <w:rPr>
          <w:lang w:val="id_ID" w:bidi="id_ID"/>
        </w:rPr>
      </w:r>
      <w:r>
        <w:rPr>
          <w:lang w:val="id_ID" w:bidi="id_ID"/>
        </w:rPr>
        <w:t>Kemudian Yesus menggunakan nama orang Farisi itu, Simon, dan menjawab apa yang dipikirkannya. Yesus menjawab dengan memakai satu perumpamaan, atau satu kisah yang menggunakan situasi sehari-hari untuk mengajarkan satu pelajaran. Pikirkan cara menceritakan satu perumpamaan dalam budaya Anda.</w:t>
      </w:r>
    </w:p>
    <w:p>
      <w:pPr/>
      <w:r>
        <w:rPr>
          <w:lang w:val="id_ID" w:bidi="id_ID"/>
        </w:rPr>
      </w:r>
      <w:r>
        <w:rPr>
          <w:lang w:val="id_ID" w:bidi="id_ID"/>
        </w:rPr>
        <w:t>Ada seorang yang meminjamkan 500 keping perak dan 50 keping perak kepada dua orang. Mereka tidak dapat membayarnya kembali. Pemberi pinjaman itu mengampuni kedua utang.</w:t>
      </w:r>
    </w:p>
    <w:p>
      <w:pPr/>
      <w:r>
        <w:rPr>
          <w:lang w:val="id_ID" w:bidi="id_ID"/>
        </w:rPr>
      </w:r>
      <w:r>
        <w:rPr>
          <w:lang w:val="id_ID" w:bidi="id_ID"/>
        </w:rPr>
        <w:t>Kemudian Yesus bertanya, "Siapakah yang akan lebih mengasihi pemberi penjaman itu?"</w:t>
      </w:r>
    </w:p>
    <w:p>
      <w:pPr/>
      <w:r>
        <w:rPr>
          <w:lang w:val="id_ID" w:bidi="id_ID"/>
        </w:rPr>
      </w:r>
      <w:r>
        <w:rPr>
          <w:lang w:val="id_ID" w:bidi="id_ID"/>
        </w:rPr>
        <w:t>Simon menjawab "Saya pikir orang yang utangnya lebih besar."</w:t>
      </w:r>
    </w:p>
    <w:p>
      <w:pPr/>
      <w:r>
        <w:rPr>
          <w:lang w:val="id_ID" w:bidi="id_ID"/>
        </w:rPr>
      </w:r>
      <w:r>
        <w:rPr>
          <w:lang w:val="id_ID" w:bidi="id_ID"/>
        </w:rPr>
        <w:t>Yesus mengatakan bahwa ia benar. Kemudian Yesus menceritakan kepada Simon bagaimana perempuan itu telah melakukan apa yang Simon belum lakukan. Ia membasuh kaki Yesus dengan air mata dan mengeringkannya dengan rambutnya. Ia menuangkan parfum dan tidak berhenti mencium kaki Yesus. Simon bahkan tidak menawarkan air untuk membasuh kaki Yesus. Simon tidak mengurapi kepala Yesus untuk menghormati-Nya sebagai seorang tamu istimewa.</w:t>
      </w:r>
    </w:p>
    <w:p>
      <w:pPr/>
      <w:r>
        <w:rPr>
          <w:lang w:val="id_ID" w:bidi="id_ID"/>
        </w:rPr>
      </w:r>
      <w:r>
        <w:rPr>
          <w:lang w:val="id_ID" w:bidi="id_ID"/>
        </w:rPr>
        <w:t>Penting untuk diingat bahwa Yesus berbicara tentang sesuatu yang telah terjadi sebelum perempuan itu datang kepada Yesus di rumah Simon. Yesus adalah orang yang mengampuni dosa-dosa perempuan itu ketika Dia sebelumnya bertemu dengannya.</w:t>
      </w:r>
    </w:p>
    <w:p>
      <w:pPr/>
      <w:r>
        <w:rPr>
          <w:lang w:val="id_ID" w:bidi="id_ID"/>
        </w:rPr>
      </w:r>
      <w:r>
        <w:rPr>
          <w:lang w:val="id_ID" w:bidi="id_ID"/>
        </w:rPr>
        <w:t>Yesus mengatakan kepada Simon bahwa peempuan itu memiliki banyak dosa, tetapi ia telah menerima pengampunan atas dosa-dosanya. Yesus mengatakan itulah sebabnya ia sangat mengasihi Yesus. Orang yang memiliki sedikit hal untuk diampuni, sedikit pula ia mengasihi. Kemudian Yesus mengatakan kepada perempuan itu bahwa dosa-dosanya diampuni.</w:t>
      </w:r>
    </w:p>
    <w:p>
      <w:pPr/>
      <w:r>
        <w:rPr>
          <w:lang w:val="id_ID" w:bidi="id_ID"/>
        </w:rPr>
      </w:r>
      <w:r>
        <w:rPr>
          <w:lang w:val="id_ID" w:bidi="id_ID"/>
        </w:rPr>
        <w:t>Orang-orang di meja itu bertanya-tanya, "Siapakah orang ini yang mengampuni dosa?"</w:t>
      </w:r>
    </w:p>
    <w:p>
      <w:pPr/>
      <w:r>
        <w:rPr>
          <w:lang w:val="id_ID" w:bidi="id_ID"/>
        </w:rPr>
      </w:r>
      <w:r>
        <w:rPr>
          <w:lang w:val="id_ID" w:bidi="id_ID"/>
        </w:rPr>
        <w:t>Yesus mengatakan kepadanya, "Imanmu telah menyelamatkan engkau, pergilah dengan damai."</w:t>
      </w:r>
    </w:p>
    <w:p>
      <w:pPr/>
      <w:r>
        <w:rPr>
          <w:lang w:val="id_ID" w:bidi="id_ID"/>
        </w:rPr>
      </w:r>
      <w:r>
        <w:rPr>
          <w:lang w:val="id_ID" w:bidi="id_ID"/>
        </w:rPr>
        <w:t>Yesus pergi ke desa dan kota terdekat sambil memberitakan kabar baik tentang Kerajaan Allah. Yesus pergi bersama kedua belas murid dan bersama beberapa perempuan, serta orang-orang lain yang berkontribusi dengan sumber daya untuk mendukung Yesus dan murid-murid-Nya.</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Dalam sesi ini, kelompok akan mendramatisir kisah tersebut.</w:t>
      </w:r>
    </w:p>
    <w:p>
      <w:pPr/>
      <w:r>
        <w:rPr>
          <w:lang w:val="id_ID" w:bidi="id_ID"/>
        </w:rPr>
      </w:r>
      <w:r>
        <w:rPr>
          <w:lang w:val="id_ID" w:bidi="id_ID"/>
        </w:rPr>
        <w:t>Kisah ini memiliki empat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 Yesus</w:t>
      </w:r>
    </w:p>
    <w:p>
      <w:pPr>
        <w:pStyle w:val="ListBullet"/>
        <w:spacing w:line="240" w:lineRule="auto"/>
        <w:ind w:left="720"/>
      </w:pPr>
      <w:r>
        <w:rPr>
          <w:lang w:val="id_ID" w:bidi="id_ID"/>
        </w:rPr>
      </w:r>
      <w:r>
        <w:rPr>
          <w:lang w:val="id_ID" w:bidi="id_ID"/>
        </w:rPr>
        <w:t>Simon, orang Farisi</w:t>
      </w:r>
    </w:p>
    <w:p>
      <w:pPr>
        <w:pStyle w:val="ListBullet"/>
        <w:spacing w:line="240" w:lineRule="auto"/>
        <w:ind w:left="720"/>
      </w:pPr>
      <w:r>
        <w:rPr>
          <w:lang w:val="id_ID" w:bidi="id_ID"/>
        </w:rPr>
      </w:r>
      <w:r>
        <w:rPr>
          <w:lang w:val="id_ID" w:bidi="id_ID"/>
        </w:rPr>
        <w:t xml:space="preserve">Perempuan yang berdosa </w:t>
      </w:r>
    </w:p>
    <w:p>
      <w:pPr>
        <w:pStyle w:val="ListBullet"/>
        <w:spacing w:line="240" w:lineRule="auto"/>
        <w:ind w:left="720"/>
      </w:pPr>
      <w:r>
        <w:rPr>
          <w:lang w:val="id_ID" w:bidi="id_ID"/>
        </w:rPr>
      </w:r>
      <w:r>
        <w:rPr>
          <w:lang w:val="id_ID" w:bidi="id_ID"/>
        </w:rPr>
        <w:t>Para tamu</w:t>
      </w:r>
    </w:p>
    <w:p>
      <w:pPr>
        <w:pStyle w:val="ListBullet"/>
        <w:spacing w:line="240" w:lineRule="auto"/>
        <w:ind w:left="720"/>
      </w:pPr>
      <w:r>
        <w:rPr>
          <w:lang w:val="id_ID" w:bidi="id_ID"/>
        </w:rPr>
      </w:r>
      <w:r>
        <w:rPr>
          <w:lang w:val="id_ID" w:bidi="id_ID"/>
        </w:rPr>
        <w:t xml:space="preserve">Pemberi pinjaman </w:t>
      </w:r>
    </w:p>
    <w:p>
      <w:pPr>
        <w:pStyle w:val="ListBullet"/>
        <w:spacing w:line="240" w:lineRule="auto"/>
        <w:ind w:left="720"/>
      </w:pPr>
      <w:r>
        <w:rPr>
          <w:lang w:val="id_ID" w:bidi="id_ID"/>
        </w:rPr>
      </w:r>
      <w:r>
        <w:rPr>
          <w:lang w:val="id_ID" w:bidi="id_ID"/>
        </w:rPr>
        <w:t>Kedua peminjam</w:t>
      </w:r>
    </w:p>
    <w:p>
      <w:pPr>
        <w:pStyle w:val="ListBullet"/>
        <w:spacing w:line="240" w:lineRule="auto"/>
        <w:ind w:left="720"/>
      </w:pPr>
      <w:r>
        <w:rPr>
          <w:lang w:val="id_ID" w:bidi="id_ID"/>
        </w:rPr>
      </w:r>
      <w:r>
        <w:rPr>
          <w:lang w:val="id_ID" w:bidi="id_ID"/>
        </w:rPr>
        <w:t>Perempuan-perempuan (termasuk Maria, Yohana, Susanna)</w:t>
      </w:r>
    </w:p>
    <w:p>
      <w:pPr/>
      <w:r>
        <w:rPr>
          <w:lang w:val="id_ID" w:bidi="id_ID"/>
        </w:rPr>
      </w:r>
      <w:r>
        <w:rPr>
          <w:lang w:val="id_ID" w:bidi="id_ID"/>
        </w:rPr>
        <w:t>Mintalah kelompok untuk memerankan kisah itu dua kali. Pertama, minta mereka memerankan kisah itu tanpa berhenti. Pada saat tim memerankan kisah itu untuk kedua kalinya, hentikan mereka pada titik-titik yang berbeda dalam kisah tersebut.</w:t>
      </w:r>
    </w:p>
    <w:p>
      <w:pPr/>
      <w:r>
        <w:rPr>
          <w:lang w:val="id_ID" w:bidi="id_ID"/>
        </w:rPr>
      </w:r>
      <w:r>
        <w:rPr>
          <w:lang w:val="id_ID" w:bidi="id_ID"/>
        </w:rPr>
        <w:t>Ketika kelompok memerankan kisah itu untuk pertama kali, perhatikan dialog, alur, plot, dan kronologi kisah tersebut.</w:t>
      </w:r>
    </w:p>
    <w:p>
      <w:pPr/>
      <w:r>
        <w:rPr>
          <w:lang w:val="id_ID" w:bidi="id_ID"/>
        </w:rPr>
      </w:r>
      <w:r>
        <w:rPr>
          <w:lang w:val="id_ID" w:bidi="id_ID"/>
        </w:rPr>
        <w:t>Pastikan bahwa tim memerankan orang-orang yang makan sambil duduk di lantai dengan kaki jauh dari makanan.</w:t>
      </w:r>
    </w:p>
    <w:p>
      <w:pPr/>
      <w:r>
        <w:rPr>
          <w:lang w:val="id_ID" w:bidi="id_ID"/>
        </w:rPr>
      </w:r>
      <w:r>
        <w:rPr>
          <w:lang w:val="id_ID" w:bidi="id_ID"/>
        </w:rPr>
        <w:t>Pastikan bahwa tim memerankan perempuan yang datang setelah mereka sudah duduk untuk makan. Ia datang diam-diam. Ia berada di belakang Yesus, di kaki-Nya.</w:t>
      </w:r>
    </w:p>
    <w:p>
      <w:pPr/>
      <w:r>
        <w:rPr>
          <w:lang w:val="id_ID" w:bidi="id_ID"/>
        </w:rPr>
      </w:r>
      <w:r>
        <w:rPr>
          <w:lang w:val="id_ID" w:bidi="id_ID"/>
        </w:rPr>
        <w:t>Pastikan bahwa tim memerankan perempuan yang membawa satu buli-buli yang indah. Buli-buli itu sepenuhnya disegel. Ia harus memecahkannya agar dapat menggunakannya.</w:t>
      </w:r>
    </w:p>
    <w:p>
      <w:pPr/>
      <w:r>
        <w:rPr>
          <w:lang w:val="id_ID" w:bidi="id_ID"/>
        </w:rPr>
      </w:r>
      <w:r>
        <w:rPr>
          <w:lang w:val="id_ID" w:bidi="id_ID"/>
        </w:rPr>
        <w:t>Pastikan bahwa tim memerankan peminjam-peminjam uang yang khawatir tentang apa yang bisa terjadi kepada mereka karena utang mereka yang besar. Orang yang memberi pinjaman bisa melakukan apa pun yang dia inginkan kepada para peminjam.</w:t>
      </w:r>
    </w:p>
    <w:p>
      <w:pPr/>
      <w:r>
        <w:rPr>
          <w:lang w:val="id_ID" w:bidi="id_ID"/>
        </w:rPr>
      </w:r>
      <w:r>
        <w:rPr>
          <w:lang w:val="id_ID" w:bidi="id_ID"/>
        </w:rPr>
        <w:t xml:space="preserve">Saat kelompok memerankan kisah ini untuk kedua kalinya, hentikan mereka pada titik-titik tertentu. </w:t>
      </w:r>
    </w:p>
    <w:p>
      <w:pPr/>
      <w:r>
        <w:rPr>
          <w:lang w:val="id_ID" w:bidi="id_ID"/>
        </w:rPr>
      </w:r>
      <w:r>
        <w:rPr>
          <w:lang w:val="id_ID" w:bidi="id_ID"/>
        </w:rPr>
        <w:t>Perankan seorang Farisi yang mengundang Yesus untuk makan malam di rumahnya. Yesus pergi ke rumah orang Farisi itu dan duduk makan. Tamu-tamu lainnya juga berada di sana.</w:t>
      </w:r>
    </w:p>
    <w:p>
      <w:pPr/>
      <w:r>
        <w:rPr>
          <w:lang w:val="id_ID" w:bidi="id_ID"/>
        </w:rPr>
      </w:r>
      <w:r>
        <w:rPr>
          <w:lang w:val="id_ID" w:bidi="id_ID"/>
        </w:rPr>
        <w:t>Hentikan adegannya: Tanyakan kepada aktor yang memerankan orang Farisi, ”Bagaimana perasaan Anda?” Anda mungkin mendengar hal-hal seperti, "Saya bersemangat, guru ada di rumahku," "Saya merasa penting," "Saya merasa dihormati," "Saya tidak mengharapkan sesuatu yang kurang dari itu" Ulangi adegannya.</w:t>
      </w:r>
    </w:p>
    <w:p>
      <w:pPr/>
      <w:r>
        <w:rPr>
          <w:lang w:val="id_ID" w:bidi="id_ID"/>
        </w:rPr>
      </w:r>
      <w:r>
        <w:rPr>
          <w:lang w:val="id_ID" w:bidi="id_ID"/>
        </w:rPr>
        <w:t>Seorang perempuan yang tidak bermoral datang dan berlutut di kaki Yesus. Ia menangis dan air matanya jatuh di kaki Yesus. Ia menggunakan rambutnya untuk mengusap kaki Yesus. Ia terus mencium kaki Yesus. Kemudian ia membuka satu buli-buli pualam yang indah berisi parfum yang mahal. Ia menuangkan parfum itu ke kaki Yesus.</w:t>
      </w:r>
    </w:p>
    <w:p>
      <w:pPr/>
      <w:r>
        <w:rPr>
          <w:lang w:val="id_ID" w:bidi="id_ID"/>
        </w:rPr>
      </w:r>
      <w:r>
        <w:rPr>
          <w:lang w:val="id_ID" w:bidi="id_ID"/>
        </w:rPr>
        <w:t>Hentikan adegannya: Tanyakan kepada para aktor yang memerankan tamu-tamu, ”Bagaimana perasaan Anda?” Anda mungkin mendengar hal-hal seperti, "Saya merasa dalam bahaya menjadi najis jika ia menyentuh saya. Simon harus mengusirnya," "Mengapa Yesus tak menyuruhnya pergi?" "Mungkin Yesus tidak tahu siapa dia," "Saya kecewa. Saya pikir Yesus adalah seorang nabi." Ulangi adegannya.</w:t>
      </w:r>
    </w:p>
    <w:p>
      <w:pPr/>
      <w:r>
        <w:rPr>
          <w:lang w:val="id_ID" w:bidi="id_ID"/>
        </w:rPr>
      </w:r>
      <w:r>
        <w:rPr>
          <w:lang w:val="id_ID" w:bidi="id_ID"/>
        </w:rPr>
        <w:t>Orang Farisi itu melihat hal ini. Ia berpikir baha jika Yesus adalah seorang nabi, Yesus akan mengetahui bahwa perempuan yang menyentuh-Nya adalah seorang berdosa. Yesus menjawab apa yang dipikirkan orang Farisi itu. Yesus menceritakan satu kisah kepadanya. Seorang pemberi penjaman meminjamkan 500 keping perak kepada seorang, dan 50 keping perak kepada orang lain. Tidak satu pun dari mereka yang mampu membayarnya kembali. Jadi orang yang meminjamkan uang itu mengampuni utang kedua orang itu.</w:t>
      </w:r>
    </w:p>
    <w:p>
      <w:pPr/>
      <w:r>
        <w:rPr>
          <w:lang w:val="id_ID" w:bidi="id_ID"/>
        </w:rPr>
      </w:r>
      <w:r>
        <w:rPr>
          <w:lang w:val="id_ID" w:bidi="id_ID"/>
        </w:rPr>
        <w:t>Hentikan adegannya: Tanyakan kepada para aktor yang memerankan peminjam-peminjam, ”Bagaimana perasaan kalian?” Anda mungkin mendengar hal-hal seperti, "Saya takut pemberi pinjaman akan menghukumku," "Saya pikir saya tidak punya cara untuk lepas darj utang," "Terkejut," "Merasa rendah. Saya berutang kepadanya 10 kali lebih banyak daripada orang lain, tapi dia masih mengampuniku." Ulangi adegannya.</w:t>
      </w:r>
    </w:p>
    <w:p>
      <w:pPr/>
      <w:r>
        <w:rPr>
          <w:lang w:val="id_ID" w:bidi="id_ID"/>
        </w:rPr>
      </w:r>
      <w:r>
        <w:rPr>
          <w:lang w:val="id_ID" w:bidi="id_ID"/>
        </w:rPr>
        <w:t>Yesus menanyai Simon, "Yang manakah yang lebih mengasihi pemberi pinjaman?" Simon menjawab, "Saya rasa orang yang memiliki utang yang lebih besar." Yesus mengatakan kepada Simon, "Engkau mengatakan yang benar." Kemudian Yesus berpaling kepada perempuan itu dan mengatakan kepada Simon untuk melihat semua hal yang telah ia lakukan. Yesus menyebutkan bagaimana Simon tidak menawarkan air kepada Yesus, menyapa Yesus dengan satu ciuman, atau mengurapi kepala Yesus dengan minyak.</w:t>
      </w:r>
    </w:p>
    <w:p>
      <w:pPr/>
      <w:r>
        <w:rPr>
          <w:lang w:val="id_ID" w:bidi="id_ID"/>
        </w:rPr>
      </w:r>
      <w:r>
        <w:rPr>
          <w:lang w:val="id_ID" w:bidi="id_ID"/>
        </w:rPr>
        <w:t>Hentikan adegannya: Tanyakan kepada pemeran Simon, ”Bagaimana perasaan Anda?” Anda mungkin mendengar hal-hal seperti, "Saya melakukan yang terbaik dengan menyiapkan satu jamuan makan untuk Yesus," "Bagaimana dia mengetahui pikiranku?" "Saya malu," "Saya malu karena Yesus mengatakan semua ini di depan semua orang." Ulangi adegannya.</w:t>
      </w:r>
    </w:p>
    <w:p>
      <w:pPr/>
      <w:r>
        <w:rPr>
          <w:lang w:val="id_ID" w:bidi="id_ID"/>
        </w:rPr>
      </w:r>
      <w:r>
        <w:rPr>
          <w:lang w:val="id_ID" w:bidi="id_ID"/>
        </w:rPr>
        <w:t>Yesus terus berbicara kepada Simon dan mengatakan kepadanya bahwa dosa-dosa perempuan itu telah diampuni. Itulah alasan perempuan itu menunjukkan banyak kasih kepada Yesus. Tetapi orang yang menganggap mereka membutuhkan sedikit pengampunan menunjukkan sedikit kasih kepada Yesus.</w:t>
      </w:r>
    </w:p>
    <w:p>
      <w:pPr/>
      <w:r>
        <w:rPr>
          <w:lang w:val="id_ID" w:bidi="id_ID"/>
        </w:rPr>
      </w:r>
      <w:r>
        <w:rPr>
          <w:lang w:val="id_ID" w:bidi="id_ID"/>
        </w:rPr>
        <w:t>Orang-orang yang duduk di meja berpikir, "Siapakah orang ini yang mengampuni dosa?"</w:t>
      </w:r>
    </w:p>
    <w:p>
      <w:pPr/>
      <w:r>
        <w:rPr>
          <w:lang w:val="id_ID" w:bidi="id_ID"/>
        </w:rPr>
      </w:r>
      <w:r>
        <w:rPr>
          <w:lang w:val="id_ID" w:bidi="id_ID"/>
        </w:rPr>
        <w:t>Kemudian Yesus mengatakan kepada perempuan itu, "Imanmu telah menyelamatkanmu, pergilah dengan damai."</w:t>
      </w:r>
    </w:p>
    <w:p>
      <w:pPr/>
      <w:r>
        <w:rPr>
          <w:lang w:val="id_ID" w:bidi="id_ID"/>
        </w:rPr>
      </w:r>
      <w:r>
        <w:rPr>
          <w:lang w:val="id_ID" w:bidi="id_ID"/>
        </w:rPr>
        <w:t>Hentikan adegannya: Tanyakan kepada aktor yang memerankan perempuan itu, ”Bagaimana perasaan Anda?” Anda mungkin mendengar hal-hal seperti, "Yesus mengatakan di hadapan semua orang bahwa saya diampuni," "Saya merasa diterima karena Yesus tidak menolakku," "Saya bahagia mengalami damai yang Yesus berikan kepadaku." Ulangi adegannya.</w:t>
      </w:r>
    </w:p>
    <w:p>
      <w:pPr/>
      <w:r>
        <w:rPr>
          <w:lang w:val="id_ID" w:bidi="id_ID"/>
        </w:rPr>
      </w:r>
      <w:r>
        <w:rPr>
          <w:lang w:val="id_ID" w:bidi="id_ID"/>
        </w:rPr>
        <w:t>Segera setelah itu Yesus mulai pergi ke berbagai kota dan desa, sambil memberitakan kabar baik tentang Kerajaan Allah. Kedua belas murid itu bersama Yesus, juga beberapa perempuan. Yesus telah menyembuhkan perempuan-perempuan ini dari roh-roh jahat dan penyakit. Banyak yang memberikan uang pribadi mereka untuk mendukung Yesus dan murid-murid-Nya.</w:t>
      </w:r>
    </w:p>
    <w:p>
      <w:pPr/>
      <w:r>
        <w:rPr>
          <w:lang w:val="id_ID" w:bidi="id_ID"/>
        </w:rPr>
      </w:r>
      <w:r>
        <w:rPr>
          <w:lang w:val="id_ID" w:bidi="id_ID"/>
        </w:rPr>
        <w:t>Hentikan adegannya: Tanyakan kepada aktor yang memerankan perempuan-perempuan yang mendukung Yesus, "Bagaimana perasaan kalian?" Anda mungkin mendengar hal-hal seperti, "Saya merasa terhormat karena membantu Yesus," "Yesus mengubah hidupku," "Saya mau melayani Yesus dengan cara apa pun yang saya bisa."</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Yesus diundang untuk makan di rumah seorang </w:t>
      </w:r>
      <w:r>
        <w:rPr>
          <w:b/>
          <w:lang w:val="id_ID" w:bidi="id_ID"/>
        </w:rPr>
        <w:t>Farisi</w:t>
      </w:r>
      <w:r>
        <w:rPr>
          <w:lang w:val="id_ID" w:bidi="id_ID"/>
        </w:rPr>
        <w:t xml:space="preserve">, atau pemimpin agama. Pastikan untuk menerjemahkan Farisi dengan cara yang sama seperti yang telah Anda lakukan di bagian-bagian sebelumnya. </w:t>
      </w:r>
      <w:hyperlink r:id="rId161">
        <w:r>
          <w:rPr>
            <w:lang w:val="id_ID" w:bidi="id_ID"/>
          </w:rPr>
          <w:rPr>
            <w:color w:val="0000EE"/>
            <w:u w:val="single"/>
          </w:rPr>
          <w:t>Farisi</w:t>
        </w:r>
      </w:hyperlink>
      <w:r>
        <w:rPr>
          <w:lang w:val="id_ID" w:bidi="id_ID"/>
        </w:rPr>
        <w:t xml:space="preserve"> terdapat di Daftar Kata Utama.</w:t>
      </w:r>
    </w:p>
    <w:p>
      <w:pPr/>
      <w:r>
        <w:rPr>
          <w:lang w:val="id_ID" w:bidi="id_ID"/>
        </w:rPr>
      </w:r>
      <w:r>
        <w:rPr>
          <w:lang w:val="id_ID" w:bidi="id_ID"/>
        </w:rPr>
        <w:t xml:space="preserve">Selama makan, Yesus </w:t>
      </w:r>
      <w:r>
        <w:rPr>
          <w:b/>
          <w:lang w:val="id_ID" w:bidi="id_ID"/>
        </w:rPr>
        <w:t>berbaring miring dekat meja</w:t>
      </w:r>
      <w:r>
        <w:rPr>
          <w:lang w:val="id_ID" w:bidi="id_ID"/>
        </w:rPr>
        <w:t>. Ini berarti Dia berbaring miring di satu bantal di sebelah meja rendah. Berbaring di sisi kiri sambil disangga siku kiri itu sudah lazim. Kaki mereka akan sangat jauh dari meja pada posisi ini. Ini pasti akan membuat kaki Yesus mudah dijangkau perempuan itu.</w:t>
      </w:r>
    </w:p>
    <w:p>
      <w:pPr/>
      <w:r>
        <w:rPr>
          <w:lang w:val="id_ID" w:bidi="id_ID"/>
        </w:rPr>
      </w:r>
      <w:r>
        <w:rPr>
          <w:lang w:val="id_ID" w:bidi="id_ID"/>
        </w:rPr>
        <w:t>Berhenti dan tunjukkan kepada tim Anda gambar pengaturan tempat makan Yahudi, jika Anda belum melakukannya.</w:t>
      </w:r>
    </w:p>
    <w:p>
      <w:pPr/>
      <w:r>
        <w:rPr>
          <w:lang w:val="id_ID" w:bidi="id_ID"/>
        </w:rPr>
      </w:r>
      <w:r>
        <w:rPr>
          <w:lang w:val="id_ID" w:bidi="id_ID"/>
        </w:rPr>
        <w:t xml:space="preserve">Seorang perempuan masuk dengan satu </w:t>
      </w:r>
      <w:r>
        <w:rPr>
          <w:b/>
          <w:lang w:val="id_ID" w:bidi="id_ID"/>
        </w:rPr>
        <w:t>buli-buli pualam berisi parfum</w:t>
      </w:r>
      <w:r>
        <w:rPr>
          <w:lang w:val="id_ID" w:bidi="id_ID"/>
        </w:rPr>
        <w:t>. Pualam adalah satu batu putih dan kuning dari Mesir. Buli-buli adalah satu wadah yang mahal seperti satu botol kecil atau botol biasa. Lehernya panjang dan tanpa pegangan. Leher buli-buli harus dipecahkan untuk menuangkan parfum. Parfum di dalamnya mengacu kepada minyak wangi. Ini akan menjadi hadiah yang sangat mahal yang menghabiskan 300 dinar, atau upah 300 hari kerja</w:t>
      </w:r>
    </w:p>
    <w:p>
      <w:pPr/>
      <w:r>
        <w:rPr>
          <w:lang w:val="id_ID" w:bidi="id_ID"/>
        </w:rPr>
      </w:r>
      <w:r>
        <w:rPr>
          <w:lang w:val="id_ID" w:bidi="id_ID"/>
        </w:rPr>
        <w:t xml:space="preserve">Simon terkejut oleh perilaku perempuan itu. Ia tidak setuju kalau Yesus mengizinkan perempuan itu membasuh kaki-Nya. Simon tidak berpikir Yesus bertindak seperti </w:t>
      </w:r>
      <w:r>
        <w:rPr>
          <w:b/>
          <w:lang w:val="id_ID" w:bidi="id_ID"/>
        </w:rPr>
        <w:t>seorang nabi</w:t>
      </w:r>
      <w:r>
        <w:rPr>
          <w:lang w:val="id_ID" w:bidi="id_ID"/>
        </w:rPr>
        <w:t xml:space="preserve">. Pastikan untuk menerjemahkan nabi dengan cara yang sama seperti yang telah Anda lakukan sebelumnya. </w:t>
      </w:r>
      <w:hyperlink r:id="rId63">
        <w:r>
          <w:rPr>
            <w:lang w:val="id_ID" w:bidi="id_ID"/>
          </w:rPr>
          <w:rPr>
            <w:color w:val="0000EE"/>
            <w:u w:val="single"/>
          </w:rPr>
          <w:t>Nabi</w:t>
        </w:r>
      </w:hyperlink>
      <w:r>
        <w:rPr>
          <w:lang w:val="id_ID" w:bidi="id_ID"/>
        </w:rPr>
        <w:t xml:space="preserve"> bisa ditemukan dalam Daftar Kata Utama. </w:t>
      </w:r>
    </w:p>
    <w:p>
      <w:pPr/>
      <w:r>
        <w:rPr>
          <w:lang w:val="id_ID" w:bidi="id_ID"/>
        </w:rPr>
      </w:r>
      <w:r>
        <w:rPr>
          <w:lang w:val="id_ID" w:bidi="id_ID"/>
        </w:rPr>
        <w:t xml:space="preserve">Yesus menceritakan satu </w:t>
      </w:r>
      <w:r>
        <w:rPr>
          <w:b/>
          <w:lang w:val="id_ID" w:bidi="id_ID"/>
        </w:rPr>
        <w:t>perumpamaan</w:t>
      </w:r>
      <w:r>
        <w:rPr>
          <w:lang w:val="id_ID" w:bidi="id_ID"/>
        </w:rPr>
        <w:t xml:space="preserve"> untuk mengajar Simon satu pelajaran tentang Allah. Perumpamaan adalah sejenis cerita khusus yang digunakan untuk mengajarkan banyak hal yang lebih mendalam tentang Allah kepada orang-orang. </w:t>
      </w:r>
      <w:hyperlink r:id="rId173">
        <w:r>
          <w:rPr>
            <w:lang w:val="id_ID" w:bidi="id_ID"/>
          </w:rPr>
          <w:rPr>
            <w:color w:val="0000EE"/>
            <w:u w:val="single"/>
          </w:rPr>
          <w:t>Perumpamaan</w:t>
        </w:r>
      </w:hyperlink>
      <w:r>
        <w:rPr>
          <w:lang w:val="id_ID" w:bidi="id_ID"/>
        </w:rPr>
        <w:t xml:space="preserve"> dapat ditemukan dalam Daftar Kata Utama. Perumpamaan Yesus adalah tentang seorang pemberi pinjaman. Seorang </w:t>
      </w:r>
      <w:r>
        <w:rPr>
          <w:b/>
          <w:lang w:val="id_ID" w:bidi="id_ID"/>
        </w:rPr>
        <w:t>pemberi pinjaman</w:t>
      </w:r>
      <w:r>
        <w:rPr>
          <w:lang w:val="id_ID" w:bidi="id_ID"/>
        </w:rPr>
        <w:t xml:space="preserve"> adalah seseorang yang berbisnis dengan meminjamkan uang kepada orang lain. Orang yang meminjam uang harus membayar kembali uang yang mereka pinjam ditambah bunga, atau uang tambahan, kepada pemberi pinjaman. Dalam contoh ini, orang-orang ini meminjam </w:t>
      </w:r>
      <w:hyperlink r:id="rId250">
        <w:r>
          <w:rPr>
            <w:lang w:val="id_ID" w:bidi="id_ID"/>
          </w:rPr>
          <w:rPr>
            <w:color w:val="0000EE"/>
            <w:u w:val="single"/>
          </w:rPr>
          <w:t>dinar</w:t>
        </w:r>
      </w:hyperlink>
      <w:r>
        <w:rPr>
          <w:lang w:val="id_ID" w:bidi="id_ID"/>
        </w:rPr>
        <w:t xml:space="preserve">. </w:t>
      </w:r>
      <w:r>
        <w:rPr>
          <w:b/>
          <w:lang w:val="id_ID" w:bidi="id_ID"/>
        </w:rPr>
        <w:t>Dinar</w:t>
      </w:r>
      <w:r>
        <w:rPr>
          <w:lang w:val="id_ID" w:bidi="id_ID"/>
        </w:rPr>
        <w:t xml:space="preserve"> mengacu kepada koin perak yang digunakan orang Romawi sebagai uang. Satu koin setara dengan upah sehari.</w:t>
      </w:r>
    </w:p>
    <w:p>
      <w:pPr/>
      <w:r>
        <w:rPr>
          <w:lang w:val="id_ID" w:bidi="id_ID"/>
        </w:rPr>
      </w:r>
      <w:r>
        <w:rPr>
          <w:lang w:val="id_ID" w:bidi="id_ID"/>
        </w:rPr>
        <w:t>Berhenti dan tunjukkan kepada tim Anda gambar satu dinar.</w:t>
      </w:r>
    </w:p>
    <w:p>
      <w:pPr/>
      <w:r>
        <w:rPr>
          <w:lang w:val="id_ID" w:bidi="id_ID"/>
        </w:rPr>
      </w:r>
      <w:r>
        <w:rPr>
          <w:lang w:val="id_ID" w:bidi="id_ID"/>
        </w:rPr>
        <w:t xml:space="preserve">Ketika pemberi pinjaman </w:t>
      </w:r>
      <w:r>
        <w:rPr>
          <w:b/>
          <w:lang w:val="id_ID" w:bidi="id_ID"/>
        </w:rPr>
        <w:t>membatalkan utang-utang itu</w:t>
      </w:r>
      <w:r>
        <w:rPr>
          <w:lang w:val="id_ID" w:bidi="id_ID"/>
        </w:rPr>
        <w:t xml:space="preserve">, ini berarti tidak ada dari kedua orang itu yang harus membayar kembali kepada pemberi pinjaman. Dibatalkan bisa merujuk kepada jenis kebaikan yang ditunjukkan kepada orang yang tidak melakukan apa pun agar layak mendapatkannya. Jika memungkinkan, Anda bisa menggunakan satu kata untuk dibatalkan yang dapat berlaku untuk utang dan dosa. Yesus mengaitkan diri-Nya dengan pemberi pinjaman dan dosa-dosa dengan utang. Pastikan untuk menerjemahkan </w:t>
      </w:r>
      <w:r>
        <w:rPr>
          <w:b/>
          <w:lang w:val="id_ID" w:bidi="id_ID"/>
        </w:rPr>
        <w:t>dosa</w:t>
      </w:r>
      <w:r>
        <w:rPr>
          <w:lang w:val="id_ID" w:bidi="id_ID"/>
        </w:rPr>
        <w:t xml:space="preserve"> dan </w:t>
      </w:r>
      <w:r>
        <w:rPr>
          <w:b/>
          <w:lang w:val="id_ID" w:bidi="id_ID"/>
        </w:rPr>
        <w:t>pengampunan</w:t>
      </w:r>
      <w:r>
        <w:rPr>
          <w:lang w:val="id_ID" w:bidi="id_ID"/>
        </w:rPr>
        <w:t xml:space="preserve"> dengan cara yang sama seperti yang telah Anda lakukan di bagian-bagian sebelumnya. </w:t>
      </w:r>
      <w:hyperlink r:id="rId66">
        <w:r>
          <w:rPr>
            <w:lang w:val="id_ID" w:bidi="id_ID"/>
          </w:rPr>
          <w:rPr>
            <w:color w:val="0000EE"/>
            <w:u w:val="single"/>
          </w:rPr>
          <w:t>Dosa</w:t>
        </w:r>
      </w:hyperlink>
      <w:r>
        <w:rPr>
          <w:lang w:val="id_ID" w:bidi="id_ID"/>
        </w:rPr>
        <w:t xml:space="preserve"> dan </w:t>
      </w:r>
      <w:hyperlink r:id="rId67">
        <w:r>
          <w:rPr>
            <w:lang w:val="id_ID" w:bidi="id_ID"/>
          </w:rPr>
          <w:rPr>
            <w:color w:val="0000EE"/>
            <w:u w:val="single"/>
          </w:rPr>
          <w:t>pengampunan</w:t>
        </w:r>
      </w:hyperlink>
      <w:r>
        <w:rPr>
          <w:lang w:val="id_ID" w:bidi="id_ID"/>
        </w:rPr>
        <w:t xml:space="preserve"> bisa ditemukan dalam Daftar Kata Utama.</w:t>
      </w:r>
    </w:p>
    <w:p>
      <w:pPr/>
      <w:r>
        <w:rPr>
          <w:lang w:val="id_ID" w:bidi="id_ID"/>
        </w:rPr>
      </w:r>
      <w:r>
        <w:rPr>
          <w:lang w:val="id_ID" w:bidi="id_ID"/>
        </w:rPr>
        <w:t xml:space="preserve">Yesus mengatakan iman perempuan itu telah </w:t>
      </w:r>
      <w:r>
        <w:rPr>
          <w:b/>
          <w:lang w:val="id_ID" w:bidi="id_ID"/>
        </w:rPr>
        <w:t>menyelamatkannya</w:t>
      </w:r>
      <w:r>
        <w:rPr>
          <w:lang w:val="id_ID" w:bidi="id_ID"/>
        </w:rPr>
        <w:t xml:space="preserve">. Diselamatkan bisa berarti sembuh, tetapi dalam konteks ini berarti dilepaskan. Karena iman perempuan itu, Allah menyelamatkannya dari kehidupannya yang berdosa dan tidak akan menghukumnya karena hal itu. </w:t>
      </w:r>
      <w:hyperlink r:id="rId50">
        <w:r>
          <w:rPr>
            <w:lang w:val="id_ID" w:bidi="id_ID"/>
          </w:rPr>
          <w:rPr>
            <w:color w:val="0000EE"/>
            <w:u w:val="single"/>
          </w:rPr>
          <w:t>Diselamatkan</w:t>
        </w:r>
      </w:hyperlink>
      <w:r>
        <w:rPr>
          <w:lang w:val="id_ID" w:bidi="id_ID"/>
        </w:rPr>
        <w:t xml:space="preserve"> terdapat di Daftar Kata Utama. </w:t>
      </w:r>
      <w:r>
        <w:rPr>
          <w:b/>
          <w:lang w:val="id_ID" w:bidi="id_ID"/>
        </w:rPr>
        <w:t>Iman</w:t>
      </w:r>
      <w:r>
        <w:rPr>
          <w:lang w:val="id_ID" w:bidi="id_ID"/>
        </w:rPr>
        <w:t xml:space="preserve"> mengacu kepada kepercayaan perempuan itu kepada Allah. Yesus menyuruh perempuan itu untuk pergi dengan </w:t>
      </w:r>
      <w:r>
        <w:rPr>
          <w:b/>
          <w:lang w:val="id_ID" w:bidi="id_ID"/>
        </w:rPr>
        <w:t>damai</w:t>
      </w:r>
      <w:r>
        <w:rPr>
          <w:lang w:val="id_ID" w:bidi="id_ID"/>
        </w:rPr>
        <w:t xml:space="preserve">, atau dengan keamanan dalam hubungannya dengan Allah. </w:t>
      </w:r>
      <w:hyperlink r:id="rId162">
        <w:r>
          <w:rPr>
            <w:lang w:val="id_ID" w:bidi="id_ID"/>
          </w:rPr>
          <w:rPr>
            <w:color w:val="0000EE"/>
            <w:u w:val="single"/>
          </w:rPr>
          <w:t>Iman</w:t>
        </w:r>
      </w:hyperlink>
      <w:r>
        <w:rPr>
          <w:lang w:val="id_ID" w:bidi="id_ID"/>
        </w:rPr>
        <w:t xml:space="preserve"> dan </w:t>
      </w:r>
      <w:hyperlink r:id="rId77">
        <w:r>
          <w:rPr>
            <w:lang w:val="id_ID" w:bidi="id_ID"/>
          </w:rPr>
          <w:rPr>
            <w:color w:val="0000EE"/>
            <w:u w:val="single"/>
          </w:rPr>
          <w:t>damai</w:t>
        </w:r>
      </w:hyperlink>
      <w:r>
        <w:rPr>
          <w:lang w:val="id_ID" w:bidi="id_ID"/>
        </w:rPr>
        <w:t xml:space="preserve"> dapat ditemukan dalam Daftar Kata Utama. </w:t>
      </w:r>
    </w:p>
    <w:p>
      <w:pPr/>
      <w:r>
        <w:rPr>
          <w:lang w:val="id_ID" w:bidi="id_ID"/>
        </w:rPr>
      </w:r>
      <w:r>
        <w:rPr>
          <w:lang w:val="id_ID" w:bidi="id_ID"/>
        </w:rPr>
        <w:t xml:space="preserve">Yesus terus bepergian dari satu tempat ke tempat lain sambil </w:t>
      </w:r>
      <w:hyperlink r:id="rId74">
        <w:r>
          <w:rPr>
            <w:lang w:val="id_ID" w:bidi="id_ID"/>
          </w:rPr>
          <w:rPr>
            <w:color w:val="0000EE"/>
            <w:u w:val="single"/>
          </w:rPr>
          <w:t>memberitakan kabar baik</w:t>
        </w:r>
      </w:hyperlink>
      <w:r>
        <w:rPr>
          <w:lang w:val="id_ID" w:bidi="id_ID"/>
        </w:rPr>
        <w:t xml:space="preserve"> tentang </w:t>
      </w:r>
      <w:hyperlink r:id="rId251">
        <w:r>
          <w:rPr>
            <w:lang w:val="id_ID" w:bidi="id_ID"/>
          </w:rPr>
          <w:rPr>
            <w:color w:val="0000EE"/>
            <w:u w:val="single"/>
          </w:rPr>
          <w:t>Kerajaan Allah</w:t>
        </w:r>
      </w:hyperlink>
      <w:r>
        <w:rPr>
          <w:lang w:val="id_ID" w:bidi="id_ID"/>
        </w:rPr>
        <w:t>. Pastikan untuk menerjemahkan kabar baik dan kerajaan Allah dengan cara yang sama seperti yang telah Anda lakukan di bagian-bagian sebelumnya. Kedua istilah ini bisa ditemukan dalam Daftar Kata Utama.</w:t>
      </w:r>
    </w:p>
    <w:p>
      <w:pPr/>
      <w:r>
        <w:rPr>
          <w:lang w:val="id_ID" w:bidi="id_ID"/>
        </w:rPr>
      </w:r>
      <w:r>
        <w:rPr>
          <w:lang w:val="id_ID" w:bidi="id_ID"/>
        </w:rPr>
        <w:t xml:space="preserve">Banyak perempuan juga mengikut Yesus. Salah satu di antara mereka adalah Maria. Yesus mengusir tujuh </w:t>
      </w:r>
      <w:r>
        <w:rPr>
          <w:b/>
          <w:lang w:val="id_ID" w:bidi="id_ID"/>
        </w:rPr>
        <w:t>setan</w:t>
      </w:r>
      <w:r>
        <w:rPr>
          <w:lang w:val="id_ID" w:bidi="id_ID"/>
        </w:rPr>
        <w:t xml:space="preserve"> dari Maria. Orang-orang Yahudi percaya bahwa roh-roh jahat berdiam dalam diri seseorang, sehingga Yesus harus mengusir mereka. Pastikan untuk menerjemahkan setan dengan cara yang sama seperti yang telah Anda lakukan di bagian-bagian sebelumnya. </w:t>
      </w:r>
      <w:hyperlink r:id="rId196">
        <w:r>
          <w:rPr>
            <w:lang w:val="id_ID" w:bidi="id_ID"/>
          </w:rPr>
          <w:rPr>
            <w:color w:val="0000EE"/>
            <w:u w:val="single"/>
          </w:rPr>
          <w:t>Setan</w:t>
        </w:r>
      </w:hyperlink>
      <w:r>
        <w:rPr>
          <w:lang w:val="id_ID" w:bidi="id_ID"/>
        </w:rPr>
        <w:t xml:space="preserve"> bisa ditemukan dalam Daftar Kata Utama. </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versi audio dari perikop ini dalam bentuk terjemahan yang paling mudah dimengerti.</w:t>
      </w:r>
    </w:p>
    <w:p>
      <w:pPr/>
      <w:r>
        <w:rPr>
          <w:lang w:val="id_ID" w:bidi="id_ID"/>
        </w:rPr>
      </w:r>
      <w:r>
        <w:rPr>
          <w:lang w:val="id_ID" w:bidi="id_ID"/>
        </w:rPr>
        <w:t xml:space="preserve">Dalam sesi ini, ceritakan kembali nats ini, secara berkelompok, dalam bahasa Anda sendiri. </w:t>
      </w:r>
    </w:p>
    <w:p>
      <w:pPr/>
      <w:r>
        <w:rPr>
          <w:lang w:val="id_ID" w:bidi="id_ID"/>
        </w:rPr>
      </w:r>
      <w:r>
        <w:rPr>
          <w:lang w:val="id_ID" w:bidi="id_ID"/>
        </w:rPr>
        <w:t xml:space="preserve">Pertama, seluruh kelompok harus berlatih menceritakan bagian itu dalam bahasa Anda sendiri. Ingatlah untuk memasukkan hal-hal yang Anda putuskan dalam langkah sebelumnya, seperti kronologi, kata, frasa, emosi, atau apa pun yang Anda diskusikan. </w:t>
      </w:r>
    </w:p>
    <w:p>
      <w:pPr/>
      <w:r>
        <w:rPr>
          <w:lang w:val="id_ID" w:bidi="id_ID"/>
        </w:rPr>
      </w:r>
      <w:r>
        <w:rPr>
          <w:lang w:val="id_ID" w:bidi="id_ID"/>
        </w:rPr>
        <w:t xml:space="preserve">Seorang anggota kelompok harus menyampaikan beberapa kalimat dari nats itu dan berhenti sejenak. Seorang anggota lain harus menceritakan bagian selanjutnya dari nats itu dan berhenti sejenak. Lakukan ini sampai kelompok itu telah menceritakan kembali semua nats tersebut. Anggota-anggota kelompok dapat saling memperbaiki dalam tahap ini. </w:t>
      </w:r>
    </w:p>
    <w:p>
      <w:pPr/>
      <w:r>
        <w:rPr>
          <w:lang w:val="id_ID" w:bidi="id_ID"/>
        </w:rPr>
      </w:r>
      <w:r>
        <w:rPr>
          <w:lang w:val="id_ID" w:bidi="id_ID"/>
        </w:rPr>
        <w:t>Hentikan sejenak audio ini di sini.</w:t>
      </w:r>
    </w:p>
    <w:p>
      <w:pPr/>
      <w:r>
        <w:rPr>
          <w:lang w:val="id_ID" w:bidi="id_ID"/>
        </w:rPr>
      </w:r>
      <w:r>
        <w:rPr>
          <w:lang w:val="id_ID" w:bidi="id_ID"/>
        </w:rPr>
        <w:t xml:space="preserve">Selanjutnya, setiap anggota kelompok harus menceritakan seluruh nats tersebut tanpa gangguan setidaknya satu kali. Seorang anggota kelompok dapat menggunakan benda apa saja, gerakan, atau papan cerita untuk membantu mereka mengingat bagian nats ayat-ayat Alkitab tersebut. </w:t>
      </w:r>
    </w:p>
    <w:p>
      <w:pPr/>
      <w:r>
        <w:rPr>
          <w:lang w:val="id_ID" w:bidi="id_ID"/>
        </w:rPr>
      </w:r>
      <w:r>
        <w:rPr>
          <w:lang w:val="id_ID" w:bidi="id_ID"/>
        </w:rPr>
        <w:t>Hentikan sejenak audio ini di sini.</w:t>
      </w:r>
    </w:p>
    <w:p>
      <w:pPr/>
      <w:r>
        <w:rPr>
          <w:lang w:val="id_ID" w:bidi="id_ID"/>
        </w:rPr>
      </w:r>
      <w:r>
        <w:rPr>
          <w:lang w:val="id_ID" w:bidi="id_ID"/>
        </w:rPr>
        <w:t xml:space="preserve">Selanjutnya, kelompok dapat memutuskan versi mana dari nats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Hentikan sejenak audio ini di sini.</w:t>
      </w:r>
    </w:p>
    <w:p>
      <w:pPr/>
      <w:r>
        <w:rPr>
          <w:lang w:val="id_ID" w:bidi="id_ID"/>
        </w:rPr>
      </w:r>
      <w:r>
        <w:rPr>
          <w:lang w:val="id_ID" w:bidi="id_ID"/>
        </w:rPr>
        <w:t xml:space="preserve">Akhirnya, kelompok dapat menyusun versi akhir dari nats itu yang disetujui oleh semua anggota kelompok. Setiap anggota kelompok harus berlatih menceritakan versi akhir dari nats tersebut. </w:t>
      </w:r>
      <w:r>
        <w:rPr>
          <w:lang w:val="id_ID" w:bidi="id_ID"/>
        </w:rPr>
      </w:r>
      <w:r>
        <w:rPr>
          <w:lang w:val="id_ID" w:bidi="id_ID"/>
        </w:rPr>
      </w:r>
    </w:p>
    <w:p>
      <w:pPr/>
      <w:r>
        <w:rPr>
          <w:lang w:val="id_ID" w:bidi="id_ID"/>
        </w:rPr>
      </w:r>
    </w:p>
    <w:p>
      <w:pPr>
        <w:pStyle w:val="Heading2"/>
      </w:pPr>
      <w:r>
        <w:rPr>
          <w:lang w:val="id_ID" w:bidi="id_ID"/>
        </w:rPr>
        <w:t>Lukas 7:36–8:3</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252">
        <w:r>
          <w:rPr>
            <w:lang w:val="id_ID" w:bidi="id_ID"/>
          </w:rPr>
          <w:rPr>
            <w:color w:val="0000EE"/>
            <w:u w:val="single"/>
          </w:rPr>
          <w:t>Dengar dan Renungkan</w:t>
        </w:r>
      </w:hyperlink>
      <w:r>
        <w:rPr>
          <w:lang w:val="id_ID" w:bidi="id_ID"/>
        </w:rPr>
        <w:t xml:space="preserve"> (661 KB)</w:t>
      </w:r>
      <w:r>
        <w:rPr>
          <w:lang w:val="id_ID" w:bidi="id_ID"/>
        </w:rPr>
      </w:r>
    </w:p>
    <w:p>
      <w:pPr>
        <w:pStyle w:val="ListBullet"/>
        <w:spacing w:line="240" w:lineRule="auto"/>
        <w:ind w:left="720"/>
      </w:pPr>
      <w:r>
        <w:rPr>
          <w:lang w:val="id_ID" w:bidi="id_ID"/>
        </w:rPr>
      </w:r>
      <w:hyperlink r:id="rId253">
        <w:r>
          <w:rPr>
            <w:lang w:val="id_ID" w:bidi="id_ID"/>
          </w:rPr>
          <w:rPr>
            <w:color w:val="0000EE"/>
            <w:u w:val="single"/>
          </w:rPr>
          <w:t>Menyiapkan Panggung</w:t>
        </w:r>
      </w:hyperlink>
      <w:r>
        <w:rPr>
          <w:lang w:val="id_ID" w:bidi="id_ID"/>
        </w:rPr>
        <w:t xml:space="preserve"> (8.8 MB)</w:t>
      </w:r>
      <w:r>
        <w:rPr>
          <w:lang w:val="id_ID" w:bidi="id_ID"/>
        </w:rPr>
      </w:r>
    </w:p>
    <w:p>
      <w:pPr>
        <w:pStyle w:val="ListBullet"/>
        <w:spacing w:line="240" w:lineRule="auto"/>
        <w:ind w:left="720"/>
      </w:pPr>
      <w:r>
        <w:rPr>
          <w:lang w:val="id_ID" w:bidi="id_ID"/>
        </w:rPr>
      </w:r>
      <w:hyperlink r:id="rId254">
        <w:r>
          <w:rPr>
            <w:lang w:val="id_ID" w:bidi="id_ID"/>
          </w:rPr>
          <w:rPr>
            <w:color w:val="0000EE"/>
            <w:u w:val="single"/>
          </w:rPr>
          <w:t>Menjelaskan Adegan</w:t>
        </w:r>
      </w:hyperlink>
      <w:r>
        <w:rPr>
          <w:lang w:val="id_ID" w:bidi="id_ID"/>
        </w:rPr>
        <w:t xml:space="preserve"> (4.1 MB)</w:t>
      </w:r>
      <w:r>
        <w:rPr>
          <w:lang w:val="id_ID" w:bidi="id_ID"/>
        </w:rPr>
      </w:r>
    </w:p>
    <w:p>
      <w:pPr>
        <w:pStyle w:val="ListBullet"/>
        <w:spacing w:line="240" w:lineRule="auto"/>
        <w:ind w:left="720"/>
      </w:pPr>
      <w:r>
        <w:rPr>
          <w:lang w:val="id_ID" w:bidi="id_ID"/>
        </w:rPr>
      </w:r>
      <w:hyperlink r:id="rId255">
        <w:r>
          <w:rPr>
            <w:lang w:val="id_ID" w:bidi="id_ID"/>
          </w:rPr>
          <w:rPr>
            <w:color w:val="0000EE"/>
            <w:u w:val="single"/>
          </w:rPr>
          <w:t>Memperagakan Bacaan</w:t>
        </w:r>
      </w:hyperlink>
      <w:r>
        <w:rPr>
          <w:lang w:val="id_ID" w:bidi="id_ID"/>
        </w:rPr>
        <w:t xml:space="preserve"> (4.7 MB)</w:t>
      </w:r>
      <w:r>
        <w:rPr>
          <w:lang w:val="id_ID" w:bidi="id_ID"/>
        </w:rPr>
      </w:r>
    </w:p>
    <w:p>
      <w:pPr>
        <w:pStyle w:val="ListBullet"/>
        <w:spacing w:line="240" w:lineRule="auto"/>
        <w:ind w:left="720"/>
      </w:pPr>
      <w:r>
        <w:rPr>
          <w:lang w:val="id_ID" w:bidi="id_ID"/>
        </w:rPr>
      </w:r>
      <w:hyperlink r:id="rId256">
        <w:r>
          <w:rPr>
            <w:lang w:val="id_ID" w:bidi="id_ID"/>
          </w:rPr>
          <w:rPr>
            <w:color w:val="0000EE"/>
            <w:u w:val="single"/>
          </w:rPr>
          <w:t>Melengkapi yang Kurang</w:t>
        </w:r>
      </w:hyperlink>
      <w:r>
        <w:rPr>
          <w:lang w:val="id_ID" w:bidi="id_ID"/>
        </w:rPr>
        <w:t xml:space="preserve"> (3.4 MB)</w:t>
      </w:r>
      <w:r>
        <w:rPr>
          <w:lang w:val="id_ID" w:bidi="id_ID"/>
        </w:rPr>
      </w:r>
    </w:p>
    <w:p>
      <w:pPr>
        <w:pStyle w:val="ListBullet"/>
        <w:spacing w:line="240" w:lineRule="auto"/>
        <w:ind w:left="720"/>
      </w:pPr>
      <w:r>
        <w:rPr>
          <w:lang w:val="id_ID" w:bidi="id_ID"/>
        </w:rPr>
      </w:r>
      <w:hyperlink r:id="rId257">
        <w:r>
          <w:rPr>
            <w:lang w:val="id_ID" w:bidi="id_ID"/>
          </w:rPr>
          <w:rPr>
            <w:color w:val="0000EE"/>
            <w:u w:val="single"/>
          </w:rPr>
          <w:t>Menyampaikan Firman Tuhan</w:t>
        </w:r>
      </w:hyperlink>
      <w:r>
        <w:rPr>
          <w:lang w:val="id_ID" w:bidi="id_ID"/>
        </w:rPr>
        <w:t xml:space="preserve"> (1.4 MB)</w:t>
      </w:r>
      <w:r>
        <w:rPr>
          <w:lang w:val="id_ID" w:bidi="id_ID"/>
        </w:rPr>
      </w:r>
      <w:r>
        <w:rPr>
          <w:lang w:val="id_ID" w:bidi="id_ID"/>
        </w:rPr>
      </w:r>
      <w:r>
        <w:rPr>
          <w:lang w:val="id_ID" w:bidi="id_ID"/>
        </w:rPr>
      </w:r>
    </w:p>
    <w:p>
      <w:pPr/>
      <w:r>
        <w:rPr>
          <w:lang w:val="id_ID" w:bidi="id_ID"/>
        </w:rPr>
      </w:r>
    </w:p>
    <w:p>
      <w:pPr>
        <w:pStyle w:val="Heading2"/>
      </w:pPr>
      <w:r>
        <w:rPr>
          <w:lang w:val="id_ID" w:bidi="id_ID"/>
        </w:rPr>
        <w:t>Lukas 8:4–15</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 xml:space="preserve">Dengarkan Lukas 8:4–15 dan renungkan di dalam hati Anda. Dengarkan teks sebanyak tiga kali (dalam tiga terjemahan yang berbeda, jika memungkinkan). Kemudian diskusikan pertanyaan berikut dalam kelompok: </w:t>
      </w:r>
    </w:p>
    <w:p>
      <w:pPr>
        <w:pStyle w:val="ListBullet"/>
        <w:spacing w:line="240" w:lineRule="auto"/>
        <w:ind w:left="720"/>
      </w:pPr>
      <w:r>
        <w:rPr>
          <w:lang w:val="id_ID" w:bidi="id_ID"/>
        </w:rPr>
      </w:r>
      <w:r>
        <w:rPr>
          <w:lang w:val="id_ID" w:bidi="id_ID"/>
        </w:rPr>
        <w:t xml:space="preserve">Apa yang Anda suka dalam kisah ini? </w:t>
      </w:r>
    </w:p>
    <w:p>
      <w:pPr>
        <w:pStyle w:val="ListBullet"/>
        <w:spacing w:line="240" w:lineRule="auto"/>
        <w:ind w:left="720"/>
      </w:pPr>
      <w:r>
        <w:rPr>
          <w:lang w:val="id_ID" w:bidi="id_ID"/>
        </w:rPr>
      </w:r>
      <w:r>
        <w:rPr>
          <w:lang w:val="id_ID" w:bidi="id_ID"/>
        </w:rPr>
        <w:t xml:space="preserve">Apa yang Anda tidak suka atau tidak mengerti? </w:t>
      </w:r>
    </w:p>
    <w:p>
      <w:pPr>
        <w:pStyle w:val="ListBullet"/>
        <w:spacing w:line="240" w:lineRule="auto"/>
        <w:ind w:left="720"/>
      </w:pPr>
      <w:r>
        <w:rPr>
          <w:lang w:val="id_ID" w:bidi="id_ID"/>
        </w:rPr>
      </w:r>
      <w:r>
        <w:rPr>
          <w:lang w:val="id_ID" w:bidi="id_ID"/>
        </w:rPr>
        <w:t xml:space="preserve">Apa yang diceritakan kisah ini tentang Yesus? </w:t>
      </w:r>
    </w:p>
    <w:p>
      <w:pPr>
        <w:pStyle w:val="ListBullet"/>
        <w:spacing w:line="240" w:lineRule="auto"/>
        <w:ind w:left="720"/>
      </w:pPr>
      <w:r>
        <w:rPr>
          <w:lang w:val="id_ID" w:bidi="id_ID"/>
        </w:rPr>
      </w:r>
      <w:r>
        <w:rPr>
          <w:lang w:val="id_ID" w:bidi="id_ID"/>
        </w:rPr>
        <w:t>Apa yang diceritakan kisah ini tentang manusia?</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Siapa kenalan Anda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Dalam kisah ini, Lukas beralih dari menceritakan kepada audiensnya tentang belas kasihan Yesus dan konfirmasi identitas-Nya. Lukas sekarang berfokus pada Yesus yang memberitakan kabar baik dan konsekuensi penolakannya. Yesus mengajar dengan menggunakan perumpamaan, atau kisah-kisah yang menggambarkan hal-hal yang lebih dalam tentang Allah.</w:t>
      </w:r>
    </w:p>
    <w:p>
      <w:pPr/>
      <w:r>
        <w:rPr>
          <w:lang w:val="id_ID" w:bidi="id_ID"/>
        </w:rPr>
      </w:r>
      <w:r>
        <w:rPr>
          <w:lang w:val="id_ID" w:bidi="id_ID"/>
        </w:rPr>
        <w:t>Perumpamaan ini adalah salah satu dari sedikit kisah yang bisa ditemukan dalam tiga dari keempat Injil. Hal ini unik, karena hal itu mencakup satu penjelasan. Versi Lukas dari kisah ini sedikit berbeda karena lebih pendek.</w:t>
      </w:r>
    </w:p>
    <w:p>
      <w:pPr/>
      <w:r>
        <w:rPr>
          <w:lang w:val="id_ID" w:bidi="id_ID"/>
        </w:rPr>
      </w:r>
      <w:r>
        <w:rPr>
          <w:lang w:val="id_ID" w:bidi="id_ID"/>
        </w:rPr>
        <w:t>Yesus terus mengajar dari desa ke desa di wilayah Galilea. Murid-murid Yesus dan perempuan-perempuan yang mendukung-Nya ada bersama Dia. Suatu kerumunan mulai berkumpul di sekitar Yesus untuk mendengar pengajaran-Nya. Orang-orang telah datang dari banyak desa di sekitarnya. Yesus mengajar mereka dengan satu perumpamaan.</w:t>
      </w:r>
    </w:p>
    <w:p>
      <w:pPr/>
      <w:r>
        <w:rPr>
          <w:lang w:val="id_ID" w:bidi="id_ID"/>
        </w:rPr>
      </w:r>
      <w:r>
        <w:rPr>
          <w:lang w:val="id_ID" w:bidi="id_ID"/>
        </w:rPr>
        <w:t>Yesus mengatakan ada seorang petani yang pergi ke ladangnya untuk menabur benih. Menabur berarti petani itu melemparkan benih ke depannya dari sisi ke sisi ketika ia berjalan. Ini adalah metode biasa yang digunakan oleh para petani Yahudi yang memungkinkan mereka untuk menanami satu lahan yang luas dengan cepat.</w:t>
      </w:r>
    </w:p>
    <w:p>
      <w:pPr/>
      <w:r>
        <w:rPr>
          <w:lang w:val="id_ID" w:bidi="id_ID"/>
        </w:rPr>
      </w:r>
      <w:r>
        <w:rPr>
          <w:lang w:val="id_ID" w:bidi="id_ID"/>
        </w:rPr>
        <w:t>Berhenti dan tunjukkan gambar petani yang sedang menebarkan benih, jika ini bukan satu konsep yang lazim dalam budaya Anda. Metode-metode apa saja yang digunakan dalam budaya Anda untuk menanam benih? Bagaimana hal itu mirip dengan atau berbeda dari cara penabur menanam benihnya dalam kisah ini?</w:t>
      </w:r>
    </w:p>
    <w:p>
      <w:pPr/>
      <w:r>
        <w:rPr>
          <w:lang w:val="id_ID" w:bidi="id_ID"/>
        </w:rPr>
      </w:r>
      <w:r>
        <w:rPr>
          <w:lang w:val="id_ID" w:bidi="id_ID"/>
        </w:rPr>
        <w:t>Beberapa benih jatuh di jalan. Jalan ini mengacu kepada jalan setapak yang digunakan banyak orang untuk berjalan atau jalan yang berada di pinggir ladang. Tanah itu keras karena banyak orang yang berjalan di atasnya. Benih yang jatuh di jalur itu diinjak-injak oleh orang-orang yang berjalan. Burung-burung yang terbang di udara memakan benih ini dengan lahap.</w:t>
      </w:r>
    </w:p>
    <w:p>
      <w:pPr/>
      <w:r>
        <w:rPr>
          <w:lang w:val="id_ID" w:bidi="id_ID"/>
        </w:rPr>
      </w:r>
      <w:r>
        <w:rPr>
          <w:lang w:val="id_ID" w:bidi="id_ID"/>
        </w:rPr>
        <w:t>Berhenti dan tunjukkan satu gambar tanah di jalan setapak, di sebuah ladang.</w:t>
      </w:r>
    </w:p>
    <w:p>
      <w:pPr/>
      <w:r>
        <w:rPr>
          <w:lang w:val="id_ID" w:bidi="id_ID"/>
        </w:rPr>
      </w:r>
      <w:r>
        <w:rPr>
          <w:lang w:val="id_ID" w:bidi="id_ID"/>
        </w:rPr>
        <w:t>Benih lainnya jatuh di batu-batuan. Dalam konteks ini, tanah itu memiliki lapisan batuan di bawahnya. Batu-batuan itu akan muncul ketika ada tanah yang dangkal. Benih yang jatuh di batu-batuan tumbuh menjadi tanaman muda, tetapi tanaman muda itu mati karena tidak mendapatkan air yang cukup dari tanah yang dangkal. Tanaman itu tidak mendapatkan apa yang dibutuhkan untuk tumbuh dari tanah karena adanya batu-batuan.</w:t>
      </w:r>
    </w:p>
    <w:p>
      <w:pPr/>
      <w:r>
        <w:rPr>
          <w:lang w:val="id_ID" w:bidi="id_ID"/>
        </w:rPr>
      </w:r>
      <w:r>
        <w:rPr>
          <w:lang w:val="id_ID" w:bidi="id_ID"/>
        </w:rPr>
        <w:t>Berhenti dan tunjukkan satu gambar tanah berbatu.</w:t>
      </w:r>
    </w:p>
    <w:p>
      <w:pPr/>
      <w:r>
        <w:rPr>
          <w:lang w:val="id_ID" w:bidi="id_ID"/>
        </w:rPr>
      </w:r>
      <w:r>
        <w:rPr>
          <w:lang w:val="id_ID" w:bidi="id_ID"/>
        </w:rPr>
        <w:t>Benih lainnya jatuh di tempat di mana ada semak berduri. Ini berarti di tanah di mana semak berduri atau benih tanaman berduri ada. Semak berduri adalah tanaman yang kokoh dan tumbuh cepat, yang bersaing dengan gandum dan menjengkelkan para petani. Semak berduri tumbuh bersama gandum dan menyebabkan gandum itu tidak memiliki cukup ruang, tanah, air, atau sinar matahari agar tumbuh dengan baik. Jadi, gandum itu mati dan tidak berbuah.</w:t>
      </w:r>
    </w:p>
    <w:p>
      <w:pPr/>
      <w:r>
        <w:rPr>
          <w:lang w:val="id_ID" w:bidi="id_ID"/>
        </w:rPr>
      </w:r>
      <w:r>
        <w:rPr>
          <w:lang w:val="id_ID" w:bidi="id_ID"/>
        </w:rPr>
        <w:t>Berhenti dan tunjukkan sebuah gambar tanah tempat semak berduri tumbuh.</w:t>
      </w:r>
    </w:p>
    <w:p>
      <w:pPr/>
      <w:r>
        <w:rPr>
          <w:lang w:val="id_ID" w:bidi="id_ID"/>
        </w:rPr>
      </w:r>
      <w:r>
        <w:rPr>
          <w:lang w:val="id_ID" w:bidi="id_ID"/>
        </w:rPr>
        <w:t>Beberapa benih jatuh di tanah yang baik. Baik berarti subur atau produktif. Tanah itu tidak sempit, dangkal, atau bercampur dengan semak berduri. Tanah yang baik memungkinkan benih untuk tumbuh menjadi tanaman yang produktif yang menghasilkan gandum. Tanaman yang tumbuh memiliki biji 100 kali lebih banyak dari jumlah benih yang ditanam oleh petani. Ini adalah satu panen yang luar biasa di Israel. Satu panen rata-rata menghasilkan sekitar 10 benih untuk setiap benih yang ditanam.</w:t>
      </w:r>
    </w:p>
    <w:p>
      <w:pPr/>
      <w:r>
        <w:rPr>
          <w:lang w:val="id_ID" w:bidi="id_ID"/>
        </w:rPr>
      </w:r>
      <w:r>
        <w:rPr>
          <w:lang w:val="id_ID" w:bidi="id_ID"/>
        </w:rPr>
        <w:t>Berhenti dan tunjukkan satu gambar tanah yang baik. Diskusikan dengan tim Anda: Bagaimana cara menggambarkan tanah yang baik dalam budaya Anda? Bagaimana Anda mengetahui lahan yang harus ditanami dibandingkan lahan yang tidak akan menghasilkan?</w:t>
      </w:r>
    </w:p>
    <w:p>
      <w:pPr/>
      <w:r>
        <w:rPr>
          <w:lang w:val="id_ID" w:bidi="id_ID"/>
        </w:rPr>
      </w:r>
      <w:r>
        <w:rPr>
          <w:lang w:val="id_ID" w:bidi="id_ID"/>
        </w:rPr>
        <w:t>Yesus menyelesaikan perumpamaan itu dan mengatakan, "Siapa yang bertelinga hendaklah ia mendengar." Yesus mengatakan bahwa kerumunan harus berpikir dengan hati-hati tentang apa yang telah Dia katakan. Yesus ingin agar mereka bukan hanya berpikir, tetapi juga melakukan apa yang telah mereka pelajari dari kisah tersebut.</w:t>
      </w:r>
    </w:p>
    <w:p>
      <w:pPr/>
      <w:r>
        <w:rPr>
          <w:lang w:val="id_ID" w:bidi="id_ID"/>
        </w:rPr>
      </w:r>
      <w:r>
        <w:rPr>
          <w:lang w:val="id_ID" w:bidi="id_ID"/>
        </w:rPr>
        <w:t>Berhenti dan tanyakan tim Anda: Apakah yang akan dikatakan seorang guru dalam budaya Anda agar mendapat perhatian dari audiensnya?</w:t>
      </w:r>
    </w:p>
    <w:p>
      <w:pPr/>
      <w:r>
        <w:rPr>
          <w:lang w:val="id_ID" w:bidi="id_ID"/>
        </w:rPr>
      </w:r>
      <w:r>
        <w:rPr>
          <w:lang w:val="id_ID" w:bidi="id_ID"/>
        </w:rPr>
        <w:t>Murid-murid, atau pengikut-pengikut Yesus, bertanya kepada-Nya apa arti perumpamaan tersebut. Yesus membandingkan murid-murid-Nya dengan orang-orang lain yang mendengar kisah tersebut. Yesus mengatakan Dia mengajar dengan perumpamaan, karena perumpamaan-perumpamaan memiliki kebenaran-kebenaran yang tersembunyi tentang kerajaan Allah. Yesus hanya mengungkapkan kebenaran-kebenaran itu kepada orang-orang tertentu. Yesus memilih untuk mengungkapkan makna perumpamaan itu kepada murid-murid-Nya. Orang lain yang mendengarkan perumpamaan itu tidak akan dapat memahami kebenaran-kebenaran tentang kerajaan Allah.</w:t>
      </w:r>
    </w:p>
    <w:p>
      <w:pPr/>
      <w:r>
        <w:rPr>
          <w:lang w:val="id_ID" w:bidi="id_ID"/>
        </w:rPr>
      </w:r>
      <w:r>
        <w:rPr>
          <w:lang w:val="id_ID" w:bidi="id_ID"/>
        </w:rPr>
        <w:t>Yesus memberi alasan untuk mengajar dalam perumpamaan melalui kutipan kitab suci, atau tulisan-tulisan suci Yahudi. Yesus mengutip dari seorang nabi atau utusan Allah yang terkenal, Yesaya. Yesaya mengatakan,</w:t>
      </w:r>
    </w:p>
    <w:p>
      <w:pPr/>
      <w:r>
        <w:rPr>
          <w:lang w:val="id_ID" w:bidi="id_ID"/>
        </w:rPr>
      </w:r>
      <w:r>
        <w:rPr>
          <w:lang w:val="id_ID" w:bidi="id_ID"/>
        </w:rPr>
        <w:t>"sekalipun melihat, mereka tidak dapat melihat,</w:t>
      </w:r>
    </w:p>
    <w:p>
      <w:pPr/>
      <w:r>
        <w:rPr>
          <w:lang w:val="id_ID" w:bidi="id_ID"/>
        </w:rPr>
      </w:r>
      <w:r>
        <w:rPr>
          <w:lang w:val="id_ID" w:bidi="id_ID"/>
        </w:rPr>
        <w:t>sekalipun mendengar, mereka tidak dapat</w:t>
      </w:r>
    </w:p>
    <w:p>
      <w:pPr/>
      <w:r>
        <w:rPr>
          <w:lang w:val="id_ID" w:bidi="id_ID"/>
        </w:rPr>
      </w:r>
      <w:r>
        <w:rPr>
          <w:lang w:val="id_ID" w:bidi="id_ID"/>
        </w:rPr>
        <w:t>mengerti."</w:t>
      </w:r>
    </w:p>
    <w:p>
      <w:pPr/>
      <w:r>
        <w:rPr>
          <w:lang w:val="id_ID" w:bidi="id_ID"/>
        </w:rPr>
      </w:r>
      <w:r>
        <w:rPr>
          <w:lang w:val="id_ID" w:bidi="id_ID"/>
        </w:rPr>
        <w:t>Acuan pertama dari melihat berarti melihat sesuatu seperti orang atau benda. Acuan kedua dari melihat berarti tidak hanya melihat, tetapi memahami makna dari apa yang terlihat. Hal yang sama berlaku untuk mendengar. Acuan pertama berarti tindakan jasmani ketika mendengar, sementara acuan kedua dari mendengar berarti memahami apa yang didengar. Yesus mengatakan bahwa beberapa orang tidak mau percaya dan taat kepada-Nya. Yesus tidak akan mengajarkan kebenaran-kebenaran tentang kerajaan Allah kepada mereka.</w:t>
      </w:r>
    </w:p>
    <w:p>
      <w:pPr/>
      <w:r>
        <w:rPr>
          <w:lang w:val="id_ID" w:bidi="id_ID"/>
        </w:rPr>
      </w:r>
      <w:r>
        <w:rPr>
          <w:lang w:val="id_ID" w:bidi="id_ID"/>
        </w:rPr>
        <w:t xml:space="preserve">Yesus menjelaskan perumpamaan itu kepada murid-murid-Nya. Penafsiran dasar dari perumpamaan itu adalah bahwa benih melambangkan pesan dari Allah, penabur melambangkan yang menyampaikan pesan kepada orang-orang, dan jenis-jenis tanah yang berbeda melambangkan cara-cara orang yang berbeda dalam mendengar pesan tersebut. </w:t>
      </w:r>
    </w:p>
    <w:p>
      <w:pPr/>
      <w:r>
        <w:rPr>
          <w:lang w:val="id_ID" w:bidi="id_ID"/>
        </w:rPr>
      </w:r>
      <w:r>
        <w:rPr>
          <w:lang w:val="id_ID" w:bidi="id_ID"/>
        </w:rPr>
        <w:t>Yesus menjelaskan bahwa benih yang jatuh di tanah melambangkan iblis yang mengambil pesan yang telah didengar orang-orang. Kemudian Yesus menjelaskan bahwa benih yang jatuh di tanah berbatu melambangkan orang-orang yang menerima pesan dengan sukacita, tetapi pada saat ujian atau godaan, mereka jatuh.</w:t>
      </w:r>
    </w:p>
    <w:p>
      <w:pPr/>
      <w:r>
        <w:rPr>
          <w:lang w:val="id_ID" w:bidi="id_ID"/>
        </w:rPr>
      </w:r>
      <w:r>
        <w:rPr>
          <w:lang w:val="id_ID" w:bidi="id_ID"/>
        </w:rPr>
        <w:t xml:space="preserve">Berhenti dan diskusikan dengan tim Anda: Dalam budaya Anda, cobaan dan ujian seperti apa yang orang-orang hadapi? </w:t>
      </w:r>
    </w:p>
    <w:p>
      <w:pPr/>
      <w:r>
        <w:rPr>
          <w:lang w:val="id_ID" w:bidi="id_ID"/>
        </w:rPr>
      </w:r>
      <w:r>
        <w:rPr>
          <w:lang w:val="id_ID" w:bidi="id_ID"/>
        </w:rPr>
        <w:t>Kemudian Yesus menjelaskan bahwa benih yang jatuh di antara semak berduri melambangkan orang-orang yang mendengar pesan, tetapi kewalahan oleh kekhawatiran dan kekayaan.</w:t>
      </w:r>
    </w:p>
    <w:p>
      <w:pPr/>
      <w:r>
        <w:rPr>
          <w:lang w:val="id_ID" w:bidi="id_ID"/>
        </w:rPr>
      </w:r>
      <w:r>
        <w:rPr>
          <w:lang w:val="id_ID" w:bidi="id_ID"/>
        </w:rPr>
        <w:t>Berhenti dan diskusikan dengan tim Anda: Dalam budaya Anda, bagaimana Anda menjelaskan kekayaan? Situasi-situasi apakah yang menyebabkan orang-orang khawatir dalam budaya Anda?</w:t>
      </w:r>
    </w:p>
    <w:p>
      <w:pPr/>
      <w:r>
        <w:rPr>
          <w:lang w:val="id_ID" w:bidi="id_ID"/>
        </w:rPr>
      </w:r>
      <w:r>
        <w:rPr>
          <w:lang w:val="id_ID" w:bidi="id_ID"/>
        </w:rPr>
        <w:t>Penting untuk dicatat bahwa ada banyak penafsiran yang berbeda tentang makna benih setelah ditaburkan. Beberapa ahli meyakini benih itu terus mengacu kepada pesan Allah dan tanah melambangkan empat macam cara yang berbeda dari orang-orang yang mendengar dan menanggapi pesan Allah. Ahli-ahli lainnya yakin bahwa tanah mengacu kepada berbagai jenis orang.</w:t>
      </w:r>
    </w:p>
    <w:p>
      <w:pPr/>
      <w:r>
        <w:rPr>
          <w:lang w:val="id_ID" w:bidi="id_ID"/>
        </w:rPr>
      </w:r>
      <w:r>
        <w:rPr>
          <w:lang w:val="id_ID" w:bidi="id_ID"/>
        </w:rPr>
        <w:t>Yesus tidak menjelaskan apakah Dia berbicara tentang para pengikut-Nya yang harus tumbuh secara rohani, atau tentang mereka yang bukan pengikut-Nya yang mendengar dan menerima pesan dari Allah. Berkali-kali, perumpamaan memiliki makna yang lebih luas daripada sekadar satu situasi atau periode waktu tertentu. Jangan menetapkan makna atau penjelasan pada perumpamaan yang tidak diberikan dalam kitab suci.</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Dalam sesi ini, Anda akan membantu kelompok memvisualisasikan kisah ini. Anda akan membantu kelompok mendefinisikan adegan, latar belakang, dan karakter dari kisah ini.</w:t>
      </w:r>
    </w:p>
    <w:p>
      <w:pPr/>
      <w:r>
        <w:rPr>
          <w:lang w:val="id_ID" w:bidi="id_ID"/>
        </w:rPr>
      </w:r>
      <w:r>
        <w:rPr>
          <w:lang w:val="id_ID" w:bidi="id_ID"/>
        </w:rPr>
        <w:t>Kisah ini memiliki empat adegan.</w:t>
      </w:r>
    </w:p>
    <w:p>
      <w:pPr/>
      <w:r>
        <w:rPr>
          <w:lang w:val="id_ID" w:bidi="id_ID"/>
        </w:rPr>
      </w:r>
      <w:r>
        <w:rPr>
          <w:b/>
          <w:lang w:val="id_ID" w:bidi="id_ID"/>
        </w:rPr>
        <w:t>Adegan pertama:</w:t>
      </w:r>
      <w:r>
        <w:rPr>
          <w:lang w:val="id_ID" w:bidi="id_ID"/>
        </w:rPr>
        <w:t xml:space="preserve"> Orang-orang datang dari banyak kota untuk mendengar Yesus. Yesus menceritakan satu kisah dalam bentuk perumpamaan kepada orang-orang yang berkumpul.</w:t>
      </w:r>
    </w:p>
    <w:p>
      <w:pPr/>
      <w:r>
        <w:rPr>
          <w:lang w:val="id_ID" w:bidi="id_ID"/>
        </w:rPr>
      </w:r>
      <w:r>
        <w:rPr>
          <w:b/>
          <w:lang w:val="id_ID" w:bidi="id_ID"/>
        </w:rPr>
        <w:t>Adegan kedua:</w:t>
      </w:r>
      <w:r>
        <w:rPr>
          <w:lang w:val="id_ID" w:bidi="id_ID"/>
        </w:rPr>
        <w:t xml:space="preserve"> Kisah ini tentang seorang petani yang menebarkan benih untuk menanamnya. Yesus menceritakan apa yang terjadi dengan benih yang jatuh di berbagai area dari ladang itu. Pada akhirnya, Yesus mengatakan siapa pun yang bertelinga untuk mendengar seharusnya mendengarkan dan mengerti.</w:t>
      </w:r>
    </w:p>
    <w:p>
      <w:pPr/>
      <w:r>
        <w:rPr>
          <w:lang w:val="id_ID" w:bidi="id_ID"/>
        </w:rPr>
      </w:r>
      <w:r>
        <w:rPr>
          <w:b/>
          <w:lang w:val="id_ID" w:bidi="id_ID"/>
        </w:rPr>
        <w:t>Adegan ketiga:</w:t>
      </w:r>
      <w:r>
        <w:rPr>
          <w:lang w:val="id_ID" w:bidi="id_ID"/>
        </w:rPr>
        <w:t xml:space="preserve"> Murid-murid Yesus menanyakan Yesus makna perumpamaan itu. Yesus menjelaskan kepada mereka bahwa mereka diizinkan untuk memahami perumpamaan agar menggenapi kitab suci.</w:t>
      </w:r>
    </w:p>
    <w:p>
      <w:pPr/>
      <w:r>
        <w:rPr>
          <w:lang w:val="id_ID" w:bidi="id_ID"/>
        </w:rPr>
      </w:r>
      <w:r>
        <w:rPr>
          <w:b/>
          <w:lang w:val="id_ID" w:bidi="id_ID"/>
        </w:rPr>
        <w:t>Adegan keempat:</w:t>
      </w:r>
      <w:r>
        <w:rPr>
          <w:lang w:val="id_ID" w:bidi="id_ID"/>
        </w:rPr>
        <w:t xml:space="preserve"> Yesus memberi penjelasan tentang makna perumpamaan itu.</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Kerumunan</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Orang yang mewakili jalan</w:t>
      </w:r>
    </w:p>
    <w:p>
      <w:pPr>
        <w:pStyle w:val="ListBullet"/>
        <w:spacing w:line="240" w:lineRule="auto"/>
        <w:ind w:left="720"/>
      </w:pPr>
      <w:r>
        <w:rPr>
          <w:lang w:val="id_ID" w:bidi="id_ID"/>
        </w:rPr>
      </w:r>
      <w:r>
        <w:rPr>
          <w:lang w:val="id_ID" w:bidi="id_ID"/>
        </w:rPr>
        <w:t>Orang yang memerankan area yang berbatu</w:t>
      </w:r>
    </w:p>
    <w:p>
      <w:pPr>
        <w:pStyle w:val="ListBullet"/>
        <w:spacing w:line="240" w:lineRule="auto"/>
        <w:ind w:left="720"/>
      </w:pPr>
      <w:r>
        <w:rPr>
          <w:lang w:val="id_ID" w:bidi="id_ID"/>
        </w:rPr>
      </w:r>
      <w:r>
        <w:rPr>
          <w:lang w:val="id_ID" w:bidi="id_ID"/>
        </w:rPr>
        <w:t>Orang yang mewakili area yang bersemak duri</w:t>
      </w:r>
    </w:p>
    <w:p>
      <w:pPr>
        <w:pStyle w:val="ListBullet"/>
        <w:spacing w:line="240" w:lineRule="auto"/>
        <w:ind w:left="720"/>
      </w:pPr>
      <w:r>
        <w:rPr>
          <w:lang w:val="id_ID" w:bidi="id_ID"/>
        </w:rPr>
      </w:r>
      <w:r>
        <w:rPr>
          <w:lang w:val="id_ID" w:bidi="id_ID"/>
        </w:rPr>
        <w:t>Orang yang mewakili area dengan tanah yang subur</w:t>
      </w:r>
    </w:p>
    <w:p>
      <w:pPr>
        <w:pStyle w:val="ListBullet"/>
        <w:spacing w:line="240" w:lineRule="auto"/>
        <w:ind w:left="720"/>
      </w:pPr>
      <w:r>
        <w:rPr>
          <w:lang w:val="id_ID" w:bidi="id_ID"/>
        </w:rPr>
      </w:r>
      <w:r>
        <w:rPr>
          <w:lang w:val="id_ID" w:bidi="id_ID"/>
        </w:rPr>
        <w:t>Burung-burung</w:t>
      </w:r>
    </w:p>
    <w:p>
      <w:pPr>
        <w:pStyle w:val="ListBullet"/>
        <w:spacing w:line="240" w:lineRule="auto"/>
        <w:ind w:left="720"/>
      </w:pPr>
      <w:r>
        <w:rPr>
          <w:lang w:val="id_ID" w:bidi="id_ID"/>
        </w:rPr>
      </w:r>
      <w:r>
        <w:rPr>
          <w:lang w:val="id_ID" w:bidi="id_ID"/>
        </w:rPr>
        <w:t>Iblis</w:t>
      </w:r>
    </w:p>
    <w:p>
      <w:pPr/>
      <w:r>
        <w:rPr>
          <w:lang w:val="id_ID" w:bidi="id_ID"/>
        </w:rPr>
      </w:r>
      <w:r>
        <w:rPr>
          <w:lang w:val="id_ID" w:bidi="id_ID"/>
        </w:rPr>
        <w:t>Dalam sesi ini, ambillah papan cerita kelompok, gambarlah, atau gunakan beberapa macam alat peraga (benda-benda yang dapat Anda pindahkan seperti batu, batang, mainan anak-anak) untuk memvisualisasikan kisah dan adegan di dalamnya.</w:t>
      </w:r>
    </w:p>
    <w:p>
      <w:pPr/>
      <w:r>
        <w:rPr>
          <w:lang w:val="id_ID" w:bidi="id_ID"/>
        </w:rPr>
      </w:r>
      <w:r>
        <w:rPr>
          <w:lang w:val="id_ID" w:bidi="id_ID"/>
        </w:rPr>
        <w:t>Penting untuk diingat bahwa ada jalan setapak yang dilewati petani. Petani akan menebarkan benih di jalan itu. Karena jalan ini selalu digunakan, itu menjadi keras.</w:t>
      </w:r>
    </w:p>
    <w:p>
      <w:pPr/>
      <w:r>
        <w:rPr>
          <w:lang w:val="id_ID" w:bidi="id_ID"/>
        </w:rPr>
      </w:r>
      <w:r>
        <w:rPr>
          <w:lang w:val="id_ID" w:bidi="id_ID"/>
        </w:rPr>
        <w:t>Orang-orang datang dari banyak kota dan berkumpul untuk mendengar Yesus. Kemudian Yesus menceritakan satu kisah dalam bentuk perumpamaan. Dalam perumpamaan itu, tim mungkin ingin membuat ulang kronologi untuk menunjukkan bahwa benih pertama jatuh di tanah-tanah yang berbeda. Beberapa waktu kemudian, benih yang jatuh di jalan terinjak lalu dimakan oleh burung-burung. Benih yang jatuh di atas batu-batuan tumbuh setelah beberapa waktu tetapi mati karena kurangnya kelembapan. Benih yang jatuh di antara semak berduri tumbuh beberapa waktu kemudian, tetapi semak berduri membunuhnya. Benih yang jatuh di tanah yang subur tumbuh setelah beberapa waktu dan menghasilkan seratus kali lipat.</w:t>
      </w:r>
    </w:p>
    <w:p>
      <w:pPr/>
      <w:r>
        <w:rPr>
          <w:lang w:val="id_ID" w:bidi="id_ID"/>
        </w:rPr>
      </w:r>
      <w:r>
        <w:rPr>
          <w:lang w:val="id_ID" w:bidi="id_ID"/>
        </w:rPr>
        <w:t>Setelah menceritakan perumpamaan, Yesus mengatakan, "Siapa yang bertelinga untuk mendengar seharusnya mendengarkan dan mengerti."</w:t>
      </w:r>
    </w:p>
    <w:p>
      <w:pPr/>
      <w:r>
        <w:rPr>
          <w:lang w:val="id_ID" w:bidi="id_ID"/>
        </w:rPr>
      </w:r>
      <w:r>
        <w:rPr>
          <w:lang w:val="id_ID" w:bidi="id_ID"/>
        </w:rPr>
        <w:t>Murid-murid Yesus menanyakan makna perumpamaan itu. Yesus berpaling ke arah murid-murid-Nya untuk menjelaskan perumpamaan itu kepada mereka. Yesus mengatakan kepada murid-murid-Nya, "Kamu diizinkan untuk memahami rahasia kerajaan Allah." Yesus mengatakan bahwa Dia memakai perumpamaan supaya kitab suci dapat digenapi. Yesus mengatakan bahwa banyak orang akan melihat tetapi mereka tidak akan benar-benar melihat, mereka akan mendengarkan tetapi tidak benar-benar mengerti.</w:t>
      </w:r>
    </w:p>
    <w:p>
      <w:pPr/>
      <w:r>
        <w:rPr>
          <w:lang w:val="id_ID" w:bidi="id_ID"/>
        </w:rPr>
      </w:r>
      <w:r>
        <w:rPr>
          <w:lang w:val="id_ID" w:bidi="id_ID"/>
        </w:rPr>
        <w:t>Yesus menjelaskan penafsiran perumpamaan itu.</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Dalam sesi ini, kelompok akan mendramatisir kisah tersebut.</w:t>
      </w:r>
    </w:p>
    <w:p>
      <w:pPr/>
      <w:r>
        <w:rPr>
          <w:lang w:val="id_ID" w:bidi="id_ID"/>
        </w:rPr>
      </w:r>
      <w:r>
        <w:rPr>
          <w:lang w:val="id_ID" w:bidi="id_ID"/>
        </w:rPr>
        <w:t>Kisah ini memiliki empat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Kerumunan</w:t>
      </w:r>
    </w:p>
    <w:p>
      <w:pPr>
        <w:pStyle w:val="ListBullet"/>
        <w:spacing w:line="240" w:lineRule="auto"/>
        <w:ind w:left="720"/>
      </w:pPr>
      <w:r>
        <w:rPr>
          <w:lang w:val="id_ID" w:bidi="id_ID"/>
        </w:rPr>
      </w:r>
      <w:r>
        <w:rPr>
          <w:lang w:val="id_ID" w:bidi="id_ID"/>
        </w:rPr>
        <w:t xml:space="preserve">Murid-murid </w:t>
      </w:r>
    </w:p>
    <w:p>
      <w:pPr>
        <w:pStyle w:val="ListBullet"/>
        <w:spacing w:line="240" w:lineRule="auto"/>
        <w:ind w:left="720"/>
      </w:pPr>
      <w:r>
        <w:rPr>
          <w:lang w:val="id_ID" w:bidi="id_ID"/>
        </w:rPr>
      </w:r>
      <w:r>
        <w:rPr>
          <w:lang w:val="id_ID" w:bidi="id_ID"/>
        </w:rPr>
        <w:t xml:space="preserve">Orang yang mewakili jalan </w:t>
      </w:r>
    </w:p>
    <w:p>
      <w:pPr>
        <w:pStyle w:val="ListBullet"/>
        <w:spacing w:line="240" w:lineRule="auto"/>
        <w:ind w:left="720"/>
      </w:pPr>
      <w:r>
        <w:rPr>
          <w:lang w:val="id_ID" w:bidi="id_ID"/>
        </w:rPr>
      </w:r>
      <w:r>
        <w:rPr>
          <w:lang w:val="id_ID" w:bidi="id_ID"/>
        </w:rPr>
        <w:t>Orang yang mewakili area yang berbatu-batu</w:t>
      </w:r>
    </w:p>
    <w:p>
      <w:pPr>
        <w:pStyle w:val="ListBullet"/>
        <w:spacing w:line="240" w:lineRule="auto"/>
        <w:ind w:left="720"/>
      </w:pPr>
      <w:r>
        <w:rPr>
          <w:lang w:val="id_ID" w:bidi="id_ID"/>
        </w:rPr>
      </w:r>
      <w:r>
        <w:rPr>
          <w:lang w:val="id_ID" w:bidi="id_ID"/>
        </w:rPr>
        <w:t xml:space="preserve">Orang yang mewakili area yang bersemak duri </w:t>
      </w:r>
    </w:p>
    <w:p>
      <w:pPr>
        <w:pStyle w:val="ListBullet"/>
        <w:spacing w:line="240" w:lineRule="auto"/>
        <w:ind w:left="720"/>
      </w:pPr>
      <w:r>
        <w:rPr>
          <w:lang w:val="id_ID" w:bidi="id_ID"/>
        </w:rPr>
      </w:r>
      <w:r>
        <w:rPr>
          <w:lang w:val="id_ID" w:bidi="id_ID"/>
        </w:rPr>
        <w:t xml:space="preserve">Orang yang mewakili area dengan tanah yang subur </w:t>
      </w:r>
    </w:p>
    <w:p>
      <w:pPr>
        <w:pStyle w:val="ListBullet"/>
        <w:spacing w:line="240" w:lineRule="auto"/>
        <w:ind w:left="720"/>
      </w:pPr>
      <w:r>
        <w:rPr>
          <w:lang w:val="id_ID" w:bidi="id_ID"/>
        </w:rPr>
      </w:r>
      <w:r>
        <w:rPr>
          <w:lang w:val="id_ID" w:bidi="id_ID"/>
        </w:rPr>
        <w:t>Burung-burung</w:t>
      </w:r>
    </w:p>
    <w:p>
      <w:pPr>
        <w:pStyle w:val="ListBullet"/>
        <w:spacing w:line="240" w:lineRule="auto"/>
        <w:ind w:left="720"/>
      </w:pPr>
      <w:r>
        <w:rPr>
          <w:lang w:val="id_ID" w:bidi="id_ID"/>
        </w:rPr>
      </w:r>
      <w:r>
        <w:rPr>
          <w:lang w:val="id_ID" w:bidi="id_ID"/>
        </w:rPr>
        <w:t>Iblis</w:t>
      </w:r>
    </w:p>
    <w:p>
      <w:pPr/>
      <w:r>
        <w:rPr>
          <w:lang w:val="id_ID" w:bidi="id_ID"/>
        </w:rPr>
      </w:r>
      <w:r>
        <w:rPr>
          <w:lang w:val="id_ID" w:bidi="id_ID"/>
        </w:rPr>
        <w:t xml:space="preserve">Minta tim untuk memerankan kisah itu dua kali. Pertama, minta mereka memerankan kisah itu tanpa berhenti. Pada saat tim memerankan kisah itu untuk kedua kalinya, hentikan mereka pada titik-titik yang berbeda dalam kisah tersebut. </w:t>
      </w:r>
    </w:p>
    <w:p>
      <w:pPr/>
      <w:r>
        <w:rPr>
          <w:lang w:val="id_ID" w:bidi="id_ID"/>
        </w:rPr>
      </w:r>
      <w:r>
        <w:rPr>
          <w:lang w:val="id_ID" w:bidi="id_ID"/>
        </w:rPr>
        <w:t>Ketika kelompok memerankan kisah itu untuk pertama kali, perhatikan dialog, alur, plot, dan kronologi kisah tersebut.</w:t>
      </w:r>
    </w:p>
    <w:p>
      <w:pPr/>
      <w:r>
        <w:rPr>
          <w:lang w:val="id_ID" w:bidi="id_ID"/>
        </w:rPr>
      </w:r>
      <w:r>
        <w:rPr>
          <w:lang w:val="id_ID" w:bidi="id_ID"/>
        </w:rPr>
        <w:t>Pastikan bahwa tim memerankan orang-orang yang datang dari berbagai kota untuk mendengar Yesus. Yesus menceritakan satu perumpamaan.</w:t>
      </w:r>
    </w:p>
    <w:p>
      <w:pPr/>
      <w:r>
        <w:rPr>
          <w:lang w:val="id_ID" w:bidi="id_ID"/>
        </w:rPr>
      </w:r>
      <w:r>
        <w:rPr>
          <w:lang w:val="id_ID" w:bidi="id_ID"/>
        </w:rPr>
        <w:t>Pastikan bahwa tim memerankan seorang petani yang berjalan di jalan setapak di ladangnya, sambil melemparkan benih agar tertanam di ladangnya.</w:t>
      </w:r>
    </w:p>
    <w:p>
      <w:pPr/>
      <w:r>
        <w:rPr>
          <w:lang w:val="id_ID" w:bidi="id_ID"/>
        </w:rPr>
      </w:r>
      <w:r>
        <w:rPr>
          <w:lang w:val="id_ID" w:bidi="id_ID"/>
        </w:rPr>
        <w:t xml:space="preserve">Ketika petani menebarkan benih, beberapa jatuh di jalan, beberapa jatuh di tanah yang berbatu-batu, lainnya jatuh di antara semak berduri, dan yang lainnya jatuh di tanah yang subur. Benih itu tumbuh. Burung-burung memakan benih di jalan itu. Tanaman di batu-batuan mati karena kurangnya kelembapan. Tanaman dengan semak berduri mati, karena semak berduri mengganggu pertumbuhannya. Tanaman di tanah yang subur menghasilkan seratus kali lipat dari apa yang ditanam. </w:t>
      </w:r>
    </w:p>
    <w:p>
      <w:pPr/>
      <w:r>
        <w:rPr>
          <w:lang w:val="id_ID" w:bidi="id_ID"/>
        </w:rPr>
      </w:r>
      <w:r>
        <w:rPr>
          <w:lang w:val="id_ID" w:bidi="id_ID"/>
        </w:rPr>
        <w:t>Pastikan bahwa tim memerankan penabur yang menabur benih sekali lagi. Hanya saat ini, perankan penjelasan yang diberikan Yesus untuk menunjukkan berbagai jenis orang pada saat bersamaan.</w:t>
      </w:r>
    </w:p>
    <w:p>
      <w:pPr/>
      <w:r>
        <w:rPr>
          <w:lang w:val="id_ID" w:bidi="id_ID"/>
        </w:rPr>
      </w:r>
      <w:r>
        <w:rPr>
          <w:lang w:val="id_ID" w:bidi="id_ID"/>
        </w:rPr>
        <w:t>Saat kelompok memerankan kisah ini untuk kedua kalinya, hentikan mereka pada titik-titik tertentu.</w:t>
      </w:r>
    </w:p>
    <w:p>
      <w:pPr/>
      <w:r>
        <w:rPr>
          <w:lang w:val="id_ID" w:bidi="id_ID"/>
        </w:rPr>
      </w:r>
      <w:r>
        <w:rPr>
          <w:lang w:val="id_ID" w:bidi="id_ID"/>
        </w:rPr>
        <w:t>Perankan orang-orang yang datang dari berbagai kota untuk mendengar Yesus. Yesus menceritakan satu perumpamaan tentang seorang petani yang menaburkan benih.</w:t>
      </w:r>
    </w:p>
    <w:p>
      <w:pPr/>
      <w:r>
        <w:rPr>
          <w:lang w:val="id_ID" w:bidi="id_ID"/>
        </w:rPr>
      </w:r>
      <w:r>
        <w:rPr>
          <w:lang w:val="id_ID" w:bidi="id_ID"/>
        </w:rPr>
        <w:t>Ketika Yesus menceritakan bagian kisah ini, keempat orang yang mewakili ladang berperan seolah mereka sedang menerima benih. Bagi orang yang memerankan jalur, biarkan benih itu mendarat pada dirinya, tetapi benih tetap di permukaan. Bagi orang yang memerankan tanah yang berbatu-batu, biarkan benih itu mendarat pada dirinya, tetapi benih tidak berada di permukaan. Ini melambangkan benih yang berakar di antara tanah yang berbatu-batu. Bagi orang yang memerankan area yang bersemak duri, biarkan benih mendarat di permukaan tetapi kemudian berakar di antara semak berduri. Bagi orang yang memerankan area dengan tanah yang subur, biarkan benih mendarat di permukaan dan juga berakar. Setelah beberapa saat, aktor yang mewakili seekor burung datang dan mengambil benih yang ada di jalan. Lalu tanaman yang tumbuh di tanah yang berbatu-batu mati, karena tidak ada air. Lalu tanaman yang tumbuh di antara semak berduri mati, karena semak berduri tidak membiarkan tanaman itu terus hidup. Tanaman yang tumbuh di tanah yang subur menghasilkan sebanyak seratus kali dari apa yang ditanam.</w:t>
      </w:r>
    </w:p>
    <w:p>
      <w:pPr/>
      <w:r>
        <w:rPr>
          <w:lang w:val="id_ID" w:bidi="id_ID"/>
        </w:rPr>
      </w:r>
      <w:r>
        <w:rPr>
          <w:lang w:val="id_ID" w:bidi="id_ID"/>
        </w:rPr>
        <w:t>Ketika Yesus selesai, Dia mengatakan, "Siapa yang bertelinga untuk mendengar hendaklah mendengarkan dan mengerti."</w:t>
      </w:r>
    </w:p>
    <w:p>
      <w:pPr/>
      <w:r>
        <w:rPr>
          <w:lang w:val="id_ID" w:bidi="id_ID"/>
        </w:rPr>
      </w:r>
      <w:r>
        <w:rPr>
          <w:lang w:val="id_ID" w:bidi="id_ID"/>
        </w:rPr>
        <w:t>Hentikan adegannya: Tanyakan kepada aktor-aktor yang memerankan kerumunan, ”Bagaimana perasaan kalian?” Anda mungkin mendengar hal-hal seperti, "Saya mengerti apa yang Yesus katakan kepada kita," "Mengapa Yesus berbicara tentang pertanian," "Saya suka mendengar Yesus berbicara," "Saya bingung." Ulangi adegannya.</w:t>
      </w:r>
    </w:p>
    <w:p>
      <w:pPr/>
      <w:r>
        <w:rPr>
          <w:lang w:val="id_ID" w:bidi="id_ID"/>
        </w:rPr>
      </w:r>
      <w:r>
        <w:rPr>
          <w:lang w:val="id_ID" w:bidi="id_ID"/>
        </w:rPr>
        <w:t>Perankan murid-murid yang bertanya kepada Yesus tentang makna perumpamaan itu. Yesus menjawab dengan mengatakan bahwa murid-murid diizinkan untuk memahami rahasia kerajaan Allah. Yesus juga menjelaskan kepada mereka bahwa Yesus memakai perumpamaan-perumpamaan supaya kitab suci digenapi. Kitab suci yang Yesus bicarakan mengatakan, "Ketika mereka melihat, mereka tidak akan melihat, ketika mereka mendengar, mereka tidak akan mengerti."</w:t>
      </w:r>
    </w:p>
    <w:p>
      <w:pPr/>
      <w:r>
        <w:rPr>
          <w:lang w:val="id_ID" w:bidi="id_ID"/>
        </w:rPr>
      </w:r>
      <w:r>
        <w:rPr>
          <w:lang w:val="id_ID" w:bidi="id_ID"/>
        </w:rPr>
        <w:t>Hentikan adegannya: Tanyakan kepada aktor yang memerankan murid-murid ”Bagaimana perasaan Anda?” Anda mungkin mendengar hal-hal seperti, "Saya merasa terhormat mendapatkan penjelasan dari Yesus," "Saya merasa bahagia bahwa Yesus memilih saya untuk mengikut-Nya dengan dekat," "Sekarang saya mengerti bahwa saya harus mendengarkan kisah-kisah Yesus dengan saksama." Ulangi adegannya.</w:t>
      </w:r>
    </w:p>
    <w:p>
      <w:pPr/>
      <w:r>
        <w:rPr>
          <w:lang w:val="id_ID" w:bidi="id_ID"/>
        </w:rPr>
      </w:r>
      <w:r>
        <w:rPr>
          <w:lang w:val="id_ID" w:bidi="id_ID"/>
        </w:rPr>
        <w:t>Perankan Yesus yang menjelaskan makna perumpamaan. Benih yang jatuh di jalan memerankan orang-orang yang mendengar pesan, tetapi Iblis mengambil firman Allah itu. Pada saat bersamaan, perankan iblis yang mengambil firman Allah dari orang yang mewakili jalan setapak itu.</w:t>
      </w:r>
    </w:p>
    <w:p>
      <w:pPr/>
      <w:r>
        <w:rPr>
          <w:lang w:val="id_ID" w:bidi="id_ID"/>
        </w:rPr>
      </w:r>
      <w:r>
        <w:rPr>
          <w:lang w:val="id_ID" w:bidi="id_ID"/>
        </w:rPr>
        <w:t>Hentikan adegannya: Tanyakan kepada aktor yang memerankan orang yang mendengar pesan itu, tetapi iblis mengambilnya, ”Bagaimana perasaan Anda?” Anda mungkin mendengar hal-hal seperti, "Bagaimana saya melupakan apa yang Yesus katakan," "Tidak apa-apa, guru-guru lain akan datang," "Pesan itu bagi seseorang yang sangat buruk, bukan bagiku." Ulangi adegannya.</w:t>
      </w:r>
    </w:p>
    <w:p>
      <w:pPr/>
      <w:r>
        <w:rPr>
          <w:lang w:val="id_ID" w:bidi="id_ID"/>
        </w:rPr>
      </w:r>
      <w:r>
        <w:rPr>
          <w:lang w:val="id_ID" w:bidi="id_ID"/>
        </w:rPr>
        <w:t xml:space="preserve">Perankan Yesus yang menjelaskan bahwa benih yang jatuh di tanah yang berbatu-batu melambangkan orang-orang yang mendengar pesan dan menerima pesan itu dengan sukacita, tetapi mereka jatuh ketika godaan datang. Pada saat bersamaan, orang yang memerankan tanah berbatu menjadi bahagia, tetapi godaan membuat pertumbuhan kecil berhenti dan mati. </w:t>
      </w:r>
    </w:p>
    <w:p>
      <w:pPr/>
      <w:r>
        <w:rPr>
          <w:lang w:val="id_ID" w:bidi="id_ID"/>
        </w:rPr>
      </w:r>
      <w:r>
        <w:rPr>
          <w:lang w:val="id_ID" w:bidi="id_ID"/>
        </w:rPr>
        <w:t>Hentikan adegannya: Tanyakan kepada aktor yang memerankan orang yang jatuh karena godaan, ”Bagaimana perasaan Anda?” Anda mungkin mendengar hal-hal seperti, "Sudah lama saya mengharapkan pesan seperti itu," "Saya mendengar pesan, tapi saya tidak perlu berubah," "Pesannya bagus, tapi ini hidupku sendiri." Ulangi adegannya.</w:t>
      </w:r>
    </w:p>
    <w:p>
      <w:pPr/>
      <w:r>
        <w:rPr>
          <w:lang w:val="id_ID" w:bidi="id_ID"/>
        </w:rPr>
      </w:r>
      <w:r>
        <w:rPr>
          <w:lang w:val="id_ID" w:bidi="id_ID"/>
        </w:rPr>
        <w:t>Perankan Yesus yang menjelaskan bahwa benih yang jatuh di antara semak berduri melambangkan orang-orang yang mendengar pesan itu, tetapi kemudian kekhawatiran, kekayaan, dan kesenangan hidup ini menghalangi mereka untuk menjadi dewasa. Pada saat bersamaan, mintalah orang yang memerankan tanah yang bersemak duri mendengar pesan itu. Perankan orang ini yang mencintai kekayaan dan kesenangan. Perankan bagaimana orang ini mati sebelum mulai menghasilkan buah apa pun.</w:t>
      </w:r>
    </w:p>
    <w:p>
      <w:pPr/>
      <w:r>
        <w:rPr>
          <w:lang w:val="id_ID" w:bidi="id_ID"/>
        </w:rPr>
      </w:r>
      <w:r>
        <w:rPr>
          <w:lang w:val="id_ID" w:bidi="id_ID"/>
        </w:rPr>
        <w:t>Hentikan adegannya: Tanyakan kepada aktor yang memerankan orang yang tidak bertumbuh menjadi matang, "Bagaimana perasaan Anda" Anda mungkin mendengar hal-hal seperti, "Saya mendengar apa yang Yesus katakan, tetapi saya harus menjaga statusku," "Saya suka pergi ke pesta, mungkin nanti saya bisa melakukan apa yang Yesus katakan," "Saya harus mencapai semua tujuan saya terlebih dahulu." Ulangi adegannya.</w:t>
      </w:r>
    </w:p>
    <w:p>
      <w:pPr/>
      <w:r>
        <w:rPr>
          <w:lang w:val="id_ID" w:bidi="id_ID"/>
        </w:rPr>
      </w:r>
      <w:r>
        <w:rPr>
          <w:lang w:val="id_ID" w:bidi="id_ID"/>
        </w:rPr>
        <w:t xml:space="preserve">Perankan Yesus menjelaskan bahwa benih yang jatuh di tanah yang subur melambangkan orang-orang yang jujur dan baik hati, yang mendengar firman Allah, berpegang padanya, dan menghasilkan panen yang besar. Pada saat bersamaan, orang yang memerankan tanah yang baik mendengar firman Allah dan tidak melepaskannya. Perankan menghasilkan banyak buah. </w:t>
      </w:r>
    </w:p>
    <w:p>
      <w:pPr/>
      <w:r>
        <w:rPr>
          <w:lang w:val="id_ID" w:bidi="id_ID"/>
        </w:rPr>
      </w:r>
      <w:r>
        <w:rPr>
          <w:lang w:val="id_ID" w:bidi="id_ID"/>
        </w:rPr>
        <w:t>Hentikan adegannya: Tanyakan kepada aktor yang memerankan orang yang menghasilkan panen yang besar, "Bagaimana perasaan Anda?" Anda mungkin mendengar hal-hal seperti, "Inilah yang saya tunggu selama ini," "Saya merasa bahagia, saya akan melakukan apa pun yang Yesus minta kepadaku," "Saya ingin menyaksikan kepada orang lain tentang Yesus."</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MENGISI CELAH</w:t>
      </w:r>
    </w:p>
    <w:p>
      <w:pPr/>
      <w:r>
        <w:rPr>
          <w:lang w:val="id_ID" w:bidi="id_ID"/>
        </w:rPr>
      </w:r>
      <w:r>
        <w:rPr>
          <w:lang w:val="id_ID" w:bidi="id_ID"/>
        </w:rPr>
        <w:t>LUKAS 8:4–15</w:t>
      </w:r>
    </w:p>
    <w:p>
      <w:pPr/>
      <w:r>
        <w:rPr>
          <w:lang w:val="id_ID" w:bidi="id_ID"/>
        </w:rPr>
      </w:r>
      <w:r>
        <w:rPr>
          <w:lang w:val="id_ID" w:bidi="id_ID"/>
        </w:rPr>
        <w:t>Dengarkan teks sebanyak satu kali dalam versi yang paling mudah dimengerti.</w:t>
      </w:r>
    </w:p>
    <w:p>
      <w:pPr/>
      <w:r>
        <w:rPr>
          <w:lang w:val="id_ID" w:bidi="id_ID"/>
        </w:rPr>
      </w:r>
      <w:r>
        <w:rPr>
          <w:lang w:val="id_ID" w:bidi="id_ID"/>
        </w:rPr>
        <w:t xml:space="preserve">Yesus mengajar kerumunan dengan memakai sebuah perumpamaan. Sebuah </w:t>
      </w:r>
      <w:r>
        <w:rPr>
          <w:b/>
          <w:lang w:val="id_ID" w:bidi="id_ID"/>
        </w:rPr>
        <w:t>perumpamaan</w:t>
      </w:r>
      <w:r>
        <w:rPr>
          <w:lang w:val="id_ID" w:bidi="id_ID"/>
        </w:rPr>
        <w:t xml:space="preserve"> adalah suatu jenis kisah yang khusus yang menggunakan hal sehari-hari untuk menjelaskan hal-hal yang lebih mendalam tentang Allah. Berkali-kali perumpamaan itu sulit dipahami kecuali orang-orang berusaha keras untuk mendengarkan. Pastikan untuk menerjemahkan perumpamaan dengan cara yang sama seperti yang telah Anda lakukan di bagian sebelumnya. Perumpamaan bisa ditemukan dalam glosarium utama.</w:t>
      </w:r>
    </w:p>
    <w:p>
      <w:pPr/>
      <w:r>
        <w:rPr>
          <w:lang w:val="id_ID" w:bidi="id_ID"/>
        </w:rPr>
      </w:r>
      <w:r>
        <w:rPr>
          <w:lang w:val="id_ID" w:bidi="id_ID"/>
        </w:rPr>
        <w:t xml:space="preserve">Perumpamaan itu tentang seorang petani yang menabur benih. </w:t>
      </w:r>
      <w:r>
        <w:rPr>
          <w:b/>
          <w:lang w:val="id_ID" w:bidi="id_ID"/>
        </w:rPr>
        <w:t>Menabur</w:t>
      </w:r>
      <w:r>
        <w:rPr>
          <w:lang w:val="id_ID" w:bidi="id_ID"/>
        </w:rPr>
        <w:t xml:space="preserve"> adalah melemparkan benih dari sisi ke sisi ketika petani berjalan. Ini adalah cara yang lazim dilakukan para petani Yahudi untuk menanam benih gandum. [Menabur benih dilakukan di tanah yang telah dibajak petani atau akan dibajak setelah menabur benih.]{.mark} Metode ini memungkinkan para petani untuk menanam lahan yang besar dengan cepat.</w:t>
      </w:r>
    </w:p>
    <w:p>
      <w:pPr/>
      <w:r>
        <w:rPr>
          <w:lang w:val="id_ID" w:bidi="id_ID"/>
        </w:rPr>
      </w:r>
      <w:r>
        <w:rPr>
          <w:lang w:val="id_ID" w:bidi="id_ID"/>
        </w:rPr>
        <w:t>Berhenti dan tunjukkan sebuah gambar petani yang menabur benih, jika Anda belum melakukannya.</w:t>
      </w:r>
    </w:p>
    <w:p>
      <w:pPr/>
      <w:r>
        <w:rPr>
          <w:lang w:val="id_ID" w:bidi="id_ID"/>
        </w:rPr>
      </w:r>
      <w:r>
        <w:rPr>
          <w:lang w:val="id_ID" w:bidi="id_ID"/>
        </w:rPr>
        <w:t>Yesus mengakhiri perumpamaan-Nya dengan mengatakan, "</w:t>
      </w:r>
      <w:r>
        <w:rPr>
          <w:b/>
          <w:lang w:val="id_ID" w:bidi="id_ID"/>
        </w:rPr>
        <w:t>barangsiapa bertelinga, biarkanlah mendengar</w:t>
      </w:r>
      <w:r>
        <w:rPr>
          <w:lang w:val="id_ID" w:bidi="id_ID"/>
        </w:rPr>
        <w:t>." Yesus ingin kerumunan tidak hanya mendengarkan, tetapi mendengarkan dengan saksama untuk berusaha memahami apa yang Dia katakan. Yesus ingin orang-orang mendengarkan dan melakukan apa yang telah mereka pelajari dari perumpamaan tersebut.</w:t>
      </w:r>
    </w:p>
    <w:p>
      <w:pPr/>
      <w:r>
        <w:rPr>
          <w:lang w:val="id_ID" w:bidi="id_ID"/>
        </w:rPr>
      </w:r>
      <w:r>
        <w:rPr>
          <w:b/>
          <w:lang w:val="id_ID" w:bidi="id_ID"/>
        </w:rPr>
        <w:t>Para murid</w:t>
      </w:r>
      <w:r>
        <w:rPr>
          <w:lang w:val="id_ID" w:bidi="id_ID"/>
        </w:rPr>
        <w:t>, atau para pengikut Yesus, bertanya kepada-Nya apa arti perumpamaan tersebut. Pastikan untuk menerjemahkan para murid dengan cara yang sama seperti yang telah Anda lakukan di bagian sebelumnya. Murid berada di glosarium utama.</w:t>
      </w:r>
    </w:p>
    <w:p>
      <w:pPr/>
      <w:r>
        <w:rPr>
          <w:lang w:val="id_ID" w:bidi="id_ID"/>
        </w:rPr>
      </w:r>
      <w:r>
        <w:rPr>
          <w:lang w:val="id_ID" w:bidi="id_ID"/>
        </w:rPr>
        <w:t xml:space="preserve">Yesus memberi pengetahuan tentang </w:t>
      </w:r>
      <w:r>
        <w:rPr>
          <w:b/>
          <w:lang w:val="id_ID" w:bidi="id_ID"/>
        </w:rPr>
        <w:t>rahasia</w:t>
      </w:r>
      <w:r>
        <w:rPr>
          <w:lang w:val="id_ID" w:bidi="id_ID"/>
        </w:rPr>
        <w:t xml:space="preserve"> </w:t>
      </w:r>
      <w:r>
        <w:rPr>
          <w:b/>
          <w:lang w:val="id_ID" w:bidi="id_ID"/>
        </w:rPr>
        <w:t>Kerajaan Allah</w:t>
      </w:r>
      <w:r>
        <w:rPr>
          <w:lang w:val="id_ID" w:bidi="id_ID"/>
        </w:rPr>
        <w:t xml:space="preserve"> kepada para murid-Nya dengan menjelaskan maknanya. </w:t>
      </w:r>
      <w:r>
        <w:rPr>
          <w:b/>
          <w:lang w:val="id_ID" w:bidi="id_ID"/>
        </w:rPr>
        <w:t>Rahasia</w:t>
      </w:r>
      <w:r>
        <w:rPr>
          <w:lang w:val="id_ID" w:bidi="id_ID"/>
        </w:rPr>
        <w:t xml:space="preserve"> atau kebenaran adalah tentang Kerajaan Allah. Hanya Allah yang dapat mengungkapkan rahasia atau kebenaran tentang Kerajaan Allah ini. Pastikan bahwa rahasia itu tidak diterjemahkan dengan makna negatif.</w:t>
      </w:r>
    </w:p>
    <w:p>
      <w:pPr/>
      <w:r>
        <w:rPr>
          <w:lang w:val="id_ID" w:bidi="id_ID"/>
        </w:rPr>
      </w:r>
      <w:r>
        <w:rPr>
          <w:b/>
          <w:lang w:val="id_ID" w:bidi="id_ID"/>
        </w:rPr>
        <w:t>Kerajaan Allah</w:t>
      </w:r>
      <w:r>
        <w:rPr>
          <w:lang w:val="id_ID" w:bidi="id_ID"/>
        </w:rPr>
        <w:t xml:space="preserve"> mengacu kepada Allah yang memerintah dalam hati umat-Nya sebagai raja mereka. Yesus akan menunjukkan kepada orang-orang rahasia Allah jika mereka adalah tanah yang baik, yang berarti jika mereka benar-benar mendengarkan Dia dan benar-benar percaya kepada-Nya. Jika banyak orang seperti tanah yang buruk, mereka akan bingung atau melupakan apa yang dikatakan Yesus. Pastikan untuk menerjemahkan Kerajaan Allah dengan cara yang sama seperti yang telah Anda lakukan di bagian sebelumnya. Kerajaan Allah berada di glosarium utama.</w:t>
      </w:r>
    </w:p>
    <w:p>
      <w:pPr/>
      <w:r>
        <w:rPr>
          <w:lang w:val="id_ID" w:bidi="id_ID"/>
        </w:rPr>
      </w:r>
      <w:r>
        <w:rPr>
          <w:lang w:val="id_ID" w:bidi="id_ID"/>
        </w:rPr>
        <w:t xml:space="preserve">Yesus mengatakan benih itu adalah firman Allah. </w:t>
      </w:r>
      <w:r>
        <w:rPr>
          <w:b/>
          <w:lang w:val="id_ID" w:bidi="id_ID"/>
        </w:rPr>
        <w:t>Benih</w:t>
      </w:r>
      <w:r>
        <w:rPr>
          <w:lang w:val="id_ID" w:bidi="id_ID"/>
        </w:rPr>
        <w:t xml:space="preserve"> itu tunggal dalam bahasa aslinya, tetapi dapat merujuk kepada banyak benih dari jenis tanaman yang sama. Benih gandum adalah yang paling umum dalam kebudayaan ini.</w:t>
      </w:r>
    </w:p>
    <w:p>
      <w:pPr/>
      <w:r>
        <w:rPr>
          <w:lang w:val="id_ID" w:bidi="id_ID"/>
        </w:rPr>
      </w:r>
      <w:r>
        <w:rPr>
          <w:lang w:val="id_ID" w:bidi="id_ID"/>
        </w:rPr>
        <w:t>Berhenti dan tunjukkan kepada tim Anda sebuah gambar benih gandum.</w:t>
      </w:r>
    </w:p>
    <w:p>
      <w:pPr/>
      <w:r>
        <w:rPr>
          <w:lang w:val="id_ID" w:bidi="id_ID"/>
        </w:rPr>
      </w:r>
      <w:r>
        <w:rPr>
          <w:b/>
          <w:lang w:val="id_ID" w:bidi="id_ID"/>
        </w:rPr>
        <w:t>Firman Allah</w:t>
      </w:r>
      <w:r>
        <w:rPr>
          <w:lang w:val="id_ID" w:bidi="id_ID"/>
        </w:rPr>
        <w:t xml:space="preserve"> berarti pesan dari Allah. Yesus mengacu kepada pengajaran-Nya sendiri. Secara khusus, pengajaran tentang kerajaan Allah.</w:t>
      </w:r>
    </w:p>
    <w:p>
      <w:pPr/>
      <w:r>
        <w:rPr>
          <w:lang w:val="id_ID" w:bidi="id_ID"/>
        </w:rPr>
      </w:r>
      <w:r>
        <w:rPr>
          <w:lang w:val="id_ID" w:bidi="id_ID"/>
        </w:rPr>
        <w:t xml:space="preserve">Yesus menyebutkan bahwa </w:t>
      </w:r>
      <w:r>
        <w:rPr>
          <w:b/>
          <w:lang w:val="id_ID" w:bidi="id_ID"/>
        </w:rPr>
        <w:t>iblis</w:t>
      </w:r>
      <w:r>
        <w:rPr>
          <w:lang w:val="id_ID" w:bidi="id_ID"/>
        </w:rPr>
        <w:t xml:space="preserve"> datang dan mengambil firman itu dari hati orang-orang. Iblis mengacu kepada Setan yang adalah pemimpin semua roh jahat. Pastikan untuk menerjemahkan iblis dengan cara yang sama seperti yang telah Anda lakukan di bagian sebelumnya. Setan bisa ditemukan dalam glosarium utama.</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 xml:space="preserve">Dengarkan versi audio dari perikop ini dalam bentuk terjemahan yang paling mudah dimengerti. </w:t>
      </w:r>
    </w:p>
    <w:p>
      <w:pPr/>
      <w:r>
        <w:rPr>
          <w:lang w:val="id_ID" w:bidi="id_ID"/>
        </w:rPr>
      </w:r>
      <w:r>
        <w:rPr>
          <w:lang w:val="id_ID" w:bidi="id_ID"/>
        </w:rPr>
        <w:t xml:space="preserve">Dalam sesi ini, ceritakan kembali nats ini, secara berkelompok, dalam bahasa Anda sendiri. </w:t>
      </w:r>
    </w:p>
    <w:p>
      <w:pPr/>
      <w:r>
        <w:rPr>
          <w:lang w:val="id_ID" w:bidi="id_ID"/>
        </w:rPr>
      </w:r>
      <w:r>
        <w:rPr>
          <w:lang w:val="id_ID" w:bidi="id_ID"/>
        </w:rPr>
        <w:t xml:space="preserve">Pertama, seluruh kelompok harus berlatih menceritakan bagian itu dalam bahasa Anda sendiri. Ingatlah untuk memasukkan hal-hal yang Anda putuskan dalam langkah sebelumnya, seperti kronologi, kata, frasa, emosi, atau apa pun yang Anda diskusikan. </w:t>
      </w:r>
    </w:p>
    <w:p>
      <w:pPr/>
      <w:r>
        <w:rPr>
          <w:lang w:val="id_ID" w:bidi="id_ID"/>
        </w:rPr>
      </w:r>
      <w:r>
        <w:rPr>
          <w:lang w:val="id_ID" w:bidi="id_ID"/>
        </w:rPr>
        <w:t xml:space="preserve">Seorang anggota kelompok harus menyampaikan beberapa kalimat dari nats itu dan berhenti sejenak. Seorang anggota lain harus menceritakan bagian selanjutnya dari nats itu dan berhenti sejenak. Lakukan ini sampai kelompok itu telah menceritakan kembali semua nats tersebut. Anggota-anggota kelompok dapat saling memperbaiki dalam tahap ini. </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setiap anggota kelompok harus menceritakan seluruh nats tersebut tanpa gangguan setidaknya satu kali. Seorang anggota kelompok dapat menggunakan benda apa saja, gerakan, atau papan cerita untuk membantu mereka mengingat bagian nats ayat-ayat Alkitab tersebut. </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mana dari nats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 xml:space="preserve">Akhirnya, kelompok dapat menyusun versi akhir dari nats itu yang disetujui oleh semua anggota kelompok. Setiap anggota kelompok harus berlatih menceritakan versi akhir dari nats tersebut. </w:t>
      </w:r>
      <w:r>
        <w:rPr>
          <w:lang w:val="id_ID" w:bidi="id_ID"/>
        </w:rPr>
      </w:r>
      <w:r>
        <w:rPr>
          <w:lang w:val="id_ID" w:bidi="id_ID"/>
        </w:rPr>
      </w:r>
    </w:p>
    <w:p>
      <w:pPr/>
      <w:r>
        <w:rPr>
          <w:lang w:val="id_ID" w:bidi="id_ID"/>
        </w:rPr>
      </w:r>
    </w:p>
    <w:p>
      <w:pPr>
        <w:pStyle w:val="Heading2"/>
      </w:pPr>
      <w:r>
        <w:rPr>
          <w:lang w:val="id_ID" w:bidi="id_ID"/>
        </w:rPr>
        <w:t>Lukas 8:4–15</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258">
        <w:r>
          <w:rPr>
            <w:lang w:val="id_ID" w:bidi="id_ID"/>
          </w:rPr>
          <w:rPr>
            <w:color w:val="0000EE"/>
            <w:u w:val="single"/>
          </w:rPr>
          <w:t>Dengar dan Renungkan</w:t>
        </w:r>
      </w:hyperlink>
      <w:r>
        <w:rPr>
          <w:lang w:val="id_ID" w:bidi="id_ID"/>
        </w:rPr>
        <w:t xml:space="preserve"> (533 KB)</w:t>
      </w:r>
      <w:r>
        <w:rPr>
          <w:lang w:val="id_ID" w:bidi="id_ID"/>
        </w:rPr>
      </w:r>
    </w:p>
    <w:p>
      <w:pPr>
        <w:pStyle w:val="ListBullet"/>
        <w:spacing w:line="240" w:lineRule="auto"/>
        <w:ind w:left="720"/>
      </w:pPr>
      <w:r>
        <w:rPr>
          <w:lang w:val="id_ID" w:bidi="id_ID"/>
        </w:rPr>
      </w:r>
      <w:hyperlink r:id="rId259">
        <w:r>
          <w:rPr>
            <w:lang w:val="id_ID" w:bidi="id_ID"/>
          </w:rPr>
          <w:rPr>
            <w:color w:val="0000EE"/>
            <w:u w:val="single"/>
          </w:rPr>
          <w:t>Menyiapkan Panggung</w:t>
        </w:r>
      </w:hyperlink>
      <w:r>
        <w:rPr>
          <w:lang w:val="id_ID" w:bidi="id_ID"/>
        </w:rPr>
        <w:t xml:space="preserve"> (6.4 MB)</w:t>
      </w:r>
      <w:r>
        <w:rPr>
          <w:lang w:val="id_ID" w:bidi="id_ID"/>
        </w:rPr>
      </w:r>
    </w:p>
    <w:p>
      <w:pPr>
        <w:pStyle w:val="ListBullet"/>
        <w:spacing w:line="240" w:lineRule="auto"/>
        <w:ind w:left="720"/>
      </w:pPr>
      <w:r>
        <w:rPr>
          <w:lang w:val="id_ID" w:bidi="id_ID"/>
        </w:rPr>
      </w:r>
      <w:hyperlink r:id="rId260">
        <w:r>
          <w:rPr>
            <w:lang w:val="id_ID" w:bidi="id_ID"/>
          </w:rPr>
          <w:rPr>
            <w:color w:val="0000EE"/>
            <w:u w:val="single"/>
          </w:rPr>
          <w:t>Menjelaskan Adegan</w:t>
        </w:r>
      </w:hyperlink>
      <w:r>
        <w:rPr>
          <w:lang w:val="id_ID" w:bidi="id_ID"/>
        </w:rPr>
        <w:t xml:space="preserve"> (2.5 MB)</w:t>
      </w:r>
      <w:r>
        <w:rPr>
          <w:lang w:val="id_ID" w:bidi="id_ID"/>
        </w:rPr>
      </w:r>
    </w:p>
    <w:p>
      <w:pPr>
        <w:pStyle w:val="ListBullet"/>
        <w:spacing w:line="240" w:lineRule="auto"/>
        <w:ind w:left="720"/>
      </w:pPr>
      <w:r>
        <w:rPr>
          <w:lang w:val="id_ID" w:bidi="id_ID"/>
        </w:rPr>
      </w:r>
      <w:hyperlink r:id="rId261">
        <w:r>
          <w:rPr>
            <w:lang w:val="id_ID" w:bidi="id_ID"/>
          </w:rPr>
          <w:rPr>
            <w:color w:val="0000EE"/>
            <w:u w:val="single"/>
          </w:rPr>
          <w:t>Memperagakan Bacaan</w:t>
        </w:r>
      </w:hyperlink>
      <w:r>
        <w:rPr>
          <w:lang w:val="id_ID" w:bidi="id_ID"/>
        </w:rPr>
        <w:t xml:space="preserve"> (6.1 MB)</w:t>
      </w:r>
      <w:r>
        <w:rPr>
          <w:lang w:val="id_ID" w:bidi="id_ID"/>
        </w:rPr>
      </w:r>
    </w:p>
    <w:p>
      <w:pPr>
        <w:pStyle w:val="ListBullet"/>
        <w:spacing w:line="240" w:lineRule="auto"/>
        <w:ind w:left="720"/>
      </w:pPr>
      <w:r>
        <w:rPr>
          <w:lang w:val="id_ID" w:bidi="id_ID"/>
        </w:rPr>
      </w:r>
      <w:hyperlink r:id="rId262">
        <w:r>
          <w:rPr>
            <w:lang w:val="id_ID" w:bidi="id_ID"/>
          </w:rPr>
          <w:rPr>
            <w:color w:val="0000EE"/>
            <w:u w:val="single"/>
          </w:rPr>
          <w:t>Menyampaikan Firman Tuhan</w:t>
        </w:r>
      </w:hyperlink>
      <w:r>
        <w:rPr>
          <w:lang w:val="id_ID" w:bidi="id_ID"/>
        </w:rPr>
        <w:t xml:space="preserve"> (1.5 MB)</w:t>
      </w:r>
      <w:r>
        <w:rPr>
          <w:lang w:val="id_ID" w:bidi="id_ID"/>
        </w:rPr>
      </w:r>
      <w:r>
        <w:rPr>
          <w:lang w:val="id_ID" w:bidi="id_ID"/>
        </w:rPr>
      </w:r>
      <w:r>
        <w:rPr>
          <w:lang w:val="id_ID" w:bidi="id_ID"/>
        </w:rPr>
      </w:r>
    </w:p>
    <w:p>
      <w:pPr/>
      <w:r>
        <w:rPr>
          <w:lang w:val="id_ID" w:bidi="id_ID"/>
        </w:rPr>
      </w:r>
    </w:p>
    <w:p>
      <w:pPr>
        <w:pStyle w:val="Heading2"/>
      </w:pPr>
      <w:r>
        <w:rPr>
          <w:lang w:val="id_ID" w:bidi="id_ID"/>
        </w:rPr>
        <w:t>Lukas 8:16–18</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 xml:space="preserve">Dengarkan Lukas 8:16–18 dan renungkan di dalam hati Anda. Dengarkan teks sebanyak tiga kali (dalam tiga terjemahan yang berbeda, jika memungkinkan). Kemudian diskusikan pertanyaan berikut dalam kelompok: </w:t>
      </w:r>
    </w:p>
    <w:p>
      <w:pPr>
        <w:pStyle w:val="ListBullet"/>
        <w:spacing w:line="240" w:lineRule="auto"/>
        <w:ind w:left="720"/>
      </w:pPr>
      <w:r>
        <w:rPr>
          <w:lang w:val="id_ID" w:bidi="id_ID"/>
        </w:rPr>
      </w:r>
      <w:r>
        <w:rPr>
          <w:lang w:val="id_ID" w:bidi="id_ID"/>
        </w:rPr>
        <w:t xml:space="preserve">Apa yang Anda suka dalam kisah ini? </w:t>
      </w:r>
    </w:p>
    <w:p>
      <w:pPr>
        <w:pStyle w:val="ListBullet"/>
        <w:spacing w:line="240" w:lineRule="auto"/>
        <w:ind w:left="720"/>
      </w:pPr>
      <w:r>
        <w:rPr>
          <w:lang w:val="id_ID" w:bidi="id_ID"/>
        </w:rPr>
      </w:r>
      <w:r>
        <w:rPr>
          <w:lang w:val="id_ID" w:bidi="id_ID"/>
        </w:rPr>
        <w:t xml:space="preserve">Apa yang Anda tidak suka atau tidak mengerti? </w:t>
      </w:r>
    </w:p>
    <w:p>
      <w:pPr>
        <w:pStyle w:val="ListBullet"/>
        <w:spacing w:line="240" w:lineRule="auto"/>
        <w:ind w:left="720"/>
      </w:pPr>
      <w:r>
        <w:rPr>
          <w:lang w:val="id_ID" w:bidi="id_ID"/>
        </w:rPr>
      </w:r>
      <w:r>
        <w:rPr>
          <w:lang w:val="id_ID" w:bidi="id_ID"/>
        </w:rPr>
        <w:t xml:space="preserve">Apa yang diceritakan kisah ini tentang Yesus? </w:t>
      </w:r>
    </w:p>
    <w:p>
      <w:pPr>
        <w:pStyle w:val="ListBullet"/>
        <w:spacing w:line="240" w:lineRule="auto"/>
        <w:ind w:left="720"/>
      </w:pPr>
      <w:r>
        <w:rPr>
          <w:lang w:val="id_ID" w:bidi="id_ID"/>
        </w:rPr>
      </w:r>
      <w:r>
        <w:rPr>
          <w:lang w:val="id_ID" w:bidi="id_ID"/>
        </w:rPr>
        <w:t xml:space="preserve">Apa yang diceritakan kisah ini tentang manusia? </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Siapa kenalan Anda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Lukas menceritakan satu perumpamaan lain dari Yesus, atau satu kisah khusus yang mengajarkan hal-hal yang lebih mendalam tentang Allah. Sama seperti perumpamaan yang telah Yesus ajarkan sebelumnya, perumpamaan ini mengajar murid-murid Yesus bahwa mereka harus mendengarkan dengan saksama apa yang Dia ajarkan. Ucapan-ucapan ini juga menunjukkan apa yang Yesus katakan kepada murid-murid-Nya tentang perumpamaan. Maknanya akan tersembunyi untuk sebagian orang, tetapi murid-murid-Nya harus memahaminya. </w:t>
      </w:r>
    </w:p>
    <w:p>
      <w:pPr/>
      <w:r>
        <w:rPr>
          <w:lang w:val="id_ID" w:bidi="id_ID"/>
        </w:rPr>
      </w:r>
      <w:r>
        <w:rPr>
          <w:lang w:val="id_ID" w:bidi="id_ID"/>
        </w:rPr>
        <w:t>Yesus baru saja menceritakan perumpamaan empat jenis tanah kepada kerumunan yang mencakup murid-murid, atau pengikut-pengikut-Nya. Yesus menjelaskan perumpamaan itu kepada murid-murid-Nya dengan mengatakan bahwa harus mendengarkan dengan saksama untuk memahami apa yang Dia ajarkan. Yesus kemudian menceritakan perumpamaan tentang pelita.</w:t>
      </w:r>
    </w:p>
    <w:p>
      <w:pPr/>
      <w:r>
        <w:rPr>
          <w:lang w:val="id_ID" w:bidi="id_ID"/>
        </w:rPr>
      </w:r>
      <w:r>
        <w:rPr>
          <w:lang w:val="id_ID" w:bidi="id_ID"/>
        </w:rPr>
        <w:t>Berhenti dan diskusikan dengan tim Anda, bagaimana pelajaran-pelajaran penting diajarkan dalam budaya Anda? Apakah makna pelajaran-pelajaran itu selalu jelas atau terkadang tersembunyi? Orang-orang macam apakah yang memahami makna yang tersembunyi ?</w:t>
      </w:r>
    </w:p>
    <w:p>
      <w:pPr/>
      <w:r>
        <w:rPr>
          <w:lang w:val="id_ID" w:bidi="id_ID"/>
        </w:rPr>
      </w:r>
      <w:r>
        <w:rPr>
          <w:lang w:val="id_ID" w:bidi="id_ID"/>
        </w:rPr>
        <w:t>Tidak jelas apakah Yesus berbicara kepada seluruh kerumunan atau hanya kepada murid-murid-Nya.</w:t>
      </w:r>
    </w:p>
    <w:p>
      <w:pPr/>
      <w:r>
        <w:rPr>
          <w:lang w:val="id_ID" w:bidi="id_ID"/>
        </w:rPr>
      </w:r>
      <w:r>
        <w:rPr>
          <w:lang w:val="id_ID" w:bidi="id_ID"/>
        </w:rPr>
        <w:t>Yesus memulai dengan menggambarkan satu tindakan yang tidak akan dilakukan siapa pun. Orang-orang tidak akan menyalakan satu pelita dan meletakkannya di tempat di mana terang tersembunyi. "Sebuah tempayan dari tanah liat" dan "di bawah tempat tidur" adalah contoh-contoh tentang di mana terang disembunyikan. Dalam budaya Yahudi, pelita adalah lampu tanah liat kecil yang dinyalakan oleh minyak zaitun. Semua orang pada masa Yesus pasti memiliki satu di rumah mereka. Sebaliknya, Yesus mengatakan orang-orang meletakkan pelita mereka di kaki pelita sehingga semua orang dapat melihat terang.</w:t>
      </w:r>
    </w:p>
    <w:p>
      <w:pPr/>
      <w:r>
        <w:rPr>
          <w:lang w:val="id_ID" w:bidi="id_ID"/>
        </w:rPr>
      </w:r>
      <w:r>
        <w:rPr>
          <w:lang w:val="id_ID" w:bidi="id_ID"/>
        </w:rPr>
        <w:t>Berhenti dan tunjukkan satu gambar pelita minyak dan satu kaki pelita. Diskusikan dengan tim Anda, bagaimana cara memastikan agar terang dapat dilihat dalam budaya Anda? Bagaimana cara agar terang dapat disembunyikan dalam kebudayaan Anda?</w:t>
      </w:r>
    </w:p>
    <w:p>
      <w:pPr/>
      <w:r>
        <w:rPr>
          <w:lang w:val="id_ID" w:bidi="id_ID"/>
        </w:rPr>
      </w:r>
      <w:r>
        <w:rPr>
          <w:lang w:val="id_ID" w:bidi="id_ID"/>
        </w:rPr>
        <w:t>Yesus mengatakan tidak ada yang tersembunyi yang tidak akan disingkapkan atau diterangi Allah. Dia mengatakannya dengan dua cara yang berbeda. Mungkin ini menyiratkan bahwa Allah tidak ingin kebenaran-Nya tetap menjadi rahasia seperti pelita dalam satu tempayan tanah liat atau di bawah tempat tidur. Ucapan ini juga berlaku untuk ajaran Yesus tentang Kerajaan Allah. Allah akan menyingkapkan makna kerajaan-Nya kepada orang-orang pada waktu-Nya.</w:t>
      </w:r>
    </w:p>
    <w:p>
      <w:pPr/>
      <w:r>
        <w:rPr>
          <w:lang w:val="id_ID" w:bidi="id_ID"/>
        </w:rPr>
      </w:r>
      <w:r>
        <w:rPr>
          <w:lang w:val="id_ID" w:bidi="id_ID"/>
        </w:rPr>
        <w:t>Karena Allah menyingkapkan kebenaran-Nya, Yesus mengatakan bahwa orang-orang harus mendengarkan pengajaran-Nya dengan seksama dan siap untuk percaya dan mematuhinya. Orang-orang yang mendengarkan Dia dan ingin memahami lebih banyak akan memahami lebih banyak. Sebaliknya, mereka yang tidak ingin memahami pengajaran Yesus akan berpikir bahwa mereka memahami Kerajaan Allah, tetapi kemudian menyadari bahwa mereka keliru.</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Dalam sesi ini, Anda akan membantu kelompok memvisualisasikan kisah ini. Anda akan membantu kelompok mendefinisikan adegan, latar belakang, dan karakter dari kisah ini. </w:t>
      </w:r>
    </w:p>
    <w:p>
      <w:pPr/>
      <w:r>
        <w:rPr>
          <w:lang w:val="id_ID" w:bidi="id_ID"/>
        </w:rPr>
      </w:r>
      <w:r>
        <w:rPr>
          <w:lang w:val="id_ID" w:bidi="id_ID"/>
        </w:rPr>
        <w:t xml:space="preserve">Kisah ini memiliki tiga adegan. </w:t>
      </w:r>
    </w:p>
    <w:p>
      <w:pPr/>
      <w:r>
        <w:rPr>
          <w:lang w:val="id_ID" w:bidi="id_ID"/>
        </w:rPr>
      </w:r>
      <w:r>
        <w:rPr>
          <w:b/>
          <w:lang w:val="id_ID" w:bidi="id_ID"/>
        </w:rPr>
        <w:t>Adegan pertama:</w:t>
      </w:r>
      <w:r>
        <w:rPr>
          <w:lang w:val="id_ID" w:bidi="id_ID"/>
        </w:rPr>
        <w:t xml:space="preserve"> Yesus menceritakan satu perumpamaan tentang seorang yang meletakkan pelita. Setelah seseorang menyalakan pelita, mereka menutupi pelita dengan tempayan tanah liat. Orang-orang yang datang ke rumah itu tidak dapat melihat. Kemudian orang itu meletakkan pelita di bawah tempat tidur. Orang-orang yang datang tidak dapat melihat. Kemudian orang itu mengambil pelita dan meletakkannya di kaki pelita. Semua orang yang memasuki rumah dapat melihat.</w:t>
      </w:r>
    </w:p>
    <w:p>
      <w:pPr/>
      <w:r>
        <w:rPr>
          <w:lang w:val="id_ID" w:bidi="id_ID"/>
        </w:rPr>
      </w:r>
      <w:r>
        <w:rPr>
          <w:b/>
          <w:lang w:val="id_ID" w:bidi="id_ID"/>
        </w:rPr>
        <w:t>Adegan kedua:</w:t>
      </w:r>
      <w:r>
        <w:rPr>
          <w:lang w:val="id_ID" w:bidi="id_ID"/>
        </w:rPr>
        <w:t xml:space="preserve"> Yesus mengatakan bahwa apa yang tersembunyi akan diterangi dan diketahui.</w:t>
      </w:r>
    </w:p>
    <w:p>
      <w:pPr/>
      <w:r>
        <w:rPr>
          <w:lang w:val="id_ID" w:bidi="id_ID"/>
        </w:rPr>
      </w:r>
      <w:r>
        <w:rPr>
          <w:b/>
          <w:lang w:val="id_ID" w:bidi="id_ID"/>
        </w:rPr>
        <w:t>Adegan ketiga:</w:t>
      </w:r>
      <w:r>
        <w:rPr>
          <w:lang w:val="id_ID" w:bidi="id_ID"/>
        </w:rPr>
        <w:t xml:space="preserve"> Yesus mengatakan agar mendengarkan pengajaran-Nya dengan saksama supaya orang-orang dapat mengerti. Orang-orang yang tidak mendengarkan akan kehilangan bahkan apa yang mereka pikir telah mereka pahami.</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Orang-orang yang mendengarkan</w:t>
      </w:r>
    </w:p>
    <w:p>
      <w:pPr>
        <w:pStyle w:val="ListBullet"/>
        <w:spacing w:line="240" w:lineRule="auto"/>
        <w:ind w:left="720"/>
      </w:pPr>
      <w:r>
        <w:rPr>
          <w:lang w:val="id_ID" w:bidi="id_ID"/>
        </w:rPr>
      </w:r>
      <w:r>
        <w:rPr>
          <w:lang w:val="id_ID" w:bidi="id_ID"/>
        </w:rPr>
        <w:t>Orang yang membawa pelita</w:t>
      </w:r>
    </w:p>
    <w:p>
      <w:pPr>
        <w:pStyle w:val="ListBullet"/>
        <w:spacing w:line="240" w:lineRule="auto"/>
        <w:ind w:left="720"/>
      </w:pPr>
      <w:r>
        <w:rPr>
          <w:lang w:val="id_ID" w:bidi="id_ID"/>
        </w:rPr>
      </w:r>
      <w:r>
        <w:rPr>
          <w:lang w:val="id_ID" w:bidi="id_ID"/>
        </w:rPr>
        <w:t>Orang yang mendengarkan Yesus</w:t>
      </w:r>
    </w:p>
    <w:p>
      <w:pPr>
        <w:pStyle w:val="ListBullet"/>
        <w:spacing w:line="240" w:lineRule="auto"/>
        <w:ind w:left="720"/>
      </w:pPr>
      <w:r>
        <w:rPr>
          <w:lang w:val="id_ID" w:bidi="id_ID"/>
        </w:rPr>
      </w:r>
      <w:r>
        <w:rPr>
          <w:lang w:val="id_ID" w:bidi="id_ID"/>
        </w:rPr>
        <w:t>Orang yang tidak mendengarkan Yesus</w:t>
      </w:r>
    </w:p>
    <w:p>
      <w:pPr/>
      <w:r>
        <w:rPr>
          <w:lang w:val="id_ID" w:bidi="id_ID"/>
        </w:rPr>
      </w:r>
      <w:r>
        <w:rPr>
          <w:lang w:val="id_ID" w:bidi="id_ID"/>
        </w:rPr>
        <w:t xml:space="preserve">Dalam sesi ini, ambillah papan cerita kelompok, gambarlah, atau gunakan beberapa macam alat peraga (benda-benda yang dapat Anda pindahkan seperti batu, batang, mainan anak-anak) untuk memvisualisasikan kisah dan adegan di dalamnya. </w:t>
      </w:r>
    </w:p>
    <w:p>
      <w:pPr/>
      <w:r>
        <w:rPr>
          <w:lang w:val="id_ID" w:bidi="id_ID"/>
        </w:rPr>
      </w:r>
      <w:r>
        <w:rPr>
          <w:lang w:val="id_ID" w:bidi="id_ID"/>
        </w:rPr>
        <w:t>Penting untuk diingat bahwa tidak jelas apakah Yesus terus berbicara kepada murid-murid-Nya saja atau kepada seluruh kerumunan.</w:t>
      </w:r>
    </w:p>
    <w:p>
      <w:pPr/>
      <w:r>
        <w:rPr>
          <w:lang w:val="id_ID" w:bidi="id_ID"/>
        </w:rPr>
      </w:r>
      <w:r>
        <w:rPr>
          <w:lang w:val="id_ID" w:bidi="id_ID"/>
        </w:rPr>
        <w:t>Penting untuk diingat bahwa Yesus menyarankan tindakan-tindakan yang Dia tahu audiens-Nya tidak akan lakukan. Tidak ada orang yang menyalakan satu pelita dan menyembunyikan terang yang berasal darinya. Yesus melakukan ini untuk membuat satu penekanan tentang ajaran-Nya.</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Dalam sesi ini, tim akan mendramatisir kisah tersebut.</w:t>
      </w:r>
    </w:p>
    <w:p>
      <w:pPr/>
      <w:r>
        <w:rPr>
          <w:lang w:val="id_ID" w:bidi="id_ID"/>
        </w:rPr>
      </w:r>
      <w:r>
        <w:rPr>
          <w:lang w:val="id_ID" w:bidi="id_ID"/>
        </w:rPr>
        <w:t xml:space="preserve">Kisah ini memiliki tiga adegan. </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Orang-orang yang mendengarkan</w:t>
      </w:r>
    </w:p>
    <w:p>
      <w:pPr>
        <w:pStyle w:val="ListBullet"/>
        <w:spacing w:line="240" w:lineRule="auto"/>
        <w:ind w:left="720"/>
      </w:pPr>
      <w:r>
        <w:rPr>
          <w:lang w:val="id_ID" w:bidi="id_ID"/>
        </w:rPr>
      </w:r>
      <w:r>
        <w:rPr>
          <w:lang w:val="id_ID" w:bidi="id_ID"/>
        </w:rPr>
        <w:t>Orang yang membawa pelita</w:t>
      </w:r>
    </w:p>
    <w:p>
      <w:pPr>
        <w:pStyle w:val="ListBullet"/>
        <w:spacing w:line="240" w:lineRule="auto"/>
        <w:ind w:left="720"/>
      </w:pPr>
      <w:r>
        <w:rPr>
          <w:lang w:val="id_ID" w:bidi="id_ID"/>
        </w:rPr>
      </w:r>
      <w:r>
        <w:rPr>
          <w:lang w:val="id_ID" w:bidi="id_ID"/>
        </w:rPr>
        <w:t>Orang yang mendengarkan Yesus</w:t>
      </w:r>
    </w:p>
    <w:p>
      <w:pPr>
        <w:pStyle w:val="ListBullet"/>
        <w:spacing w:line="240" w:lineRule="auto"/>
        <w:ind w:left="720"/>
      </w:pPr>
      <w:r>
        <w:rPr>
          <w:lang w:val="id_ID" w:bidi="id_ID"/>
        </w:rPr>
      </w:r>
      <w:r>
        <w:rPr>
          <w:lang w:val="id_ID" w:bidi="id_ID"/>
        </w:rPr>
        <w:t xml:space="preserve">Orang yang tidak mendengarkan Yesus </w:t>
      </w:r>
    </w:p>
    <w:p>
      <w:pPr/>
      <w:r>
        <w:rPr>
          <w:lang w:val="id_ID" w:bidi="id_ID"/>
        </w:rPr>
      </w:r>
      <w:r>
        <w:rPr>
          <w:lang w:val="id_ID" w:bidi="id_ID"/>
        </w:rPr>
        <w:t>Mintalah kelompok untuk memerankan kisah itu dua kali. Pertama, minta mereka memerankan kisah itu tanpa berhenti. Pada saat tim memerankan kisah itu untuk kedua kalinya, hentikan mereka pada titik-titik yang berbeda dalam kisah tersebut.</w:t>
      </w:r>
    </w:p>
    <w:p>
      <w:pPr/>
      <w:r>
        <w:rPr>
          <w:lang w:val="id_ID" w:bidi="id_ID"/>
        </w:rPr>
      </w:r>
      <w:r>
        <w:rPr>
          <w:lang w:val="id_ID" w:bidi="id_ID"/>
        </w:rPr>
        <w:t>Ketika kelompok memerankan kisah itu untuk pertama kali, perhatikan dialog, alur, plot, dan kronologi kisah tersebut.</w:t>
      </w:r>
    </w:p>
    <w:p>
      <w:pPr/>
      <w:r>
        <w:rPr>
          <w:lang w:val="id_ID" w:bidi="id_ID"/>
        </w:rPr>
      </w:r>
      <w:r>
        <w:rPr>
          <w:lang w:val="id_ID" w:bidi="id_ID"/>
        </w:rPr>
        <w:t>Pastikan bahwa tim memerankan kerumunan dan murid-murid yang mendengarkan Yesus.</w:t>
      </w:r>
    </w:p>
    <w:p>
      <w:pPr/>
      <w:r>
        <w:rPr>
          <w:lang w:val="id_ID" w:bidi="id_ID"/>
        </w:rPr>
      </w:r>
      <w:r>
        <w:rPr>
          <w:lang w:val="id_ID" w:bidi="id_ID"/>
        </w:rPr>
        <w:t xml:space="preserve">Saat kelompok memerankan kisah ini untuk kedua kalinya, hentikan mereka pada titik-titik tertentu. </w:t>
      </w:r>
    </w:p>
    <w:p>
      <w:pPr/>
      <w:r>
        <w:rPr>
          <w:lang w:val="id_ID" w:bidi="id_ID"/>
        </w:rPr>
      </w:r>
      <w:r>
        <w:rPr>
          <w:lang w:val="id_ID" w:bidi="id_ID"/>
        </w:rPr>
        <w:t>Perankan seseorang yang menyalakan pelita dan kemudian menutupinya dengan tempayan tanah liat. Sementara ini terjadi, Yesus menjelaskan bahwa tidak seorang pun akan melakukannya. Seseorang datang ke rumah itu dan tidak dapat melihat apa-apa. Kemudian orang itu meletakkan pelita di bawah tempat tidur. Yesus menjelaskan bahwa tidak seorang pun akan melakukannya. Seseorang datang ke rumah itu dan tidak dapat melihat. Seseorang meletakkan pelita di kaki pelita dan kemudian setiap orang di rumah dapat melihat semuanya. Yesus menyatakan dengan jelas bahwa inilah tujuan pelita itu—untuk memberikan terang.</w:t>
      </w:r>
    </w:p>
    <w:p>
      <w:pPr/>
      <w:r>
        <w:rPr>
          <w:lang w:val="id_ID" w:bidi="id_ID"/>
        </w:rPr>
      </w:r>
      <w:r>
        <w:rPr>
          <w:lang w:val="id_ID" w:bidi="id_ID"/>
        </w:rPr>
        <w:t>Hentikan adegannya: Tanyakan kepada aktor yang memerankan orang yang memegang pelita itu, ”Bagaimana perasaan Anda” Anda mungkin mendengar hal-hal seperti, "Saya merasa seperti punya dua ide yang tidak berhasil," "Saya senang karena dapat melihat dengan pelita berada di kaki pelita," "Saya senang orang-orang dapat masuk dan melihat ketika mereka memasuki rumahku." Ulangi adegannya.</w:t>
      </w:r>
    </w:p>
    <w:p>
      <w:pPr/>
      <w:r>
        <w:rPr>
          <w:lang w:val="id_ID" w:bidi="id_ID"/>
        </w:rPr>
      </w:r>
      <w:r>
        <w:rPr>
          <w:lang w:val="id_ID" w:bidi="id_ID"/>
        </w:rPr>
        <w:t>Yesus mengatakan bahwa tidak ada yang tersembunyi yang akan tetap tersembunyi. Dia mengatakan bahwa apa yang dirahasiakan akan disingkapkan karena adanya terang.</w:t>
      </w:r>
    </w:p>
    <w:p>
      <w:pPr/>
      <w:r>
        <w:rPr>
          <w:lang w:val="id_ID" w:bidi="id_ID"/>
        </w:rPr>
      </w:r>
      <w:r>
        <w:rPr>
          <w:lang w:val="id_ID" w:bidi="id_ID"/>
        </w:rPr>
        <w:t>Hentikan adegannya: Tanyakan kepada para aktor yang memerankan murid-murid ”Bagaimana perasaan kalian?” Anda mungkin mendengar hal-hal seperti, "Saya tidak mengerti rahasia apa yang Yesus bicarakan," "Saya pikir dia berbicara tentang rahasiaku. Saya merasa malu," "Saya ingin tahu apa yang tersembunyi." Ulangi adegannya.</w:t>
      </w:r>
    </w:p>
    <w:p>
      <w:pPr/>
      <w:r>
        <w:rPr>
          <w:lang w:val="id_ID" w:bidi="id_ID"/>
        </w:rPr>
      </w:r>
      <w:r>
        <w:rPr>
          <w:lang w:val="id_ID" w:bidi="id_ID"/>
        </w:rPr>
        <w:t>Yesus mengatakan untuk berhati-hati dengan cara mereka mendengar. Orang yang mendengarkan akan memiliki lebih banyak pengertian. Namun bagi orang yang tidak mendengarkan, pengertian yang dia pikir telah ia miliki akan diambil. Sementara Yesus mengatakannya, perankan seseorang yang mendengarkan dan yang mewakili orang yang memperoleh pengertian. Kemudian perankan seseorang yang tidak mendengarkan dan yang berpikir bahwa mereka memiliki pengertian. Kemudian, mereka kehilangan pengertian itu.</w:t>
      </w:r>
    </w:p>
    <w:p>
      <w:pPr/>
      <w:r>
        <w:rPr>
          <w:lang w:val="id_ID" w:bidi="id_ID"/>
        </w:rPr>
      </w:r>
      <w:r>
        <w:rPr>
          <w:lang w:val="id_ID" w:bidi="id_ID"/>
        </w:rPr>
        <w:t>Hentikan adegannya: Tanyakan kepada aktor yang memerankan orang yang kehilangan pengertian, "Bagaimana perasaan Anda?" Anda mungkin mendengar hal-hal seperti, "Saya tidak perlu mendengarkan lebih banyak," "Saya telah mendengar sesuatu yang serupa sebelumnya," "Ajaran Yesus tidak berlaku bagi saya."</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 xml:space="preserve">Dengarkan teks satu kali dalam versi yang paling mudah dimengerti. </w:t>
      </w:r>
    </w:p>
    <w:p>
      <w:pPr/>
      <w:r>
        <w:rPr>
          <w:lang w:val="id_ID" w:bidi="id_ID"/>
        </w:rPr>
      </w:r>
      <w:r>
        <w:rPr>
          <w:lang w:val="id_ID" w:bidi="id_ID"/>
        </w:rPr>
        <w:t xml:space="preserve">Yesus mengatakan bahwa tidak seorang pun menyembunyikan pelita di dalam tempayan tanah liat atau di bawah tempat tidur. Dalam budaya Yahudi, pelita mengacu kepada </w:t>
      </w:r>
      <w:r>
        <w:rPr>
          <w:b/>
          <w:lang w:val="id_ID" w:bidi="id_ID"/>
        </w:rPr>
        <w:t>lampu</w:t>
      </w:r>
      <w:r>
        <w:rPr>
          <w:lang w:val="id_ID" w:bidi="id_ID"/>
        </w:rPr>
        <w:t xml:space="preserve"> </w:t>
      </w:r>
      <w:hyperlink r:id="rId263">
        <w:r>
          <w:rPr>
            <w:lang w:val="id_ID" w:bidi="id_ID"/>
          </w:rPr>
          <w:rPr>
            <w:color w:val="0000EE"/>
            <w:u w:val="single"/>
          </w:rPr>
          <w:t>minyak kecil</w:t>
        </w:r>
      </w:hyperlink>
      <w:r>
        <w:rPr>
          <w:lang w:val="id_ID" w:bidi="id_ID"/>
        </w:rPr>
        <w:t xml:space="preserve"> yang terbuat dari tanah liat. Pelita itu dinyalakan oleh minyak zaitun. Semua orang pada masa Yesus pasti memiliki satu pelita di rumah mereka.</w:t>
      </w:r>
    </w:p>
    <w:p>
      <w:pPr/>
      <w:r>
        <w:rPr>
          <w:lang w:val="id_ID" w:bidi="id_ID"/>
        </w:rPr>
      </w:r>
      <w:r>
        <w:rPr>
          <w:lang w:val="id_ID" w:bidi="id_ID"/>
        </w:rPr>
        <w:t>Makna pelita lebih penting daripada seperti apa pelita itu. Jika Anda tidak menggunakan pelita dalam budaya Anda, Anda bisa menggunakan satu kata yang lebih umum yang mengacu kepada sesuatu yang memberikan terang.</w:t>
      </w:r>
    </w:p>
    <w:p>
      <w:pPr/>
      <w:r>
        <w:rPr>
          <w:lang w:val="id_ID" w:bidi="id_ID"/>
        </w:rPr>
      </w:r>
      <w:r>
        <w:rPr>
          <w:lang w:val="id_ID" w:bidi="id_ID"/>
        </w:rPr>
        <w:t xml:space="preserve">Ketika Yesus menyebutkan </w:t>
      </w:r>
      <w:r>
        <w:rPr>
          <w:b/>
          <w:lang w:val="id_ID" w:bidi="id_ID"/>
        </w:rPr>
        <w:t>tempayan</w:t>
      </w:r>
      <w:r>
        <w:rPr>
          <w:lang w:val="id_ID" w:bidi="id_ID"/>
        </w:rPr>
        <w:t>, Dia memaksudkan setiap jenis periuk, mangkuk, atau wadah yang dapat menyembunyikan terang.. Tempayan ini tidak mengacu kepada tempayan dari kaca bening. Sebaliknya, itu berarti wadah apa pun yang menutupi pelita dan menyembunyikan terangnya.</w:t>
      </w:r>
    </w:p>
    <w:p>
      <w:pPr/>
      <w:r>
        <w:rPr>
          <w:lang w:val="id_ID" w:bidi="id_ID"/>
        </w:rPr>
      </w:r>
      <w:r>
        <w:rPr>
          <w:b/>
          <w:lang w:val="id_ID" w:bidi="id_ID"/>
        </w:rPr>
        <w:t>Tempat tidur</w:t>
      </w:r>
      <w:r>
        <w:rPr>
          <w:lang w:val="id_ID" w:bidi="id_ID"/>
        </w:rPr>
        <w:t xml:space="preserve"> dalam budaya Yahudi mengacu kepada satu perabot yang dipakai orang-orang untuk berbaring atau bersandar untuk tidur maupun makan. Konteks menyiratkan bahwa tempat tidur lebih tinggi dari lantai, sehingga pelita bisa disembunyikan di bawahnya.</w:t>
      </w:r>
    </w:p>
    <w:p>
      <w:pPr/>
      <w:r>
        <w:rPr>
          <w:lang w:val="id_ID" w:bidi="id_ID"/>
        </w:rPr>
      </w:r>
      <w:r>
        <w:rPr>
          <w:lang w:val="id_ID" w:bidi="id_ID"/>
        </w:rPr>
        <w:t>Jika tempat tidur dalam budaya Anda ditempatkan di lantai, pastikan untuk menerjemahkannya dengan cara yang menyiratkan tempat tidur itu lebih tinggi dari lantai.</w:t>
      </w:r>
    </w:p>
    <w:p>
      <w:pPr/>
      <w:r>
        <w:rPr>
          <w:lang w:val="id_ID" w:bidi="id_ID"/>
        </w:rPr>
      </w:r>
      <w:r>
        <w:rPr>
          <w:lang w:val="id_ID" w:bidi="id_ID"/>
        </w:rPr>
        <w:t>Yesus mengatakan bahwa orang-orang sebaliknya meletakkan pelita mereka pada satu</w:t>
      </w:r>
      <w:r>
        <w:rPr>
          <w:b/>
          <w:lang w:val="id_ID" w:bidi="id_ID"/>
        </w:rPr>
        <w:t xml:space="preserve">kaki pelita </w:t>
      </w:r>
      <w:r>
        <w:rPr>
          <w:lang w:val="id_ID" w:bidi="id_ID"/>
        </w:rPr>
        <w:t>Ini adalah satu perabot yang bisa dipindahkan. Kaki pelita biasanya terbuat dari logam atau kayu dan digunakan untuk mengangkat dan menyangga pelita.</w:t>
      </w:r>
    </w:p>
    <w:p>
      <w:pPr/>
      <w:r>
        <w:rPr>
          <w:lang w:val="id_ID" w:bidi="id_ID"/>
        </w:rPr>
      </w:r>
      <w:r>
        <w:rPr>
          <w:lang w:val="id_ID" w:bidi="id_ID"/>
        </w:rPr>
        <w:t>Jika benda-benda dalam perumpamaan ini seperti pelita minyak, kaki pelita, dan tempat tidur yang tinggi tidak lazim di daerah Anda, Anda mungkin dapat menggantinya dengan benda-benda yang mirip. Maknanya harus selalu menunjukkan bahwa orang-orang tidak menutupi atau menyembunyikan sumber terang mereka.</w:t>
      </w:r>
    </w:p>
    <w:p>
      <w:pPr/>
      <w:r>
        <w:rPr>
          <w:lang w:val="id_ID" w:bidi="id_ID"/>
        </w:rPr>
      </w:r>
      <w:r>
        <w:rPr>
          <w:lang w:val="id_ID" w:bidi="id_ID"/>
        </w:rPr>
        <w:t xml:space="preserve">Yesus mengatakan bahwa siapa yang tidak memiliki, </w:t>
      </w:r>
      <w:r>
        <w:rPr>
          <w:b/>
          <w:lang w:val="id_ID" w:bidi="id_ID"/>
        </w:rPr>
        <w:t>bahkan apa yang menurutnya dia miliki akan diambil darinya</w:t>
      </w:r>
      <w:r>
        <w:rPr>
          <w:lang w:val="id_ID" w:bidi="id_ID"/>
        </w:rPr>
        <w:t>. Ini bisa sulit dipahami ketika tampaknya seseorang tidak mungkin mengambil apa yang tidak ada. Tetapi Yesus mengatakan bahwa orang-orang itu akan kehilangan sedikit pengetahuan atau pemahaman yang mereka pikir mereka miliki.</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 xml:space="preserve">Dengarkan rekaman nats ini dalam versi terjemahan yang paling mudah dimengerti. </w:t>
      </w:r>
    </w:p>
    <w:p>
      <w:pPr/>
      <w:r>
        <w:rPr>
          <w:lang w:val="id_ID" w:bidi="id_ID"/>
        </w:rPr>
      </w:r>
      <w:r>
        <w:rPr>
          <w:lang w:val="id_ID" w:bidi="id_ID"/>
        </w:rPr>
        <w:t xml:space="preserve">Dalam sesi ini, ceritakan kembali nats ini, secara berkelompok, dalam bahasa Anda sendiri. </w:t>
      </w:r>
    </w:p>
    <w:p>
      <w:pPr/>
      <w:r>
        <w:rPr>
          <w:lang w:val="id_ID" w:bidi="id_ID"/>
        </w:rPr>
      </w:r>
      <w:r>
        <w:rPr>
          <w:lang w:val="id_ID" w:bidi="id_ID"/>
        </w:rPr>
        <w:t xml:space="preserve">Pertama, seluruh kelompok harus berlatih menceritakan bagian itu dalam bahasa Anda sendiri. Ingatlah untuk memasukkan hal-hal yang Anda putuskan dalam langkah sebelumnya, seperti kronologi, kata, frasa, emosi, atau apa pun yang Anda diskusikan. </w:t>
      </w:r>
    </w:p>
    <w:p>
      <w:pPr/>
      <w:r>
        <w:rPr>
          <w:lang w:val="id_ID" w:bidi="id_ID"/>
        </w:rPr>
      </w:r>
      <w:r>
        <w:rPr>
          <w:lang w:val="id_ID" w:bidi="id_ID"/>
        </w:rPr>
        <w:t xml:space="preserve">Seorang anggota kelompok harus menyampaikan beberapa kalimat dari nats itu dan berhenti sejenak. Seorang anggota lain harus menceritakan bagian selanjutnya dari nats itu dan berhenti sejenak. Lakukan ini sampai kelompok itu telah menceritakan kembali semua nats tersebut. Anggota-anggota kelompok dapat saling memperbaiki dalam tahap ini. </w:t>
      </w:r>
    </w:p>
    <w:p>
      <w:pPr/>
      <w:r>
        <w:rPr>
          <w:lang w:val="id_ID" w:bidi="id_ID"/>
        </w:rPr>
      </w:r>
      <w:r>
        <w:rPr>
          <w:lang w:val="id_ID" w:bidi="id_ID"/>
        </w:rPr>
        <w:t xml:space="preserve">Hentikan sebentar rekaman suara ini di sini. </w:t>
      </w:r>
    </w:p>
    <w:p>
      <w:pPr/>
      <w:r>
        <w:rPr>
          <w:lang w:val="id_ID" w:bidi="id_ID"/>
        </w:rPr>
      </w:r>
      <w:r>
        <w:rPr>
          <w:lang w:val="id_ID" w:bidi="id_ID"/>
        </w:rPr>
        <w:t xml:space="preserve">Selanjutnya, setiap anggota kelompok harus menceritakan seluruh nats tersebut tanpa gangguan setidaknya satu kali. Seorang anggota kelompok dapat menggunakan benda apa saja, gerakan, atau papan cerita untuk membantu mereka mengingat bagian nats ayat-ayat Alkitab tersebut. </w:t>
      </w:r>
    </w:p>
    <w:p>
      <w:pPr/>
      <w:r>
        <w:rPr>
          <w:lang w:val="id_ID" w:bidi="id_ID"/>
        </w:rPr>
      </w:r>
      <w:r>
        <w:rPr>
          <w:lang w:val="id_ID" w:bidi="id_ID"/>
        </w:rPr>
        <w:t xml:space="preserve">Hentikan sebentar rekaman suara ini di sini. </w:t>
      </w:r>
    </w:p>
    <w:p>
      <w:pPr/>
      <w:r>
        <w:rPr>
          <w:lang w:val="id_ID" w:bidi="id_ID"/>
        </w:rPr>
      </w:r>
      <w:r>
        <w:rPr>
          <w:lang w:val="id_ID" w:bidi="id_ID"/>
        </w:rPr>
        <w:t xml:space="preserve">Selanjutnya, kelompok dapat memutuskan versi mana dari nats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sebentar rekaman suara ini di sini. </w:t>
      </w:r>
    </w:p>
    <w:p>
      <w:pPr/>
      <w:r>
        <w:rPr>
          <w:lang w:val="id_ID" w:bidi="id_ID"/>
        </w:rPr>
      </w:r>
      <w:r>
        <w:rPr>
          <w:lang w:val="id_ID" w:bidi="id_ID"/>
        </w:rPr>
        <w:t xml:space="preserve">Akhirnya, kelompok dapat menyusun versi akhir dari nats itu yang disetujui oleh semua anggota kelompok. Setiap anggota kelompok harus berlatih menceritakan versi akhir dari nats tersebut. </w:t>
      </w:r>
      <w:r>
        <w:rPr>
          <w:lang w:val="id_ID" w:bidi="id_ID"/>
        </w:rPr>
      </w:r>
      <w:r>
        <w:rPr>
          <w:lang w:val="id_ID" w:bidi="id_ID"/>
        </w:rPr>
      </w:r>
    </w:p>
    <w:p>
      <w:pPr/>
      <w:r>
        <w:rPr>
          <w:lang w:val="id_ID" w:bidi="id_ID"/>
        </w:rPr>
      </w:r>
    </w:p>
    <w:p>
      <w:pPr>
        <w:pStyle w:val="Heading2"/>
      </w:pPr>
      <w:r>
        <w:rPr>
          <w:lang w:val="id_ID" w:bidi="id_ID"/>
        </w:rPr>
        <w:t>Lukas 8:16–18</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264">
        <w:r>
          <w:rPr>
            <w:lang w:val="id_ID" w:bidi="id_ID"/>
          </w:rPr>
          <w:rPr>
            <w:color w:val="0000EE"/>
            <w:u w:val="single"/>
          </w:rPr>
          <w:t>Dengar dan Renungkan</w:t>
        </w:r>
      </w:hyperlink>
      <w:r>
        <w:rPr>
          <w:lang w:val="id_ID" w:bidi="id_ID"/>
        </w:rPr>
        <w:t xml:space="preserve"> (601 KB)</w:t>
      </w:r>
      <w:r>
        <w:rPr>
          <w:lang w:val="id_ID" w:bidi="id_ID"/>
        </w:rPr>
      </w:r>
    </w:p>
    <w:p>
      <w:pPr>
        <w:pStyle w:val="ListBullet"/>
        <w:spacing w:line="240" w:lineRule="auto"/>
        <w:ind w:left="720"/>
      </w:pPr>
      <w:r>
        <w:rPr>
          <w:lang w:val="id_ID" w:bidi="id_ID"/>
        </w:rPr>
      </w:r>
      <w:hyperlink r:id="rId265">
        <w:r>
          <w:rPr>
            <w:lang w:val="id_ID" w:bidi="id_ID"/>
          </w:rPr>
          <w:rPr>
            <w:color w:val="0000EE"/>
            <w:u w:val="single"/>
          </w:rPr>
          <w:t>Menyiapkan Panggung</w:t>
        </w:r>
      </w:hyperlink>
      <w:r>
        <w:rPr>
          <w:lang w:val="id_ID" w:bidi="id_ID"/>
        </w:rPr>
        <w:t xml:space="preserve"> (2.1 MB)</w:t>
      </w:r>
      <w:r>
        <w:rPr>
          <w:lang w:val="id_ID" w:bidi="id_ID"/>
        </w:rPr>
      </w:r>
    </w:p>
    <w:p>
      <w:pPr>
        <w:pStyle w:val="ListBullet"/>
        <w:spacing w:line="240" w:lineRule="auto"/>
        <w:ind w:left="720"/>
      </w:pPr>
      <w:r>
        <w:rPr>
          <w:lang w:val="id_ID" w:bidi="id_ID"/>
        </w:rPr>
      </w:r>
      <w:hyperlink r:id="rId266">
        <w:r>
          <w:rPr>
            <w:lang w:val="id_ID" w:bidi="id_ID"/>
          </w:rPr>
          <w:rPr>
            <w:color w:val="0000EE"/>
            <w:u w:val="single"/>
          </w:rPr>
          <w:t>Menjelaskan Adegan</w:t>
        </w:r>
      </w:hyperlink>
      <w:r>
        <w:rPr>
          <w:lang w:val="id_ID" w:bidi="id_ID"/>
        </w:rPr>
        <w:t xml:space="preserve"> (1.4 MB)</w:t>
      </w:r>
      <w:r>
        <w:rPr>
          <w:lang w:val="id_ID" w:bidi="id_ID"/>
        </w:rPr>
      </w:r>
    </w:p>
    <w:p>
      <w:pPr>
        <w:pStyle w:val="ListBullet"/>
        <w:spacing w:line="240" w:lineRule="auto"/>
        <w:ind w:left="720"/>
      </w:pPr>
      <w:r>
        <w:rPr>
          <w:lang w:val="id_ID" w:bidi="id_ID"/>
        </w:rPr>
      </w:r>
      <w:hyperlink r:id="rId267">
        <w:r>
          <w:rPr>
            <w:lang w:val="id_ID" w:bidi="id_ID"/>
          </w:rPr>
          <w:rPr>
            <w:color w:val="0000EE"/>
            <w:u w:val="single"/>
          </w:rPr>
          <w:t>Memperagakan Bacaan</w:t>
        </w:r>
      </w:hyperlink>
      <w:r>
        <w:rPr>
          <w:lang w:val="id_ID" w:bidi="id_ID"/>
        </w:rPr>
        <w:t xml:space="preserve"> (2.4 MB)</w:t>
      </w:r>
      <w:r>
        <w:rPr>
          <w:lang w:val="id_ID" w:bidi="id_ID"/>
        </w:rPr>
      </w:r>
    </w:p>
    <w:p>
      <w:pPr>
        <w:pStyle w:val="ListBullet"/>
        <w:spacing w:line="240" w:lineRule="auto"/>
        <w:ind w:left="720"/>
      </w:pPr>
      <w:r>
        <w:rPr>
          <w:lang w:val="id_ID" w:bidi="id_ID"/>
        </w:rPr>
      </w:r>
      <w:hyperlink r:id="rId268">
        <w:r>
          <w:rPr>
            <w:lang w:val="id_ID" w:bidi="id_ID"/>
          </w:rPr>
          <w:rPr>
            <w:color w:val="0000EE"/>
            <w:u w:val="single"/>
          </w:rPr>
          <w:t>Melengkapi yang Kurang</w:t>
        </w:r>
      </w:hyperlink>
      <w:r>
        <w:rPr>
          <w:lang w:val="id_ID" w:bidi="id_ID"/>
        </w:rPr>
        <w:t xml:space="preserve"> (1.5 MB)</w:t>
      </w:r>
      <w:r>
        <w:rPr>
          <w:lang w:val="id_ID" w:bidi="id_ID"/>
        </w:rPr>
      </w:r>
    </w:p>
    <w:p>
      <w:pPr>
        <w:pStyle w:val="ListBullet"/>
        <w:spacing w:line="240" w:lineRule="auto"/>
        <w:ind w:left="720"/>
      </w:pPr>
      <w:r>
        <w:rPr>
          <w:lang w:val="id_ID" w:bidi="id_ID"/>
        </w:rPr>
      </w:r>
      <w:hyperlink r:id="rId269">
        <w:r>
          <w:rPr>
            <w:lang w:val="id_ID" w:bidi="id_ID"/>
          </w:rPr>
          <w:rPr>
            <w:color w:val="0000EE"/>
            <w:u w:val="single"/>
          </w:rPr>
          <w:t>Menyampaikan Firman Tuhan</w:t>
        </w:r>
      </w:hyperlink>
      <w:r>
        <w:rPr>
          <w:lang w:val="id_ID" w:bidi="id_ID"/>
        </w:rPr>
        <w:t xml:space="preserve"> (1.5 MB)</w:t>
      </w:r>
      <w:r>
        <w:rPr>
          <w:lang w:val="id_ID" w:bidi="id_ID"/>
        </w:rPr>
      </w:r>
      <w:r>
        <w:rPr>
          <w:lang w:val="id_ID" w:bidi="id_ID"/>
        </w:rPr>
      </w:r>
      <w:r>
        <w:rPr>
          <w:lang w:val="id_ID" w:bidi="id_ID"/>
        </w:rPr>
      </w:r>
    </w:p>
    <w:p>
      <w:pPr/>
      <w:r>
        <w:rPr>
          <w:lang w:val="id_ID" w:bidi="id_ID"/>
        </w:rPr>
      </w:r>
    </w:p>
    <w:p>
      <w:pPr>
        <w:pStyle w:val="Heading2"/>
      </w:pPr>
      <w:r>
        <w:rPr>
          <w:lang w:val="id_ID" w:bidi="id_ID"/>
        </w:rPr>
        <w:t>Lukas 8:19–21</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 xml:space="preserve">Dengarkan Lukas 8:19–21 dan renungkan dalam hati Anda. Dengarkan teks sebanyak tiga kali (dalam tiga terjemahan yang berbeda, jika memungkinkan). Kemudian diskusikan pertanyaan berikut dalam kelompok: </w:t>
      </w:r>
    </w:p>
    <w:p>
      <w:pPr>
        <w:pStyle w:val="ListNumber"/>
        <w:numPr>
          <w:ilvl w:val="0"/>
          <w:numId w:val="15"/>
        </w:numPr>
        <w:spacing w:line="240" w:lineRule="auto"/>
        <w:ind w:left="720"/>
      </w:pPr>
      <w:r>
        <w:rPr>
          <w:lang w:val="id_ID" w:bidi="id_ID"/>
        </w:rPr>
      </w:r>
      <w:r>
        <w:rPr>
          <w:lang w:val="id_ID" w:bidi="id_ID"/>
        </w:rPr>
        <w:t xml:space="preserve">Apa yang Anda suka dalam kisah ini? </w:t>
      </w:r>
    </w:p>
    <w:p>
      <w:pPr>
        <w:pStyle w:val="ListNumber"/>
        <w:spacing w:line="240" w:lineRule="auto"/>
        <w:ind w:left="720"/>
      </w:pPr>
      <w:r>
        <w:rPr>
          <w:lang w:val="id_ID" w:bidi="id_ID"/>
        </w:rPr>
      </w:r>
      <w:r>
        <w:rPr>
          <w:lang w:val="id_ID" w:bidi="id_ID"/>
        </w:rPr>
        <w:t xml:space="preserve">Apa yang Anda tidak suka atau tidak mengerti? </w:t>
      </w:r>
    </w:p>
    <w:p>
      <w:pPr>
        <w:pStyle w:val="ListNumber"/>
        <w:spacing w:line="240" w:lineRule="auto"/>
        <w:ind w:left="720"/>
      </w:pPr>
      <w:r>
        <w:rPr>
          <w:lang w:val="id_ID" w:bidi="id_ID"/>
        </w:rPr>
      </w:r>
      <w:r>
        <w:rPr>
          <w:lang w:val="id_ID" w:bidi="id_ID"/>
        </w:rPr>
        <w:t xml:space="preserve">Apa yang diceritakan kisah ini tentang Yesus? </w:t>
      </w:r>
    </w:p>
    <w:p>
      <w:pPr>
        <w:pStyle w:val="ListNumber"/>
        <w:spacing w:line="240" w:lineRule="auto"/>
        <w:ind w:left="720"/>
      </w:pPr>
      <w:r>
        <w:rPr>
          <w:lang w:val="id_ID" w:bidi="id_ID"/>
        </w:rPr>
      </w:r>
      <w:r>
        <w:rPr>
          <w:lang w:val="id_ID" w:bidi="id_ID"/>
        </w:rPr>
        <w:t xml:space="preserve">Apa yang diceritakan kisah ini tentang orang-orang? </w:t>
      </w:r>
    </w:p>
    <w:p>
      <w:pPr>
        <w:pStyle w:val="ListNumber"/>
        <w:spacing w:line="240" w:lineRule="auto"/>
        <w:ind w:left="720"/>
      </w:pPr>
      <w:r>
        <w:rPr>
          <w:lang w:val="id_ID" w:bidi="id_ID"/>
        </w:rPr>
      </w:r>
      <w:r>
        <w:rPr>
          <w:lang w:val="id_ID" w:bidi="id_ID"/>
        </w:rPr>
        <w:t xml:space="preserve">Bagaimana kisah ini memengaruhi kehidupan sehari-hari kita? </w:t>
      </w:r>
    </w:p>
    <w:p>
      <w:pPr>
        <w:pStyle w:val="ListNumber"/>
        <w:spacing w:line="240" w:lineRule="auto"/>
        <w:ind w:left="720"/>
      </w:pPr>
      <w:r>
        <w:rPr>
          <w:lang w:val="id_ID" w:bidi="id_ID"/>
        </w:rPr>
      </w:r>
      <w:r>
        <w:rPr>
          <w:lang w:val="id_ID" w:bidi="id_ID"/>
        </w:rPr>
        <w:t>Siapa kenalan Anda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Yesus telah mengajar kerumunan di wilayah Galilea. Murid-murid, atau pengikut-pengikut terdekat-Nya, dan sekelompok perempuan yang telah mendukung-Nya juga ada di sana. Lukas tidak memberi tahu kita secara persis di mana Yesus berada, tetapi Dia mengajar memakai perumpamaan. Perumpamaan adalah kisah khusus yang mengajarkan pelajaran yang lebih mendalam tentang Allah. Yesus memakai perumpamaan-perumpamaan untuk mengajar orang-orang bahwa mereka bukan hanya harus mendengarkan pengajaran-Nya, tetapi juga mematuhinya. Keluarga Yesus datang untuk berbicara kepada-Nya. Yesus menggunakannya sebagai cara untuk mengajar kerumunan. Perumpamaan-perumpamaan Yesus menunjukkan pentingnya mematuhi Dia. Yesus memakai kedatangan keluarga-Nya untuk mengajar kerumunan tentang bagaimana Dia memandang mereka yang mematuhi-Nya.</w:t>
      </w:r>
    </w:p>
    <w:p>
      <w:pPr/>
      <w:r>
        <w:rPr>
          <w:lang w:val="id_ID" w:bidi="id_ID"/>
        </w:rPr>
      </w:r>
      <w:r>
        <w:rPr>
          <w:lang w:val="id_ID" w:bidi="id_ID"/>
        </w:rPr>
        <w:t>Yesus mengajar dan ada kerumunan besar di sekeliling-Nya. Ibu Yesus, Maria, dan saudara-saudara-Nya datang menemui Dia. Dalam bahasa Ibrani, kata yang sama digunakan untuk saudara biologis sebagaimana untuk sepupu. Saudara-saudara bisa mengacu kepada anak-anak Yusuf lainnya yang lebih muda daripada Yesus. Tetapi itu juga bisa mengacu kepada sepupu-sepupu Yesus. Jika Anda bisa, lebih baik menggunakan satu kata umum yang bisa merujuk ke kedua pilihan itu.</w:t>
      </w:r>
    </w:p>
    <w:p>
      <w:pPr/>
      <w:r>
        <w:rPr>
          <w:lang w:val="id_ID" w:bidi="id_ID"/>
        </w:rPr>
      </w:r>
      <w:r>
        <w:rPr>
          <w:lang w:val="id_ID" w:bidi="id_ID"/>
        </w:rPr>
        <w:t>Berhenti dan diskusikan dengan tim Anda: Seberapa sering atau dalam situasi-situasi apa saja kerabat pergi mengunjungi anggota keluarga lainnya?</w:t>
      </w:r>
    </w:p>
    <w:p>
      <w:pPr/>
      <w:r>
        <w:rPr>
          <w:lang w:val="id_ID" w:bidi="id_ID"/>
        </w:rPr>
      </w:r>
      <w:r>
        <w:rPr>
          <w:lang w:val="id_ID" w:bidi="id_ID"/>
        </w:rPr>
        <w:t>Ibu dan saudara-saudara Yesus ingin berbicara kepada-Nya, tetapi mereka tidak dapat menemui-Nya karena kerumunan. Ini menandakan bahwa banyak orang duduk dekat dan sekitar Yesus ketika Dia mengajar. Seseorang memberi tahu Yesus bahwa keluarga-Nya berdiri di luar dan sudah datang untuk menemui-Nya. Kita tidak tahu siapa orang ini. Ini menandakan bahwa keluarga-Nya berdiri di pinggiran, atau ujung, kerumunan. Yesus tidak hanya menjawab si pembawa pesan, tetapi seluruh kerumunan. Dia melakukannya untuk mengajar satu pelajaran. Yesus mengatakan bahwa siapa pun yang mendengarkan pengajaran-Nya, atau firman Allah, dan mematuhinya itu sama seperti ibu dan saudara-saudara-Nya. Orang-orang tidak harus memiliki hubungan keluarga dengan-Nya agar Yesus menganggap mereka sebagai keluarga.</w:t>
      </w:r>
    </w:p>
    <w:p>
      <w:pPr/>
      <w:r>
        <w:rPr>
          <w:lang w:val="id_ID" w:bidi="id_ID"/>
        </w:rPr>
      </w:r>
      <w:r>
        <w:rPr>
          <w:lang w:val="id_ID" w:bidi="id_ID"/>
        </w:rPr>
        <w:t>Berhenti dan diskusikan dengan tim Anda: Siapa dan bagaimana seseorang bisa dianggap sebagai satu bagian dari keluarga? Apakah maknanya dianggap sebagai keluarga dalam budaya Anda?</w:t>
      </w:r>
    </w:p>
    <w:p>
      <w:pPr/>
      <w:r>
        <w:rPr>
          <w:lang w:val="id_ID" w:bidi="id_ID"/>
        </w:rPr>
      </w:r>
      <w:r>
        <w:rPr>
          <w:lang w:val="id_ID" w:bidi="id_ID"/>
        </w:rPr>
        <w:t>Lukas tidak menceritakan kepada kita apa yang terjadi selanjutnya. Tidak ada penjelasan apakah keluarga Yesus dapat berbicara dengan-Nya atau tidak. Kita tahu bahwa Yesus menggunakan kedatangan keluarga-Nya sebagai cara untuk mengajar orang-orang tentang menjadi keluarga, atau menjadi milik, kerajaan Allah. Menjadi keluarga bukan berdasarkan leluhur seseorang, melainkan berdasarkan seseorang yang mendengar dan mematuhi ajaran Yesus.</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Dengarkan teks satu kali lagi dalam versi yang paling mudah dimengerti. </w:t>
      </w:r>
    </w:p>
    <w:p>
      <w:pPr/>
      <w:r>
        <w:rPr>
          <w:lang w:val="id_ID" w:bidi="id_ID"/>
        </w:rPr>
      </w:r>
      <w:r>
        <w:rPr>
          <w:lang w:val="id_ID" w:bidi="id_ID"/>
        </w:rPr>
        <w:t>Dalam sesi ini, Anda akan membantu kelompok memvisualisasikan kisah ini. Anda akan membantu kelompok mendefinisikan adegan, latar belakang, dan karakter dari kisah ini.</w:t>
      </w:r>
    </w:p>
    <w:p>
      <w:pPr/>
      <w:r>
        <w:rPr>
          <w:lang w:val="id_ID" w:bidi="id_ID"/>
        </w:rPr>
      </w:r>
      <w:r>
        <w:rPr>
          <w:lang w:val="id_ID" w:bidi="id_ID"/>
        </w:rPr>
        <w:t>Kisah ini memiliki satu adegan.</w:t>
      </w:r>
    </w:p>
    <w:p>
      <w:pPr/>
      <w:r>
        <w:rPr>
          <w:lang w:val="id_ID" w:bidi="id_ID"/>
        </w:rPr>
      </w:r>
      <w:r>
        <w:rPr>
          <w:b/>
          <w:lang w:val="id_ID" w:bidi="id_ID"/>
        </w:rPr>
        <w:t>Adegan pertama:</w:t>
      </w:r>
      <w:r>
        <w:rPr>
          <w:lang w:val="id_ID" w:bidi="id_ID"/>
        </w:rPr>
        <w:t xml:space="preserve"> Sementara Yesus mengajar, ibu dan saudara-saudara Yesus datang menemui-Nya. Seseorang memberi tahu Yesus tentang keluarga-Nya yang datang menemui-Nya. Yesus mengatakan bahwa saudara-saudara dan ibu-Nya adalah mereka yang mendengar firman Allah serta mematuhinya.</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Ibu Yesus</w:t>
      </w:r>
    </w:p>
    <w:p>
      <w:pPr>
        <w:pStyle w:val="ListBullet"/>
        <w:spacing w:line="240" w:lineRule="auto"/>
        <w:ind w:left="720"/>
      </w:pPr>
      <w:r>
        <w:rPr>
          <w:lang w:val="id_ID" w:bidi="id_ID"/>
        </w:rPr>
      </w:r>
      <w:r>
        <w:rPr>
          <w:lang w:val="id_ID" w:bidi="id_ID"/>
        </w:rPr>
        <w:t>Saudara-saudara Yesus</w:t>
      </w:r>
    </w:p>
    <w:p>
      <w:pPr>
        <w:pStyle w:val="ListBullet"/>
        <w:spacing w:line="240" w:lineRule="auto"/>
        <w:ind w:left="720"/>
      </w:pPr>
      <w:r>
        <w:rPr>
          <w:lang w:val="id_ID" w:bidi="id_ID"/>
        </w:rPr>
      </w:r>
      <w:r>
        <w:rPr>
          <w:lang w:val="id_ID" w:bidi="id_ID"/>
        </w:rPr>
        <w:t>Kerumunan</w:t>
      </w:r>
    </w:p>
    <w:p>
      <w:pPr/>
      <w:r>
        <w:rPr>
          <w:lang w:val="id_ID" w:bidi="id_ID"/>
        </w:rPr>
      </w:r>
      <w:r>
        <w:rPr>
          <w:lang w:val="id_ID" w:bidi="id_ID"/>
        </w:rPr>
        <w:t>Dalam sesi ini, ambillah papan cerita kelompok, gambarlah, atau gunakan beberapa macam alat peraga (benda-benda yang dapat Anda pindahkan seperti batu, batang, mainan anak-anak) untuk memvisualisasikan kisah dan adegan di dalamnya.</w:t>
      </w:r>
    </w:p>
    <w:p>
      <w:pPr/>
      <w:r>
        <w:rPr>
          <w:lang w:val="id_ID" w:bidi="id_ID"/>
        </w:rPr>
      </w:r>
      <w:r>
        <w:rPr>
          <w:lang w:val="id_ID" w:bidi="id_ID"/>
        </w:rPr>
        <w:t>Penting untuk diingat bahwa Yesus telah mengajarkan tentang cara berperilaku sebagai seorang anak Allah. Yesus memberikan contoh-contoh sikap yang harus dimiliki para pengikut-Nya.</w:t>
      </w:r>
    </w:p>
    <w:p>
      <w:pPr/>
      <w:r>
        <w:rPr>
          <w:lang w:val="id_ID" w:bidi="id_ID"/>
        </w:rPr>
      </w:r>
      <w:r>
        <w:rPr>
          <w:lang w:val="id_ID" w:bidi="id_ID"/>
        </w:rPr>
        <w:t>Ada kerumunan yang mendengarkan Yesus. Ibu dan saudara-saudara Yesus berada di ujung kerumunan. Mereka ingin berbicara dengan Yesus, tetapi mereka tidak dapat menjangkau-Nya. Seseorang memberi tahu Yesus bahwa ibu dan saudara-saudara-Nya telah tiba.</w:t>
      </w:r>
    </w:p>
    <w:p>
      <w:pPr/>
      <w:r>
        <w:rPr>
          <w:lang w:val="id_ID" w:bidi="id_ID"/>
        </w:rPr>
      </w:r>
      <w:r>
        <w:rPr>
          <w:lang w:val="id_ID" w:bidi="id_ID"/>
        </w:rPr>
        <w:t>Penting untuk diingat bahwa Yesus menggunakan hal ini sebagai kesempatan untuk berbicara tentang apa yang dimaksud dengan menjadi keluarga-Nya. Yesus menjelaskan bahwa keluarga bagi para pengikut-Nya bukan berdasarkan hubungan jasmani, melainkan berdasarkan mendengar firman Allah dan melakukan apa yang dikatakan firman Allah. Dengan cara ini, Yesus membawa pengajaran-Nya ke satu kesimpulan.</w:t>
      </w:r>
    </w:p>
    <w:p>
      <w:pPr/>
      <w:r>
        <w:rPr>
          <w:lang w:val="id_ID" w:bidi="id_ID"/>
        </w:rPr>
      </w:r>
      <w:r>
        <w:rPr>
          <w:lang w:val="id_ID" w:bidi="id_ID"/>
        </w:rPr>
        <w:t>Penting untuk diingat bahwa Yesus tidak menunjukkan sikap ketidakpedulian kepada keluarga-Nya sendiri, melainkan memakai apa yang terjadi sebagai kesempatan untuk mengajar orang-orang tentang kerajaan Allah.</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Dengarkan teks satu kali lagi dalam versi yang paling mudah dimengerti.</w:t>
      </w:r>
    </w:p>
    <w:p>
      <w:pPr/>
      <w:r>
        <w:rPr>
          <w:lang w:val="id_ID" w:bidi="id_ID"/>
        </w:rPr>
      </w:r>
      <w:r>
        <w:rPr>
          <w:lang w:val="id_ID" w:bidi="id_ID"/>
        </w:rPr>
        <w:t>Dalam sesi ini, kelompok akan mendramatisir kisah tersebut.</w:t>
      </w:r>
    </w:p>
    <w:p>
      <w:pPr/>
      <w:r>
        <w:rPr>
          <w:lang w:val="id_ID" w:bidi="id_ID"/>
        </w:rPr>
      </w:r>
      <w:r>
        <w:rPr>
          <w:lang w:val="id_ID" w:bidi="id_ID"/>
        </w:rPr>
        <w:t>Kisah ini memiliki satu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Ibu Yesus</w:t>
      </w:r>
    </w:p>
    <w:p>
      <w:pPr>
        <w:pStyle w:val="ListBullet"/>
        <w:spacing w:line="240" w:lineRule="auto"/>
        <w:ind w:left="720"/>
      </w:pPr>
      <w:r>
        <w:rPr>
          <w:lang w:val="id_ID" w:bidi="id_ID"/>
        </w:rPr>
      </w:r>
      <w:r>
        <w:rPr>
          <w:lang w:val="id_ID" w:bidi="id_ID"/>
        </w:rPr>
        <w:t xml:space="preserve">Saudara-saudara Yesus </w:t>
      </w:r>
    </w:p>
    <w:p>
      <w:pPr>
        <w:pStyle w:val="ListBullet"/>
        <w:spacing w:line="240" w:lineRule="auto"/>
        <w:ind w:left="720"/>
      </w:pPr>
      <w:r>
        <w:rPr>
          <w:lang w:val="id_ID" w:bidi="id_ID"/>
        </w:rPr>
      </w:r>
      <w:r>
        <w:rPr>
          <w:lang w:val="id_ID" w:bidi="id_ID"/>
        </w:rPr>
        <w:t>Kerumunan orang banyak</w:t>
      </w:r>
    </w:p>
    <w:p>
      <w:pPr/>
      <w:r>
        <w:rPr>
          <w:lang w:val="id_ID" w:bidi="id_ID"/>
        </w:rPr>
      </w:r>
      <w:r>
        <w:rPr>
          <w:lang w:val="id_ID" w:bidi="id_ID"/>
        </w:rPr>
        <w:t xml:space="preserve">Mintalah kelompok untuk memerankan kisah itu dua kali. Mereka harus memerankannya dalam bahasa yang ke dalamnya mereka membuat terjemahan. Pertama, minta mereka memerankan kisah itu tanpa berhenti. Pada saat tim memerankan kisah itu untuk kedua kalinya, hentikan mereka pada titik-titik yang berbeda dalam kisah tersebut. </w:t>
      </w:r>
    </w:p>
    <w:p>
      <w:pPr/>
      <w:r>
        <w:rPr>
          <w:lang w:val="id_ID" w:bidi="id_ID"/>
        </w:rPr>
      </w:r>
      <w:r>
        <w:rPr>
          <w:lang w:val="id_ID" w:bidi="id_ID"/>
        </w:rPr>
        <w:t>Ketika tim memerankan kisah itu untuk pertama kali, perhatikan dialog, alur, plot, dan kronologi kisah tersebut. Perhatikan bagian-bagian yang penting atau sulit dari kisah ini atau bagian-bagian yang akan diperankan dan jangan dilewati. Bantu tim untuk mengingat bagian-bagian dari kisah tersebut.</w:t>
      </w:r>
    </w:p>
    <w:p>
      <w:pPr/>
      <w:r>
        <w:rPr>
          <w:lang w:val="id_ID" w:bidi="id_ID"/>
        </w:rPr>
      </w:r>
      <w:r>
        <w:rPr>
          <w:lang w:val="id_ID" w:bidi="id_ID"/>
        </w:rPr>
        <w:t>Pastikan bahwa tim memerankan bahwa Yesus sedang mengajar ketika ibu dan saudara-saudara-Nya datang menemui-Nya.</w:t>
      </w:r>
    </w:p>
    <w:p>
      <w:pPr/>
      <w:r>
        <w:rPr>
          <w:lang w:val="id_ID" w:bidi="id_ID"/>
        </w:rPr>
      </w:r>
      <w:r>
        <w:rPr>
          <w:lang w:val="id_ID" w:bidi="id_ID"/>
        </w:rPr>
        <w:t>Saat kelompok memerankan kisah ini untuk kedua kalinya, hentikan mereka pada titik-titik tertentu.</w:t>
      </w:r>
    </w:p>
    <w:p>
      <w:pPr/>
      <w:r>
        <w:rPr>
          <w:lang w:val="id_ID" w:bidi="id_ID"/>
        </w:rPr>
      </w:r>
      <w:r>
        <w:rPr>
          <w:lang w:val="id_ID" w:bidi="id_ID"/>
        </w:rPr>
        <w:t>Yesus mengajar kerumunan besar orang ketika ibu dan saudara-saudara-Nya datang menemui-Nya. Seseorang memberi tahu Yesus bahwa ibu dan saudara-saudara-Nya berada di luar dan mereka ingin menemui-Nya. Yesus menjawab dengan mengatakan bahwa orang-orang yang mendengar firman Allah dan mematuhinya adalah ibu dan saudara-saudara Yesus.</w:t>
      </w:r>
    </w:p>
    <w:p>
      <w:pPr/>
      <w:r>
        <w:rPr>
          <w:lang w:val="id_ID" w:bidi="id_ID"/>
        </w:rPr>
      </w:r>
      <w:r>
        <w:rPr>
          <w:lang w:val="id_ID" w:bidi="id_ID"/>
        </w:rPr>
        <w:t>Hentikan adegannya: Tanyakan kepada aktor yang memerankan ibu Yesus, ”Bagaimana perasaan Anda?” Anda mungkin mendengar hal-hal seperti, "Mengapa Yesus mengatakan sesuatu seperti ini? Ini mengingatkan saya ketika dia tetap tinggal di Bait Suci.", "Saya tidak bisa menerimanya secara pribadi. Yesus menggunakan situasi ini untuk mengajar.", "Saya ingin lebih dekat dengan Yesus, sehingga saya dapat berbicara kepada-Nya." Tanyakan kepada aktor yang memerankan saudara-saudara Yesus "Bagaimana perasaan Anda?" Anda mungkin mendengar hal-hal seperti, "Apa yang Yesus maksudkan?" "Mengapa begitu banyak orang mengikuti Yesus?" "Yesus berpikir dia sangat penting." Tanyakan para aktor yang memerankan kerumunan "Bagaimana perasaan kalian?" Anda mungkin mendengar hal-hal seperti, "Saya senang jika saya mematuhi firman Allah, saya akan menjadi keluarganya," "Saya bertanya-tanya apa artinya menjadi keluarga Yesus?" "Saya merasa kecil hati. Rasanya mustahil untuk mematuhi firman Allah."</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 xml:space="preserve">Dengarkan teks satu kali dalam versi yang paling mudah dimengerti. </w:t>
      </w:r>
    </w:p>
    <w:p>
      <w:pPr/>
      <w:r>
        <w:rPr>
          <w:lang w:val="id_ID" w:bidi="id_ID"/>
        </w:rPr>
      </w:r>
      <w:r>
        <w:rPr>
          <w:lang w:val="id_ID" w:bidi="id_ID"/>
        </w:rPr>
        <w:t xml:space="preserve">Yesus sedang mengajar satu kerumunan. Ibu dan </w:t>
      </w:r>
      <w:r>
        <w:rPr>
          <w:b/>
          <w:lang w:val="id_ID" w:bidi="id_ID"/>
        </w:rPr>
        <w:t>saudara-saudara</w:t>
      </w:r>
      <w:r>
        <w:rPr>
          <w:lang w:val="id_ID" w:bidi="id_ID"/>
        </w:rPr>
        <w:t xml:space="preserve"> Yesus tiba dan ingin melihat Yesus. Kata Ibrani untuk "saudara" digunakan baik untuk saudara biologis maupun sepupu. Ini bisa merujuk kepada anak-anak laki-laki Yusuf dan Maria yang lahir setelah Yesus. Ini bisa merujuk kepada sepupu-sepupu Yesus, atau dapat merujuk kepada anak-anak Yusuf dari pernikahan sebelumnya.</w:t>
      </w:r>
    </w:p>
    <w:p>
      <w:pPr/>
      <w:r>
        <w:rPr>
          <w:lang w:val="id_ID" w:bidi="id_ID"/>
        </w:rPr>
      </w:r>
      <w:r>
        <w:rPr>
          <w:lang w:val="id_ID" w:bidi="id_ID"/>
        </w:rPr>
        <w:t>Jika bahasa Anda mengizinkan, pilihlah satu kata yang lebih lazim yang bisa diterapkan pada setiap pandangan yang berbeda tersebut. Jika Anda perlu membedakan antara kakak laki-laki atau adik laki-laki, lebih baik menggunakan kata untuk adik laki-laki.</w:t>
      </w:r>
    </w:p>
    <w:p>
      <w:pPr/>
      <w:r>
        <w:rPr>
          <w:lang w:val="id_ID" w:bidi="id_ID"/>
        </w:rPr>
      </w:r>
      <w:r>
        <w:rPr>
          <w:lang w:val="id_ID" w:bidi="id_ID"/>
        </w:rPr>
        <w:t xml:space="preserve">Keluarga Yesus </w:t>
      </w:r>
      <w:r>
        <w:rPr>
          <w:b/>
          <w:lang w:val="id_ID" w:bidi="id_ID"/>
        </w:rPr>
        <w:t>datang untuk melihat-Nya</w:t>
      </w:r>
      <w:r>
        <w:rPr>
          <w:lang w:val="id_ID" w:bidi="id_ID"/>
        </w:rPr>
        <w:t>. Ini hanya berarti mereka ingin melihat Yesus dan berbicara kepada-Nya. Mereka tidak ingin memandang-Nya dari kejauhan.</w:t>
      </w:r>
    </w:p>
    <w:p>
      <w:pPr/>
      <w:r>
        <w:rPr>
          <w:lang w:val="id_ID" w:bidi="id_ID"/>
        </w:rPr>
      </w:r>
      <w:r>
        <w:rPr>
          <w:lang w:val="id_ID" w:bidi="id_ID"/>
        </w:rPr>
        <w:t xml:space="preserve">Yesus mengatakan, "Ibu dan saudara-saudara-Ku adalah mereka yang mendengar </w:t>
      </w:r>
      <w:r>
        <w:rPr>
          <w:b/>
          <w:lang w:val="id_ID" w:bidi="id_ID"/>
        </w:rPr>
        <w:t>firman Allah</w:t>
      </w:r>
      <w:r>
        <w:rPr>
          <w:lang w:val="id_ID" w:bidi="id_ID"/>
        </w:rPr>
        <w:t xml:space="preserve"> dan </w:t>
      </w:r>
      <w:r>
        <w:rPr>
          <w:b/>
          <w:lang w:val="id_ID" w:bidi="id_ID"/>
        </w:rPr>
        <w:t>mempraktikkannya</w:t>
      </w:r>
      <w:r>
        <w:rPr>
          <w:lang w:val="id_ID" w:bidi="id_ID"/>
        </w:rPr>
        <w:t>." Firman Allah adalah satu frasa yang berarti satu pesan yang berasal dari Allah. Dalam hal ini, itu adalah ajaran Yesus. "Mempraktikkan" berarti mematuhi atau melakukan apa yang Yesus katakan.</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 xml:space="preserve">Dengarkan rekaman nats ini dalam versi terjemahan yang paling mudah dimengerti. </w:t>
      </w:r>
    </w:p>
    <w:p>
      <w:pPr/>
      <w:r>
        <w:rPr>
          <w:lang w:val="id_ID" w:bidi="id_ID"/>
        </w:rPr>
      </w:r>
      <w:r>
        <w:rPr>
          <w:lang w:val="id_ID" w:bidi="id_ID"/>
        </w:rPr>
        <w:t xml:space="preserve">Dalam sesi ini, ceritakan kembali nats ini, secara berkelompok, dalam bahasa Anda sendiri. </w:t>
      </w:r>
    </w:p>
    <w:p>
      <w:pPr/>
      <w:r>
        <w:rPr>
          <w:lang w:val="id_ID" w:bidi="id_ID"/>
        </w:rPr>
      </w:r>
      <w:r>
        <w:rPr>
          <w:lang w:val="id_ID" w:bidi="id_ID"/>
        </w:rPr>
        <w:t xml:space="preserve">Pertama, seluruh kelompok harus berlatih menceritakan bagian itu dalam bahasa Anda sendiri. Ingatlah untuk memasukkan hal-hal yang Anda putuskan dalam langkah sebelumnya, seperti kronologi, kata, frasa, emosi, atau apa pun yang Anda diskusikan. </w:t>
      </w:r>
    </w:p>
    <w:p>
      <w:pPr/>
      <w:r>
        <w:rPr>
          <w:lang w:val="id_ID" w:bidi="id_ID"/>
        </w:rPr>
      </w:r>
      <w:r>
        <w:rPr>
          <w:lang w:val="id_ID" w:bidi="id_ID"/>
        </w:rPr>
        <w:t xml:space="preserve">Seorang anggota kelompok harus menyampaikan beberapa kalimat dari nats itu dan berhenti sejenak. Seorang anggota lain harus menceritakan bagian selanjutnya dari nats itu dan berhenti sejenak. Lakukan ini sampai kelompok itu telah menceritakan kembali semua nats tersebut. Anggota-anggota kelompok dapat saling memperbaiki dalam tahap ini. </w:t>
      </w:r>
    </w:p>
    <w:p>
      <w:pPr/>
      <w:r>
        <w:rPr>
          <w:lang w:val="id_ID" w:bidi="id_ID"/>
        </w:rPr>
      </w:r>
      <w:r>
        <w:rPr>
          <w:lang w:val="id_ID" w:bidi="id_ID"/>
        </w:rPr>
        <w:t xml:space="preserve">Hentikan sebentar rekaman suara ini di sini. </w:t>
      </w:r>
    </w:p>
    <w:p>
      <w:pPr/>
      <w:r>
        <w:rPr>
          <w:lang w:val="id_ID" w:bidi="id_ID"/>
        </w:rPr>
      </w:r>
      <w:r>
        <w:rPr>
          <w:lang w:val="id_ID" w:bidi="id_ID"/>
        </w:rPr>
        <w:t xml:space="preserve">Selanjutnya, setiap anggota kelompok harus menceritakan seluruh nats tersebut tanpa gangguan setidaknya satu kali. Seorang anggota kelompok dapat menggunakan benda apa saja, gerakan, atau papan cerita untuk membantu mereka mengingat bagian nats ayat-ayat Alkitab tersebut. </w:t>
      </w:r>
    </w:p>
    <w:p>
      <w:pPr/>
      <w:r>
        <w:rPr>
          <w:lang w:val="id_ID" w:bidi="id_ID"/>
        </w:rPr>
      </w:r>
      <w:r>
        <w:rPr>
          <w:lang w:val="id_ID" w:bidi="id_ID"/>
        </w:rPr>
        <w:t xml:space="preserve">Hentikan sebentar rekaman suara ini di sini. </w:t>
      </w:r>
    </w:p>
    <w:p>
      <w:pPr/>
      <w:r>
        <w:rPr>
          <w:lang w:val="id_ID" w:bidi="id_ID"/>
        </w:rPr>
      </w:r>
      <w:r>
        <w:rPr>
          <w:lang w:val="id_ID" w:bidi="id_ID"/>
        </w:rPr>
        <w:t xml:space="preserve">Selanjutnya, kelompok dapat memutuskan versi mana dari nats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sebentar rekaman suara ini di sini. </w:t>
      </w:r>
    </w:p>
    <w:p>
      <w:pPr/>
      <w:r>
        <w:rPr>
          <w:lang w:val="id_ID" w:bidi="id_ID"/>
        </w:rPr>
      </w:r>
      <w:r>
        <w:rPr>
          <w:lang w:val="id_ID" w:bidi="id_ID"/>
        </w:rPr>
        <w:t xml:space="preserve">Akhirnya, kelompok dapat menyusun versi akhir dari nats itu yang disetujui oleh semua anggota kelompok. Setiap anggota kelompok harus berlatih menceritakan versi akhir dari nats tersebut. </w:t>
      </w:r>
      <w:r>
        <w:rPr>
          <w:lang w:val="id_ID" w:bidi="id_ID"/>
        </w:rPr>
      </w:r>
      <w:r>
        <w:rPr>
          <w:lang w:val="id_ID" w:bidi="id_ID"/>
        </w:rPr>
      </w:r>
    </w:p>
    <w:p>
      <w:pPr/>
      <w:r>
        <w:rPr>
          <w:lang w:val="id_ID" w:bidi="id_ID"/>
        </w:rPr>
      </w:r>
    </w:p>
    <w:p>
      <w:pPr>
        <w:pStyle w:val="Heading2"/>
      </w:pPr>
      <w:r>
        <w:rPr>
          <w:lang w:val="id_ID" w:bidi="id_ID"/>
        </w:rPr>
        <w:t>Lukas 8:19–21</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270">
        <w:r>
          <w:rPr>
            <w:lang w:val="id_ID" w:bidi="id_ID"/>
          </w:rPr>
          <w:rPr>
            <w:color w:val="0000EE"/>
            <w:u w:val="single"/>
          </w:rPr>
          <w:t>Dengar dan Renungkan</w:t>
        </w:r>
      </w:hyperlink>
      <w:r>
        <w:rPr>
          <w:lang w:val="id_ID" w:bidi="id_ID"/>
        </w:rPr>
        <w:t xml:space="preserve"> (435 KB)</w:t>
      </w:r>
      <w:r>
        <w:rPr>
          <w:lang w:val="id_ID" w:bidi="id_ID"/>
        </w:rPr>
      </w:r>
    </w:p>
    <w:p>
      <w:pPr>
        <w:pStyle w:val="ListBullet"/>
        <w:spacing w:line="240" w:lineRule="auto"/>
        <w:ind w:left="720"/>
      </w:pPr>
      <w:r>
        <w:rPr>
          <w:lang w:val="id_ID" w:bidi="id_ID"/>
        </w:rPr>
      </w:r>
      <w:hyperlink r:id="rId271">
        <w:r>
          <w:rPr>
            <w:lang w:val="id_ID" w:bidi="id_ID"/>
          </w:rPr>
          <w:rPr>
            <w:color w:val="0000EE"/>
            <w:u w:val="single"/>
          </w:rPr>
          <w:t>Menyiapkan Panggung</w:t>
        </w:r>
      </w:hyperlink>
      <w:r>
        <w:rPr>
          <w:lang w:val="id_ID" w:bidi="id_ID"/>
        </w:rPr>
        <w:t xml:space="preserve"> (2.0 MB)</w:t>
      </w:r>
      <w:r>
        <w:rPr>
          <w:lang w:val="id_ID" w:bidi="id_ID"/>
        </w:rPr>
      </w:r>
    </w:p>
    <w:p>
      <w:pPr>
        <w:pStyle w:val="ListBullet"/>
        <w:spacing w:line="240" w:lineRule="auto"/>
        <w:ind w:left="720"/>
      </w:pPr>
      <w:r>
        <w:rPr>
          <w:lang w:val="id_ID" w:bidi="id_ID"/>
        </w:rPr>
      </w:r>
      <w:hyperlink r:id="rId272">
        <w:r>
          <w:rPr>
            <w:lang w:val="id_ID" w:bidi="id_ID"/>
          </w:rPr>
          <w:rPr>
            <w:color w:val="0000EE"/>
            <w:u w:val="single"/>
          </w:rPr>
          <w:t>Menjelaskan Adegan</w:t>
        </w:r>
      </w:hyperlink>
      <w:r>
        <w:rPr>
          <w:lang w:val="id_ID" w:bidi="id_ID"/>
        </w:rPr>
        <w:t xml:space="preserve"> (1.3 MB)</w:t>
      </w:r>
      <w:r>
        <w:rPr>
          <w:lang w:val="id_ID" w:bidi="id_ID"/>
        </w:rPr>
      </w:r>
    </w:p>
    <w:p>
      <w:pPr>
        <w:pStyle w:val="ListBullet"/>
        <w:spacing w:line="240" w:lineRule="auto"/>
        <w:ind w:left="720"/>
      </w:pPr>
      <w:r>
        <w:rPr>
          <w:lang w:val="id_ID" w:bidi="id_ID"/>
        </w:rPr>
      </w:r>
      <w:hyperlink r:id="rId273">
        <w:r>
          <w:rPr>
            <w:lang w:val="id_ID" w:bidi="id_ID"/>
          </w:rPr>
          <w:rPr>
            <w:color w:val="0000EE"/>
            <w:u w:val="single"/>
          </w:rPr>
          <w:t>Memperagakan Bacaan</w:t>
        </w:r>
      </w:hyperlink>
      <w:r>
        <w:rPr>
          <w:lang w:val="id_ID" w:bidi="id_ID"/>
        </w:rPr>
        <w:t xml:space="preserve"> (1.5 MB)</w:t>
      </w:r>
      <w:r>
        <w:rPr>
          <w:lang w:val="id_ID" w:bidi="id_ID"/>
        </w:rPr>
      </w:r>
    </w:p>
    <w:p>
      <w:pPr>
        <w:pStyle w:val="ListBullet"/>
        <w:spacing w:line="240" w:lineRule="auto"/>
        <w:ind w:left="720"/>
      </w:pPr>
      <w:r>
        <w:rPr>
          <w:lang w:val="id_ID" w:bidi="id_ID"/>
        </w:rPr>
      </w:r>
      <w:hyperlink r:id="rId274">
        <w:r>
          <w:rPr>
            <w:lang w:val="id_ID" w:bidi="id_ID"/>
          </w:rPr>
          <w:rPr>
            <w:color w:val="0000EE"/>
            <w:u w:val="single"/>
          </w:rPr>
          <w:t>Melengkapi yang Kurang</w:t>
        </w:r>
      </w:hyperlink>
      <w:r>
        <w:rPr>
          <w:lang w:val="id_ID" w:bidi="id_ID"/>
        </w:rPr>
        <w:t xml:space="preserve"> (811 KB)</w:t>
      </w:r>
      <w:r>
        <w:rPr>
          <w:lang w:val="id_ID" w:bidi="id_ID"/>
        </w:rPr>
      </w:r>
    </w:p>
    <w:p>
      <w:pPr>
        <w:pStyle w:val="ListBullet"/>
        <w:spacing w:line="240" w:lineRule="auto"/>
        <w:ind w:left="720"/>
      </w:pPr>
      <w:r>
        <w:rPr>
          <w:lang w:val="id_ID" w:bidi="id_ID"/>
        </w:rPr>
      </w:r>
      <w:hyperlink r:id="rId275">
        <w:r>
          <w:rPr>
            <w:lang w:val="id_ID" w:bidi="id_ID"/>
          </w:rPr>
          <w:rPr>
            <w:color w:val="0000EE"/>
            <w:u w:val="single"/>
          </w:rPr>
          <w:t>Menyampaikan Firman Tuhan</w:t>
        </w:r>
      </w:hyperlink>
      <w:r>
        <w:rPr>
          <w:lang w:val="id_ID" w:bidi="id_ID"/>
        </w:rPr>
        <w:t xml:space="preserve"> (1.1 MB)</w:t>
      </w:r>
      <w:r>
        <w:rPr>
          <w:lang w:val="id_ID" w:bidi="id_ID"/>
        </w:rPr>
      </w:r>
      <w:r>
        <w:rPr>
          <w:lang w:val="id_ID" w:bidi="id_ID"/>
        </w:rPr>
      </w:r>
      <w:r>
        <w:rPr>
          <w:lang w:val="id_ID" w:bidi="id_ID"/>
        </w:rPr>
      </w:r>
    </w:p>
    <w:p>
      <w:pPr/>
      <w:r>
        <w:rPr>
          <w:lang w:val="id_ID" w:bidi="id_ID"/>
        </w:rPr>
      </w:r>
    </w:p>
    <w:p>
      <w:pPr>
        <w:pStyle w:val="Heading2"/>
      </w:pPr>
      <w:r>
        <w:rPr>
          <w:lang w:val="id_ID" w:bidi="id_ID"/>
        </w:rPr>
        <w:t>Lukas 8:22–25</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 xml:space="preserve">Dengarkan Lukas 8:22–25 dan renungkan dalam hati Anda. Dengarkan teks sebanyak tiga kali (dalam tiga terjemahan yang berbeda, jika memungkinkan). Kemudian diskusikan pertanyaan berikut dalam kelompok: </w:t>
      </w:r>
    </w:p>
    <w:p>
      <w:pPr>
        <w:pStyle w:val="ListBullet"/>
        <w:spacing w:line="240" w:lineRule="auto"/>
        <w:ind w:left="720"/>
      </w:pPr>
      <w:r>
        <w:rPr>
          <w:lang w:val="id_ID" w:bidi="id_ID"/>
        </w:rPr>
      </w:r>
      <w:r>
        <w:rPr>
          <w:lang w:val="id_ID" w:bidi="id_ID"/>
        </w:rPr>
        <w:t xml:space="preserve">Apa yang Anda suka dalam kisah ini? </w:t>
      </w:r>
    </w:p>
    <w:p>
      <w:pPr>
        <w:pStyle w:val="ListBullet"/>
        <w:spacing w:line="240" w:lineRule="auto"/>
        <w:ind w:left="720"/>
      </w:pPr>
      <w:r>
        <w:rPr>
          <w:lang w:val="id_ID" w:bidi="id_ID"/>
        </w:rPr>
      </w:r>
      <w:r>
        <w:rPr>
          <w:lang w:val="id_ID" w:bidi="id_ID"/>
        </w:rPr>
        <w:t xml:space="preserve">Apa yang Anda tidak suka atau tidak mengerti? </w:t>
      </w:r>
    </w:p>
    <w:p>
      <w:pPr>
        <w:pStyle w:val="ListBullet"/>
        <w:spacing w:line="240" w:lineRule="auto"/>
        <w:ind w:left="720"/>
      </w:pPr>
      <w:r>
        <w:rPr>
          <w:lang w:val="id_ID" w:bidi="id_ID"/>
        </w:rPr>
      </w:r>
      <w:r>
        <w:rPr>
          <w:lang w:val="id_ID" w:bidi="id_ID"/>
        </w:rPr>
        <w:t xml:space="preserve">Apa yang diceritakan kisah ini tentang Yesus? </w:t>
      </w:r>
    </w:p>
    <w:p>
      <w:pPr>
        <w:pStyle w:val="ListBullet"/>
        <w:spacing w:line="240" w:lineRule="auto"/>
        <w:ind w:left="720"/>
      </w:pPr>
      <w:r>
        <w:rPr>
          <w:lang w:val="id_ID" w:bidi="id_ID"/>
        </w:rPr>
      </w:r>
      <w:r>
        <w:rPr>
          <w:lang w:val="id_ID" w:bidi="id_ID"/>
        </w:rPr>
        <w:t xml:space="preserve">Apa yang diceritakan kisah ini tentang orang-orang? </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Siapa kenalan Anda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Dalam kisah-kisah sebelumnya, Lukas telah berkonsentrasi pada pengajaran dan khotbah Yesus. Dalam kisah ini, Lukas menunjukkan kuasa Yesus atas alam. Yesus dan murid-murid-Nya menyeberangi Laut Galilea dengan satu perahu. Yesus tertidur ketika badai menyebabkan perahu hampir tenggelam. Yesus menunjukkan kuasa-Nya dengan menenangkan badai.</w:t>
      </w:r>
    </w:p>
    <w:p>
      <w:pPr/>
      <w:r>
        <w:rPr>
          <w:lang w:val="id_ID" w:bidi="id_ID"/>
        </w:rPr>
      </w:r>
      <w:r>
        <w:rPr>
          <w:lang w:val="id_ID" w:bidi="id_ID"/>
        </w:rPr>
        <w:t>Yesus bersama murid-murid-Nya di Danau Genesaret, atau Laut Galilea. Yesus mengatakan kepada murid-murid, atau pengikut-pengikut terdekat-Nya, bahwa Dia ingin menyeberang ke sisi lain. Ini berarti menyeberang dari Kapernaum di pantai barat laut hingga pantai timur laut danau. Ini adalah sebuah wilayah yang hanya dihuni orang-orang bukan Yahudi.</w:t>
      </w:r>
    </w:p>
    <w:p>
      <w:pPr/>
      <w:r>
        <w:rPr>
          <w:lang w:val="id_ID" w:bidi="id_ID"/>
        </w:rPr>
      </w:r>
      <w:r>
        <w:rPr>
          <w:lang w:val="id_ID" w:bidi="id_ID"/>
        </w:rPr>
        <w:t>Berhenti dan tunjukkan kepada tim Anda satu foto Laut Galilea. Tunjukkan satu peta yang menunjukkan rute yang mungkin dilalui Yesus dan murid-murid-Nya.</w:t>
      </w:r>
    </w:p>
    <w:p>
      <w:pPr/>
      <w:r>
        <w:rPr>
          <w:lang w:val="id_ID" w:bidi="id_ID"/>
        </w:rPr>
      </w:r>
      <w:r>
        <w:rPr>
          <w:lang w:val="id_ID" w:bidi="id_ID"/>
        </w:rPr>
        <w:t>Yesus dan para murid-Nya naik ke perahu serta mulai berlayar ke sisi lain dari danau. Perahu itu mungkin adalah perahu nelayan dari kayu dengan layar dan dayung. Panjangnya mungkin sekitar 9 meter dan lebarnya 2,5 meter atau panjangnya 30 kaki dan lebarnya 8 kaki.</w:t>
      </w:r>
    </w:p>
    <w:p>
      <w:pPr/>
      <w:r>
        <w:rPr>
          <w:lang w:val="id_ID" w:bidi="id_ID"/>
        </w:rPr>
      </w:r>
      <w:r>
        <w:rPr>
          <w:lang w:val="id_ID" w:bidi="id_ID"/>
        </w:rPr>
        <w:t>Berhenti dan tunjukkan kepada tim Anda satu gambar perahu nelayan dengan layar dan dayung.</w:t>
      </w:r>
    </w:p>
    <w:p>
      <w:pPr/>
      <w:r>
        <w:rPr>
          <w:lang w:val="id_ID" w:bidi="id_ID"/>
        </w:rPr>
      </w:r>
      <w:r>
        <w:rPr>
          <w:lang w:val="id_ID" w:bidi="id_ID"/>
        </w:rPr>
        <w:t>Mereka berlayar, yang berarti murid-murid bisa saja memasang layar agar angin menggerakkan perahu atau menggunakan dayung untuk mendayung perahu. Yesus tertidur di atas perahu. Dia hanya berbaring beberapa meter jauhnya dari murid-murid-Nya. Satu badai, atau angin yang sangat kencang, turun dari perbukitan yang mengelilingi danau. Angin menyebabkan ombak besar di danau. Ombaknya begitu keras dan besar sehingga air mulai memenuhi perahu. Ada begitu banyak air di perahu sehingga perahu itu hampir tenggelam. Jika perahu itu tenggelam, orang-orang dalam bahaya tenggelam, atau sekarat di dalam air.</w:t>
      </w:r>
    </w:p>
    <w:p>
      <w:pPr/>
      <w:r>
        <w:rPr>
          <w:lang w:val="id_ID" w:bidi="id_ID"/>
        </w:rPr>
      </w:r>
      <w:r>
        <w:rPr>
          <w:lang w:val="id_ID" w:bidi="id_ID"/>
        </w:rPr>
        <w:t>Berhenti dan diskusikan dengan tim Anda: Seperti apa badai terlihat dalam budaya Anda? Bagaimana perasaan orang-orang ketika mereka terjebak dalam badai? Apakah bahayanya ketika berada di luar, di tengah badai?</w:t>
      </w:r>
    </w:p>
    <w:p>
      <w:pPr/>
      <w:r>
        <w:rPr>
          <w:lang w:val="id_ID" w:bidi="id_ID"/>
        </w:rPr>
      </w:r>
      <w:r>
        <w:rPr>
          <w:lang w:val="id_ID" w:bidi="id_ID"/>
        </w:rPr>
        <w:t>Murid-murid mendatangi Yesus dan membangunkan-Nya. Mereka mengatakan, "Guru, Guru." Ini adalah gelar yang menunjukkan rasa hormat dan merujuk kepada seseorang yang memiliki otoritas. Mengatakan Guru dua kali menunjukkan kepanikan dan keputusasaan murid-murid. Mereka mengatakan kepada Yesus, "Kita akan tenggelam." Murid-murid menyertakan Yesus dalam pernyataan ini. Murid-murid ingin Yesus membantu dan menyelamatkan mereka.</w:t>
      </w:r>
    </w:p>
    <w:p>
      <w:pPr/>
      <w:r>
        <w:rPr>
          <w:lang w:val="id_ID" w:bidi="id_ID"/>
        </w:rPr>
      </w:r>
      <w:r>
        <w:rPr>
          <w:lang w:val="id_ID" w:bidi="id_ID"/>
        </w:rPr>
        <w:t>Yesus terbangun dan menghardik angin dan air. Dalam konteks ini, "menghardik" berarti memerintahkan agar berhenti. Yesus berbicara dengan keras kepada angin dan air seolah-olah mereka adalah orang-orang. Seketika angin berhenti bertiup dan ombak menjadi tenang. Semua tenang lagi, semuanya hening dan sunyi.</w:t>
      </w:r>
    </w:p>
    <w:p>
      <w:pPr/>
      <w:r>
        <w:rPr>
          <w:lang w:val="id_ID" w:bidi="id_ID"/>
        </w:rPr>
      </w:r>
      <w:r>
        <w:rPr>
          <w:lang w:val="id_ID" w:bidi="id_ID"/>
        </w:rPr>
        <w:t>Berhenti dan diskusikan dengan tim Anda: Apa yang orang-orang percayai tentang cuaca dalam budaya Anda? Adakah orang-orang yang dapat mengendalikan cuaca? Apa yang orang-orang lakukan untuk berusaha mengubah cuaca?</w:t>
      </w:r>
    </w:p>
    <w:p>
      <w:pPr/>
      <w:r>
        <w:rPr>
          <w:lang w:val="id_ID" w:bidi="id_ID"/>
        </w:rPr>
      </w:r>
      <w:r>
        <w:rPr>
          <w:lang w:val="id_ID" w:bidi="id_ID"/>
        </w:rPr>
        <w:t>Yesus bertanya kepada murid-murid-Nya, "Di manakah imanmu?" Yesus memakai pertanyaan ini untuk menegur murid-murid-Nya karena kurangnya iman, atau kepercayaan dan keyakinan, kepada diri-Nya. Yesus menyiratkan bahwa para murid harus percaya bahwa Dia akan melindungi mereka dalam badai. Tanggapan murid-murid adalah ketakutan dan kekaguman. Mereka kagum karena Yesus memiliki kuasa seperti itu untuk menenangkan badai dan otoritas sehingga badai seketika menanggapi perintah-Nya. Murid-murid bertanya, "Siapakah Dia ini?" bukan karena mereka tidak tahu siapa Yesus, tetapi untuk mengungkapkan kekaguman mereka atas mukjizat yang telah Dia lakukan.</w:t>
      </w:r>
    </w:p>
    <w:p>
      <w:pPr/>
      <w:r>
        <w:rPr>
          <w:lang w:val="id_ID" w:bidi="id_ID"/>
        </w:rPr>
      </w:r>
      <w:r>
        <w:rPr>
          <w:lang w:val="id_ID" w:bidi="id_ID"/>
        </w:rPr>
        <w:t>Lukas menggunakan kisah ini untuk menunjukkan kuasa dan otoritas Yesus atas alam. Dia juga menggunakannya untuk menunjukkan bahwa murid-murid tidak sepenuhnya menyadari kuasa dan tujuan Yesus. Mukjizat ini berkaitan erat dengan mukjizat berikutnya yang Yesus akan lakukan di sisi danau yang lain.</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Dalam sesi ini, Anda akan membantu kelompok memvisualisasikan kisah ini. Anda akan membantu kelompok mendefinisikan adegan, latar, dan karakter dari kisah ini. </w:t>
      </w:r>
    </w:p>
    <w:p>
      <w:pPr/>
      <w:r>
        <w:rPr>
          <w:lang w:val="id_ID" w:bidi="id_ID"/>
        </w:rPr>
      </w:r>
      <w:r>
        <w:rPr>
          <w:lang w:val="id_ID" w:bidi="id_ID"/>
        </w:rPr>
        <w:t xml:space="preserve">Kisah ini memiliki tiga adegan. </w:t>
      </w:r>
    </w:p>
    <w:p>
      <w:pPr/>
      <w:r>
        <w:rPr>
          <w:lang w:val="id_ID" w:bidi="id_ID"/>
        </w:rPr>
      </w:r>
      <w:r>
        <w:rPr>
          <w:b/>
          <w:lang w:val="id_ID" w:bidi="id_ID"/>
        </w:rPr>
        <w:t>Adegan pertama:</w:t>
      </w:r>
      <w:r>
        <w:rPr>
          <w:lang w:val="id_ID" w:bidi="id_ID"/>
        </w:rPr>
        <w:t xml:space="preserve"> Yesus mengatakan kepada murid-murid-Nya untuk menyeberang bersama-Nya ke sisi danau yang lain. Mereka semua naik ke satu perahu. Yesus tidur siang sementara murid-murid berlayar dengan perahu.</w:t>
      </w:r>
    </w:p>
    <w:p>
      <w:pPr/>
      <w:r>
        <w:rPr>
          <w:lang w:val="id_ID" w:bidi="id_ID"/>
        </w:rPr>
      </w:r>
      <w:r>
        <w:rPr>
          <w:b/>
          <w:lang w:val="id_ID" w:bidi="id_ID"/>
        </w:rPr>
        <w:t>Adegan kedua:</w:t>
      </w:r>
      <w:r>
        <w:rPr>
          <w:lang w:val="id_ID" w:bidi="id_ID"/>
        </w:rPr>
        <w:t xml:space="preserve"> Badai besar terjadi di danau. Air memenuhi perahu. Murid-murid berada dalam bahaya nyata.</w:t>
      </w:r>
    </w:p>
    <w:p>
      <w:pPr/>
      <w:r>
        <w:rPr>
          <w:lang w:val="id_ID" w:bidi="id_ID"/>
        </w:rPr>
      </w:r>
      <w:r>
        <w:rPr>
          <w:b/>
          <w:lang w:val="id_ID" w:bidi="id_ID"/>
        </w:rPr>
        <w:t>Adegan ketiga:</w:t>
      </w:r>
      <w:r>
        <w:rPr>
          <w:lang w:val="id_ID" w:bidi="id_ID"/>
        </w:rPr>
        <w:t xml:space="preserve"> Murid-murid membangunkan Yesus dengan mengatakan bahwa mereka akan tenggelam. Yesus bangun dan menegur angin dan ombak. Semuanya tenang sekarang. Yesus bertanya kepada murid-murid-Nya, "Di manakah imanmu?" Murid-murid saling bertanya, "Siapakah orang ini? Ombak dan angin mematuhi perintah-Nya."</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r>
        <w:rPr>
          <w:lang w:val="id_ID" w:bidi="id_ID"/>
        </w:rPr>
      </w:r>
      <w:r>
        <w:rPr>
          <w:lang w:val="id_ID" w:bidi="id_ID"/>
        </w:rPr>
        <w:t>Dalam sesi ini, ambillah papan cerita kelompok, gambarlah, atau gunakan beberapa macam alat peraga (benda-benda yang dapat Anda pindahkan seperti batu, batang, mainan anak-anak) untuk memvisualisasikan kisah dan adegan di dalamnya.</w:t>
      </w:r>
    </w:p>
    <w:p>
      <w:pPr/>
      <w:r>
        <w:rPr>
          <w:lang w:val="id_ID" w:bidi="id_ID"/>
        </w:rPr>
      </w:r>
      <w:r>
        <w:rPr>
          <w:lang w:val="id_ID" w:bidi="id_ID"/>
        </w:rPr>
        <w:t>Penting untuk diingat bahwa beberapa murid Yesus adalah nelayan-nelayan yang terampil.</w:t>
      </w:r>
    </w:p>
    <w:p>
      <w:pPr/>
      <w:r>
        <w:rPr>
          <w:lang w:val="id_ID" w:bidi="id_ID"/>
        </w:rPr>
      </w:r>
      <w:r>
        <w:rPr>
          <w:lang w:val="id_ID" w:bidi="id_ID"/>
        </w:rPr>
        <w:t>Penting untuk diingat bahwa Yesus hanya beberapa kaki dari murid-murid-Nya ketika mereka pergi untuk membangunkan-Nya.</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Dalam sesi ini, kelompok akan mendramatisir kisah tersebut.</w:t>
      </w:r>
    </w:p>
    <w:p>
      <w:pPr/>
      <w:r>
        <w:rPr>
          <w:lang w:val="id_ID" w:bidi="id_ID"/>
        </w:rPr>
      </w:r>
      <w:r>
        <w:rPr>
          <w:lang w:val="id_ID" w:bidi="id_ID"/>
        </w:rPr>
        <w:t xml:space="preserve">Kisah ini memiliki tiga adegan. </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 xml:space="preserve">Murid-murid </w:t>
      </w:r>
    </w:p>
    <w:p>
      <w:pPr/>
      <w:r>
        <w:rPr>
          <w:lang w:val="id_ID" w:bidi="id_ID"/>
        </w:rPr>
      </w:r>
      <w:r>
        <w:rPr>
          <w:lang w:val="id_ID" w:bidi="id_ID"/>
        </w:rPr>
        <w:t xml:space="preserve">Minta tim untuk memerankan kisah itu dua kali. Pertama, minta mereka memerankan kisah itu tanpa berhenti. Pada saat tim memerankan kisah itu untuk kedua kalinya, hentikan mereka pada titik-titik yang berbeda dalam kisah tersebut. </w:t>
      </w:r>
    </w:p>
    <w:p>
      <w:pPr/>
      <w:r>
        <w:rPr>
          <w:lang w:val="id_ID" w:bidi="id_ID"/>
        </w:rPr>
      </w:r>
      <w:r>
        <w:rPr>
          <w:lang w:val="id_ID" w:bidi="id_ID"/>
        </w:rPr>
        <w:t>Ketika kelompok memerankan kisah itu untuk pertama kali, perhatikan dialog, alur, plot, dan kronologi kisah tersebut.</w:t>
      </w:r>
    </w:p>
    <w:p>
      <w:pPr/>
      <w:r>
        <w:rPr>
          <w:lang w:val="id_ID" w:bidi="id_ID"/>
        </w:rPr>
      </w:r>
      <w:r>
        <w:rPr>
          <w:lang w:val="id_ID" w:bidi="id_ID"/>
        </w:rPr>
        <w:t>Pastikan bahwa tim memerankan murid-murid yang memasuki perahu dengan keyakinan karena beberapa di antara mereka adalah nelayan.</w:t>
      </w:r>
    </w:p>
    <w:p>
      <w:pPr/>
      <w:r>
        <w:rPr>
          <w:lang w:val="id_ID" w:bidi="id_ID"/>
        </w:rPr>
      </w:r>
      <w:r>
        <w:rPr>
          <w:lang w:val="id_ID" w:bidi="id_ID"/>
        </w:rPr>
        <w:t>Pastikan tim memerankan Yesus yang lelah sesudah mengajar dan menyembuhkan begitu banyak orang.</w:t>
      </w:r>
    </w:p>
    <w:p>
      <w:pPr/>
      <w:r>
        <w:rPr>
          <w:lang w:val="id_ID" w:bidi="id_ID"/>
        </w:rPr>
      </w:r>
      <w:r>
        <w:rPr>
          <w:lang w:val="id_ID" w:bidi="id_ID"/>
        </w:rPr>
        <w:t>Saat kelompok memerankan kisah ini untuk kedua kalinya, hentikan mereka pada titik-titik tertentu.</w:t>
      </w:r>
    </w:p>
    <w:p>
      <w:pPr/>
      <w:r>
        <w:rPr>
          <w:lang w:val="id_ID" w:bidi="id_ID"/>
        </w:rPr>
      </w:r>
      <w:r>
        <w:rPr>
          <w:lang w:val="id_ID" w:bidi="id_ID"/>
        </w:rPr>
        <w:t>Perankan Yesus yang mengatakan kepada murid-murid-Nya bahwa mereka akan menyeberangi danau ke sisi lain. Mereka semua naik ke perahu dan mulai berlayar. Sementara mereka berlayar, Yesus tidur sejenak.</w:t>
      </w:r>
    </w:p>
    <w:p>
      <w:pPr/>
      <w:r>
        <w:rPr>
          <w:lang w:val="id_ID" w:bidi="id_ID"/>
        </w:rPr>
      </w:r>
      <w:r>
        <w:rPr>
          <w:lang w:val="id_ID" w:bidi="id_ID"/>
        </w:rPr>
        <w:t>Hentikan adegannya: Tanyakan kepada pemeran Yesus, ”Bagaimana perasaan Anda?” Anda mungkin mendengar hal-hal seperti, "Saya senang murid-muridku berada di sisiku," "Saya lelah." Saya akan menyerahkan pelayaran kepada murid-muridku," "Saya sangat senang karena dapat beristirahat." Ulangi adegannya.</w:t>
      </w:r>
    </w:p>
    <w:p>
      <w:pPr/>
      <w:r>
        <w:rPr>
          <w:lang w:val="id_ID" w:bidi="id_ID"/>
        </w:rPr>
      </w:r>
      <w:r>
        <w:rPr>
          <w:lang w:val="id_ID" w:bidi="id_ID"/>
        </w:rPr>
        <w:t xml:space="preserve">Badai besar segera terjadi di danau. Air memenuhi perahu. Murid-murid berada dalam bahaya yang nyata. </w:t>
      </w:r>
    </w:p>
    <w:p>
      <w:pPr/>
      <w:r>
        <w:rPr>
          <w:lang w:val="id_ID" w:bidi="id_ID"/>
        </w:rPr>
      </w:r>
      <w:r>
        <w:rPr>
          <w:lang w:val="id_ID" w:bidi="id_ID"/>
        </w:rPr>
        <w:t>Hentikan adegannya: Tanyakan kepada para aktor yang memerankan murid-murid, ”Bagaimana perasaan kalian?” Anda mungkin mendengar hal-hal seperti, "Saya putus asa," "Saya belum pernah melihat badai yang seburuk itu," "Bagaimana Yesus dapat tidur?" Ulangi adegannya.</w:t>
      </w:r>
    </w:p>
    <w:p>
      <w:pPr/>
      <w:r>
        <w:rPr>
          <w:lang w:val="id_ID" w:bidi="id_ID"/>
        </w:rPr>
      </w:r>
      <w:r>
        <w:rPr>
          <w:lang w:val="id_ID" w:bidi="id_ID"/>
        </w:rPr>
        <w:t>Murid-murid membangunkan Yesus sambil berkata, "Guru, Guru, kita akan tenggelam." Ketika Yesus bangun, Dia menghardik angin dan ombak itu. Badai berhenti dan semuanya tenang. Yesus bertanya kepada mereka, "Di manakah iman kalian?" Murid-murid bertanya-tanya siapa Yesus karena angin dan ombak mematuhi-Nya.</w:t>
      </w:r>
    </w:p>
    <w:p>
      <w:pPr/>
      <w:r>
        <w:rPr>
          <w:lang w:val="id_ID" w:bidi="id_ID"/>
        </w:rPr>
      </w:r>
      <w:r>
        <w:rPr>
          <w:lang w:val="id_ID" w:bidi="id_ID"/>
        </w:rPr>
        <w:t xml:space="preserve">Hentikan adegannya: Tanyakan kepada aktor yang memerankan Yesus, ”Bagaimana perasaan Anda?” Anda mungkin mendengar hal-hal seperti, "Berapa lama lagi mereka akan ragu-ragu?" "Apa lagi yang mereka perlu lihat untuk diyakinkan?" "Saya harus terus mengajar mereka." "Saya tahu mereka akan belajar." Tanyakan kepada para aktor yang memerankan murid-murid, "Bagaimana perasaan kalian?" Anda mungkin mendengar hal-hal seperti, "Kagum," "Bagaimana Yesus dapat memiliki begitu banyak kuasa?" "Saya malu karena saya tidak mengandalkan Yesus untuk memelihara saya." </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Yesus mengatakan kepada murid-murid-Nya bahwa Dia ingin menyeberang ke sisi danau yang lain. </w:t>
      </w:r>
      <w:r>
        <w:rPr>
          <w:b/>
          <w:lang w:val="id_ID" w:bidi="id_ID"/>
        </w:rPr>
        <w:t>Murid-murid</w:t>
      </w:r>
      <w:r>
        <w:rPr>
          <w:lang w:val="id_ID" w:bidi="id_ID"/>
        </w:rPr>
        <w:t xml:space="preserve"> mengacu kepada pengikut-pengikut Yesus yang terdekat. Karena ukuran perahu, mungkin sekali ini hanya ke-12 rasul. Pastikan untuk menerjemahkan murid-murid dengan cara yang sama seperti yang telah Anda lakukan di bagian-bagian sebelumnya. </w:t>
      </w:r>
      <w:hyperlink r:id="rId171">
        <w:r>
          <w:rPr>
            <w:lang w:val="id_ID" w:bidi="id_ID"/>
          </w:rPr>
          <w:rPr>
            <w:color w:val="0000EE"/>
            <w:u w:val="single"/>
          </w:rPr>
          <w:t>Murid-murid</w:t>
        </w:r>
      </w:hyperlink>
      <w:r>
        <w:rPr>
          <w:lang w:val="id_ID" w:bidi="id_ID"/>
        </w:rPr>
        <w:t xml:space="preserve"> dapat ditemukan dalam Daftar Kata Utama. </w:t>
      </w:r>
    </w:p>
    <w:p>
      <w:pPr/>
      <w:r>
        <w:rPr>
          <w:lang w:val="id_ID" w:bidi="id_ID"/>
        </w:rPr>
      </w:r>
      <w:r>
        <w:rPr>
          <w:b/>
          <w:lang w:val="id_ID" w:bidi="id_ID"/>
        </w:rPr>
        <w:t>Danau ini</w:t>
      </w:r>
      <w:r>
        <w:rPr>
          <w:lang w:val="id_ID" w:bidi="id_ID"/>
        </w:rPr>
        <w:t xml:space="preserve"> mengacu kepada Danau Genesaret, atau Laut Galilea. Danau ini panjangnya sekitar 21 kilometer dan lebarnya 10 kilometer. Yesus dan murid-murid-Nya mungkin sekali memasuki perahu dekat </w:t>
      </w:r>
      <w:hyperlink r:id="rId144">
        <w:r>
          <w:rPr>
            <w:lang w:val="id_ID" w:bidi="id_ID"/>
          </w:rPr>
          <w:rPr>
            <w:color w:val="0000EE"/>
            <w:u w:val="single"/>
          </w:rPr>
          <w:t>Kapernaum</w:t>
        </w:r>
      </w:hyperlink>
      <w:r>
        <w:rPr>
          <w:lang w:val="id_ID" w:bidi="id_ID"/>
        </w:rPr>
        <w:t xml:space="preserve"> dan sedang menuju ke pantai timur laut danau itu. Pastikan untuk menerjemahkan Laut Galilea dengan cara yang sama seperti yang telah Anda lakukan dalam bagian-bagian sebelumnya. </w:t>
      </w:r>
      <w:hyperlink r:id="rId143">
        <w:r>
          <w:rPr>
            <w:lang w:val="id_ID" w:bidi="id_ID"/>
          </w:rPr>
          <w:rPr>
            <w:color w:val="0000EE"/>
            <w:u w:val="single"/>
          </w:rPr>
          <w:t>Laut Galilea</w:t>
        </w:r>
      </w:hyperlink>
      <w:r>
        <w:rPr>
          <w:lang w:val="id_ID" w:bidi="id_ID"/>
        </w:rPr>
        <w:t xml:space="preserve"> bisa ditemukan dalam Daftar Kata Utama.</w:t>
      </w:r>
    </w:p>
    <w:p>
      <w:pPr/>
      <w:r>
        <w:rPr>
          <w:lang w:val="id_ID" w:bidi="id_ID"/>
        </w:rPr>
      </w:r>
      <w:r>
        <w:rPr>
          <w:lang w:val="id_ID" w:bidi="id_ID"/>
        </w:rPr>
        <w:t>Berhenti dan tunjukkan kepada tim Anda satu peta dan foto-foto danau, jika Anda belum melakukannya. Diskusikan kata apa yang Anda gunakan untuk perairan ini.</w:t>
      </w:r>
    </w:p>
    <w:p>
      <w:pPr/>
      <w:r>
        <w:rPr>
          <w:lang w:val="id_ID" w:bidi="id_ID"/>
        </w:rPr>
      </w:r>
      <w:r>
        <w:rPr>
          <w:lang w:val="id_ID" w:bidi="id_ID"/>
        </w:rPr>
        <w:t xml:space="preserve">Yesus dan murid-murid-Nya berada dalam </w:t>
      </w:r>
      <w:r>
        <w:rPr>
          <w:b/>
          <w:lang w:val="id_ID" w:bidi="id_ID"/>
        </w:rPr>
        <w:t>satu perahu</w:t>
      </w:r>
      <w:r>
        <w:rPr>
          <w:lang w:val="id_ID" w:bidi="id_ID"/>
        </w:rPr>
        <w:t xml:space="preserve">. Perahu ini mungkin sekali adalah satu perahu nelayan dari kayu. Perahu ini panjangnya sekitar 8 meter dan lebarnya 2 ½ meter. Kedalamannya sekitar 1 1/4 meter. Perahu seukuran itu bisa dengan nyaman memuat tiga belas orang. Pastikan untuk menerjemahkan perahu dengan cara yang sama seperti yang telah Anda lakukan sebelumnya. </w:t>
      </w:r>
      <w:hyperlink r:id="rId145">
        <w:r>
          <w:rPr>
            <w:lang w:val="id_ID" w:bidi="id_ID"/>
          </w:rPr>
          <w:rPr>
            <w:color w:val="0000EE"/>
            <w:u w:val="single"/>
          </w:rPr>
          <w:t>Perahu</w:t>
        </w:r>
      </w:hyperlink>
      <w:r>
        <w:rPr>
          <w:lang w:val="id_ID" w:bidi="id_ID"/>
        </w:rPr>
        <w:t xml:space="preserve"> ada di Daftar Kata Utama.</w:t>
      </w:r>
    </w:p>
    <w:p>
      <w:pPr/>
      <w:r>
        <w:rPr>
          <w:lang w:val="id_ID" w:bidi="id_ID"/>
        </w:rPr>
      </w:r>
      <w:r>
        <w:rPr>
          <w:lang w:val="id_ID" w:bidi="id_ID"/>
        </w:rPr>
        <w:t>Tunjukkan kepada penerjemah Anda foto perahu dan pilih satu cara untuk menunjukkan ukuran perahu, mungkin dengan menggambar ukurannya di tanah dengan tongkat serta meminta orang-orang untuk masuk ke dalam garis-garis yang digambar.</w:t>
      </w:r>
    </w:p>
    <w:p>
      <w:pPr/>
      <w:r>
        <w:rPr>
          <w:lang w:val="id_ID" w:bidi="id_ID"/>
        </w:rPr>
      </w:r>
      <w:r>
        <w:rPr>
          <w:lang w:val="id_ID" w:bidi="id_ID"/>
        </w:rPr>
        <w:t xml:space="preserve">Yesus dan murid-murid-Nya berlayar di perahu. </w:t>
      </w:r>
      <w:r>
        <w:rPr>
          <w:b/>
          <w:lang w:val="id_ID" w:bidi="id_ID"/>
        </w:rPr>
        <w:t>Berlayar</w:t>
      </w:r>
      <w:r>
        <w:rPr>
          <w:lang w:val="id_ID" w:bidi="id_ID"/>
        </w:rPr>
        <w:t xml:space="preserve"> berarti bepergian dengan perahu di air. Murid-murid bisa saja memasang layar agar angin menggerakkan perahu atau menggunakan dayung.</w:t>
      </w:r>
    </w:p>
    <w:p>
      <w:pPr/>
      <w:r>
        <w:rPr>
          <w:lang w:val="id_ID" w:bidi="id_ID"/>
        </w:rPr>
      </w:r>
      <w:r>
        <w:rPr>
          <w:lang w:val="id_ID" w:bidi="id_ID"/>
        </w:rPr>
        <w:t xml:space="preserve">Sementara mereka berlayar, satu badai terjadi di danau itu. </w:t>
      </w:r>
      <w:r>
        <w:rPr>
          <w:b/>
          <w:lang w:val="id_ID" w:bidi="id_ID"/>
        </w:rPr>
        <w:t>Badai</w:t>
      </w:r>
      <w:r>
        <w:rPr>
          <w:lang w:val="id_ID" w:bidi="id_ID"/>
        </w:rPr>
        <w:t xml:space="preserve"> adalah angin yang sangat kencang yang turun dari perbukitan yang mengelilingi danau. Angin bertiup kencang melintasi air sehingga membuat ombak besar. Ombak menyebabkan air masuk ke dalam perahu. Ada begitu banyak air sehingga perahu itu </w:t>
      </w:r>
      <w:r>
        <w:rPr>
          <w:b/>
          <w:lang w:val="id_ID" w:bidi="id_ID"/>
        </w:rPr>
        <w:t>terendam</w:t>
      </w:r>
      <w:r>
        <w:rPr>
          <w:lang w:val="id_ID" w:bidi="id_ID"/>
        </w:rPr>
        <w:t>. Ini berarti bahwa perahu itu akan tenggelam, karena terisi dengan air.</w:t>
      </w:r>
    </w:p>
    <w:p>
      <w:pPr/>
      <w:r>
        <w:rPr>
          <w:lang w:val="id_ID" w:bidi="id_ID"/>
        </w:rPr>
      </w:r>
      <w:r>
        <w:rPr>
          <w:lang w:val="id_ID" w:bidi="id_ID"/>
        </w:rPr>
        <w:t xml:space="preserve">Yesus sedang tidur di perahu selama badai. Murid-murid-Nya datang kepada-Nya untuk membangunkan-Nya. Mereka memanggil-Nya Guru. </w:t>
      </w:r>
      <w:r>
        <w:rPr>
          <w:b/>
          <w:lang w:val="id_ID" w:bidi="id_ID"/>
        </w:rPr>
        <w:t>Guru</w:t>
      </w:r>
      <w:r>
        <w:rPr>
          <w:lang w:val="id_ID" w:bidi="id_ID"/>
        </w:rPr>
        <w:t xml:space="preserve"> adalah gelar yang menunjukkan rasa hormat dan digunakan untuk seseorang yang memiliki otoritas. Pastikan untuk menerjemahkan guru dengan cara yang sama seperti yang telah Anda lakukan sebelumnya. </w:t>
      </w:r>
      <w:hyperlink r:id="rId146">
        <w:r>
          <w:rPr>
            <w:lang w:val="id_ID" w:bidi="id_ID"/>
          </w:rPr>
          <w:rPr>
            <w:color w:val="0000EE"/>
            <w:u w:val="single"/>
          </w:rPr>
          <w:t>Guru</w:t>
        </w:r>
      </w:hyperlink>
      <w:r>
        <w:rPr>
          <w:lang w:val="id_ID" w:bidi="id_ID"/>
        </w:rPr>
        <w:t xml:space="preserve"> terdapat di Daftar Kata Utama. </w:t>
      </w:r>
    </w:p>
    <w:p>
      <w:pPr/>
      <w:r>
        <w:rPr>
          <w:lang w:val="id_ID" w:bidi="id_ID"/>
        </w:rPr>
      </w:r>
      <w:r>
        <w:rPr>
          <w:lang w:val="id_ID" w:bidi="id_ID"/>
        </w:rPr>
        <w:t xml:space="preserve">Murid-murid takut kalau mereka akan tenggelam. </w:t>
      </w:r>
      <w:r>
        <w:rPr>
          <w:b/>
          <w:lang w:val="id_ID" w:bidi="id_ID"/>
        </w:rPr>
        <w:t>Tenggelam</w:t>
      </w:r>
      <w:r>
        <w:rPr>
          <w:lang w:val="id_ID" w:bidi="id_ID"/>
        </w:rPr>
        <w:t xml:space="preserve"> berarti mati di dalam air. Yesus bangun dan menghardik badai itu. Dalam konteks ini, </w:t>
      </w:r>
      <w:r>
        <w:rPr>
          <w:b/>
          <w:lang w:val="id_ID" w:bidi="id_ID"/>
        </w:rPr>
        <w:t>menghardik</w:t>
      </w:r>
      <w:r>
        <w:rPr>
          <w:lang w:val="id_ID" w:bidi="id_ID"/>
        </w:rPr>
        <w:t xml:space="preserve"> berarti memerintahkan agar berhenti. Itu juga bisa mengungkapkan penolakan kuat kepada seseorang yang melakukan kesalahan. Yesus berbicara kepada angin dan ombak seolah-olah keduanya adalah orang.</w:t>
      </w:r>
    </w:p>
    <w:p>
      <w:pPr/>
      <w:r>
        <w:rPr>
          <w:lang w:val="id_ID" w:bidi="id_ID"/>
        </w:rPr>
      </w:r>
      <w:r>
        <w:rPr>
          <w:lang w:val="id_ID" w:bidi="id_ID"/>
        </w:rPr>
        <w:t xml:space="preserve">Yesus mempertanyakan </w:t>
      </w:r>
      <w:r>
        <w:rPr>
          <w:b/>
          <w:lang w:val="id_ID" w:bidi="id_ID"/>
        </w:rPr>
        <w:t>iman</w:t>
      </w:r>
      <w:r>
        <w:rPr>
          <w:lang w:val="id_ID" w:bidi="id_ID"/>
        </w:rPr>
        <w:t xml:space="preserve"> atau kepercayaan murid-murid kepada-Nya. Pastikan untuk menerjemahkan iman dengan cara yang sama seperti yang telah Anda lakukan sebelumnya. </w:t>
      </w:r>
      <w:hyperlink r:id="rId162">
        <w:r>
          <w:rPr>
            <w:lang w:val="id_ID" w:bidi="id_ID"/>
          </w:rPr>
          <w:rPr>
            <w:color w:val="0000EE"/>
            <w:u w:val="single"/>
          </w:rPr>
          <w:t>Iman</w:t>
        </w:r>
      </w:hyperlink>
      <w:r>
        <w:rPr>
          <w:lang w:val="id_ID" w:bidi="id_ID"/>
        </w:rPr>
        <w:t xml:space="preserve"> terdapat di Daftar Kata Utama. </w:t>
      </w:r>
    </w:p>
    <w:p>
      <w:pPr/>
      <w:r>
        <w:rPr>
          <w:lang w:val="id_ID" w:bidi="id_ID"/>
        </w:rPr>
      </w:r>
      <w:r>
        <w:rPr>
          <w:lang w:val="id_ID" w:bidi="id_ID"/>
        </w:rPr>
        <w:t xml:space="preserve">Para murid merespons dengan </w:t>
      </w:r>
      <w:r>
        <w:rPr>
          <w:b/>
          <w:lang w:val="id_ID" w:bidi="id_ID"/>
        </w:rPr>
        <w:t>ketakutan dan kekaguman</w:t>
      </w:r>
      <w:r>
        <w:rPr>
          <w:lang w:val="id_ID" w:bidi="id_ID"/>
        </w:rPr>
        <w:t>. Murid-murid takut karena kuasa Yesus yang besar. Mereka tidak takut bahwa Yesus akan menyakiti mereka, melainkan kagum pada bagaimana angin dan ombak menanggapi perintah Yesus.</w:t>
      </w:r>
    </w:p>
    <w:p>
      <w:pPr/>
      <w:r>
        <w:rPr>
          <w:lang w:val="id_ID" w:bidi="id_ID"/>
        </w:rPr>
      </w:r>
      <w:r>
        <w:rPr>
          <w:lang w:val="id_ID" w:bidi="id_ID"/>
        </w:rPr>
        <w:t>Ketika murid-murid bertanya, "</w:t>
      </w:r>
      <w:r>
        <w:rPr>
          <w:b/>
          <w:lang w:val="id_ID" w:bidi="id_ID"/>
        </w:rPr>
        <w:t>Siapakah Dia ini</w:t>
      </w:r>
      <w:r>
        <w:rPr>
          <w:lang w:val="id_ID" w:bidi="id_ID"/>
        </w:rPr>
        <w:t>?" itu bukan karena mereka tidak mengetahui siapa Yesus. Mereka mengajukan pertanyaan ini untuk menunjukkan kekaguman mereka pada kuasa dan otoritas Yesus.</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 xml:space="preserve">Dengarkan versi audio dari perikop ini dalam bentuk terjemahan yang paling mudah dimengerti. </w:t>
      </w:r>
    </w:p>
    <w:p>
      <w:pPr/>
      <w:r>
        <w:rPr>
          <w:lang w:val="id_ID" w:bidi="id_ID"/>
        </w:rPr>
      </w:r>
      <w:r>
        <w:rPr>
          <w:lang w:val="id_ID" w:bidi="id_ID"/>
        </w:rPr>
        <w:t xml:space="preserve">Dalam sesi ini, ceritakan kembali nats ini, secara berkelompok, dalam bahasa Anda sendiri. </w:t>
      </w:r>
    </w:p>
    <w:p>
      <w:pPr/>
      <w:r>
        <w:rPr>
          <w:lang w:val="id_ID" w:bidi="id_ID"/>
        </w:rPr>
      </w:r>
      <w:r>
        <w:rPr>
          <w:lang w:val="id_ID" w:bidi="id_ID"/>
        </w:rPr>
        <w:t xml:space="preserve">Pertama, seluruh kelompok harus berlatih menceritakan bagian itu dalam bahasa Anda sendiri. Ingatlah untuk memasukkan hal-hal yang Anda putuskan dalam langkah sebelumnya, seperti kronologi, kata, frasa, emosi, atau apa pun yang Anda diskusikan. </w:t>
      </w:r>
    </w:p>
    <w:p>
      <w:pPr/>
      <w:r>
        <w:rPr>
          <w:lang w:val="id_ID" w:bidi="id_ID"/>
        </w:rPr>
      </w:r>
      <w:r>
        <w:rPr>
          <w:lang w:val="id_ID" w:bidi="id_ID"/>
        </w:rPr>
        <w:t xml:space="preserve">Seorang anggota kelompok harus menyampaikan beberapa kalimat dari nats itu dan berhenti sejenak. Seorang anggota lain harus menceritakan bagian selanjutnya dari nats itu dan berhenti sejenak. Lakukan ini sampai kelompok itu telah menceritakan kembali semua nats tersebut. Anggota-anggota kelompok dapat saling memperbaiki dalam tahap ini. </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setiap anggota kelompok harus menceritakan seluruh nats tersebut tanpa gangguan setidaknya satu kali. Seorang anggota kelompok dapat menggunakan benda apa saja, gerakan, atau papan cerita untuk membantu mereka mengingat bagian nats ayat-ayat Alkitab tersebut. </w:t>
      </w:r>
    </w:p>
    <w:p>
      <w:pPr/>
      <w:r>
        <w:rPr>
          <w:lang w:val="id_ID" w:bidi="id_ID"/>
        </w:rPr>
      </w:r>
      <w:r>
        <w:rPr>
          <w:lang w:val="id_ID" w:bidi="id_ID"/>
        </w:rPr>
        <w:t>Hentikan sejenak audio ini di sini.</w:t>
      </w:r>
    </w:p>
    <w:p>
      <w:pPr/>
      <w:r>
        <w:rPr>
          <w:lang w:val="id_ID" w:bidi="id_ID"/>
        </w:rPr>
      </w:r>
      <w:r>
        <w:rPr>
          <w:lang w:val="id_ID" w:bidi="id_ID"/>
        </w:rPr>
        <w:t xml:space="preserve">Selanjutnya, kelompok dapat memutuskan versi mana dari nats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Hentikan sejenak audio ini di sini.</w:t>
      </w:r>
    </w:p>
    <w:p>
      <w:pPr/>
      <w:r>
        <w:rPr>
          <w:lang w:val="id_ID" w:bidi="id_ID"/>
        </w:rPr>
      </w:r>
      <w:r>
        <w:rPr>
          <w:lang w:val="id_ID" w:bidi="id_ID"/>
        </w:rPr>
        <w:t xml:space="preserve">Akhirnya, kelompok dapat menyusun versi akhir dari nats itu yang disetujui oleh semua anggota kelompok. Setiap anggota kelompok harus berlatih menceritakan versi akhir dari nats tersebut. </w:t>
      </w:r>
      <w:r>
        <w:rPr>
          <w:lang w:val="id_ID" w:bidi="id_ID"/>
        </w:rPr>
      </w:r>
      <w:r>
        <w:rPr>
          <w:lang w:val="id_ID" w:bidi="id_ID"/>
        </w:rPr>
      </w:r>
    </w:p>
    <w:p>
      <w:pPr/>
      <w:r>
        <w:rPr>
          <w:lang w:val="id_ID" w:bidi="id_ID"/>
        </w:rPr>
      </w:r>
    </w:p>
    <w:p>
      <w:pPr>
        <w:pStyle w:val="Heading2"/>
      </w:pPr>
      <w:r>
        <w:rPr>
          <w:lang w:val="id_ID" w:bidi="id_ID"/>
        </w:rPr>
        <w:t>Lukas 8:22–25</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276">
        <w:r>
          <w:rPr>
            <w:lang w:val="id_ID" w:bidi="id_ID"/>
          </w:rPr>
          <w:rPr>
            <w:color w:val="0000EE"/>
            <w:u w:val="single"/>
          </w:rPr>
          <w:t>Dengar dan Renungkan</w:t>
        </w:r>
      </w:hyperlink>
      <w:r>
        <w:rPr>
          <w:lang w:val="id_ID" w:bidi="id_ID"/>
        </w:rPr>
        <w:t xml:space="preserve"> (498 KB)</w:t>
      </w:r>
      <w:r>
        <w:rPr>
          <w:lang w:val="id_ID" w:bidi="id_ID"/>
        </w:rPr>
      </w:r>
    </w:p>
    <w:p>
      <w:pPr>
        <w:pStyle w:val="ListBullet"/>
        <w:spacing w:line="240" w:lineRule="auto"/>
        <w:ind w:left="720"/>
      </w:pPr>
      <w:r>
        <w:rPr>
          <w:lang w:val="id_ID" w:bidi="id_ID"/>
        </w:rPr>
      </w:r>
      <w:hyperlink r:id="rId277">
        <w:r>
          <w:rPr>
            <w:lang w:val="id_ID" w:bidi="id_ID"/>
          </w:rPr>
          <w:rPr>
            <w:color w:val="0000EE"/>
            <w:u w:val="single"/>
          </w:rPr>
          <w:t>Menyiapkan Panggung</w:t>
        </w:r>
      </w:hyperlink>
      <w:r>
        <w:rPr>
          <w:lang w:val="id_ID" w:bidi="id_ID"/>
        </w:rPr>
        <w:t xml:space="preserve"> (3.6 MB)</w:t>
      </w:r>
      <w:r>
        <w:rPr>
          <w:lang w:val="id_ID" w:bidi="id_ID"/>
        </w:rPr>
      </w:r>
    </w:p>
    <w:p>
      <w:pPr>
        <w:pStyle w:val="ListBullet"/>
        <w:spacing w:line="240" w:lineRule="auto"/>
        <w:ind w:left="720"/>
      </w:pPr>
      <w:r>
        <w:rPr>
          <w:lang w:val="id_ID" w:bidi="id_ID"/>
        </w:rPr>
      </w:r>
      <w:hyperlink r:id="rId278">
        <w:r>
          <w:rPr>
            <w:lang w:val="id_ID" w:bidi="id_ID"/>
          </w:rPr>
          <w:rPr>
            <w:color w:val="0000EE"/>
            <w:u w:val="single"/>
          </w:rPr>
          <w:t>Menjelaskan Adegan</w:t>
        </w:r>
      </w:hyperlink>
      <w:r>
        <w:rPr>
          <w:lang w:val="id_ID" w:bidi="id_ID"/>
        </w:rPr>
        <w:t xml:space="preserve"> (1.2 MB)</w:t>
      </w:r>
      <w:r>
        <w:rPr>
          <w:lang w:val="id_ID" w:bidi="id_ID"/>
        </w:rPr>
      </w:r>
    </w:p>
    <w:p>
      <w:pPr>
        <w:pStyle w:val="ListBullet"/>
        <w:spacing w:line="240" w:lineRule="auto"/>
        <w:ind w:left="720"/>
      </w:pPr>
      <w:r>
        <w:rPr>
          <w:lang w:val="id_ID" w:bidi="id_ID"/>
        </w:rPr>
      </w:r>
      <w:hyperlink r:id="rId279">
        <w:r>
          <w:rPr>
            <w:lang w:val="id_ID" w:bidi="id_ID"/>
          </w:rPr>
          <w:rPr>
            <w:color w:val="0000EE"/>
            <w:u w:val="single"/>
          </w:rPr>
          <w:t>Memperagakan Bacaan</w:t>
        </w:r>
      </w:hyperlink>
      <w:r>
        <w:rPr>
          <w:lang w:val="id_ID" w:bidi="id_ID"/>
        </w:rPr>
        <w:t xml:space="preserve"> (2.2 MB)</w:t>
      </w:r>
      <w:r>
        <w:rPr>
          <w:lang w:val="id_ID" w:bidi="id_ID"/>
        </w:rPr>
      </w:r>
    </w:p>
    <w:p>
      <w:pPr>
        <w:pStyle w:val="ListBullet"/>
        <w:spacing w:line="240" w:lineRule="auto"/>
        <w:ind w:left="720"/>
      </w:pPr>
      <w:r>
        <w:rPr>
          <w:lang w:val="id_ID" w:bidi="id_ID"/>
        </w:rPr>
      </w:r>
      <w:hyperlink r:id="rId280">
        <w:r>
          <w:rPr>
            <w:lang w:val="id_ID" w:bidi="id_ID"/>
          </w:rPr>
          <w:rPr>
            <w:color w:val="0000EE"/>
            <w:u w:val="single"/>
          </w:rPr>
          <w:t>Melengkapi yang Kurang</w:t>
        </w:r>
      </w:hyperlink>
      <w:r>
        <w:rPr>
          <w:lang w:val="id_ID" w:bidi="id_ID"/>
        </w:rPr>
        <w:t xml:space="preserve"> (3.2 MB)</w:t>
      </w:r>
      <w:r>
        <w:rPr>
          <w:lang w:val="id_ID" w:bidi="id_ID"/>
        </w:rPr>
      </w:r>
    </w:p>
    <w:p>
      <w:pPr>
        <w:pStyle w:val="ListBullet"/>
        <w:spacing w:line="240" w:lineRule="auto"/>
        <w:ind w:left="720"/>
      </w:pPr>
      <w:r>
        <w:rPr>
          <w:lang w:val="id_ID" w:bidi="id_ID"/>
        </w:rPr>
      </w:r>
      <w:hyperlink r:id="rId281">
        <w:r>
          <w:rPr>
            <w:lang w:val="id_ID" w:bidi="id_ID"/>
          </w:rPr>
          <w:rPr>
            <w:color w:val="0000EE"/>
            <w:u w:val="single"/>
          </w:rPr>
          <w:t>Menyampaikan Firman Tuhan</w:t>
        </w:r>
      </w:hyperlink>
      <w:r>
        <w:rPr>
          <w:lang w:val="id_ID" w:bidi="id_ID"/>
        </w:rPr>
        <w:t xml:space="preserve"> (1.5 MB)</w:t>
      </w:r>
      <w:r>
        <w:rPr>
          <w:lang w:val="id_ID" w:bidi="id_ID"/>
        </w:rPr>
      </w:r>
      <w:r>
        <w:rPr>
          <w:lang w:val="id_ID" w:bidi="id_ID"/>
        </w:rPr>
      </w:r>
      <w:r>
        <w:rPr>
          <w:lang w:val="id_ID" w:bidi="id_ID"/>
        </w:rPr>
      </w:r>
    </w:p>
    <w:p>
      <w:pPr/>
      <w:r>
        <w:rPr>
          <w:lang w:val="id_ID" w:bidi="id_ID"/>
        </w:rPr>
      </w:r>
    </w:p>
    <w:p>
      <w:pPr>
        <w:pStyle w:val="Heading2"/>
      </w:pPr>
      <w:r>
        <w:rPr>
          <w:lang w:val="id_ID" w:bidi="id_ID"/>
        </w:rPr>
        <w:t>Lukas 8:26–39</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 xml:space="preserve">Dengarkan Lukas 8:26–39 dan renungkan di dalam hati Anda. Dengarkan teks sebanyak tiga kali (dalam tiga terjemahan yang berbeda, jika memungkinkan). Kemudian diskusikan pertanyaan berikut dalam kelompok: </w:t>
      </w:r>
    </w:p>
    <w:p>
      <w:pPr>
        <w:pStyle w:val="ListNumber"/>
        <w:numPr>
          <w:ilvl w:val="0"/>
          <w:numId w:val="16"/>
        </w:numPr>
        <w:spacing w:line="240" w:lineRule="auto"/>
        <w:ind w:left="720"/>
      </w:pPr>
      <w:r>
        <w:rPr>
          <w:lang w:val="id_ID" w:bidi="id_ID"/>
        </w:rPr>
      </w:r>
      <w:r>
        <w:rPr>
          <w:lang w:val="id_ID" w:bidi="id_ID"/>
        </w:rPr>
        <w:t xml:space="preserve">Apa yang Anda suka dalam kisah ini? </w:t>
      </w:r>
    </w:p>
    <w:p>
      <w:pPr>
        <w:pStyle w:val="ListNumber"/>
        <w:spacing w:line="240" w:lineRule="auto"/>
        <w:ind w:left="720"/>
      </w:pPr>
      <w:r>
        <w:rPr>
          <w:lang w:val="id_ID" w:bidi="id_ID"/>
        </w:rPr>
      </w:r>
      <w:r>
        <w:rPr>
          <w:lang w:val="id_ID" w:bidi="id_ID"/>
        </w:rPr>
        <w:t xml:space="preserve">Apa yang Anda tidak suka atau tidak mengerti? </w:t>
      </w:r>
    </w:p>
    <w:p>
      <w:pPr>
        <w:pStyle w:val="ListNumber"/>
        <w:spacing w:line="240" w:lineRule="auto"/>
        <w:ind w:left="720"/>
      </w:pPr>
      <w:r>
        <w:rPr>
          <w:lang w:val="id_ID" w:bidi="id_ID"/>
        </w:rPr>
      </w:r>
      <w:r>
        <w:rPr>
          <w:lang w:val="id_ID" w:bidi="id_ID"/>
        </w:rPr>
        <w:t xml:space="preserve">Apa yang diceritakan kisah ini tentang Yesus? </w:t>
      </w:r>
    </w:p>
    <w:p>
      <w:pPr>
        <w:pStyle w:val="ListNumber"/>
        <w:spacing w:line="240" w:lineRule="auto"/>
        <w:ind w:left="720"/>
      </w:pPr>
      <w:r>
        <w:rPr>
          <w:lang w:val="id_ID" w:bidi="id_ID"/>
        </w:rPr>
      </w:r>
      <w:r>
        <w:rPr>
          <w:lang w:val="id_ID" w:bidi="id_ID"/>
        </w:rPr>
        <w:t xml:space="preserve">Apa yang diceritakan kisah ini tentang manusia? </w:t>
      </w:r>
    </w:p>
    <w:p>
      <w:pPr>
        <w:pStyle w:val="ListNumber"/>
        <w:spacing w:line="240" w:lineRule="auto"/>
        <w:ind w:left="720"/>
      </w:pPr>
      <w:r>
        <w:rPr>
          <w:lang w:val="id_ID" w:bidi="id_ID"/>
        </w:rPr>
      </w:r>
      <w:r>
        <w:rPr>
          <w:lang w:val="id_ID" w:bidi="id_ID"/>
        </w:rPr>
        <w:t xml:space="preserve">Bagaimana kisah ini memengaruhi kehidupan sehari-hari kita? </w:t>
      </w:r>
    </w:p>
    <w:p>
      <w:pPr>
        <w:pStyle w:val="ListNumber"/>
        <w:spacing w:line="240" w:lineRule="auto"/>
        <w:ind w:left="720"/>
      </w:pPr>
      <w:r>
        <w:rPr>
          <w:lang w:val="id_ID" w:bidi="id_ID"/>
        </w:rPr>
      </w:r>
      <w:r>
        <w:rPr>
          <w:lang w:val="id_ID" w:bidi="id_ID"/>
        </w:rPr>
        <w:t>Siapa kenalan Anda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 xml:space="preserve">Dengarkan teks satu kali dalam versi yang paling mudah dimengerti. </w:t>
      </w:r>
    </w:p>
    <w:p>
      <w:pPr/>
      <w:r>
        <w:rPr>
          <w:lang w:val="id_ID" w:bidi="id_ID"/>
        </w:rPr>
      </w:r>
      <w:r>
        <w:rPr>
          <w:lang w:val="id_ID" w:bidi="id_ID"/>
        </w:rPr>
        <w:t>Kisah ini terjadi segera setelah Yesus menenangkan badai dari satu perahu di Laut Galilea. Lukas melanjutkan ceritanya tentang Yesus dan murid-murid-Nya setelah mereka menyeberangi Laut Galilea. Yesus tiba di sisi danau yang lain, di mana tinggal orang-orang bukan Yahudi. Yesus bertemu dengan seorang yang dirasuk setan-setan dan mengusir mereka. Orang-orang bukan Yahudi merespons dengan ketakutan dan menolak Yesus. Dalam kisah ini, Lukas menunjukkan bahwa pelajaran dari perumpamaan penabur juga berlaku bagi orang-orang bukan Yahudi.</w:t>
      </w:r>
    </w:p>
    <w:p>
      <w:pPr/>
      <w:r>
        <w:rPr>
          <w:lang w:val="id_ID" w:bidi="id_ID"/>
        </w:rPr>
      </w:r>
      <w:r>
        <w:rPr>
          <w:lang w:val="id_ID" w:bidi="id_ID"/>
        </w:rPr>
        <w:t>Berhenti dan tunjukkan kepada tim Anda foto Laut Galilea dan perahu nelayan.</w:t>
      </w:r>
    </w:p>
    <w:p>
      <w:pPr/>
      <w:r>
        <w:rPr>
          <w:lang w:val="id_ID" w:bidi="id_ID"/>
        </w:rPr>
      </w:r>
      <w:r>
        <w:rPr>
          <w:lang w:val="id_ID" w:bidi="id_ID"/>
        </w:rPr>
        <w:t>Setelah menenangkan badai, Yesus dan para murid-Nya tiba di tepi timur laut Danau Galilea. Ini adalah wilayah Gerasa, atau penduduk dari kota Gerasa. Sebagian besar orang yang tinggal di sana adalah orang-orang bukan Yahudi. Area ini berada di sisi seberang laut dari Galilea.</w:t>
      </w:r>
    </w:p>
    <w:p>
      <w:pPr/>
      <w:r>
        <w:rPr>
          <w:lang w:val="id_ID" w:bidi="id_ID"/>
        </w:rPr>
      </w:r>
      <w:r>
        <w:rPr>
          <w:lang w:val="id_ID" w:bidi="id_ID"/>
        </w:rPr>
        <w:t xml:space="preserve">Berhenti dan tunjukkan kepada tim Anda peta Laut Galilea, Galilea, dan Gerasa. Soroti rute yang diambil Yesus dan murid-murid-Nya. </w:t>
      </w:r>
    </w:p>
    <w:p>
      <w:pPr/>
      <w:r>
        <w:rPr>
          <w:lang w:val="id_ID" w:bidi="id_ID"/>
        </w:rPr>
      </w:r>
      <w:r>
        <w:rPr>
          <w:lang w:val="id_ID" w:bidi="id_ID"/>
        </w:rPr>
        <w:t>Sementara Lukas menceritakan kisah tersebut, ia sering menambahkan informasi latar belakang yang sudah terjadi pada masa lalu. Pikirkan tentang cara terbaik untuk menceritakan perbedaan antara adegan-adegan dengan informasi latar belakang dalam bahasa Anda.</w:t>
      </w:r>
    </w:p>
    <w:p>
      <w:pPr/>
      <w:r>
        <w:rPr>
          <w:lang w:val="id_ID" w:bidi="id_ID"/>
        </w:rPr>
      </w:r>
      <w:r>
        <w:rPr>
          <w:lang w:val="id_ID" w:bidi="id_ID"/>
        </w:rPr>
        <w:t>Yesus dan murid-murid, atau pengikut-pengikut terdekat-Nya, keluar dari perahu serta melangkah ke tanah kering. Seorang laki-laki yang kerasukan setan-setan, atau roh-roh jahat, yang berasal dari kota datang ke tempat Yesus berada. Kerasukan berarti bahwa tindakan dan pikiran orang itu dikendalikan oleh roh jahat. Orang ini adalah seorang bukan Yahudi. Karena orang itu kerasukan, ia dianggap najis, atau tidak layak untuk melayani Allah, oleh orang-orang Yahudi. Orang itu mungkin sebelumnya tinggal di Gerasa, tetapi karena roh-roh jahat, ia tidak lagi tinggal di sana. Lukas kemudian memberi informasi latar belakang tentang orang itu.</w:t>
      </w:r>
    </w:p>
    <w:p>
      <w:pPr/>
      <w:r>
        <w:rPr>
          <w:lang w:val="id_ID" w:bidi="id_ID"/>
        </w:rPr>
      </w:r>
      <w:r>
        <w:rPr>
          <w:lang w:val="id_ID" w:bidi="id_ID"/>
        </w:rPr>
        <w:t>Berhenti dan diskusikan dengan tim Anda: Bagaimana orang-orang yang dikendalikan oleh roh-roh jahat diperlakukan dalam budaya Anda? Bagaimana Anda bisa mengatakan kalau seseorang dikendalikan oleh roh jahat?</w:t>
      </w:r>
    </w:p>
    <w:p>
      <w:pPr/>
      <w:r>
        <w:rPr>
          <w:lang w:val="id_ID" w:bidi="id_ID"/>
        </w:rPr>
      </w:r>
      <w:r>
        <w:rPr>
          <w:lang w:val="id_ID" w:bidi="id_ID"/>
        </w:rPr>
        <w:t>Orang itu tidak memakai pakaian atau tinggal di rumah untuk waktu yang lama. Sebaliknya, ia tinggal di tepat pemakaman, atau gua tempat orang-orang meletakkan jenazah-jenazah. Ini adalah satu hal detail lain yang menandai orang itu sebagai najis bagi orang-orang Yahudi. Roh-roh jahat menyebabkan orang itu terisolasi dari komunitas dan keluarganya.</w:t>
      </w:r>
    </w:p>
    <w:p>
      <w:pPr/>
      <w:r>
        <w:rPr>
          <w:lang w:val="id_ID" w:bidi="id_ID"/>
        </w:rPr>
      </w:r>
      <w:r>
        <w:rPr>
          <w:lang w:val="id_ID" w:bidi="id_ID"/>
        </w:rPr>
        <w:t>Berhenti dan tunjukkan kepada tim Anda satu foto tempat pemakaman. Diskusikan dengan tim Anda, di manakah orang-orang ditempatkan setelah mereka meninggal dalam budaya Anda? Kepercayaan-kepercayaan apa saja tentang tempat di mana orang mati ditempatkan?</w:t>
      </w:r>
    </w:p>
    <w:p>
      <w:pPr/>
      <w:r>
        <w:rPr>
          <w:lang w:val="id_ID" w:bidi="id_ID"/>
        </w:rPr>
      </w:r>
      <w:r>
        <w:rPr>
          <w:lang w:val="id_ID" w:bidi="id_ID"/>
        </w:rPr>
        <w:t>Roh-roh jahat yang menguasai orang itu memusuhi Yesus. Mereka menyebabkan orang itu berteriak dan jatuh di kaki Yesus. Roh-roh jahat dalam orang itu menyebut Yesus Anak Allah Yang Mahatinggi karena mereka menyadari bahwa Yesus memiliki kuasa yang lebih besar daripada mereka. Setelah Yesus memerintahkan roh-roh jahat untuk meninggalkan orang itu, roh-roh itu memohon kepada Yesus agar tidak menyiksa mereka. Dalam konteks ini, menyiksa berarti menghukum dengan penderitaan dan kesakitan.</w:t>
      </w:r>
    </w:p>
    <w:p>
      <w:pPr/>
      <w:r>
        <w:rPr>
          <w:lang w:val="id_ID" w:bidi="id_ID"/>
        </w:rPr>
      </w:r>
      <w:r>
        <w:rPr>
          <w:lang w:val="id_ID" w:bidi="id_ID"/>
        </w:rPr>
        <w:t xml:space="preserve">Lukas kemudian memberi informasi latar belakang tentang orang itu. Lukas menjelaskan bahwa di masa lalu roh-roh jahat telah berkali-kali mengendalikan orang itu dengan hebat. Penduduk kota merantai pergelangan tangan dan kaki orang itu untuk menahannya ketika ia dikendalikan oleh roh-roh jahat. Orang-orang harus menjaga orang yang kerasukan itu supaya ia tidak melarikan diri dan menyakiti orang-orang. Namun, roh-roh jahat dalam orang itu menyebabkan dia menjadi begitu kuat sehingga ia memutusakan rantainya. Mereka menyebabkan orang itu pergi dan tinggal di tempat-tempat yang dihuni sedikit orang. </w:t>
      </w:r>
    </w:p>
    <w:p>
      <w:pPr/>
      <w:r>
        <w:rPr>
          <w:lang w:val="id_ID" w:bidi="id_ID"/>
        </w:rPr>
      </w:r>
      <w:r>
        <w:rPr>
          <w:lang w:val="id_ID" w:bidi="id_ID"/>
        </w:rPr>
        <w:t>Berhenti dan tunjukkan kepada tim Anda satu foto rantai.</w:t>
      </w:r>
    </w:p>
    <w:p>
      <w:pPr/>
      <w:r>
        <w:rPr>
          <w:lang w:val="id_ID" w:bidi="id_ID"/>
        </w:rPr>
      </w:r>
      <w:r>
        <w:rPr>
          <w:lang w:val="id_ID" w:bidi="id_ID"/>
        </w:rPr>
        <w:t>Lukas lalu kembali ke kisah tersebut. Yesus menanyakan nama orang itu dan roh-roh jahat menanggapi Yesus melalui orang itu. Mereka mengatakan, "Legion." Legion adalah satu istilah militer yang mengacu kepada satuan prajurit Romawi yang terbesar dalam satu angkatan bersenjata. Satu legion memiliki antara empat ribu sampai enam ribu prajurit. Ini bukan berarti bahwa ada empat sampai enam ribu roh jahat dalam diri orang itu. Roh-roh jahat itu menyebut dirinya Legion karena ada banyak roh jahat lain yang bersamanya mengendalikan orang itu. Roh-roh jahat itu berulang kali memohon kepada Yesus agar tidak menyuruh mereka ke jurang maut, atau tempat di mana roh-roh jahat ditahan untuk menunggu hukuman terakhir mereka. Orang-orang Yahudi percaya bahwa tempat ini berada jauh di dalam tanah. Jurang maut adalah "penyiksaan" yang setan-setan itu sebutkan pada saat mereka berbicara kepada Yesus.</w:t>
      </w:r>
    </w:p>
    <w:p>
      <w:pPr/>
      <w:r>
        <w:rPr>
          <w:lang w:val="id_ID" w:bidi="id_ID"/>
        </w:rPr>
      </w:r>
      <w:r>
        <w:rPr>
          <w:lang w:val="id_ID" w:bidi="id_ID"/>
        </w:rPr>
        <w:t>Lukas sekali lagi memberikan informasi latar belakang bahwa ada babi-babi yang sedang makan di lereng bukit di dekatnya. Yesus dapat melihat babi-babi dari tempat Dia berdiri di darat bersama orang yang kerasukan setan dan murid-murid-Nya. Kita mengetahui dari Injil-Injil lainnya bahwa ada sekitar 2.000 babi.</w:t>
      </w:r>
    </w:p>
    <w:p>
      <w:pPr/>
      <w:r>
        <w:rPr>
          <w:lang w:val="id_ID" w:bidi="id_ID"/>
        </w:rPr>
      </w:r>
      <w:r>
        <w:rPr>
          <w:lang w:val="id_ID" w:bidi="id_ID"/>
        </w:rPr>
        <w:t>Berhenti dan tunjukkan kepada tim Anda foto babi-babi.</w:t>
      </w:r>
    </w:p>
    <w:p>
      <w:pPr/>
      <w:r>
        <w:rPr>
          <w:lang w:val="id_ID" w:bidi="id_ID"/>
        </w:rPr>
      </w:r>
      <w:r>
        <w:rPr>
          <w:lang w:val="id_ID" w:bidi="id_ID"/>
        </w:rPr>
        <w:t>Karena Yesus telah memerintahkan roh-roh jahat untuk meninggalkan orang itu, roh-roh jahat itu memohon kepada Yesus agar mengizinkan mereka merasuki babi-babi. Yesus mengizinkan mereka untuk menguasai para babi. Roh-roh jahat itu meninggalkan orang itu dan menyebabkan kawanan babi berlari menuruni lereng bukit yang curam. Mereka berlari sangat kencang, sehingga mereka jatuh ke danau dan tenggelam, atau mati dalam air. Gembala-gembala, atau orang-orang yang mengawasi babi-babi itu, melihat apa yang terjadi dan berlari ketakutan. Mereka berlari untuk menceritakan kepada penduduk lainnya di kota dan orang-orang di pedesaan apa yang sudah terjadi. Orang-orang mendengar cerita gembala-gembala itu dan pergi untuk melihat sendiri. Mereka tiba dan menjumpai orang yang pernah kerasukan roh-roh jahat itu sedang duduk di kaki Yesus. Orang itu berpakaian dan duduk dengan tenang. Ia tidak lagi liar dan tanpa kendali, tetapi berpikiran waras. Ini berarti dia bertindak seperti biasanya dan tidak lagi gila. Dalam budaya Yahudi, orang-orang sering duduk di kaki guru-guru. Ini menunjukkan kepatuhan dan kerendahan hati mereka.</w:t>
      </w:r>
    </w:p>
    <w:p>
      <w:pPr/>
      <w:r>
        <w:rPr>
          <w:lang w:val="id_ID" w:bidi="id_ID"/>
        </w:rPr>
      </w:r>
      <w:r>
        <w:rPr>
          <w:lang w:val="id_ID" w:bidi="id_ID"/>
        </w:rPr>
        <w:t xml:space="preserve">Penduduk kota takut kepada Yesus karena Dia telah menunjukkan kuasa supernatural dengan membebaskan orang itu dari roh-roh jahat. Orang-orang yang menyaksikan apa yang terjadi menceritakan kepada kerumunan bagaimana Yesus telah menyembuhkan, atau membebaskan, orang itu dari roh-roh jahat. Ini bisa saja termasuk gembala-gembala dan murid-murid Yesus. Jadi, orang-orang di wilayah itu takut dan meminta Yesus agar pergi. Tanggapan mereka menunjukkan bahwa bahkan ketika beberapa orang melihat kuasa Yesus, mereka masih tidak mau percaya atau menerima-Nya sebagai Juruselamat yang Dijanjikan. </w:t>
      </w:r>
    </w:p>
    <w:p>
      <w:pPr/>
      <w:r>
        <w:rPr>
          <w:lang w:val="id_ID" w:bidi="id_ID"/>
        </w:rPr>
      </w:r>
      <w:r>
        <w:rPr>
          <w:lang w:val="id_ID" w:bidi="id_ID"/>
        </w:rPr>
        <w:t>Yesus memasuki perahu bersama murid-murid-Nya dan siap untuk berangkat. Orang yang pernah kerasukan roh-roh jahat itu ingin pergi bersama Yesus dan menjadi pengikut-Nya. Tetapi Yesus sebaliknya memberi orang itu satu tugas. Yesus ingin orang itu kembali ke kotanya dan menceritakan kepada semua orang di daerahnya apa yang telah Allah lakukan kepadanya. Orang itu mematuhi dan kembali ke kotanya. Ia menceritakan kepada semua orang kabar baik tentang Yesus.</w:t>
      </w:r>
    </w:p>
    <w:p>
      <w:pPr/>
      <w:r>
        <w:rPr>
          <w:lang w:val="id_ID" w:bidi="id_ID"/>
        </w:rPr>
      </w:r>
      <w:r>
        <w:rPr>
          <w:lang w:val="id_ID" w:bidi="id_ID"/>
        </w:rPr>
        <w:t>Dalam kisah ini, Lukas menunjukkan kuasa dan otoritas Yesus atas roh-roh jahat. Lukas juga menunjukkan bahwa pengajaran dan penyembuhan Yesus tidak hanya untuk orang-orang Yahudi, melainkan juga orang-orang bukan Yahudi. Kita bukan hanya melihat seorang bukan Yahudi menjadi pengikut Yesus, tetapi Yesus mengutus seorang bukan Yahudi untuk menceritakan kepada orang lain tentang diri-Nya.</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Dalam sesi ini, Anda akan membantu kelompok memvisualisasikan kisah ini. Anda akan membantu kelompok mendefinisikan adegan, latar, dan karakter dari kisah ini.</w:t>
      </w:r>
    </w:p>
    <w:p>
      <w:pPr/>
      <w:r>
        <w:rPr>
          <w:lang w:val="id_ID" w:bidi="id_ID"/>
        </w:rPr>
      </w:r>
      <w:r>
        <w:rPr>
          <w:lang w:val="id_ID" w:bidi="id_ID"/>
        </w:rPr>
        <w:t>Kisah ini memiliki enam adegan.</w:t>
      </w:r>
    </w:p>
    <w:p>
      <w:pPr/>
      <w:r>
        <w:rPr>
          <w:lang w:val="id_ID" w:bidi="id_ID"/>
        </w:rPr>
      </w:r>
      <w:r>
        <w:rPr>
          <w:b/>
          <w:lang w:val="id_ID" w:bidi="id_ID"/>
        </w:rPr>
        <w:t>Adegan pertama:</w:t>
      </w:r>
      <w:r>
        <w:rPr>
          <w:lang w:val="id_ID" w:bidi="id_ID"/>
        </w:rPr>
        <w:t xml:space="preserve"> Seorang laki-laki yang kerasukan setan-setan tinggal di pekuburan. Ia menyayat dirinya dan tidak memakai pakaian. Ketika ia mengganggu orang-orang di kota, mereka mengikatnya dengan rantai dan menjaganya. Orang itu melepaskan rantai untuk hidup jauh dari orang-orang.</w:t>
      </w:r>
    </w:p>
    <w:p>
      <w:pPr/>
      <w:r>
        <w:rPr>
          <w:lang w:val="id_ID" w:bidi="id_ID"/>
        </w:rPr>
      </w:r>
      <w:r>
        <w:rPr>
          <w:b/>
          <w:lang w:val="id_ID" w:bidi="id_ID"/>
        </w:rPr>
        <w:t>Adegan kedua:</w:t>
      </w:r>
      <w:r>
        <w:rPr>
          <w:lang w:val="id_ID" w:bidi="id_ID"/>
        </w:rPr>
        <w:t xml:space="preserve"> Yesus dan murid-murid-Nya berada di satu perahu, di Laut Galilea. Mereka tiba di pantai. Yesus keluar dari perahu. Yesus mengatakan kepada setan-setan untuk keluar dari orang itu. Orang yang kerasukan itu berlari untuk menemui-Nya. Setan-setan dan Yesus melakukan percakapan.</w:t>
      </w:r>
    </w:p>
    <w:p>
      <w:pPr/>
      <w:r>
        <w:rPr>
          <w:lang w:val="id_ID" w:bidi="id_ID"/>
        </w:rPr>
      </w:r>
      <w:r>
        <w:rPr>
          <w:b/>
          <w:lang w:val="id_ID" w:bidi="id_ID"/>
        </w:rPr>
        <w:t>Adegan ketiga:</w:t>
      </w:r>
      <w:r>
        <w:rPr>
          <w:lang w:val="id_ID" w:bidi="id_ID"/>
        </w:rPr>
        <w:t xml:space="preserve"> Yesus mengizinkan setan-setan untuk meninggalkan orang itu dan memasuki babi-babi. Setan-setan memasuki babi-babi itu yang menyebabkan mereka berlari menuruni lereng bukit, masuk ke danau, dan tenggelam. Gembala-gembalanya melarikan diri dan memberi tahu semua orang yang mereka temui tentang apa yang terjadi.</w:t>
      </w:r>
    </w:p>
    <w:p>
      <w:pPr/>
      <w:r>
        <w:rPr>
          <w:lang w:val="id_ID" w:bidi="id_ID"/>
        </w:rPr>
      </w:r>
      <w:r>
        <w:rPr>
          <w:b/>
          <w:lang w:val="id_ID" w:bidi="id_ID"/>
        </w:rPr>
        <w:t>Adegan keempat:</w:t>
      </w:r>
      <w:r>
        <w:rPr>
          <w:lang w:val="id_ID" w:bidi="id_ID"/>
        </w:rPr>
        <w:t xml:space="preserve"> Penduduk kota datang ke tempat di mana Yesus dan orang itu berada. Orang yang kerasukan setan-setan itu tenang, berpakaian, dan duduk di kaki Yesus. Orang-orang ketakutan dan meminta Yesus untuk pergi.</w:t>
      </w:r>
    </w:p>
    <w:p>
      <w:pPr/>
      <w:r>
        <w:rPr>
          <w:lang w:val="id_ID" w:bidi="id_ID"/>
        </w:rPr>
      </w:r>
      <w:r>
        <w:rPr>
          <w:b/>
          <w:lang w:val="id_ID" w:bidi="id_ID"/>
        </w:rPr>
        <w:t>Adegan kelima:</w:t>
      </w:r>
      <w:r>
        <w:rPr>
          <w:lang w:val="id_ID" w:bidi="id_ID"/>
        </w:rPr>
        <w:t xml:space="preserve"> Yesus dan murid-murid-Nya naik ke perahu untuk berangkat. Orang itu meminta untuk pergi bersama Yesus. Yesus mengatakan kepadanya tinggal dan menceritakan kepada semua orang apa yang terjadi. </w:t>
      </w:r>
    </w:p>
    <w:p>
      <w:pPr/>
      <w:r>
        <w:rPr>
          <w:lang w:val="id_ID" w:bidi="id_ID"/>
        </w:rPr>
      </w:r>
      <w:r>
        <w:rPr>
          <w:b/>
          <w:lang w:val="id_ID" w:bidi="id_ID"/>
        </w:rPr>
        <w:t>Adegan keenam:</w:t>
      </w:r>
      <w:r>
        <w:rPr>
          <w:lang w:val="id_ID" w:bidi="id_ID"/>
        </w:rPr>
        <w:t xml:space="preserve"> Orang itu tinggal dan mematuhi Yesus. Ia menceritakan kepada semua orang apa yang Yesus telah lakukan kepadanya.</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 Yesus</w:t>
      </w:r>
    </w:p>
    <w:p>
      <w:pPr>
        <w:pStyle w:val="ListBullet"/>
        <w:spacing w:line="240" w:lineRule="auto"/>
        <w:ind w:left="720"/>
      </w:pPr>
      <w:r>
        <w:rPr>
          <w:lang w:val="id_ID" w:bidi="id_ID"/>
        </w:rPr>
      </w:r>
      <w:r>
        <w:rPr>
          <w:lang w:val="id_ID" w:bidi="id_ID"/>
        </w:rPr>
        <w:t>Orang yang kerasukan setan</w:t>
      </w:r>
    </w:p>
    <w:p>
      <w:pPr>
        <w:pStyle w:val="ListBullet"/>
        <w:spacing w:line="240" w:lineRule="auto"/>
        <w:ind w:left="720"/>
      </w:pPr>
      <w:r>
        <w:rPr>
          <w:lang w:val="id_ID" w:bidi="id_ID"/>
        </w:rPr>
      </w:r>
      <w:r>
        <w:rPr>
          <w:lang w:val="id_ID" w:bidi="id_ID"/>
        </w:rPr>
        <w:t>Setan-setan</w:t>
      </w:r>
    </w:p>
    <w:p>
      <w:pPr>
        <w:pStyle w:val="ListBullet"/>
        <w:spacing w:line="240" w:lineRule="auto"/>
        <w:ind w:left="720"/>
      </w:pPr>
      <w:r>
        <w:rPr>
          <w:lang w:val="id_ID" w:bidi="id_ID"/>
        </w:rPr>
      </w:r>
      <w:r>
        <w:rPr>
          <w:lang w:val="id_ID" w:bidi="id_ID"/>
        </w:rPr>
        <w:t>Babi-babi</w:t>
      </w:r>
    </w:p>
    <w:p>
      <w:pPr>
        <w:pStyle w:val="ListBullet"/>
        <w:spacing w:line="240" w:lineRule="auto"/>
        <w:ind w:left="720"/>
      </w:pPr>
      <w:r>
        <w:rPr>
          <w:lang w:val="id_ID" w:bidi="id_ID"/>
        </w:rPr>
      </w:r>
      <w:r>
        <w:rPr>
          <w:lang w:val="id_ID" w:bidi="id_ID"/>
        </w:rPr>
        <w:t>Gembala-gembala</w:t>
      </w:r>
    </w:p>
    <w:p>
      <w:pPr>
        <w:pStyle w:val="ListBullet"/>
        <w:spacing w:line="240" w:lineRule="auto"/>
        <w:ind w:left="720"/>
      </w:pPr>
      <w:r>
        <w:rPr>
          <w:lang w:val="id_ID" w:bidi="id_ID"/>
        </w:rPr>
      </w:r>
      <w:r>
        <w:rPr>
          <w:lang w:val="id_ID" w:bidi="id_ID"/>
        </w:rPr>
        <w:t>Penduduk kota</w:t>
      </w:r>
    </w:p>
    <w:p>
      <w:pPr>
        <w:pStyle w:val="ListBullet"/>
        <w:spacing w:line="240" w:lineRule="auto"/>
        <w:ind w:left="720"/>
      </w:pPr>
      <w:r>
        <w:rPr>
          <w:lang w:val="id_ID" w:bidi="id_ID"/>
        </w:rPr>
      </w:r>
      <w:r>
        <w:rPr>
          <w:lang w:val="id_ID" w:bidi="id_ID"/>
        </w:rPr>
        <w:t>Penjaga-penjaga orang yang kerasukan setan</w:t>
      </w:r>
    </w:p>
    <w:p>
      <w:pPr/>
      <w:r>
        <w:rPr>
          <w:lang w:val="id_ID" w:bidi="id_ID"/>
        </w:rPr>
      </w:r>
      <w:r>
        <w:rPr>
          <w:lang w:val="id_ID" w:bidi="id_ID"/>
        </w:rPr>
        <w:t xml:space="preserve">Dalam sesi ini, ambillah papan cerita kelompok, gambarlah, atau gunakan beberapa macam alat peraga (benda-benda yang dapat Anda pindahkan seperti batu, batang, mainan anak-anak) untuk memvisualisasikan kisah dan adegan di dalamnya. </w:t>
      </w:r>
    </w:p>
    <w:p>
      <w:pPr/>
      <w:r>
        <w:rPr>
          <w:lang w:val="id_ID" w:bidi="id_ID"/>
        </w:rPr>
      </w:r>
      <w:r>
        <w:rPr>
          <w:lang w:val="id_ID" w:bidi="id_ID"/>
        </w:rPr>
        <w:t>Penting untuk diperhatikan bahwa dalam bagian kisah Lukas ini, Lukas beralih dari menceritakan peristiwa-peristiwa ke menyajikan informasi latar belakang sebanyak tiga kali dalam bagian ini. Dalam dua pernyataan pertama, informasi latar belakangnya adalah tentang kehidupan orang yang kerasukan setan. Ketiga kalinya adalah tentang babi-babi.</w:t>
      </w:r>
    </w:p>
    <w:p>
      <w:pPr/>
      <w:r>
        <w:rPr>
          <w:lang w:val="id_ID" w:bidi="id_ID"/>
        </w:rPr>
      </w:r>
      <w:r>
        <w:rPr>
          <w:lang w:val="id_ID" w:bidi="id_ID"/>
        </w:rPr>
        <w:t>Setelah Yesus menenangkan badai, Yesus dan murid-murid-Nya tiba di sisi danau yang lain.</w:t>
      </w:r>
    </w:p>
    <w:p>
      <w:pPr/>
      <w:r>
        <w:rPr>
          <w:lang w:val="id_ID" w:bidi="id_ID"/>
        </w:rPr>
      </w:r>
      <w:r>
        <w:rPr>
          <w:lang w:val="id_ID" w:bidi="id_ID"/>
        </w:rPr>
        <w:t>Penting untuk diketahui bahwa mungkin sulit dalam beberapa bahasa untuk beralih dari narasi suatu peristiwa ke informasi latar belakang. Tim dapat membuat ulang kronologi dengan mengelompokkan semua informasi latar belakang tentang orang yang kerasukan setan itu ketika Lukas memperkenalkan kota di mana tinggal orang yang kerasukan setan itu.</w:t>
      </w:r>
    </w:p>
    <w:p>
      <w:pPr/>
      <w:r>
        <w:rPr>
          <w:lang w:val="id_ID" w:bidi="id_ID"/>
        </w:rPr>
      </w:r>
      <w:r>
        <w:rPr>
          <w:lang w:val="id_ID" w:bidi="id_ID"/>
        </w:rPr>
        <w:t>Penting untuk diingat bahwa kuburan dipandang najis oleh orang-orang Yahudi karena adanya jenazah.</w:t>
      </w:r>
    </w:p>
    <w:p>
      <w:pPr/>
      <w:r>
        <w:rPr>
          <w:lang w:val="id_ID" w:bidi="id_ID"/>
        </w:rPr>
      </w:r>
      <w:r>
        <w:rPr>
          <w:lang w:val="id_ID" w:bidi="id_ID"/>
        </w:rPr>
        <w:t>Penting untuk diingat bahwa rantai itu terbuat dari logam, sehingga orang itu membutuhkan kekuatan supranatural untuk memutuskannya lagi dan lagi.</w:t>
      </w:r>
    </w:p>
    <w:p>
      <w:pPr/>
      <w:r>
        <w:rPr>
          <w:lang w:val="id_ID" w:bidi="id_ID"/>
        </w:rPr>
      </w:r>
      <w:r>
        <w:rPr>
          <w:lang w:val="id_ID" w:bidi="id_ID"/>
        </w:rPr>
        <w:t>Ada seorang laki-laki yang dirasuk setan-setan. Untuk waktu yang lama ia telah menjadi tunawisma dan telanjang, tinggal di pekuburan di luar kota itu. Roh ini sering menguasai orang itu. Bahkan ketika ditempatkan di bawah penjagaan dan dirantai dan dibelenggu, ia melepaskan diri serta bergegas ke padang gurun, sepenuhnya berada di bawah kuasa setan.</w:t>
      </w:r>
    </w:p>
    <w:p>
      <w:pPr/>
      <w:r>
        <w:rPr>
          <w:lang w:val="id_ID" w:bidi="id_ID"/>
        </w:rPr>
      </w:r>
      <w:r>
        <w:rPr>
          <w:lang w:val="id_ID" w:bidi="id_ID"/>
        </w:rPr>
        <w:t>Penting untuk diingat bahwa murid-murid Yesus ada bersama-Nya ketika Dia bertemu orang itu, meskipun mereka tidak disebutkan.</w:t>
      </w:r>
    </w:p>
    <w:p>
      <w:pPr/>
      <w:r>
        <w:rPr>
          <w:lang w:val="id_ID" w:bidi="id_ID"/>
        </w:rPr>
      </w:r>
      <w:r>
        <w:rPr>
          <w:lang w:val="id_ID" w:bidi="id_ID"/>
        </w:rPr>
        <w:t>Ketika Yesus keluar dari perahu, orang yang kerasukan setan-setan itu keluar untuk menemui Yesus.</w:t>
      </w:r>
    </w:p>
    <w:p>
      <w:pPr/>
      <w:r>
        <w:rPr>
          <w:lang w:val="id_ID" w:bidi="id_ID"/>
        </w:rPr>
      </w:r>
      <w:r>
        <w:rPr>
          <w:lang w:val="id_ID" w:bidi="id_ID"/>
        </w:rPr>
        <w:t>Penting untuk diingat bahwa Lukas menjelaskan alasan setan-setan mengeluh adalah karena Yesus sudah menyuruh mereka keluar dari orang itu. Tim mungkin ingin membuat ulang kronologi bagian ini untuk menunjukkan tindakan Yesus yang menyuruh setan-setan keluar sebelum mereka mengeluh. Dalam hal ini, bisa dikatakan seperti: "Ketika Yesus mulai menyuruh setan keluar dari orang itu, orang yang dirasuk oleh setan-setan itu berlari untuk menemui Yesus."</w:t>
      </w:r>
    </w:p>
    <w:p>
      <w:pPr/>
      <w:r>
        <w:rPr>
          <w:lang w:val="id_ID" w:bidi="id_ID"/>
        </w:rPr>
      </w:r>
      <w:r>
        <w:rPr>
          <w:lang w:val="id_ID" w:bidi="id_ID"/>
        </w:rPr>
        <w:t>Yesus memerintahkan roh jahat itu untuk keluar dari orang itu.</w:t>
      </w:r>
    </w:p>
    <w:p>
      <w:pPr/>
      <w:r>
        <w:rPr>
          <w:lang w:val="id_ID" w:bidi="id_ID"/>
        </w:rPr>
      </w:r>
      <w:r>
        <w:rPr>
          <w:lang w:val="id_ID" w:bidi="id_ID"/>
        </w:rPr>
        <w:t>Begitu melihat Yesus, ia berteriak dan jatuh di hadapan Yesus. Kemudian ia berteriak, "Mengapa Engkau mengganggu aku, Yesus, Anak Allah Yang Mahatinggi? Tolong, aku mohon kepada-Mu, jangan siksa aku!"</w:t>
      </w:r>
    </w:p>
    <w:p>
      <w:pPr/>
      <w:r>
        <w:rPr>
          <w:lang w:val="id_ID" w:bidi="id_ID"/>
        </w:rPr>
      </w:r>
      <w:r>
        <w:rPr>
          <w:lang w:val="id_ID" w:bidi="id_ID"/>
        </w:rPr>
        <w:t>Penting untuk diingat bahwa babi dipandang sebagai hewan najis oleh orang-orang Yahudi.</w:t>
      </w:r>
    </w:p>
    <w:p>
      <w:pPr/>
      <w:r>
        <w:rPr>
          <w:lang w:val="id_ID" w:bidi="id_ID"/>
        </w:rPr>
      </w:r>
      <w:r>
        <w:rPr>
          <w:lang w:val="id_ID" w:bidi="id_ID"/>
        </w:rPr>
        <w:t>Penting untuk diingat bahwa babi-babi itu sudah makan di dekatnya, di lereng bukit, mereka tidak berada di tepi danau di mana Yesus dan orang yang kerasukan setan itu berdiri.</w:t>
      </w:r>
    </w:p>
    <w:p>
      <w:pPr/>
      <w:r>
        <w:rPr>
          <w:lang w:val="id_ID" w:bidi="id_ID"/>
        </w:rPr>
      </w:r>
      <w:r>
        <w:rPr>
          <w:lang w:val="id_ID" w:bidi="id_ID"/>
        </w:rPr>
        <w:t>Penting untuk diingat bahwa setan-setan harus meminta izin dari Yesus sebelum mereka diizinkan melakukan apa pun. Ini menunjukkan otoritas Yesus atas mereka.</w:t>
      </w:r>
    </w:p>
    <w:p>
      <w:pPr/>
      <w:r>
        <w:rPr>
          <w:lang w:val="id_ID" w:bidi="id_ID"/>
        </w:rPr>
      </w:r>
      <w:r>
        <w:rPr>
          <w:lang w:val="id_ID" w:bidi="id_ID"/>
        </w:rPr>
        <w:t>Yesus menanyakan nama orang itu. Orang itu menjawab Legion, karena ada banyak setan dalam diri orang itu. Setan-setan meminta Yesus agar tidak mengirim mereka ke jurang tanpa dasar. Setan-setan juga meminta Yesus untuk membiarkan mereka masuk ke dalam babi-babi yang adalah bagian dari kawanan babi yang lebih besar yang sedang makan di lereng bukit terdekat.</w:t>
      </w:r>
    </w:p>
    <w:p>
      <w:pPr/>
      <w:r>
        <w:rPr>
          <w:lang w:val="id_ID" w:bidi="id_ID"/>
        </w:rPr>
      </w:r>
      <w:r>
        <w:rPr>
          <w:lang w:val="id_ID" w:bidi="id_ID"/>
        </w:rPr>
        <w:t>Yesus mengizinkan mereka. Setan-setan keluar dari orang itu dan memasuki babi-babi, dan seluruh kawanan terjun ke bawah lereng bukit yang curam ke dalam danau dan tenggelam.</w:t>
      </w:r>
    </w:p>
    <w:p>
      <w:pPr/>
      <w:r>
        <w:rPr>
          <w:lang w:val="id_ID" w:bidi="id_ID"/>
        </w:rPr>
      </w:r>
      <w:r>
        <w:rPr>
          <w:lang w:val="id_ID" w:bidi="id_ID"/>
        </w:rPr>
        <w:t>Gembala-gembala itu berlari untuk menceritakan kepada orang-orang apa yang mereka lihat. Orang-orang dengan cepat datang untuk melihat dan mengelilingi Yesus. Orang-orang menjadi takut ketika mereka melihat bahwa orang itu bebas dari roh-roh jahat. Orang-orang di wilayah itu memohon Yesus agar pergi dan meninggalkan mereka sendirian.</w:t>
      </w:r>
    </w:p>
    <w:p>
      <w:pPr/>
      <w:r>
        <w:rPr>
          <w:lang w:val="id_ID" w:bidi="id_ID"/>
        </w:rPr>
      </w:r>
      <w:r>
        <w:rPr>
          <w:lang w:val="id_ID" w:bidi="id_ID"/>
        </w:rPr>
        <w:t xml:space="preserve">Penting untuk diingat apakah tim membuatnya jelas bahwa murid-murid Yesus keluar dari perahu bersama Yesus, lalu tim harus membuatnya jelas bahwa murid-murid Yesus kembali ke perahu bersama Yesus. </w:t>
      </w:r>
    </w:p>
    <w:p>
      <w:pPr/>
      <w:r>
        <w:rPr>
          <w:lang w:val="id_ID" w:bidi="id_ID"/>
        </w:rPr>
      </w:r>
      <w:r>
        <w:rPr>
          <w:lang w:val="id_ID" w:bidi="id_ID"/>
        </w:rPr>
        <w:t>Jadi, Yesus naik kembali ke perahu. Orang yang pernah kerasukan setan-setan itu memohon untuk pergi bersama-Nya. Tetapi Yesus berkata kepadanya, "Tidak, kembalilah kepada keluargamu, dan ceritakan kepada mereka segala sesuatu yang Allah telah lakukan kepadamu." Orang itu patuh dan pergi ke kota itu sambil memberitakan hal-hal besar yang Yesus telah lakukan kepadanya.</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 xml:space="preserve">Dalam sesi ini, tim akan mendramatisir kisah tersebut. </w:t>
      </w:r>
    </w:p>
    <w:p>
      <w:pPr/>
      <w:r>
        <w:rPr>
          <w:lang w:val="id_ID" w:bidi="id_ID"/>
        </w:rPr>
      </w:r>
      <w:r>
        <w:rPr>
          <w:lang w:val="id_ID" w:bidi="id_ID"/>
        </w:rPr>
        <w:t xml:space="preserve">Kisah ini memiliki enam adegan. </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 Yesus</w:t>
      </w:r>
    </w:p>
    <w:p>
      <w:pPr>
        <w:pStyle w:val="ListBullet"/>
        <w:spacing w:line="240" w:lineRule="auto"/>
        <w:ind w:left="720"/>
      </w:pPr>
      <w:r>
        <w:rPr>
          <w:lang w:val="id_ID" w:bidi="id_ID"/>
        </w:rPr>
      </w:r>
      <w:r>
        <w:rPr>
          <w:lang w:val="id_ID" w:bidi="id_ID"/>
        </w:rPr>
        <w:t xml:space="preserve">Orang yang kerasukan setan </w:t>
      </w:r>
    </w:p>
    <w:p>
      <w:pPr>
        <w:pStyle w:val="ListBullet"/>
        <w:spacing w:line="240" w:lineRule="auto"/>
        <w:ind w:left="720"/>
      </w:pPr>
      <w:r>
        <w:rPr>
          <w:lang w:val="id_ID" w:bidi="id_ID"/>
        </w:rPr>
      </w:r>
      <w:r>
        <w:rPr>
          <w:lang w:val="id_ID" w:bidi="id_ID"/>
        </w:rPr>
        <w:t xml:space="preserve">Setan-setan </w:t>
      </w:r>
    </w:p>
    <w:p>
      <w:pPr>
        <w:pStyle w:val="ListBullet"/>
        <w:spacing w:line="240" w:lineRule="auto"/>
        <w:ind w:left="720"/>
      </w:pPr>
      <w:r>
        <w:rPr>
          <w:lang w:val="id_ID" w:bidi="id_ID"/>
        </w:rPr>
      </w:r>
      <w:r>
        <w:rPr>
          <w:lang w:val="id_ID" w:bidi="id_ID"/>
        </w:rPr>
        <w:t xml:space="preserve">Babi-babi </w:t>
      </w:r>
    </w:p>
    <w:p>
      <w:pPr>
        <w:pStyle w:val="ListBullet"/>
        <w:spacing w:line="240" w:lineRule="auto"/>
        <w:ind w:left="720"/>
      </w:pPr>
      <w:r>
        <w:rPr>
          <w:lang w:val="id_ID" w:bidi="id_ID"/>
        </w:rPr>
      </w:r>
      <w:r>
        <w:rPr>
          <w:lang w:val="id_ID" w:bidi="id_ID"/>
        </w:rPr>
        <w:t>Penjaga-penjaga babi</w:t>
      </w:r>
    </w:p>
    <w:p>
      <w:pPr>
        <w:pStyle w:val="ListBullet"/>
        <w:spacing w:line="240" w:lineRule="auto"/>
        <w:ind w:left="720"/>
      </w:pPr>
      <w:r>
        <w:rPr>
          <w:lang w:val="id_ID" w:bidi="id_ID"/>
        </w:rPr>
      </w:r>
      <w:r>
        <w:rPr>
          <w:lang w:val="id_ID" w:bidi="id_ID"/>
        </w:rPr>
        <w:t>Penduduk kota</w:t>
      </w:r>
    </w:p>
    <w:p>
      <w:pPr>
        <w:pStyle w:val="ListBullet"/>
        <w:spacing w:line="240" w:lineRule="auto"/>
        <w:ind w:left="720"/>
      </w:pPr>
      <w:r>
        <w:rPr>
          <w:lang w:val="id_ID" w:bidi="id_ID"/>
        </w:rPr>
      </w:r>
      <w:r>
        <w:rPr>
          <w:lang w:val="id_ID" w:bidi="id_ID"/>
        </w:rPr>
        <w:t>Para penjaga orang yang kerasukan setan</w:t>
      </w:r>
    </w:p>
    <w:p>
      <w:pPr/>
      <w:r>
        <w:rPr>
          <w:lang w:val="id_ID" w:bidi="id_ID"/>
        </w:rPr>
      </w:r>
      <w:r>
        <w:rPr>
          <w:lang w:val="id_ID" w:bidi="id_ID"/>
        </w:rPr>
        <w:t>Minta tim untuk memerankan kisah itu dua kali. Pertama, minta mereka memerankan kisah itu tanpa berhenti. Pada saat tim memerankan kisah itu untuk kedua kalinya, hentikan mereka pada titik-titik yang berbeda dalam kisah tersebut.</w:t>
      </w:r>
    </w:p>
    <w:p>
      <w:pPr/>
      <w:r>
        <w:rPr>
          <w:lang w:val="id_ID" w:bidi="id_ID"/>
        </w:rPr>
      </w:r>
      <w:r>
        <w:rPr>
          <w:lang w:val="id_ID" w:bidi="id_ID"/>
        </w:rPr>
        <w:t>Ketika kelompok memerankan kisah itu untuk pertama kali, perhatikan dialog, alur, plot, dan kronologi kisah tersebut.</w:t>
      </w:r>
    </w:p>
    <w:p>
      <w:pPr/>
      <w:r>
        <w:rPr>
          <w:lang w:val="id_ID" w:bidi="id_ID"/>
        </w:rPr>
      </w:r>
      <w:r>
        <w:rPr>
          <w:lang w:val="id_ID" w:bidi="id_ID"/>
        </w:rPr>
        <w:t>Pastikan bahwa tim memerankan orang yang kerasukan setan yang berperilaku dan hidup seperti digambarkan Lukas sejak awal adegan.</w:t>
      </w:r>
    </w:p>
    <w:p>
      <w:pPr/>
      <w:r>
        <w:rPr>
          <w:lang w:val="id_ID" w:bidi="id_ID"/>
        </w:rPr>
      </w:r>
      <w:r>
        <w:rPr>
          <w:lang w:val="id_ID" w:bidi="id_ID"/>
        </w:rPr>
        <w:t>Pastikan bahwa tim memerankan penjaga-penjaga yang memelihara babi-babi di lereng bukit sejak awal adegan.</w:t>
      </w:r>
    </w:p>
    <w:p>
      <w:pPr/>
      <w:r>
        <w:rPr>
          <w:lang w:val="id_ID" w:bidi="id_ID"/>
        </w:rPr>
      </w:r>
      <w:r>
        <w:rPr>
          <w:lang w:val="id_ID" w:bidi="id_ID"/>
        </w:rPr>
        <w:t>Pastikan bahwa tim memerankan murid-murid yang keluar dari perahu bersama Yesus. Selain itu, jika murid-murid keluar pada awal maka pada bagian akhirnya, tim harus memerankan murid-murid yang kembali ke perahu bersama Yesus ketika Dia mulai berangkat.</w:t>
      </w:r>
    </w:p>
    <w:p>
      <w:pPr/>
      <w:r>
        <w:rPr>
          <w:lang w:val="id_ID" w:bidi="id_ID"/>
        </w:rPr>
      </w:r>
      <w:r>
        <w:rPr>
          <w:lang w:val="id_ID" w:bidi="id_ID"/>
        </w:rPr>
        <w:t>Pastikan bahwa tim memerankan Yesus yang memerintahkan setan-setan untuk keluar dari orang itu sebelum setan-setan itu mengeluh kepada Yesus.</w:t>
      </w:r>
    </w:p>
    <w:p>
      <w:pPr/>
      <w:r>
        <w:rPr>
          <w:lang w:val="id_ID" w:bidi="id_ID"/>
        </w:rPr>
      </w:r>
      <w:r>
        <w:rPr>
          <w:lang w:val="id_ID" w:bidi="id_ID"/>
        </w:rPr>
        <w:t xml:space="preserve">Saat kelompok memerankan kisah ini untuk kedua kalinya, hentikan mereka pada titik-titik tertentu. </w:t>
      </w:r>
    </w:p>
    <w:p>
      <w:pPr/>
      <w:r>
        <w:rPr>
          <w:lang w:val="id_ID" w:bidi="id_ID"/>
        </w:rPr>
      </w:r>
      <w:r>
        <w:rPr>
          <w:lang w:val="id_ID" w:bidi="id_ID"/>
        </w:rPr>
        <w:t>Perankan orang yang kerasukan setan-setan tinggal di pekuburan. Orang-orang di kota itu berusaha mengikatnya dengan rantai, tetapi setan-setan membuatnya kuat dan ia membebaskan diri. Ia tinggal jauh dari orang-orang di kota.</w:t>
      </w:r>
    </w:p>
    <w:p>
      <w:pPr/>
      <w:r>
        <w:rPr>
          <w:lang w:val="id_ID" w:bidi="id_ID"/>
        </w:rPr>
      </w:r>
      <w:r>
        <w:rPr>
          <w:lang w:val="id_ID" w:bidi="id_ID"/>
        </w:rPr>
        <w:t>Hentikan adegannya: Tanyakan kepada aktor yang memerankan orang yang kerasukan itu, ”Bagaimana perasaan Anda?” Anda mungkin mendengar hal-hal seperti, "Kelelahan," "Kesepian," "Terjebak," dan "Putus asa." Tanyakan kepada para aktor yang memerankan orang-orang dari desa, "Bagaimana perasaan kalian?" Anda mungkin mendengar hal-hal seperti, "Takut," "Saya berharap dia tidak kembali," dan "Bagaimana dia bisa sangat kuat?" Ulangi adegannya.</w:t>
      </w:r>
    </w:p>
    <w:p>
      <w:pPr/>
      <w:r>
        <w:rPr>
          <w:lang w:val="id_ID" w:bidi="id_ID"/>
        </w:rPr>
      </w:r>
      <w:r>
        <w:rPr>
          <w:lang w:val="id_ID" w:bidi="id_ID"/>
        </w:rPr>
        <w:t>Perankan Yesus dan murid-murid-Nya yang tiba di pantai. Seorang laki-laki yang kerasukan setan berlari menuju Yesus dan berteriak kepada-Nya.</w:t>
      </w:r>
    </w:p>
    <w:p>
      <w:pPr/>
      <w:r>
        <w:rPr>
          <w:lang w:val="id_ID" w:bidi="id_ID"/>
        </w:rPr>
      </w:r>
      <w:r>
        <w:rPr>
          <w:lang w:val="id_ID" w:bidi="id_ID"/>
        </w:rPr>
        <w:t>Hentikan adegannya: Tanyakan kepada para aktor yang memerankan murid-murid, ”Bagaimana perasaan kalian?” Anda mungkin mendengar hal-hal seperti, "Takut," "Orang ini gila dan najis!" "Apakah kita berada dalam bahaya?" dan "Apa yang akan Yesus lakukan?" Ulangi adegannya.</w:t>
      </w:r>
    </w:p>
    <w:p>
      <w:pPr/>
      <w:r>
        <w:rPr>
          <w:lang w:val="id_ID" w:bidi="id_ID"/>
        </w:rPr>
      </w:r>
      <w:r>
        <w:rPr>
          <w:lang w:val="id_ID" w:bidi="id_ID"/>
        </w:rPr>
        <w:t>Perankan Yesus yang berbicara kepada orang itu dan menanyakan namanya. Setan-setan merespons dan meminta izin untuk masuk ke dalam babi-babi itu. Yesus memberi mereka izin dan setan-setan itu menyebabkan babi-babi terjun dari tebing dan tenggelam. Penjaga-penjaga babi itu takut dan berlari untuk menceritakan kepada orang lain apa yang terjadi.</w:t>
      </w:r>
    </w:p>
    <w:p>
      <w:pPr/>
      <w:r>
        <w:rPr>
          <w:lang w:val="id_ID" w:bidi="id_ID"/>
        </w:rPr>
      </w:r>
      <w:r>
        <w:rPr>
          <w:lang w:val="id_ID" w:bidi="id_ID"/>
        </w:rPr>
        <w:t>Hentikan adegannya: Tanyakan kepada para aktor yang memerankan penjaga-penjaga babi, ”Bagaimana perasaan kalian?” Anda mungkin mendengar hal-hal seperti, "Saya tidak percaya semua babi itu mati. Bagaimana saya akan memberi makan keluarga saya sekarang?" "Babi babi itu menjadi gila!" "Marah," dan "Orang itu yang membuatnya terjadi!" Ulangi adegannya.</w:t>
      </w:r>
    </w:p>
    <w:p>
      <w:pPr/>
      <w:r>
        <w:rPr>
          <w:lang w:val="id_ID" w:bidi="id_ID"/>
        </w:rPr>
      </w:r>
      <w:r>
        <w:rPr>
          <w:lang w:val="id_ID" w:bidi="id_ID"/>
        </w:rPr>
        <w:t>Perankan penduduk kota yang mendengar apa yang terjadi dan keluar untuk menemui Yesus. Mereka melihat orang yang kerasukan itu duduk dekat Yesus dengan tenang dan dalam pikiran yang waras.</w:t>
      </w:r>
    </w:p>
    <w:p>
      <w:pPr/>
      <w:r>
        <w:rPr>
          <w:lang w:val="id_ID" w:bidi="id_ID"/>
        </w:rPr>
      </w:r>
      <w:r>
        <w:rPr>
          <w:lang w:val="id_ID" w:bidi="id_ID"/>
        </w:rPr>
        <w:t>Hentikan adegannya: Tanyakan kepada aktor yang memerankan kerasukan itu, "Bagaimana perasaan Anda?" Anda mungkin mendengar hal-hal seperti, "Saya sangat lega. Yesus menyelamatkan saya!" "Akhirnya, saya merasa seperti diri saya sendiri lagi," "Saya ingin pergi ke mana pun Yesus pergi," dan "Saya belum pernah bertemu seseorang yang sangat berkuasa." Ulangi adegannya.</w:t>
      </w:r>
    </w:p>
    <w:p>
      <w:pPr/>
      <w:r>
        <w:rPr>
          <w:lang w:val="id_ID" w:bidi="id_ID"/>
        </w:rPr>
      </w:r>
      <w:r>
        <w:rPr>
          <w:lang w:val="id_ID" w:bidi="id_ID"/>
        </w:rPr>
        <w:t>Perankan penduduk kota yang ketakutan. Mereka meminta Yesus untuk pergi.</w:t>
      </w:r>
    </w:p>
    <w:p>
      <w:pPr/>
      <w:r>
        <w:rPr>
          <w:lang w:val="id_ID" w:bidi="id_ID"/>
        </w:rPr>
      </w:r>
      <w:r>
        <w:rPr>
          <w:lang w:val="id_ID" w:bidi="id_ID"/>
        </w:rPr>
        <w:t>Hentikan adegannya: Tanyakan kepada para aktor yang memerankan penduduk kota, ”Bagaimana perasaan kalian?” Anda mungkin mendengar hal-hal seperti, "Saya senang dia pergi. Saya berharap dia membawa orang itu bersamanya," "Yesus terlalu kuat," dan "Mengapa dia menolong orang itu?" Ulangi adegannya.</w:t>
      </w:r>
    </w:p>
    <w:p>
      <w:pPr/>
      <w:r>
        <w:rPr>
          <w:lang w:val="id_ID" w:bidi="id_ID"/>
        </w:rPr>
      </w:r>
      <w:r>
        <w:rPr>
          <w:lang w:val="id_ID" w:bidi="id_ID"/>
        </w:rPr>
        <w:t>Yesus naik perahu untuk pergi dan orang yang tadinya kerasukan itu ingin pergi bersama-Nya. Yesus mengatakan kepadanya untuk tinggal dan menceritakan kepada orang lain apa yang Allah telah lakukan kepadanya.</w:t>
      </w:r>
    </w:p>
    <w:p>
      <w:pPr/>
      <w:r>
        <w:rPr>
          <w:lang w:val="id_ID" w:bidi="id_ID"/>
        </w:rPr>
      </w:r>
      <w:r>
        <w:rPr>
          <w:lang w:val="id_ID" w:bidi="id_ID"/>
        </w:rPr>
        <w:t>Hentikan adegannya: Tanyakan kepada aktor yang memerankan kerasukan itu, "Bagaimana perasaan Anda?" Anda mungkin mendengar hal-hal seperti, "Saya sedih saya tidak bisa pergi bersama Yesus," "Saya sangat senang untuk menceritakan kepada orang lain bagaimana Dia menyembuhkan saya," "Saya ingin keluarga saya tahu tentang Yesus," dan "Saya tidak akan pernah melupakan apa yang Yesus lakukan."</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Yesus dan </w:t>
      </w:r>
      <w:r>
        <w:rPr>
          <w:b/>
          <w:lang w:val="id_ID" w:bidi="id_ID"/>
        </w:rPr>
        <w:t>murid-murid</w:t>
      </w:r>
      <w:r>
        <w:rPr>
          <w:lang w:val="id_ID" w:bidi="id_ID"/>
        </w:rPr>
        <w:t xml:space="preserve">-Nya berlayar ke wilayah </w:t>
      </w:r>
      <w:r>
        <w:rPr>
          <w:b/>
          <w:lang w:val="id_ID" w:bidi="id_ID"/>
        </w:rPr>
        <w:t>orang-orang Gerasa</w:t>
      </w:r>
      <w:r>
        <w:rPr>
          <w:lang w:val="id_ID" w:bidi="id_ID"/>
        </w:rPr>
        <w:t xml:space="preserve">. Pastikan untuk menerjemahkan murid-murid dengan cara yang sama seperti yang telah Anda lakukan sebelumnya. </w:t>
      </w:r>
      <w:hyperlink r:id="rId171">
        <w:r>
          <w:rPr>
            <w:lang w:val="id_ID" w:bidi="id_ID"/>
          </w:rPr>
          <w:rPr>
            <w:color w:val="0000EE"/>
            <w:u w:val="single"/>
          </w:rPr>
          <w:t>Murid</w:t>
        </w:r>
      </w:hyperlink>
      <w:r>
        <w:rPr>
          <w:lang w:val="id_ID" w:bidi="id_ID"/>
        </w:rPr>
        <w:t xml:space="preserve"> terdapat di Daftar Kata Utama. Orang-orang Gerasa mengacu kepada orang-orang yang tinggal di kota Gerasa. Orang-orang ini orang-orang bukan Yahudi. Wilayah ini terletak di Danau Galilea, di seberang atau berlawanan dengan </w:t>
      </w:r>
      <w:hyperlink r:id="rId37">
        <w:r>
          <w:rPr>
            <w:lang w:val="id_ID" w:bidi="id_ID"/>
          </w:rPr>
          <w:rPr>
            <w:color w:val="0000EE"/>
            <w:u w:val="single"/>
          </w:rPr>
          <w:t>Galilea</w:t>
        </w:r>
      </w:hyperlink>
      <w:r>
        <w:rPr>
          <w:lang w:val="id_ID" w:bidi="id_ID"/>
        </w:rPr>
        <w:t xml:space="preserve">. </w:t>
      </w:r>
      <w:hyperlink r:id="rId143">
        <w:r>
          <w:rPr>
            <w:lang w:val="id_ID" w:bidi="id_ID"/>
          </w:rPr>
          <w:rPr>
            <w:color w:val="0000EE"/>
            <w:u w:val="single"/>
          </w:rPr>
          <w:t>Danau Galilea</w:t>
        </w:r>
      </w:hyperlink>
      <w:r>
        <w:rPr>
          <w:lang w:val="id_ID" w:bidi="id_ID"/>
        </w:rPr>
        <w:t xml:space="preserve"> terdapat di Daftar Kata Utama.</w:t>
      </w:r>
    </w:p>
    <w:p>
      <w:pPr/>
      <w:r>
        <w:rPr>
          <w:lang w:val="id_ID" w:bidi="id_ID"/>
        </w:rPr>
      </w:r>
      <w:r>
        <w:rPr>
          <w:lang w:val="id_ID" w:bidi="id_ID"/>
        </w:rPr>
        <w:t>Berhenti dan tunjukkan kepada tim Anda peta Galilea, Laut Galilea, serta Gerasa.</w:t>
      </w:r>
    </w:p>
    <w:p>
      <w:pPr/>
      <w:r>
        <w:rPr>
          <w:lang w:val="id_ID" w:bidi="id_ID"/>
        </w:rPr>
      </w:r>
      <w:r>
        <w:rPr>
          <w:lang w:val="id_ID" w:bidi="id_ID"/>
        </w:rPr>
        <w:t xml:space="preserve">Yesus bertemu seorang </w:t>
      </w:r>
      <w:r>
        <w:rPr>
          <w:b/>
          <w:lang w:val="id_ID" w:bidi="id_ID"/>
        </w:rPr>
        <w:t>laki-laki yang kerasukan setan</w:t>
      </w:r>
      <w:r>
        <w:rPr>
          <w:lang w:val="id_ID" w:bidi="id_ID"/>
        </w:rPr>
        <w:t xml:space="preserve">. Ini berarti banyak roh jahat, atau najis yang mengendalikan pikiran dan tindakan orang itu. Pastikan untuk menerjemahkan setan dengan cara yang sama seperti yang telah Anda lakukan di bagian-bagian sebelumnya. </w:t>
      </w:r>
      <w:hyperlink r:id="rId196">
        <w:r>
          <w:rPr>
            <w:lang w:val="id_ID" w:bidi="id_ID"/>
          </w:rPr>
          <w:rPr>
            <w:color w:val="0000EE"/>
            <w:u w:val="single"/>
          </w:rPr>
          <w:t>Setan</w:t>
        </w:r>
      </w:hyperlink>
      <w:r>
        <w:rPr>
          <w:lang w:val="id_ID" w:bidi="id_ID"/>
        </w:rPr>
        <w:t xml:space="preserve"> dan </w:t>
      </w:r>
      <w:hyperlink r:id="rId197">
        <w:r>
          <w:rPr>
            <w:lang w:val="id_ID" w:bidi="id_ID"/>
          </w:rPr>
          <w:rPr>
            <w:color w:val="0000EE"/>
            <w:u w:val="single"/>
          </w:rPr>
          <w:t>roh jahat</w:t>
        </w:r>
      </w:hyperlink>
      <w:r>
        <w:rPr>
          <w:lang w:val="id_ID" w:bidi="id_ID"/>
        </w:rPr>
        <w:t xml:space="preserve"> terdapat di Daftar Kata Utama.</w:t>
      </w:r>
    </w:p>
    <w:p>
      <w:pPr/>
      <w:r>
        <w:rPr>
          <w:lang w:val="id_ID" w:bidi="id_ID"/>
        </w:rPr>
      </w:r>
      <w:r>
        <w:rPr>
          <w:lang w:val="id_ID" w:bidi="id_ID"/>
        </w:rPr>
        <w:t xml:space="preserve">Orang ini pernah tinggal di </w:t>
      </w:r>
      <w:r>
        <w:rPr>
          <w:b/>
          <w:lang w:val="id_ID" w:bidi="id_ID"/>
        </w:rPr>
        <w:t>pekuburan</w:t>
      </w:r>
      <w:r>
        <w:rPr>
          <w:lang w:val="id_ID" w:bidi="id_ID"/>
        </w:rPr>
        <w:t xml:space="preserve">. Dalam konteks ini, kuburan mengacu kepada satu gua atau ruangan kecil yang dipotong dari lereng bukit batu. Kuburan adalah tempat jenazah diletakkan. Tidaklah wajar bagi seseorang untuk tinggal di tempat di mana jenazah dikuburkan atau tulang-tulang disimpan. Orang-orang Yahudi menganggap tempat-tempat ini najis karena jenazah. </w:t>
      </w:r>
      <w:hyperlink r:id="rId282">
        <w:r>
          <w:rPr>
            <w:lang w:val="id_ID" w:bidi="id_ID"/>
          </w:rPr>
          <w:rPr>
            <w:color w:val="0000EE"/>
            <w:u w:val="single"/>
          </w:rPr>
          <w:t>Kuburan</w:t>
        </w:r>
      </w:hyperlink>
      <w:r>
        <w:rPr>
          <w:lang w:val="id_ID" w:bidi="id_ID"/>
        </w:rPr>
        <w:t xml:space="preserve"> bisa ditemukan dalam Daftar Kata Utama.</w:t>
      </w:r>
    </w:p>
    <w:p>
      <w:pPr/>
      <w:r>
        <w:rPr>
          <w:lang w:val="id_ID" w:bidi="id_ID"/>
        </w:rPr>
      </w:r>
      <w:r>
        <w:rPr>
          <w:lang w:val="id_ID" w:bidi="id_ID"/>
        </w:rPr>
        <w:t>Berhenti dan tunjukkan kepada tim Anda satu gambar pekuburan Yahudi, jika Anda belum melakukannya.</w:t>
      </w:r>
    </w:p>
    <w:p>
      <w:pPr/>
      <w:r>
        <w:rPr>
          <w:lang w:val="id_ID" w:bidi="id_ID"/>
        </w:rPr>
      </w:r>
      <w:r>
        <w:rPr>
          <w:lang w:val="id_ID" w:bidi="id_ID"/>
        </w:rPr>
        <w:t xml:space="preserve">Orang yang kerasukan setan itu menyebut Yesus </w:t>
      </w:r>
      <w:r>
        <w:rPr>
          <w:b/>
          <w:lang w:val="id_ID" w:bidi="id_ID"/>
        </w:rPr>
        <w:t>Anak Allah Yang Mahatinggi</w:t>
      </w:r>
      <w:r>
        <w:rPr>
          <w:lang w:val="id_ID" w:bidi="id_ID"/>
        </w:rPr>
        <w:t xml:space="preserve">. Ini adalah satu gelar bagi Yesus. Menyebut Yesus Anak Allah menunjukkan bahwa hubungan-Nya dengan Allah itu seperti hubungan seorang ayah dan seorang putra. Ini mengungkapkan bahwa Yesus memiliki natur yang sama dengan Allah. Allah Yang Mahatinggi berarti bahwa Allah lebih berkuasa dan lebih hebat daripada kekuatan atau allah lain yang ada. </w:t>
      </w:r>
      <w:hyperlink r:id="rId39">
        <w:r>
          <w:rPr>
            <w:lang w:val="id_ID" w:bidi="id_ID"/>
          </w:rPr>
          <w:rPr>
            <w:color w:val="0000EE"/>
            <w:u w:val="single"/>
          </w:rPr>
          <w:t>Anak Allah</w:t>
        </w:r>
      </w:hyperlink>
      <w:r>
        <w:rPr>
          <w:lang w:val="id_ID" w:bidi="id_ID"/>
        </w:rPr>
        <w:t xml:space="preserve"> terdapat di Daftar Kata Utama.</w:t>
      </w:r>
    </w:p>
    <w:p>
      <w:pPr/>
      <w:r>
        <w:rPr>
          <w:lang w:val="id_ID" w:bidi="id_ID"/>
        </w:rPr>
      </w:r>
      <w:r>
        <w:rPr>
          <w:lang w:val="id_ID" w:bidi="id_ID"/>
        </w:rPr>
        <w:t xml:space="preserve">Dahulu, orang itu pernah dirantai. </w:t>
      </w:r>
      <w:r>
        <w:rPr>
          <w:b/>
          <w:lang w:val="id_ID" w:bidi="id_ID"/>
        </w:rPr>
        <w:t>Rantai</w:t>
      </w:r>
      <w:r>
        <w:rPr>
          <w:lang w:val="id_ID" w:bidi="id_ID"/>
        </w:rPr>
        <w:t xml:space="preserve">, atau ikatan, mengacu kepada sesuatu yang digunakan untuk menahan seseorang. Kata itu berlaku untuk rantai logam yang digunakan untuk mengikat tangan orang itu dan belenggu logam yang digunakan untuk mengikat pergelangan kakinya bersama. Setan-setan membuat orang itu begitu kuat sehingga dia dapat mematahkan rantai dan melarikan diri ke </w:t>
      </w:r>
      <w:r>
        <w:rPr>
          <w:b/>
          <w:lang w:val="id_ID" w:bidi="id_ID"/>
        </w:rPr>
        <w:t>tempat-tempat sunyi</w:t>
      </w:r>
      <w:r>
        <w:rPr>
          <w:lang w:val="id_ID" w:bidi="id_ID"/>
        </w:rPr>
        <w:t xml:space="preserve">, atau </w:t>
      </w:r>
      <w:r>
        <w:rPr>
          <w:b/>
          <w:lang w:val="id_ID" w:bidi="id_ID"/>
        </w:rPr>
        <w:t>padang gurun</w:t>
      </w:r>
      <w:r>
        <w:rPr>
          <w:lang w:val="id_ID" w:bidi="id_ID"/>
        </w:rPr>
        <w:t xml:space="preserve">. Pastikan untuk menerjemahkan padang gurun dengan cara yang sama seperti yang telah Anda lakukan sebelumnya. </w:t>
      </w:r>
      <w:hyperlink r:id="rId69">
        <w:r>
          <w:rPr>
            <w:lang w:val="id_ID" w:bidi="id_ID"/>
          </w:rPr>
          <w:rPr>
            <w:color w:val="0000EE"/>
            <w:u w:val="single"/>
          </w:rPr>
          <w:t>Padang gurun</w:t>
        </w:r>
      </w:hyperlink>
      <w:r>
        <w:rPr>
          <w:lang w:val="id_ID" w:bidi="id_ID"/>
        </w:rPr>
        <w:t xml:space="preserve"> terdapat di Daftar Kata Utama.</w:t>
      </w:r>
    </w:p>
    <w:p>
      <w:pPr/>
      <w:r>
        <w:rPr>
          <w:lang w:val="id_ID" w:bidi="id_ID"/>
        </w:rPr>
      </w:r>
      <w:r>
        <w:rPr>
          <w:lang w:val="id_ID" w:bidi="id_ID"/>
        </w:rPr>
        <w:t>Berhenti dan tunjukkan kepada tim Anda satu gambar rantai, jika Anda belum melakukannya.</w:t>
      </w:r>
    </w:p>
    <w:p>
      <w:pPr/>
      <w:r>
        <w:rPr>
          <w:lang w:val="id_ID" w:bidi="id_ID"/>
        </w:rPr>
      </w:r>
      <w:r>
        <w:rPr>
          <w:lang w:val="id_ID" w:bidi="id_ID"/>
        </w:rPr>
        <w:t>Ketika Yesus menanyakan nama orang itu, setan-setan merespons, "</w:t>
      </w:r>
      <w:r>
        <w:rPr>
          <w:b/>
          <w:lang w:val="id_ID" w:bidi="id_ID"/>
        </w:rPr>
        <w:t>Legion</w:t>
      </w:r>
      <w:r>
        <w:rPr>
          <w:lang w:val="id_ID" w:bidi="id_ID"/>
        </w:rPr>
        <w:t xml:space="preserve">." </w:t>
      </w:r>
      <w:hyperlink r:id="rId283">
        <w:r>
          <w:rPr>
            <w:lang w:val="id_ID" w:bidi="id_ID"/>
          </w:rPr>
          <w:rPr>
            <w:color w:val="0000EE"/>
            <w:u w:val="single"/>
          </w:rPr>
          <w:t>Legion</w:t>
        </w:r>
      </w:hyperlink>
      <w:r>
        <w:rPr>
          <w:lang w:val="id_ID" w:bidi="id_ID"/>
        </w:rPr>
        <w:t xml:space="preserve"> adalah kata Romawi yang mengacu kepada kelompok prajurit yang terdiri dari 4.000 sampai 6.000 prajurit. Setan itu menyebut dirinya Legiun karena ada banyak setan dalam orang itu, bukan karena ada sekitar 4.000 sampai 6.000 setan dalam orang itu.</w:t>
      </w:r>
    </w:p>
    <w:p>
      <w:pPr/>
      <w:r>
        <w:rPr>
          <w:lang w:val="id_ID" w:bidi="id_ID"/>
        </w:rPr>
      </w:r>
      <w:r>
        <w:rPr>
          <w:lang w:val="id_ID" w:bidi="id_ID"/>
        </w:rPr>
        <w:t xml:space="preserve">Setan-setan memohon Yesus agar tidak mengirim mereka ke </w:t>
      </w:r>
      <w:r>
        <w:rPr>
          <w:b/>
          <w:lang w:val="id_ID" w:bidi="id_ID"/>
        </w:rPr>
        <w:t>Jurang Maut</w:t>
      </w:r>
      <w:r>
        <w:rPr>
          <w:lang w:val="id_ID" w:bidi="id_ID"/>
        </w:rPr>
        <w:t>. Kata Yunani untuk Jurang Maut diterjemahkan sebagai lubang yang sangat dalam yang tidak memiliki dasar. Dalam konteks ini, itu mengacu kepada tempat roh-roh jahat ditahan untuk menunggu hukuman Allah. Orang-orang Yahudi percaya tempat ini berada jauh di dalam tanah. Jurang maut adalah "penyiksaan" yang setan-setan itu sebutkan pada saat mereka berbicara kepada Yesus.</w:t>
      </w:r>
    </w:p>
    <w:p>
      <w:pPr/>
      <w:r>
        <w:rPr>
          <w:lang w:val="id_ID" w:bidi="id_ID"/>
        </w:rPr>
      </w:r>
      <w:r>
        <w:rPr>
          <w:lang w:val="id_ID" w:bidi="id_ID"/>
        </w:rPr>
        <w:t xml:space="preserve">Setelah babi-babi tenggelam, atau mati di air, penjaga-penjaga menceritakan apa yang terjadi kepada penduduk kota. Penduduk kota datang ke tempat Yesus berada dan melihat orang yang kerasukan setan itu sekarang </w:t>
      </w:r>
      <w:r>
        <w:rPr>
          <w:b/>
          <w:lang w:val="id_ID" w:bidi="id_ID"/>
        </w:rPr>
        <w:t>waras pikirannya</w:t>
      </w:r>
      <w:r>
        <w:rPr>
          <w:lang w:val="id_ID" w:bidi="id_ID"/>
        </w:rPr>
        <w:t xml:space="preserve">. Ini berarti bahwa pikiran orang itu normal, dan ia tidak lagi gila. Pikiran dan tindakannya tidak lagi dikendalikan oleh setan-setan. Orang-orang melihat bahwa orang itu telah </w:t>
      </w:r>
      <w:r>
        <w:rPr>
          <w:b/>
          <w:lang w:val="id_ID" w:bidi="id_ID"/>
        </w:rPr>
        <w:t>disembuhkan</w:t>
      </w:r>
      <w:r>
        <w:rPr>
          <w:lang w:val="id_ID" w:bidi="id_ID"/>
        </w:rPr>
        <w:t>. Disembuhkan adalah kata sama yang digunakan dalam Alkitab yang berarti diselamatkan atau dilepaskan. Jika digunakan dalam pengertian rohani, itu berarti diselamatkan dari dosa. Dalam konteks ini, itu berarti diselamatkan dari kuasa setan-setan.</w:t>
      </w:r>
    </w:p>
    <w:p>
      <w:pPr/>
      <w:r>
        <w:rPr>
          <w:lang w:val="id_ID" w:bidi="id_ID"/>
        </w:rPr>
      </w:r>
      <w:r>
        <w:rPr>
          <w:lang w:val="id_ID" w:bidi="id_ID"/>
        </w:rPr>
        <w:t xml:space="preserve">Jika ada kata dalam bahasa Anda yang dapat berarti diselamatkan dari dosa dan diselamatkan dari setan-setan, Anda bisa menggunakan kata itu di sini. </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versi audio dari perikop ini dalam bentuk terjemahan yang paling mudah dimengerti.</w:t>
      </w:r>
    </w:p>
    <w:p>
      <w:pPr/>
      <w:r>
        <w:rPr>
          <w:lang w:val="id_ID" w:bidi="id_ID"/>
        </w:rPr>
      </w:r>
      <w:r>
        <w:rPr>
          <w:lang w:val="id_ID" w:bidi="id_ID"/>
        </w:rPr>
        <w:t xml:space="preserve">Dalam sesi ini, ceritakan kembali nats ini, secara berkelompok, dalam bahasa Anda sendiri. </w:t>
      </w:r>
    </w:p>
    <w:p>
      <w:pPr/>
      <w:r>
        <w:rPr>
          <w:lang w:val="id_ID" w:bidi="id_ID"/>
        </w:rPr>
      </w:r>
      <w:r>
        <w:rPr>
          <w:lang w:val="id_ID" w:bidi="id_ID"/>
        </w:rPr>
        <w:t xml:space="preserve">Pertama, seluruh kelompok harus berlatih menceritakan bagian itu dalam bahasa Anda sendiri. Ingatlah untuk memasukkan hal-hal yang Anda putuskan dalam langkah sebelumnya, seperti kronologi, kata, frasa, emosi, atau apa pun yang Anda diskusikan. </w:t>
      </w:r>
    </w:p>
    <w:p>
      <w:pPr/>
      <w:r>
        <w:rPr>
          <w:lang w:val="id_ID" w:bidi="id_ID"/>
        </w:rPr>
      </w:r>
      <w:r>
        <w:rPr>
          <w:lang w:val="id_ID" w:bidi="id_ID"/>
        </w:rPr>
        <w:t xml:space="preserve">Seorang anggota kelompok harus menyampaikan beberapa kalimat dari nats itu dan berhenti sejenak. Seorang anggota lain harus menceritakan bagian selanjutnya dari nats itu dan berhenti sejenak. Lakukan ini sampai kelompok itu telah menceritakan kembali semua nats tersebut. Anggota-anggota kelompok dapat saling memperbaiki dalam tahap ini. </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setiap anggota kelompok harus menceritakan seluruh nats tersebut tanpa gangguan setidaknya satu kali. Seorang anggota kelompok dapat menggunakan benda apa saja, gerakan, atau papan cerita untuk membantu mereka mengingat bagian nats ayat-ayat Alkitab tersebut. </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mana dari nats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 xml:space="preserve">Akhirnya, kelompok dapat menyusun versi akhir dari nats itu yang disetujui oleh semua anggota kelompok. Setiap anggota kelompok harus berlatih menceritakan versi akhir dari nats tersebut. </w:t>
      </w:r>
      <w:r>
        <w:rPr>
          <w:lang w:val="id_ID" w:bidi="id_ID"/>
        </w:rPr>
      </w:r>
      <w:r>
        <w:rPr>
          <w:lang w:val="id_ID" w:bidi="id_ID"/>
        </w:rPr>
      </w:r>
    </w:p>
    <w:p>
      <w:pPr/>
      <w:r>
        <w:rPr>
          <w:lang w:val="id_ID" w:bidi="id_ID"/>
        </w:rPr>
      </w:r>
    </w:p>
    <w:p>
      <w:pPr>
        <w:pStyle w:val="Heading2"/>
      </w:pPr>
      <w:r>
        <w:rPr>
          <w:lang w:val="id_ID" w:bidi="id_ID"/>
        </w:rPr>
        <w:t>Lukas 8:26–39</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284">
        <w:r>
          <w:rPr>
            <w:lang w:val="id_ID" w:bidi="id_ID"/>
          </w:rPr>
          <w:rPr>
            <w:color w:val="0000EE"/>
            <w:u w:val="single"/>
          </w:rPr>
          <w:t>Dengar dan Renungkan</w:t>
        </w:r>
      </w:hyperlink>
      <w:r>
        <w:rPr>
          <w:lang w:val="id_ID" w:bidi="id_ID"/>
        </w:rPr>
        <w:t xml:space="preserve"> (470 KB)</w:t>
      </w:r>
      <w:r>
        <w:rPr>
          <w:lang w:val="id_ID" w:bidi="id_ID"/>
        </w:rPr>
      </w:r>
    </w:p>
    <w:p>
      <w:pPr>
        <w:pStyle w:val="ListBullet"/>
        <w:spacing w:line="240" w:lineRule="auto"/>
        <w:ind w:left="720"/>
      </w:pPr>
      <w:r>
        <w:rPr>
          <w:lang w:val="id_ID" w:bidi="id_ID"/>
        </w:rPr>
      </w:r>
      <w:hyperlink r:id="rId285">
        <w:r>
          <w:rPr>
            <w:lang w:val="id_ID" w:bidi="id_ID"/>
          </w:rPr>
          <w:rPr>
            <w:color w:val="0000EE"/>
            <w:u w:val="single"/>
          </w:rPr>
          <w:t>Menyiapkan Panggung</w:t>
        </w:r>
      </w:hyperlink>
      <w:r>
        <w:rPr>
          <w:lang w:val="id_ID" w:bidi="id_ID"/>
        </w:rPr>
        <w:t xml:space="preserve"> (4.4 MB)</w:t>
      </w:r>
      <w:r>
        <w:rPr>
          <w:lang w:val="id_ID" w:bidi="id_ID"/>
        </w:rPr>
      </w:r>
    </w:p>
    <w:p>
      <w:pPr>
        <w:pStyle w:val="ListBullet"/>
        <w:spacing w:line="240" w:lineRule="auto"/>
        <w:ind w:left="720"/>
      </w:pPr>
      <w:r>
        <w:rPr>
          <w:lang w:val="id_ID" w:bidi="id_ID"/>
        </w:rPr>
      </w:r>
      <w:hyperlink r:id="rId286">
        <w:r>
          <w:rPr>
            <w:lang w:val="id_ID" w:bidi="id_ID"/>
          </w:rPr>
          <w:rPr>
            <w:color w:val="0000EE"/>
            <w:u w:val="single"/>
          </w:rPr>
          <w:t>Menjelaskan Adegan</w:t>
        </w:r>
      </w:hyperlink>
      <w:r>
        <w:rPr>
          <w:lang w:val="id_ID" w:bidi="id_ID"/>
        </w:rPr>
        <w:t xml:space="preserve"> (3.4 MB)</w:t>
      </w:r>
      <w:r>
        <w:rPr>
          <w:lang w:val="id_ID" w:bidi="id_ID"/>
        </w:rPr>
      </w:r>
    </w:p>
    <w:p>
      <w:pPr>
        <w:pStyle w:val="ListBullet"/>
        <w:spacing w:line="240" w:lineRule="auto"/>
        <w:ind w:left="720"/>
      </w:pPr>
      <w:r>
        <w:rPr>
          <w:lang w:val="id_ID" w:bidi="id_ID"/>
        </w:rPr>
      </w:r>
      <w:hyperlink r:id="rId287">
        <w:r>
          <w:rPr>
            <w:lang w:val="id_ID" w:bidi="id_ID"/>
          </w:rPr>
          <w:rPr>
            <w:color w:val="0000EE"/>
            <w:u w:val="single"/>
          </w:rPr>
          <w:t>Memperagakan Bacaan</w:t>
        </w:r>
      </w:hyperlink>
      <w:r>
        <w:rPr>
          <w:lang w:val="id_ID" w:bidi="id_ID"/>
        </w:rPr>
        <w:t xml:space="preserve"> (2.7 MB)</w:t>
      </w:r>
      <w:r>
        <w:rPr>
          <w:lang w:val="id_ID" w:bidi="id_ID"/>
        </w:rPr>
      </w:r>
    </w:p>
    <w:p>
      <w:pPr>
        <w:pStyle w:val="ListBullet"/>
        <w:spacing w:line="240" w:lineRule="auto"/>
        <w:ind w:left="720"/>
      </w:pPr>
      <w:r>
        <w:rPr>
          <w:lang w:val="id_ID" w:bidi="id_ID"/>
        </w:rPr>
      </w:r>
      <w:hyperlink r:id="rId288">
        <w:r>
          <w:rPr>
            <w:lang w:val="id_ID" w:bidi="id_ID"/>
          </w:rPr>
          <w:rPr>
            <w:color w:val="0000EE"/>
            <w:u w:val="single"/>
          </w:rPr>
          <w:t>Melengkapi yang Kurang</w:t>
        </w:r>
      </w:hyperlink>
      <w:r>
        <w:rPr>
          <w:lang w:val="id_ID" w:bidi="id_ID"/>
        </w:rPr>
        <w:t xml:space="preserve"> (2.3 MB)</w:t>
      </w:r>
      <w:r>
        <w:rPr>
          <w:lang w:val="id_ID" w:bidi="id_ID"/>
        </w:rPr>
      </w:r>
    </w:p>
    <w:p>
      <w:pPr>
        <w:pStyle w:val="ListBullet"/>
        <w:spacing w:line="240" w:lineRule="auto"/>
        <w:ind w:left="720"/>
      </w:pPr>
      <w:r>
        <w:rPr>
          <w:lang w:val="id_ID" w:bidi="id_ID"/>
        </w:rPr>
      </w:r>
      <w:hyperlink r:id="rId289">
        <w:r>
          <w:rPr>
            <w:lang w:val="id_ID" w:bidi="id_ID"/>
          </w:rPr>
          <w:rPr>
            <w:color w:val="0000EE"/>
            <w:u w:val="single"/>
          </w:rPr>
          <w:t>Menyampaikan Firman Tuhan</w:t>
        </w:r>
      </w:hyperlink>
      <w:r>
        <w:rPr>
          <w:lang w:val="id_ID" w:bidi="id_ID"/>
        </w:rPr>
        <w:t xml:space="preserve"> (1.0 MB)</w:t>
      </w:r>
      <w:r>
        <w:rPr>
          <w:lang w:val="id_ID" w:bidi="id_ID"/>
        </w:rPr>
      </w:r>
      <w:r>
        <w:rPr>
          <w:lang w:val="id_ID" w:bidi="id_ID"/>
        </w:rPr>
      </w:r>
      <w:r>
        <w:rPr>
          <w:lang w:val="id_ID" w:bidi="id_ID"/>
        </w:rPr>
      </w:r>
    </w:p>
    <w:p>
      <w:pPr/>
      <w:r>
        <w:rPr>
          <w:lang w:val="id_ID" w:bidi="id_ID"/>
        </w:rPr>
      </w:r>
    </w:p>
    <w:p>
      <w:pPr>
        <w:pStyle w:val="Heading2"/>
      </w:pPr>
      <w:r>
        <w:rPr>
          <w:lang w:val="id_ID" w:bidi="id_ID"/>
        </w:rPr>
        <w:t>Lukas 8:40–56</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 xml:space="preserve">Dengarkan Lukas 8:40–56 dan renungkan di dalam hati Anda. Dengarkan teks sebanyak tiga kali (dalam tiga terjemahan yang berbeda, jika memungkinkan). Kemudian diskusikan pertanyaan berikut dalam kelompok: </w:t>
      </w:r>
    </w:p>
    <w:p>
      <w:pPr>
        <w:pStyle w:val="ListBullet"/>
        <w:spacing w:line="240" w:lineRule="auto"/>
        <w:ind w:left="720"/>
      </w:pPr>
      <w:r>
        <w:rPr>
          <w:lang w:val="id_ID" w:bidi="id_ID"/>
        </w:rPr>
      </w:r>
      <w:r>
        <w:rPr>
          <w:lang w:val="id_ID" w:bidi="id_ID"/>
        </w:rPr>
        <w:t xml:space="preserve">Apa yang Anda suka dalam kisah ini? </w:t>
      </w:r>
    </w:p>
    <w:p>
      <w:pPr>
        <w:pStyle w:val="ListBullet"/>
        <w:spacing w:line="240" w:lineRule="auto"/>
        <w:ind w:left="720"/>
      </w:pPr>
      <w:r>
        <w:rPr>
          <w:lang w:val="id_ID" w:bidi="id_ID"/>
        </w:rPr>
      </w:r>
      <w:r>
        <w:rPr>
          <w:lang w:val="id_ID" w:bidi="id_ID"/>
        </w:rPr>
        <w:t xml:space="preserve">Apa yang Anda tidak suka atau tidak mengerti? </w:t>
      </w:r>
    </w:p>
    <w:p>
      <w:pPr>
        <w:pStyle w:val="ListBullet"/>
        <w:spacing w:line="240" w:lineRule="auto"/>
        <w:ind w:left="720"/>
      </w:pPr>
      <w:r>
        <w:rPr>
          <w:lang w:val="id_ID" w:bidi="id_ID"/>
        </w:rPr>
      </w:r>
      <w:r>
        <w:rPr>
          <w:lang w:val="id_ID" w:bidi="id_ID"/>
        </w:rPr>
        <w:t xml:space="preserve">Apa yang diceritakan kisah ini tentang Yesus? </w:t>
      </w:r>
    </w:p>
    <w:p>
      <w:pPr>
        <w:pStyle w:val="ListBullet"/>
        <w:spacing w:line="240" w:lineRule="auto"/>
        <w:ind w:left="720"/>
      </w:pPr>
      <w:r>
        <w:rPr>
          <w:lang w:val="id_ID" w:bidi="id_ID"/>
        </w:rPr>
      </w:r>
      <w:r>
        <w:rPr>
          <w:lang w:val="id_ID" w:bidi="id_ID"/>
        </w:rPr>
        <w:t>Apa yang diceritakan kisah ini tentang manusia?</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Siapa kenalan Anda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Yesus baru saja menyembuhkan seorang dari bangsa lain atau bukan Yahudi, yang dirasuk setan-setan. Lukas melanjutkan kisah Yesus dan murid-murid-Nya setelah mereka berlayar kembali menyeberangi Danau Galilea dan tiba di wilayah Galilea. Lukas menceritakan satu kisah dalam kisah Yesus yang melakukan dua mukjizat. Mukjizat-mukjizat Yesus menunjukkan kuasa dan otoritas-Nya yang khusus yang Allah telah berikan kepada-Nya sebagai Juruselamat yang Dijanjikan. </w:t>
      </w:r>
    </w:p>
    <w:p>
      <w:pPr/>
      <w:r>
        <w:rPr>
          <w:lang w:val="id_ID" w:bidi="id_ID"/>
        </w:rPr>
      </w:r>
      <w:r>
        <w:rPr>
          <w:lang w:val="id_ID" w:bidi="id_ID"/>
        </w:rPr>
        <w:t>Yesus dan para murid, atau pengikut-pengikut terdekat-Nya, kembali dari sebuah wilayah di mana tinggal orang-orang bukan Yahudi dan berlayar kembali melintasi Danau Galilea ke wilayah Galilea. Ada kerumunan orang Yahudi yang menunggu Yesus ketika Dia tiba. Lukas menyiratkan bahwa Yesus tiba di dekat tempat yang sama di mana Dia pernah datang ke situ, karena kerumunan itu menunggu dengan penuh harap. Mereka telah menantikan dan mengharapkan kedatangan-Nya kembali. Yesus tiba di tepi barat laut Danau Galilea. Sebagian besar ahli menganggap kota itu adalah Kapernaum</w:t>
      </w:r>
    </w:p>
    <w:p>
      <w:pPr/>
      <w:r>
        <w:rPr>
          <w:lang w:val="id_ID" w:bidi="id_ID"/>
        </w:rPr>
      </w:r>
      <w:r>
        <w:rPr>
          <w:lang w:val="id_ID" w:bidi="id_ID"/>
        </w:rPr>
        <w:t xml:space="preserve">Berhenti dan tunjukkan peta rute yang ditempuh Yesus dan murid-murid-Nya dari Gerasa sampai ke pantai barat laut Danau Galilea. </w:t>
      </w:r>
    </w:p>
    <w:p>
      <w:pPr/>
      <w:r>
        <w:rPr>
          <w:lang w:val="id_ID" w:bidi="id_ID"/>
        </w:rPr>
      </w:r>
      <w:r>
        <w:rPr>
          <w:lang w:val="id_ID" w:bidi="id_ID"/>
        </w:rPr>
        <w:t>Ada seorang laki-laki penting yang merupakan bagian dari kerumunan. Namanya adalah Yairus dan ia adalah seorang pemimpin di sinagoge lokal, atau tempat ibadah orang Yahudi. Setiap sinagoge memiliki satu atau dua pemimpin yang bertanggung jawab untuk menjaga gedung dan mengatur kegiatan-kegiatan di sinagoge tersebut. Dalam kisah sebelumnya, Lukas menunjukkan bagaimana para pemimpin agama menentang Yesus. Sebaliknya, Yairus datang kepada Yesus dengan rendah hati dan berlutut di kaki-Nya. Dalam budaya Yahudi, berlutut menunjukkan respek dan hormat yang mendalam. Yairus memohon Yesus untuk datang ke rumahnya dan menyembuhkan anak perempuannya. Anaknya berusia sekitar 12 tahun, atau usia yang menandakan saatnya menjadi dewasa dan bisa menikah dalam budaya Yahudi. Yairus mengatakan bahwa anak satu-satunya ini sakit parah dan hampir mati.</w:t>
      </w:r>
    </w:p>
    <w:p>
      <w:pPr/>
      <w:r>
        <w:rPr>
          <w:lang w:val="id_ID" w:bidi="id_ID"/>
        </w:rPr>
      </w:r>
      <w:r>
        <w:rPr>
          <w:lang w:val="id_ID" w:bidi="id_ID"/>
        </w:rPr>
        <w:t>Yesus setuju untuk pergi bersama Yairus dan Ia dan murid-murid-Nya mulai berjalan bersama Yairus ke rumahnya. Ada jalan-jalan sempit di kota kecil itu. Ada begitu banyak orang dalam kerumunan itu sehingga mereka hampir mengimpit Yesus. Ini merupakan satu kiasan yang berarti orang-orang terus mendesak di sekitar Yesus ketika mereka berjalan. Kata Yunani yang digunakan untuk mengimpit juga berarti "mencekik." Ini adalah kata yang sama yang digunakan dalam perumpamaan Yesus tentang penabur ketika Dia menggambarkan semak berduri yang mencekik tanaman.</w:t>
      </w:r>
    </w:p>
    <w:p>
      <w:pPr/>
      <w:r>
        <w:rPr>
          <w:lang w:val="id_ID" w:bidi="id_ID"/>
        </w:rPr>
      </w:r>
      <w:r>
        <w:rPr>
          <w:lang w:val="id_ID" w:bidi="id_ID"/>
        </w:rPr>
        <w:t>Berhenti dan tunjukkan kepada tim Anda satu gambar dari jalan-jalan sempit di Kapernaum.</w:t>
      </w:r>
    </w:p>
    <w:p>
      <w:pPr/>
      <w:r>
        <w:rPr>
          <w:lang w:val="id_ID" w:bidi="id_ID"/>
        </w:rPr>
      </w:r>
      <w:r>
        <w:rPr>
          <w:lang w:val="id_ID" w:bidi="id_ID"/>
        </w:rPr>
        <w:t>Lukas kemudian menceritakan kisah seorang perempuan dalam kerumunan di tengah kisah Yairus. Lukas memberikan informasi latar belakang tentang perempuan itu. Ia telah menderita satu masalah perempuan yang membuatnya mengalami pendarahan terus-menerus selama 12 tahun. Orang-orang Yahudi menganggap perempuan yang mengalami pendarahan itu najis, atau tidak layak melayani Allah. Tidak seorang pun mampu menyembuhkannya.</w:t>
      </w:r>
    </w:p>
    <w:p>
      <w:pPr/>
      <w:r>
        <w:rPr>
          <w:lang w:val="id_ID" w:bidi="id_ID"/>
        </w:rPr>
      </w:r>
      <w:r>
        <w:rPr>
          <w:lang w:val="id_ID" w:bidi="id_ID"/>
        </w:rPr>
        <w:t xml:space="preserve">Berhenti dan diskusikan dengan tim Anda: Dalam budaya Anda, penyakit macam apakah yang membuat orang-orang dipisahkan dari orang-orang lainnya? Bagaimana orang itu hidup jika mereka tidak dapat menemukan obat bagi penyakit mereka? </w:t>
      </w:r>
    </w:p>
    <w:p>
      <w:pPr/>
      <w:r>
        <w:rPr>
          <w:lang w:val="id_ID" w:bidi="id_ID"/>
        </w:rPr>
      </w:r>
      <w:r>
        <w:rPr>
          <w:lang w:val="id_ID" w:bidi="id_ID"/>
        </w:rPr>
        <w:t>Perempuan itu menerobos kerumunan sampai ia berada di belakang Yesus. Ia tidak ingin ketahuan. Menurut Injil Markus, perempuan itu menyentuh ujung jubah Yesus, atau pakaian luar-Nya yang panjang, karena ia ingin disembuhkan Ujung atau pinggir jubah dapat merujuk secara khusus kepada jumbai atau rumbai yang biasanya dipakai oleh laki-laki Yahudi. Jumbai mengingatkan laki-laki agar tetap setia kepada Allah.</w:t>
      </w:r>
    </w:p>
    <w:p>
      <w:pPr/>
      <w:r>
        <w:rPr>
          <w:lang w:val="id_ID" w:bidi="id_ID"/>
        </w:rPr>
      </w:r>
      <w:r>
        <w:rPr>
          <w:lang w:val="id_ID" w:bidi="id_ID"/>
        </w:rPr>
        <w:t>Berhenti dan tunjukkan satu gambar rumbai atau jumbai jubah seorang laki-laki Yahudi.</w:t>
      </w:r>
    </w:p>
    <w:p>
      <w:pPr/>
      <w:r>
        <w:rPr>
          <w:lang w:val="id_ID" w:bidi="id_ID"/>
        </w:rPr>
      </w:r>
      <w:r>
        <w:rPr>
          <w:lang w:val="id_ID" w:bidi="id_ID"/>
        </w:rPr>
        <w:t>Begitu perempuan itu menyentuh pakaian Yesus, ia disembuhkan dan pendarahannya berhenti. Ini adalah titik balik yang penting. Biasanya, dalam budaya Yahudi, ketika seseorang menyentuh seorang yang najis, mereka juga akan menjadi najis. Sebaliknya, perempuan itu menyentuh Yesus dan ia segera sembuh dari apa yang membuatnya najis.</w:t>
      </w:r>
    </w:p>
    <w:p>
      <w:pPr/>
      <w:r>
        <w:rPr>
          <w:lang w:val="id_ID" w:bidi="id_ID"/>
        </w:rPr>
      </w:r>
      <w:r>
        <w:rPr>
          <w:lang w:val="id_ID" w:bidi="id_ID"/>
        </w:rPr>
        <w:t>Berhenti dan diskusikan dengan tim Anda: Bagaimana anggapan tentang sentuhan dalam budaya Anda? Apakah hanya orang-orang tertentu yang boleh menyentuh? Bagaimana Anda menggambarkan berjalan di satu kota yang sibuk di daerah Anda di mana banyak orang tinggal?</w:t>
      </w:r>
    </w:p>
    <w:p>
      <w:pPr/>
      <w:r>
        <w:rPr>
          <w:lang w:val="id_ID" w:bidi="id_ID"/>
        </w:rPr>
      </w:r>
      <w:r>
        <w:rPr>
          <w:lang w:val="id_ID" w:bidi="id_ID"/>
        </w:rPr>
        <w:t>Yesus berbicara kepada orang-orang di sekeliling-Nya dan bertanya, "Siapakah yang menyentuh Aku?" Yesus ingin orang itu maju. Orang-orang di sekitar Yesus mengatakan bahwa mereka tidak menyentuh-Nya. Petrus, murid Yesus, tidak mengerti mengapa Yesus mengajukan pertanyaan ini. Petrus memanggil Yesus "Guru," satu istilah yang menunjukkan rasa hormat. Ia memberi tahu Yesus bahwa semua orang menyentuh-Nya karena kerumunan itu mendorong mereka dari segala sisi.</w:t>
      </w:r>
    </w:p>
    <w:p>
      <w:pPr/>
      <w:r>
        <w:rPr>
          <w:lang w:val="id_ID" w:bidi="id_ID"/>
        </w:rPr>
      </w:r>
      <w:r>
        <w:rPr>
          <w:lang w:val="id_ID" w:bidi="id_ID"/>
        </w:rPr>
        <w:t>Yesus menanggapi Petrus dan menyiratkan bahwa seseorang telah menyentuh-Nya dengan sengaja dan bukan secara tidak sengaja. Yesus menjelaskan bahwa Dia menyadari atau merasakan adanya kuasa kesembuhan keluar dari tubuh-Nya. Kuasa ini tidak mengacu kepada kekuatan fisik, melainkan kuasa dari Allah untuk menyembuhkan dan melakukan mukjizat. Bukan berarti bahwa Yesus kurang berkuasa daripada sebelum menyembuhkan perempuan itu.</w:t>
      </w:r>
    </w:p>
    <w:p>
      <w:pPr/>
      <w:r>
        <w:rPr>
          <w:lang w:val="id_ID" w:bidi="id_ID"/>
        </w:rPr>
      </w:r>
      <w:r>
        <w:rPr>
          <w:lang w:val="id_ID" w:bidi="id_ID"/>
        </w:rPr>
        <w:t>Perempuan itu menyadari bahwa Yesus sedang berbicara tentang dia. Gemetar karena ketakutan, ia menundukkan wajahnya ke tanah, di kaki Yesus. Ini menunjukkan rasa hormat dan kerendahan hati yang besar. Perempuan itu menceritakan kisahnya kepada Yesus di hadapan kerumunan. Perempuan itu menjelaskan bagaimana ia sembuh seketika setelah ia menyentuh jubah Yesus. Yesus menanggapi dan memanggil perempuan itu, "anak perempuan," untuk menunjukkan kepedulian-Nya terhadap perempuan itu. Ini merupakan satu istilah yang tepat digunakan bagi seorang guru seperti Yesus untuk berbicara dengan baik kepada seorang perempuan. Yesus mengatakan kepadanya bahwa imannya, atau keyakinannya akan kuasa Yesus, telah menyembuhkannya. Karena perempuan itu memercayai Yesus, ia diselamatkan atau dilepaskan dari penyakitnya. Yesus lalu menyampaikan satu berkat Yahudi yang lazim diucapkan ketika seseorang pergi kepada perempuan itu. Ia mengatakan kepadanya, "Pergilah dalam damai."</w:t>
      </w:r>
    </w:p>
    <w:p>
      <w:pPr/>
      <w:r>
        <w:rPr>
          <w:lang w:val="id_ID" w:bidi="id_ID"/>
        </w:rPr>
      </w:r>
      <w:r>
        <w:rPr>
          <w:lang w:val="id_ID" w:bidi="id_ID"/>
        </w:rPr>
        <w:t>Lukas kemudian mengembalikan fokusnya kepada Yairus dan melanjutkan kisahnya. Yairus telah menunggu dalam kerumunan selama pertemuan Yesus dengan perempuan itu. Sementara Yesus masih berbicara dengan perempuan itu, seorang utusan tiba dan mengatakan kepada Yairus bahwa anaknya telah meninggal. Utusan itu menyarankan agar Yairus tidak perlu mengganggu Guru lagi atau mengharapkan Dia datang ke rumah Yairus. Guru mengacu kepada Yesus dan merupakan suatu gelar yang sopan untuk seorang pemimpin agama Yahudi. Utusan itu menganggap bahwa Yesus tidak dapat melakukan apa pun bagi orang mati.</w:t>
      </w:r>
    </w:p>
    <w:p>
      <w:pPr/>
      <w:r>
        <w:rPr>
          <w:lang w:val="id_ID" w:bidi="id_ID"/>
        </w:rPr>
      </w:r>
      <w:r>
        <w:rPr>
          <w:lang w:val="id_ID" w:bidi="id_ID"/>
        </w:rPr>
        <w:t>Yesus mendengar apa yang dikatakan utusan itu kepada Yairus dan menanggapi Yairus. Yesus menyemangati Yairus dan mengatakan kepadanya agar tidak takut, sebaliknya percaya bahwa Yesus masih dapat menolong anaknya. Jika Yairus memang percaya, Yesus mengatakan bahwa anaknya akan disembuhkan. Yesus tiba di rumah Yairus. Ada kerumunan pelayat di sana yang berduka atas kematian gadis muda itu. Orang-orang ini bisa jadi adalah para tetangga, teman, kerabat, atau pelayat profesional. Dalam budaya Yahudi, para pelayat disewa untuk menangis dan meratap dengan sangat keras. Yesus mengatakan kepada orang-orang itu agar berhenti menangis, bahwa mereka tidak perlu berkabung untuk gadis itu. Yesus mengatakan bahwa ia hanya tidur. Yesus tahu bahwa gadis itu sebenarnya telah meninggal, tetapi Dia mengatakan tidur karena Dia tahu bahwa Dia akan menghidupkannya kembali.</w:t>
      </w:r>
    </w:p>
    <w:p>
      <w:pPr/>
      <w:r>
        <w:rPr>
          <w:lang w:val="id_ID" w:bidi="id_ID"/>
        </w:rPr>
      </w:r>
      <w:r>
        <w:rPr>
          <w:lang w:val="id_ID" w:bidi="id_ID"/>
        </w:rPr>
        <w:t>Berhenti dan diskusikan dengan tim Anda: Dalam budaya Anda, bagaimana orang-orang berduka atas orang yang meninggal? Ungkapan apa yang Anda gunakan untuk seseorang yang baru saja meninggal?</w:t>
      </w:r>
    </w:p>
    <w:p>
      <w:pPr/>
      <w:r>
        <w:rPr>
          <w:lang w:val="id_ID" w:bidi="id_ID"/>
        </w:rPr>
      </w:r>
      <w:r>
        <w:rPr>
          <w:lang w:val="id_ID" w:bidi="id_ID"/>
        </w:rPr>
        <w:t>Para pelayat cepat berubah dari menangis ke tertawa. Mereka menertawakan Yesus karena mereka tidak mengerti apa yang dimaksud Yesus. Mereka pikir Dia bodoh karena mereka yakin gadis itu telah meninggal. Kemudian, sambil mengajak Petrus, Yakobus, Yohanes, Yairus, dan istri Yairus saja bersama-Nya, Yesus memasuki satu kamar di mana jenazah gadis itu berada. Yesus menemui gadis itu, memegang tangannya, dan menyuruhnya bangun, atau hidup kembali dari kematian. Roh gadis itu telah meninggalkannya ketika ia meninggal, tetapi sekarang kembali kepadanya, dan dia hidup lagi. Gadis kecil itu berdiri dan Yesus meminta seseorang untuk membawakan makanan untuknya. Yairus dan istrinya sangat takut dan kagum dengan mukjizat yang Yesus telah lakukan dengan menghidupkan kembali anak perempuan mereka. Namun, Yesus menyuruh mereka agar tidak menceritakan kepada siapa pun apa yang terjadi.</w:t>
      </w:r>
    </w:p>
    <w:p>
      <w:pPr/>
      <w:r>
        <w:rPr>
          <w:lang w:val="id_ID" w:bidi="id_ID"/>
        </w:rPr>
      </w:r>
      <w:r>
        <w:rPr>
          <w:lang w:val="id_ID" w:bidi="id_ID"/>
        </w:rPr>
        <w:t>Lukas menghubungkan dua kisah mukjizat kesembuhan yang Yesus lakukan Dalam kedua kasus, Yesus menyentuh mereka yang najis, perempuan yang mengalami pendarahan, dan anak perempuan yang meninggal. Yesus tidak menjadi najis, tetapi justru membuat mereka tahir secara ritual dengan menyembuhkan mereka. Dalam kedua kisah itu, Yesus mengatakan bahwa imanlah yang membawa kesembuhan atau kelepasan dari kematian. Perempuan itu percaya dan Yesus menyembuhkannya. Yairus percaya dan Yesus menghidupkan kembali anaknya.</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Dalam sesi ini, Anda akan membantu kelompok memvisualisasikan kisah ini. Anda akan membantu kelompok mendefinisikan adegan, latar, dan karakter dari kisah ini. </w:t>
      </w:r>
    </w:p>
    <w:p>
      <w:pPr/>
      <w:r>
        <w:rPr>
          <w:lang w:val="id_ID" w:bidi="id_ID"/>
        </w:rPr>
      </w:r>
      <w:r>
        <w:rPr>
          <w:lang w:val="id_ID" w:bidi="id_ID"/>
        </w:rPr>
        <w:t xml:space="preserve">Kisah ini memiliki lima adegan. </w:t>
      </w:r>
    </w:p>
    <w:p>
      <w:pPr/>
      <w:r>
        <w:rPr>
          <w:lang w:val="id_ID" w:bidi="id_ID"/>
        </w:rPr>
      </w:r>
      <w:r>
        <w:rPr>
          <w:b/>
          <w:lang w:val="id_ID" w:bidi="id_ID"/>
        </w:rPr>
        <w:t>Adegan pertama:</w:t>
      </w:r>
      <w:r>
        <w:rPr>
          <w:lang w:val="id_ID" w:bidi="id_ID"/>
        </w:rPr>
        <w:t xml:space="preserve"> Yesus tiba setelah berlayar menyeberangi Danau Galilea. Satu kerumunan sudah menunggu. Seorang laki-laki penting dalam kerumunan, Yairus, memohon kepada Yesus agar datang bersamanya untuk menjamah anak perempuannya agar sembuh. Anak Yairus sangat sakit, ia sekarat.</w:t>
      </w:r>
    </w:p>
    <w:p>
      <w:pPr/>
      <w:r>
        <w:rPr>
          <w:lang w:val="id_ID" w:bidi="id_ID"/>
        </w:rPr>
      </w:r>
      <w:r>
        <w:rPr>
          <w:b/>
          <w:lang w:val="id_ID" w:bidi="id_ID"/>
        </w:rPr>
        <w:t>Adegan kedua:</w:t>
      </w:r>
      <w:r>
        <w:rPr>
          <w:lang w:val="id_ID" w:bidi="id_ID"/>
        </w:rPr>
        <w:t xml:space="preserve"> Yesus berjalan dengan para murid-Nya dan Yairus ke rumah Yairus. Kerumunan mendesak di sekeliling-Nya. Seorang perempuan yang sakit dalam kerumunan itu menyentuh pakaian Yesus. Kuasa keluar dari Yesus dan perempuan itu langsung sembuh. </w:t>
      </w:r>
    </w:p>
    <w:p>
      <w:pPr/>
      <w:r>
        <w:rPr>
          <w:lang w:val="id_ID" w:bidi="id_ID"/>
        </w:rPr>
      </w:r>
      <w:r>
        <w:rPr>
          <w:b/>
          <w:lang w:val="id_ID" w:bidi="id_ID"/>
        </w:rPr>
        <w:t>Adegan ketiga:</w:t>
      </w:r>
      <w:r>
        <w:rPr>
          <w:lang w:val="id_ID" w:bidi="id_ID"/>
        </w:rPr>
        <w:t xml:space="preserve"> Yesus bertanya, "Siapakah yang menyentuh Aku?" Petrus mengatakan kepada Yesus bahwa terlalu banyak orang dalam kerumunan itu, semua orang menyentuh-Nya. Perempuan itu sujud di hadapan Yesus dan menceritakan kisahnya. Yesus mengatakan kepadanya untuk pergi dalam damai.</w:t>
      </w:r>
    </w:p>
    <w:p>
      <w:pPr/>
      <w:r>
        <w:rPr>
          <w:lang w:val="id_ID" w:bidi="id_ID"/>
        </w:rPr>
      </w:r>
      <w:r>
        <w:rPr>
          <w:b/>
          <w:lang w:val="id_ID" w:bidi="id_ID"/>
        </w:rPr>
        <w:t>Adegan keempat:</w:t>
      </w:r>
      <w:r>
        <w:rPr>
          <w:lang w:val="id_ID" w:bidi="id_ID"/>
        </w:rPr>
        <w:t xml:space="preserve"> Seorang utusan dari Yairus tiba dan mengatakan kepadanya bahwa anak perempuan Yairus sudah meninggal. Yesus mendengar utusan itu dan menyuruh Yairus agar beriman. Mereka terus berjalan ke rumah Yairus.</w:t>
      </w:r>
    </w:p>
    <w:p>
      <w:pPr/>
      <w:r>
        <w:rPr>
          <w:lang w:val="id_ID" w:bidi="id_ID"/>
        </w:rPr>
      </w:r>
      <w:r>
        <w:rPr>
          <w:b/>
          <w:lang w:val="id_ID" w:bidi="id_ID"/>
        </w:rPr>
        <w:t>Adegan kelima:</w:t>
      </w:r>
      <w:r>
        <w:rPr>
          <w:lang w:val="id_ID" w:bidi="id_ID"/>
        </w:rPr>
        <w:t xml:space="preserve"> Yesus membawa Petrus, Yohanes, dan Yakobus bersama-Nya dan mereka memasuki rumah Yairus bersama Yairus dan istrinya. Para pelayat di dalam rumah itu mengejek Yesus. Yesus mengatakan kepada gadis itu untuk bangun. Yesus menghidupkan gadis itu kembali.</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 di perahu</w:t>
      </w:r>
    </w:p>
    <w:p>
      <w:pPr>
        <w:pStyle w:val="ListBullet"/>
        <w:spacing w:line="240" w:lineRule="auto"/>
        <w:ind w:left="720"/>
      </w:pPr>
      <w:r>
        <w:rPr>
          <w:lang w:val="id_ID" w:bidi="id_ID"/>
        </w:rPr>
      </w:r>
      <w:r>
        <w:rPr>
          <w:lang w:val="id_ID" w:bidi="id_ID"/>
        </w:rPr>
        <w:t>Kerumunan yang menunggu Yesus</w:t>
      </w:r>
    </w:p>
    <w:p>
      <w:pPr>
        <w:pStyle w:val="ListBullet"/>
        <w:spacing w:line="240" w:lineRule="auto"/>
        <w:ind w:left="720"/>
      </w:pPr>
      <w:r>
        <w:rPr>
          <w:lang w:val="id_ID" w:bidi="id_ID"/>
        </w:rPr>
      </w:r>
      <w:r>
        <w:rPr>
          <w:lang w:val="id_ID" w:bidi="id_ID"/>
        </w:rPr>
        <w:t>Yairus</w:t>
      </w:r>
    </w:p>
    <w:p>
      <w:pPr>
        <w:pStyle w:val="ListBullet"/>
        <w:spacing w:line="240" w:lineRule="auto"/>
        <w:ind w:left="720"/>
      </w:pPr>
      <w:r>
        <w:rPr>
          <w:lang w:val="id_ID" w:bidi="id_ID"/>
        </w:rPr>
      </w:r>
      <w:r>
        <w:rPr>
          <w:lang w:val="id_ID" w:bidi="id_ID"/>
        </w:rPr>
        <w:t>Anak perempuan Yairus</w:t>
      </w:r>
    </w:p>
    <w:p>
      <w:pPr>
        <w:pStyle w:val="ListBullet"/>
        <w:spacing w:line="240" w:lineRule="auto"/>
        <w:ind w:left="720"/>
      </w:pPr>
      <w:r>
        <w:rPr>
          <w:lang w:val="id_ID" w:bidi="id_ID"/>
        </w:rPr>
      </w:r>
      <w:r>
        <w:rPr>
          <w:lang w:val="id_ID" w:bidi="id_ID"/>
        </w:rPr>
        <w:t>Perempuan dengan masalah pendarahan</w:t>
      </w:r>
    </w:p>
    <w:p>
      <w:pPr>
        <w:pStyle w:val="ListBullet"/>
        <w:spacing w:line="240" w:lineRule="auto"/>
        <w:ind w:left="720"/>
      </w:pPr>
      <w:r>
        <w:rPr>
          <w:lang w:val="id_ID" w:bidi="id_ID"/>
        </w:rPr>
      </w:r>
      <w:r>
        <w:rPr>
          <w:lang w:val="id_ID" w:bidi="id_ID"/>
        </w:rPr>
        <w:t>Petrus</w:t>
      </w:r>
    </w:p>
    <w:p>
      <w:pPr>
        <w:pStyle w:val="ListBullet"/>
        <w:spacing w:line="240" w:lineRule="auto"/>
        <w:ind w:left="720"/>
      </w:pPr>
      <w:r>
        <w:rPr>
          <w:lang w:val="id_ID" w:bidi="id_ID"/>
        </w:rPr>
      </w:r>
      <w:r>
        <w:rPr>
          <w:lang w:val="id_ID" w:bidi="id_ID"/>
        </w:rPr>
        <w:t>Utusan dari rumah Yairus</w:t>
      </w:r>
    </w:p>
    <w:p>
      <w:pPr>
        <w:pStyle w:val="ListBullet"/>
        <w:spacing w:line="240" w:lineRule="auto"/>
        <w:ind w:left="720"/>
      </w:pPr>
      <w:r>
        <w:rPr>
          <w:lang w:val="id_ID" w:bidi="id_ID"/>
        </w:rPr>
      </w:r>
      <w:r>
        <w:rPr>
          <w:lang w:val="id_ID" w:bidi="id_ID"/>
        </w:rPr>
        <w:t>Yohanes</w:t>
      </w:r>
    </w:p>
    <w:p>
      <w:pPr>
        <w:pStyle w:val="ListBullet"/>
        <w:spacing w:line="240" w:lineRule="auto"/>
        <w:ind w:left="720"/>
      </w:pPr>
      <w:r>
        <w:rPr>
          <w:lang w:val="id_ID" w:bidi="id_ID"/>
        </w:rPr>
      </w:r>
      <w:r>
        <w:rPr>
          <w:lang w:val="id_ID" w:bidi="id_ID"/>
        </w:rPr>
        <w:t>Yakobus</w:t>
      </w:r>
    </w:p>
    <w:p>
      <w:pPr>
        <w:pStyle w:val="ListBullet"/>
        <w:spacing w:line="240" w:lineRule="auto"/>
        <w:ind w:left="720"/>
      </w:pPr>
      <w:r>
        <w:rPr>
          <w:lang w:val="id_ID" w:bidi="id_ID"/>
        </w:rPr>
      </w:r>
      <w:r>
        <w:rPr>
          <w:lang w:val="id_ID" w:bidi="id_ID"/>
        </w:rPr>
        <w:t>Ibu dari gadis kecil itu</w:t>
      </w:r>
    </w:p>
    <w:p>
      <w:pPr>
        <w:pStyle w:val="ListBullet"/>
        <w:spacing w:line="240" w:lineRule="auto"/>
        <w:ind w:left="720"/>
      </w:pPr>
      <w:r>
        <w:rPr>
          <w:lang w:val="id_ID" w:bidi="id_ID"/>
        </w:rPr>
      </w:r>
      <w:r>
        <w:rPr>
          <w:lang w:val="id_ID" w:bidi="id_ID"/>
        </w:rPr>
        <w:t>Para pelayat</w:t>
      </w:r>
    </w:p>
    <w:p>
      <w:pPr/>
      <w:r>
        <w:rPr>
          <w:lang w:val="id_ID" w:bidi="id_ID"/>
        </w:rPr>
      </w:r>
      <w:r>
        <w:rPr>
          <w:lang w:val="id_ID" w:bidi="id_ID"/>
        </w:rPr>
        <w:t xml:space="preserve">Dalam sesi ini, ambillah papan cerita kelompok, gambarlah, atau gunakan beberapa macam manipulasi (benda-benda yang dapat Anda pindahkan seperti batu, batang, mainan anak-anak) untuk memvisualisasikan kisah dan adegan di dalamnya. </w:t>
      </w:r>
    </w:p>
    <w:p>
      <w:pPr/>
      <w:r>
        <w:rPr>
          <w:lang w:val="id_ID" w:bidi="id_ID"/>
        </w:rPr>
      </w:r>
      <w:r>
        <w:rPr>
          <w:lang w:val="id_ID" w:bidi="id_ID"/>
        </w:rPr>
        <w:t>Penting untuk diingat bahwa Yesus kembali dari satu sisi danau di mana Dia membebaskan seorang laki-laki dari roh-roh jahat.</w:t>
      </w:r>
    </w:p>
    <w:p>
      <w:pPr/>
      <w:r>
        <w:rPr>
          <w:lang w:val="id_ID" w:bidi="id_ID"/>
        </w:rPr>
      </w:r>
      <w:r>
        <w:rPr>
          <w:lang w:val="id_ID" w:bidi="id_ID"/>
        </w:rPr>
        <w:t>Penting untuk diingat bahwa para pemimpin agama biasanya menentang Yesus. Yairus berbeda dari para pemimpin agama biasa. Yairus merendahkan dirinya di hadapan Yesus.</w:t>
      </w:r>
    </w:p>
    <w:p>
      <w:pPr/>
      <w:r>
        <w:rPr>
          <w:lang w:val="id_ID" w:bidi="id_ID"/>
        </w:rPr>
      </w:r>
      <w:r>
        <w:rPr>
          <w:lang w:val="id_ID" w:bidi="id_ID"/>
        </w:rPr>
        <w:t>Penting untuk diingat bahwa orang-orang sedang menunggu kepulangan Yesus. Orang-orang ini mendengar Yesus atau mendengar dari orang lain tentang Yesus.</w:t>
      </w:r>
    </w:p>
    <w:p>
      <w:pPr/>
      <w:r>
        <w:rPr>
          <w:lang w:val="id_ID" w:bidi="id_ID"/>
        </w:rPr>
      </w:r>
      <w:r>
        <w:rPr>
          <w:lang w:val="id_ID" w:bidi="id_ID"/>
        </w:rPr>
        <w:t>Penting untuk diingat bahwa perempuan dengan masalah pendarahan dipandang sebagai najis oleh orang-orang Yahudi. Ini berarti bahwa orang-orang Yahudi tidak dapat menyentuhnya. Orang-orang menghindari interaksi dengannya. Seharusnya ia tidak berada di kerumunan.</w:t>
      </w:r>
    </w:p>
    <w:p>
      <w:pPr/>
      <w:r>
        <w:rPr>
          <w:lang w:val="id_ID" w:bidi="id_ID"/>
        </w:rPr>
      </w:r>
      <w:r>
        <w:rPr>
          <w:lang w:val="id_ID" w:bidi="id_ID"/>
        </w:rPr>
        <w:t>Penting untuk diingat bahwa ketika dikatakan bahwa tidak ada yang bisa menyembuhkan perempuan tersebut, itu berarti dia sedang mencari kesembuhan, tetapi ia tidak dapat menemukan kesembuhan.</w:t>
      </w:r>
    </w:p>
    <w:p>
      <w:pPr/>
      <w:r>
        <w:rPr>
          <w:lang w:val="id_ID" w:bidi="id_ID"/>
        </w:rPr>
      </w:r>
      <w:r>
        <w:rPr>
          <w:lang w:val="id_ID" w:bidi="id_ID"/>
        </w:rPr>
        <w:t>Penting untuk diingat bahwa jenazah anak perempuan Yairus secara ritual adalah najis. Siapa pun yang menyentuh jenazah akan menjadi najis.</w:t>
      </w:r>
    </w:p>
    <w:p>
      <w:pPr/>
      <w:r>
        <w:rPr>
          <w:lang w:val="id_ID" w:bidi="id_ID"/>
        </w:rPr>
      </w:r>
      <w:r>
        <w:rPr>
          <w:lang w:val="id_ID" w:bidi="id_ID"/>
        </w:rPr>
        <w:t>Tim mungkin ingin menyusun ulang kronologi untuk menunjukkan kondisi perempuan itu dan usahanya untuk menemukan bantuan dan ia tidak menemukan bantuan pada awalnya. Juga, tim dapat menunjukkan kondisi gadis kecil yang terjadi sebelum Yesus tiba di tepi danau.</w:t>
      </w:r>
    </w:p>
    <w:p>
      <w:pPr/>
      <w:r>
        <w:rPr>
          <w:lang w:val="id_ID" w:bidi="id_ID"/>
        </w:rPr>
      </w:r>
      <w:r>
        <w:rPr>
          <w:lang w:val="id_ID" w:bidi="id_ID"/>
        </w:rPr>
        <w:t xml:space="preserve">Mungkin juga membantu untuk menyusun ulang peristiwa-pristiwa ketika Yesus tiba di rumah Yairus. Yesus berbicara kepada para pelayat lebih dahulu, kemudian Dia membawa Yairus, istri Yairus, Petrus, Yakobus, dan Yohanes ke kamar tempat jenazah gadis itu berada dan menghidupkannya kembali. </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Dalam sesi ini, kelompok akan mendramatisir kisah tersebut.</w:t>
      </w:r>
    </w:p>
    <w:p>
      <w:pPr/>
      <w:r>
        <w:rPr>
          <w:lang w:val="id_ID" w:bidi="id_ID"/>
        </w:rPr>
      </w:r>
      <w:r>
        <w:rPr>
          <w:lang w:val="id_ID" w:bidi="id_ID"/>
        </w:rPr>
        <w:t>Kisah ini memiliki lima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 xml:space="preserve">Murid-murid di perahu </w:t>
      </w:r>
    </w:p>
    <w:p>
      <w:pPr>
        <w:pStyle w:val="ListBullet"/>
        <w:spacing w:line="240" w:lineRule="auto"/>
        <w:ind w:left="720"/>
      </w:pPr>
      <w:r>
        <w:rPr>
          <w:lang w:val="id_ID" w:bidi="id_ID"/>
        </w:rPr>
      </w:r>
      <w:r>
        <w:rPr>
          <w:lang w:val="id_ID" w:bidi="id_ID"/>
        </w:rPr>
        <w:t xml:space="preserve">Kerumunan yang menunggu Yesus </w:t>
      </w:r>
    </w:p>
    <w:p>
      <w:pPr>
        <w:pStyle w:val="ListBullet"/>
        <w:spacing w:line="240" w:lineRule="auto"/>
        <w:ind w:left="720"/>
      </w:pPr>
      <w:r>
        <w:rPr>
          <w:lang w:val="id_ID" w:bidi="id_ID"/>
        </w:rPr>
      </w:r>
      <w:r>
        <w:rPr>
          <w:lang w:val="id_ID" w:bidi="id_ID"/>
        </w:rPr>
        <w:t>Yairus</w:t>
      </w:r>
    </w:p>
    <w:p>
      <w:pPr>
        <w:pStyle w:val="ListBullet"/>
        <w:spacing w:line="240" w:lineRule="auto"/>
        <w:ind w:left="720"/>
      </w:pPr>
      <w:r>
        <w:rPr>
          <w:lang w:val="id_ID" w:bidi="id_ID"/>
        </w:rPr>
      </w:r>
      <w:r>
        <w:rPr>
          <w:lang w:val="id_ID" w:bidi="id_ID"/>
        </w:rPr>
        <w:t>Anak perempuan Yairus</w:t>
      </w:r>
    </w:p>
    <w:p>
      <w:pPr>
        <w:pStyle w:val="ListBullet"/>
        <w:spacing w:line="240" w:lineRule="auto"/>
        <w:ind w:left="720"/>
      </w:pPr>
      <w:r>
        <w:rPr>
          <w:lang w:val="id_ID" w:bidi="id_ID"/>
        </w:rPr>
      </w:r>
      <w:r>
        <w:rPr>
          <w:lang w:val="id_ID" w:bidi="id_ID"/>
        </w:rPr>
        <w:t xml:space="preserve">Perempuan dengan masalah pendarahan </w:t>
      </w:r>
    </w:p>
    <w:p>
      <w:pPr>
        <w:pStyle w:val="ListBullet"/>
        <w:spacing w:line="240" w:lineRule="auto"/>
        <w:ind w:left="720"/>
      </w:pPr>
      <w:r>
        <w:rPr>
          <w:lang w:val="id_ID" w:bidi="id_ID"/>
        </w:rPr>
      </w:r>
      <w:r>
        <w:rPr>
          <w:lang w:val="id_ID" w:bidi="id_ID"/>
        </w:rPr>
        <w:t>Petrus</w:t>
      </w:r>
    </w:p>
    <w:p>
      <w:pPr>
        <w:pStyle w:val="ListBullet"/>
        <w:spacing w:line="240" w:lineRule="auto"/>
        <w:ind w:left="720"/>
      </w:pPr>
      <w:r>
        <w:rPr>
          <w:lang w:val="id_ID" w:bidi="id_ID"/>
        </w:rPr>
      </w:r>
      <w:r>
        <w:rPr>
          <w:lang w:val="id_ID" w:bidi="id_ID"/>
        </w:rPr>
        <w:t xml:space="preserve">Utusan dari rumah Yairus </w:t>
      </w:r>
    </w:p>
    <w:p>
      <w:pPr>
        <w:pStyle w:val="ListBullet"/>
        <w:spacing w:line="240" w:lineRule="auto"/>
        <w:ind w:left="720"/>
      </w:pPr>
      <w:r>
        <w:rPr>
          <w:lang w:val="id_ID" w:bidi="id_ID"/>
        </w:rPr>
      </w:r>
      <w:r>
        <w:rPr>
          <w:lang w:val="id_ID" w:bidi="id_ID"/>
        </w:rPr>
        <w:t>Yohanes</w:t>
      </w:r>
    </w:p>
    <w:p>
      <w:pPr>
        <w:pStyle w:val="ListBullet"/>
        <w:spacing w:line="240" w:lineRule="auto"/>
        <w:ind w:left="720"/>
      </w:pPr>
      <w:r>
        <w:rPr>
          <w:lang w:val="id_ID" w:bidi="id_ID"/>
        </w:rPr>
      </w:r>
      <w:r>
        <w:rPr>
          <w:lang w:val="id_ID" w:bidi="id_ID"/>
        </w:rPr>
        <w:t>Yakobus</w:t>
      </w:r>
    </w:p>
    <w:p>
      <w:pPr>
        <w:pStyle w:val="ListBullet"/>
        <w:spacing w:line="240" w:lineRule="auto"/>
        <w:ind w:left="720"/>
      </w:pPr>
      <w:r>
        <w:rPr>
          <w:lang w:val="id_ID" w:bidi="id_ID"/>
        </w:rPr>
      </w:r>
      <w:r>
        <w:rPr>
          <w:lang w:val="id_ID" w:bidi="id_ID"/>
        </w:rPr>
        <w:t>Ibu gadis kecil</w:t>
      </w:r>
    </w:p>
    <w:p>
      <w:pPr>
        <w:pStyle w:val="ListBullet"/>
        <w:spacing w:line="240" w:lineRule="auto"/>
        <w:ind w:left="720"/>
      </w:pPr>
      <w:r>
        <w:rPr>
          <w:lang w:val="id_ID" w:bidi="id_ID"/>
        </w:rPr>
      </w:r>
      <w:r>
        <w:rPr>
          <w:lang w:val="id_ID" w:bidi="id_ID"/>
        </w:rPr>
        <w:t xml:space="preserve">Para pelayat </w:t>
      </w:r>
    </w:p>
    <w:p>
      <w:pPr/>
      <w:r>
        <w:rPr>
          <w:lang w:val="id_ID" w:bidi="id_ID"/>
        </w:rPr>
      </w:r>
      <w:r>
        <w:rPr>
          <w:lang w:val="id_ID" w:bidi="id_ID"/>
        </w:rPr>
        <w:t>Mintalah kelompok untuk memerankan kisah itu dua kali. Pertama, minta mereka memerankan kisah itu tanpa berhenti. Pada saat tim memerankan kisah itu untuk kedua kalinya, hentikan mereka pada titik-titik yang berbeda dalam kisah tersebut.</w:t>
      </w:r>
    </w:p>
    <w:p>
      <w:pPr/>
      <w:r>
        <w:rPr>
          <w:lang w:val="id_ID" w:bidi="id_ID"/>
        </w:rPr>
      </w:r>
      <w:r>
        <w:rPr>
          <w:lang w:val="id_ID" w:bidi="id_ID"/>
        </w:rPr>
        <w:t>Ketika kelompok memerankan kisah itu untuk pertama kali, perhatikan dialog, alur, plot, dan kronologi kisah tersebut.</w:t>
      </w:r>
    </w:p>
    <w:p>
      <w:pPr/>
      <w:r>
        <w:rPr>
          <w:lang w:val="id_ID" w:bidi="id_ID"/>
        </w:rPr>
      </w:r>
      <w:r>
        <w:rPr>
          <w:lang w:val="id_ID" w:bidi="id_ID"/>
        </w:rPr>
        <w:t>Pastikan bahwa tim memerankan kerumunan yang mendesak Yesus.</w:t>
      </w:r>
    </w:p>
    <w:p>
      <w:pPr/>
      <w:r>
        <w:rPr>
          <w:lang w:val="id_ID" w:bidi="id_ID"/>
        </w:rPr>
      </w:r>
      <w:r>
        <w:rPr>
          <w:lang w:val="id_ID" w:bidi="id_ID"/>
        </w:rPr>
        <w:t>Pastikan bahwa tim memerankan utusan yang datang dan berbicara dengan Yairus sementara Yesus masih berbicara dengan perempuan tersebut.</w:t>
      </w:r>
    </w:p>
    <w:p>
      <w:pPr/>
      <w:r>
        <w:rPr>
          <w:lang w:val="id_ID" w:bidi="id_ID"/>
        </w:rPr>
      </w:r>
      <w:r>
        <w:rPr>
          <w:lang w:val="id_ID" w:bidi="id_ID"/>
        </w:rPr>
        <w:t>Saat kelompok memerankan kisah ini untuk kedua kalinya, hentikan mereka pada titik-titik tertentu.</w:t>
      </w:r>
    </w:p>
    <w:p>
      <w:pPr/>
      <w:r>
        <w:rPr>
          <w:lang w:val="id_ID" w:bidi="id_ID"/>
        </w:rPr>
      </w:r>
      <w:r>
        <w:rPr>
          <w:lang w:val="id_ID" w:bidi="id_ID"/>
        </w:rPr>
        <w:t>Perankan perempuan dengan pendarahan yang terus-menerus selama 12 tahun. Ia sedang mencari bantuan, tetapi tidak ada seorangpun yang dapat membantunya.</w:t>
      </w:r>
    </w:p>
    <w:p>
      <w:pPr/>
      <w:r>
        <w:rPr>
          <w:lang w:val="id_ID" w:bidi="id_ID"/>
        </w:rPr>
      </w:r>
      <w:r>
        <w:rPr>
          <w:lang w:val="id_ID" w:bidi="id_ID"/>
        </w:rPr>
        <w:t>Hentikan adegannya. Tanyakan kepada pemeran perempuan dengan masalah pendarahan, "Bagaimana perasaan Anda?" Anda mungkin mendengar hal-hal seperti, "Saya sedih. Saya merindukan keluarga dan teman-teman saya," "Saya lelah melawan penyakit ini," "Saya kesepian." Ulangi adegannya.</w:t>
      </w:r>
    </w:p>
    <w:p>
      <w:pPr/>
      <w:r>
        <w:rPr>
          <w:lang w:val="id_ID" w:bidi="id_ID"/>
        </w:rPr>
      </w:r>
      <w:r>
        <w:rPr>
          <w:lang w:val="id_ID" w:bidi="id_ID"/>
        </w:rPr>
        <w:t>Ada seorang gadis berusia 12 tahun yang sakit. Ayahnya adalah Yairus. Ia adalah seorang pemimpin sinagoge. Ia adalah anak perempuan satu-satunya.</w:t>
      </w:r>
    </w:p>
    <w:p>
      <w:pPr/>
      <w:r>
        <w:rPr>
          <w:lang w:val="id_ID" w:bidi="id_ID"/>
        </w:rPr>
      </w:r>
      <w:r>
        <w:rPr>
          <w:lang w:val="id_ID" w:bidi="id_ID"/>
        </w:rPr>
        <w:t>Hentikan adegannya: Tanyakan kepada aktor yang memerankan Yairus, ”Bagaimana perasaan Anda?” Anda mungkin mendengar hal-hal seperti, "Saya membutuhkan bantuan untuk anak perempuan saya," "Saya sedih, ia sangat muda," "Mengapa ia sakit jika saya melayani Tuhan?" Ulangi adegannya.</w:t>
      </w:r>
    </w:p>
    <w:p>
      <w:pPr/>
      <w:r>
        <w:rPr>
          <w:lang w:val="id_ID" w:bidi="id_ID"/>
        </w:rPr>
      </w:r>
      <w:r>
        <w:rPr>
          <w:lang w:val="id_ID" w:bidi="id_ID"/>
        </w:rPr>
        <w:t>Kerumunan itu menyambut Yesus, lalu Yairus tersungkur ke kaki Yesus sambil memohon kepada Yesus untuk datang ke rumahnya karena anak perempuannya yang berusia 12 tahun sedang sekarat.</w:t>
      </w:r>
    </w:p>
    <w:p>
      <w:pPr/>
      <w:r>
        <w:rPr>
          <w:lang w:val="id_ID" w:bidi="id_ID"/>
        </w:rPr>
      </w:r>
      <w:r>
        <w:rPr>
          <w:lang w:val="id_ID" w:bidi="id_ID"/>
        </w:rPr>
        <w:t>Hentikan adegannya: Tanyakan kepada para aktor yang memerankan kerumunan, ”Bagaimana perasaan kalian?” Anda mungkin mendengar hal-hal seperti, "Yesus lebih penting daripada Yairus.", "Saya terkesan bahwa Yairus merendahkan dirinya di hadapan Yesus", "Yesus siap menolong." Ulangi adegannya.</w:t>
      </w:r>
    </w:p>
    <w:p>
      <w:pPr/>
      <w:r>
        <w:rPr>
          <w:lang w:val="id_ID" w:bidi="id_ID"/>
        </w:rPr>
      </w:r>
      <w:r>
        <w:rPr>
          <w:lang w:val="id_ID" w:bidi="id_ID"/>
        </w:rPr>
        <w:t>Yesus berjalan bersama Yairus ke rumahnya. satu kerumunan berada di sekitar Yesus. Perempuan dengan masalah pendarahan muncul di belakang Yesus dan menyentuh ujung jubah-Nya. Pendarahannya berhenti seketika.</w:t>
      </w:r>
    </w:p>
    <w:p>
      <w:pPr/>
      <w:r>
        <w:rPr>
          <w:lang w:val="id_ID" w:bidi="id_ID"/>
        </w:rPr>
      </w:r>
      <w:r>
        <w:rPr>
          <w:lang w:val="id_ID" w:bidi="id_ID"/>
        </w:rPr>
        <w:t>Hentikan adegannya: Tanyakan kepada aktor yang memerankan perempuan itu, ”Bagaimana perasaan Anda?” Anda mungkin mendengar hal-hal seperti, "Saya kagum dengan apa yang baru saja terjadi.", "Akhirnya doa-doa saya dijawab.", "Saya kagum dengan kuasa dan otoritas Yesus." Ulangi adegannya.</w:t>
      </w:r>
    </w:p>
    <w:p>
      <w:pPr/>
      <w:r>
        <w:rPr>
          <w:lang w:val="id_ID" w:bidi="id_ID"/>
        </w:rPr>
      </w:r>
      <w:r>
        <w:rPr>
          <w:lang w:val="id_ID" w:bidi="id_ID"/>
        </w:rPr>
        <w:t>Yesus bertanya siapa yang menyentuh-Nya. Semua orang menyangkalnya. Petrus mengatakan kepada Yesus bahwa kerumunan itu berdesak-desakan disekitar-Nya.</w:t>
      </w:r>
    </w:p>
    <w:p>
      <w:pPr/>
      <w:r>
        <w:rPr>
          <w:lang w:val="id_ID" w:bidi="id_ID"/>
        </w:rPr>
      </w:r>
      <w:r>
        <w:rPr>
          <w:lang w:val="id_ID" w:bidi="id_ID"/>
        </w:rPr>
        <w:t>Hentikan adegannya: Tanyakan kepada aktor yang memerankan murid-murid Yesus, ”Bagaimana perasaan kalian?” Anda mungkin mendengar hal-hal seperti, "Bingung bahwa Yesus menanyakan hal itu. Dia tahu bahwa ada banyak orang.", "Pasti ada makna lain dari pertanyaan-Nya.", "Orang yang menyentuh Yesus pasti istimewa." Ulangi adegannya.</w:t>
      </w:r>
    </w:p>
    <w:p>
      <w:pPr/>
      <w:r>
        <w:rPr>
          <w:lang w:val="id_ID" w:bidi="id_ID"/>
        </w:rPr>
      </w:r>
      <w:r>
        <w:rPr>
          <w:lang w:val="id_ID" w:bidi="id_ID"/>
        </w:rPr>
        <w:t>Namun Yesus mengatakan bahwa seseorang sengaja menyentuh-Nya, karea kuasa kesembuhan keluar dari Yesus. Perempuan itu tahu bahwa ia tidak dapat bersembunyi. Ia mulai gemetar dan berlutut di hadapan Yesus. Semua orang mendengar penjelasan tentang mengapa ia menyentuh Yesus dan bahwa dia sembuh seketika.</w:t>
      </w:r>
    </w:p>
    <w:p>
      <w:pPr/>
      <w:r>
        <w:rPr>
          <w:lang w:val="id_ID" w:bidi="id_ID"/>
        </w:rPr>
      </w:r>
      <w:r>
        <w:rPr>
          <w:lang w:val="id_ID" w:bidi="id_ID"/>
        </w:rPr>
        <w:t>Hentikan adegannya: Tanyakan kepada aktor yang memerankan Yairus, ”Bagaimana perasaan Anda?” Anda mungkin mendengar hal-hal seperti, "Saya putus asa, anak perempuan saya sangat sakit dan Yesus bertanya-tanya siapa yang menyentuh-Nya?" "Ini pasti sangat penting bagi-Nya untuk berhenti sekarang.", "Saya berharap bahwa Yesus juga dapat menyembuhkan anak perempuan saya." Ulangi adegannya.</w:t>
      </w:r>
    </w:p>
    <w:p>
      <w:pPr/>
      <w:r>
        <w:rPr>
          <w:lang w:val="id_ID" w:bidi="id_ID"/>
        </w:rPr>
      </w:r>
      <w:r>
        <w:rPr>
          <w:lang w:val="id_ID" w:bidi="id_ID"/>
        </w:rPr>
        <w:t>Yesus mengatakan kepada perempuan itu, "Hai anak, imanmu telah membuatmu sehat, pergilah dalam damai."</w:t>
      </w:r>
    </w:p>
    <w:p>
      <w:pPr/>
      <w:r>
        <w:rPr>
          <w:lang w:val="id_ID" w:bidi="id_ID"/>
        </w:rPr>
      </w:r>
      <w:r>
        <w:rPr>
          <w:lang w:val="id_ID" w:bidi="id_ID"/>
        </w:rPr>
        <w:t>Seorang utusan datang ketika Yesus masih berbicara dengan perempuan itu. Utusan itu mengatakan kepada Yairus agar tidak mengganggu Yesus karena anak itu telah meninggal. Ketika Yesus mendengar tentang anak itu, Yesus mengatakan kepada Yairus, Jangan takut. Percayalah dan ia akan hidup." Lalu Yesus datang ke rumah itu. Semua orang di rumah itu menangis dengan keras dan sedih. Ini termasuk para pelayat profesional. Yesus mengatakan kepada mereka, "Jangan menangis, ia tidak meninggal; ia sedang tidur." Orang-orang menertawakan Yesus karena mereka yakin bahwa ia telah meninggal.</w:t>
      </w:r>
    </w:p>
    <w:p>
      <w:pPr/>
      <w:r>
        <w:rPr>
          <w:lang w:val="id_ID" w:bidi="id_ID"/>
        </w:rPr>
      </w:r>
      <w:r>
        <w:rPr>
          <w:lang w:val="id_ID" w:bidi="id_ID"/>
        </w:rPr>
        <w:t>Hentikan adegannya: Tanyakan kepada para aktor yang memerankan para pelayat, ”Bagaimana perasaan kalian?” Anda mungkin mendengar hal-hal seperti, "Mengapa orang ini datang untuk mengganggu perkabungan kita?" "Saya merasa dihina. Saya bisa melihat perbedaan antara mati dan tidur," "Orang ini pasti gila." Ulangi adegannya.</w:t>
      </w:r>
    </w:p>
    <w:p>
      <w:pPr/>
      <w:r>
        <w:rPr>
          <w:lang w:val="id_ID" w:bidi="id_ID"/>
        </w:rPr>
      </w:r>
      <w:r>
        <w:rPr>
          <w:lang w:val="id_ID" w:bidi="id_ID"/>
        </w:rPr>
        <w:t>Yesus tidak mengizinkan siapa pun masuk ke kamar di mana jenazah gadis itu berada, kecuali Yohanes, Petrus, Yakobus, dan ibu serta ayah anak itu. Lalu Yesus memegang tangan anak itu dan mengatakan kepadanya untuk bangun, dan bangkit. Seketika rohnya kembali kepadanya dan ia bangun. Kemudian Yesus memberi perintah untuk memberinya makan. Yesus mengatakan kepada orangtuanya agar tidak menceritakan kepada siapa pun tentang apa yang telah terjadi.</w:t>
      </w:r>
    </w:p>
    <w:p>
      <w:pPr/>
      <w:r>
        <w:rPr>
          <w:lang w:val="id_ID" w:bidi="id_ID"/>
        </w:rPr>
      </w:r>
      <w:r>
        <w:rPr>
          <w:lang w:val="id_ID" w:bidi="id_ID"/>
        </w:rPr>
        <w:t>Hentikan adegannya: Tanyakan kepada para aktor yang memerankan orang tua yang menangis, ”Bagaimana perasaan Anda?” Anda mungkin mendengar hal-hal seperti, "Bersyukur," "Saya kagum. "Saya tahu bahwa Yesus mampu menyembuhkannya, tapi Yesus melakukan lebih dari itu", "Saya merasa malu. "Saya marah karena Yesus berhenti untuk berbicara dengan perempuan itu."</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 xml:space="preserve">Dengarkan teks satu kali dalam versi yang paling mudah dimengerti. </w:t>
      </w:r>
    </w:p>
    <w:p>
      <w:pPr/>
      <w:r>
        <w:rPr>
          <w:lang w:val="id_ID" w:bidi="id_ID"/>
        </w:rPr>
      </w:r>
      <w:r>
        <w:rPr>
          <w:lang w:val="id_ID" w:bidi="id_ID"/>
        </w:rPr>
        <w:t xml:space="preserve">Ketika Yesus kembali ke </w:t>
      </w:r>
      <w:hyperlink r:id="rId37">
        <w:r>
          <w:rPr>
            <w:lang w:val="id_ID" w:bidi="id_ID"/>
          </w:rPr>
          <w:rPr>
            <w:color w:val="0000EE"/>
            <w:u w:val="single"/>
          </w:rPr>
          <w:t>Galilea</w:t>
        </w:r>
      </w:hyperlink>
      <w:r>
        <w:rPr>
          <w:lang w:val="id_ID" w:bidi="id_ID"/>
        </w:rPr>
        <w:t xml:space="preserve"> bersama murid-murid-Nya, ada satu kerumunan yang menanti-Nya. Salah satu orang dalam kerumunan itu bernama Yairus. Yairus adalah seorang pemimpin </w:t>
      </w:r>
      <w:r>
        <w:rPr>
          <w:b/>
          <w:lang w:val="id_ID" w:bidi="id_ID"/>
        </w:rPr>
        <w:t>sinagoge</w:t>
      </w:r>
      <w:r>
        <w:rPr>
          <w:lang w:val="id_ID" w:bidi="id_ID"/>
        </w:rPr>
        <w:t xml:space="preserve">, atau tempat ibadah orang Yahudi. Setiap kota kecil Yahudi memiliki satu sinagoge dan setiap sinagoge memiliki satu pemimpin atau lebih. Orang-orang ini bertanggung jawab untuk mengurus bangunan sinagoge dan yang berwewenang dalam mengatur kegiatan dan pelayanan. Orang-orang ini bukan imam-imam atau rabi-rabi. Pastikan untuk menerjemahkan sinagoge dengan cara yang sama seperti yang telah Anda lakukan di bagian-bagian sebelumnya. </w:t>
      </w:r>
      <w:hyperlink r:id="rId127">
        <w:r>
          <w:rPr>
            <w:lang w:val="id_ID" w:bidi="id_ID"/>
          </w:rPr>
          <w:rPr>
            <w:color w:val="0000EE"/>
            <w:u w:val="single"/>
          </w:rPr>
          <w:t>Sinagoge</w:t>
        </w:r>
      </w:hyperlink>
      <w:r>
        <w:rPr>
          <w:lang w:val="id_ID" w:bidi="id_ID"/>
        </w:rPr>
        <w:t xml:space="preserve"> terdapat di Daftar Kata Utama. </w:t>
      </w:r>
    </w:p>
    <w:p>
      <w:pPr/>
      <w:r>
        <w:rPr>
          <w:lang w:val="id_ID" w:bidi="id_ID"/>
        </w:rPr>
      </w:r>
      <w:r>
        <w:rPr>
          <w:lang w:val="id_ID" w:bidi="id_ID"/>
        </w:rPr>
        <w:t xml:space="preserve">Yairus datang kepada Yesus dan </w:t>
      </w:r>
      <w:r>
        <w:rPr>
          <w:b/>
          <w:lang w:val="id_ID" w:bidi="id_ID"/>
        </w:rPr>
        <w:t>sujud di kaki Yesus</w:t>
      </w:r>
      <w:r>
        <w:rPr>
          <w:lang w:val="id_ID" w:bidi="id_ID"/>
        </w:rPr>
        <w:t>. Ini berarti ia berlutut dan menundukkan wajahnya ke tanah. Ia tidak jatuh secara kebetulan. Dalam budaya Yahudi, menunduk dengan cara ini menunjukkan respek dan hormat kepada seseorang yang mempunyai kedudukan yang tinggi. Yesus setuju untuk pergi ke rumah Yairus untuk menyembuhkan anak perempuannya yang sekarat.</w:t>
      </w:r>
    </w:p>
    <w:p>
      <w:pPr/>
      <w:r>
        <w:rPr>
          <w:lang w:val="id_ID" w:bidi="id_ID"/>
        </w:rPr>
      </w:r>
      <w:r>
        <w:rPr>
          <w:lang w:val="id_ID" w:bidi="id_ID"/>
        </w:rPr>
        <w:t xml:space="preserve">Ada seorang perempuan dalam kerumunan yang telah </w:t>
      </w:r>
      <w:r>
        <w:rPr>
          <w:b/>
          <w:lang w:val="id_ID" w:bidi="id_ID"/>
        </w:rPr>
        <w:t>mengalami pendarahan selama 12 tahun</w:t>
      </w:r>
      <w:r>
        <w:rPr>
          <w:lang w:val="id_ID" w:bidi="id_ID"/>
        </w:rPr>
        <w:t>. Ini mengacu kepada pendarahan karena menstruasi yang terus-menerus dari kandungan atau rahim pada saat-saat yang tidak normal. Ini berarti bahwa dalam konteks Yahudi, perempuan itu telah dianggap najis, atau tidak layak melayani Allah selama 12 tahun.</w:t>
      </w:r>
    </w:p>
    <w:p>
      <w:pPr/>
      <w:r>
        <w:rPr>
          <w:lang w:val="id_ID" w:bidi="id_ID"/>
        </w:rPr>
      </w:r>
      <w:r>
        <w:rPr>
          <w:lang w:val="id_ID" w:bidi="id_ID"/>
        </w:rPr>
        <w:t xml:space="preserve">Diskusikan bersama tim Anda tentang apakah pantas membicarakan penyakit semacam ini dalam budaya Anda. Jika tidak, Anda bisa merujuk kepada kondisinya dengan istilah yang lebih umum, seperti, "Ia telah menderita pendarahan yang terus-menerus selama 12 tahun." </w:t>
      </w:r>
    </w:p>
    <w:p>
      <w:pPr/>
      <w:r>
        <w:rPr>
          <w:lang w:val="id_ID" w:bidi="id_ID"/>
        </w:rPr>
      </w:r>
      <w:r>
        <w:rPr>
          <w:lang w:val="id_ID" w:bidi="id_ID"/>
        </w:rPr>
        <w:t xml:space="preserve">Perempuan itu muncul di belakang Yesus dan menyentuh </w:t>
      </w:r>
      <w:r>
        <w:rPr>
          <w:b/>
          <w:lang w:val="id_ID" w:bidi="id_ID"/>
        </w:rPr>
        <w:t>jumbai jubah-Nya</w:t>
      </w:r>
      <w:r>
        <w:rPr>
          <w:lang w:val="id_ID" w:bidi="id_ID"/>
        </w:rPr>
        <w:t xml:space="preserve">. "Jubah" mengacu kepada pakaian luar yang panjang. Pastikan untuk menerjemahkan jubah dengan cara yang sama seperti yang telah Anda lakukan sebelumnya. </w:t>
      </w:r>
      <w:hyperlink r:id="rId290">
        <w:r>
          <w:rPr>
            <w:lang w:val="id_ID" w:bidi="id_ID"/>
          </w:rPr>
          <w:rPr>
            <w:color w:val="0000EE"/>
            <w:u w:val="single"/>
          </w:rPr>
          <w:t>Jubah</w:t>
        </w:r>
      </w:hyperlink>
      <w:r>
        <w:rPr>
          <w:lang w:val="id_ID" w:bidi="id_ID"/>
        </w:rPr>
        <w:t xml:space="preserve"> terdapat di Daftar Kata Utama. Secara khusus, ujung jubah mengacu kepada jumbai atau rumbai yang terkadang merupakan bagian dari jubah yang dipakai laki-laki Yahudi. Rumbai merupakan pengingat untuk laki-laki tersebut bahwa ia harus tetap setia kepada Allah.</w:t>
      </w:r>
    </w:p>
    <w:p>
      <w:pPr/>
      <w:r>
        <w:rPr>
          <w:lang w:val="id_ID" w:bidi="id_ID"/>
        </w:rPr>
      </w:r>
      <w:r>
        <w:rPr>
          <w:lang w:val="id_ID" w:bidi="id_ID"/>
        </w:rPr>
        <w:t>Berhenti dan tunjukkan satu gambar jubah dengan rumbai di pinggirnya, jika Anda belum melakukannya.</w:t>
      </w:r>
    </w:p>
    <w:p>
      <w:pPr/>
      <w:r>
        <w:rPr>
          <w:lang w:val="id_ID" w:bidi="id_ID"/>
        </w:rPr>
      </w:r>
      <w:r>
        <w:rPr>
          <w:lang w:val="id_ID" w:bidi="id_ID"/>
        </w:rPr>
        <w:t>Perempuan itu seketika sembuh. Yesus berhenti dan bertanya siapa yang menyentuh-Nya. Petrus menanggapi dan memanggil Yesus, "</w:t>
      </w:r>
      <w:r>
        <w:rPr>
          <w:b/>
          <w:lang w:val="id_ID" w:bidi="id_ID"/>
        </w:rPr>
        <w:t>Guru</w:t>
      </w:r>
      <w:r>
        <w:rPr>
          <w:lang w:val="id_ID" w:bidi="id_ID"/>
        </w:rPr>
        <w:t xml:space="preserve">." Istilah ini menunjukkan rasa hormat dan digunakan untuk menyapa seseorang yang memiliki status yang tinggi. Pastikan untuk menerjemahkan guru dengan cara yang sama seperti yang telah Anda lakukan sebelumnya. </w:t>
      </w:r>
      <w:hyperlink r:id="rId146">
        <w:r>
          <w:rPr>
            <w:lang w:val="id_ID" w:bidi="id_ID"/>
          </w:rPr>
          <w:rPr>
            <w:color w:val="0000EE"/>
            <w:u w:val="single"/>
          </w:rPr>
          <w:t>Guru</w:t>
        </w:r>
      </w:hyperlink>
      <w:r>
        <w:rPr>
          <w:lang w:val="id_ID" w:bidi="id_ID"/>
        </w:rPr>
        <w:t xml:space="preserve"> bisa ditemukan dalam Daftar Kata Utama. Petrus menyiratkan bahwa semua orang dalam kerumunan itu menyentuh Yesus. Perempuan itu menunjukkan dirinya dan menunduk di kaki-Nya, gemetar karena takut. Setelah ia menceritakan kisahnya, Yesus menyebutnya, "</w:t>
      </w:r>
      <w:r>
        <w:rPr>
          <w:b/>
          <w:lang w:val="id_ID" w:bidi="id_ID"/>
        </w:rPr>
        <w:t>Anak</w:t>
      </w:r>
      <w:r>
        <w:rPr>
          <w:lang w:val="id_ID" w:bidi="id_ID"/>
        </w:rPr>
        <w:t>." Istilah ini menunjukkan kepedulian Yesus yang baik terhadap perempuan itu dan dimaksudkan untuk menenteramkannya. Ini merupakan satu istilah yang tepat digunakan bagi seorang guru seperti Yesus untuk berbicara dengan baik kepada seorang perempuan. Bukan berarti bahwa perempuan itu secara harfiah adalah anak perempuan Yesus. Tidak jelas juga apakah perempuan itu lebih muda atau lebih tua daripada Yesus.</w:t>
      </w:r>
    </w:p>
    <w:p>
      <w:pPr/>
      <w:r>
        <w:rPr>
          <w:lang w:val="id_ID" w:bidi="id_ID"/>
        </w:rPr>
      </w:r>
      <w:r>
        <w:rPr>
          <w:lang w:val="id_ID" w:bidi="id_ID"/>
        </w:rPr>
        <w:t>Jika tidak wajar untuk menggunakan anak perempuan dalam konteks ini, dalam budaya Anda, Anda dapat menggunakan istilah yang tepat dari bahasa Anda.</w:t>
      </w:r>
    </w:p>
    <w:p>
      <w:pPr/>
      <w:r>
        <w:rPr>
          <w:lang w:val="id_ID" w:bidi="id_ID"/>
        </w:rPr>
      </w:r>
      <w:r>
        <w:rPr>
          <w:lang w:val="id_ID" w:bidi="id_ID"/>
        </w:rPr>
        <w:t>Yesus mengatakan kepada perempuan itu, "</w:t>
      </w:r>
      <w:r>
        <w:rPr>
          <w:b/>
          <w:lang w:val="id_ID" w:bidi="id_ID"/>
        </w:rPr>
        <w:t>imanmu telah menyembuhkanmu</w:t>
      </w:r>
      <w:r>
        <w:rPr>
          <w:lang w:val="id_ID" w:bidi="id_ID"/>
        </w:rPr>
        <w:t xml:space="preserve">." Iman mengacu kepada keyakinan dan kepercayaan perempuan itu kepada Yesus dan kemampuan-Nya untuk menyembuhkan dia. Pastikan untuk menerjemahkan iman dengan cara yang sama seperti yang telah Anda lakukan di bagian-bagian sebelumnya. </w:t>
      </w:r>
      <w:hyperlink r:id="rId162">
        <w:r>
          <w:rPr>
            <w:lang w:val="id_ID" w:bidi="id_ID"/>
          </w:rPr>
          <w:rPr>
            <w:color w:val="0000EE"/>
            <w:u w:val="single"/>
          </w:rPr>
          <w:t>Iman</w:t>
        </w:r>
      </w:hyperlink>
      <w:r>
        <w:rPr>
          <w:lang w:val="id_ID" w:bidi="id_ID"/>
        </w:rPr>
        <w:t xml:space="preserve"> terdapat di Daftar Kata Utama. Kata Yunani untuk </w:t>
      </w:r>
      <w:r>
        <w:rPr>
          <w:b/>
          <w:lang w:val="id_ID" w:bidi="id_ID"/>
        </w:rPr>
        <w:t>disembuhkan</w:t>
      </w:r>
      <w:r>
        <w:rPr>
          <w:lang w:val="id_ID" w:bidi="id_ID"/>
        </w:rPr>
        <w:t xml:space="preserve"> adalah kata yang sama yang biasa digunakan dalam Alkitab yang berarti diselamatkan atau dilepaskan. Dalam konteks ini, itu berarti diselamatkan dari suatu penyakit.</w:t>
      </w:r>
    </w:p>
    <w:p>
      <w:pPr/>
      <w:r>
        <w:rPr>
          <w:lang w:val="id_ID" w:bidi="id_ID"/>
        </w:rPr>
      </w:r>
      <w:r>
        <w:rPr>
          <w:lang w:val="id_ID" w:bidi="id_ID"/>
        </w:rPr>
        <w:t>Jika Anda memiliki satu ekspresi dalam bahasa Anda yang bisa digunakan baik untuk menyelamatkan dari dosa maupun menyelamatkan dari penyakit, pertimbangkan untuk menggunakannya di sini.</w:t>
      </w:r>
    </w:p>
    <w:p>
      <w:pPr/>
      <w:r>
        <w:rPr>
          <w:lang w:val="id_ID" w:bidi="id_ID"/>
        </w:rPr>
      </w:r>
      <w:r>
        <w:rPr>
          <w:lang w:val="id_ID" w:bidi="id_ID"/>
        </w:rPr>
        <w:t xml:space="preserve">Seorang utusan mengatakan kepada Yairus bahwa anaknya telah meninggal; ia mengatakan bahwa Yairus tidak perlu mengganggu Guru. Di sini, </w:t>
      </w:r>
      <w:r>
        <w:rPr>
          <w:b/>
          <w:lang w:val="id_ID" w:bidi="id_ID"/>
        </w:rPr>
        <w:t>guru</w:t>
      </w:r>
      <w:r>
        <w:rPr>
          <w:lang w:val="id_ID" w:bidi="id_ID"/>
        </w:rPr>
        <w:t xml:space="preserve"> mengacu kepada Yesus. Ini adalah satu gelar yang sopan untuk seorang pemimpin agama Yahudi. Pastikan untuk menerjemahkan guru dengan cara yang sama seperti yang telah Anda lakukan di bagian-bagian sebelumnya. </w:t>
      </w:r>
      <w:hyperlink r:id="rId103">
        <w:r>
          <w:rPr>
            <w:lang w:val="id_ID" w:bidi="id_ID"/>
          </w:rPr>
          <w:rPr>
            <w:color w:val="0000EE"/>
            <w:u w:val="single"/>
          </w:rPr>
          <w:t>Guru</w:t>
        </w:r>
      </w:hyperlink>
      <w:r>
        <w:rPr>
          <w:lang w:val="id_ID" w:bidi="id_ID"/>
        </w:rPr>
        <w:t xml:space="preserve"> terdapat di Daftar Kata Utama. </w:t>
      </w:r>
    </w:p>
    <w:p>
      <w:pPr/>
      <w:r>
        <w:rPr>
          <w:lang w:val="id_ID" w:bidi="id_ID"/>
        </w:rPr>
      </w:r>
      <w:r>
        <w:rPr>
          <w:lang w:val="id_ID" w:bidi="id_ID"/>
        </w:rPr>
        <w:t xml:space="preserve">Yesus menyemangati Yairus dan mengatakan kepadanya agar </w:t>
      </w:r>
      <w:r>
        <w:rPr>
          <w:b/>
          <w:lang w:val="id_ID" w:bidi="id_ID"/>
        </w:rPr>
        <w:t>percaya</w:t>
      </w:r>
      <w:r>
        <w:rPr>
          <w:lang w:val="id_ID" w:bidi="id_ID"/>
        </w:rPr>
        <w:t xml:space="preserve"> saja. Yesus tidak secara spesifik mengatakan siapa atau apa yang harus ia percayai, tetapi itu menyiratkan bahwa Yairus harus terus percaya bahwa Yesus dapat menolong anaknya. Yesus bermaksud bahwa Yairus harus memiliki keyakinan kepada-Nya dan tidak takut atau ragu-ragu.</w:t>
      </w:r>
    </w:p>
    <w:p>
      <w:pPr/>
      <w:r>
        <w:rPr>
          <w:lang w:val="id_ID" w:bidi="id_ID"/>
        </w:rPr>
      </w:r>
      <w:r>
        <w:rPr>
          <w:lang w:val="id_ID" w:bidi="id_ID"/>
        </w:rPr>
        <w:t xml:space="preserve">Yesus memasuki rumah. Dia mendekati gadis muda itu, memegang tangannya, dan mengatakan kepadanya untuk bangun. Roh gadis itu </w:t>
      </w:r>
      <w:r>
        <w:rPr>
          <w:b/>
          <w:lang w:val="id_ID" w:bidi="id_ID"/>
        </w:rPr>
        <w:t>kembali</w:t>
      </w:r>
      <w:r>
        <w:rPr>
          <w:lang w:val="id_ID" w:bidi="id_ID"/>
        </w:rPr>
        <w:t>. Ini berarti gadis itu hidup kembali. Rohnya meninggalkan gadis itu ketika ia meninggal, tetapi ketika roh itu kembali, dia hidup lagi.</w:t>
      </w:r>
    </w:p>
    <w:p>
      <w:pPr/>
      <w:r>
        <w:rPr>
          <w:lang w:val="id_ID" w:bidi="id_ID"/>
        </w:rPr>
      </w:r>
      <w:r>
        <w:rPr>
          <w:lang w:val="id_ID" w:bidi="id_ID"/>
        </w:rPr>
        <w:t>Diskusikan bersama tim Anda. Ungkapan apa yang Anda gunakan untuk mengacu kepada nyawa atau roh seseorang yang meninggalkan tubuhnya ketika ia meninggal? Pikirkan tentang menggunakan ekspresi yang sama untuk menggambarkan seseorang yang hidup kembali. Contohnya seperti "Nafasnya kembali."</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 xml:space="preserve">Dengarkan versi audio dari kisah ini dalam bentuk terjemahan yang paling mudah dimengerti. </w:t>
      </w:r>
    </w:p>
    <w:p>
      <w:pPr/>
      <w:r>
        <w:rPr>
          <w:lang w:val="id_ID" w:bidi="id_ID"/>
        </w:rPr>
      </w:r>
      <w:r>
        <w:rPr>
          <w:lang w:val="id_ID" w:bidi="id_ID"/>
        </w:rPr>
        <w:t xml:space="preserve">Dalam sesi ini, ceritakan kembali nats ini, secara berkelompok, dalam bahasa Anda sendiri. </w:t>
      </w:r>
    </w:p>
    <w:p>
      <w:pPr/>
      <w:r>
        <w:rPr>
          <w:lang w:val="id_ID" w:bidi="id_ID"/>
        </w:rPr>
      </w:r>
      <w:r>
        <w:rPr>
          <w:lang w:val="id_ID" w:bidi="id_ID"/>
        </w:rPr>
        <w:t xml:space="preserve">Pertama, seluruh kelompok harus berlatih menceritakan bagian itu dalam bahasa Anda sendiri. Ingatlah untuk memasukkan hal-hal yang Anda putuskan dalam langkah sebelumnya, seperti kronologi, kata, frasa, emosi, atau apa pun yang Anda diskusikan. </w:t>
      </w:r>
    </w:p>
    <w:p>
      <w:pPr/>
      <w:r>
        <w:rPr>
          <w:lang w:val="id_ID" w:bidi="id_ID"/>
        </w:rPr>
      </w:r>
      <w:r>
        <w:rPr>
          <w:lang w:val="id_ID" w:bidi="id_ID"/>
        </w:rPr>
        <w:t xml:space="preserve">Seorang anggota kelompok harus menyampaikan beberapa kalimat dari nats itu dan berhenti sejenak. Seorang anggota lain harus menceritakan bagian selanjutnya dari nats itu dan berhenti sejenak. Lakukan ini sampai kelompok itu telah menceritakan kembali semua nats tersebut. Anggota-anggota kelompok dapat saling memperbaiki dalam tahap ini. </w:t>
      </w:r>
    </w:p>
    <w:p>
      <w:pPr/>
      <w:r>
        <w:rPr>
          <w:lang w:val="id_ID" w:bidi="id_ID"/>
        </w:rPr>
      </w:r>
      <w:r>
        <w:rPr>
          <w:lang w:val="id_ID" w:bidi="id_ID"/>
        </w:rPr>
        <w:t>Hentikan sejenak audio ini di sini.</w:t>
      </w:r>
    </w:p>
    <w:p>
      <w:pPr/>
      <w:r>
        <w:rPr>
          <w:lang w:val="id_ID" w:bidi="id_ID"/>
        </w:rPr>
      </w:r>
      <w:r>
        <w:rPr>
          <w:lang w:val="id_ID" w:bidi="id_ID"/>
        </w:rPr>
        <w:t xml:space="preserve">Selanjutnya, setiap anggota kelompok harus menceritakan seluruh nats tersebut tanpa gangguan setidaknya satu kali. Seorang anggota kelompok dapat menggunakan benda apa saja, gerakan, atau papan cerita untuk membantu mereka mengingat bagian nats ayat-ayat Alkitab tersebut. </w:t>
      </w:r>
    </w:p>
    <w:p>
      <w:pPr/>
      <w:r>
        <w:rPr>
          <w:lang w:val="id_ID" w:bidi="id_ID"/>
        </w:rPr>
      </w:r>
      <w:r>
        <w:rPr>
          <w:lang w:val="id_ID" w:bidi="id_ID"/>
        </w:rPr>
        <w:t>Hentikan sejenak audio ini di sini.</w:t>
      </w:r>
    </w:p>
    <w:p>
      <w:pPr/>
      <w:r>
        <w:rPr>
          <w:lang w:val="id_ID" w:bidi="id_ID"/>
        </w:rPr>
      </w:r>
      <w:r>
        <w:rPr>
          <w:lang w:val="id_ID" w:bidi="id_ID"/>
        </w:rPr>
        <w:t xml:space="preserve">Selanjutnya, kelompok dapat memutuskan versi mana dari nats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Hentikan sejenak audio ini di sini.</w:t>
      </w:r>
    </w:p>
    <w:p>
      <w:pPr/>
      <w:r>
        <w:rPr>
          <w:lang w:val="id_ID" w:bidi="id_ID"/>
        </w:rPr>
      </w:r>
      <w:r>
        <w:rPr>
          <w:lang w:val="id_ID" w:bidi="id_ID"/>
        </w:rPr>
        <w:t xml:space="preserve">Akhirnya, kelompok dapat menyusun versi akhir dari nats itu yang disetujui oleh semua anggota kelompok. Setiap anggota kelompok harus berlatih menceritakan versi akhir dari nats tersebut. </w:t>
      </w:r>
      <w:r>
        <w:rPr>
          <w:lang w:val="id_ID" w:bidi="id_ID"/>
        </w:rPr>
      </w:r>
      <w:r>
        <w:rPr>
          <w:lang w:val="id_ID" w:bidi="id_ID"/>
        </w:rPr>
      </w:r>
    </w:p>
    <w:p>
      <w:pPr/>
      <w:r>
        <w:rPr>
          <w:lang w:val="id_ID" w:bidi="id_ID"/>
        </w:rPr>
      </w:r>
    </w:p>
    <w:p>
      <w:pPr>
        <w:pStyle w:val="Heading2"/>
      </w:pPr>
      <w:r>
        <w:rPr>
          <w:lang w:val="id_ID" w:bidi="id_ID"/>
        </w:rPr>
        <w:t>Lukas 8:40–56</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291">
        <w:r>
          <w:rPr>
            <w:lang w:val="id_ID" w:bidi="id_ID"/>
          </w:rPr>
          <w:rPr>
            <w:color w:val="0000EE"/>
            <w:u w:val="single"/>
          </w:rPr>
          <w:t>Dengar dan Renungkan</w:t>
        </w:r>
      </w:hyperlink>
      <w:r>
        <w:rPr>
          <w:lang w:val="id_ID" w:bidi="id_ID"/>
        </w:rPr>
        <w:t xml:space="preserve"> (604 KB)</w:t>
      </w:r>
      <w:r>
        <w:rPr>
          <w:lang w:val="id_ID" w:bidi="id_ID"/>
        </w:rPr>
      </w:r>
    </w:p>
    <w:p>
      <w:pPr>
        <w:pStyle w:val="ListBullet"/>
        <w:spacing w:line="240" w:lineRule="auto"/>
        <w:ind w:left="720"/>
      </w:pPr>
      <w:r>
        <w:rPr>
          <w:lang w:val="id_ID" w:bidi="id_ID"/>
        </w:rPr>
      </w:r>
      <w:hyperlink r:id="rId292">
        <w:r>
          <w:rPr>
            <w:lang w:val="id_ID" w:bidi="id_ID"/>
          </w:rPr>
          <w:rPr>
            <w:color w:val="0000EE"/>
            <w:u w:val="single"/>
          </w:rPr>
          <w:t>Menyiapkan Panggung</w:t>
        </w:r>
      </w:hyperlink>
      <w:r>
        <w:rPr>
          <w:lang w:val="id_ID" w:bidi="id_ID"/>
        </w:rPr>
        <w:t xml:space="preserve"> (7.6 MB)</w:t>
      </w:r>
      <w:r>
        <w:rPr>
          <w:lang w:val="id_ID" w:bidi="id_ID"/>
        </w:rPr>
      </w:r>
    </w:p>
    <w:p>
      <w:pPr>
        <w:pStyle w:val="ListBullet"/>
        <w:spacing w:line="240" w:lineRule="auto"/>
        <w:ind w:left="720"/>
      </w:pPr>
      <w:r>
        <w:rPr>
          <w:lang w:val="id_ID" w:bidi="id_ID"/>
        </w:rPr>
      </w:r>
      <w:hyperlink r:id="rId293">
        <w:r>
          <w:rPr>
            <w:lang w:val="id_ID" w:bidi="id_ID"/>
          </w:rPr>
          <w:rPr>
            <w:color w:val="0000EE"/>
            <w:u w:val="single"/>
          </w:rPr>
          <w:t>Menjelaskan Adegan</w:t>
        </w:r>
      </w:hyperlink>
      <w:r>
        <w:rPr>
          <w:lang w:val="id_ID" w:bidi="id_ID"/>
        </w:rPr>
        <w:t xml:space="preserve"> (3.0 MB)</w:t>
      </w:r>
      <w:r>
        <w:rPr>
          <w:lang w:val="id_ID" w:bidi="id_ID"/>
        </w:rPr>
      </w:r>
    </w:p>
    <w:p>
      <w:pPr>
        <w:pStyle w:val="ListBullet"/>
        <w:spacing w:line="240" w:lineRule="auto"/>
        <w:ind w:left="720"/>
      </w:pPr>
      <w:r>
        <w:rPr>
          <w:lang w:val="id_ID" w:bidi="id_ID"/>
        </w:rPr>
      </w:r>
      <w:hyperlink r:id="rId294">
        <w:r>
          <w:rPr>
            <w:lang w:val="id_ID" w:bidi="id_ID"/>
          </w:rPr>
          <w:rPr>
            <w:color w:val="0000EE"/>
            <w:u w:val="single"/>
          </w:rPr>
          <w:t>Memperagakan Bacaan</w:t>
        </w:r>
      </w:hyperlink>
      <w:r>
        <w:rPr>
          <w:lang w:val="id_ID" w:bidi="id_ID"/>
        </w:rPr>
        <w:t xml:space="preserve"> (5.1 MB)</w:t>
      </w:r>
      <w:r>
        <w:rPr>
          <w:lang w:val="id_ID" w:bidi="id_ID"/>
        </w:rPr>
      </w:r>
    </w:p>
    <w:p>
      <w:pPr>
        <w:pStyle w:val="ListBullet"/>
        <w:spacing w:line="240" w:lineRule="auto"/>
        <w:ind w:left="720"/>
      </w:pPr>
      <w:r>
        <w:rPr>
          <w:lang w:val="id_ID" w:bidi="id_ID"/>
        </w:rPr>
      </w:r>
      <w:hyperlink r:id="rId295">
        <w:r>
          <w:rPr>
            <w:lang w:val="id_ID" w:bidi="id_ID"/>
          </w:rPr>
          <w:rPr>
            <w:color w:val="0000EE"/>
            <w:u w:val="single"/>
          </w:rPr>
          <w:t>Melengkapi yang Kurang</w:t>
        </w:r>
      </w:hyperlink>
      <w:r>
        <w:rPr>
          <w:lang w:val="id_ID" w:bidi="id_ID"/>
        </w:rPr>
        <w:t xml:space="preserve"> (4.7 MB)</w:t>
      </w:r>
      <w:r>
        <w:rPr>
          <w:lang w:val="id_ID" w:bidi="id_ID"/>
        </w:rPr>
      </w:r>
    </w:p>
    <w:p>
      <w:pPr>
        <w:pStyle w:val="ListBullet"/>
        <w:spacing w:line="240" w:lineRule="auto"/>
        <w:ind w:left="720"/>
      </w:pPr>
      <w:r>
        <w:rPr>
          <w:lang w:val="id_ID" w:bidi="id_ID"/>
        </w:rPr>
      </w:r>
      <w:hyperlink r:id="rId296">
        <w:r>
          <w:rPr>
            <w:lang w:val="id_ID" w:bidi="id_ID"/>
          </w:rPr>
          <w:rPr>
            <w:color w:val="0000EE"/>
            <w:u w:val="single"/>
          </w:rPr>
          <w:t>Menyampaikan Firman Tuhan</w:t>
        </w:r>
      </w:hyperlink>
      <w:r>
        <w:rPr>
          <w:lang w:val="id_ID" w:bidi="id_ID"/>
        </w:rPr>
        <w:t xml:space="preserve"> (1.5 MB)</w:t>
      </w:r>
      <w:r>
        <w:rPr>
          <w:lang w:val="id_ID" w:bidi="id_ID"/>
        </w:rPr>
      </w:r>
      <w:r>
        <w:rPr>
          <w:lang w:val="id_ID" w:bidi="id_ID"/>
        </w:rPr>
      </w:r>
      <w:r>
        <w:rPr>
          <w:lang w:val="id_ID" w:bidi="id_ID"/>
        </w:rPr>
      </w:r>
    </w:p>
    <w:p>
      <w:pPr/>
      <w:r>
        <w:rPr>
          <w:lang w:val="id_ID" w:bidi="id_ID"/>
        </w:rPr>
      </w:r>
    </w:p>
    <w:p>
      <w:pPr>
        <w:pStyle w:val="Heading2"/>
      </w:pPr>
      <w:r>
        <w:rPr>
          <w:lang w:val="id_ID" w:bidi="id_ID"/>
        </w:rPr>
        <w:t>Lukas 9:1–17</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 xml:space="preserve">Dengarkan Lukas 9:1–17 dan renungkan di dalam hati Anda. Dengarkan teks sebanyak tiga kali (dalam tiga terjemahan yang berbeda, jika memungkinkan). Kemudian diskusikan pertanyaan berikut dalam kelompok: </w:t>
      </w:r>
    </w:p>
    <w:p>
      <w:pPr>
        <w:pStyle w:val="ListNumber"/>
        <w:numPr>
          <w:ilvl w:val="0"/>
          <w:numId w:val="17"/>
        </w:numPr>
        <w:spacing w:line="240" w:lineRule="auto"/>
        <w:ind w:left="720"/>
      </w:pPr>
      <w:r>
        <w:rPr>
          <w:lang w:val="id_ID" w:bidi="id_ID"/>
        </w:rPr>
      </w:r>
      <w:r>
        <w:rPr>
          <w:lang w:val="id_ID" w:bidi="id_ID"/>
        </w:rPr>
        <w:t xml:space="preserve">Apa yang Anda suka dalam kisah ini? </w:t>
      </w:r>
    </w:p>
    <w:p>
      <w:pPr>
        <w:pStyle w:val="ListNumber"/>
        <w:spacing w:line="240" w:lineRule="auto"/>
        <w:ind w:left="720"/>
      </w:pPr>
      <w:r>
        <w:rPr>
          <w:lang w:val="id_ID" w:bidi="id_ID"/>
        </w:rPr>
      </w:r>
      <w:r>
        <w:rPr>
          <w:lang w:val="id_ID" w:bidi="id_ID"/>
        </w:rPr>
        <w:t xml:space="preserve">Apa yang Anda tidak suka atau tidak mengerti? </w:t>
      </w:r>
    </w:p>
    <w:p>
      <w:pPr>
        <w:pStyle w:val="ListNumber"/>
        <w:spacing w:line="240" w:lineRule="auto"/>
        <w:ind w:left="720"/>
      </w:pPr>
      <w:r>
        <w:rPr>
          <w:lang w:val="id_ID" w:bidi="id_ID"/>
        </w:rPr>
      </w:r>
      <w:r>
        <w:rPr>
          <w:lang w:val="id_ID" w:bidi="id_ID"/>
        </w:rPr>
        <w:t xml:space="preserve">Apa yang diceritakan kisah ini tentang Yesus? </w:t>
      </w:r>
    </w:p>
    <w:p>
      <w:pPr>
        <w:pStyle w:val="ListNumber"/>
        <w:spacing w:line="240" w:lineRule="auto"/>
        <w:ind w:left="720"/>
      </w:pPr>
      <w:r>
        <w:rPr>
          <w:lang w:val="id_ID" w:bidi="id_ID"/>
        </w:rPr>
      </w:r>
      <w:r>
        <w:rPr>
          <w:lang w:val="id_ID" w:bidi="id_ID"/>
        </w:rPr>
        <w:t>Apa yang diceritakan kisah ini tentang manusia?</w:t>
      </w:r>
    </w:p>
    <w:p>
      <w:pPr>
        <w:pStyle w:val="ListNumber"/>
        <w:spacing w:line="240" w:lineRule="auto"/>
        <w:ind w:left="720"/>
      </w:pPr>
      <w:r>
        <w:rPr>
          <w:lang w:val="id_ID" w:bidi="id_ID"/>
        </w:rPr>
      </w:r>
      <w:r>
        <w:rPr>
          <w:lang w:val="id_ID" w:bidi="id_ID"/>
        </w:rPr>
        <w:t xml:space="preserve">Bagaimana kisah ini memengaruhi kehidupan sehari-hari kita? </w:t>
      </w:r>
    </w:p>
    <w:p>
      <w:pPr>
        <w:pStyle w:val="ListNumber"/>
        <w:spacing w:line="240" w:lineRule="auto"/>
        <w:ind w:left="720"/>
      </w:pPr>
      <w:r>
        <w:rPr>
          <w:lang w:val="id_ID" w:bidi="id_ID"/>
        </w:rPr>
      </w:r>
      <w:r>
        <w:rPr>
          <w:lang w:val="id_ID" w:bidi="id_ID"/>
        </w:rPr>
        <w:t>Siapa kenalan Anda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Beberapa waktu setelah Yesus menghidupkan kembali seorang gadis muda, Yesus mengutus 12 rasul-Nya yang terpilih, atau para utusan-Nya, untuk mengajar orang-orang tentang kerajaan Allah dan menyembuhkan mereka. Setelah mereka kembali, satu kerumunan berkumpul untuk mendengar Yesus mengajar di luar kota Betsaida. Yesus melakukan satu mukjizat untuk memberi makan orang banyak. Selama ini, Herodes, penguasa Galilea, mulai mempertanyakan siapa Yesus sebenarnya.</w:t>
      </w:r>
    </w:p>
    <w:p>
      <w:pPr/>
      <w:r>
        <w:rPr>
          <w:lang w:val="id_ID" w:bidi="id_ID"/>
        </w:rPr>
      </w:r>
      <w:r>
        <w:rPr>
          <w:lang w:val="id_ID" w:bidi="id_ID"/>
        </w:rPr>
        <w:t>Yesus mengumpulkan dua belas murid, atau rasul-rasul, bersama-sama. Lukas menggunakan "rasul-rasul" dan "murid-murid" untuk merujuk kepada kelompok yang sama dari 12 pengikut Yesus yang paling dekat. Namun, Lukas memulai dengan menyebut mereka rasul-rasul, atau utusan-utusan, karena Yesus mengutus mereka untuk satu misi tertentu. Yesus mengumpulkan rasul-rasul untuk mempersiapkan mereka untuk melakukan tujuan-Nya ketika Ia nanti mengutus mereka. Yesus memberi mereka kuasa, atau kemampuan untuk melakukan sesuatu, dan otoritas, atau hak untuk melakukan sesuatu. Kuasa dan otoritas ini akan memungkinkan mereka untuk membebaskan orang-orang yang dikuasai oleh roh-roh jahat serta menyembuhkan penyakit. Yesus ingin para rasul-Nya menceritakan kepada orang-orang tentang Kerajaan Allah, atau Allah yang memerintah dalam hati umat manusia melalui kepercayaan kepada Yesus sebagai raja mereka, dan menyembuhkan orang-orang.</w:t>
      </w:r>
    </w:p>
    <w:p>
      <w:pPr/>
      <w:r>
        <w:rPr>
          <w:lang w:val="id_ID" w:bidi="id_ID"/>
        </w:rPr>
      </w:r>
      <w:r>
        <w:rPr>
          <w:lang w:val="id_ID" w:bidi="id_ID"/>
        </w:rPr>
        <w:t>Yesus memberikan instruksi khusus kepada para rasul-Nya sebelum mereka pergi ke berbagai kota. Yesus mengatakan kepada mereka untuk tidak membawa apa pun bersama mereka dalam perjalanan mereka—jangan bawa tongkat, jangan bawa tas, jangan bawa makanan, jangan bawa uang, dan jangan bawa jubah atau pakaian tambahan. Yesus mungkin sekali ingin mendorong para rasul agar bergantung kepada Allah saja. Dia ingin mereka bergantung pada keramahan orang-orang Yahudi lainnya.</w:t>
      </w:r>
    </w:p>
    <w:p>
      <w:pPr/>
      <w:r>
        <w:rPr>
          <w:lang w:val="id_ID" w:bidi="id_ID"/>
        </w:rPr>
      </w:r>
      <w:r>
        <w:rPr>
          <w:lang w:val="id_ID" w:bidi="id_ID"/>
        </w:rPr>
        <w:t>Berhenti dan tunjukkan kepada tim Anda satu foto jubah. Diskusikan bersama tim Anda: bagaimana mempersiapkan satu perjalanan panjang dalam budaya Anda? Hal-hal apakah yang Anda bawa?</w:t>
      </w:r>
    </w:p>
    <w:p>
      <w:pPr/>
      <w:r>
        <w:rPr>
          <w:lang w:val="id_ID" w:bidi="id_ID"/>
        </w:rPr>
      </w:r>
      <w:r>
        <w:rPr>
          <w:lang w:val="id_ID" w:bidi="id_ID"/>
        </w:rPr>
        <w:t>Yesus juga mengatakan kepada para rasul-Nya agar tinggal di tempat pertama di mana mereka diundang untuk tinggal sepanjang waktu saat mereka berada di satu kota. Ini menyiratkan bahwa Yesus tidak ingin mereka pergi dan mencari tempat tinggal yang lebih baik.</w:t>
      </w:r>
    </w:p>
    <w:p>
      <w:pPr/>
      <w:r>
        <w:rPr>
          <w:lang w:val="id_ID" w:bidi="id_ID"/>
        </w:rPr>
      </w:r>
      <w:r>
        <w:rPr>
          <w:lang w:val="id_ID" w:bidi="id_ID"/>
        </w:rPr>
        <w:t>Berhenti dan diskusikan dengan tim Anda: Bagaimana keramahtamahan dipraktikkan dalam budaya Anda? Bagaimana orang-orang asing yang pergi ke satu desa diperlakukan ketika mereka tiba dan mencari tempat tinggal?</w:t>
      </w:r>
    </w:p>
    <w:p>
      <w:pPr/>
      <w:r>
        <w:rPr>
          <w:lang w:val="id_ID" w:bidi="id_ID"/>
        </w:rPr>
      </w:r>
      <w:r>
        <w:rPr>
          <w:lang w:val="id_ID" w:bidi="id_ID"/>
        </w:rPr>
        <w:t>Namun, jika orang-orang di satu kota tidak menerima pesan dari para rasul, Yesus mengatakan kepada mereka untuk mengebaskan debu kota itu dari kaki atau kasut mereka. Dalam budaya Yahudi, mengebaskan debu di satu tempat dari kaki seseorang melambangkan bahwa orang tersebut tidak memiliki hubungan dengan orang-orang di tempat itu. Ini menyiratkan bahwa orang-orang itu bukan umat Allah. Dengan melakukannya, para rasul menunjukkan bahwa mereka tidak bertanggung jawab atas penghakiman Allah atas kota itu karena tidak menerima pesan mereka. Para rasul mematuhi Yesus. Mereka pergi dari kota ke kota, menyembuhkan orang-orang dan menceritakan kabar baik tentang kerajaan Allah.</w:t>
      </w:r>
    </w:p>
    <w:p>
      <w:pPr/>
      <w:r>
        <w:rPr>
          <w:lang w:val="id_ID" w:bidi="id_ID"/>
        </w:rPr>
      </w:r>
      <w:r>
        <w:rPr>
          <w:lang w:val="id_ID" w:bidi="id_ID"/>
        </w:rPr>
        <w:t>Berhenti dan tunjukkan kepada tim Anda satu foto kasut orang Yahudi. Diskusikan bersama tim Anda: bagaimana cara menunjukkan penolakan terhadap orang-orang atau kota dalam budaya Anda? Bagaimana seseorang diperlakukan jika mereka secara kultural ditolak di tempat Anda tinggal?</w:t>
      </w:r>
    </w:p>
    <w:p>
      <w:pPr/>
      <w:r>
        <w:rPr>
          <w:lang w:val="id_ID" w:bidi="id_ID"/>
        </w:rPr>
      </w:r>
      <w:r>
        <w:rPr>
          <w:lang w:val="id_ID" w:bidi="id_ID"/>
        </w:rPr>
        <w:t xml:space="preserve">Dengan menggunakan kata "sekarang," Lukas mengubah topik untuk membahas tentang Herodes, penguasa Galilea. Kata "sekarang" tidak merujuk kepada berada pada waktu yang bersamaan Herodes, raja wilayah, atau penguasa seperempat bagian dari satu negeri, mendengar tentang hal-hal luar biasa yang Yesus dan rasul-rasul-Nya lakukan. Orang-orang mengatakan hal-hal yang berbeda tentang Yesus. Beberapa orang mengira Dia adalah seorang nabi, atau utusan Allah. Lainnya mengira Yesus adalah Yohanes Pembaptis yang telah hidup kembali. Meskipun Lukas tidak menyebutkan hal itu, Herodes sudah membunuh Yohanes Pembaptis sebelum peristiwa-peristiwa ini terjadi. Herodes bingung karena ia tahu bahwa ia telah memerintahkan para prajuritnya untuk memenggal kepala Yohanes Pembaptis. Orang lain yakin bahwa Yesus adalah nabi Yahudi, Elia, yang telah kembali dari surga sebagai pribadi Yesus. Elia adalah seorang nabi Yahudi yang terkenal yang melakukan banyak mukjizat melalui kuasa Allah. Elia tidak pernah mati, tetapi sebaliknya dibawa ke surga dengan satu kereta perang, atau transportasi yang ditarik oleh kuda. Orang-orang Yahudi yakin bahwa Elia akan muncul sebelum Mesias datang. Herodes tidak tahu apa pun tentang Yesus dan ingin bertemu dengan-Nya. </w:t>
      </w:r>
    </w:p>
    <w:p>
      <w:pPr/>
      <w:r>
        <w:rPr>
          <w:lang w:val="id_ID" w:bidi="id_ID"/>
        </w:rPr>
      </w:r>
      <w:r>
        <w:rPr>
          <w:lang w:val="id_ID" w:bidi="id_ID"/>
        </w:rPr>
        <w:t>Berhenti dan diskusikan dengan tim Anda: Bagaimana berita menyebar di tempat Anda tinggal? Bagaimana orang-orang mendapatkan informasi akurat tentang satu peristiwa yang telah terjadi?</w:t>
      </w:r>
    </w:p>
    <w:p>
      <w:pPr/>
      <w:r>
        <w:rPr>
          <w:lang w:val="id_ID" w:bidi="id_ID"/>
        </w:rPr>
      </w:r>
      <w:r>
        <w:rPr>
          <w:lang w:val="id_ID" w:bidi="id_ID"/>
        </w:rPr>
        <w:t>Para rasul kembali ke Yesus setelah berkhotbah dan menyembuhkan di berbagai kota. Mereka menceritakan kepada Yesus semua yang telah mereka lakukan. Yesus membawa para rasul-Nya ke satu tempat di mana mereka dapat menyendiri bersama-sama. Dia membawa mereka ke satu kota bernama Betsaida. Kota ini terletak di sisi timur laut dari Laut Galilea. Yesus membawa rasul-rasul-Nya ke satu tempat yang tenang dan sepi, yang agak jauh dari kota itu.</w:t>
      </w:r>
    </w:p>
    <w:p>
      <w:pPr/>
      <w:r>
        <w:rPr>
          <w:lang w:val="id_ID" w:bidi="id_ID"/>
        </w:rPr>
      </w:r>
      <w:r>
        <w:rPr>
          <w:lang w:val="id_ID" w:bidi="id_ID"/>
        </w:rPr>
        <w:t>Berhenti dan tunjukkan kepada tim di mana letaknya Betsaida di peta.</w:t>
      </w:r>
    </w:p>
    <w:p>
      <w:pPr/>
      <w:r>
        <w:rPr>
          <w:lang w:val="id_ID" w:bidi="id_ID"/>
        </w:rPr>
      </w:r>
      <w:r>
        <w:rPr>
          <w:lang w:val="id_ID" w:bidi="id_ID"/>
        </w:rPr>
        <w:t>Namun, satu kerumunan orang mengetahui di mana Yesus berada dan mengikuti-Nya. Injil Matius dan Markus menyebutkan Yesus dan para murid menyeberangi Laut Galilea dengan perahu. Jadi, pastikan terjemahan Anda tidak menyiratkan bahwa kerumunan itu berjalan di belakang Yesus. Ini berarti mereka pergi ke tempat di mana Yesus berada. Yesus menyambut kerumunan itu. Dia tidak menyuruh mereka pergi, walaupun Dia berencana untuk menyendiri bersama rasul-rasul-Nya. Yesus mulai mengajar mereka tentang Kerajaan Allah dan menyembuhkan orang-orang sakit.</w:t>
      </w:r>
    </w:p>
    <w:p>
      <w:pPr/>
      <w:r>
        <w:rPr>
          <w:lang w:val="id_ID" w:bidi="id_ID"/>
        </w:rPr>
      </w:r>
      <w:r>
        <w:rPr>
          <w:lang w:val="id_ID" w:bidi="id_ID"/>
        </w:rPr>
        <w:t>Kemudian saat matahari terbenam, ketika orang-orang biasanya makan malam, ke-12 murid mendekati Yesus dan meminta-Nya agar menyuruh kerumunan itu pergi. Ini bukan permintaan yang kasar, tetapi para murid ingin agar Yesus membubarkan orang-orang dari pengajaran-Nya supaya mereka pulang ke rumah mereka. Para murid ingin kerumunan itu pergi ke desa-desa atau ladang di sekitarnya dan membeli makanan atau diberi makanan serta tempat tinggal pada malam hari. Mereka ingin kerumunan itu dibubarkan karena tidak ada yang tinggal di dekat tempat di mana Yesus mengajar.</w:t>
      </w:r>
    </w:p>
    <w:p>
      <w:pPr/>
      <w:r>
        <w:rPr>
          <w:lang w:val="id_ID" w:bidi="id_ID"/>
        </w:rPr>
      </w:r>
      <w:r>
        <w:rPr>
          <w:lang w:val="id_ID" w:bidi="id_ID"/>
        </w:rPr>
        <w:t>Yesus mengatakan kepada murid-murid-Nya bahwa mereka harus memberi kerumunan itu sesuatu untuk dimakan. Para murid menyiratkan bahwa ini adalah permintaan yang mustahil karena mereka hanya memiliki lima potong roti dan dua ikan. Roti mengacu kepada potongan roti pipih yang kecil dan bundar, yang terbuat dari jelai. Ikan mengacu kepada ikan yang sudah dimasak atau diasinkan.</w:t>
      </w:r>
    </w:p>
    <w:p>
      <w:pPr/>
      <w:r>
        <w:rPr>
          <w:lang w:val="id_ID" w:bidi="id_ID"/>
        </w:rPr>
      </w:r>
      <w:r>
        <w:rPr>
          <w:lang w:val="id_ID" w:bidi="id_ID"/>
        </w:rPr>
        <w:t>Berhenti dan tunjukkan kepada tim Anda foto-foto tentang seperti apa roti dan ikan yang dimasak dalam budaya Yahudi. Diskusikan bersama tim Anda: bagaimana orang-orang di komunitas Anda bereaksi ketika seseorang mengajukan satu permintaan yang tampaknya mustahil?</w:t>
      </w:r>
    </w:p>
    <w:p>
      <w:pPr/>
      <w:r>
        <w:rPr>
          <w:lang w:val="id_ID" w:bidi="id_ID"/>
        </w:rPr>
      </w:r>
      <w:r>
        <w:rPr>
          <w:lang w:val="id_ID" w:bidi="id_ID"/>
        </w:rPr>
        <w:t>Para murid mengatakan satu-satunya cara untuk memberi makan kerumunan itu adalah membeli makanan. Tetapi para murid tidak mengira kalau inilah yang Yesus inginkan agar mereka lakukan. Mereka tidak memiliki cukup uang untuk memberi makan semua orang.</w:t>
      </w:r>
    </w:p>
    <w:p>
      <w:pPr/>
      <w:r>
        <w:rPr>
          <w:lang w:val="id_ID" w:bidi="id_ID"/>
        </w:rPr>
      </w:r>
      <w:r>
        <w:rPr>
          <w:lang w:val="id_ID" w:bidi="id_ID"/>
        </w:rPr>
        <w:t>Lukas kemudian memberikan informasi latar belakang untuk menjelaskan respons para murid. Ia mengatakan kepada kita bahwa ada 5.000 orang dalam kerumunan itu. Ini tidak termasuk perempuan dan anak-anak yang juga hadir.</w:t>
      </w:r>
    </w:p>
    <w:p>
      <w:pPr/>
      <w:r>
        <w:rPr>
          <w:lang w:val="id_ID" w:bidi="id_ID"/>
        </w:rPr>
      </w:r>
      <w:r>
        <w:rPr>
          <w:lang w:val="id_ID" w:bidi="id_ID"/>
        </w:rPr>
        <w:t>Yesus menyuruh para murid agar membuat kerumunan itu duduk dalam kelompok 50 orang. Kemudian Yesus mengambil roti dan ikan serta memandang ke surga, atau tempat Allah tinggal. Dalam budaya Yahudi, orang-orang biasanya memandang ke surga sementara mereka berdoa. Yesus bersyukur kepada Allah atas makanan itu, kemudian mulai memecah-mecahkan ikan dan roti menjadi potongan-potongan kecil. Yesus menyerahkan potongan-potongan itu kepada para murid-Nya agar mereka dapat memberikan makanan itu kepada kelompok orang-orang. Ketika Yesus selesai, seluruh kerumunan telah makan semua makanan yang mereka inginkan. Ada begitu banyak makanan yang tersisa sehingga dapat mengisi 12 keranjang.</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Dalam sesi ini, Anda akan membantu kelompok memvisualisasikan kisah ini. Anda akan membantu kelompok mendefinisikan adegan, latar, dan karakter dalam kisah ini. </w:t>
      </w:r>
    </w:p>
    <w:p>
      <w:pPr/>
      <w:r>
        <w:rPr>
          <w:lang w:val="id_ID" w:bidi="id_ID"/>
        </w:rPr>
      </w:r>
      <w:r>
        <w:rPr>
          <w:lang w:val="id_ID" w:bidi="id_ID"/>
        </w:rPr>
        <w:t xml:space="preserve">Kisah ini memiliki lima adegan. </w:t>
      </w:r>
    </w:p>
    <w:p>
      <w:pPr/>
      <w:r>
        <w:rPr>
          <w:lang w:val="id_ID" w:bidi="id_ID"/>
        </w:rPr>
      </w:r>
      <w:r>
        <w:rPr>
          <w:b/>
          <w:lang w:val="id_ID" w:bidi="id_ID"/>
        </w:rPr>
        <w:t>Adegan pertama:</w:t>
      </w:r>
      <w:r>
        <w:rPr>
          <w:lang w:val="id_ID" w:bidi="id_ID"/>
        </w:rPr>
        <w:t xml:space="preserve"> Yesus mengumpulkan 12 murid-Nya, terkadang disebut rasul-rasul atau utusan-utusan, bersama-sama. Dia memberi mereka kuasa dan otoritas untuk mengusir roh-roh jahat dan menyembuhkan orang-orang sakit. Yesus memberi mereka petunjuk-petunjuk khusus untuk perjalanan mereka ke berbagai kota untuk memberitakan kepada orang-orang tentang Kerajaan Allah.</w:t>
      </w:r>
    </w:p>
    <w:p>
      <w:pPr/>
      <w:r>
        <w:rPr>
          <w:lang w:val="id_ID" w:bidi="id_ID"/>
        </w:rPr>
      </w:r>
      <w:r>
        <w:rPr>
          <w:b/>
          <w:lang w:val="id_ID" w:bidi="id_ID"/>
        </w:rPr>
        <w:t>Adegan kedua:</w:t>
      </w:r>
      <w:r>
        <w:rPr>
          <w:lang w:val="id_ID" w:bidi="id_ID"/>
        </w:rPr>
        <w:t xml:space="preserve"> Para murid mematuhi. Mereka tidak membawa apa pun bersama mereka dan memberitakan kabar baik di berbagai kota dan menyembuhkan orang-orang sakit.</w:t>
      </w:r>
    </w:p>
    <w:p>
      <w:pPr/>
      <w:r>
        <w:rPr>
          <w:lang w:val="id_ID" w:bidi="id_ID"/>
        </w:rPr>
      </w:r>
      <w:r>
        <w:rPr>
          <w:b/>
          <w:lang w:val="id_ID" w:bidi="id_ID"/>
        </w:rPr>
        <w:t>Adegan ketiga:</w:t>
      </w:r>
      <w:r>
        <w:rPr>
          <w:lang w:val="id_ID" w:bidi="id_ID"/>
        </w:rPr>
        <w:t xml:space="preserve"> Setelah para murid mematuhi Yesus, Herodes mendengar tentang apa yang telah dilakukan Yesus dan para rasul. Ia mulai mempertanyakan siapa Yesus itu. Herodes ingin bertemu Yesus.</w:t>
      </w:r>
    </w:p>
    <w:p>
      <w:pPr/>
      <w:r>
        <w:rPr>
          <w:lang w:val="id_ID" w:bidi="id_ID"/>
        </w:rPr>
      </w:r>
      <w:r>
        <w:rPr>
          <w:b/>
          <w:lang w:val="id_ID" w:bidi="id_ID"/>
        </w:rPr>
        <w:t>Adegan keempat:</w:t>
      </w:r>
      <w:r>
        <w:rPr>
          <w:lang w:val="id_ID" w:bidi="id_ID"/>
        </w:rPr>
        <w:t xml:space="preserve"> Para murid kembali ke Yesus dan menceritakan kepada-Nya apa yang terjadi. Yesus membawa mereka ke Betsaida untuk menyendiri. Kerumunan itu menemukan mereka dan Yesus mulai mengajar mereka.</w:t>
      </w:r>
    </w:p>
    <w:p>
      <w:pPr/>
      <w:r>
        <w:rPr>
          <w:lang w:val="id_ID" w:bidi="id_ID"/>
        </w:rPr>
      </w:r>
      <w:r>
        <w:rPr>
          <w:b/>
          <w:lang w:val="id_ID" w:bidi="id_ID"/>
        </w:rPr>
        <w:t>Adegan kelima:</w:t>
      </w:r>
      <w:r>
        <w:rPr>
          <w:lang w:val="id_ID" w:bidi="id_ID"/>
        </w:rPr>
        <w:t xml:space="preserve"> Kemudian, saat matahari terbenam, para murid ingin menyuruh kerumunan itu pulang ke rumah, karena mereka berada di tempat yang dihuni sedikit orang. Yesus mengatakan kepada para murid untuk memberi makan kepada kerumunan itu. Para murid mengatakan bahwa mereka tidak mempunyai cukup uang. Yesus mengambil makanan yang mereka miliki dan bersyukur kepada Allah untuk itu. Dia memecah-mecahkan makanan itu menjadi potongan-potongan dan para murid memberi makan kerumunan itu dalam kelompok 50. Lebih dari 5.000 orang diberi makan dan menjadi kenyang. Tersisa 12 keranjang.</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12 rasul</w:t>
      </w:r>
    </w:p>
    <w:p>
      <w:pPr>
        <w:pStyle w:val="ListBullet"/>
        <w:spacing w:line="240" w:lineRule="auto"/>
        <w:ind w:left="720"/>
      </w:pPr>
      <w:r>
        <w:rPr>
          <w:lang w:val="id_ID" w:bidi="id_ID"/>
        </w:rPr>
      </w:r>
      <w:r>
        <w:rPr>
          <w:lang w:val="id_ID" w:bidi="id_ID"/>
        </w:rPr>
        <w:t>Herodes, penguasa Galilea</w:t>
      </w:r>
    </w:p>
    <w:p>
      <w:pPr>
        <w:pStyle w:val="ListBullet"/>
        <w:spacing w:line="240" w:lineRule="auto"/>
        <w:ind w:left="720"/>
      </w:pPr>
      <w:r>
        <w:rPr>
          <w:lang w:val="id_ID" w:bidi="id_ID"/>
        </w:rPr>
      </w:r>
      <w:r>
        <w:rPr>
          <w:lang w:val="id_ID" w:bidi="id_ID"/>
        </w:rPr>
        <w:t>Kerumunan</w:t>
      </w:r>
    </w:p>
    <w:p>
      <w:pPr/>
      <w:r>
        <w:rPr>
          <w:lang w:val="id_ID" w:bidi="id_ID"/>
        </w:rPr>
      </w:r>
      <w:r>
        <w:rPr>
          <w:lang w:val="id_ID" w:bidi="id_ID"/>
        </w:rPr>
        <w:t>Dalam sesi ini, ambillah papan cerita kelompok, gambarlah, atau gunakan beberapa macam manipulasi (benda-benda yang dapat Anda pindahkan seperti batu, batang, mainan anak-anak) untuk memvisualisasikan kisah dan adegan di dalamnya.</w:t>
      </w:r>
    </w:p>
    <w:p>
      <w:pPr/>
      <w:r>
        <w:rPr>
          <w:lang w:val="id_ID" w:bidi="id_ID"/>
        </w:rPr>
      </w:r>
      <w:r>
        <w:rPr>
          <w:lang w:val="id_ID" w:bidi="id_ID"/>
        </w:rPr>
        <w:t>Penting untuk diingat bahwa Herodes sudah memenggal kepala Yohanes Pembaptis sebelum kisah ini terjadi. Terakhir kali Lukas menyebutkan Yohanes, ia berada di penjara.</w:t>
      </w:r>
    </w:p>
    <w:p>
      <w:pPr/>
      <w:r>
        <w:rPr>
          <w:lang w:val="id_ID" w:bidi="id_ID"/>
        </w:rPr>
      </w:r>
      <w:r>
        <w:rPr>
          <w:lang w:val="id_ID" w:bidi="id_ID"/>
        </w:rPr>
        <w:t>Penting untuk diingat bahwa mengebaskan debu dari kaki seseorang adalah kebiasaan orang Yahudi untuk menunjukkan penolakan terhadap satu kota. Ini melambangkan bahwa orang-orang di kota itu bukan umat Allah dan Allah akan menghakimi mereka.</w:t>
      </w:r>
    </w:p>
    <w:p>
      <w:pPr/>
      <w:r>
        <w:rPr>
          <w:lang w:val="id_ID" w:bidi="id_ID"/>
        </w:rPr>
      </w:r>
      <w:r>
        <w:rPr>
          <w:lang w:val="id_ID" w:bidi="id_ID"/>
        </w:rPr>
        <w:t>Penting untuk diingat bahwa Yesus sedang membawa murid-murid-Nya menuju kota Betsaida tetapi tidak di dalamnya. Sebaliknya, mereka pergi ke satu tempat yang terpencil untuk menyendiri. Kita mengetahuinya karena dikatakan mereka berada di satu tempat yang dihuni sedikit orang.</w:t>
      </w:r>
    </w:p>
    <w:p>
      <w:pPr/>
      <w:r>
        <w:rPr>
          <w:lang w:val="id_ID" w:bidi="id_ID"/>
        </w:rPr>
      </w:r>
      <w:r>
        <w:rPr>
          <w:lang w:val="id_ID" w:bidi="id_ID"/>
        </w:rPr>
        <w:t>Penting untuk diingat bahwa ketika Lukas mengatakan ada 5.000 laki-laki, ini tidak berarti bahwa hanya laki-laki yang mendengarkan Yesus.</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Dalam sesi ini, kelompok akan mendramatisir kisah tersebut.</w:t>
      </w:r>
    </w:p>
    <w:p>
      <w:pPr/>
      <w:r>
        <w:rPr>
          <w:lang w:val="id_ID" w:bidi="id_ID"/>
        </w:rPr>
      </w:r>
      <w:r>
        <w:rPr>
          <w:lang w:val="id_ID" w:bidi="id_ID"/>
        </w:rPr>
        <w:t>Kisah ini memiliki lima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12 rasul</w:t>
      </w:r>
    </w:p>
    <w:p>
      <w:pPr>
        <w:pStyle w:val="ListBullet"/>
        <w:spacing w:line="240" w:lineRule="auto"/>
        <w:ind w:left="720"/>
      </w:pPr>
      <w:r>
        <w:rPr>
          <w:lang w:val="id_ID" w:bidi="id_ID"/>
        </w:rPr>
      </w:r>
      <w:r>
        <w:rPr>
          <w:lang w:val="id_ID" w:bidi="id_ID"/>
        </w:rPr>
        <w:t>Herodes, penguasa Galilea</w:t>
      </w:r>
    </w:p>
    <w:p>
      <w:pPr>
        <w:pStyle w:val="ListBullet"/>
        <w:spacing w:line="240" w:lineRule="auto"/>
        <w:ind w:left="720"/>
      </w:pPr>
      <w:r>
        <w:rPr>
          <w:lang w:val="id_ID" w:bidi="id_ID"/>
        </w:rPr>
      </w:r>
      <w:r>
        <w:rPr>
          <w:lang w:val="id_ID" w:bidi="id_ID"/>
        </w:rPr>
        <w:t>Kerumunan</w:t>
      </w:r>
    </w:p>
    <w:p>
      <w:pPr/>
      <w:r>
        <w:rPr>
          <w:lang w:val="id_ID" w:bidi="id_ID"/>
        </w:rPr>
      </w:r>
      <w:r>
        <w:rPr>
          <w:lang w:val="id_ID" w:bidi="id_ID"/>
        </w:rPr>
        <w:t xml:space="preserve">Minta tim untuk memerankan kisah itu dua kali. Pertama, minta mereka memerankan kisah itu tanpa berhenti. Pada saat tim memerankan kisah itu untuk kedua kalinya, hentikan mereka pada titik-titik yang berbeda dalam kisah tersebut. </w:t>
      </w:r>
    </w:p>
    <w:p>
      <w:pPr/>
      <w:r>
        <w:rPr>
          <w:lang w:val="id_ID" w:bidi="id_ID"/>
        </w:rPr>
      </w:r>
      <w:r>
        <w:rPr>
          <w:lang w:val="id_ID" w:bidi="id_ID"/>
        </w:rPr>
        <w:t>Ketika kelompok memerankan kisah itu untuk pertama kali, perhatikan dialog, alur, plot, dan kronologi kisah tersebut.</w:t>
      </w:r>
    </w:p>
    <w:p>
      <w:pPr/>
      <w:r>
        <w:rPr>
          <w:lang w:val="id_ID" w:bidi="id_ID"/>
        </w:rPr>
      </w:r>
      <w:r>
        <w:rPr>
          <w:lang w:val="id_ID" w:bidi="id_ID"/>
        </w:rPr>
        <w:t>Pastikan bahwa tim memerankan ke-12 rasul, atau para murid, yang bersemangat tentang hal-hal yang dapat mereka lakukan dengan otoritas Yesus.</w:t>
      </w:r>
    </w:p>
    <w:p>
      <w:pPr/>
      <w:r>
        <w:rPr>
          <w:lang w:val="id_ID" w:bidi="id_ID"/>
        </w:rPr>
      </w:r>
      <w:r>
        <w:rPr>
          <w:lang w:val="id_ID" w:bidi="id_ID"/>
        </w:rPr>
        <w:t>Pastikan bahwa tim memerankan Herodes dengan rasa ingin tahu yang nyata tentang Yesus ketika Dia bertanya, "Siapakah orang ini?"</w:t>
      </w:r>
    </w:p>
    <w:p>
      <w:pPr/>
      <w:r>
        <w:rPr>
          <w:lang w:val="id_ID" w:bidi="id_ID"/>
        </w:rPr>
      </w:r>
      <w:r>
        <w:rPr>
          <w:lang w:val="id_ID" w:bidi="id_ID"/>
        </w:rPr>
        <w:t>Pastikan bahwa tim memerankan para murid yang sedang bingung ketika Yesus meminta mereka untuk memberi makan kerumunan itu.</w:t>
      </w:r>
    </w:p>
    <w:p>
      <w:pPr/>
      <w:r>
        <w:rPr>
          <w:lang w:val="id_ID" w:bidi="id_ID"/>
        </w:rPr>
      </w:r>
      <w:r>
        <w:rPr>
          <w:lang w:val="id_ID" w:bidi="id_ID"/>
        </w:rPr>
        <w:t xml:space="preserve">Saat kelompok memerankan kisah ini untuk kedua kalinya, hentikan mereka pada titik-titik tertentu. </w:t>
      </w:r>
    </w:p>
    <w:p>
      <w:pPr/>
      <w:r>
        <w:rPr>
          <w:lang w:val="id_ID" w:bidi="id_ID"/>
        </w:rPr>
      </w:r>
      <w:r>
        <w:rPr>
          <w:lang w:val="id_ID" w:bidi="id_ID"/>
        </w:rPr>
        <w:t>Perankan Yesus yang mengatakan kepada para murid agar tidak membawa apa pun bersama mereka. Yesus mengatakan kepada mereka untuk tinggal bersama orang pertama yang menawarkan untuk menjadi tuan rumah mereka. Dia juga mengatakan kepada mereka untuk mengebaskan debu dari kaki mereka di kota-kota yang menolak berita mereka.</w:t>
      </w:r>
    </w:p>
    <w:p>
      <w:pPr/>
      <w:r>
        <w:rPr>
          <w:lang w:val="id_ID" w:bidi="id_ID"/>
        </w:rPr>
      </w:r>
      <w:r>
        <w:rPr>
          <w:lang w:val="id_ID" w:bidi="id_ID"/>
        </w:rPr>
        <w:t>Hentikan adegannya: Tanyakan kepada para aktor yang memerankan murid-murid, ”Bagaimana perasaan Anda?” Anda mungkin mendengar hal-hal seperti, "Takut. Bagaimana kalau orang-orang menunjukkan kekerasan dan menolak berita kita?" "Saya bersemangat karena Yesus mengutus saya pergi dan memberi saya kuasa dan otoritas-Nya," atau "Gugup." "Bagaimana kalau kita tidak punya cukup makanan?" Ulangi adegannya.</w:t>
      </w:r>
    </w:p>
    <w:p>
      <w:pPr/>
      <w:r>
        <w:rPr>
          <w:lang w:val="id_ID" w:bidi="id_ID"/>
        </w:rPr>
      </w:r>
      <w:r>
        <w:rPr>
          <w:lang w:val="id_ID" w:bidi="id_ID"/>
        </w:rPr>
        <w:t>Perankan Herodes yang sedang bingung atas hal-hal yang didengarnya tentang Yesus. Orang-orang mengatakan bahwa Dia adalah Yohanes Pembaptis atau Elia. Orang lain mengira Dia adalah seorang nabi yang kembali dari kematian. Herodes mengatakan bahwa Dia tidak mungkin adalah Yohanes Pembaptis karena ia telah memenggal kepala Yohanes. Herodes mengatakan bahwa ia telah mendengar begitu banyak kisah tentang Yesus. Herodes bertanya, "Siapakah orang ini?" Herodes ingin bertemu Yesus.</w:t>
      </w:r>
    </w:p>
    <w:p>
      <w:pPr/>
      <w:r>
        <w:rPr>
          <w:lang w:val="id_ID" w:bidi="id_ID"/>
        </w:rPr>
      </w:r>
      <w:r>
        <w:rPr>
          <w:lang w:val="id_ID" w:bidi="id_ID"/>
        </w:rPr>
        <w:t>Hentikan adegannya: Tanyakan kepada pemeran Herodes, ”Bagaimana perasaan Anda?” Anda mungkin mendengar hal-hal seperti, "Bingung. "Siapa yang dapat melakukan hal-hal yang Yesus lakukan?" "Takut." "Saya telah melakukan kesalahan dengan memenggal kepala Yohanes.", "Saya harus mencari tahu sendiri tentang Yesus." Ulangi adegannya.</w:t>
      </w:r>
    </w:p>
    <w:p>
      <w:pPr/>
      <w:r>
        <w:rPr>
          <w:lang w:val="id_ID" w:bidi="id_ID"/>
        </w:rPr>
      </w:r>
      <w:r>
        <w:rPr>
          <w:lang w:val="id_ID" w:bidi="id_ID"/>
        </w:rPr>
        <w:t>Perankan para murid yang kembali dan menceritakan kepada Yesus semua hal yang telah mereka lakukan. Yesus dengan diam-diam membawa dua belas murid itu pergi. Kerumunan itu menemukan di mana mereka pergi dan mengikuti mereka. Yesus menyambut kerumunan itu dan mengajar mereka tentang Kerajaan Allah dan menyembuhkan orang-orang sakit.</w:t>
      </w:r>
    </w:p>
    <w:p>
      <w:pPr/>
      <w:r>
        <w:rPr>
          <w:lang w:val="id_ID" w:bidi="id_ID"/>
        </w:rPr>
      </w:r>
      <w:r>
        <w:rPr>
          <w:lang w:val="id_ID" w:bidi="id_ID"/>
        </w:rPr>
        <w:t>Hentikan adegannya: Tanyakan kepada para aktor yang memerankan murid-murid, ”Bagaimana perasaan Anda?” Anda mungkin mendengar hal-hal seperti, "Lelah. "Kami hanya perlu beberapa waktu untuk sendirian bersama Yesus.", "Kecewa." Mengapa Yesus tidak menyuruh mereka pergi?" atau "Yesus sangat baik." Bagaimana Dia bisa terus berjalan dan berjalan" Tanyakan kepada para aktor yang memerankan kerumunan itu. "Bagaimana perasaan Anda?" Anda mungkin mendengar hal-hal seperti, "Saya merasa dikasihi. "Yesus menyediakan waktu bagi kita," "Saya merasa dihargai. "Yesus benar-benar memerhatikan kebutuhanku.", atau "Saya kagum, Yesus mengatakan hal-hal yang luar biasa dan melakukan keajaiban-keajaiban di antara kami.". Ulangi adegannya.</w:t>
      </w:r>
    </w:p>
    <w:p>
      <w:pPr/>
      <w:r>
        <w:rPr>
          <w:lang w:val="id_ID" w:bidi="id_ID"/>
        </w:rPr>
      </w:r>
      <w:r>
        <w:rPr>
          <w:lang w:val="id_ID" w:bidi="id_ID"/>
        </w:rPr>
        <w:t>Kemudian, para murid mengatakan kepada Yesus agar menyuruh orang-orang pergi untuk mencari makanan dan tempat tinggal karena mereka berada di tempat yang terpencil. Yesus menyuruh murid-murid-Nya untuk memberi mereka makan. Murid-murid menjawab bahwa mereka hanya memiliki lima potong roti dan dua ikan. Murid-murid bertanya kepada Yesus apakah mereka perlu pergi dan membeli cukup makanan untuk semua. Ada 5.000 laki-laki</w:t>
      </w:r>
    </w:p>
    <w:p>
      <w:pPr/>
      <w:r>
        <w:rPr>
          <w:lang w:val="id_ID" w:bidi="id_ID"/>
        </w:rPr>
      </w:r>
      <w:r>
        <w:rPr>
          <w:lang w:val="id_ID" w:bidi="id_ID"/>
        </w:rPr>
        <w:t>Hentikan adegannya: Tanyakan kepada para murid, "Bagaimana perasaan Anda?" Anda mungkin mendengar hal-hal seperti, "Saya merasa bingung." "Bagaimana kita bisa mendapatkan cukup makanan untuk orang sebanyak itu?" "Saya penasaran dengan cara Yesus akan menolong kita untuk memberi makan orang-orang," atau "Saya lapar dan siap beristirahat." Mengapa Yesus tidak dapat membiarkan orang-orang itu pulang ke rumah?" Ulangi adegannya.</w:t>
      </w:r>
    </w:p>
    <w:p>
      <w:pPr/>
      <w:r>
        <w:rPr>
          <w:lang w:val="id_ID" w:bidi="id_ID"/>
        </w:rPr>
      </w:r>
      <w:r>
        <w:rPr>
          <w:lang w:val="id_ID" w:bidi="id_ID"/>
        </w:rPr>
        <w:t>Perankan Yesus yang sedang berdoa untuk ikan dan roti. Yesus menyuruh mjurid-murid untuk membuat kerumunan itu duduk dalam kelompok 50 orang. Lalu Yesus memecah-mecahkan dan memberikannya kepada para murid untuk dibagikan kepada orang-orang itu.</w:t>
      </w:r>
    </w:p>
    <w:p>
      <w:pPr/>
      <w:r>
        <w:rPr>
          <w:lang w:val="id_ID" w:bidi="id_ID"/>
        </w:rPr>
      </w:r>
      <w:r>
        <w:rPr>
          <w:lang w:val="id_ID" w:bidi="id_ID"/>
        </w:rPr>
        <w:t xml:space="preserve">Hentikan adegannya: Tanyakan kepada para aktor yang memerankan kerumunan orang, ”Bagaimana perasaan kalian?” Anda mungkin mendengar hal-hal seperti, "Penasaran." Apa yang Yesus lakukan dengan makanan itu?" "Lapar," atau "Gelisah." "Mengapa kita duduk?" Saya harus pergi dan menemukan suatu tempat untuk menginap malam itu." Tanyakan kepada para aktor yang memerankan para murid, "Bagaimana perasaan kalian?" Anda mungkin mendengar hal-hal seperti, "Saya tidak tahu bagaimana ini akan berhasil, tapi saya akan mematuhi Yesus.", "Dari mana makanan terus datang?." "Malu. "Saya menyesal saya telah merasa ragu," atau "Kagum." "Saya harus selalu siap bagi Yesus untuk melakukan mukjizat." Ulangi adegannya. </w:t>
      </w:r>
    </w:p>
    <w:p>
      <w:pPr/>
      <w:r>
        <w:rPr>
          <w:lang w:val="id_ID" w:bidi="id_ID"/>
        </w:rPr>
      </w:r>
      <w:r>
        <w:rPr>
          <w:lang w:val="id_ID" w:bidi="id_ID"/>
        </w:rPr>
        <w:t xml:space="preserve">Pada akhirnya, murid-murid mengambil dua belas keranjang yang penuh dengan sisa makanan. </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 xml:space="preserve">Dengarkan teks satu kali dalam versi yang paling mudah dimengerti. </w:t>
      </w:r>
    </w:p>
    <w:p>
      <w:pPr/>
      <w:r>
        <w:rPr>
          <w:lang w:val="id_ID" w:bidi="id_ID"/>
        </w:rPr>
      </w:r>
      <w:r>
        <w:rPr>
          <w:lang w:val="id_ID" w:bidi="id_ID"/>
        </w:rPr>
        <w:t>Yesus memanggil</w:t>
      </w:r>
      <w:r>
        <w:rPr>
          <w:b/>
          <w:lang w:val="id_ID" w:bidi="id_ID"/>
        </w:rPr>
        <w:t xml:space="preserve">Dua Belas </w:t>
      </w:r>
      <w:r>
        <w:rPr>
          <w:lang w:val="id_ID" w:bidi="id_ID"/>
        </w:rPr>
        <w:t xml:space="preserve"> itu bersama. "Dua Belas" mengacu kepada </w:t>
      </w:r>
      <w:r>
        <w:rPr>
          <w:b/>
          <w:lang w:val="id_ID" w:bidi="id_ID"/>
        </w:rPr>
        <w:t>rasul-rasul</w:t>
      </w:r>
      <w:r>
        <w:rPr>
          <w:lang w:val="id_ID" w:bidi="id_ID"/>
        </w:rPr>
        <w:t xml:space="preserve"> atau wakil-wakil Yesus yang dipilih. Mereka ini adalah orang-orang yang sama dengan dua belas murid. Pastikan untuk menerjemahkan rasul-rasul dengan cara yang sama seperti yang telah Anda lakukan di bagian-bagian sebelumnya. </w:t>
      </w:r>
      <w:hyperlink r:id="rId189">
        <w:r>
          <w:rPr>
            <w:lang w:val="id_ID" w:bidi="id_ID"/>
          </w:rPr>
          <w:rPr>
            <w:color w:val="0000EE"/>
            <w:u w:val="single"/>
          </w:rPr>
          <w:t>Rasul-Rasul</w:t>
        </w:r>
      </w:hyperlink>
      <w:r>
        <w:rPr>
          <w:lang w:val="id_ID" w:bidi="id_ID"/>
        </w:rPr>
        <w:t xml:space="preserve"> terdapat di Daftar Kata Utama. Yesus memberi mereka kuasa, atau kemampuan untuk melakukan sesuatu, dan </w:t>
      </w:r>
      <w:r>
        <w:rPr>
          <w:b/>
          <w:lang w:val="id_ID" w:bidi="id_ID"/>
        </w:rPr>
        <w:t>otoritas</w:t>
      </w:r>
      <w:r>
        <w:rPr>
          <w:lang w:val="id_ID" w:bidi="id_ID"/>
        </w:rPr>
        <w:t xml:space="preserve">, atau hak untuk melakukan sesuatu. Dalam hal ini, itu adalah untuk menyembuhkan orang-orang dan mengusir setan-setan. Pastikan untuk menerjemahkan otoritas dengan cara yang sama seperti yang telah Anda lakukan sebelumnya. </w:t>
      </w:r>
      <w:hyperlink r:id="rId232">
        <w:r>
          <w:rPr>
            <w:lang w:val="id_ID" w:bidi="id_ID"/>
          </w:rPr>
          <w:rPr>
            <w:color w:val="0000EE"/>
            <w:u w:val="single"/>
          </w:rPr>
          <w:t>Otoritas</w:t>
        </w:r>
      </w:hyperlink>
      <w:r>
        <w:rPr>
          <w:lang w:val="id_ID" w:bidi="id_ID"/>
        </w:rPr>
        <w:t xml:space="preserve"> ada di Daftar Kata Utama.</w:t>
      </w:r>
    </w:p>
    <w:p>
      <w:pPr/>
      <w:r>
        <w:rPr>
          <w:lang w:val="id_ID" w:bidi="id_ID"/>
        </w:rPr>
      </w:r>
      <w:r>
        <w:rPr>
          <w:b/>
          <w:lang w:val="id_ID" w:bidi="id_ID"/>
        </w:rPr>
        <w:t>Setan-setan</w:t>
      </w:r>
      <w:r>
        <w:rPr>
          <w:lang w:val="id_ID" w:bidi="id_ID"/>
        </w:rPr>
        <w:t xml:space="preserve"> mengacu kepada roh-roh jahat yang menguasai pikiran dan tindakan orang-orang. Pastikan untuk menerjemahkan setan-setan dengan cara yang sama seperti yang telah Anda lakukan sebelumnya. </w:t>
      </w:r>
      <w:hyperlink r:id="rId196">
        <w:r>
          <w:rPr>
            <w:lang w:val="id_ID" w:bidi="id_ID"/>
          </w:rPr>
          <w:rPr>
            <w:color w:val="0000EE"/>
            <w:u w:val="single"/>
          </w:rPr>
          <w:t>Setan</w:t>
        </w:r>
      </w:hyperlink>
      <w:r>
        <w:rPr>
          <w:lang w:val="id_ID" w:bidi="id_ID"/>
        </w:rPr>
        <w:t xml:space="preserve"> terdapat di Daftar Kata Utama. Yesus mengutus para rasul untuk memberitakan kerajaan </w:t>
      </w:r>
      <w:r>
        <w:rPr>
          <w:b/>
          <w:lang w:val="id_ID" w:bidi="id_ID"/>
        </w:rPr>
        <w:t>Allah</w:t>
      </w:r>
      <w:r>
        <w:rPr>
          <w:lang w:val="id_ID" w:bidi="id_ID"/>
        </w:rPr>
        <w:t xml:space="preserve">. Kerajaan Allah mengacu kepada Allah yang memerintah dalam hati umat-Nya. Pastikan untuk menerjemahkan kerajaan Allah dengan cara yang sama seperti yang telah Anda lakukan di bagian-bagian sebelumnya. </w:t>
      </w:r>
      <w:hyperlink r:id="rId205">
        <w:r>
          <w:rPr>
            <w:lang w:val="id_ID" w:bidi="id_ID"/>
          </w:rPr>
          <w:rPr>
            <w:color w:val="0000EE"/>
            <w:u w:val="single"/>
          </w:rPr>
          <w:t>Kerajaan Allah</w:t>
        </w:r>
      </w:hyperlink>
      <w:r>
        <w:rPr>
          <w:lang w:val="id_ID" w:bidi="id_ID"/>
        </w:rPr>
        <w:t xml:space="preserve"> ada di Daftar Kata Utama.</w:t>
      </w:r>
    </w:p>
    <w:p>
      <w:pPr/>
      <w:r>
        <w:rPr>
          <w:lang w:val="id_ID" w:bidi="id_ID"/>
        </w:rPr>
      </w:r>
      <w:r>
        <w:rPr>
          <w:lang w:val="id_ID" w:bidi="id_ID"/>
        </w:rPr>
        <w:t xml:space="preserve">Yesus memberikan petunjuk-petunjuk khusus kepada rasul-rasul-Nya sebelum Dia mengutus mereka pergi Dia mengatakan kepada mereka untuk tidak membawa tongkat, atau jubah. Sebuah </w:t>
      </w:r>
      <w:r>
        <w:rPr>
          <w:b/>
          <w:lang w:val="id_ID" w:bidi="id_ID"/>
        </w:rPr>
        <w:t>jubah</w:t>
      </w:r>
      <w:r>
        <w:rPr>
          <w:lang w:val="id_ID" w:bidi="id_ID"/>
        </w:rPr>
        <w:t xml:space="preserve"> adalah sebuah kemeja. Pastikan untuk menerjemahkan jubah dengan cara yang sama seperti yang telah Anda lakukan di bagian-bagian sebelumnya. </w:t>
      </w:r>
      <w:hyperlink r:id="rId104">
        <w:r>
          <w:rPr>
            <w:lang w:val="id_ID" w:bidi="id_ID"/>
          </w:rPr>
          <w:rPr>
            <w:color w:val="0000EE"/>
            <w:u w:val="single"/>
          </w:rPr>
          <w:t>Jubah</w:t>
        </w:r>
      </w:hyperlink>
      <w:r>
        <w:rPr>
          <w:lang w:val="id_ID" w:bidi="id_ID"/>
        </w:rPr>
        <w:t xml:space="preserve"> terdapat di Daftar Kata Utama. </w:t>
      </w:r>
    </w:p>
    <w:p>
      <w:pPr/>
      <w:r>
        <w:rPr>
          <w:lang w:val="id_ID" w:bidi="id_ID"/>
        </w:rPr>
      </w:r>
      <w:r>
        <w:rPr>
          <w:lang w:val="id_ID" w:bidi="id_ID"/>
        </w:rPr>
        <w:t xml:space="preserve">Herodes, </w:t>
      </w:r>
      <w:r>
        <w:rPr>
          <w:b/>
          <w:lang w:val="id_ID" w:bidi="id_ID"/>
        </w:rPr>
        <w:t>raja wilayah,</w:t>
      </w:r>
      <w:r>
        <w:rPr>
          <w:lang w:val="id_ID" w:bidi="id_ID"/>
        </w:rPr>
        <w:t xml:space="preserve"> mendengar tentang Yesus. Raja wilayah berarti bahwa ia adalah penguasa atas seperempat bagian dari satu kerajaan. Herodes mendengar bahwa Yesus mungkin adalah seorang </w:t>
      </w:r>
      <w:r>
        <w:rPr>
          <w:b/>
          <w:lang w:val="id_ID" w:bidi="id_ID"/>
        </w:rPr>
        <w:t>nabi</w:t>
      </w:r>
      <w:r>
        <w:rPr>
          <w:lang w:val="id_ID" w:bidi="id_ID"/>
        </w:rPr>
        <w:t xml:space="preserve">, atau utusan Allah. Pastikan untuk menerjemahkan nabi dengan cara yang sama seperti yang telah Anda lakukan sebelumnya. </w:t>
      </w:r>
      <w:hyperlink r:id="rId63">
        <w:r>
          <w:rPr>
            <w:lang w:val="id_ID" w:bidi="id_ID"/>
          </w:rPr>
          <w:rPr>
            <w:color w:val="0000EE"/>
            <w:u w:val="single"/>
          </w:rPr>
          <w:t>Nabi</w:t>
        </w:r>
      </w:hyperlink>
      <w:r>
        <w:rPr>
          <w:lang w:val="id_ID" w:bidi="id_ID"/>
        </w:rPr>
        <w:t xml:space="preserve"> ada di Daftar Kata Utama.</w:t>
      </w:r>
    </w:p>
    <w:p>
      <w:pPr/>
      <w:r>
        <w:rPr>
          <w:lang w:val="id_ID" w:bidi="id_ID"/>
        </w:rPr>
      </w:r>
      <w:r>
        <w:rPr>
          <w:lang w:val="id_ID" w:bidi="id_ID"/>
        </w:rPr>
        <w:t xml:space="preserve">Ketika Lukas mengatakan bahwa Yesus berbicara kepada </w:t>
      </w:r>
      <w:r>
        <w:rPr>
          <w:b/>
          <w:lang w:val="id_ID" w:bidi="id_ID"/>
        </w:rPr>
        <w:t>murid-murid</w:t>
      </w:r>
      <w:r>
        <w:rPr>
          <w:lang w:val="id_ID" w:bidi="id_ID"/>
        </w:rPr>
        <w:t xml:space="preserve">, atau pengikut-pengikut-Nya, hal ini secara khusus mengacu kepada para rasul-rasul. Pastikan untuk menerjemahkan murid-murid dengan cara yang sama seperti yang telah Anda lakukan di bagian-bagian sebelumnya. </w:t>
      </w:r>
      <w:hyperlink r:id="rId171">
        <w:r>
          <w:rPr>
            <w:lang w:val="id_ID" w:bidi="id_ID"/>
          </w:rPr>
          <w:rPr>
            <w:color w:val="0000EE"/>
            <w:u w:val="single"/>
          </w:rPr>
          <w:t>Murid</w:t>
        </w:r>
      </w:hyperlink>
      <w:r>
        <w:rPr>
          <w:lang w:val="id_ID" w:bidi="id_ID"/>
        </w:rPr>
        <w:t xml:space="preserve"> terdapat di Daftar Kata Utama. </w:t>
      </w:r>
    </w:p>
    <w:p>
      <w:pPr/>
      <w:r>
        <w:rPr>
          <w:lang w:val="id_ID" w:bidi="id_ID"/>
        </w:rPr>
      </w:r>
      <w:r>
        <w:rPr>
          <w:lang w:val="id_ID" w:bidi="id_ID"/>
        </w:rPr>
        <w:t xml:space="preserve">Yesus memandang ke </w:t>
      </w:r>
      <w:r>
        <w:rPr>
          <w:b/>
          <w:lang w:val="id_ID" w:bidi="id_ID"/>
        </w:rPr>
        <w:t>surga</w:t>
      </w:r>
      <w:r>
        <w:rPr>
          <w:lang w:val="id_ID" w:bidi="id_ID"/>
        </w:rPr>
        <w:t xml:space="preserve">, atau tempat di mana Allah tinggal, dan berdoa. Terjemahkan surga dengan cara yang sama seperti yang telah Anda lakukan sebelumnya. </w:t>
      </w:r>
      <w:hyperlink r:id="rId68">
        <w:r>
          <w:rPr>
            <w:lang w:val="id_ID" w:bidi="id_ID"/>
          </w:rPr>
          <w:rPr>
            <w:color w:val="0000EE"/>
            <w:u w:val="single"/>
          </w:rPr>
          <w:t>Surga</w:t>
        </w:r>
      </w:hyperlink>
      <w:r>
        <w:rPr>
          <w:lang w:val="id_ID" w:bidi="id_ID"/>
        </w:rPr>
        <w:t xml:space="preserve"> terdapat di Daftar Kata Utama. </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 xml:space="preserve">Dengarkan versi audio dari kisah ini dalam bentuk terjemahan yang paling mudah dimengerti. </w:t>
      </w:r>
    </w:p>
    <w:p>
      <w:pPr/>
      <w:r>
        <w:rPr>
          <w:lang w:val="id_ID" w:bidi="id_ID"/>
        </w:rPr>
      </w:r>
      <w:r>
        <w:rPr>
          <w:lang w:val="id_ID" w:bidi="id_ID"/>
        </w:rPr>
        <w:t xml:space="preserve">Dalam sesi ini, ceritakan kembali nats ini, secara berkelompok, dalam bahasa Anda sendiri. </w:t>
      </w:r>
    </w:p>
    <w:p>
      <w:pPr/>
      <w:r>
        <w:rPr>
          <w:lang w:val="id_ID" w:bidi="id_ID"/>
        </w:rPr>
      </w:r>
      <w:r>
        <w:rPr>
          <w:lang w:val="id_ID" w:bidi="id_ID"/>
        </w:rPr>
        <w:t xml:space="preserve">Pertama, seluruh kelompok harus berlatih menceritakan bagian itu dalam bahasa Anda sendiri. Ingatlah untuk memasukkan hal-hal yang Anda putuskan dalam langkah sebelumnya, seperti kronologi, kata, frasa, emosi, atau apa pun yang Anda diskusikan. </w:t>
      </w:r>
    </w:p>
    <w:p>
      <w:pPr/>
      <w:r>
        <w:rPr>
          <w:lang w:val="id_ID" w:bidi="id_ID"/>
        </w:rPr>
      </w:r>
      <w:r>
        <w:rPr>
          <w:lang w:val="id_ID" w:bidi="id_ID"/>
        </w:rPr>
        <w:t xml:space="preserve">Seorang anggota kelompok harus menyampaikan beberapa kalimat dari nats itu dan berhenti sejenak. Seorang anggota lain harus menceritakan bagian selanjutnya dari nats itu dan berhenti sejenak. Lakukan ini sampai kelompok itu telah menceritakan kembali semua nats tersebut. Anggota-anggota kelompok dapat saling memperbaiki dalam tahap ini. </w:t>
      </w:r>
    </w:p>
    <w:p>
      <w:pPr/>
      <w:r>
        <w:rPr>
          <w:lang w:val="id_ID" w:bidi="id_ID"/>
        </w:rPr>
      </w:r>
      <w:r>
        <w:rPr>
          <w:lang w:val="id_ID" w:bidi="id_ID"/>
        </w:rPr>
        <w:t>Hentikan sejenak audio ini di sini.</w:t>
      </w:r>
    </w:p>
    <w:p>
      <w:pPr/>
      <w:r>
        <w:rPr>
          <w:lang w:val="id_ID" w:bidi="id_ID"/>
        </w:rPr>
      </w:r>
      <w:r>
        <w:rPr>
          <w:lang w:val="id_ID" w:bidi="id_ID"/>
        </w:rPr>
        <w:t xml:space="preserve">Selanjutnya, setiap anggota kelompok harus menceritakan seluruh nats tersebut tanpa gangguan setidaknya satu kali. Seorang anggota kelompok dapat menggunakan benda apa saja, gerakan, atau papan cerita untuk membantu mereka mengingat bagian nats ayat-ayat Alkitab tersebut. </w:t>
      </w:r>
    </w:p>
    <w:p>
      <w:pPr/>
      <w:r>
        <w:rPr>
          <w:lang w:val="id_ID" w:bidi="id_ID"/>
        </w:rPr>
      </w:r>
      <w:r>
        <w:rPr>
          <w:lang w:val="id_ID" w:bidi="id_ID"/>
        </w:rPr>
        <w:t>Hentikan sejenak audio ini di sini.</w:t>
      </w:r>
    </w:p>
    <w:p>
      <w:pPr/>
      <w:r>
        <w:rPr>
          <w:lang w:val="id_ID" w:bidi="id_ID"/>
        </w:rPr>
      </w:r>
      <w:r>
        <w:rPr>
          <w:lang w:val="id_ID" w:bidi="id_ID"/>
        </w:rPr>
        <w:t xml:space="preserve">Selanjutnya, kelompok dapat memutuskan versi mana dari nats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Hentikan sejenak audio ini di sini.</w:t>
      </w:r>
    </w:p>
    <w:p>
      <w:pPr/>
      <w:r>
        <w:rPr>
          <w:lang w:val="id_ID" w:bidi="id_ID"/>
        </w:rPr>
      </w:r>
      <w:r>
        <w:rPr>
          <w:lang w:val="id_ID" w:bidi="id_ID"/>
        </w:rPr>
        <w:t xml:space="preserve">Akhirnya, kelompok dapat menyusun versi akhir dari nats itu yang disetujui oleh semua anggota kelompok. Setiap anggota kelompok harus berlatih menceritakan versi akhir dari nats tersebut. </w:t>
      </w:r>
      <w:r>
        <w:rPr>
          <w:lang w:val="id_ID" w:bidi="id_ID"/>
        </w:rPr>
      </w:r>
      <w:r>
        <w:rPr>
          <w:lang w:val="id_ID" w:bidi="id_ID"/>
        </w:rPr>
      </w:r>
    </w:p>
    <w:p>
      <w:pPr/>
      <w:r>
        <w:rPr>
          <w:lang w:val="id_ID" w:bidi="id_ID"/>
        </w:rPr>
      </w:r>
    </w:p>
    <w:p>
      <w:pPr>
        <w:pStyle w:val="Heading2"/>
      </w:pPr>
      <w:r>
        <w:rPr>
          <w:lang w:val="id_ID" w:bidi="id_ID"/>
        </w:rPr>
        <w:t>Lukas 9:1–17</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297">
        <w:r>
          <w:rPr>
            <w:lang w:val="id_ID" w:bidi="id_ID"/>
          </w:rPr>
          <w:rPr>
            <w:color w:val="0000EE"/>
            <w:u w:val="single"/>
          </w:rPr>
          <w:t>Dengar dan Renungkan</w:t>
        </w:r>
      </w:hyperlink>
      <w:r>
        <w:rPr>
          <w:lang w:val="id_ID" w:bidi="id_ID"/>
        </w:rPr>
        <w:t xml:space="preserve"> (836 KB)</w:t>
      </w:r>
      <w:r>
        <w:rPr>
          <w:lang w:val="id_ID" w:bidi="id_ID"/>
        </w:rPr>
      </w:r>
    </w:p>
    <w:p>
      <w:pPr>
        <w:pStyle w:val="ListBullet"/>
        <w:spacing w:line="240" w:lineRule="auto"/>
        <w:ind w:left="720"/>
      </w:pPr>
      <w:r>
        <w:rPr>
          <w:lang w:val="id_ID" w:bidi="id_ID"/>
        </w:rPr>
      </w:r>
      <w:hyperlink r:id="rId298">
        <w:r>
          <w:rPr>
            <w:lang w:val="id_ID" w:bidi="id_ID"/>
          </w:rPr>
          <w:rPr>
            <w:color w:val="0000EE"/>
            <w:u w:val="single"/>
          </w:rPr>
          <w:t>Menyiapkan Panggung</w:t>
        </w:r>
      </w:hyperlink>
      <w:r>
        <w:rPr>
          <w:lang w:val="id_ID" w:bidi="id_ID"/>
        </w:rPr>
        <w:t xml:space="preserve"> (8.9 MB)</w:t>
      </w:r>
      <w:r>
        <w:rPr>
          <w:lang w:val="id_ID" w:bidi="id_ID"/>
        </w:rPr>
      </w:r>
    </w:p>
    <w:p>
      <w:pPr>
        <w:pStyle w:val="ListBullet"/>
        <w:spacing w:line="240" w:lineRule="auto"/>
        <w:ind w:left="720"/>
      </w:pPr>
      <w:r>
        <w:rPr>
          <w:lang w:val="id_ID" w:bidi="id_ID"/>
        </w:rPr>
      </w:r>
      <w:hyperlink r:id="rId299">
        <w:r>
          <w:rPr>
            <w:lang w:val="id_ID" w:bidi="id_ID"/>
          </w:rPr>
          <w:rPr>
            <w:color w:val="0000EE"/>
            <w:u w:val="single"/>
          </w:rPr>
          <w:t>Menjelaskan Adegan</w:t>
        </w:r>
      </w:hyperlink>
      <w:r>
        <w:rPr>
          <w:lang w:val="id_ID" w:bidi="id_ID"/>
        </w:rPr>
        <w:t xml:space="preserve"> (3.0 MB)</w:t>
      </w:r>
      <w:r>
        <w:rPr>
          <w:lang w:val="id_ID" w:bidi="id_ID"/>
        </w:rPr>
      </w:r>
    </w:p>
    <w:p>
      <w:pPr>
        <w:pStyle w:val="ListBullet"/>
        <w:spacing w:line="240" w:lineRule="auto"/>
        <w:ind w:left="720"/>
      </w:pPr>
      <w:r>
        <w:rPr>
          <w:lang w:val="id_ID" w:bidi="id_ID"/>
        </w:rPr>
      </w:r>
      <w:hyperlink r:id="rId300">
        <w:r>
          <w:rPr>
            <w:lang w:val="id_ID" w:bidi="id_ID"/>
          </w:rPr>
          <w:rPr>
            <w:color w:val="0000EE"/>
            <w:u w:val="single"/>
          </w:rPr>
          <w:t>Memperagakan Bacaan</w:t>
        </w:r>
      </w:hyperlink>
      <w:r>
        <w:rPr>
          <w:lang w:val="id_ID" w:bidi="id_ID"/>
        </w:rPr>
        <w:t xml:space="preserve"> (5.1 MB)</w:t>
      </w:r>
      <w:r>
        <w:rPr>
          <w:lang w:val="id_ID" w:bidi="id_ID"/>
        </w:rPr>
      </w:r>
    </w:p>
    <w:p>
      <w:pPr>
        <w:pStyle w:val="ListBullet"/>
        <w:spacing w:line="240" w:lineRule="auto"/>
        <w:ind w:left="720"/>
      </w:pPr>
      <w:r>
        <w:rPr>
          <w:lang w:val="id_ID" w:bidi="id_ID"/>
        </w:rPr>
      </w:r>
      <w:hyperlink r:id="rId301">
        <w:r>
          <w:rPr>
            <w:lang w:val="id_ID" w:bidi="id_ID"/>
          </w:rPr>
          <w:rPr>
            <w:color w:val="0000EE"/>
            <w:u w:val="single"/>
          </w:rPr>
          <w:t>Melengkapi yang Kurang</w:t>
        </w:r>
      </w:hyperlink>
      <w:r>
        <w:rPr>
          <w:lang w:val="id_ID" w:bidi="id_ID"/>
        </w:rPr>
        <w:t xml:space="preserve"> (2.5 MB)</w:t>
      </w:r>
      <w:r>
        <w:rPr>
          <w:lang w:val="id_ID" w:bidi="id_ID"/>
        </w:rPr>
      </w:r>
    </w:p>
    <w:p>
      <w:pPr>
        <w:pStyle w:val="ListBullet"/>
        <w:spacing w:line="240" w:lineRule="auto"/>
        <w:ind w:left="720"/>
      </w:pPr>
      <w:r>
        <w:rPr>
          <w:lang w:val="id_ID" w:bidi="id_ID"/>
        </w:rPr>
      </w:r>
      <w:hyperlink r:id="rId302">
        <w:r>
          <w:rPr>
            <w:lang w:val="id_ID" w:bidi="id_ID"/>
          </w:rPr>
          <w:rPr>
            <w:color w:val="0000EE"/>
            <w:u w:val="single"/>
          </w:rPr>
          <w:t>Menyampaikan Firman Tuhan</w:t>
        </w:r>
      </w:hyperlink>
      <w:r>
        <w:rPr>
          <w:lang w:val="id_ID" w:bidi="id_ID"/>
        </w:rPr>
        <w:t xml:space="preserve"> (1.8 MB)</w:t>
      </w:r>
      <w:r>
        <w:rPr>
          <w:lang w:val="id_ID" w:bidi="id_ID"/>
        </w:rPr>
      </w:r>
      <w:r>
        <w:rPr>
          <w:lang w:val="id_ID" w:bidi="id_ID"/>
        </w:rPr>
      </w:r>
      <w:r>
        <w:rPr>
          <w:lang w:val="id_ID" w:bidi="id_ID"/>
        </w:rPr>
      </w:r>
    </w:p>
    <w:p>
      <w:pPr/>
      <w:r>
        <w:rPr>
          <w:lang w:val="id_ID" w:bidi="id_ID"/>
        </w:rPr>
      </w:r>
    </w:p>
    <w:p>
      <w:pPr>
        <w:pStyle w:val="Heading2"/>
      </w:pPr>
      <w:r>
        <w:rPr>
          <w:lang w:val="id_ID" w:bidi="id_ID"/>
        </w:rPr>
        <w:t>Lukas 9:18–27</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 xml:space="preserve">Dengarkan Lukas 9:18–27 dan renungkan di dalam hati Anda. Dengarkan teks sebanyak tiga kali (dalam tiga terjemahan yang berbeda, jika memungkinkan). Kemudian diskusikan pertanyaan berikut dalam kelompok: </w:t>
      </w:r>
    </w:p>
    <w:p>
      <w:pPr>
        <w:pStyle w:val="ListBullet"/>
        <w:spacing w:line="240" w:lineRule="auto"/>
        <w:ind w:left="720"/>
      </w:pPr>
      <w:r>
        <w:rPr>
          <w:lang w:val="id_ID" w:bidi="id_ID"/>
        </w:rPr>
      </w:r>
      <w:r>
        <w:rPr>
          <w:lang w:val="id_ID" w:bidi="id_ID"/>
        </w:rPr>
        <w:t xml:space="preserve">Apa yang Anda suka dalam kisah ini? </w:t>
      </w:r>
    </w:p>
    <w:p>
      <w:pPr>
        <w:pStyle w:val="ListBullet"/>
        <w:spacing w:line="240" w:lineRule="auto"/>
        <w:ind w:left="720"/>
      </w:pPr>
      <w:r>
        <w:rPr>
          <w:lang w:val="id_ID" w:bidi="id_ID"/>
        </w:rPr>
      </w:r>
      <w:r>
        <w:rPr>
          <w:lang w:val="id_ID" w:bidi="id_ID"/>
        </w:rPr>
        <w:t xml:space="preserve">Apa yang Anda tidak suka atau tidak mengerti? </w:t>
      </w:r>
    </w:p>
    <w:p>
      <w:pPr>
        <w:pStyle w:val="ListBullet"/>
        <w:spacing w:line="240" w:lineRule="auto"/>
        <w:ind w:left="720"/>
      </w:pPr>
      <w:r>
        <w:rPr>
          <w:lang w:val="id_ID" w:bidi="id_ID"/>
        </w:rPr>
      </w:r>
      <w:r>
        <w:rPr>
          <w:lang w:val="id_ID" w:bidi="id_ID"/>
        </w:rPr>
        <w:t xml:space="preserve">Apa yang diceritakan kisah ini tentang Yesus? </w:t>
      </w:r>
    </w:p>
    <w:p>
      <w:pPr>
        <w:pStyle w:val="ListBullet"/>
        <w:spacing w:line="240" w:lineRule="auto"/>
        <w:ind w:left="720"/>
      </w:pPr>
      <w:r>
        <w:rPr>
          <w:lang w:val="id_ID" w:bidi="id_ID"/>
        </w:rPr>
      </w:r>
      <w:r>
        <w:rPr>
          <w:lang w:val="id_ID" w:bidi="id_ID"/>
        </w:rPr>
        <w:t>Apa yang diceritakan kisah ini tentang manusia?</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Siapa kenalan Anda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Penguasa Galilea, Herodes, sedang mempertanyakan siapa Yesus. Yesus menunjukkan kuasa-Nya dan melakukan satu mukjizat dengan memberi makan kepada lebih dari 5.000 orang. Sekarang Yesus sedang berbincang jauh dari kerumunan bersama murid-murid, atau pengikut-pengikut-Nya. Yesus menanyai mereka siapa Dia menurut mereka. Yesus mengatakan kepada mereka apa yang akan terjadi kepada-Nya. Kemudian Dia menjelaskan apa yang seseorang harus lakukan untuk menjadi pengikut-Nya.</w:t>
      </w:r>
    </w:p>
    <w:p>
      <w:pPr/>
      <w:r>
        <w:rPr>
          <w:lang w:val="id_ID" w:bidi="id_ID"/>
        </w:rPr>
      </w:r>
      <w:r>
        <w:rPr>
          <w:lang w:val="id_ID" w:bidi="id_ID"/>
        </w:rPr>
        <w:t>Ketika Lukas menggunakan kata-kata "sekarang terjadilah" atau "pada suatu ketika," itu adalah caranya untuk memulai satu topik baru. Lukas tidak memberi tahu kita kapan kisah ini terjadi, tetapi berfokus pada Yesus yang berdoa, atau yang berbicara kepada Allah, jauh dari kerumunan. Yesus sendirian bersama sekelompok kecil dari murid-murid-Nya, atau pengikut-pengikut terdekat-Nya. Yesus selesai berdoa dan bertanya kepada murid-murid-Nya siapa Dia menurut banyak orang. Yesus tidak bertanya apakah mereka tahu nama-Nya atau kampung halaman-Nya. Sebaliknya, Dia bertanya bagaimana anggapan orang-orang tentang peran-Nya dalam rencana Allah.</w:t>
      </w:r>
    </w:p>
    <w:p>
      <w:pPr/>
      <w:r>
        <w:rPr>
          <w:lang w:val="id_ID" w:bidi="id_ID"/>
        </w:rPr>
      </w:r>
      <w:r>
        <w:rPr>
          <w:lang w:val="id_ID" w:bidi="id_ID"/>
        </w:rPr>
        <w:t>Berhenti dan diskusikan dengan tim Anda: Dalam budaya Anda, bagaimana orang-orang bereaksi ketika seseorang bertanya bagaimana ia dipandang oleh orang lain?</w:t>
      </w:r>
    </w:p>
    <w:p>
      <w:pPr/>
      <w:r>
        <w:rPr>
          <w:lang w:val="id_ID" w:bidi="id_ID"/>
        </w:rPr>
      </w:r>
      <w:r>
        <w:rPr>
          <w:lang w:val="id_ID" w:bidi="id_ID"/>
        </w:rPr>
        <w:t>Para murid menanggapi dengan informasi yang sama yang didengar Herodes. Orang-orang mengatakan bahwa Yesus mungkin adalah Yohanes Pembaptis. Yohanes Pembaptis diutus oleh Allah untuk mempersiapkan orang-orang bagi Yesus. Yohanes mempersiapkan orang-orang dengan membaptis, atau melakukan ritual khusus yang menggunakan air, untuk melambangkan orang-orang yang dibersihkan dari dosa mereka. Murid-murid mengatakan kepada Yesus bahwa beberapa orang mengira Dia adalah Elia, atau seorang nabi Yahudi yang terkenal yang tidak pernah mati, melainkan langsung ke surga, atau tempat di mana Allah tinggal. Murid-murid mengatakan bahwa orang lain mengira Yesus adalah seorang nabi Yahudi, atau utusan Allah, dari zaman dahulu yang telah meninggal dan kembali hidup dalam pribadi Yesus.</w:t>
      </w:r>
    </w:p>
    <w:p>
      <w:pPr/>
      <w:r>
        <w:rPr>
          <w:lang w:val="id_ID" w:bidi="id_ID"/>
        </w:rPr>
      </w:r>
      <w:r>
        <w:rPr>
          <w:lang w:val="id_ID" w:bidi="id_ID"/>
        </w:rPr>
        <w:t>Yesus menanggapi jawaban mereka dengan, "Namun, menurut kalian, siapakah Aku?" Dengan menanyakannya, Yesus menolak jawaban-jawaban tentang identitas-Nya ini dengan bertanya kepada murid-murid-Nya siapa Dia menurut mereka. Petrus menjawab bahwa Yesus adalah Kristus, dari Allah atau Mesias. Kristus mengacu kepada manusia yang dijanjikan Allah untuk diutus sebagai raja dan juruselamat, yang ditunjuk suatu tugas khusus. Yesus memerintahkan para murid-Nya agar tidak memberi tahu orang-orang bahwa Dia adalah Mesias. Jawaban Petrus itu benar, tetapi itu bukan waktu yang tepat bagi orang-orang untuk mengetahuinya.</w:t>
      </w:r>
    </w:p>
    <w:p>
      <w:pPr/>
      <w:r>
        <w:rPr>
          <w:lang w:val="id_ID" w:bidi="id_ID"/>
        </w:rPr>
      </w:r>
      <w:r>
        <w:rPr>
          <w:lang w:val="id_ID" w:bidi="id_ID"/>
        </w:rPr>
        <w:t>Yesus menjelaskan bahwa Anak Manusia harus menderita, mati, dan dibangkitkan kembali pada hari ketiga sebelum orang-orang dapat mengetahui bahwa Dia adalah Mesias. Yesus berbicara tentang hal-hal yang akan terjadi kepada-Nya kelak. Hal-hal ini diperlukan karena semuanya itu adalah bagian dari rencana Allah. Yesus menggunakan gelar "Anak Manusia" untuk merujuk kepada diri-Nya sendiri. Yesus menyebutkan para tua-tua, imam-imam kepala, dan ahli-ahli Taurat -- ketiga kelompok ini mewakili kepemimpinan Yahudi. Yesus mengatakan bahwa mereka akan menolak-Nya dengan tidak menerima Dia sebagai Mesias mereka.</w:t>
      </w:r>
    </w:p>
    <w:p>
      <w:pPr/>
      <w:r>
        <w:rPr>
          <w:lang w:val="id_ID" w:bidi="id_ID"/>
        </w:rPr>
      </w:r>
      <w:r>
        <w:rPr>
          <w:lang w:val="id_ID" w:bidi="id_ID"/>
        </w:rPr>
        <w:t>Yesus kemudian berubah dari berbicara hanya kepada sekelompok kecil murid-mjurid-Nya kepada berbicara kepada semua orang yang ingin mengikut Dia. Tersirat bahwa ada satu kerumunan di dekatnya. Yesus menjelaskan kepada murid-murid-Nya dan orang-orang lain yang berada di sana tentang apa yang seseorang harus lakukan untuk menjadi murid-Nya. Dia memberikan tiga perintah: harus menyangkal, memikul salib, dan mengikut. Seseorang yang ingin menjadi murid Yesus harus melakukan ketiganya. Yesus mengatakan bahwa orang-orang yang ingin mengikut Dia harus menyangkal diri mereka sendiri, atau menolak untuk menyenangkan diri mereka sendiri. Seorang murid melakukan apa yang gurunya inginkan sekalipun murid itu tidak ingin melakukannya.</w:t>
      </w:r>
    </w:p>
    <w:p>
      <w:pPr/>
      <w:r>
        <w:rPr>
          <w:lang w:val="id_ID" w:bidi="id_ID"/>
        </w:rPr>
      </w:r>
      <w:r>
        <w:rPr>
          <w:lang w:val="id_ID" w:bidi="id_ID"/>
        </w:rPr>
        <w:t>Berhenti dan diskusikan dengan tim Anda: Bagaimana rasanya menyangkal diri sendiri dalam budaya Anda? Apakah ada kebiasaan atau tradisi yang tidak dapat Anda ikuti sebagai seorang pengikut Yesus?</w:t>
      </w:r>
    </w:p>
    <w:p>
      <w:pPr/>
      <w:r>
        <w:rPr>
          <w:lang w:val="id_ID" w:bidi="id_ID"/>
        </w:rPr>
      </w:r>
      <w:r>
        <w:rPr>
          <w:lang w:val="id_ID" w:bidi="id_ID"/>
        </w:rPr>
        <w:t>Yesus mengatakan bahwa para calon pengikut harus memikul salib mereka. Salib adalah dua balok kayu yang dipaku bersama-sama. Dalam budaya Romawi, seorang penjahat yang dihukum harus mengangkat salib kayunya dan membawanya ke tempat di mana dia akan dihukum mati. Orang-orang Romawi kemudian memakukan penjahat itu di salib itu agar mati. Yesus benar-benar mengatakan bahwa siapa pun yang ingin mengikut Dia harus dapat menolak untuk menyenangkan diri mereka sendiri setiap hari. Mereka harus bersedia menderita agar mereka mematuhi ajaran-ajaran Yesus.</w:t>
      </w:r>
    </w:p>
    <w:p>
      <w:pPr/>
      <w:r>
        <w:rPr>
          <w:lang w:val="id_ID" w:bidi="id_ID"/>
        </w:rPr>
      </w:r>
      <w:r>
        <w:rPr>
          <w:lang w:val="id_ID" w:bidi="id_ID"/>
        </w:rPr>
        <w:t>Berhenti dan tunjukkan kepada tim Anda gambar satu salib kayu yang digunakan untuk penyaliban Romawi. Bagaimana para penjahat dihukum dalam komunitas Anda? Yang manakah dari jenis-jenis hukuman ini yang dilakukan di depan umum?</w:t>
      </w:r>
    </w:p>
    <w:p>
      <w:pPr/>
      <w:r>
        <w:rPr>
          <w:lang w:val="id_ID" w:bidi="id_ID"/>
        </w:rPr>
      </w:r>
      <w:r>
        <w:rPr>
          <w:lang w:val="id_ID" w:bidi="id_ID"/>
        </w:rPr>
        <w:t>Yesus mengatakan, "Siapa yang ingin menyelamatkan nyawanya akan kehilangannya, tetapi siapa yang kehilangan nyawanya demi Aku, ia akan menyelamatkannya." Hidup mengacu pada cara hidup orang itu di dunia ini. Kata "itu" mengacu kepada kehidupan seseorang yang sejati bersama Allah Seseorang yang kehilangan nyawanya karena Yesus menyerahkan haknya untuk mengikuti cara hidupnya sendiri dan sebaliknya mengikut Yesus. Jika seseorang "menyelamatkan nyawanya," atau tidak bersedia menderita karena Yesus, mereka akhirnya akan mati dan kehilangan kesempatan untuk memiliki hidup sejati bersama Allah di bumi atau di surga.</w:t>
      </w:r>
    </w:p>
    <w:p>
      <w:pPr/>
      <w:r>
        <w:rPr>
          <w:lang w:val="id_ID" w:bidi="id_ID"/>
        </w:rPr>
      </w:r>
      <w:r>
        <w:rPr>
          <w:lang w:val="id_ID" w:bidi="id_ID"/>
        </w:rPr>
        <w:t>Yesus lalu bertanya, "Apakah gunanya seseorang memperoleh seluruh dunia, tetapi kehilangan atau mengorbankan diri mereka sendiri?" Memperoleh seluruh dunia secara harfiah berarti memiliki seluruh dunia. Ini mengacu kepada menjadi sangat sukses dan mendapatkan banyak uang sehingga seseorang memiliki banyak barang material. Jika seseorang kehilangan dirinya sendiri, itu berarti dia kehilangan jiwanya, atau bagian dari seseorang yang tidak pernah mati. Yesus mengajukan pertanyaan ini untuk menekankan bahwa seluruh dunia tidak cukup berharga bagi seseorang untuk kehilangan hidup bersama Allah untuk selamanya. Yesus tidak mengharapkan pertanyaan ini untuk dijawab.</w:t>
      </w:r>
    </w:p>
    <w:p>
      <w:pPr/>
      <w:r>
        <w:rPr>
          <w:lang w:val="id_ID" w:bidi="id_ID"/>
        </w:rPr>
      </w:r>
      <w:r>
        <w:rPr>
          <w:lang w:val="id_ID" w:bidi="id_ID"/>
        </w:rPr>
        <w:t>Berhenti dan diskusikan dengan tim Anda: Bagaimana budaya Anda berbicara tentang jiwa, atau bagian dari seseorang yang tidak pernah mati? Apa saja kepercayaan-kepercayaan kultural tentang jiwa?</w:t>
      </w:r>
    </w:p>
    <w:p>
      <w:pPr/>
      <w:r>
        <w:rPr>
          <w:lang w:val="id_ID" w:bidi="id_ID"/>
        </w:rPr>
      </w:r>
      <w:r>
        <w:rPr>
          <w:lang w:val="id_ID" w:bidi="id_ID"/>
        </w:rPr>
        <w:t>Yesus lalu mengatakan bahwa siapa pun yang memilih untuk tidak mengikut Dia karena mereka tidak ingin dipermalukan atau diejek oleh orang lain dalam kehidupan ini akan dipermalukan pada penghakiman akhir. Dia mengatakan bahwa pilihan orang-orang pada saat ini memengaruhi status masa depan mereka dengan Allah. Yesus mengacu kepada apa yang terjadi kepada seseorang yang bukan pengikut-Nya setelah mereka mati. Yesus kembali merujuk kepada diri-Nya sebagai Anak Manusia dan mengatakan Dia akan malu dengan orang yang tidak menerima pengajaran-Nya. Ini tidak berarti bahwa Yesus akan malu. Sebaliknya, Yesus akan menyangkal bahwa seseorang seperti itu adalah milik-Nya ketika Dia kembali ke bumi dan menunjukkan kepada orang-orang kebesaran dan kuasa Allah dalam diri-Nya. Bahkan semua malaikat kudus, atau malaikat-malaikat yang mengabdi kepada Allah, menunjukkan kebesaran dan kuasa Allah. Yesus akan menunjukkan semua kuasa dan kebesaran ini ketika Dia kembali dari surga dan datang ke bumi.</w:t>
      </w:r>
    </w:p>
    <w:p>
      <w:pPr/>
      <w:r>
        <w:rPr>
          <w:lang w:val="id_ID" w:bidi="id_ID"/>
        </w:rPr>
      </w:r>
      <w:r>
        <w:rPr>
          <w:lang w:val="id_ID" w:bidi="id_ID"/>
        </w:rPr>
        <w:t>Yesus berkata, "Aku mengatakan kepadamu kebenaran." Frasa ini menunjukkan penekanan dan berarti bahwa Yesus ingin para pendengar-Nya untuk memerhatikan dengan saksama. Ini juga berarti bahwa apa yang Yesus akan katakan itu penting dan sepenuhnya dapat dipercaya. Yesus mengatakan bahwa beberapa dari murid-murid-Nya tidak akan merasakan kematian, atau tidak akan mati, tanpa melihat kerajaan Allah. Meskipun ada banyak penafsiran, lebih baik menerjemahkan kerajaan Allah dengan satu cara yang lazim karena Yesus tidak menyebutkan peristiwa-peristiwa yang tepat. Kerajaan Allah berarti bahwa murid-murid akan melihat Allah yang memerintah atas umat-Nya sebagai raja dengan satu cara yang baru.</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Dalam sesi ini, Anda akan membantu kelompok memvisualisasikan kisah ini. Anda akan membantu kelompok mendefinisikan adegan, latar, dan karakter dalam kisah ini.</w:t>
      </w:r>
    </w:p>
    <w:p>
      <w:pPr/>
      <w:r>
        <w:rPr>
          <w:lang w:val="id_ID" w:bidi="id_ID"/>
        </w:rPr>
      </w:r>
      <w:r>
        <w:rPr>
          <w:lang w:val="id_ID" w:bidi="id_ID"/>
        </w:rPr>
        <w:t xml:space="preserve">Kisah ini memiliki tiga adegan. </w:t>
      </w:r>
    </w:p>
    <w:p>
      <w:pPr/>
      <w:r>
        <w:rPr>
          <w:lang w:val="id_ID" w:bidi="id_ID"/>
        </w:rPr>
      </w:r>
      <w:r>
        <w:rPr>
          <w:b/>
          <w:lang w:val="id_ID" w:bidi="id_ID"/>
        </w:rPr>
        <w:t>Adegan pertama:</w:t>
      </w:r>
      <w:r>
        <w:rPr>
          <w:lang w:val="id_ID" w:bidi="id_ID"/>
        </w:rPr>
        <w:t xml:space="preserve"> Yesus sedang berdoa secara pribadi. Ketika Dia selesai, Yesus bertanya kepada para murid-Nya siapakah Dia menurut orang-orang. Murid-murid mengatakan kepada Yesus apa yang dikatakan orang banyak. Lalu Yesus bertanya siapakah Dia menurut murid-murid-Nya. Petrus menjawab bahwa Yesus adalah Kristus dari Allah, atau Juruselamat yang Dijanjikan yang diutus dari Allah. </w:t>
      </w:r>
    </w:p>
    <w:p>
      <w:pPr/>
      <w:r>
        <w:rPr>
          <w:lang w:val="id_ID" w:bidi="id_ID"/>
        </w:rPr>
      </w:r>
      <w:r>
        <w:rPr>
          <w:b/>
          <w:lang w:val="id_ID" w:bidi="id_ID"/>
        </w:rPr>
        <w:t>Adegan kedua:</w:t>
      </w:r>
      <w:r>
        <w:rPr>
          <w:lang w:val="id_ID" w:bidi="id_ID"/>
        </w:rPr>
        <w:t xml:space="preserve"> Yesus mengatakan kepada murid-murid-Nya untuk tidak memberi tahu siapa pun. Yesus mengatakan bahwa Dia akan menderita, ditolak, dan dibunuh, tetapi dibangkitkan pada hari ketiga.</w:t>
      </w:r>
    </w:p>
    <w:p>
      <w:pPr/>
      <w:r>
        <w:rPr>
          <w:lang w:val="id_ID" w:bidi="id_ID"/>
        </w:rPr>
      </w:r>
      <w:r>
        <w:rPr>
          <w:b/>
          <w:lang w:val="id_ID" w:bidi="id_ID"/>
        </w:rPr>
        <w:t>Adegan ketiga:</w:t>
      </w:r>
      <w:r>
        <w:rPr>
          <w:lang w:val="id_ID" w:bidi="id_ID"/>
        </w:rPr>
        <w:t xml:space="preserve"> Yesus kemudian berbicara kepada semua orang yang berada di sekitar. Yesus menjelaskan apa artinya menjadi seorang murid. Yesus memberikan tiga syarat: menyangkal diri, bersedia mati demi Yesus, dan mengikut Yesus. Yesus menjelaskan bahwa seseorang yang kehilangan nyawa adalah keuntungan jika itu demi Yesus. Yesus menjelaskan bahwa Dia akan malu terhadap seseorang di hadapan Allah Bapa jika orang itu malu karena Yesus.</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Petrus</w:t>
      </w:r>
    </w:p>
    <w:p>
      <w:pPr>
        <w:pStyle w:val="ListBullet"/>
        <w:spacing w:line="240" w:lineRule="auto"/>
        <w:ind w:left="720"/>
      </w:pPr>
      <w:r>
        <w:rPr>
          <w:lang w:val="id_ID" w:bidi="id_ID"/>
        </w:rPr>
      </w:r>
      <w:r>
        <w:rPr>
          <w:lang w:val="id_ID" w:bidi="id_ID"/>
        </w:rPr>
        <w:t>Murid-murid yang lain</w:t>
      </w:r>
    </w:p>
    <w:p>
      <w:pPr>
        <w:pStyle w:val="ListBullet"/>
        <w:spacing w:line="240" w:lineRule="auto"/>
        <w:ind w:left="720"/>
      </w:pPr>
      <w:r>
        <w:rPr>
          <w:lang w:val="id_ID" w:bidi="id_ID"/>
        </w:rPr>
      </w:r>
      <w:r>
        <w:rPr>
          <w:lang w:val="id_ID" w:bidi="id_ID"/>
        </w:rPr>
        <w:t>Kerumunan</w:t>
      </w:r>
    </w:p>
    <w:p>
      <w:pPr/>
      <w:r>
        <w:rPr>
          <w:lang w:val="id_ID" w:bidi="id_ID"/>
        </w:rPr>
      </w:r>
      <w:r>
        <w:rPr>
          <w:lang w:val="id_ID" w:bidi="id_ID"/>
        </w:rPr>
        <w:t xml:space="preserve">Dalam sesi ini, ambillah papan cerita kelompok, gambarlah, atau gunakan beberapa macam manipulasi (benda-benda yang dapat Anda pindahkan seperti batu, batang, mainan anak-anak) untuk memvisualisasikan kisah dan adegan di dalamnya. </w:t>
      </w:r>
    </w:p>
    <w:p>
      <w:pPr/>
      <w:r>
        <w:rPr>
          <w:lang w:val="id_ID" w:bidi="id_ID"/>
        </w:rPr>
      </w:r>
      <w:r>
        <w:rPr>
          <w:lang w:val="id_ID" w:bidi="id_ID"/>
        </w:rPr>
        <w:t>Penting untuk diingat bahwa pada suatu bagian sebelumnya, kita melihat bahwa Herodes ingin mengetahui siapa Yesus. Lukas meninggalkan pertanyaan Herodes yang tidak terjawab sampai sekarang.</w:t>
      </w:r>
    </w:p>
    <w:p>
      <w:pPr/>
      <w:r>
        <w:rPr>
          <w:lang w:val="id_ID" w:bidi="id_ID"/>
        </w:rPr>
      </w:r>
      <w:r>
        <w:rPr>
          <w:lang w:val="id_ID" w:bidi="id_ID"/>
        </w:rPr>
        <w:t>Penting untuk diingat bahwa ini terjadi setelah mukjizat Yesus yang memberi makan 5.000 orang.</w:t>
      </w:r>
    </w:p>
    <w:p>
      <w:pPr/>
      <w:r>
        <w:rPr>
          <w:lang w:val="id_ID" w:bidi="id_ID"/>
        </w:rPr>
      </w:r>
      <w:r>
        <w:rPr>
          <w:lang w:val="id_ID" w:bidi="id_ID"/>
        </w:rPr>
        <w:t>Yesus sedang berdoa secara pribadi. Dia selesai dan bertanya kepada murid-murid-Nya siapakah Dia menurut orang-orang. Yesus lalu bertanya kepada murid-murid-Nya siapakah Dia menurut mereka. Petrus menjawab, "Kristus, Juruselamat yang dijanjikan itu." Yesus memerintahkan mereka agar tidak memberi tahu siapa pun.</w:t>
      </w:r>
    </w:p>
    <w:p>
      <w:pPr/>
      <w:r>
        <w:rPr>
          <w:lang w:val="id_ID" w:bidi="id_ID"/>
        </w:rPr>
      </w:r>
      <w:r>
        <w:rPr>
          <w:lang w:val="id_ID" w:bidi="id_ID"/>
        </w:rPr>
        <w:t>Penting untuk diperhatikan bahwa dengan mengatakan kepada murid-murid-Nya agar tidak memberi tahu siapa pun tentang jawaban Petrus bukan berarti bahwa pengakuan itu salah. Ini hanya berarti bahwa waktunya belum tepat bagi orang-orang untuk mengetahuinya.</w:t>
      </w:r>
    </w:p>
    <w:p>
      <w:pPr/>
      <w:r>
        <w:rPr>
          <w:lang w:val="id_ID" w:bidi="id_ID"/>
        </w:rPr>
      </w:r>
      <w:r>
        <w:rPr>
          <w:lang w:val="id_ID" w:bidi="id_ID"/>
        </w:rPr>
        <w:t>Yesus menjelaskan apa yang akan terjadi kepada Anak Manusia: Dia akan menderita, mati, dan dibangkitkan pada hari ketiga. Kemudian Yesus berpaling kepada seluruh kerumunan itu dan berbicara kepada mereka.</w:t>
      </w:r>
    </w:p>
    <w:p>
      <w:pPr/>
      <w:r>
        <w:rPr>
          <w:lang w:val="id_ID" w:bidi="id_ID"/>
        </w:rPr>
      </w:r>
      <w:r>
        <w:rPr>
          <w:lang w:val="id_ID" w:bidi="id_ID"/>
        </w:rPr>
        <w:t>Penting untuk diingat bahwa ketika Kristus, Mesias, atau Anak Manusia disebutkan di sini, itu merujuk kepada Yesus.</w:t>
      </w:r>
    </w:p>
    <w:p>
      <w:pPr/>
      <w:r>
        <w:rPr>
          <w:lang w:val="id_ID" w:bidi="id_ID"/>
        </w:rPr>
      </w:r>
      <w:r>
        <w:rPr>
          <w:lang w:val="id_ID" w:bidi="id_ID"/>
        </w:rPr>
        <w:t>Yesus bertanya, "Apakah untungnya memperoleh seluruh dunia, tetapi engkau hilang atau binasa?"</w:t>
      </w:r>
    </w:p>
    <w:p>
      <w:pPr/>
      <w:r>
        <w:rPr>
          <w:lang w:val="id_ID" w:bidi="id_ID"/>
        </w:rPr>
      </w:r>
      <w:r>
        <w:rPr>
          <w:lang w:val="id_ID" w:bidi="id_ID"/>
        </w:rPr>
        <w:t>Penting untuk diingat bahwa ketika Yesus mengajukan pertanyaan ini, hal itu digunakan untuk menekankan bahwa lebih baik memperoleh kehidupan kekal bersama Allah daripada memperoleh segala sesuatu di seluruh dunia.</w:t>
      </w:r>
    </w:p>
    <w:p>
      <w:pPr/>
      <w:r>
        <w:rPr>
          <w:lang w:val="id_ID" w:bidi="id_ID"/>
        </w:rPr>
      </w:r>
      <w:r>
        <w:rPr>
          <w:lang w:val="id_ID" w:bidi="id_ID"/>
        </w:rPr>
        <w:t>Yesus mengatakan kepada murid-murid-Nya, "Beberapa orang tidak akan mati sampai mereka melihat kerajaan Allah."</w:t>
      </w:r>
    </w:p>
    <w:p>
      <w:pPr/>
      <w:r>
        <w:rPr>
          <w:lang w:val="id_ID" w:bidi="id_ID"/>
        </w:rPr>
      </w:r>
      <w:r>
        <w:rPr>
          <w:lang w:val="id_ID" w:bidi="id_ID"/>
        </w:rPr>
        <w:t>Penting untuk diingat bahwa ketika menyebutkan hal ini, ada banyak penafsiran tentang apa yang dimaksud dengan melihat kerajaan Allah. Secara umum, orang-orang yang melihat Kerajaan Allah melihat bahwa Allah memerintah atas umat-Nya dengan satu cara yang baru. Murid-murid dan orang-orang di masa kini melihat bagian-bagian Kerajaan Allah bahkan sampai sekarang.</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Dalam sesi ini, kelompok akan mendramatisir kisah tersebut.</w:t>
      </w:r>
    </w:p>
    <w:p>
      <w:pPr/>
      <w:r>
        <w:rPr>
          <w:lang w:val="id_ID" w:bidi="id_ID"/>
        </w:rPr>
      </w:r>
      <w:r>
        <w:rPr>
          <w:lang w:val="id_ID" w:bidi="id_ID"/>
        </w:rPr>
        <w:t xml:space="preserve">Kisah ini memiliki tiga adegan. </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Petrus</w:t>
      </w:r>
    </w:p>
    <w:p>
      <w:pPr>
        <w:pStyle w:val="ListBullet"/>
        <w:spacing w:line="240" w:lineRule="auto"/>
        <w:ind w:left="720"/>
      </w:pPr>
      <w:r>
        <w:rPr>
          <w:lang w:val="id_ID" w:bidi="id_ID"/>
        </w:rPr>
      </w:r>
      <w:r>
        <w:rPr>
          <w:lang w:val="id_ID" w:bidi="id_ID"/>
        </w:rPr>
        <w:t xml:space="preserve">Murid-murid yang lain </w:t>
      </w:r>
    </w:p>
    <w:p>
      <w:pPr>
        <w:pStyle w:val="ListBullet"/>
        <w:spacing w:line="240" w:lineRule="auto"/>
        <w:ind w:left="720"/>
      </w:pPr>
      <w:r>
        <w:rPr>
          <w:lang w:val="id_ID" w:bidi="id_ID"/>
        </w:rPr>
      </w:r>
      <w:r>
        <w:rPr>
          <w:lang w:val="id_ID" w:bidi="id_ID"/>
        </w:rPr>
        <w:t>Kerumunan</w:t>
      </w:r>
    </w:p>
    <w:p>
      <w:pPr/>
      <w:r>
        <w:rPr>
          <w:lang w:val="id_ID" w:bidi="id_ID"/>
        </w:rPr>
      </w:r>
      <w:r>
        <w:rPr>
          <w:lang w:val="id_ID" w:bidi="id_ID"/>
        </w:rPr>
        <w:t>Minta tim untuk memerankan kisah itu dua kali. Pertama, minta mereka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itu untuk pertama kali, perhatikan dialog, alur, plot, dan kronologi kisah tersebut.</w:t>
      </w:r>
    </w:p>
    <w:p>
      <w:pPr/>
      <w:r>
        <w:rPr>
          <w:lang w:val="id_ID" w:bidi="id_ID"/>
        </w:rPr>
      </w:r>
      <w:r>
        <w:rPr>
          <w:lang w:val="id_ID" w:bidi="id_ID"/>
        </w:rPr>
        <w:t>Saat kelompok memerankan kisah ini untuk kedua kalinya, hentikan mereka pada titik-titik tertentu.</w:t>
      </w:r>
    </w:p>
    <w:p>
      <w:pPr/>
      <w:r>
        <w:rPr>
          <w:lang w:val="id_ID" w:bidi="id_ID"/>
        </w:rPr>
      </w:r>
      <w:r>
        <w:rPr>
          <w:lang w:val="id_ID" w:bidi="id_ID"/>
        </w:rPr>
        <w:t>Perankan Yesus yang berdoa secara pribadi. Murid-murid-Nya sedang bersama Dia. Yesus selesai berdoa dan bertanya kepada mjurid-murid siapakah Dia menurut orang-orang. Murid-murid-Nya menjawab, "Yohanes Pembaptis, orang lain mengatakan Engkau adalah Elia, yang lainnya mengatakan Engkau adalah seorang nabi yang hidup kembali." Lalu Yesus bertanya kepada mereka, "Menurut kalian, siapakah Aku? Petrus menjawab, "Engkau adalah Kristus dari Allah."</w:t>
      </w:r>
    </w:p>
    <w:p>
      <w:pPr/>
      <w:r>
        <w:rPr>
          <w:lang w:val="id_ID" w:bidi="id_ID"/>
        </w:rPr>
      </w:r>
      <w:r>
        <w:rPr>
          <w:lang w:val="id_ID" w:bidi="id_ID"/>
        </w:rPr>
        <w:t>Hentikan adegannya: Tanyakan kepada para aktor yang memerankan murid-murid, ”Bagaimana perasaan kalian?” Anda mungkin mendengar hal-hal seperti, "Gugup, apakah ini satu ujian?" "Bingung, apakah Yesus peduli dengan apa yang orang-orang pikirkan tentang Dia?" "Mungkin orang-orang itu benar," "Bersemangat. "Yesus adalah orang yang telah kita nantikan." dan "Bahagia, kita akan dibebaskan." Ulangi adegannya.</w:t>
      </w:r>
    </w:p>
    <w:p>
      <w:pPr/>
      <w:r>
        <w:rPr>
          <w:lang w:val="id_ID" w:bidi="id_ID"/>
        </w:rPr>
      </w:r>
      <w:r>
        <w:rPr>
          <w:lang w:val="id_ID" w:bidi="id_ID"/>
        </w:rPr>
        <w:t>Perankan Yesus yang mengatakan kepada mereka agar tidak memberitahukan hal ini kepada siapa pun. Yesus mengatakan kepada mereka bahwa Anak Manusia akan menderita, ditolak, dan dibunuh. Namun pada hari ketiga, Dia akan bangkit kembali.</w:t>
      </w:r>
    </w:p>
    <w:p>
      <w:pPr/>
      <w:r>
        <w:rPr>
          <w:lang w:val="id_ID" w:bidi="id_ID"/>
        </w:rPr>
      </w:r>
      <w:r>
        <w:rPr>
          <w:lang w:val="id_ID" w:bidi="id_ID"/>
        </w:rPr>
        <w:t>Hentikan adegannya: Tanyakan kepada aktor yang memerankan Petrus, ”Bagaimana perasaan Anda?" Anda mungkin mendengar hal-hal seperti, "Kecewa, mengapa Dia mengatakan hal-hal itu?" "Bingung, apakah Yesus berbicara tentang diri-Nya?" dan "Geram, saya tidak percaya bahwa Dia akan menderita, saya tidak bisa membiarkan itu terjadi." Ulangi adegannya.</w:t>
      </w:r>
    </w:p>
    <w:p>
      <w:pPr/>
      <w:r>
        <w:rPr>
          <w:lang w:val="id_ID" w:bidi="id_ID"/>
        </w:rPr>
      </w:r>
      <w:r>
        <w:rPr>
          <w:lang w:val="id_ID" w:bidi="id_ID"/>
        </w:rPr>
        <w:t>Perankan Yesus yang mengajar seluruh kerumunan bahwa jika seseorang memutuskan untuk menjadi pengikut-Nya, orang itu harus menyangkal dirinya, bersedia untuk mati, dan secara aktif mengikut Yesus. Yesus terus menjelaskan dengan mengatakan, "Jika seseorang berusaha menyelamatkan nyawanya sendiri, ia akan kehilangannya." Yesus menjelaskan bahwa siapa yang kehilangan nyawanya karena Yesus akan menyelamatkan nyawanya. Tidak sepadan bagi seseorang untuk memperoleh seluruh dunia dan kehilangan nyawanya. Jika seseorang malu karena Yesus dan firman-Nya, Yesus akan malu karenanya di hadapan Allah dan para malaikat.</w:t>
      </w:r>
    </w:p>
    <w:p>
      <w:pPr/>
      <w:r>
        <w:rPr>
          <w:lang w:val="id_ID" w:bidi="id_ID"/>
        </w:rPr>
      </w:r>
      <w:r>
        <w:rPr>
          <w:lang w:val="id_ID" w:bidi="id_ID"/>
        </w:rPr>
        <w:t>Hentikan adegannya: Tanyakan kepada para aktor yang memerankan kerumunan orang, ”Bagaimana perasaan kalian?” Anda mungkin mendengar hal-hal seperti, "Saya sedih, mengikut Yesus tampaknya sulit.", "Frustrasi, saya tahu saya tak punya kekuatan untuk melakukan semua itu.", "Ada harapan, Yesus telah menunjukkan bahwa Dia bisa melakukan hal yang mustahil. "Saya bisa mengikut Dia dengan pertolongan-Nya.", dan "Saya tidak mau Dia malu karena saya di hadapan Allah." Ulangi adegannya.</w:t>
      </w:r>
    </w:p>
    <w:p>
      <w:pPr/>
      <w:r>
        <w:rPr>
          <w:lang w:val="id_ID" w:bidi="id_ID"/>
        </w:rPr>
      </w:r>
      <w:r>
        <w:rPr>
          <w:lang w:val="id_ID" w:bidi="id_ID"/>
        </w:rPr>
        <w:t>Perankan Yesus yang akhirnya mengatakan kepada kerumunan, "Beberapa di antara kalian akan melihat kerajaan Allah sebelum kalian mati."</w:t>
      </w:r>
    </w:p>
    <w:p>
      <w:pPr/>
      <w:r>
        <w:rPr>
          <w:lang w:val="id_ID" w:bidi="id_ID"/>
        </w:rPr>
      </w:r>
      <w:r>
        <w:rPr>
          <w:lang w:val="id_ID" w:bidi="id_ID"/>
        </w:rPr>
        <w:t>Hentikan adegannya: Tanyakan kepada para aktor yang memerankan murid-murid, ”Bagaimana perasaan kalian?” Anda mungkin mendengar hal-hal seperti, "Bersemangat, saya mungkin melihat Kerajaan Allah.", "Disemangati, saya bisa menyangkal diri saya agar dapat melihat Kerajaan Allah.", dan "Kagum, itulah satu janji yang besar. "Saya bertanya-tanya apakah saya akan melihat kerajaan itu?" Tanyakan para aktor yang memerankan kerumunan "Bagaimana perasaan kalian?" Anda mungkin mendengar hal-hal seperti, "Saya ingin melihat Kerajaan Allah itu," "Kedengarannya mustahil," dan "Bingung, apakah saya perlu menjadi murid-Nya untuk melihat Kerajaan Allah itu?"</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 xml:space="preserve">Dengarkan teks satu kali dalam versi yang paling mudah dimengerti. </w:t>
      </w:r>
    </w:p>
    <w:p>
      <w:pPr/>
      <w:r>
        <w:rPr>
          <w:lang w:val="id_ID" w:bidi="id_ID"/>
        </w:rPr>
      </w:r>
      <w:r>
        <w:rPr>
          <w:lang w:val="id_ID" w:bidi="id_ID"/>
        </w:rPr>
        <w:t xml:space="preserve">Setelah </w:t>
      </w:r>
      <w:r>
        <w:rPr>
          <w:b/>
          <w:lang w:val="id_ID" w:bidi="id_ID"/>
        </w:rPr>
        <w:t>berdoa</w:t>
      </w:r>
      <w:r>
        <w:rPr>
          <w:lang w:val="id_ID" w:bidi="id_ID"/>
        </w:rPr>
        <w:t xml:space="preserve">, atau berbicara kepada Allah, Yesus berbicara kepada </w:t>
      </w:r>
      <w:r>
        <w:rPr>
          <w:b/>
          <w:lang w:val="id_ID" w:bidi="id_ID"/>
        </w:rPr>
        <w:t>murid-murid-Nya</w:t>
      </w:r>
      <w:r>
        <w:rPr>
          <w:lang w:val="id_ID" w:bidi="id_ID"/>
        </w:rPr>
        <w:t xml:space="preserve">, atau pengikut-pengikut terdekat-Nya. Pastikan untuk menerjemahkan </w:t>
      </w:r>
      <w:hyperlink r:id="rId188">
        <w:r>
          <w:rPr>
            <w:lang w:val="id_ID" w:bidi="id_ID"/>
          </w:rPr>
          <w:rPr>
            <w:color w:val="0000EE"/>
            <w:u w:val="single"/>
          </w:rPr>
          <w:t>berdoa</w:t>
        </w:r>
      </w:hyperlink>
      <w:r>
        <w:rPr>
          <w:lang w:val="id_ID" w:bidi="id_ID"/>
        </w:rPr>
        <w:t xml:space="preserve"> dan </w:t>
      </w:r>
      <w:hyperlink r:id="rId171">
        <w:r>
          <w:rPr>
            <w:lang w:val="id_ID" w:bidi="id_ID"/>
          </w:rPr>
          <w:rPr>
            <w:color w:val="0000EE"/>
            <w:u w:val="single"/>
          </w:rPr>
          <w:t>murid</w:t>
        </w:r>
      </w:hyperlink>
      <w:r>
        <w:rPr>
          <w:lang w:val="id_ID" w:bidi="id_ID"/>
        </w:rPr>
        <w:t xml:space="preserve"> dengan cara yang sama seperti yang telah Anda lakukan sebelumnya. Kedua istilah ini ada dalam Daftar Kata Utama.</w:t>
      </w:r>
    </w:p>
    <w:p>
      <w:pPr/>
      <w:r>
        <w:rPr>
          <w:lang w:val="id_ID" w:bidi="id_ID"/>
        </w:rPr>
      </w:r>
      <w:r>
        <w:rPr>
          <w:lang w:val="id_ID" w:bidi="id_ID"/>
        </w:rPr>
        <w:t xml:space="preserve">Yesus bertanya siapakah Dia menurut orang banyak. Salah satu jawabannya adalah seorang </w:t>
      </w:r>
      <w:r>
        <w:rPr>
          <w:b/>
          <w:lang w:val="id_ID" w:bidi="id_ID"/>
        </w:rPr>
        <w:t>nabi</w:t>
      </w:r>
      <w:r>
        <w:rPr>
          <w:lang w:val="id_ID" w:bidi="id_ID"/>
        </w:rPr>
        <w:t xml:space="preserve">, atau utusan dari Allah. Pastikan untuk menerjemahkan nabi dengan cara yang sama seperti yang telah Anda lakukan di bagian-bagian sebelumnya. </w:t>
      </w:r>
      <w:hyperlink r:id="rId63">
        <w:r>
          <w:rPr>
            <w:lang w:val="id_ID" w:bidi="id_ID"/>
          </w:rPr>
          <w:rPr>
            <w:color w:val="0000EE"/>
            <w:u w:val="single"/>
          </w:rPr>
          <w:t>Nabi</w:t>
        </w:r>
      </w:hyperlink>
      <w:r>
        <w:rPr>
          <w:lang w:val="id_ID" w:bidi="id_ID"/>
        </w:rPr>
        <w:t xml:space="preserve"> ada di Daftar Kata Utama. Tetapi Petrus tahu siapa Yesus. Ia mengatakan bahwa Yesus adalah </w:t>
      </w:r>
      <w:r>
        <w:rPr>
          <w:b/>
          <w:lang w:val="id_ID" w:bidi="id_ID"/>
        </w:rPr>
        <w:t>Kristus</w:t>
      </w:r>
      <w:r>
        <w:rPr>
          <w:lang w:val="id_ID" w:bidi="id_ID"/>
        </w:rPr>
        <w:t xml:space="preserve">, atau orang yang ditetapkan Allah untuk satu tugas khusus. Terjemahkan Kristus dengan cara yang sama seperti yang telah Anda lakukan di bagian-bagian sebelumnya. </w:t>
      </w:r>
      <w:hyperlink r:id="rId76">
        <w:r>
          <w:rPr>
            <w:lang w:val="id_ID" w:bidi="id_ID"/>
          </w:rPr>
          <w:rPr>
            <w:color w:val="0000EE"/>
            <w:u w:val="single"/>
          </w:rPr>
          <w:t>Kristus</w:t>
        </w:r>
      </w:hyperlink>
      <w:r>
        <w:rPr>
          <w:lang w:val="id_ID" w:bidi="id_ID"/>
        </w:rPr>
        <w:t xml:space="preserve"> ada di Daftar Kata Utama.</w:t>
      </w:r>
    </w:p>
    <w:p>
      <w:pPr/>
      <w:r>
        <w:rPr>
          <w:lang w:val="id_ID" w:bidi="id_ID"/>
        </w:rPr>
      </w:r>
      <w:r>
        <w:rPr>
          <w:lang w:val="id_ID" w:bidi="id_ID"/>
        </w:rPr>
        <w:t xml:space="preserve">Yesus menyebut diri-Nya </w:t>
      </w:r>
      <w:r>
        <w:rPr>
          <w:b/>
          <w:lang w:val="id_ID" w:bidi="id_ID"/>
        </w:rPr>
        <w:t>Anak Manusia</w:t>
      </w:r>
      <w:r>
        <w:rPr>
          <w:lang w:val="id_ID" w:bidi="id_ID"/>
        </w:rPr>
        <w:t xml:space="preserve">, atau Dia yang kepada-Nya Allah memberikan semua kuasa dan otoritas. Pastikan untuk menerjemahkan Anak Manusia dengan cara yang sama seperti yang telah Anda lakukan sebelumnya. </w:t>
      </w:r>
      <w:hyperlink r:id="rId164">
        <w:r>
          <w:rPr>
            <w:lang w:val="id_ID" w:bidi="id_ID"/>
          </w:rPr>
          <w:rPr>
            <w:color w:val="0000EE"/>
            <w:u w:val="single"/>
          </w:rPr>
          <w:t>Anak Manusia</w:t>
        </w:r>
      </w:hyperlink>
      <w:r>
        <w:rPr>
          <w:lang w:val="id_ID" w:bidi="id_ID"/>
        </w:rPr>
        <w:t xml:space="preserve"> ada di Daftar Kata Utama.</w:t>
      </w:r>
    </w:p>
    <w:p>
      <w:pPr/>
      <w:r>
        <w:rPr>
          <w:lang w:val="id_ID" w:bidi="id_ID"/>
        </w:rPr>
      </w:r>
      <w:r>
        <w:rPr>
          <w:lang w:val="id_ID" w:bidi="id_ID"/>
        </w:rPr>
        <w:t xml:space="preserve">Yesus mengatakan Dia akan ditolak oleh para tua-tua, </w:t>
      </w:r>
      <w:r>
        <w:rPr>
          <w:b/>
          <w:lang w:val="id_ID" w:bidi="id_ID"/>
        </w:rPr>
        <w:t>imam-imam</w:t>
      </w:r>
      <w:r>
        <w:rPr>
          <w:lang w:val="id_ID" w:bidi="id_ID"/>
        </w:rPr>
        <w:t xml:space="preserve"> </w:t>
      </w:r>
      <w:r>
        <w:rPr>
          <w:b/>
          <w:lang w:val="id_ID" w:bidi="id_ID"/>
        </w:rPr>
        <w:t>kepala</w:t>
      </w:r>
      <w:r>
        <w:rPr>
          <w:lang w:val="id_ID" w:bidi="id_ID"/>
        </w:rPr>
        <w:t xml:space="preserve">, dan </w:t>
      </w:r>
      <w:r>
        <w:rPr>
          <w:b/>
          <w:lang w:val="id_ID" w:bidi="id_ID"/>
        </w:rPr>
        <w:t>ahli-ahli Taurat --</w:t>
      </w:r>
      <w:r>
        <w:rPr>
          <w:lang w:val="id_ID" w:bidi="id_ID"/>
        </w:rPr>
        <w:t xml:space="preserve"> atau kepemimpinan Yahudi. </w:t>
      </w:r>
      <w:hyperlink r:id="rId231">
        <w:r>
          <w:rPr>
            <w:lang w:val="id_ID" w:bidi="id_ID"/>
          </w:rPr>
          <w:rPr>
            <w:color w:val="0000EE"/>
            <w:u w:val="single"/>
          </w:rPr>
          <w:t>Para tua-tua</w:t>
        </w:r>
      </w:hyperlink>
      <w:r>
        <w:rPr>
          <w:lang w:val="id_ID" w:bidi="id_ID"/>
        </w:rPr>
        <w:t xml:space="preserve"> adalah para pemimpin masyarakat yang dihormati. </w:t>
      </w:r>
      <w:hyperlink r:id="rId99">
        <w:r>
          <w:rPr>
            <w:lang w:val="id_ID" w:bidi="id_ID"/>
          </w:rPr>
          <w:rPr>
            <w:color w:val="0000EE"/>
            <w:u w:val="single"/>
          </w:rPr>
          <w:t>Imam-imam</w:t>
        </w:r>
      </w:hyperlink>
      <w:r>
        <w:rPr>
          <w:lang w:val="id_ID" w:bidi="id_ID"/>
        </w:rPr>
        <w:t xml:space="preserve"> kepala adalah para pemimpin dari imam-imam Yahudi lainnya yang mempersembahkan kurban atas nama umat kepada Allah. </w:t>
      </w:r>
      <w:hyperlink r:id="rId90">
        <w:r>
          <w:rPr>
            <w:lang w:val="id_ID" w:bidi="id_ID"/>
          </w:rPr>
          <w:rPr>
            <w:color w:val="0000EE"/>
            <w:u w:val="single"/>
          </w:rPr>
          <w:t>Ahli-ahli Taurat</w:t>
        </w:r>
      </w:hyperlink>
      <w:r>
        <w:rPr>
          <w:lang w:val="id_ID" w:bidi="id_ID"/>
        </w:rPr>
        <w:t xml:space="preserve"> adalah mereka yang mempelajari dan menafsirkan hukum Musa. Pastikan untuk menerjemahkan tua-tua, imam, dan ahli Taurat dengan cara yang sama seperti yang telah Anda lakukan di bagian-bagian sebelumnya. Ketiga istilah ini dapat ditemukan dalam Daftar Kata Utama.</w:t>
      </w:r>
    </w:p>
    <w:p>
      <w:pPr/>
      <w:r>
        <w:rPr>
          <w:lang w:val="id_ID" w:bidi="id_ID"/>
        </w:rPr>
      </w:r>
      <w:r>
        <w:rPr>
          <w:lang w:val="id_ID" w:bidi="id_ID"/>
        </w:rPr>
        <w:t xml:space="preserve">Yesus mengatakan bahwa mereka yang ingin mengikut Dia harus memikul </w:t>
      </w:r>
      <w:r>
        <w:rPr>
          <w:b/>
          <w:lang w:val="id_ID" w:bidi="id_ID"/>
        </w:rPr>
        <w:t>salib</w:t>
      </w:r>
      <w:r>
        <w:rPr>
          <w:lang w:val="id_ID" w:bidi="id_ID"/>
        </w:rPr>
        <w:t xml:space="preserve"> mereka setiap hari. Salib mengacu kepada dua balok kayu yang dilekatkan bersama. Orang-orang Romawi menggunakan salib untuk membunuh para penjahat. Para prajurit Romawi meregangkan kaki dan lengan penjahat itu di balok-balok itu dan memaku mereka di atasnya. Tahanan itu meninggal beberapa jam kemudian ketika mereka tidak dapat lagi bernapas. Jenis kematian ini disebut sebagai penyaliban. </w:t>
      </w:r>
      <w:hyperlink r:id="rId303">
        <w:r>
          <w:rPr>
            <w:lang w:val="id_ID" w:bidi="id_ID"/>
          </w:rPr>
          <w:rPr>
            <w:color w:val="0000EE"/>
            <w:u w:val="single"/>
          </w:rPr>
          <w:t>Salib</w:t>
        </w:r>
      </w:hyperlink>
      <w:r>
        <w:rPr>
          <w:lang w:val="id_ID" w:bidi="id_ID"/>
        </w:rPr>
        <w:t xml:space="preserve"> terdapat di Daftar Kata Utama. </w:t>
      </w:r>
    </w:p>
    <w:p>
      <w:pPr/>
      <w:r>
        <w:rPr>
          <w:lang w:val="id_ID" w:bidi="id_ID"/>
        </w:rPr>
      </w:r>
      <w:r>
        <w:rPr>
          <w:lang w:val="id_ID" w:bidi="id_ID"/>
        </w:rPr>
        <w:t>Berhenti dan tunjukkan satu gambar salib kepada tim Anda jika Anda belum melakukannya.</w:t>
      </w:r>
    </w:p>
    <w:p>
      <w:pPr/>
      <w:r>
        <w:rPr>
          <w:lang w:val="id_ID" w:bidi="id_ID"/>
        </w:rPr>
      </w:r>
      <w:r>
        <w:rPr>
          <w:lang w:val="id_ID" w:bidi="id_ID"/>
        </w:rPr>
        <w:t xml:space="preserve">Yesus mengatakan Dia akan malu karena mereka yang malu karena Dia di bumi ketika Dia kembali dalam kemuliaan-Nya. </w:t>
      </w:r>
      <w:r>
        <w:rPr>
          <w:b/>
          <w:lang w:val="id_ID" w:bidi="id_ID"/>
        </w:rPr>
        <w:t>Kemuliaan</w:t>
      </w:r>
      <w:r>
        <w:rPr>
          <w:lang w:val="id_ID" w:bidi="id_ID"/>
        </w:rPr>
        <w:t xml:space="preserve"> mengacu kepada kuasa dan kebesaran Allah -- kehadiran-Nya dalam terang yang bersinar. </w:t>
      </w:r>
      <w:hyperlink r:id="rId73">
        <w:r>
          <w:rPr>
            <w:lang w:val="id_ID" w:bidi="id_ID"/>
          </w:rPr>
          <w:rPr>
            <w:color w:val="0000EE"/>
            <w:u w:val="single"/>
          </w:rPr>
          <w:t>Kemuliaan</w:t>
        </w:r>
      </w:hyperlink>
      <w:r>
        <w:rPr>
          <w:lang w:val="id_ID" w:bidi="id_ID"/>
        </w:rPr>
        <w:t xml:space="preserve"> terdapat di Daftar Kata Utama. Yesus mengatakan Dia akan datang dalam kemuliaan yang sama seperti Allah dan </w:t>
      </w:r>
      <w:r>
        <w:rPr>
          <w:b/>
          <w:lang w:val="id_ID" w:bidi="id_ID"/>
        </w:rPr>
        <w:t>para malaikat kudus</w:t>
      </w:r>
      <w:r>
        <w:rPr>
          <w:lang w:val="id_ID" w:bidi="id_ID"/>
        </w:rPr>
        <w:t xml:space="preserve">, atau utusan-utusan Allah yang mengabdi pada tujuan-Nya. Pastikan untuk menerjemahkan kudus dan malaikat dengan cara yang sama seperti yang telah Anda lakukan di bagian-bagian sebelumnya. Kedua istilah, </w:t>
      </w:r>
      <w:hyperlink r:id="rId26">
        <w:r>
          <w:rPr>
            <w:lang w:val="id_ID" w:bidi="id_ID"/>
          </w:rPr>
          <w:rPr>
            <w:color w:val="0000EE"/>
            <w:u w:val="single"/>
          </w:rPr>
          <w:t>kudus</w:t>
        </w:r>
      </w:hyperlink>
      <w:r>
        <w:rPr>
          <w:lang w:val="id_ID" w:bidi="id_ID"/>
        </w:rPr>
        <w:t xml:space="preserve"> dan </w:t>
      </w:r>
      <w:hyperlink r:id="rId23">
        <w:r>
          <w:rPr>
            <w:lang w:val="id_ID" w:bidi="id_ID"/>
          </w:rPr>
          <w:rPr>
            <w:color w:val="0000EE"/>
            <w:u w:val="single"/>
          </w:rPr>
          <w:t>malaikat</w:t>
        </w:r>
      </w:hyperlink>
      <w:r>
        <w:rPr>
          <w:lang w:val="id_ID" w:bidi="id_ID"/>
        </w:rPr>
        <w:t>, terdapat di Daftar Kata Utama.</w:t>
      </w:r>
    </w:p>
    <w:p>
      <w:pPr/>
      <w:r>
        <w:rPr>
          <w:lang w:val="id_ID" w:bidi="id_ID"/>
        </w:rPr>
      </w:r>
      <w:r>
        <w:rPr>
          <w:lang w:val="id_ID" w:bidi="id_ID"/>
        </w:rPr>
        <w:t xml:space="preserve">Yesus mengatakan bahwa beberapa dari murid-murid tidak akan mati sebelum melihat </w:t>
      </w:r>
      <w:r>
        <w:rPr>
          <w:b/>
          <w:lang w:val="id_ID" w:bidi="id_ID"/>
        </w:rPr>
        <w:t>kerajaan Allah</w:t>
      </w:r>
      <w:r>
        <w:rPr>
          <w:lang w:val="id_ID" w:bidi="id_ID"/>
        </w:rPr>
        <w:t xml:space="preserve">, atau Allah yang memerintah di hati umat-Nya sebagai raja. Pastikan untuk menerjemahkan kerajaan Allah dengan cara yang sama seperti yang telah Anda lakukan sebelumnya. </w:t>
      </w:r>
      <w:hyperlink r:id="rId205">
        <w:r>
          <w:rPr>
            <w:lang w:val="id_ID" w:bidi="id_ID"/>
          </w:rPr>
          <w:rPr>
            <w:color w:val="0000EE"/>
            <w:u w:val="single"/>
          </w:rPr>
          <w:t>Kerajaan Allah</w:t>
        </w:r>
      </w:hyperlink>
      <w:r>
        <w:rPr>
          <w:lang w:val="id_ID" w:bidi="id_ID"/>
        </w:rPr>
        <w:t xml:space="preserve"> ada di Daftar Kata Utama. </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 xml:space="preserve">Dengarkan versi audio dari kisah ini dalam bentuk terjemahan yang paling mudah dimengerti. </w:t>
      </w:r>
    </w:p>
    <w:p>
      <w:pPr/>
      <w:r>
        <w:rPr>
          <w:lang w:val="id_ID" w:bidi="id_ID"/>
        </w:rPr>
      </w:r>
      <w:r>
        <w:rPr>
          <w:lang w:val="id_ID" w:bidi="id_ID"/>
        </w:rPr>
        <w:t xml:space="preserve">Dalam sesi ini, ceritakan kembali nats ini, secara berkelompok, dalam bahasa Anda sendiri. </w:t>
      </w:r>
    </w:p>
    <w:p>
      <w:pPr/>
      <w:r>
        <w:rPr>
          <w:lang w:val="id_ID" w:bidi="id_ID"/>
        </w:rPr>
      </w:r>
      <w:r>
        <w:rPr>
          <w:lang w:val="id_ID" w:bidi="id_ID"/>
        </w:rPr>
        <w:t xml:space="preserve">Pertama, seluruh kelompok harus berlatih menceritakan bagian itu dalam bahasa Anda sendiri. Ingatlah untuk memasukkan hal-hal yang Anda putuskan dalam langkah sebelumnya, seperti kronologi, kata, frasa, emosi, atau apa pun yang Anda diskusikan. </w:t>
      </w:r>
    </w:p>
    <w:p>
      <w:pPr/>
      <w:r>
        <w:rPr>
          <w:lang w:val="id_ID" w:bidi="id_ID"/>
        </w:rPr>
      </w:r>
      <w:r>
        <w:rPr>
          <w:lang w:val="id_ID" w:bidi="id_ID"/>
        </w:rPr>
        <w:t xml:space="preserve">Seorang anggota kelompok harus menyampaikan beberapa kalimat dari nats itu dan berhenti sejenak. Seorang anggota lain harus menceritakan bagian selanjutnya dari nats itu dan berhenti sejenak. Lakukan ini sampai kelompok itu telah menceritakan kembali semua nats tersebut. Anggota-anggota kelompok dapat saling memperbaiki dalam tahap ini. </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setiap anggota kelompok harus menceritakan seluruh nats tersebut tanpa gangguan setidaknya satu kali. Seorang anggota kelompok dapat menggunakan benda apa saja, gerakan, atau papan cerita untuk membantu mereka mengingat bagian nats ayat-ayat Alkitab tersebut. </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mana dari nats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 xml:space="preserve">Akhirnya, kelompok dapat menyusun versi akhir dari nats itu yang disetujui oleh semua anggota kelompok. Setiap anggota kelompok harus berlatih menceritakan versi akhir dari nats tersebut. </w:t>
      </w:r>
      <w:r>
        <w:rPr>
          <w:lang w:val="id_ID" w:bidi="id_ID"/>
        </w:rPr>
      </w:r>
      <w:r>
        <w:rPr>
          <w:lang w:val="id_ID" w:bidi="id_ID"/>
        </w:rPr>
      </w:r>
    </w:p>
    <w:p>
      <w:pPr/>
      <w:r>
        <w:rPr>
          <w:lang w:val="id_ID" w:bidi="id_ID"/>
        </w:rPr>
      </w:r>
    </w:p>
    <w:p>
      <w:pPr>
        <w:pStyle w:val="Heading2"/>
      </w:pPr>
      <w:r>
        <w:rPr>
          <w:lang w:val="id_ID" w:bidi="id_ID"/>
        </w:rPr>
        <w:t>Lukas 9:18–27</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304">
        <w:r>
          <w:rPr>
            <w:lang w:val="id_ID" w:bidi="id_ID"/>
          </w:rPr>
          <w:rPr>
            <w:color w:val="0000EE"/>
            <w:u w:val="single"/>
          </w:rPr>
          <w:t>Dengar dan Renungkan</w:t>
        </w:r>
      </w:hyperlink>
      <w:r>
        <w:rPr>
          <w:lang w:val="id_ID" w:bidi="id_ID"/>
        </w:rPr>
        <w:t xml:space="preserve"> (429 KB)</w:t>
      </w:r>
      <w:r>
        <w:rPr>
          <w:lang w:val="id_ID" w:bidi="id_ID"/>
        </w:rPr>
      </w:r>
    </w:p>
    <w:p>
      <w:pPr>
        <w:pStyle w:val="ListBullet"/>
        <w:spacing w:line="240" w:lineRule="auto"/>
        <w:ind w:left="720"/>
      </w:pPr>
      <w:r>
        <w:rPr>
          <w:lang w:val="id_ID" w:bidi="id_ID"/>
        </w:rPr>
      </w:r>
      <w:hyperlink r:id="rId305">
        <w:r>
          <w:rPr>
            <w:lang w:val="id_ID" w:bidi="id_ID"/>
          </w:rPr>
          <w:rPr>
            <w:color w:val="0000EE"/>
            <w:u w:val="single"/>
          </w:rPr>
          <w:t>Menyiapkan Panggung</w:t>
        </w:r>
      </w:hyperlink>
      <w:r>
        <w:rPr>
          <w:lang w:val="id_ID" w:bidi="id_ID"/>
        </w:rPr>
        <w:t xml:space="preserve"> (5.2 MB)</w:t>
      </w:r>
      <w:r>
        <w:rPr>
          <w:lang w:val="id_ID" w:bidi="id_ID"/>
        </w:rPr>
      </w:r>
    </w:p>
    <w:p>
      <w:pPr>
        <w:pStyle w:val="ListBullet"/>
        <w:spacing w:line="240" w:lineRule="auto"/>
        <w:ind w:left="720"/>
      </w:pPr>
      <w:r>
        <w:rPr>
          <w:lang w:val="id_ID" w:bidi="id_ID"/>
        </w:rPr>
      </w:r>
      <w:hyperlink r:id="rId306">
        <w:r>
          <w:rPr>
            <w:lang w:val="id_ID" w:bidi="id_ID"/>
          </w:rPr>
          <w:rPr>
            <w:color w:val="0000EE"/>
            <w:u w:val="single"/>
          </w:rPr>
          <w:t>Menjelaskan Adegan</w:t>
        </w:r>
      </w:hyperlink>
      <w:r>
        <w:rPr>
          <w:lang w:val="id_ID" w:bidi="id_ID"/>
        </w:rPr>
        <w:t xml:space="preserve"> (2.3 MB)</w:t>
      </w:r>
      <w:r>
        <w:rPr>
          <w:lang w:val="id_ID" w:bidi="id_ID"/>
        </w:rPr>
      </w:r>
    </w:p>
    <w:p>
      <w:pPr>
        <w:pStyle w:val="ListBullet"/>
        <w:spacing w:line="240" w:lineRule="auto"/>
        <w:ind w:left="720"/>
      </w:pPr>
      <w:r>
        <w:rPr>
          <w:lang w:val="id_ID" w:bidi="id_ID"/>
        </w:rPr>
      </w:r>
      <w:hyperlink r:id="rId307">
        <w:r>
          <w:rPr>
            <w:lang w:val="id_ID" w:bidi="id_ID"/>
          </w:rPr>
          <w:rPr>
            <w:color w:val="0000EE"/>
            <w:u w:val="single"/>
          </w:rPr>
          <w:t>Memperagakan Bacaan</w:t>
        </w:r>
      </w:hyperlink>
      <w:r>
        <w:rPr>
          <w:lang w:val="id_ID" w:bidi="id_ID"/>
        </w:rPr>
        <w:t xml:space="preserve"> (2.3 MB)</w:t>
      </w:r>
      <w:r>
        <w:rPr>
          <w:lang w:val="id_ID" w:bidi="id_ID"/>
        </w:rPr>
      </w:r>
    </w:p>
    <w:p>
      <w:pPr>
        <w:pStyle w:val="ListBullet"/>
        <w:spacing w:line="240" w:lineRule="auto"/>
        <w:ind w:left="720"/>
      </w:pPr>
      <w:r>
        <w:rPr>
          <w:lang w:val="id_ID" w:bidi="id_ID"/>
        </w:rPr>
      </w:r>
      <w:hyperlink r:id="rId308">
        <w:r>
          <w:rPr>
            <w:lang w:val="id_ID" w:bidi="id_ID"/>
          </w:rPr>
          <w:rPr>
            <w:color w:val="0000EE"/>
            <w:u w:val="single"/>
          </w:rPr>
          <w:t>Melengkapi yang Kurang</w:t>
        </w:r>
      </w:hyperlink>
      <w:r>
        <w:rPr>
          <w:lang w:val="id_ID" w:bidi="id_ID"/>
        </w:rPr>
        <w:t xml:space="preserve"> (1.8 MB)</w:t>
      </w:r>
      <w:r>
        <w:rPr>
          <w:lang w:val="id_ID" w:bidi="id_ID"/>
        </w:rPr>
      </w:r>
    </w:p>
    <w:p>
      <w:pPr>
        <w:pStyle w:val="ListBullet"/>
        <w:spacing w:line="240" w:lineRule="auto"/>
        <w:ind w:left="720"/>
      </w:pPr>
      <w:r>
        <w:rPr>
          <w:lang w:val="id_ID" w:bidi="id_ID"/>
        </w:rPr>
      </w:r>
      <w:hyperlink r:id="rId309">
        <w:r>
          <w:rPr>
            <w:lang w:val="id_ID" w:bidi="id_ID"/>
          </w:rPr>
          <w:rPr>
            <w:color w:val="0000EE"/>
            <w:u w:val="single"/>
          </w:rPr>
          <w:t>Menyampaikan Firman Tuhan</w:t>
        </w:r>
      </w:hyperlink>
      <w:r>
        <w:rPr>
          <w:lang w:val="id_ID" w:bidi="id_ID"/>
        </w:rPr>
        <w:t xml:space="preserve"> (944 KB)</w:t>
      </w:r>
      <w:r>
        <w:rPr>
          <w:lang w:val="id_ID" w:bidi="id_ID"/>
        </w:rPr>
      </w:r>
      <w:r>
        <w:rPr>
          <w:lang w:val="id_ID" w:bidi="id_ID"/>
        </w:rPr>
      </w:r>
      <w:r>
        <w:rPr>
          <w:lang w:val="id_ID" w:bidi="id_ID"/>
        </w:rPr>
      </w:r>
    </w:p>
    <w:p>
      <w:pPr/>
      <w:r>
        <w:rPr>
          <w:lang w:val="id_ID" w:bidi="id_ID"/>
        </w:rPr>
      </w:r>
    </w:p>
    <w:p>
      <w:pPr>
        <w:pStyle w:val="Heading2"/>
      </w:pPr>
      <w:r>
        <w:rPr>
          <w:lang w:val="id_ID" w:bidi="id_ID"/>
        </w:rPr>
        <w:t>Lukas 9:28–36</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 xml:space="preserve">Dengarkan Lukas 9:28–36 dan renungkan di dalam hati Anda. Dengarkan teks sebanyak tiga kali (dalam tiga terjemahan yang berbeda, jika memungkinkan). Kemudian diskusikan pertanyaan berikut dalam kelompok: </w:t>
      </w:r>
    </w:p>
    <w:p>
      <w:pPr>
        <w:pStyle w:val="ListBullet"/>
        <w:spacing w:line="240" w:lineRule="auto"/>
        <w:ind w:left="720"/>
      </w:pPr>
      <w:r>
        <w:rPr>
          <w:lang w:val="id_ID" w:bidi="id_ID"/>
        </w:rPr>
      </w:r>
      <w:r>
        <w:rPr>
          <w:lang w:val="id_ID" w:bidi="id_ID"/>
        </w:rPr>
        <w:t xml:space="preserve">Apa yang Anda suka dalam kisah ini? </w:t>
      </w:r>
    </w:p>
    <w:p>
      <w:pPr>
        <w:pStyle w:val="ListBullet"/>
        <w:spacing w:line="240" w:lineRule="auto"/>
        <w:ind w:left="720"/>
      </w:pPr>
      <w:r>
        <w:rPr>
          <w:lang w:val="id_ID" w:bidi="id_ID"/>
        </w:rPr>
      </w:r>
      <w:r>
        <w:rPr>
          <w:lang w:val="id_ID" w:bidi="id_ID"/>
        </w:rPr>
        <w:t xml:space="preserve">Apa yang Anda tidak suka atau tidak mengerti? </w:t>
      </w:r>
    </w:p>
    <w:p>
      <w:pPr>
        <w:pStyle w:val="ListBullet"/>
        <w:spacing w:line="240" w:lineRule="auto"/>
        <w:ind w:left="720"/>
      </w:pPr>
      <w:r>
        <w:rPr>
          <w:lang w:val="id_ID" w:bidi="id_ID"/>
        </w:rPr>
      </w:r>
      <w:r>
        <w:rPr>
          <w:lang w:val="id_ID" w:bidi="id_ID"/>
        </w:rPr>
        <w:t xml:space="preserve">Apa yang diceritakan kisah ini tentang Yesus? </w:t>
      </w:r>
    </w:p>
    <w:p>
      <w:pPr>
        <w:pStyle w:val="ListBullet"/>
        <w:spacing w:line="240" w:lineRule="auto"/>
        <w:ind w:left="720"/>
      </w:pPr>
      <w:r>
        <w:rPr>
          <w:lang w:val="id_ID" w:bidi="id_ID"/>
        </w:rPr>
      </w:r>
      <w:r>
        <w:rPr>
          <w:lang w:val="id_ID" w:bidi="id_ID"/>
        </w:rPr>
        <w:t xml:space="preserve">Apa yang diceritakan kisah ini tentang manusia? </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Siapa kenalan Anda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Pada bagian sebelumnya, Yesus berbicara kepada murid-murid-Nya tentang bagaimana Dia akan menderita, mati, dan dibangkitkan kembali. Yesus juga mengatakan kepada mereka bahwa Dia akan kembali dari surga ke bumi dan orang-orang akan melihat kemuliaan-Nya. Sekitar delapan hari kemudian, Yesus membawa tiga dari murid-murid-Nya, Petrus, Yakobus, dan Yohanes naik ke sebuah gunung untuk berdoa. Allah memuliakan, atau menunjukkan kuasa dan keagungan-Nya, dalam Yesus untuk waktu yang singkat. Musa dan Elia juga muncul dari surga untuk berbicara dengan Yesus.</w:t>
      </w:r>
    </w:p>
    <w:p>
      <w:pPr/>
      <w:r>
        <w:rPr>
          <w:lang w:val="id_ID" w:bidi="id_ID"/>
        </w:rPr>
      </w:r>
      <w:r>
        <w:rPr>
          <w:lang w:val="id_ID" w:bidi="id_ID"/>
        </w:rPr>
        <w:t>Kisah ini terjadi sekitar delapan hari setelah Yesus berbicara tentang bagaimana Allah akan menunjukkan kuasa dan kemuliaan-Nya melalui Yesus, dan apa artinya menjadi murid-Nya. Yesus membawa Petrus, Yakobus, dan Yohanes ke sebuah gunung untuk berdoa. Lukas menunjukkan hubungan antara doa dengan Allah yang mengungkapkan kehendak-Nya. Yesus berjalan naik ke sebuah gunung yang tinggi bersama Petrus, Yakobus, dan Yohanes. Banyak ahli yakin bahwa ini adalah Gunung Hermon, sehingga ini akan menjadi satu pendakian yang curam. Gunung Hermon tingginya 9320 kaki atau 2814 meter dan terletak di perbatasan dengan Lebanon. Dalam budaya Yahudi, gunung-gunung biasanya merupakan tempat pewahyuan ilahi. Secara khusus, kisah ini memiliki banyak kesamaan dengan pertemuan Musa dengan Allah di Gunung Sinai dalam kitab Keluaran.</w:t>
      </w:r>
    </w:p>
    <w:p>
      <w:pPr/>
      <w:r>
        <w:rPr>
          <w:lang w:val="id_ID" w:bidi="id_ID"/>
        </w:rPr>
      </w:r>
      <w:r>
        <w:rPr>
          <w:lang w:val="id_ID" w:bidi="id_ID"/>
        </w:rPr>
        <w:t>Berhenti dan tunjukkan kepada tim Anda sebuah gambar puncak Gunung Hermon serta letaknya di peta.</w:t>
      </w:r>
    </w:p>
    <w:p>
      <w:pPr/>
      <w:r>
        <w:rPr>
          <w:lang w:val="id_ID" w:bidi="id_ID"/>
        </w:rPr>
      </w:r>
      <w:r>
        <w:rPr>
          <w:lang w:val="id_ID" w:bidi="id_ID"/>
        </w:rPr>
        <w:t>Ketika Yesus sedang berdoa, wajah-Nya berubah dan tampak berbeda. Wajah-Nya mulai bersinar. Pakaian Yesus mulai bersinar dan berubah menjadi putih terang. Dalam kitab Lukas dan Kisah Para Rasul, Lukas menggunakan pakaian untuk menunjukkan status seseorang. Pakaian yang berkilau-kilauan menunjukkan kemuliaan surgawi, atau kuasa dan keagungan Allah. Para murid masih tidak memahami dengan benar siapa Yesus sebagai Kristus, atau Juruselamat yang Dijanjikan. Di sini, siapa Yesus di dalam batin ditampakkan secara lahiriah kepada para murid.</w:t>
      </w:r>
    </w:p>
    <w:p>
      <w:pPr/>
      <w:r>
        <w:rPr>
          <w:lang w:val="id_ID" w:bidi="id_ID"/>
        </w:rPr>
      </w:r>
      <w:r>
        <w:rPr>
          <w:lang w:val="id_ID" w:bidi="id_ID"/>
        </w:rPr>
        <w:t>Berhenti dan diskusikan dengan tim Anda: Bagaimana pribadi supernatural atau surgawi digambarkan dalam budaya Anda? Bagaimana cara orang-orang penting berpakaian dalam budaya Anda? Bagaimana hal itu berbeda dari orang biasa?</w:t>
      </w:r>
    </w:p>
    <w:p>
      <w:pPr/>
      <w:r>
        <w:rPr>
          <w:lang w:val="id_ID" w:bidi="id_ID"/>
        </w:rPr>
      </w:r>
      <w:r>
        <w:rPr>
          <w:lang w:val="id_ID" w:bidi="id_ID"/>
        </w:rPr>
        <w:t>Tiba-tiba Musa dan Elia muncul. Mereka adalah nabi, atau utusan Allah, yang hidup jauh sebelum Yesus. Allah membawa mereka ke gunung untuk berbicara kepada Yesus. Musa adalah seorang yang hidup di zaman dulu. Allah bertemu dengan Musa di sebuah gunung dan memberi kepadanya hukum-Nya untuk umat-Nya. Kemudian, Elia adalah seorang nabi Yahudi lainnya yang terkenal yang melakukan banyak mukjizat melalui kuasa Allah. Elia tidak mati tetapi dibawa ke surga oleh Allah. Ketika mereka muncul, Musa dan Elia juga dikelilingi oleh sinar terang yang berkilau-kilauan. Mereka berbicara dengan Yesus tentang kepergian-Nya atau keluarnya dari dunia - hal ini mengacu kepada kematian Yesus yang akan datang. Hal ini juga bisa merujuk kepada kebangkitan-Nya atau Allah yang membuat-Nya hidup lagi. Yesus akan memenuhi atau menyelesaikan tugas khusus yang Allah tetapkan untuk Ia lakukan ketika Allah mengutus-Nya. Ini berarti kematian dan kebangkitan Yesus adalah bagian dari rencana Allah. Kematian Yesus akan terjadi di kota Yerusalem, pusat keagamaan orang Yahudi.</w:t>
      </w:r>
    </w:p>
    <w:p>
      <w:pPr/>
      <w:r>
        <w:rPr>
          <w:lang w:val="id_ID" w:bidi="id_ID"/>
        </w:rPr>
      </w:r>
      <w:r>
        <w:rPr>
          <w:lang w:val="id_ID" w:bidi="id_ID"/>
        </w:rPr>
        <w:t>Ketiga murid Yesus—Petrus, Yakobus, dan Yohanes—sedang tertidur saat Yesus berbicara dengan Musa dan Elia. Ketika mereka mulai bangun, mereka melihat Musa dan Elia bersama Yesus. Petrus, Yakobus, dan Yohanes tidak pernah melihat Musa atau Elia, tetapi entah bagaimana para murid mengenali mereka berdua. Para murid melihat Yesus bersinar dalam kemuliaan seperti seorang pribadi surgawi. Musa dan Elia segera akan pergi ketika Petrus berbicara. Petrus memanggil Yesus "guru," satu gelar yang menunjukkan rasa hormat. Hal ini menyiratkan bahwa Petrus memiliki hubungan yang dekat dengan Yesus sebagai pemimpin rohaninya. Petrus mengatakan bahwa ia dan murid-murid yang lain senang dapat menyaksikan peristiwa yang luar biasa seperti itu. Petrus menyarakan bahwa ia, Yakobus, dan Yohanes harus membangun tiga kemah untuk Yesus, Musa, dan Elia. Mereka akan membuat kemah-kemah ini dari bahan apa pun yang bisa mereka temukan di gunung. Petrus mengantuk dan berbicara sebelum berpikir tentang apa yang dia katakan. Petrus juga membuat kesalahan karena menyamakan Yesus dengan Musa dan Elia, padahal mereka tidak setara. Musa dan Elia adalah hamba-hamba yang dipilih Allah, tetapi Yesus adalah Anak Allah, Yang Terpilih.</w:t>
      </w:r>
    </w:p>
    <w:p>
      <w:pPr/>
      <w:r>
        <w:rPr>
          <w:lang w:val="id_ID" w:bidi="id_ID"/>
        </w:rPr>
      </w:r>
      <w:r>
        <w:rPr>
          <w:lang w:val="id_ID" w:bidi="id_ID"/>
        </w:rPr>
        <w:t>Berhenti dan diskusikan dengan tim Anda: Pengaturan apa yang Anda buat di rumah Anda ketika seseorang yang penting datang berkunjung? Apakah Anda melakukan sesuatu yang istimewa agar mereka merasa diterima? Bagaimana cara Anda mengungkapkan keinginan untuk menginap di rumah orang lain?</w:t>
      </w:r>
    </w:p>
    <w:p>
      <w:pPr/>
      <w:r>
        <w:rPr>
          <w:lang w:val="id_ID" w:bidi="id_ID"/>
        </w:rPr>
      </w:r>
      <w:r>
        <w:rPr>
          <w:lang w:val="id_ID" w:bidi="id_ID"/>
        </w:rPr>
        <w:t>Sementara Petrus berbicara, awan muncul dan menaungi mereka. Awan itu melambangkan kehadiran Allah. Murid-murid menjadi takut. Suara Allah datang dari awan itu dan mengatakan, "Inilah Anak-Ku yang telah Kupilih." Dengarkanlah Dia." Allah memilih Yesus dan menetapkan-Nya untuk suatu tujuan khusus. Hanya Yesus yang bisa memenuhi tujuan itu karena Dia adalah Anak tunggal Allah. "Anak Allah" mengacu kepada relasi antara Allah dengan Yesus. Hal ini mirip dengan relasi antara ayah dengan anak dalam kehidupan manusia. Namun, Yesus selalu ada bersama Allah sebagai Anak. Allah menekankan bahwa murid-murid seharusnya hanya mendengarkan Yesus, bukan Musa atau Elia. Dalam hal ini, mendengarkan berarti bukan hanya mendengar, tetapi juga mematuhi.</w:t>
      </w:r>
    </w:p>
    <w:p>
      <w:pPr/>
      <w:r>
        <w:rPr>
          <w:lang w:val="id_ID" w:bidi="id_ID"/>
        </w:rPr>
      </w:r>
      <w:r>
        <w:rPr>
          <w:lang w:val="id_ID" w:bidi="id_ID"/>
        </w:rPr>
        <w:t>Setelah Allah berkata, murid-murid melihat bahwa Yesus sendirian sedangkan Musa dan Elia telah pergi. Murid-murid tidak menceritakan kepada siapa pun apa yang telah mereka lihat dan dengar di gunung itu. Injil Matius dan Markus mengatakan bahwa Yesus secara khusus menyuruh mereka agar tidak menceritakan kepada siapa pun sampai setelah Dia mati dan bangkit. Jadi, para murid tidak bercerita kepada siapa pun pada saat itu.</w:t>
      </w:r>
    </w:p>
    <w:p>
      <w:pPr/>
      <w:r>
        <w:rPr>
          <w:lang w:val="id_ID" w:bidi="id_ID"/>
        </w:rPr>
      </w:r>
      <w:r>
        <w:rPr>
          <w:lang w:val="id_ID" w:bidi="id_ID"/>
        </w:rPr>
        <w:t>Berhenti dan diskusikan dengan tim Anda: Ceritakan satu kisah tentang saat ketika Anda harus menyimpan satu rahasia untuk waktu yang lama.</w:t>
      </w:r>
    </w:p>
    <w:p>
      <w:pPr/>
      <w:r>
        <w:rPr>
          <w:lang w:val="id_ID" w:bidi="id_ID"/>
        </w:rPr>
      </w:r>
      <w:r>
        <w:rPr>
          <w:lang w:val="id_ID" w:bidi="id_ID"/>
        </w:rPr>
        <w:t>Lukas menggunakan kisah ini untuk mengonfirmasi identitas dan tujuan Yesus. Secara khusus, murid-murid itu melihat dan mendengar siapa Yesus. Musa mewakili hukum Allah dan Elia mewakili para nabi. Misi Yesus sebagai Anak Allah yang terpilih adalah melanjutkan karya Allah yang dimulai melalui Musa dan Elia. Yesus menjalani satu kehidupan yang memenuhi hukum Allah dengan sempurna dan membuat semua nubuat menjadi kenyataan. Yesus melakukan hal ini sebagai bagian rencana Allah.</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Dalam sesi ini, Anda akan membantu kelompok memvisualisasikan kisah ini. Anda akan membantu kelompok mendefinisikan adegan, latar, dan karakter dari kisah ini.</w:t>
      </w:r>
    </w:p>
    <w:p>
      <w:pPr/>
      <w:r>
        <w:rPr>
          <w:lang w:val="id_ID" w:bidi="id_ID"/>
        </w:rPr>
      </w:r>
      <w:r>
        <w:rPr>
          <w:lang w:val="id_ID" w:bidi="id_ID"/>
        </w:rPr>
        <w:t>Kisah ini memiliki empat adegan.</w:t>
      </w:r>
    </w:p>
    <w:p>
      <w:pPr/>
      <w:r>
        <w:rPr>
          <w:lang w:val="id_ID" w:bidi="id_ID"/>
        </w:rPr>
      </w:r>
      <w:r>
        <w:rPr>
          <w:b/>
          <w:lang w:val="id_ID" w:bidi="id_ID"/>
        </w:rPr>
        <w:t>Adegan pertama:</w:t>
      </w:r>
      <w:r>
        <w:rPr>
          <w:lang w:val="id_ID" w:bidi="id_ID"/>
        </w:rPr>
        <w:t xml:space="preserve"> Yesus pergi ke sebuah gunung untuk berdoa. Dia membawa Petrus, Yakobus, dan Yohanes bersama-Nya.</w:t>
      </w:r>
    </w:p>
    <w:p>
      <w:pPr/>
      <w:r>
        <w:rPr>
          <w:lang w:val="id_ID" w:bidi="id_ID"/>
        </w:rPr>
      </w:r>
      <w:r>
        <w:rPr>
          <w:b/>
          <w:lang w:val="id_ID" w:bidi="id_ID"/>
        </w:rPr>
        <w:t>Adegan kedua:</w:t>
      </w:r>
      <w:r>
        <w:rPr>
          <w:lang w:val="id_ID" w:bidi="id_ID"/>
        </w:rPr>
        <w:t xml:space="preserve"> Sementara Yesus sedang berdoa, ketiga murid itu tertidur. Wajah dan penampilan Yesus berubah untuk menunjukkan kemuliaan Allah. Musa dan Elia muncul serta mulai berbicara dengan Yesus tentang kematian-Nya yang akan datang. </w:t>
      </w:r>
    </w:p>
    <w:p>
      <w:pPr/>
      <w:r>
        <w:rPr>
          <w:lang w:val="id_ID" w:bidi="id_ID"/>
        </w:rPr>
      </w:r>
      <w:r>
        <w:rPr>
          <w:b/>
          <w:lang w:val="id_ID" w:bidi="id_ID"/>
        </w:rPr>
        <w:t>Adegan ketiga:</w:t>
      </w:r>
      <w:r>
        <w:rPr>
          <w:lang w:val="id_ID" w:bidi="id_ID"/>
        </w:rPr>
        <w:t xml:space="preserve"> Ketiga murid itu bangun serta melihat Yesus, Musa, dan Elia bersinar dalam kemuliaan Allah. Petrus berkata tanpa berpikir bahwa mereka harus membangun tiga kemah bagi mereka. Kehadiran Allah menaungi mereka dalam sebuah awan. Allah ber,kata "Inilah Anak-Ku yang telah Kupilih. Dengarkanlah Dia." </w:t>
      </w:r>
    </w:p>
    <w:p>
      <w:pPr/>
      <w:r>
        <w:rPr>
          <w:lang w:val="id_ID" w:bidi="id_ID"/>
        </w:rPr>
      </w:r>
      <w:r>
        <w:rPr>
          <w:b/>
          <w:lang w:val="id_ID" w:bidi="id_ID"/>
        </w:rPr>
        <w:t>Adegan keempat:</w:t>
      </w:r>
      <w:r>
        <w:rPr>
          <w:lang w:val="id_ID" w:bidi="id_ID"/>
        </w:rPr>
        <w:t xml:space="preserve"> Murid-murid itu melihat bahwa Yesus sendirian. Yesus memberi tahu mereka agar tidak menceritakan kepada siapa pun pada saat itu tentang apa yang terjadi </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Petrus</w:t>
      </w:r>
    </w:p>
    <w:p>
      <w:pPr>
        <w:pStyle w:val="ListBullet"/>
        <w:spacing w:line="240" w:lineRule="auto"/>
        <w:ind w:left="720"/>
      </w:pPr>
      <w:r>
        <w:rPr>
          <w:lang w:val="id_ID" w:bidi="id_ID"/>
        </w:rPr>
      </w:r>
      <w:r>
        <w:rPr>
          <w:lang w:val="id_ID" w:bidi="id_ID"/>
        </w:rPr>
        <w:t>Yakobus</w:t>
      </w:r>
    </w:p>
    <w:p>
      <w:pPr>
        <w:pStyle w:val="ListBullet"/>
        <w:spacing w:line="240" w:lineRule="auto"/>
        <w:ind w:left="720"/>
      </w:pPr>
      <w:r>
        <w:rPr>
          <w:lang w:val="id_ID" w:bidi="id_ID"/>
        </w:rPr>
      </w:r>
      <w:r>
        <w:rPr>
          <w:lang w:val="id_ID" w:bidi="id_ID"/>
        </w:rPr>
        <w:t>Yohanes</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Elia</w:t>
      </w:r>
    </w:p>
    <w:p>
      <w:pPr>
        <w:pStyle w:val="ListBullet"/>
        <w:spacing w:line="240" w:lineRule="auto"/>
        <w:ind w:left="720"/>
      </w:pPr>
      <w:r>
        <w:rPr>
          <w:lang w:val="id_ID" w:bidi="id_ID"/>
        </w:rPr>
      </w:r>
      <w:r>
        <w:rPr>
          <w:lang w:val="id_ID" w:bidi="id_ID"/>
        </w:rPr>
        <w:t>Allah</w:t>
      </w:r>
    </w:p>
    <w:p>
      <w:pPr/>
      <w:r>
        <w:rPr>
          <w:lang w:val="id_ID" w:bidi="id_ID"/>
        </w:rPr>
      </w:r>
      <w:r>
        <w:rPr>
          <w:lang w:val="id_ID" w:bidi="id_ID"/>
        </w:rPr>
        <w:t xml:space="preserve">Dalam sesi ini, ambillah papan cerita kelompok, gambarlah, atau gunakan beberapa macam manipulasi (benda-benda yang dapat Anda pindahkan seperti batu, batang, mainan anak-anak) untuk memvisualisasikan kisah dan adegan di dalamnya. </w:t>
      </w:r>
    </w:p>
    <w:p>
      <w:pPr/>
      <w:r>
        <w:rPr>
          <w:lang w:val="id_ID" w:bidi="id_ID"/>
        </w:rPr>
      </w:r>
      <w:r>
        <w:rPr>
          <w:lang w:val="id_ID" w:bidi="id_ID"/>
        </w:rPr>
        <w:t>Penting untuk diingat bahwa dalam sejarah Yahudi, pegunungan adalah tempat di mana Allah mengungkapkan diri-Nya..</w:t>
      </w:r>
    </w:p>
    <w:p>
      <w:pPr/>
      <w:r>
        <w:rPr>
          <w:lang w:val="id_ID" w:bidi="id_ID"/>
        </w:rPr>
      </w:r>
      <w:r>
        <w:rPr>
          <w:lang w:val="id_ID" w:bidi="id_ID"/>
        </w:rPr>
        <w:t>Yesus pergi ke sebuah gunung untuk berdoa. Dia membawa Petrus, Yakobus, dan Yohanes bersama-Nya. Sementara Yesus sedang berdoa, ketiga murid itu tertidur. Wajah dan penampilan Yesus berubah untuk menunjukkan kemuliaan Allah.</w:t>
      </w:r>
    </w:p>
    <w:p>
      <w:pPr/>
      <w:r>
        <w:rPr>
          <w:lang w:val="id_ID" w:bidi="id_ID"/>
        </w:rPr>
      </w:r>
      <w:r>
        <w:rPr>
          <w:lang w:val="id_ID" w:bidi="id_ID"/>
        </w:rPr>
        <w:t>Penting untuk diingat bahwa dalam budaya Yahudi, pakaian merupakan satu cara untuk menunjukkan status. Wajah dan pakaian Yesus berubah. Ini menunjukkan status sejati Yesus sebagai Anak Allah.</w:t>
      </w:r>
    </w:p>
    <w:p>
      <w:pPr/>
      <w:r>
        <w:rPr>
          <w:lang w:val="id_ID" w:bidi="id_ID"/>
        </w:rPr>
      </w:r>
      <w:r>
        <w:rPr>
          <w:lang w:val="id_ID" w:bidi="id_ID"/>
        </w:rPr>
        <w:t>Musa dan Elia muncul dan mulai berbicara dengan Yesus tentang kematian-Nya yang akan datang. Ketiga murid itu bangun dan melihat Yesus, Musa, dan Elia bersinar dalam kemuliaan Allah.</w:t>
      </w:r>
    </w:p>
    <w:p>
      <w:pPr/>
      <w:r>
        <w:rPr>
          <w:lang w:val="id_ID" w:bidi="id_ID"/>
        </w:rPr>
      </w:r>
      <w:r>
        <w:rPr>
          <w:lang w:val="id_ID" w:bidi="id_ID"/>
        </w:rPr>
        <w:t>Penting untuk diingat bahwa Musa dan Elia adalah orang-orang yang sangat penting dalam sejarah Yahudi. Mereka hidup di bumi bertahun-tahun sebelum para rasul. Musa mewakili Hukum yang diberikan Allah kepada umat-Nya. Elia mewakili para nabi yang dipakai Allah untuk menyampaikan pesan kepada umat-Nya. Petrus, Yakobus, dan Yohanes tidak pernah melihat Musa atau Elia, tetapi entah bagaimana, Petrus, Yakobus, serta Yohanes mengenali mereka berdua.</w:t>
      </w:r>
    </w:p>
    <w:p>
      <w:pPr/>
      <w:r>
        <w:rPr>
          <w:lang w:val="id_ID" w:bidi="id_ID"/>
        </w:rPr>
      </w:r>
      <w:r>
        <w:rPr>
          <w:lang w:val="id_ID" w:bidi="id_ID"/>
        </w:rPr>
        <w:t>Petrus berbicara tanpa berpikir. Ia mengatakan bahwa mereka harus membangun tiga kemah untuk mereka. Kehadiran Allah menaungi mereka dalam sebuah awan. Murid-murid itu menjadi takut.</w:t>
      </w:r>
    </w:p>
    <w:p>
      <w:pPr/>
      <w:r>
        <w:rPr>
          <w:lang w:val="id_ID" w:bidi="id_ID"/>
        </w:rPr>
      </w:r>
      <w:r>
        <w:rPr>
          <w:lang w:val="id_ID" w:bidi="id_ID"/>
        </w:rPr>
        <w:t>Penting untuk diperhatikan bahwa transisi antara peristiwa-peristiwa tersebut sangat cepat. Ketika Musa dan Elia pergi, Petrus mengusulkan untuk membangun kemah-kemah. Sementara Petrus masih berbicara, awan itu datang dan Allah berkata kepada murid-murid itu.</w:t>
      </w:r>
    </w:p>
    <w:p>
      <w:pPr/>
      <w:r>
        <w:rPr>
          <w:lang w:val="id_ID" w:bidi="id_ID"/>
        </w:rPr>
      </w:r>
      <w:r>
        <w:rPr>
          <w:lang w:val="id_ID" w:bidi="id_ID"/>
        </w:rPr>
        <w:t>Penting untuk diingat bahwa dalam budaya Yahudi, awan itu melambangkan kehadiran Allah. Orang-orang Yahudi mengetahui bahwa mereka tidak dapat berdiri di hadapan Allah, jadi itulah sebabnya mereka menjadi takut.</w:t>
      </w:r>
    </w:p>
    <w:p>
      <w:pPr/>
      <w:r>
        <w:rPr>
          <w:lang w:val="id_ID" w:bidi="id_ID"/>
        </w:rPr>
      </w:r>
      <w:r>
        <w:rPr>
          <w:lang w:val="id_ID" w:bidi="id_ID"/>
        </w:rPr>
        <w:t xml:space="preserve">Suatu suara berbicara dari awan itu dan mengatakan, "Inilah Anak-Ku yang telah Kupilih. Dengarkanlah Dia." </w:t>
      </w:r>
    </w:p>
    <w:p>
      <w:pPr/>
      <w:r>
        <w:rPr>
          <w:lang w:val="id_ID" w:bidi="id_ID"/>
        </w:rPr>
      </w:r>
      <w:r>
        <w:rPr>
          <w:lang w:val="id_ID" w:bidi="id_ID"/>
        </w:rPr>
        <w:t>Penting untuk diingat bahwa suara itu berasal dari awan. Orang-orang Yahudi mengetahui bahwa suara itu adalah suara Allah.</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Dalam sesi ini, tim akan mendramatisir kisah tersebut.</w:t>
      </w:r>
    </w:p>
    <w:p>
      <w:pPr/>
      <w:r>
        <w:rPr>
          <w:lang w:val="id_ID" w:bidi="id_ID"/>
        </w:rPr>
      </w:r>
      <w:r>
        <w:rPr>
          <w:lang w:val="id_ID" w:bidi="id_ID"/>
        </w:rPr>
        <w:t>Kisah ini memiliki empat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Petrus</w:t>
      </w:r>
    </w:p>
    <w:p>
      <w:pPr>
        <w:pStyle w:val="ListBullet"/>
        <w:spacing w:line="240" w:lineRule="auto"/>
        <w:ind w:left="720"/>
      </w:pPr>
      <w:r>
        <w:rPr>
          <w:lang w:val="id_ID" w:bidi="id_ID"/>
        </w:rPr>
      </w:r>
      <w:r>
        <w:rPr>
          <w:lang w:val="id_ID" w:bidi="id_ID"/>
        </w:rPr>
        <w:t>Yakobus</w:t>
      </w:r>
    </w:p>
    <w:p>
      <w:pPr>
        <w:pStyle w:val="ListBullet"/>
        <w:spacing w:line="240" w:lineRule="auto"/>
        <w:ind w:left="720"/>
      </w:pPr>
      <w:r>
        <w:rPr>
          <w:lang w:val="id_ID" w:bidi="id_ID"/>
        </w:rPr>
      </w:r>
      <w:r>
        <w:rPr>
          <w:lang w:val="id_ID" w:bidi="id_ID"/>
        </w:rPr>
        <w:t>Yohanes</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Elia</w:t>
      </w:r>
    </w:p>
    <w:p>
      <w:pPr>
        <w:pStyle w:val="ListBullet"/>
        <w:spacing w:line="240" w:lineRule="auto"/>
        <w:ind w:left="720"/>
      </w:pPr>
      <w:r>
        <w:rPr>
          <w:lang w:val="id_ID" w:bidi="id_ID"/>
        </w:rPr>
      </w:r>
      <w:r>
        <w:rPr>
          <w:lang w:val="id_ID" w:bidi="id_ID"/>
        </w:rPr>
        <w:t>Allah</w:t>
      </w:r>
    </w:p>
    <w:p>
      <w:pPr/>
      <w:r>
        <w:rPr>
          <w:lang w:val="id_ID" w:bidi="id_ID"/>
        </w:rPr>
      </w:r>
      <w:r>
        <w:rPr>
          <w:lang w:val="id_ID" w:bidi="id_ID"/>
        </w:rPr>
        <w:t>Minta tim untuk memerankan kisah itu dua kali. Pertama, minta mereka memerankan kisah itu tanpa berhenti. Pada saat tim memerankan kisah itu untuk kedua kalinya, hentikan mereka pada titik-titik yang berbeda dalam kisah tersebut.</w:t>
      </w:r>
    </w:p>
    <w:p>
      <w:pPr/>
      <w:r>
        <w:rPr>
          <w:lang w:val="id_ID" w:bidi="id_ID"/>
        </w:rPr>
      </w:r>
      <w:r>
        <w:rPr>
          <w:lang w:val="id_ID" w:bidi="id_ID"/>
        </w:rPr>
        <w:t>Ketika kelompok memerankan kisah itu untuk pertama kali, perhatikan dialog, alur, plot, dan kronologi kisah tersebut.</w:t>
      </w:r>
    </w:p>
    <w:p>
      <w:pPr/>
      <w:r>
        <w:rPr>
          <w:lang w:val="id_ID" w:bidi="id_ID"/>
        </w:rPr>
      </w:r>
      <w:r>
        <w:rPr>
          <w:lang w:val="id_ID" w:bidi="id_ID"/>
        </w:rPr>
        <w:t>Pastikan bahwa tim memerankan Petrus, Yakobus, dan Yohanes yang tertidur, yang hampir tidak sadar selama percakapan antara Yesus, Musa, dan Elia. Petrus, Yakobus, dan Yohanes tidak benar-benar mendengarkan tentang kepergian Yesus yang akan terjadi di Yerusalem.</w:t>
      </w:r>
    </w:p>
    <w:p>
      <w:pPr/>
      <w:r>
        <w:rPr>
          <w:lang w:val="id_ID" w:bidi="id_ID"/>
        </w:rPr>
      </w:r>
      <w:r>
        <w:rPr>
          <w:lang w:val="id_ID" w:bidi="id_ID"/>
        </w:rPr>
        <w:t>Pastikan bahwa tim memerankan Petrus yang sepenuhnya sadar ketika Musa dan Elia meninggalkan gunung itu. Petrus, dalam upaya untuk melanjutkan momen tersebut, mengusulkan agar murid-murid membangun tiga kemah.</w:t>
      </w:r>
    </w:p>
    <w:p>
      <w:pPr/>
      <w:r>
        <w:rPr>
          <w:lang w:val="id_ID" w:bidi="id_ID"/>
        </w:rPr>
      </w:r>
      <w:r>
        <w:rPr>
          <w:lang w:val="id_ID" w:bidi="id_ID"/>
        </w:rPr>
        <w:t>Pastikan bahwa tim memerankan Petrus, Yakobus, dan Yohanes yang dalam ketakutan ketika awan datang menaungi mereka. Suara yang datang dari awan itu adalah suara Allah.</w:t>
      </w:r>
    </w:p>
    <w:p>
      <w:pPr/>
      <w:r>
        <w:rPr>
          <w:lang w:val="id_ID" w:bidi="id_ID"/>
        </w:rPr>
      </w:r>
      <w:r>
        <w:rPr>
          <w:lang w:val="id_ID" w:bidi="id_ID"/>
        </w:rPr>
        <w:t>Saat kelompok memerankan kisah ini untuk kedua kalinya, hentikan mereka pada titik-titik tertentu.</w:t>
      </w:r>
    </w:p>
    <w:p>
      <w:pPr/>
      <w:r>
        <w:rPr>
          <w:lang w:val="id_ID" w:bidi="id_ID"/>
        </w:rPr>
      </w:r>
      <w:r>
        <w:rPr>
          <w:lang w:val="id_ID" w:bidi="id_ID"/>
        </w:rPr>
        <w:t xml:space="preserve">Perankan Yesus yang pergi ke gunung bersama Petrus, Yakobus, dan Yohanes. Yesus sedang berdoa dan Petrus, Yakobus, serta Yohanes tertidur atau hampir tidak sadar. </w:t>
      </w:r>
    </w:p>
    <w:p>
      <w:pPr/>
      <w:r>
        <w:rPr>
          <w:lang w:val="id_ID" w:bidi="id_ID"/>
        </w:rPr>
      </w:r>
      <w:r>
        <w:rPr>
          <w:lang w:val="id_ID" w:bidi="id_ID"/>
        </w:rPr>
        <w:t>Hentikan adegannya: Tanyakan kepada pemeran Yohanes, "Bagaimana perasaan Anda?" Anda mungkin mendengar hal-hal seperti, "Saya senang pergi ke satu gunung untuk berdoa bersama Yesus." "Saya merasa sangat lelah," dan "Saya merasa saya mengecewakan Yesus, saya tidak bisa membuat diri saya tetap terjaga." Ulangi adegannya.</w:t>
      </w:r>
    </w:p>
    <w:p>
      <w:pPr/>
      <w:r>
        <w:rPr>
          <w:lang w:val="id_ID" w:bidi="id_ID"/>
        </w:rPr>
      </w:r>
      <w:r>
        <w:rPr>
          <w:lang w:val="id_ID" w:bidi="id_ID"/>
        </w:rPr>
        <w:t xml:space="preserve">Perankan wajah Yesus yang sedang berubah. Pakaian-Nya menjadi putih berkilau-kilauan. Musa dan Elia berbicara dengan Yesus tentang kepergian Yesus yang akan terjadi di Yerusalem. </w:t>
      </w:r>
    </w:p>
    <w:p>
      <w:pPr/>
      <w:r>
        <w:rPr>
          <w:lang w:val="id_ID" w:bidi="id_ID"/>
        </w:rPr>
      </w:r>
      <w:r>
        <w:rPr>
          <w:lang w:val="id_ID" w:bidi="id_ID"/>
        </w:rPr>
        <w:t>Hentikan adegannya: Tanyakan kepada pemeran Musa "Bagaimana perasaan Anda?" Anda mungkin mendengar hal-hal seperti, "Luar biasa bahwa Allah mengutus Anak tunggal-Nya untuk menjalani satu kehidupan yang sempurna." "Yesus adalah seorang pemimpin yang sabar kepada para pengikut-Nya." "Akhirnya! Seseorang yang memenuhi standar Allah!" Tanyakan kepada aktor yang memerankan Elia "Bagaimana perasaan Anda?" Anda mungkin mendengar hal-hal seperti, "Luar biasa bahwa rencana Allah akhirnya terjadi." "Sedih, kedengarannya seperti satu perjalanan yang sulit bagi Yesus. Saya tahu bagaimana rasanya ditolak." "Akhirnya! Kebebasan bagi manusia, kebebasan dari kematian!" Ulangi adegannya.</w:t>
      </w:r>
    </w:p>
    <w:p>
      <w:pPr/>
      <w:r>
        <w:rPr>
          <w:lang w:val="id_ID" w:bidi="id_ID"/>
        </w:rPr>
      </w:r>
      <w:r>
        <w:rPr>
          <w:lang w:val="id_ID" w:bidi="id_ID"/>
        </w:rPr>
        <w:t>Perankan Petrus, Yakobus, serta Yohanes yang sepenuhnya sadar, mereka melihat kemuliaan Yesus, dan mereka juga melihat dua orang berdiri di sebelah Yesus. Musa dan Elia mulai pergi. Petrus dengan cepat berbicara. Petrus tidak tahu apa yang dia katakan. Petrus mengatakan kepada Yesus, "Guru, sungguh luar biasa bahwa kita berada di sini. Mari kita bangun tiga kemah: satu untuk Engkau, satu untuk Musa, dan satu untuk Elia."</w:t>
      </w:r>
    </w:p>
    <w:p>
      <w:pPr/>
      <w:r>
        <w:rPr>
          <w:lang w:val="id_ID" w:bidi="id_ID"/>
        </w:rPr>
      </w:r>
      <w:r>
        <w:rPr>
          <w:lang w:val="id_ID" w:bidi="id_ID"/>
        </w:rPr>
        <w:t>Hentikan adegannya: Tanyakan kepada aktor yang memerankan Petrus, ”Bagaimana perasaan Anda?” Anda mungkin mendengar hal-hal seperti, "Saya senang saya bisa berada di sini untuk melihat dua nabi besar bersama Yesus," "Saya tidak ingin momen ini berakhir," dan "Saya ingin melakukan sesuatu untuk menghormati ketiganya." Tanyakan kepada aktor yang memerankan Yohanes "Bagaimana perasaan Anda?" Anda mungkin mendengar hal-hal seperti, "Saya merasa terhormat berada di sini bersama Yesus pada saat yang begitu penting," "Saya tidak tahu bagaimana Petrus memiliki keberanian untuk berbicara pada saat seperti ini," dan "Saya tidak sabar untuk menceritakan kepada orang lain apa yang terjadi." Tanyakan kepada aktor yang memerankan Yakobus "Bagaimana perasaan Anda?" Anda mungkin mendengar hal-hal seperti, "Saya kagum, Yesus terlihat sangat berbeda," "Diberi semangat, ide Petrus sangat bagus, mari kita tinggal di sini," dan "Saya merasa damai, kita berada di sini bersama Musa dan Elia." Ulangi adegannya.</w:t>
      </w:r>
    </w:p>
    <w:p>
      <w:pPr/>
      <w:r>
        <w:rPr>
          <w:lang w:val="id_ID" w:bidi="id_ID"/>
        </w:rPr>
      </w:r>
      <w:r>
        <w:rPr>
          <w:lang w:val="id_ID" w:bidi="id_ID"/>
        </w:rPr>
        <w:t>Sementara Petrus masih berbicara, awan menutupi mereka, dan mereka sangat takut. Suatu suara dari awan berbicara dengan mengatakan, "Inilah Anak-Ku, Yang Kupilih, dengarkanlah Dia." Setelah suara itu selesai berbicara, Yesus terlihat sendirian. Murid-murid itu tidak mengatakan apa pun tentang hal itu kepada siapa pun.</w:t>
      </w:r>
    </w:p>
    <w:p>
      <w:pPr/>
      <w:r>
        <w:rPr>
          <w:lang w:val="id_ID" w:bidi="id_ID"/>
        </w:rPr>
      </w:r>
      <w:r>
        <w:rPr>
          <w:lang w:val="id_ID" w:bidi="id_ID"/>
        </w:rPr>
        <w:t>Hentikan adegannya: Tanyakan kepada aktor yang memerankan suara Allah, "Bagaimana perasaan Anda?" Anda mungkin mendengar hal-hal seperti, "Saya bangga dengan anak saya," "Saya harus menanggung ketidakpercayaan mereka," dan "Mereka perlu mendengarkan Yesus untuk memahami rencana-Ku untuk-Nya."</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 sekali dalam versi yang paling mudah dimengerti.</w:t>
      </w:r>
    </w:p>
    <w:p>
      <w:pPr/>
      <w:r>
        <w:rPr>
          <w:lang w:val="id_ID" w:bidi="id_ID"/>
        </w:rPr>
      </w:r>
      <w:r>
        <w:rPr>
          <w:lang w:val="id_ID" w:bidi="id_ID"/>
        </w:rPr>
        <w:t xml:space="preserve">Yesus membawa ketiga </w:t>
      </w:r>
      <w:r>
        <w:rPr>
          <w:b/>
          <w:lang w:val="id_ID" w:bidi="id_ID"/>
        </w:rPr>
        <w:t>murid</w:t>
      </w:r>
      <w:r>
        <w:rPr>
          <w:lang w:val="id_ID" w:bidi="id_ID"/>
        </w:rPr>
        <w:t xml:space="preserve">, atau pengikut-Nya naik ke satu gunung. Pastikan untuk menerjemahkan murid dengan cara yang sama seperti yang telah Anda lakukan di bagian-bagian sebelumnya. </w:t>
      </w:r>
      <w:hyperlink r:id="rId171">
        <w:r>
          <w:rPr>
            <w:lang w:val="id_ID" w:bidi="id_ID"/>
          </w:rPr>
          <w:rPr>
            <w:color w:val="0000EE"/>
            <w:u w:val="single"/>
          </w:rPr>
          <w:t>Murid-murid</w:t>
        </w:r>
      </w:hyperlink>
      <w:r>
        <w:rPr>
          <w:lang w:val="id_ID" w:bidi="id_ID"/>
        </w:rPr>
        <w:t xml:space="preserve"> terdapat di Daftar Kata Utama. Yesus pergi ke gunung itu untuk </w:t>
      </w:r>
      <w:r>
        <w:rPr>
          <w:b/>
          <w:lang w:val="id_ID" w:bidi="id_ID"/>
        </w:rPr>
        <w:t>berdoa</w:t>
      </w:r>
      <w:r>
        <w:rPr>
          <w:lang w:val="id_ID" w:bidi="id_ID"/>
        </w:rPr>
        <w:t xml:space="preserve">, atau berkomunikasi dengan Allah. Pastikan untuk menerjemahkan berdoa dengan cara yang sama seperti yang telah Anda lakukan sebelumnya. </w:t>
      </w:r>
      <w:hyperlink r:id="rId188">
        <w:r>
          <w:rPr>
            <w:lang w:val="id_ID" w:bidi="id_ID"/>
          </w:rPr>
          <w:rPr>
            <w:color w:val="0000EE"/>
            <w:u w:val="single"/>
          </w:rPr>
          <w:t>Berdoa</w:t>
        </w:r>
      </w:hyperlink>
      <w:r>
        <w:rPr>
          <w:lang w:val="id_ID" w:bidi="id_ID"/>
        </w:rPr>
        <w:t xml:space="preserve"> terdapat di Daftar Kata Utama. </w:t>
      </w:r>
    </w:p>
    <w:p>
      <w:pPr/>
      <w:r>
        <w:rPr>
          <w:lang w:val="id_ID" w:bidi="id_ID"/>
        </w:rPr>
      </w:r>
      <w:r>
        <w:rPr>
          <w:lang w:val="id_ID" w:bidi="id_ID"/>
        </w:rPr>
        <w:t xml:space="preserve">Musa dan Elia muncul serta berbicara kepada Yesus tentang kematian-Nya yang akan datang di </w:t>
      </w:r>
      <w:r>
        <w:rPr>
          <w:b/>
          <w:lang w:val="id_ID" w:bidi="id_ID"/>
        </w:rPr>
        <w:t>Yerusalem</w:t>
      </w:r>
      <w:r>
        <w:rPr>
          <w:lang w:val="id_ID" w:bidi="id_ID"/>
        </w:rPr>
        <w:t xml:space="preserve">, atau ibu kota religius orang-orang Yahudi. Pastikan untuk menerjemahkan Yerusalem dengan cara yang sama seperti yang telah Anda lakukan di bagian-bagian sebelumnya. </w:t>
      </w:r>
      <w:hyperlink r:id="rId21">
        <w:r>
          <w:rPr>
            <w:lang w:val="id_ID" w:bidi="id_ID"/>
          </w:rPr>
          <w:rPr>
            <w:color w:val="0000EE"/>
            <w:u w:val="single"/>
          </w:rPr>
          <w:t>Yerusalem</w:t>
        </w:r>
      </w:hyperlink>
      <w:r>
        <w:rPr>
          <w:lang w:val="id_ID" w:bidi="id_ID"/>
        </w:rPr>
        <w:t xml:space="preserve"> terdapat di Daftar Kata Utama. </w:t>
      </w:r>
    </w:p>
    <w:p>
      <w:pPr/>
      <w:r>
        <w:rPr>
          <w:lang w:val="id_ID" w:bidi="id_ID"/>
        </w:rPr>
      </w:r>
      <w:r>
        <w:rPr>
          <w:lang w:val="id_ID" w:bidi="id_ID"/>
        </w:rPr>
        <w:t xml:space="preserve">Ketika Petrus dan murid-murid lainnya bangun, mereka melihat Yesus dalam </w:t>
      </w:r>
      <w:r>
        <w:rPr>
          <w:b/>
          <w:lang w:val="id_ID" w:bidi="id_ID"/>
        </w:rPr>
        <w:t>kemuliaan</w:t>
      </w:r>
      <w:r>
        <w:rPr>
          <w:lang w:val="id_ID" w:bidi="id_ID"/>
        </w:rPr>
        <w:t xml:space="preserve">-Nya. Kemuliaan mengacu kepada kuasa dan kemegahan Allah, atau kehadiran Allah. Pastikan untuk menerjemahkan kemuliaan dengan cara yang sama seperti yang telah Anda lakukan sebelumnya. </w:t>
      </w:r>
      <w:hyperlink r:id="rId73">
        <w:r>
          <w:rPr>
            <w:lang w:val="id_ID" w:bidi="id_ID"/>
          </w:rPr>
          <w:rPr>
            <w:color w:val="0000EE"/>
            <w:u w:val="single"/>
          </w:rPr>
          <w:t>Kemuliaan</w:t>
        </w:r>
      </w:hyperlink>
      <w:r>
        <w:rPr>
          <w:lang w:val="id_ID" w:bidi="id_ID"/>
        </w:rPr>
        <w:t xml:space="preserve"> terdapat di Daftar Kata Utama. </w:t>
      </w:r>
    </w:p>
    <w:p>
      <w:pPr/>
      <w:r>
        <w:rPr>
          <w:lang w:val="id_ID" w:bidi="id_ID"/>
        </w:rPr>
      </w:r>
      <w:r>
        <w:rPr>
          <w:lang w:val="id_ID" w:bidi="id_ID"/>
        </w:rPr>
        <w:t xml:space="preserve">Musa dan Elia muncul untuk berbicara dengan Yesus. Musa adalah orang yang kepadanya Allah memberikan hukum-Nya pada zaman dahulu. Elia adalah seorang nabi yang melakukan banyak mukjizat melalui kuasa Allah bertahun-tahun sebelumnya. Elia tidak pernah mati, tetapi langsung dibawa ke surga oleh Allah. Ketika Petrus melihat Musa dan Elia, ia menyarankan agar murid-murid membangun </w:t>
      </w:r>
      <w:r>
        <w:rPr>
          <w:b/>
          <w:lang w:val="id_ID" w:bidi="id_ID"/>
        </w:rPr>
        <w:t>kemah-kemah</w:t>
      </w:r>
      <w:r>
        <w:rPr>
          <w:lang w:val="id_ID" w:bidi="id_ID"/>
        </w:rPr>
        <w:t xml:space="preserve"> untuk ketiganya. Kemah adalah tempat tinggal sementara yang terbuat dari ranting-ranting, dedaunan, dan benda-benda lain yang mudah ditemukan. Tempat-tempat tersebut digunakan untuk berteduh dan menahan angin.</w:t>
      </w:r>
    </w:p>
    <w:p>
      <w:pPr/>
      <w:r>
        <w:rPr>
          <w:lang w:val="id_ID" w:bidi="id_ID"/>
        </w:rPr>
      </w:r>
      <w:r>
        <w:rPr>
          <w:lang w:val="id_ID" w:bidi="id_ID"/>
        </w:rPr>
        <w:t xml:space="preserve">Petrus memanggil Yesus "Guru." </w:t>
      </w:r>
      <w:r>
        <w:rPr>
          <w:b/>
          <w:lang w:val="id_ID" w:bidi="id_ID"/>
        </w:rPr>
        <w:t>Guru</w:t>
      </w:r>
      <w:r>
        <w:rPr>
          <w:lang w:val="id_ID" w:bidi="id_ID"/>
        </w:rPr>
        <w:t xml:space="preserve"> adalah gelar yang menunjukkan rasa hormat bagi seseorang yang memiliki status yang lebih tinggi. Pastikan untuk menerjemahkan guru dengan cara yang sama seperti yang telah Anda lakukan sebelumnya. </w:t>
      </w:r>
      <w:hyperlink r:id="rId146">
        <w:r>
          <w:rPr>
            <w:lang w:val="id_ID" w:bidi="id_ID"/>
          </w:rPr>
          <w:rPr>
            <w:color w:val="0000EE"/>
            <w:u w:val="single"/>
          </w:rPr>
          <w:t>Guru</w:t>
        </w:r>
      </w:hyperlink>
      <w:r>
        <w:rPr>
          <w:lang w:val="id_ID" w:bidi="id_ID"/>
        </w:rPr>
        <w:t xml:space="preserve"> terdapat di Daftar Kata Utama. </w:t>
      </w:r>
    </w:p>
    <w:p>
      <w:pPr/>
      <w:r>
        <w:rPr>
          <w:lang w:val="id_ID" w:bidi="id_ID"/>
        </w:rPr>
      </w:r>
      <w:r>
        <w:rPr>
          <w:lang w:val="id_ID" w:bidi="id_ID"/>
        </w:rPr>
        <w:t xml:space="preserve">Ketika awan itu muncul dan dari dalamnya Allah berbicara kepada murid-murid itu, Allah menyebut Yesus sebagai Anak-Nya. </w:t>
      </w:r>
      <w:r>
        <w:rPr>
          <w:b/>
          <w:lang w:val="id_ID" w:bidi="id_ID"/>
        </w:rPr>
        <w:t>Anak Allah</w:t>
      </w:r>
      <w:r>
        <w:rPr>
          <w:lang w:val="id_ID" w:bidi="id_ID"/>
        </w:rPr>
        <w:t xml:space="preserve"> mengacu kepada Yesus dan menunjukkan relasi-Nya yang khusus dengan Allah. Yesus memiliki karakter dan natur yang sama dengan Allah. Pastikan untuk menerjemahkan Anak Allah dengan cara yang sama seperti yang telah Anda lakukan di bagian-bagian sebelumnya. </w:t>
      </w:r>
      <w:hyperlink r:id="rId39">
        <w:r>
          <w:rPr>
            <w:lang w:val="id_ID" w:bidi="id_ID"/>
          </w:rPr>
          <w:rPr>
            <w:color w:val="0000EE"/>
            <w:u w:val="single"/>
          </w:rPr>
          <w:t>Anak Allah</w:t>
        </w:r>
      </w:hyperlink>
      <w:r>
        <w:rPr>
          <w:lang w:val="id_ID" w:bidi="id_ID"/>
        </w:rPr>
        <w:t xml:space="preserve"> ada di Daftar Kata Utama. </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 xml:space="preserve">Dengarkan versi audio dari kisah ini dalam bentuk terjemahan yang paling mudah dimengerti. </w:t>
      </w:r>
    </w:p>
    <w:p>
      <w:pPr/>
      <w:r>
        <w:rPr>
          <w:lang w:val="id_ID" w:bidi="id_ID"/>
        </w:rPr>
      </w:r>
      <w:r>
        <w:rPr>
          <w:lang w:val="id_ID" w:bidi="id_ID"/>
        </w:rPr>
        <w:t xml:space="preserve">Dalam sesi ini, ceritakan kembali nats ini, secara berkelompok, dalam bahasa Anda sendiri. </w:t>
      </w:r>
    </w:p>
    <w:p>
      <w:pPr/>
      <w:r>
        <w:rPr>
          <w:lang w:val="id_ID" w:bidi="id_ID"/>
        </w:rPr>
      </w:r>
      <w:r>
        <w:rPr>
          <w:lang w:val="id_ID" w:bidi="id_ID"/>
        </w:rPr>
        <w:t xml:space="preserve">Pertama, seluruh kelompok harus berlatih menceritakan bagian itu dalam bahasa Anda sendiri. Ingatlah untuk memasukkan hal-hal yang Anda putuskan dalam langkah sebelumnya, seperti kronologi, kata, frasa, emosi, atau apa pun yang Anda diskusikan. </w:t>
      </w:r>
    </w:p>
    <w:p>
      <w:pPr/>
      <w:r>
        <w:rPr>
          <w:lang w:val="id_ID" w:bidi="id_ID"/>
        </w:rPr>
      </w:r>
      <w:r>
        <w:rPr>
          <w:lang w:val="id_ID" w:bidi="id_ID"/>
        </w:rPr>
        <w:t xml:space="preserve">Seorang anggota kelompok harus menyampaikan beberapa kalimat dari nats itu dan berhenti sejenak. Seorang anggota lain harus menceritakan bagian selanjutnya dari nats itu dan berhenti sejenak. Lakukan ini sampai kelompok itu telah menceritakan kembali semua nats tersebut. Anggota-anggota kelompok dapat saling memperbaiki dalam tahap ini. </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setiap anggota kelompok harus menceritakan seluruh nats tersebut tanpa gangguan setidaknya satu kali. Seorang anggota kelompok dapat menggunakan benda apa saja, gerakan, atau papan cerita untuk membantu mereka mengingat bagian nats ayat-ayat Alkitab tersebut. </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mana dari nats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 xml:space="preserve">Akhirnya, kelompok dapat menyusun versi akhir dari nats itu yang disetujui oleh semua anggota kelompok. Setiap anggota kelompok harus berlatih menceritakan versi akhir dari nats tersebut. </w:t>
      </w:r>
      <w:r>
        <w:rPr>
          <w:lang w:val="id_ID" w:bidi="id_ID"/>
        </w:rPr>
      </w:r>
      <w:r>
        <w:rPr>
          <w:lang w:val="id_ID" w:bidi="id_ID"/>
        </w:rPr>
      </w:r>
    </w:p>
    <w:p>
      <w:pPr/>
      <w:r>
        <w:rPr>
          <w:lang w:val="id_ID" w:bidi="id_ID"/>
        </w:rPr>
      </w:r>
    </w:p>
    <w:p>
      <w:pPr>
        <w:pStyle w:val="Heading2"/>
      </w:pPr>
      <w:r>
        <w:rPr>
          <w:lang w:val="id_ID" w:bidi="id_ID"/>
        </w:rPr>
        <w:t>Lukas 9:28–36</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310">
        <w:r>
          <w:rPr>
            <w:lang w:val="id_ID" w:bidi="id_ID"/>
          </w:rPr>
          <w:rPr>
            <w:color w:val="0000EE"/>
            <w:u w:val="single"/>
          </w:rPr>
          <w:t>Dengar dan Renungkan</w:t>
        </w:r>
      </w:hyperlink>
      <w:r>
        <w:rPr>
          <w:lang w:val="id_ID" w:bidi="id_ID"/>
        </w:rPr>
        <w:t xml:space="preserve"> (648 KB)</w:t>
      </w:r>
      <w:r>
        <w:rPr>
          <w:lang w:val="id_ID" w:bidi="id_ID"/>
        </w:rPr>
      </w:r>
    </w:p>
    <w:p>
      <w:pPr>
        <w:pStyle w:val="ListBullet"/>
        <w:spacing w:line="240" w:lineRule="auto"/>
        <w:ind w:left="720"/>
      </w:pPr>
      <w:r>
        <w:rPr>
          <w:lang w:val="id_ID" w:bidi="id_ID"/>
        </w:rPr>
      </w:r>
      <w:hyperlink r:id="rId311">
        <w:r>
          <w:rPr>
            <w:lang w:val="id_ID" w:bidi="id_ID"/>
          </w:rPr>
          <w:rPr>
            <w:color w:val="0000EE"/>
            <w:u w:val="single"/>
          </w:rPr>
          <w:t>Menyiapkan Panggung</w:t>
        </w:r>
      </w:hyperlink>
      <w:r>
        <w:rPr>
          <w:lang w:val="id_ID" w:bidi="id_ID"/>
        </w:rPr>
        <w:t xml:space="preserve"> (5.9 MB)</w:t>
      </w:r>
      <w:r>
        <w:rPr>
          <w:lang w:val="id_ID" w:bidi="id_ID"/>
        </w:rPr>
      </w:r>
    </w:p>
    <w:p>
      <w:pPr>
        <w:pStyle w:val="ListBullet"/>
        <w:spacing w:line="240" w:lineRule="auto"/>
        <w:ind w:left="720"/>
      </w:pPr>
      <w:r>
        <w:rPr>
          <w:lang w:val="id_ID" w:bidi="id_ID"/>
        </w:rPr>
      </w:r>
      <w:hyperlink r:id="rId312">
        <w:r>
          <w:rPr>
            <w:lang w:val="id_ID" w:bidi="id_ID"/>
          </w:rPr>
          <w:rPr>
            <w:color w:val="0000EE"/>
            <w:u w:val="single"/>
          </w:rPr>
          <w:t>Menjelaskan Adegan</w:t>
        </w:r>
      </w:hyperlink>
      <w:r>
        <w:rPr>
          <w:lang w:val="id_ID" w:bidi="id_ID"/>
        </w:rPr>
        <w:t xml:space="preserve"> (3.0 MB)</w:t>
      </w:r>
      <w:r>
        <w:rPr>
          <w:lang w:val="id_ID" w:bidi="id_ID"/>
        </w:rPr>
      </w:r>
    </w:p>
    <w:p>
      <w:pPr>
        <w:pStyle w:val="ListBullet"/>
        <w:spacing w:line="240" w:lineRule="auto"/>
        <w:ind w:left="720"/>
      </w:pPr>
      <w:r>
        <w:rPr>
          <w:lang w:val="id_ID" w:bidi="id_ID"/>
        </w:rPr>
      </w:r>
      <w:hyperlink r:id="rId313">
        <w:r>
          <w:rPr>
            <w:lang w:val="id_ID" w:bidi="id_ID"/>
          </w:rPr>
          <w:rPr>
            <w:color w:val="0000EE"/>
            <w:u w:val="single"/>
          </w:rPr>
          <w:t>Memperagakan Bacaan</w:t>
        </w:r>
      </w:hyperlink>
      <w:r>
        <w:rPr>
          <w:lang w:val="id_ID" w:bidi="id_ID"/>
        </w:rPr>
        <w:t xml:space="preserve"> (4.3 MB)</w:t>
      </w:r>
      <w:r>
        <w:rPr>
          <w:lang w:val="id_ID" w:bidi="id_ID"/>
        </w:rPr>
      </w:r>
    </w:p>
    <w:p>
      <w:pPr>
        <w:pStyle w:val="ListBullet"/>
        <w:spacing w:line="240" w:lineRule="auto"/>
        <w:ind w:left="720"/>
      </w:pPr>
      <w:r>
        <w:rPr>
          <w:lang w:val="id_ID" w:bidi="id_ID"/>
        </w:rPr>
      </w:r>
      <w:hyperlink r:id="rId314">
        <w:r>
          <w:rPr>
            <w:lang w:val="id_ID" w:bidi="id_ID"/>
          </w:rPr>
          <w:rPr>
            <w:color w:val="0000EE"/>
            <w:u w:val="single"/>
          </w:rPr>
          <w:t>Melengkapi yang Kurang</w:t>
        </w:r>
      </w:hyperlink>
      <w:r>
        <w:rPr>
          <w:lang w:val="id_ID" w:bidi="id_ID"/>
        </w:rPr>
        <w:t xml:space="preserve"> (2.2 MB)</w:t>
      </w:r>
      <w:r>
        <w:rPr>
          <w:lang w:val="id_ID" w:bidi="id_ID"/>
        </w:rPr>
      </w:r>
    </w:p>
    <w:p>
      <w:pPr>
        <w:pStyle w:val="ListBullet"/>
        <w:spacing w:line="240" w:lineRule="auto"/>
        <w:ind w:left="720"/>
      </w:pPr>
      <w:r>
        <w:rPr>
          <w:lang w:val="id_ID" w:bidi="id_ID"/>
        </w:rPr>
      </w:r>
      <w:hyperlink r:id="rId315">
        <w:r>
          <w:rPr>
            <w:lang w:val="id_ID" w:bidi="id_ID"/>
          </w:rPr>
          <w:rPr>
            <w:color w:val="0000EE"/>
            <w:u w:val="single"/>
          </w:rPr>
          <w:t>Menyampaikan Firman Tuhan</w:t>
        </w:r>
      </w:hyperlink>
      <w:r>
        <w:rPr>
          <w:lang w:val="id_ID" w:bidi="id_ID"/>
        </w:rPr>
        <w:t xml:space="preserve"> (1.6 MB)</w:t>
      </w:r>
      <w:r>
        <w:rPr>
          <w:lang w:val="id_ID" w:bidi="id_ID"/>
        </w:rPr>
      </w:r>
      <w:r>
        <w:rPr>
          <w:lang w:val="id_ID" w:bidi="id_ID"/>
        </w:rPr>
      </w:r>
      <w:r>
        <w:rPr>
          <w:lang w:val="id_ID" w:bidi="id_ID"/>
        </w:rPr>
      </w:r>
    </w:p>
    <w:p>
      <w:pPr/>
      <w:r>
        <w:rPr>
          <w:lang w:val="id_ID" w:bidi="id_ID"/>
        </w:rPr>
      </w:r>
    </w:p>
    <w:p>
      <w:pPr>
        <w:pStyle w:val="Heading2"/>
      </w:pPr>
      <w:r>
        <w:rPr>
          <w:lang w:val="id_ID" w:bidi="id_ID"/>
        </w:rPr>
        <w:t>Lukas 9:37–45</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 xml:space="preserve">Dengarkan Lukas 9:37–45 dan renungkan di dalam hati Anda. Dengarkan teks sebanyak tiga kali (dalam tiga terjemahan yang berbeda, jika memungkinkan). Kemudian diskusikan pertanyaan berikut dalam kelompok: </w:t>
      </w:r>
    </w:p>
    <w:p>
      <w:pPr>
        <w:pStyle w:val="ListBullet"/>
        <w:spacing w:line="240" w:lineRule="auto"/>
        <w:ind w:left="720"/>
      </w:pPr>
      <w:r>
        <w:rPr>
          <w:lang w:val="id_ID" w:bidi="id_ID"/>
        </w:rPr>
      </w:r>
      <w:r>
        <w:rPr>
          <w:lang w:val="id_ID" w:bidi="id_ID"/>
        </w:rPr>
        <w:t xml:space="preserve">Apa yang Anda suka dalam kisah ini? </w:t>
      </w:r>
    </w:p>
    <w:p>
      <w:pPr>
        <w:pStyle w:val="ListBullet"/>
        <w:spacing w:line="240" w:lineRule="auto"/>
        <w:ind w:left="720"/>
      </w:pPr>
      <w:r>
        <w:rPr>
          <w:lang w:val="id_ID" w:bidi="id_ID"/>
        </w:rPr>
      </w:r>
      <w:r>
        <w:rPr>
          <w:lang w:val="id_ID" w:bidi="id_ID"/>
        </w:rPr>
        <w:t xml:space="preserve">Apa yang Anda tidak suka atau tidak mengerti? </w:t>
      </w:r>
    </w:p>
    <w:p>
      <w:pPr>
        <w:pStyle w:val="ListBullet"/>
        <w:spacing w:line="240" w:lineRule="auto"/>
        <w:ind w:left="720"/>
      </w:pPr>
      <w:r>
        <w:rPr>
          <w:lang w:val="id_ID" w:bidi="id_ID"/>
        </w:rPr>
      </w:r>
      <w:r>
        <w:rPr>
          <w:lang w:val="id_ID" w:bidi="id_ID"/>
        </w:rPr>
        <w:t xml:space="preserve">Apa yang diceritakan kisah ini tentang Yesus? </w:t>
      </w:r>
    </w:p>
    <w:p>
      <w:pPr>
        <w:pStyle w:val="ListBullet"/>
        <w:spacing w:line="240" w:lineRule="auto"/>
        <w:ind w:left="720"/>
      </w:pPr>
      <w:r>
        <w:rPr>
          <w:lang w:val="id_ID" w:bidi="id_ID"/>
        </w:rPr>
      </w:r>
      <w:r>
        <w:rPr>
          <w:lang w:val="id_ID" w:bidi="id_ID"/>
        </w:rPr>
        <w:t>Apa yang diceritakan kisah ini tentang manusia?</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Siapa kenalan Anda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sekali dalam versi yang paling mudah dimengerti.</w:t>
      </w:r>
    </w:p>
    <w:p>
      <w:pPr/>
      <w:r>
        <w:rPr>
          <w:lang w:val="id_ID" w:bidi="id_ID"/>
        </w:rPr>
      </w:r>
      <w:r>
        <w:rPr>
          <w:lang w:val="id_ID" w:bidi="id_ID"/>
        </w:rPr>
        <w:t>Yesus memberi para murid-Nya kuasa untuk mengusir setan-setan dan menyembuhkan penyakit. Setelah Dia menyatakan kemuliaan-Nya kepada Petrus, Yakobus, dan Yohanes di sebuah gunung yang tinggi, Yesus kembali menuruni gunung pada hari berikutnya untuk menjumpai banyak orang yang sedang menunggu-Nya. Ada seorang yang meminta Yesus untuk mengusir setan dari anak tunggalnya karena para murid yang tinggal di bagian bawah gunung itu tidak dapat melakukannya. Yesus mengusir setan tersebut dan orang-orang menjadi kagum. Yesus menegur orang-orang karena tidak memiliki iman dan mengingatkan para murid bahwa Dia akan meninggalkan mereka.</w:t>
      </w:r>
    </w:p>
    <w:p>
      <w:pPr/>
      <w:r>
        <w:rPr>
          <w:lang w:val="id_ID" w:bidi="id_ID"/>
        </w:rPr>
      </w:r>
      <w:r>
        <w:rPr>
          <w:lang w:val="id_ID" w:bidi="id_ID"/>
        </w:rPr>
        <w:t>Yesus dan ketiga murid terdekat-Nya, Petrus, Yakobus dan Yohanes, kembali setelah menghabiskan malam di sebuah gunung yang tinggi untuk berdoa.</w:t>
      </w:r>
    </w:p>
    <w:p>
      <w:pPr/>
      <w:r>
        <w:rPr>
          <w:lang w:val="id_ID" w:bidi="id_ID"/>
        </w:rPr>
      </w:r>
      <w:r>
        <w:rPr>
          <w:lang w:val="id_ID" w:bidi="id_ID"/>
        </w:rPr>
        <w:t>Berhenti dan tunjukkan sebuah gambar Gunung Hebron.</w:t>
      </w:r>
    </w:p>
    <w:p>
      <w:pPr/>
      <w:r>
        <w:rPr>
          <w:lang w:val="id_ID" w:bidi="id_ID"/>
        </w:rPr>
      </w:r>
      <w:r>
        <w:rPr>
          <w:lang w:val="id_ID" w:bidi="id_ID"/>
        </w:rPr>
        <w:t>Pada pagi hari, mereka kembali dan menemukan satu kerumunan orang yang sedang menunggu Yesus di dasar gunung. Seorang pria di kerumunan berbicara dengan keras agar Yesus mendengarnya. Orang itu memanggil Yesus guru, satu gelar yang dihormati yang digunakan untuk para pemimpin agama Yahudi. Orang itu memohon kepada Yesus agar menyembuhkan anaknya, atau mengusir setan, atau roh jahat, yang menguasainya. Dalam Yahudi, roh jahat membuat anak laki-laki itu najis atau tidak layak untuk melayani Allah.</w:t>
      </w:r>
    </w:p>
    <w:p>
      <w:pPr/>
      <w:r>
        <w:rPr>
          <w:lang w:val="id_ID" w:bidi="id_ID"/>
        </w:rPr>
      </w:r>
      <w:r>
        <w:rPr>
          <w:lang w:val="id_ID" w:bidi="id_ID"/>
        </w:rPr>
        <w:t>Anak itu adalah putra tunggal orang tersebut. Ini adalah hal yang signifikan dalam budaya Yahudi karena orang itu pasti tidak akan memiliki seorang pun yang akan menerima warisan dan melanjutkan garis keluarganya jika anak laki-laki itu tidak sembuh. Orang itu menggambarkan kondisi anaknya dan roh jahat apa yang menguasainya sehingga dia melakukan demikian. Setiap kali roh jahat menguasai anak itu, ia akan berteriak dan mulai mengalami kekejangan. Kekejangan itu membuat anak itu berguling-guling di tanah, menyentak-nyentak tanpa kendali, dan mengeluarkan gelembung putih dari mulutnya. Setan itu sering menguasai anak itu dan sangat menyakitinya.</w:t>
      </w:r>
    </w:p>
    <w:p>
      <w:pPr/>
      <w:r>
        <w:rPr>
          <w:lang w:val="id_ID" w:bidi="id_ID"/>
        </w:rPr>
      </w:r>
      <w:r>
        <w:rPr>
          <w:lang w:val="id_ID" w:bidi="id_ID"/>
        </w:rPr>
        <w:t>Berhenti dan diskusikan dengan tim Anda: Apa yang dilakukan orang-orang untuk mengendalikan atau menyembuhkan seseorang yang menunjukkan gejala-gejala seperti anak dalam kisah ini? Bagaimana mereka diperlakukan oleh orang lain? Hal-hal seperti apakah yang tidak dapat mereka lakukan?</w:t>
      </w:r>
    </w:p>
    <w:p>
      <w:pPr/>
      <w:r>
        <w:rPr>
          <w:lang w:val="id_ID" w:bidi="id_ID"/>
        </w:rPr>
      </w:r>
      <w:r>
        <w:rPr>
          <w:lang w:val="id_ID" w:bidi="id_ID"/>
        </w:rPr>
        <w:t>Orang itu menceritakan kepada Yesus bahwa ia telah minta kepada murid-murid-Nya agar menolong, tetapi mereka tidak dapat mengusir setan itu. Ini menyiratkan bahwa sembilan murid yang tersisa telah berusaha memerintahkan roh jahat agar meninggalkan anak itu, tetapi mereka tidak berhasil. Anda akan teringat bahwa Yesus telah memberi murid-murid-Nya kuasa dan otoritas untuk mengusir semua setan serta menyembuhkan orang-orang sakit.</w:t>
      </w:r>
    </w:p>
    <w:p>
      <w:pPr/>
      <w:r>
        <w:rPr>
          <w:lang w:val="id_ID" w:bidi="id_ID"/>
        </w:rPr>
      </w:r>
      <w:r>
        <w:rPr>
          <w:lang w:val="id_ID" w:bidi="id_ID"/>
        </w:rPr>
        <w:t>Yesus kemudian berbicara bukan hanya kepada murid-murid-Nya atau kerumunan orang, tetapi juga kepada semua orang yang mendengarkan Dia. Yesus menyebut mereka "generasi yang tidak percaya dan sesat." Sesat berarti mengikuti cara-cara yang secara moral salah. Frasa ini digunakan oleh Musa dalam kitab Ulangan untuk menggambarkan bangsa Israel, atau orang-orang Yahudi. Ketika berada di padang gurun bersama Musa, Israel berkali-kali gagal memiliki iman dan memercayai Allah. Yesus mungkin telah menyiratkan bahwa orang-orang itu seperti nenek moyang mereka. Dalam konteks ini, orang-orang itu kurang percaya kalau Allah dapat menyembuhkan dan melakukan mukjizat melalui Yesus.</w:t>
      </w:r>
    </w:p>
    <w:p>
      <w:pPr/>
      <w:r>
        <w:rPr>
          <w:lang w:val="id_ID" w:bidi="id_ID"/>
        </w:rPr>
      </w:r>
      <w:r>
        <w:rPr>
          <w:lang w:val="id_ID" w:bidi="id_ID"/>
        </w:rPr>
        <w:t>Yesus kemudian mengajukan satu pertanyaan yang Ia tidak mengharapkan untuk dijawab. Yesus bertanya berapa lama Dia harus tinggal bersama mereka dan sabar terhadap ketidakpercayaan mereka. Yesus menjadi frustrasi dengan orang-orang itu karena mereka tidak memercayai Allah dan mereka tidak memercayai-Nya. Yesus menyuruh orang tersebut agar membawa anak itu, yaitu seorang laki-laki yang berusia antara 6 dan 13 tahun. Ketika anak itu mendekat, roh jahat membuat anak itu jatuh di tanah dan mengalami kekejangan. Yesus dengan tegas memerintahkan roh jahat agar meninggalkan anak itu dan roh jahat itu patuh. Yesus membawa anak itu kepada ayahnya. Kerumunan itu kagum dengan cara Yesus menunjukkan kuasa Allah.</w:t>
      </w:r>
    </w:p>
    <w:p>
      <w:pPr/>
      <w:r>
        <w:rPr>
          <w:lang w:val="id_ID" w:bidi="id_ID"/>
        </w:rPr>
      </w:r>
      <w:r>
        <w:rPr>
          <w:lang w:val="id_ID" w:bidi="id_ID"/>
        </w:rPr>
        <w:t>Lukas kemudian menceritakan satu percakapan antara Yesus dengan murid-murid-Nya tentang kematian-Nya yang akan datang. Lukas menempatkan percakapan ini secara langsung setelah mukjizat penyembuhan anak laki-laki itu. Ini dilakukan untuk membandingkan kekaguman orang-orang pada mukjizat itu dengan pengetahuan Yesus tentang penderitaan yang Dia tahu akan ditanggung-Nya.</w:t>
      </w:r>
    </w:p>
    <w:p>
      <w:pPr/>
      <w:r>
        <w:rPr>
          <w:lang w:val="id_ID" w:bidi="id_ID"/>
        </w:rPr>
      </w:r>
      <w:r>
        <w:rPr>
          <w:lang w:val="id_ID" w:bidi="id_ID"/>
        </w:rPr>
        <w:t>Yesus menyuruh para murid-Nya agar mendengarkan baik-baik. Yesus menyebut diri-Nya Anak Manusia, atau orang yang kepada-Nya Allah berikan semua kuasa dan otoritas. Yesus mengatakan bahwa Dia akan dikhianati, atau diserahkan kepada kekuasaan orang lain yang akan menyakiti-Nya. Yesus merujuk kepada sesuatu yang akan terjadi kelak.</w:t>
      </w:r>
    </w:p>
    <w:p>
      <w:pPr/>
      <w:r>
        <w:rPr>
          <w:lang w:val="id_ID" w:bidi="id_ID"/>
        </w:rPr>
      </w:r>
      <w:r>
        <w:rPr>
          <w:lang w:val="id_ID" w:bidi="id_ID"/>
        </w:rPr>
        <w:t>Berhenti dan diskusikan dengan tim Anda: Dalam budaya Anda, bagaimana orang-orang menyampaikan kabar buruk?</w:t>
      </w:r>
    </w:p>
    <w:p>
      <w:pPr/>
      <w:r>
        <w:rPr>
          <w:lang w:val="id_ID" w:bidi="id_ID"/>
        </w:rPr>
      </w:r>
      <w:r>
        <w:rPr>
          <w:lang w:val="id_ID" w:bidi="id_ID"/>
        </w:rPr>
        <w:t>Meskipun teks itu tidak mengatakan siapa yang akan mengkhianati Yesus, kita mengetahui dari bagian selanjutnya bahwa itu adalah Yudas, salah seorang murid Yesus. Ini akan menggenapi rencana Allah. Anda tidak perlu menyebutkan Allah atau Yudas di sini. Tetapi makna perkataan Yesus tersembunyi dari murid-murid dan mereka tidak mengerti. Murid-murid terlalu takut untuk bertanya kepada Yesus apa maksud-Nya.</w:t>
      </w:r>
    </w:p>
    <w:p>
      <w:pPr/>
      <w:r>
        <w:rPr>
          <w:lang w:val="id_ID" w:bidi="id_ID"/>
        </w:rPr>
      </w:r>
      <w:r>
        <w:rPr>
          <w:lang w:val="id_ID" w:bidi="id_ID"/>
        </w:rPr>
        <w:t>Lukas menunjukkan bahwa Yesus sedang mempersiapkan kepergian-Nya atau keluarnya Dia dari dunia. Dia telah mengatakan kepada murid-murid-Nya bahwa Dia akan menderita, mati, dan dihidupkan kembali. Sekarang Dia mengatakan kepada mereka bahwa Dia akan dikhianati. Meskipun Yesus telah memberikan kepada murid-murid kuasa dan otoritas, mereka masih belum siap untuk kepergian Yesus.</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Dalam sesi ini, Anda akan membantu kelompok memvisualisasikan kisah ini. Anda akan membantu kelompok mendefinisikan adegan, latar belakang, dan karakter dari kisah ini. </w:t>
      </w:r>
    </w:p>
    <w:p>
      <w:pPr/>
      <w:r>
        <w:rPr>
          <w:lang w:val="id_ID" w:bidi="id_ID"/>
        </w:rPr>
      </w:r>
      <w:r>
        <w:rPr>
          <w:lang w:val="id_ID" w:bidi="id_ID"/>
        </w:rPr>
        <w:t>Kisah ini memiliki empat adegan.</w:t>
      </w:r>
    </w:p>
    <w:p>
      <w:pPr/>
      <w:r>
        <w:rPr>
          <w:lang w:val="id_ID" w:bidi="id_ID"/>
        </w:rPr>
      </w:r>
      <w:r>
        <w:rPr>
          <w:b/>
          <w:lang w:val="id_ID" w:bidi="id_ID"/>
        </w:rPr>
        <w:t>Adegan pertama:</w:t>
      </w:r>
      <w:r>
        <w:rPr>
          <w:lang w:val="id_ID" w:bidi="id_ID"/>
        </w:rPr>
        <w:t xml:space="preserve"> Murid-murid ditinggalkan di dasar gunung sementara Yesus, Petrus, Yakobus, dan Yohanes pergi berdoa. Ada satu kerumunan. Seorang laki-laki di kerumunan memohon kepada murid-murid agar menyembuhkan putra tunggalnya dari satu setan. Murid-murid berusaha memerintahkan setan agar pergi, tetapi setan itu tidak mendengarkan dan terus menyiksa anak itu.</w:t>
      </w:r>
    </w:p>
    <w:p>
      <w:pPr/>
      <w:r>
        <w:rPr>
          <w:lang w:val="id_ID" w:bidi="id_ID"/>
        </w:rPr>
      </w:r>
      <w:r>
        <w:rPr>
          <w:b/>
          <w:lang w:val="id_ID" w:bidi="id_ID"/>
        </w:rPr>
        <w:t>Adegan kedua:</w:t>
      </w:r>
      <w:r>
        <w:rPr>
          <w:lang w:val="id_ID" w:bidi="id_ID"/>
        </w:rPr>
        <w:t xml:space="preserve"> Yesus, Petrus, Yakobus, dan Yohanes kembali dari gunung itu. Satu kerumunan sedang menunggu mereka, dan juga murid-murid lainnya. Orang itu berseru dan memohon kepada Yesus agar menyembuhkan putranya yang dirasuk satu setan. Orang itu mengatakan kepada Yesus bahwa murid-murid tidak dapat menyembuhkannya. </w:t>
      </w:r>
    </w:p>
    <w:p>
      <w:pPr/>
      <w:r>
        <w:rPr>
          <w:lang w:val="id_ID" w:bidi="id_ID"/>
        </w:rPr>
      </w:r>
      <w:r>
        <w:rPr>
          <w:b/>
          <w:lang w:val="id_ID" w:bidi="id_ID"/>
        </w:rPr>
        <w:t>Adegan ketiga:</w:t>
      </w:r>
      <w:r>
        <w:rPr>
          <w:lang w:val="id_ID" w:bidi="id_ID"/>
        </w:rPr>
        <w:t xml:space="preserve"> Yesus bertanya berapa lama Dia harus menanggung ketidakpercayaan orang-orang. Yesus meminta orang itu agar membawa putranya. Setan membanting anak itu ke tanah ketika dia mendekat. Yesus mengusir setan itu. Yesus membawa anak itu kepada ayahnya dan orang-orang kagum.</w:t>
      </w:r>
    </w:p>
    <w:p>
      <w:pPr/>
      <w:r>
        <w:rPr>
          <w:lang w:val="id_ID" w:bidi="id_ID"/>
        </w:rPr>
      </w:r>
      <w:r>
        <w:rPr>
          <w:b/>
          <w:lang w:val="id_ID" w:bidi="id_ID"/>
        </w:rPr>
        <w:t>Adegan keempat:</w:t>
      </w:r>
      <w:r>
        <w:rPr>
          <w:lang w:val="id_ID" w:bidi="id_ID"/>
        </w:rPr>
        <w:t xml:space="preserve"> Yesus hanya berbicara kepada murid-murid-Nya. Yesus memperingatkan mereka bahwa waktunya semakin dekat ke saat Dia akan dikhianati oleh musuh-musuh-Nya. Murid-murid-Nya tidak mengerti.</w:t>
      </w:r>
    </w:p>
    <w:p>
      <w:pPr/>
      <w:r>
        <w:rPr>
          <w:lang w:val="id_ID" w:bidi="id_ID"/>
        </w:rPr>
      </w:r>
      <w:r>
        <w:rPr>
          <w:lang w:val="id_ID" w:bidi="id_ID"/>
        </w:rPr>
        <w:t xml:space="preserve">Para karakter dalam kisah ini meliputi: </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Petrus</w:t>
      </w:r>
    </w:p>
    <w:p>
      <w:pPr>
        <w:pStyle w:val="ListBullet"/>
        <w:spacing w:line="240" w:lineRule="auto"/>
        <w:ind w:left="720"/>
      </w:pPr>
      <w:r>
        <w:rPr>
          <w:lang w:val="id_ID" w:bidi="id_ID"/>
        </w:rPr>
      </w:r>
      <w:r>
        <w:rPr>
          <w:lang w:val="id_ID" w:bidi="id_ID"/>
        </w:rPr>
        <w:t>Yakobus</w:t>
      </w:r>
    </w:p>
    <w:p>
      <w:pPr>
        <w:pStyle w:val="ListBullet"/>
        <w:spacing w:line="240" w:lineRule="auto"/>
        <w:ind w:left="720"/>
      </w:pPr>
      <w:r>
        <w:rPr>
          <w:lang w:val="id_ID" w:bidi="id_ID"/>
        </w:rPr>
      </w:r>
      <w:r>
        <w:rPr>
          <w:lang w:val="id_ID" w:bidi="id_ID"/>
        </w:rPr>
        <w:t>Yohanes</w:t>
      </w:r>
    </w:p>
    <w:p>
      <w:pPr>
        <w:pStyle w:val="ListBullet"/>
        <w:spacing w:line="240" w:lineRule="auto"/>
        <w:ind w:left="720"/>
      </w:pPr>
      <w:r>
        <w:rPr>
          <w:lang w:val="id_ID" w:bidi="id_ID"/>
        </w:rPr>
      </w:r>
      <w:r>
        <w:rPr>
          <w:lang w:val="id_ID" w:bidi="id_ID"/>
        </w:rPr>
        <w:t>Murid-murid lainnya yang tetap di dasar gunung</w:t>
      </w:r>
    </w:p>
    <w:p>
      <w:pPr>
        <w:pStyle w:val="ListBullet"/>
        <w:spacing w:line="240" w:lineRule="auto"/>
        <w:ind w:left="720"/>
      </w:pPr>
      <w:r>
        <w:rPr>
          <w:lang w:val="id_ID" w:bidi="id_ID"/>
        </w:rPr>
      </w:r>
      <w:r>
        <w:rPr>
          <w:lang w:val="id_ID" w:bidi="id_ID"/>
        </w:rPr>
        <w:t>Kerumunan</w:t>
      </w:r>
    </w:p>
    <w:p>
      <w:pPr>
        <w:pStyle w:val="ListBullet"/>
        <w:spacing w:line="240" w:lineRule="auto"/>
        <w:ind w:left="720"/>
      </w:pPr>
      <w:r>
        <w:rPr>
          <w:lang w:val="id_ID" w:bidi="id_ID"/>
        </w:rPr>
      </w:r>
      <w:r>
        <w:rPr>
          <w:lang w:val="id_ID" w:bidi="id_ID"/>
        </w:rPr>
        <w:t>Orang yang meminta bantuan</w:t>
      </w:r>
    </w:p>
    <w:p>
      <w:pPr>
        <w:pStyle w:val="ListBullet"/>
        <w:spacing w:line="240" w:lineRule="auto"/>
        <w:ind w:left="720"/>
      </w:pPr>
      <w:r>
        <w:rPr>
          <w:lang w:val="id_ID" w:bidi="id_ID"/>
        </w:rPr>
      </w:r>
      <w:r>
        <w:rPr>
          <w:lang w:val="id_ID" w:bidi="id_ID"/>
        </w:rPr>
        <w:t>Putra orang itu</w:t>
      </w:r>
    </w:p>
    <w:p>
      <w:pPr>
        <w:pStyle w:val="ListBullet"/>
        <w:spacing w:line="240" w:lineRule="auto"/>
        <w:ind w:left="720"/>
      </w:pPr>
      <w:r>
        <w:rPr>
          <w:lang w:val="id_ID" w:bidi="id_ID"/>
        </w:rPr>
      </w:r>
      <w:r>
        <w:rPr>
          <w:lang w:val="id_ID" w:bidi="id_ID"/>
        </w:rPr>
        <w:t>Setan yang mengendalikan anak itu</w:t>
      </w:r>
    </w:p>
    <w:p>
      <w:pPr/>
      <w:r>
        <w:rPr>
          <w:lang w:val="id_ID" w:bidi="id_ID"/>
        </w:rPr>
      </w:r>
      <w:r>
        <w:rPr>
          <w:lang w:val="id_ID" w:bidi="id_ID"/>
        </w:rPr>
        <w:t xml:space="preserve">Dalam sesi ini, ambillah papan cerita kelompok, gambarlah, atau gunakan beberapa macam alat peraga (benda-benda yang dapat Anda pindahkan seperti batu, batang, mainan anak-anak) untuk memvisualisasikan kisah dan adegan di dalamnya. </w:t>
      </w:r>
    </w:p>
    <w:p>
      <w:pPr/>
      <w:r>
        <w:rPr>
          <w:lang w:val="id_ID" w:bidi="id_ID"/>
        </w:rPr>
      </w:r>
      <w:r>
        <w:rPr>
          <w:lang w:val="id_ID" w:bidi="id_ID"/>
        </w:rPr>
        <w:t>Yesus pergi bersama Petrus, Yakobus, dan Yohanes ke gunung untuk berdoa. Murid-murid lainnya tetap di dasar gunung itu. Seorang laki-laki di kerumunan itu memohon kepada murid-murid agar mengusir setan dari putra tunggalnya. Murid-murid berusaha dan tidak dapat melakukannya.</w:t>
      </w:r>
    </w:p>
    <w:p>
      <w:pPr/>
      <w:r>
        <w:rPr>
          <w:lang w:val="id_ID" w:bidi="id_ID"/>
        </w:rPr>
      </w:r>
      <w:r>
        <w:rPr>
          <w:lang w:val="id_ID" w:bidi="id_ID"/>
        </w:rPr>
        <w:t>Penting untuk diingat bahwa Yesus telah memberikan kuasa dan otoritas untuk menyembuhkan semua penyakit serta mengusir semua setan kepada kedua belas murid itu sebelum mengutus mereka ke desa-desa.</w:t>
      </w:r>
    </w:p>
    <w:p>
      <w:pPr/>
      <w:r>
        <w:rPr>
          <w:lang w:val="id_ID" w:bidi="id_ID"/>
        </w:rPr>
      </w:r>
      <w:r>
        <w:rPr>
          <w:lang w:val="id_ID" w:bidi="id_ID"/>
        </w:rPr>
        <w:t>Yesus dan ketiga murid turun dari gunung itu. Kerumunan besar bertemu dengan Yesus. Seorang laki-laki meminta pertolongan Yesus. Orang itu menjelaskan bahwa roh jahat menguasai putranya. Orang itu mengatakan bahwa dia meminta pertolongan dari murid-murid Yesus, tetapi mereka tidak dapat mengusir roh jahat itu.</w:t>
      </w:r>
    </w:p>
    <w:p>
      <w:pPr/>
      <w:r>
        <w:rPr>
          <w:lang w:val="id_ID" w:bidi="id_ID"/>
        </w:rPr>
      </w:r>
      <w:r>
        <w:rPr>
          <w:lang w:val="id_ID" w:bidi="id_ID"/>
        </w:rPr>
        <w:t>Yesus berkata, "Generasi yang tanpa iman dan bengkok, berapa lama Aku harus bersamamu dan menanggung bebanmu?". Kemudian Yesus meminta untuk melihat anak laki-laki itu. Yesus menghardik roh jahat dan menyembuhkan anak itu. Yesus mengembalikan anak itu kepada ayahnya. Semua orang kagum pada kuasa Allah.</w:t>
      </w:r>
    </w:p>
    <w:p>
      <w:pPr/>
      <w:r>
        <w:rPr>
          <w:lang w:val="id_ID" w:bidi="id_ID"/>
        </w:rPr>
      </w:r>
      <w:r>
        <w:rPr>
          <w:lang w:val="id_ID" w:bidi="id_ID"/>
        </w:rPr>
        <w:t>Penting untuk diingat bahwa dalam bagian ini, Lukas menunjukkan hal yang kontras antara orang-orang yang kagum karena Yesus mengusir setan, dengan Yesus yang mengingatkan murid-murid-Nya bahwa seseorang akan mengkhianati-Nya.</w:t>
      </w:r>
    </w:p>
    <w:p>
      <w:pPr/>
      <w:r>
        <w:rPr>
          <w:lang w:val="id_ID" w:bidi="id_ID"/>
        </w:rPr>
      </w:r>
      <w:r>
        <w:rPr>
          <w:lang w:val="id_ID" w:bidi="id_ID"/>
        </w:rPr>
        <w:t>Penting untuk diingat bahwa Yesus menggunakan gelar Anak Manusia untuk merujuk kepada diri-Nya. Yesus mengatakan "menyerahkan" untuk mengacu kepada pengkhianatan.</w:t>
      </w:r>
    </w:p>
    <w:p>
      <w:pPr/>
      <w:r>
        <w:rPr>
          <w:lang w:val="id_ID" w:bidi="id_ID"/>
        </w:rPr>
      </w:r>
      <w:r>
        <w:rPr>
          <w:lang w:val="id_ID" w:bidi="id_ID"/>
        </w:rPr>
        <w:t>Sementara semua orang kagum, Yesus mengatakan kepada murid-murid-Nya, "Dengarkan baik-baik perkataanku, Anak Manusia akan diserahkan ke tangan orang-orang.</w:t>
      </w:r>
    </w:p>
    <w:p>
      <w:pPr/>
      <w:r>
        <w:rPr>
          <w:lang w:val="id_ID" w:bidi="id_ID"/>
        </w:rPr>
      </w:r>
      <w:r>
        <w:rPr>
          <w:lang w:val="id_ID" w:bidi="id_ID"/>
        </w:rPr>
        <w:t>Penting untuk diingat bahwa murid-murid memahami perkataan Yesus, tetapi mereka tidak memahami maknanya karena makna itu disembunyikan dari mereka.</w:t>
      </w:r>
    </w:p>
    <w:p>
      <w:pPr/>
      <w:r>
        <w:rPr>
          <w:lang w:val="id_ID" w:bidi="id_ID"/>
        </w:rPr>
      </w:r>
      <w:r>
        <w:rPr>
          <w:lang w:val="id_ID" w:bidi="id_ID"/>
        </w:rPr>
        <w:t>Murid-murid tidak mengerti apa yang Yesus katakan. Mereka takut bertanya kepada Yesus apa maksud-Nya.</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Dalam sesi ini, kelompok akan mendramatisir kisah tersebut.</w:t>
      </w:r>
    </w:p>
    <w:p>
      <w:pPr/>
      <w:r>
        <w:rPr>
          <w:lang w:val="id_ID" w:bidi="id_ID"/>
        </w:rPr>
      </w:r>
      <w:r>
        <w:rPr>
          <w:lang w:val="id_ID" w:bidi="id_ID"/>
        </w:rPr>
        <w:t>Kisah ini memiliki empat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Petrus</w:t>
      </w:r>
    </w:p>
    <w:p>
      <w:pPr>
        <w:pStyle w:val="ListBullet"/>
        <w:spacing w:line="240" w:lineRule="auto"/>
        <w:ind w:left="720"/>
      </w:pPr>
      <w:r>
        <w:rPr>
          <w:lang w:val="id_ID" w:bidi="id_ID"/>
        </w:rPr>
      </w:r>
      <w:r>
        <w:rPr>
          <w:lang w:val="id_ID" w:bidi="id_ID"/>
        </w:rPr>
        <w:t>Yakobus</w:t>
      </w:r>
    </w:p>
    <w:p>
      <w:pPr>
        <w:pStyle w:val="ListBullet"/>
        <w:spacing w:line="240" w:lineRule="auto"/>
        <w:ind w:left="720"/>
      </w:pPr>
      <w:r>
        <w:rPr>
          <w:lang w:val="id_ID" w:bidi="id_ID"/>
        </w:rPr>
      </w:r>
      <w:r>
        <w:rPr>
          <w:lang w:val="id_ID" w:bidi="id_ID"/>
        </w:rPr>
        <w:t>Yohanes</w:t>
      </w:r>
    </w:p>
    <w:p>
      <w:pPr>
        <w:pStyle w:val="ListBullet"/>
        <w:spacing w:line="240" w:lineRule="auto"/>
        <w:ind w:left="720"/>
      </w:pPr>
      <w:r>
        <w:rPr>
          <w:lang w:val="id_ID" w:bidi="id_ID"/>
        </w:rPr>
      </w:r>
      <w:r>
        <w:rPr>
          <w:lang w:val="id_ID" w:bidi="id_ID"/>
        </w:rPr>
        <w:t>Murid-murid lainnya ditinggalkan di dasar gunung</w:t>
      </w:r>
    </w:p>
    <w:p>
      <w:pPr>
        <w:pStyle w:val="ListBullet"/>
        <w:spacing w:line="240" w:lineRule="auto"/>
        <w:ind w:left="720"/>
      </w:pPr>
      <w:r>
        <w:rPr>
          <w:lang w:val="id_ID" w:bidi="id_ID"/>
        </w:rPr>
      </w:r>
      <w:r>
        <w:rPr>
          <w:lang w:val="id_ID" w:bidi="id_ID"/>
        </w:rPr>
        <w:t>Kerumunan</w:t>
      </w:r>
    </w:p>
    <w:p>
      <w:pPr>
        <w:pStyle w:val="ListBullet"/>
        <w:spacing w:line="240" w:lineRule="auto"/>
        <w:ind w:left="720"/>
      </w:pPr>
      <w:r>
        <w:rPr>
          <w:lang w:val="id_ID" w:bidi="id_ID"/>
        </w:rPr>
      </w:r>
      <w:r>
        <w:rPr>
          <w:lang w:val="id_ID" w:bidi="id_ID"/>
        </w:rPr>
        <w:t>Orang yang meminta pertolongan</w:t>
      </w:r>
    </w:p>
    <w:p>
      <w:pPr>
        <w:pStyle w:val="ListBullet"/>
        <w:spacing w:line="240" w:lineRule="auto"/>
        <w:ind w:left="720"/>
      </w:pPr>
      <w:r>
        <w:rPr>
          <w:lang w:val="id_ID" w:bidi="id_ID"/>
        </w:rPr>
      </w:r>
      <w:r>
        <w:rPr>
          <w:lang w:val="id_ID" w:bidi="id_ID"/>
        </w:rPr>
        <w:t>Putra orang itu</w:t>
      </w:r>
    </w:p>
    <w:p>
      <w:pPr>
        <w:pStyle w:val="ListBullet"/>
        <w:spacing w:line="240" w:lineRule="auto"/>
        <w:ind w:left="720"/>
      </w:pPr>
      <w:r>
        <w:rPr>
          <w:lang w:val="id_ID" w:bidi="id_ID"/>
        </w:rPr>
      </w:r>
      <w:r>
        <w:rPr>
          <w:lang w:val="id_ID" w:bidi="id_ID"/>
        </w:rPr>
        <w:t>Setan yang mengendalikan anak itu</w:t>
      </w:r>
    </w:p>
    <w:p>
      <w:pPr/>
      <w:r>
        <w:rPr>
          <w:lang w:val="id_ID" w:bidi="id_ID"/>
        </w:rPr>
      </w:r>
      <w:r>
        <w:rPr>
          <w:lang w:val="id_ID" w:bidi="id_ID"/>
        </w:rPr>
        <w:t>Mintalah tim untuk memerankan kisah itu dua kali. Pertama, minta mereka memerankan kisah itu tanpa berhenti. Pada saat tim memerankan kisah itu untuk kedua kalinya, hentikan mereka pada titik-titik yang berbeda dalam kisah tersebut.</w:t>
      </w:r>
    </w:p>
    <w:p>
      <w:pPr/>
      <w:r>
        <w:rPr>
          <w:lang w:val="id_ID" w:bidi="id_ID"/>
        </w:rPr>
      </w:r>
      <w:r>
        <w:rPr>
          <w:lang w:val="id_ID" w:bidi="id_ID"/>
        </w:rPr>
        <w:t>Ketika kelompok memerankan kisah itu untuk pertama kali, perhatikan dialog, alur, plot, dan kronologi kisah tersebut.</w:t>
      </w:r>
    </w:p>
    <w:p>
      <w:pPr/>
      <w:r>
        <w:rPr>
          <w:lang w:val="id_ID" w:bidi="id_ID"/>
        </w:rPr>
      </w:r>
      <w:r>
        <w:rPr>
          <w:lang w:val="id_ID" w:bidi="id_ID"/>
        </w:rPr>
        <w:t>Pastikan bahwa tim memerankan Yesus di gunung bersama Petrus, Yakobus, dan Yohanes sementara di dasar gunung ada sisa murid-murid-Nya.</w:t>
      </w:r>
    </w:p>
    <w:p>
      <w:pPr/>
      <w:r>
        <w:rPr>
          <w:lang w:val="id_ID" w:bidi="id_ID"/>
        </w:rPr>
      </w:r>
      <w:r>
        <w:rPr>
          <w:lang w:val="id_ID" w:bidi="id_ID"/>
        </w:rPr>
        <w:t>Pastikan bahwa tim memerankan seorang laki-laki yang meminta bantuan kepada murid-murid Yesus. Murid-murid Yesus berusaha mengusir roh najis itu sebelum Yesus tiba, tetapi mereka gagal.</w:t>
      </w:r>
    </w:p>
    <w:p>
      <w:pPr/>
      <w:r>
        <w:rPr>
          <w:lang w:val="id_ID" w:bidi="id_ID"/>
        </w:rPr>
      </w:r>
      <w:r>
        <w:rPr>
          <w:lang w:val="id_ID" w:bidi="id_ID"/>
        </w:rPr>
        <w:t>Pastikan bahwa tim memerankan Yesus yang menyampaikan pesan kepada semua orang, bukan hanya kerumunan, atau hanya murid-murid.</w:t>
      </w:r>
    </w:p>
    <w:p>
      <w:pPr/>
      <w:r>
        <w:rPr>
          <w:lang w:val="id_ID" w:bidi="id_ID"/>
        </w:rPr>
      </w:r>
      <w:r>
        <w:rPr>
          <w:lang w:val="id_ID" w:bidi="id_ID"/>
        </w:rPr>
        <w:t>Pastikan tim memerankan setan sebagai yang mengendalikan anak itu. Aktor yang memerankan setan harus menjadi orang yang mengendalikan tindakan-tindakan anak itu. Setan harus menjadi orang yang melempar anak itu ke tanah.</w:t>
      </w:r>
    </w:p>
    <w:p>
      <w:pPr/>
      <w:r>
        <w:rPr>
          <w:lang w:val="id_ID" w:bidi="id_ID"/>
        </w:rPr>
      </w:r>
      <w:r>
        <w:rPr>
          <w:lang w:val="id_ID" w:bidi="id_ID"/>
        </w:rPr>
        <w:t>Pastikan tim memerankan setan yang meninggalkan anak itu, dan Yesus mengembalikannya kepada ayahnya tanpa kehadiran setan.</w:t>
      </w:r>
    </w:p>
    <w:p>
      <w:pPr/>
      <w:r>
        <w:rPr>
          <w:lang w:val="id_ID" w:bidi="id_ID"/>
        </w:rPr>
      </w:r>
      <w:r>
        <w:rPr>
          <w:lang w:val="id_ID" w:bidi="id_ID"/>
        </w:rPr>
        <w:t>Pastikan tim memerankan Yesus yang berbicara dengan murid-murid-Nya secara terpisah dari kerumunan sementara orang-orang kagum. Yesus mengatakan kepada mereka tentang pengkhianatan yang akan dialami Yesus.</w:t>
      </w:r>
    </w:p>
    <w:p>
      <w:pPr/>
      <w:r>
        <w:rPr>
          <w:lang w:val="id_ID" w:bidi="id_ID"/>
        </w:rPr>
      </w:r>
      <w:r>
        <w:rPr>
          <w:lang w:val="id_ID" w:bidi="id_ID"/>
        </w:rPr>
        <w:t>Pastikan tim memerankan murid-murid yang menjadi takut bertanya kepada Yesus tentang topik ini.</w:t>
      </w:r>
    </w:p>
    <w:p>
      <w:pPr/>
      <w:r>
        <w:rPr>
          <w:lang w:val="id_ID" w:bidi="id_ID"/>
        </w:rPr>
      </w:r>
      <w:r>
        <w:rPr>
          <w:lang w:val="id_ID" w:bidi="id_ID"/>
        </w:rPr>
        <w:t xml:space="preserve">Saat kelompok memerankan kisah ini untuk kedua kalinya, hentikan mereka pada titik-titik tertentu. </w:t>
      </w:r>
    </w:p>
    <w:p>
      <w:pPr/>
      <w:r>
        <w:rPr>
          <w:lang w:val="id_ID" w:bidi="id_ID"/>
        </w:rPr>
      </w:r>
      <w:r>
        <w:rPr>
          <w:lang w:val="id_ID" w:bidi="id_ID"/>
        </w:rPr>
        <w:t>Perankan Yesus, Petrus, Yakobus, dan Yohanes di gunung yang tinggi. Di dasar gunung ada kerumunan. Seorang laki-laki datang meminta pertolongan untuk putranya. Putranya dikuasai oleh roh-roh jahat. Orang ini meminta bantuan kepada murid-murid Yesus yang berada di dasar gunung itu. Murid-murid tidak dapat menolong anak itu.</w:t>
      </w:r>
    </w:p>
    <w:p>
      <w:pPr/>
      <w:r>
        <w:rPr>
          <w:lang w:val="id_ID" w:bidi="id_ID"/>
        </w:rPr>
      </w:r>
      <w:r>
        <w:rPr>
          <w:lang w:val="id_ID" w:bidi="id_ID"/>
        </w:rPr>
        <w:t>Hentikan adegannya: Tanyakan kepada aktor yang memerankan murid-murid Yesus, ”Bagaimana perasaan Anda?” Anda mungkin mendengar hal-hal seperti, "Saya frustrasi, saya kira Yesus memberi kita otoritas untuk mengusir setan-setan.", "Saya merasa malu. Apa yang akan Yesus katakan?" dan "Saya bertanya-tanya apa yang kerumunan itu pikirkan tentang kita?" Ulangi adegannya.</w:t>
      </w:r>
    </w:p>
    <w:p>
      <w:pPr/>
      <w:r>
        <w:rPr>
          <w:lang w:val="id_ID" w:bidi="id_ID"/>
        </w:rPr>
      </w:r>
      <w:r>
        <w:rPr>
          <w:lang w:val="id_ID" w:bidi="id_ID"/>
        </w:rPr>
        <w:t>Yesus, Yakobus, Petrus, dan Yohanes turun dari gunung itu. Orang itu memohon kepada Yesus agar menyembuhkan putranya. Orang itu mengatakan bahwa murid-murid tidak dapat menyembuhkannya. Yesus berkata, "generasi yang tidak percaya dan bengkok." Yesus mengatakan kepada ayah anak itu agar membawa anak itu.</w:t>
      </w:r>
    </w:p>
    <w:p>
      <w:pPr/>
      <w:r>
        <w:rPr>
          <w:lang w:val="id_ID" w:bidi="id_ID"/>
        </w:rPr>
      </w:r>
      <w:r>
        <w:rPr>
          <w:lang w:val="id_ID" w:bidi="id_ID"/>
        </w:rPr>
        <w:t>Hentikan adegannya: Tanyakan kepada aktor yang memerankan sebagian dari kerumunan, "Bagaimana perasaan Anda?" Anda mungkin mendengar hal-hal seperti, "Saya merasa tersinggung." Mengapa Yesus mengatakan kepada kita hal itu?" "Saya sedih karena Yesus menyebut kita bengkok.", dan "Saya merasa penuh harapan. Yesus memanggil anak itu." Ulangi adegannya.</w:t>
      </w:r>
    </w:p>
    <w:p>
      <w:pPr/>
      <w:r>
        <w:rPr>
          <w:lang w:val="id_ID" w:bidi="id_ID"/>
        </w:rPr>
      </w:r>
      <w:r>
        <w:rPr>
          <w:lang w:val="id_ID" w:bidi="id_ID"/>
        </w:rPr>
        <w:t>Anak itu sedang menuju ke Yesus. Setan melemparkannya ke tanah dan anak itu menjadi kejang. Yesus memerintahkan setan agar pergi, dan Yesus menyembuhkan anak itu. Yesus mengembalikan anak itu kepada ayahnya. Semua orang kagum.</w:t>
      </w:r>
    </w:p>
    <w:p>
      <w:pPr/>
      <w:r>
        <w:rPr>
          <w:lang w:val="id_ID" w:bidi="id_ID"/>
        </w:rPr>
      </w:r>
      <w:r>
        <w:rPr>
          <w:lang w:val="id_ID" w:bidi="id_ID"/>
        </w:rPr>
        <w:t>Hentikan adegannya: Tanyakan kepada aktor yang memerankan ayah anak itu ”Bagaimana perasaan Anda?” Anda mungkin mendengar hal-hal seperti, "Saya merasa bahagia karena Yesus menolong putraku.", "Semua penantian untuk dia adalah sepadan.", dan "Yesus benar-benar adalah jawabannya." Tanyakan kepada aktor yang memerankan anak itu, "Bagaimana perasaan Anda?" Anda mungkin mendengar hal-hal seperti, "Lega. Saya bebas dari setan," "Sekarang saya bisa dekat dengan keluargaku lagi.", dan "Saya sangat bersyukur Yesus menolongku." Ulangi adegannya.</w:t>
      </w:r>
    </w:p>
    <w:p>
      <w:pPr/>
      <w:r>
        <w:rPr>
          <w:lang w:val="id_ID" w:bidi="id_ID"/>
        </w:rPr>
      </w:r>
      <w:r>
        <w:rPr>
          <w:lang w:val="id_ID" w:bidi="id_ID"/>
        </w:rPr>
        <w:t xml:space="preserve">Sementara orang-orang kagum, Yesus mengatakan kepada murid-murid-Nya secara terpisah bahwa Dia akan dikhianati dan diserahkan ke tangan orang-orang. Murid-murid tidak memahaminya. Murid-murid takut bertanya tentang hal itu kepada Yesus. </w:t>
      </w:r>
    </w:p>
    <w:p>
      <w:pPr/>
      <w:r>
        <w:rPr>
          <w:lang w:val="id_ID" w:bidi="id_ID"/>
        </w:rPr>
      </w:r>
      <w:r>
        <w:rPr>
          <w:lang w:val="id_ID" w:bidi="id_ID"/>
        </w:rPr>
        <w:t>Hentikan adegannya: Tanyakan kepada aktor yang memerankan Yesus, ”Bagaimana perasaan Anda?” Anda mungkin mendengar hal-hal seperti, "Mereka masih tidak memahami misi-Ku. Saya sudah mengatakan hal ini kepada mereka lebih dari sekali.”, "Mengapa mereka takut bertanya? Saya akan menjawab pertanyaan mereka." dan "Sampai kapan kalian tidak akan memercayaiku?"</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Yesus kembali bersama ketiga murid-Nya dari gunung itu. Kerumunan sedang menunggu-Nya. Seorang berteriak dari kerumunan dan memanggilnya, "</w:t>
      </w:r>
      <w:r>
        <w:rPr>
          <w:b/>
          <w:lang w:val="id_ID" w:bidi="id_ID"/>
        </w:rPr>
        <w:t>Guru</w:t>
      </w:r>
      <w:r>
        <w:rPr>
          <w:lang w:val="id_ID" w:bidi="id_ID"/>
        </w:rPr>
        <w:t xml:space="preserve">." Guru adalah gelar yang terhormat untuk seorang pemimpin agama Yahudi. Pastikan untuk menerjemahkan Guru dengan cara yang sama seperti yang telah Anda lakukan di bagian-bagian sebelumnya. </w:t>
      </w:r>
      <w:hyperlink r:id="rId103">
        <w:r>
          <w:rPr>
            <w:lang w:val="id_ID" w:bidi="id_ID"/>
          </w:rPr>
          <w:rPr>
            <w:color w:val="0000EE"/>
            <w:u w:val="single"/>
          </w:rPr>
          <w:t>Guru</w:t>
        </w:r>
      </w:hyperlink>
      <w:r>
        <w:rPr>
          <w:lang w:val="id_ID" w:bidi="id_ID"/>
        </w:rPr>
        <w:t xml:space="preserve"> terdapat di Daftar Kata Utama. </w:t>
      </w:r>
    </w:p>
    <w:p>
      <w:pPr/>
      <w:r>
        <w:rPr>
          <w:lang w:val="id_ID" w:bidi="id_ID"/>
        </w:rPr>
      </w:r>
      <w:r>
        <w:rPr>
          <w:lang w:val="id_ID" w:bidi="id_ID"/>
        </w:rPr>
        <w:t xml:space="preserve">Orang itu meminta Yesus agar menyembuhkan putranya yang dikuasai oleh roh. Di sini, </w:t>
      </w:r>
      <w:r>
        <w:rPr>
          <w:b/>
          <w:lang w:val="id_ID" w:bidi="id_ID"/>
        </w:rPr>
        <w:t>roh</w:t>
      </w:r>
      <w:r>
        <w:rPr>
          <w:lang w:val="id_ID" w:bidi="id_ID"/>
        </w:rPr>
        <w:t xml:space="preserve"> mengacu kepada roh jahat, atau setan. Roh-roh jahat adalah makhluk-makhluk rohani yang najis, yang melayani Setan. Mereka dapat menguasai tindakan dan pikiran seseorang. Pastikan untuk menerjemahkan roh jahat atau setan dengan cara yang sama seperti yang telah Anda lakukan sebelumnya. </w:t>
      </w:r>
      <w:hyperlink r:id="rId197">
        <w:r>
          <w:rPr>
            <w:lang w:val="id_ID" w:bidi="id_ID"/>
          </w:rPr>
          <w:rPr>
            <w:color w:val="0000EE"/>
            <w:u w:val="single"/>
          </w:rPr>
          <w:t>Roh jahat</w:t>
        </w:r>
      </w:hyperlink>
      <w:r>
        <w:rPr>
          <w:lang w:val="id_ID" w:bidi="id_ID"/>
        </w:rPr>
        <w:t xml:space="preserve">dan setan dapat </w:t>
      </w:r>
      <w:hyperlink r:id="rId196">
        <w:r>
          <w:rPr>
            <w:lang w:val="id_ID" w:bidi="id_ID"/>
          </w:rPr>
          <w:rPr>
            <w:color w:val="0000EE"/>
            <w:u w:val="single"/>
          </w:rPr>
          <w:t>ditemukan</w:t>
        </w:r>
      </w:hyperlink>
      <w:r>
        <w:rPr>
          <w:lang w:val="id_ID" w:bidi="id_ID"/>
        </w:rPr>
        <w:t xml:space="preserve"> dalam Glosarium Utama. </w:t>
      </w:r>
    </w:p>
    <w:p>
      <w:pPr/>
      <w:r>
        <w:rPr>
          <w:lang w:val="id_ID" w:bidi="id_ID"/>
        </w:rPr>
      </w:r>
      <w:r>
        <w:rPr>
          <w:lang w:val="id_ID" w:bidi="id_ID"/>
        </w:rPr>
        <w:t xml:space="preserve">Orang itu mengatakan kepada Yesus bahwa </w:t>
      </w:r>
      <w:r>
        <w:rPr>
          <w:b/>
          <w:lang w:val="id_ID" w:bidi="id_ID"/>
        </w:rPr>
        <w:t>murid-murid</w:t>
      </w:r>
      <w:r>
        <w:rPr>
          <w:lang w:val="id_ID" w:bidi="id_ID"/>
        </w:rPr>
        <w:t xml:space="preserve">, atau pengikut-pengikut terdekat-Nya, tidak dapat mengusir roh jahat itu. Ini berarti mereka telah memerintahkan roh jahat agar pergi dan belum berhasil. Pastikan untuk menerjemahkan murid dengan cara yang sama seperti yang telah Anda lakukan sebelumnya. </w:t>
      </w:r>
      <w:hyperlink r:id="rId171">
        <w:r>
          <w:rPr>
            <w:lang w:val="id_ID" w:bidi="id_ID"/>
          </w:rPr>
          <w:rPr>
            <w:color w:val="0000EE"/>
            <w:u w:val="single"/>
          </w:rPr>
          <w:t>Murid</w:t>
        </w:r>
      </w:hyperlink>
      <w:r>
        <w:rPr>
          <w:lang w:val="id_ID" w:bidi="id_ID"/>
        </w:rPr>
        <w:t xml:space="preserve"> terdapat di Daftar Kata Utama. </w:t>
      </w:r>
    </w:p>
    <w:p>
      <w:pPr/>
      <w:r>
        <w:rPr>
          <w:lang w:val="id_ID" w:bidi="id_ID"/>
        </w:rPr>
      </w:r>
      <w:r>
        <w:rPr>
          <w:lang w:val="id_ID" w:bidi="id_ID"/>
        </w:rPr>
        <w:t xml:space="preserve">Yesus kemudian berbicara kepada semua orang yang mendengarkan, termasuk murid-murid-Nya dan kerumunan. Dia menyebut mereka </w:t>
      </w:r>
      <w:r>
        <w:rPr>
          <w:b/>
          <w:lang w:val="id_ID" w:bidi="id_ID"/>
        </w:rPr>
        <w:t>generasi</w:t>
      </w:r>
      <w:r>
        <w:rPr>
          <w:lang w:val="id_ID" w:bidi="id_ID"/>
        </w:rPr>
        <w:t xml:space="preserve"> yang tidak percaya dan sesat. Generasi mengacu kepada orang-orang yang hidup pada saat yang sama seperti yang lainnya. </w:t>
      </w:r>
      <w:hyperlink r:id="rId316">
        <w:r>
          <w:rPr>
            <w:lang w:val="id_ID" w:bidi="id_ID"/>
          </w:rPr>
          <w:rPr>
            <w:color w:val="0000EE"/>
            <w:u w:val="single"/>
          </w:rPr>
          <w:t>Generasi</w:t>
        </w:r>
      </w:hyperlink>
      <w:r>
        <w:rPr>
          <w:lang w:val="id_ID" w:bidi="id_ID"/>
        </w:rPr>
        <w:t xml:space="preserve"> terdapat di Daftar Kata Utama.</w:t>
      </w:r>
    </w:p>
    <w:p>
      <w:pPr/>
      <w:r>
        <w:rPr>
          <w:lang w:val="id_ID" w:bidi="id_ID"/>
        </w:rPr>
      </w:r>
      <w:r>
        <w:rPr>
          <w:lang w:val="id_ID" w:bidi="id_ID"/>
        </w:rPr>
        <w:t xml:space="preserve">Yesus memerintahkan setan agar pergi dan menyembuhkan anak laki-laki itu. Kerumunan itu kagum. Yesus menyebut diri-Nya </w:t>
      </w:r>
      <w:r>
        <w:rPr>
          <w:b/>
          <w:lang w:val="id_ID" w:bidi="id_ID"/>
        </w:rPr>
        <w:t>Anak Manusia</w:t>
      </w:r>
      <w:r>
        <w:rPr>
          <w:lang w:val="id_ID" w:bidi="id_ID"/>
        </w:rPr>
        <w:t xml:space="preserve"> dan mengatakan kepada murid-murid-Nya bahwa kelak Dia akan dikhianati dan diserahkan kepada musuh-musuhnya Anak Manusia adalah satu gelar yang digunakan Yesus untuk menyatakan diri-Nya sebagai orang yang diberikan semua kuasa dan otoritas Allah. Pastikan untuk menerjemahkan Anak Manusia dengan cara yang sama seperti yang telah Anda lakukan sebelumnya. </w:t>
      </w:r>
      <w:hyperlink r:id="rId164">
        <w:r>
          <w:rPr>
            <w:lang w:val="id_ID" w:bidi="id_ID"/>
          </w:rPr>
          <w:rPr>
            <w:color w:val="0000EE"/>
            <w:u w:val="single"/>
          </w:rPr>
          <w:t>Anak Manusia</w:t>
        </w:r>
      </w:hyperlink>
      <w:r>
        <w:rPr>
          <w:lang w:val="id_ID" w:bidi="id_ID"/>
        </w:rPr>
        <w:t xml:space="preserve"> terdapat di Daftar Kata Utama.</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 xml:space="preserve">Dengarkan versi audio dari kisah ini dalam bentuk terjemahan yang paling mudah dimengerti. </w:t>
      </w:r>
    </w:p>
    <w:p>
      <w:pPr/>
      <w:r>
        <w:rPr>
          <w:lang w:val="id_ID" w:bidi="id_ID"/>
        </w:rPr>
      </w:r>
      <w:r>
        <w:rPr>
          <w:lang w:val="id_ID" w:bidi="id_ID"/>
        </w:rPr>
        <w:t xml:space="preserve">Dalam sesi ini, ceritakan kembali nats ini, secara berkelompok, dalam bahasa Anda sendiri. </w:t>
      </w:r>
    </w:p>
    <w:p>
      <w:pPr/>
      <w:r>
        <w:rPr>
          <w:lang w:val="id_ID" w:bidi="id_ID"/>
        </w:rPr>
      </w:r>
      <w:r>
        <w:rPr>
          <w:lang w:val="id_ID" w:bidi="id_ID"/>
        </w:rPr>
        <w:t xml:space="preserve">Pertama, seluruh kelompok harus berlatih menceritakan bagian itu dalam bahasa Anda sendiri. Ingatlah untuk memasukkan hal-hal yang Anda putuskan dalam langkah sebelumnya, seperti kronologi, kata, frasa, emosi, atau apa pun yang Anda diskusikan. </w:t>
      </w:r>
    </w:p>
    <w:p>
      <w:pPr/>
      <w:r>
        <w:rPr>
          <w:lang w:val="id_ID" w:bidi="id_ID"/>
        </w:rPr>
      </w:r>
      <w:r>
        <w:rPr>
          <w:lang w:val="id_ID" w:bidi="id_ID"/>
        </w:rPr>
        <w:t xml:space="preserve">Seorang anggota kelompok harus menyampaikan beberapa kalimat dari nats itu dan berhenti sejenak. Seorang anggota lain harus menceritakan bagian selanjutnya dari nats itu dan berhenti sejenak. Lakukan ini sampai kelompok itu telah menceritakan kembali semua nats tersebut. Anggota-anggota kelompok dapat saling memperbaiki dalam tahap ini. </w:t>
      </w:r>
    </w:p>
    <w:p>
      <w:pPr/>
      <w:r>
        <w:rPr>
          <w:lang w:val="id_ID" w:bidi="id_ID"/>
        </w:rPr>
      </w:r>
      <w:r>
        <w:rPr>
          <w:lang w:val="id_ID" w:bidi="id_ID"/>
        </w:rPr>
        <w:t>Hentikan sejenak audio ini di sini.</w:t>
      </w:r>
    </w:p>
    <w:p>
      <w:pPr/>
      <w:r>
        <w:rPr>
          <w:lang w:val="id_ID" w:bidi="id_ID"/>
        </w:rPr>
      </w:r>
      <w:r>
        <w:rPr>
          <w:lang w:val="id_ID" w:bidi="id_ID"/>
        </w:rPr>
        <w:t xml:space="preserve">Selanjutnya, setiap anggota kelompok harus menceritakan seluruh nats tersebut tanpa gangguan setidaknya satu kali. Seorang anggota kelompok dapat menggunakan benda apa saja, gerakan, atau papan cerita untuk membantu mereka mengingat bagian nats ayat-ayat Alkitab tersebut. </w:t>
      </w:r>
    </w:p>
    <w:p>
      <w:pPr/>
      <w:r>
        <w:rPr>
          <w:lang w:val="id_ID" w:bidi="id_ID"/>
        </w:rPr>
      </w:r>
      <w:r>
        <w:rPr>
          <w:lang w:val="id_ID" w:bidi="id_ID"/>
        </w:rPr>
        <w:t>Hentikan sejenak audio ini di sini.</w:t>
      </w:r>
    </w:p>
    <w:p>
      <w:pPr/>
      <w:r>
        <w:rPr>
          <w:lang w:val="id_ID" w:bidi="id_ID"/>
        </w:rPr>
      </w:r>
      <w:r>
        <w:rPr>
          <w:lang w:val="id_ID" w:bidi="id_ID"/>
        </w:rPr>
        <w:t xml:space="preserve">Selanjutnya, kelompok dapat memutuskan versi mana dari nats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Hentikan sejenak audio ini di sini.</w:t>
      </w:r>
    </w:p>
    <w:p>
      <w:pPr/>
      <w:r>
        <w:rPr>
          <w:lang w:val="id_ID" w:bidi="id_ID"/>
        </w:rPr>
      </w:r>
      <w:r>
        <w:rPr>
          <w:lang w:val="id_ID" w:bidi="id_ID"/>
        </w:rPr>
        <w:t xml:space="preserve">Akhirnya, kelompok dapat menyusun versi akhir dari nats itu yang disetujui oleh semua anggota kelompok. Setiap anggota kelompok harus berlatih menceritakan versi akhir dari nats tersebut. </w:t>
      </w:r>
      <w:r>
        <w:rPr>
          <w:lang w:val="id_ID" w:bidi="id_ID"/>
        </w:rPr>
      </w:r>
      <w:r>
        <w:rPr>
          <w:lang w:val="id_ID" w:bidi="id_ID"/>
        </w:rPr>
      </w:r>
    </w:p>
    <w:p>
      <w:pPr/>
      <w:r>
        <w:rPr>
          <w:lang w:val="id_ID" w:bidi="id_ID"/>
        </w:rPr>
      </w:r>
    </w:p>
    <w:p>
      <w:pPr>
        <w:pStyle w:val="Heading2"/>
      </w:pPr>
      <w:r>
        <w:rPr>
          <w:lang w:val="id_ID" w:bidi="id_ID"/>
        </w:rPr>
        <w:t>Lukas 9:37–45</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317">
        <w:r>
          <w:rPr>
            <w:lang w:val="id_ID" w:bidi="id_ID"/>
          </w:rPr>
          <w:rPr>
            <w:color w:val="0000EE"/>
            <w:u w:val="single"/>
          </w:rPr>
          <w:t>Dengar dan Renungkan</w:t>
        </w:r>
      </w:hyperlink>
      <w:r>
        <w:rPr>
          <w:lang w:val="id_ID" w:bidi="id_ID"/>
        </w:rPr>
        <w:t xml:space="preserve"> (534 KB)</w:t>
      </w:r>
      <w:r>
        <w:rPr>
          <w:lang w:val="id_ID" w:bidi="id_ID"/>
        </w:rPr>
      </w:r>
    </w:p>
    <w:p>
      <w:pPr>
        <w:pStyle w:val="ListBullet"/>
        <w:spacing w:line="240" w:lineRule="auto"/>
        <w:ind w:left="720"/>
      </w:pPr>
      <w:r>
        <w:rPr>
          <w:lang w:val="id_ID" w:bidi="id_ID"/>
        </w:rPr>
      </w:r>
      <w:hyperlink r:id="rId318">
        <w:r>
          <w:rPr>
            <w:lang w:val="id_ID" w:bidi="id_ID"/>
          </w:rPr>
          <w:rPr>
            <w:color w:val="0000EE"/>
            <w:u w:val="single"/>
          </w:rPr>
          <w:t>Menyiapkan Panggung</w:t>
        </w:r>
      </w:hyperlink>
      <w:r>
        <w:rPr>
          <w:lang w:val="id_ID" w:bidi="id_ID"/>
        </w:rPr>
        <w:t xml:space="preserve"> (4.1 MB)</w:t>
      </w:r>
      <w:r>
        <w:rPr>
          <w:lang w:val="id_ID" w:bidi="id_ID"/>
        </w:rPr>
      </w:r>
    </w:p>
    <w:p>
      <w:pPr>
        <w:pStyle w:val="ListBullet"/>
        <w:spacing w:line="240" w:lineRule="auto"/>
        <w:ind w:left="720"/>
      </w:pPr>
      <w:r>
        <w:rPr>
          <w:lang w:val="id_ID" w:bidi="id_ID"/>
        </w:rPr>
      </w:r>
      <w:hyperlink r:id="rId319">
        <w:r>
          <w:rPr>
            <w:lang w:val="id_ID" w:bidi="id_ID"/>
          </w:rPr>
          <w:rPr>
            <w:color w:val="0000EE"/>
            <w:u w:val="single"/>
          </w:rPr>
          <w:t>Menjelaskan Adegan</w:t>
        </w:r>
      </w:hyperlink>
      <w:r>
        <w:rPr>
          <w:lang w:val="id_ID" w:bidi="id_ID"/>
        </w:rPr>
        <w:t xml:space="preserve"> (2.7 MB)</w:t>
      </w:r>
      <w:r>
        <w:rPr>
          <w:lang w:val="id_ID" w:bidi="id_ID"/>
        </w:rPr>
      </w:r>
    </w:p>
    <w:p>
      <w:pPr>
        <w:pStyle w:val="ListBullet"/>
        <w:spacing w:line="240" w:lineRule="auto"/>
        <w:ind w:left="720"/>
      </w:pPr>
      <w:r>
        <w:rPr>
          <w:lang w:val="id_ID" w:bidi="id_ID"/>
        </w:rPr>
      </w:r>
      <w:hyperlink r:id="rId320">
        <w:r>
          <w:rPr>
            <w:lang w:val="id_ID" w:bidi="id_ID"/>
          </w:rPr>
          <w:rPr>
            <w:color w:val="0000EE"/>
            <w:u w:val="single"/>
          </w:rPr>
          <w:t>Memperagakan Bacaan</w:t>
        </w:r>
      </w:hyperlink>
      <w:r>
        <w:rPr>
          <w:lang w:val="id_ID" w:bidi="id_ID"/>
        </w:rPr>
        <w:t xml:space="preserve"> (3.4 MB)</w:t>
      </w:r>
      <w:r>
        <w:rPr>
          <w:lang w:val="id_ID" w:bidi="id_ID"/>
        </w:rPr>
      </w:r>
    </w:p>
    <w:p>
      <w:pPr>
        <w:pStyle w:val="ListBullet"/>
        <w:spacing w:line="240" w:lineRule="auto"/>
        <w:ind w:left="720"/>
      </w:pPr>
      <w:r>
        <w:rPr>
          <w:lang w:val="id_ID" w:bidi="id_ID"/>
        </w:rPr>
      </w:r>
      <w:hyperlink r:id="rId321">
        <w:r>
          <w:rPr>
            <w:lang w:val="id_ID" w:bidi="id_ID"/>
          </w:rPr>
          <w:rPr>
            <w:color w:val="0000EE"/>
            <w:u w:val="single"/>
          </w:rPr>
          <w:t>Melengkapi yang Kurang</w:t>
        </w:r>
      </w:hyperlink>
      <w:r>
        <w:rPr>
          <w:lang w:val="id_ID" w:bidi="id_ID"/>
        </w:rPr>
        <w:t xml:space="preserve"> (1.6 MB)</w:t>
      </w:r>
      <w:r>
        <w:rPr>
          <w:lang w:val="id_ID" w:bidi="id_ID"/>
        </w:rPr>
      </w:r>
    </w:p>
    <w:p>
      <w:pPr>
        <w:pStyle w:val="ListBullet"/>
        <w:spacing w:line="240" w:lineRule="auto"/>
        <w:ind w:left="720"/>
      </w:pPr>
      <w:r>
        <w:rPr>
          <w:lang w:val="id_ID" w:bidi="id_ID"/>
        </w:rPr>
      </w:r>
      <w:hyperlink r:id="rId322">
        <w:r>
          <w:rPr>
            <w:lang w:val="id_ID" w:bidi="id_ID"/>
          </w:rPr>
          <w:rPr>
            <w:color w:val="0000EE"/>
            <w:u w:val="single"/>
          </w:rPr>
          <w:t>Menyampaikan Firman Tuhan</w:t>
        </w:r>
      </w:hyperlink>
      <w:r>
        <w:rPr>
          <w:lang w:val="id_ID" w:bidi="id_ID"/>
        </w:rPr>
        <w:t xml:space="preserve"> (1.3 MB)</w:t>
      </w:r>
      <w:r>
        <w:rPr>
          <w:lang w:val="id_ID" w:bidi="id_ID"/>
        </w:rPr>
      </w:r>
      <w:r>
        <w:rPr>
          <w:lang w:val="id_ID" w:bidi="id_ID"/>
        </w:rPr>
      </w:r>
      <w:r>
        <w:rPr>
          <w:lang w:val="id_ID" w:bidi="id_ID"/>
        </w:rPr>
      </w:r>
    </w:p>
    <w:p>
      <w:pPr/>
      <w:r>
        <w:rPr>
          <w:lang w:val="id_ID" w:bidi="id_ID"/>
        </w:rPr>
      </w:r>
    </w:p>
    <w:p>
      <w:pPr>
        <w:pStyle w:val="Heading2"/>
      </w:pPr>
      <w:r>
        <w:rPr>
          <w:lang w:val="id_ID" w:bidi="id_ID"/>
        </w:rPr>
        <w:t>Lukas 9:46–62</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 xml:space="preserve">Dengarkan Lukas 9:46–62 dan renungkan di dalam hati Anda. Dengarkan teks sebanyak tiga kali (dalam tiga terjemahan yang berbeda, jika memungkinkan). Kemudian diskusikan pertanyaan berikut dalam kelompok: </w:t>
      </w:r>
    </w:p>
    <w:p>
      <w:pPr>
        <w:pStyle w:val="ListBullet"/>
        <w:spacing w:line="240" w:lineRule="auto"/>
        <w:ind w:left="720"/>
      </w:pPr>
      <w:r>
        <w:rPr>
          <w:lang w:val="id_ID" w:bidi="id_ID"/>
        </w:rPr>
      </w:r>
      <w:r>
        <w:rPr>
          <w:lang w:val="id_ID" w:bidi="id_ID"/>
        </w:rPr>
        <w:t xml:space="preserve">Apa yang Anda suka dalam kisah ini? </w:t>
      </w:r>
    </w:p>
    <w:p>
      <w:pPr>
        <w:pStyle w:val="ListBullet"/>
        <w:spacing w:line="240" w:lineRule="auto"/>
        <w:ind w:left="720"/>
      </w:pPr>
      <w:r>
        <w:rPr>
          <w:lang w:val="id_ID" w:bidi="id_ID"/>
        </w:rPr>
      </w:r>
      <w:r>
        <w:rPr>
          <w:lang w:val="id_ID" w:bidi="id_ID"/>
        </w:rPr>
        <w:t xml:space="preserve">Apa yang Anda tidak suka atau tidak mengerti? </w:t>
      </w:r>
    </w:p>
    <w:p>
      <w:pPr>
        <w:pStyle w:val="ListBullet"/>
        <w:spacing w:line="240" w:lineRule="auto"/>
        <w:ind w:left="720"/>
      </w:pPr>
      <w:r>
        <w:rPr>
          <w:lang w:val="id_ID" w:bidi="id_ID"/>
        </w:rPr>
      </w:r>
      <w:r>
        <w:rPr>
          <w:lang w:val="id_ID" w:bidi="id_ID"/>
        </w:rPr>
        <w:t xml:space="preserve">Apa yang diceritakan kisah ini tentang Yesus? </w:t>
      </w:r>
    </w:p>
    <w:p>
      <w:pPr>
        <w:pStyle w:val="ListBullet"/>
        <w:spacing w:line="240" w:lineRule="auto"/>
        <w:ind w:left="720"/>
      </w:pPr>
      <w:r>
        <w:rPr>
          <w:lang w:val="id_ID" w:bidi="id_ID"/>
        </w:rPr>
      </w:r>
      <w:r>
        <w:rPr>
          <w:lang w:val="id_ID" w:bidi="id_ID"/>
        </w:rPr>
        <w:t>Apa yang diceritakan kisah ini tentang manusia?</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Siapa kenalan Anda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Setelah Yesus menyembuhkan anak laki-laki yang kerasukan setan, murid-murid berdebat tentang siapa yang terbesar, dan Yesus mengajar mereka tentang kerendahan hati. Lukas tidak memberi tahu kita di mana percakapan ini berlangsung, meskipun Markus menempatkannya di Kapernaum. Kemudian Yesus dan murid-murid-Nya memulai perjalanan dari wilayah Galilea ke Yerusalem. Yesus mengajarkan tentang harga yang harus dibayar untuk mengikut-Nya.</w:t>
      </w:r>
    </w:p>
    <w:p>
      <w:pPr/>
      <w:r>
        <w:rPr>
          <w:lang w:val="id_ID" w:bidi="id_ID"/>
        </w:rPr>
      </w:r>
      <w:r>
        <w:rPr>
          <w:lang w:val="id_ID" w:bidi="id_ID"/>
        </w:rPr>
        <w:t xml:space="preserve">Murid-murid berdebat tentang siapa yang terbesar di antara mereka, atau yang memiliki status tertinggi, namun Yesus mengetahui pikiran mereka. Yesus membawa seorang anak yang berada di dekat-Nya agar berdiri di samping-Nya. Kata Yunani untuk anak kecil mengacu kepada seorang anak—laki-laki atau perempuan—yang berusia kurang dari sepuluh tahun. Yesus menjelaskan bahwa barang siapa menyambut, atau menerima, seorang anak kecil seperti ini, ia menghormati Yesus. Dalam masyarakat Romawi, anak-anak memiliki status sosial yang sangat rendah. Anak-anak biasanya harus melakukan tindakan-tindakan keramahtamahan seperti mencuci kaki seorang tamu. Yesus menggunakan anak itu untuk menunjukkan bahwa Dia ingin murid-murid-Nya menghormati mereka yang tidak memiliki status sama sekali. Yesus mengatakan bahwa menyambut, atau menghormati-Nya, adalah hal yang sama seperti menyambut Dia yang mengutus-Nya, atau Allah. Yesus berbicara tentang perbedaan cara berpikir orang banyak dibandingkan dengan cara berpikir Allah. Orang-orang mungkin menganggap seseorang itu paling tidak penting, tetapi bagi Allah, mereka mungkin yang terbesar. </w:t>
      </w:r>
    </w:p>
    <w:p>
      <w:pPr/>
      <w:r>
        <w:rPr>
          <w:lang w:val="id_ID" w:bidi="id_ID"/>
        </w:rPr>
      </w:r>
      <w:r>
        <w:rPr>
          <w:lang w:val="id_ID" w:bidi="id_ID"/>
        </w:rPr>
        <w:t>Berhenti dan diskusikan dengan tim Anda: Orang-orang seperti apa yang memegang status sosial yang tinggi dalam budaya Anda? Orang-orang manakah yang memiliki status sosial yang rendah? Perbedaan-perbedaan apa saja dalam cara mereka diperlakukan ?</w:t>
      </w:r>
    </w:p>
    <w:p>
      <w:pPr/>
      <w:r>
        <w:rPr>
          <w:lang w:val="id_ID" w:bidi="id_ID"/>
        </w:rPr>
      </w:r>
      <w:r>
        <w:rPr>
          <w:lang w:val="id_ID" w:bidi="id_ID"/>
        </w:rPr>
        <w:t>Yohanes, saudara Yakobus dan murid Yesus, menanggapi Yesus dengan menyebut-Nya Guru. Ini adalah gelar terhormat, yang digunakan untuk seseorang yang memiliki status lebih tinggi. Yohanes mengatakan bahwa ada seseorang yang bukan salah satu dari ke-12 murid yang mengusir setan, atau roh jahat, dari orang-orang dalam nama Yesus. Mereka berusaha menggunakan kuasa dan otoritas Yesus sendiri. Murid-murid berusaha menyuruh orang itu agar berhenti mengusir setan, tetapi ia tidak mau. Para murid melakukannya karena mereka tidak menganggap orang itu memiliki status sama yang mereka miliki sebagai murid-murid Yesus. Yesus mengatakan bahwa mereka tidak boleh menghentikan seseorang yang melakukan hal-hal baik dalam nama Yesus. Yesus mengatakan bahwa siapa yang tidak menentang murid-murid, ia berada di pihak mereka.</w:t>
      </w:r>
    </w:p>
    <w:p>
      <w:pPr/>
      <w:r>
        <w:rPr>
          <w:lang w:val="id_ID" w:bidi="id_ID"/>
        </w:rPr>
      </w:r>
      <w:r>
        <w:rPr>
          <w:lang w:val="id_ID" w:bidi="id_ID"/>
        </w:rPr>
        <w:t>Arah kisah berubah di sini. Yesus mulai bepergian ke Yerusalem, ibu kota religius orang-orang Yahudi. Yesus bertekad pergi ke Yerusalem, biarpun Dia tahu bahwa Dia akan menderita di sana. Allah sudah merencanakan waktu yang tepat bahwa Dia akan membawa Yesus kembali ke surga, tempat di mana Dia tinggal. Waktunya semakin dekat. Dalam bagian berikutnya, kita melihat tanggapan-tanggapan yang berbeda dalam hal mengikuti Yesus--beberapa tanggapan positif dan beberapa tanggapan negatif. Yesus mengutus beberapa orang untuk mendahului-Nya untuk mempersiapkan orang-orang bagi kedatangan-Nya. Mereka tiba di satu desa orang Samaria.</w:t>
      </w:r>
    </w:p>
    <w:p>
      <w:pPr/>
      <w:r>
        <w:rPr>
          <w:lang w:val="id_ID" w:bidi="id_ID"/>
        </w:rPr>
      </w:r>
      <w:r>
        <w:rPr>
          <w:lang w:val="id_ID" w:bidi="id_ID"/>
        </w:rPr>
        <w:t>Berhenti dan tunjukkan kepada tim Anda peta Israel termasuk Galilea, Yudea, Samaria, serta kota Yerusalem.</w:t>
      </w:r>
    </w:p>
    <w:p>
      <w:pPr/>
      <w:r>
        <w:rPr>
          <w:lang w:val="id_ID" w:bidi="id_ID"/>
        </w:rPr>
      </w:r>
      <w:r>
        <w:rPr>
          <w:lang w:val="id_ID" w:bidi="id_ID"/>
        </w:rPr>
        <w:t>Samaria adalah satu distrik antara Galilea dan Yudea. Orang-orang Samaria adalah campuran Yahudi dan bukan Yahudi. Orang-orang Samaria menyembah Allah dengan cara yang berbeda dari orang-orang Yahudi. Bukannya menyembah di Yerusalem, di Bait Suci, mereka menyembah di sebuah gunung di dekat mereka yang disebut Gunung Gerazim.</w:t>
      </w:r>
    </w:p>
    <w:p>
      <w:pPr/>
      <w:r>
        <w:rPr>
          <w:lang w:val="id_ID" w:bidi="id_ID"/>
        </w:rPr>
      </w:r>
      <w:r>
        <w:rPr>
          <w:lang w:val="id_ID" w:bidi="id_ID"/>
        </w:rPr>
        <w:t>Orang-orang Samaria tidak ingin orang-orang Yahudi bepergian melewati desa mereka dalam perjalanan mereka untuk beribadah di Yerusalem, jadi mereka menolak Yesus.</w:t>
      </w:r>
    </w:p>
    <w:p>
      <w:pPr/>
      <w:r>
        <w:rPr>
          <w:lang w:val="id_ID" w:bidi="id_ID"/>
        </w:rPr>
      </w:r>
      <w:r>
        <w:rPr>
          <w:lang w:val="id_ID" w:bidi="id_ID"/>
        </w:rPr>
        <w:t>Yesus dan murid-murid-Nya sedang berjalan di jalan. Ketika Yakobus dan Yohanes mendengar tanggapan orang Samaria, mereka bertanya kepada Yesus apakah Dia ingin mereka memerintahkan api turun dari Allah di surga untuk menghancurkan orang-orang Samaria. Yesus berpaling kepada mereka dan menegur mereka, atau memperjelas bahwa apa yang ingin dilakukan murid-murid itu salah. Sebaliknya, mereka pergi ke desa berikutnya.</w:t>
      </w:r>
    </w:p>
    <w:p>
      <w:pPr/>
      <w:r>
        <w:rPr>
          <w:lang w:val="id_ID" w:bidi="id_ID"/>
        </w:rPr>
      </w:r>
      <w:r>
        <w:rPr>
          <w:lang w:val="id_ID" w:bidi="id_ID"/>
        </w:rPr>
        <w:t>Meskipun orang-orang Samaria menolak-Nya, Yesus bertemu tiga orang yang ingin mengikut-Nya di jalan menuju Yerusalem. Yesus menanggapi dengan mengatakan kepada orang pertama betapa sulit untuk menjadi murid-Nya. Yesus mengatakan bahwa rubah memiliki liang untuk tidur dan burung memiliki sarang, tetapi Anak Manusia tidak memiliki tempat untuk meletakkan kepala-Nya. Rubah adalah hewan liar yang tampak seperti anjing kecil. Mereka pindah dari satu tempat ke tempat lain, tetapi tinggal di tempat-tempat berlindung yang alami dalam tanah atau gua-gua.</w:t>
      </w:r>
    </w:p>
    <w:p>
      <w:pPr/>
      <w:r>
        <w:rPr>
          <w:lang w:val="id_ID" w:bidi="id_ID"/>
        </w:rPr>
      </w:r>
      <w:r>
        <w:rPr>
          <w:lang w:val="id_ID" w:bidi="id_ID"/>
        </w:rPr>
        <w:t>Berhenti dan tunjukkan kepada tim Anda satu gambar rubah.</w:t>
      </w:r>
    </w:p>
    <w:p>
      <w:pPr/>
      <w:r>
        <w:rPr>
          <w:lang w:val="id_ID" w:bidi="id_ID"/>
        </w:rPr>
      </w:r>
      <w:r>
        <w:rPr>
          <w:lang w:val="id_ID" w:bidi="id_ID"/>
        </w:rPr>
        <w:t>Namun Yesus mengatakan bahwa Dia, Anak Manusia, dan murid-murid-Nya tidak memiliki tempat yang disebut rumah dan tidak ada tempat untuk tidur secara teratur. Orang-orang Nazaret, orang-orang Samaria, dan banyak orang yang lain telah menolak Yesus.</w:t>
      </w:r>
    </w:p>
    <w:p>
      <w:pPr/>
      <w:r>
        <w:rPr>
          <w:lang w:val="id_ID" w:bidi="id_ID"/>
        </w:rPr>
      </w:r>
      <w:r>
        <w:rPr>
          <w:lang w:val="id_ID" w:bidi="id_ID"/>
        </w:rPr>
        <w:t>Dalam contoh berikutnya, Yesus memanggil seorang laki-laki untuk datang dan belajar dari-Nya sebagai murid-Nya. Tetapi orang itu ingin memenuhi tugasnya sebagai seorang putra dan menguburkan ayahnya dahulu. Kita tidak tahu apakah ayahnya sekarat, meninggal, atau akan meninggal, hanya bahwa orang itu merasa bahwa tanggung jawabnya adalah tinggal sampai tugasnya selesai.</w:t>
      </w:r>
    </w:p>
    <w:p>
      <w:pPr/>
      <w:r>
        <w:rPr>
          <w:lang w:val="id_ID" w:bidi="id_ID"/>
        </w:rPr>
      </w:r>
      <w:r>
        <w:rPr>
          <w:lang w:val="id_ID" w:bidi="id_ID"/>
        </w:rPr>
        <w:t>Berhenti dan diskusikan dengan tim Anda: Tanggung jawab apa saja yang anak-anak miliki kepada orang tua mereka yang menyangkut pemakaman dalam budaya Anda? Seperti apakah pemakaman dalam budaya Anda?</w:t>
      </w:r>
    </w:p>
    <w:p>
      <w:pPr/>
      <w:r>
        <w:rPr>
          <w:lang w:val="id_ID" w:bidi="id_ID"/>
        </w:rPr>
      </w:r>
      <w:r>
        <w:rPr>
          <w:lang w:val="id_ID" w:bidi="id_ID"/>
        </w:rPr>
        <w:t xml:space="preserve">Yesus mengatakan biarkan orang mati menguburkan orang mati mereka sendiri. Dia tidak mengartikannya secara harfiah, karena orang mati sesungguhnya tidak dapat menguburkan orang mati. Yesus mengatakan bahwa mereka yang mati secara rohani, atau tidak memiliki hubungan sejati dengan Allah, dapat menguburkan orang-orang seperti mereka yang meninggal secara jasmani. Yesus mengatakan kepada orang itu, hal terpenting yang dapat ia lakukan adalah pergi memberitakan kepada orang-orang kabar baik tentang Allah yang datang untuk memerintah sebagai raja mereka. </w:t>
      </w:r>
    </w:p>
    <w:p>
      <w:pPr/>
      <w:r>
        <w:rPr>
          <w:lang w:val="id_ID" w:bidi="id_ID"/>
        </w:rPr>
      </w:r>
      <w:r>
        <w:rPr>
          <w:lang w:val="id_ID" w:bidi="id_ID"/>
        </w:rPr>
        <w:t>Orang ketiga juga ingin menjadi murid Yesus yang tetap. Tetapi pertama-tama, orang itu ingin mengucapkan selamat tinggal kepada keluarganya sebelum menjadi seorang murid. Ini bisa saja mencakup hari-hari perayaan dan kunjungan. Yesus menanggapi dengan satu contoh penggunaan bajak dalam bertani. Bajak adalah satu alat yang tajam dan terbuat dari kayu yang digunakan untuk memecah tanah untuk menanam benih. Bajak ditarik oleh seekor kuda atau lembu dan petani memegang bajak itu agar tetap berjalan di garis lurus.</w:t>
      </w:r>
    </w:p>
    <w:p>
      <w:pPr/>
      <w:r>
        <w:rPr>
          <w:lang w:val="id_ID" w:bidi="id_ID"/>
        </w:rPr>
      </w:r>
      <w:r>
        <w:rPr>
          <w:lang w:val="id_ID" w:bidi="id_ID"/>
        </w:rPr>
        <w:t>Berhenti dan tunjukkan kepada tim Anda satu video tentang bajak dan garis-garis yang dibuat di tanah. Bagaimana orang-orang dalam budaya Anda mempersiapkan tanah untuk ditanami benih? Adakah perbandingan yang serupa tentang pertanian yang bisa dibuat dalam konteks Anda?</w:t>
      </w:r>
    </w:p>
    <w:p>
      <w:pPr/>
      <w:r>
        <w:rPr>
          <w:lang w:val="id_ID" w:bidi="id_ID"/>
        </w:rPr>
      </w:r>
      <w:r>
        <w:rPr>
          <w:lang w:val="id_ID" w:bidi="id_ID"/>
        </w:rPr>
        <w:t>Seseorang yang membajak dan menoleh ke belakang akan membuat garis bengkok di tanah. Dengan cara yang sama, seseorang yang mengatakan dia akan mengikut Yesus, tetapi kemudian ingin kembali ke jalan hidupnya yang semula tidak dapat melakukan pekerjaan yang berguna dalam kerajaan Allah. Ia tidak dapat melayani dan mematuhi Allah dengan baik. Ia tidak dapat memberitakan kepada orang-orang kabar baik tentang Kerajaan Allah.</w:t>
      </w:r>
    </w:p>
    <w:p>
      <w:pPr/>
      <w:r>
        <w:rPr>
          <w:lang w:val="id_ID" w:bidi="id_ID"/>
        </w:rPr>
      </w:r>
      <w:r>
        <w:rPr>
          <w:lang w:val="id_ID" w:bidi="id_ID"/>
        </w:rPr>
        <w:t>Banyak ahli menyebut bagian dari Lukas ini, Narasi Perjalanan, karena Lukas berfokus pada pilihan Yesus untuk pergi ke Yerusalem. Yesus tahu sudah waktunya untuk menggenapi rencana keselamatan Allah bagi semua orang dan ditolak karena itu. Ingat nubuat Simeon bahwa Yesus akan menyingkapkan hati orang-orang? Kini kita mulai melihat bahwa beberapa orang akan menolak Yesus. Kita juga mulai melihat Yesus yang berusaha mempersiapkan murid-murid-Nya untuk saatnya ketika Dia meninggalkan mereka.</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Dalam sesi ini, Anda akan membantu kelompok memvisualisasikan kisah ini. Anda akan membantu kelompok mendefinisikan adegan, latar belakang, dan karakter dari kisah ini.</w:t>
      </w:r>
    </w:p>
    <w:p>
      <w:pPr/>
      <w:r>
        <w:rPr>
          <w:lang w:val="id_ID" w:bidi="id_ID"/>
        </w:rPr>
      </w:r>
      <w:r>
        <w:rPr>
          <w:lang w:val="id_ID" w:bidi="id_ID"/>
        </w:rPr>
        <w:t>Kisah ini memiliki empat adegan.</w:t>
      </w:r>
    </w:p>
    <w:p>
      <w:pPr/>
      <w:r>
        <w:rPr>
          <w:lang w:val="id_ID" w:bidi="id_ID"/>
        </w:rPr>
      </w:r>
      <w:r>
        <w:rPr>
          <w:b/>
          <w:lang w:val="id_ID" w:bidi="id_ID"/>
        </w:rPr>
        <w:t>Adegan pertama:</w:t>
      </w:r>
      <w:r>
        <w:rPr>
          <w:lang w:val="id_ID" w:bidi="id_ID"/>
        </w:rPr>
        <w:t xml:space="preserve"> Murid-murid berdebat tentang siapa yang terbesar di antara mereka. Yesus mengajarkan kerendahan hati dengan memakai seorang anak sebagai contoh. Yesus mengatakan kepada mereka bahwa yang paling kecil di antara mereka adalah yang terbesar.</w:t>
      </w:r>
    </w:p>
    <w:p>
      <w:pPr/>
      <w:r>
        <w:rPr>
          <w:lang w:val="id_ID" w:bidi="id_ID"/>
        </w:rPr>
      </w:r>
      <w:r>
        <w:rPr>
          <w:b/>
          <w:lang w:val="id_ID" w:bidi="id_ID"/>
        </w:rPr>
        <w:t>Adegan kedua:</w:t>
      </w:r>
      <w:r>
        <w:rPr>
          <w:lang w:val="id_ID" w:bidi="id_ID"/>
        </w:rPr>
        <w:t xml:space="preserve"> Yohanes meminta izin untuk menghentikan seseorang yang menggunakan nama Yesus untuk mengusir setan-setan. Yesus mengatakan kepada Yohanes agar tidak mencegahnya karena siapa tidak melawan kamu, ia memihakmu.</w:t>
      </w:r>
    </w:p>
    <w:p>
      <w:pPr/>
      <w:r>
        <w:rPr>
          <w:lang w:val="id_ID" w:bidi="id_ID"/>
        </w:rPr>
      </w:r>
      <w:r>
        <w:rPr>
          <w:b/>
          <w:lang w:val="id_ID" w:bidi="id_ID"/>
        </w:rPr>
        <w:t>Adegan ketiga:</w:t>
      </w:r>
      <w:r>
        <w:rPr>
          <w:lang w:val="id_ID" w:bidi="id_ID"/>
        </w:rPr>
        <w:t xml:space="preserve"> Yesus dan murid-murid-Nya berada di jalan menuju Yerusalem. Satu desa orang Samaria menolak Yesus dan tidak ingin Ia melakukan perjalanan melintasi kota mereka. Yakobus dan Yohanes bertanya kepada Yesus apakah mereka harus menurunkan api dari surga untuk membakar desa itu. Yesus menegur Yakobus dan Yohanes.</w:t>
      </w:r>
    </w:p>
    <w:p>
      <w:pPr/>
      <w:r>
        <w:rPr>
          <w:lang w:val="id_ID" w:bidi="id_ID"/>
        </w:rPr>
      </w:r>
      <w:r>
        <w:rPr>
          <w:b/>
          <w:lang w:val="id_ID" w:bidi="id_ID"/>
        </w:rPr>
        <w:t>Adegan keempat:</w:t>
      </w:r>
      <w:r>
        <w:rPr>
          <w:lang w:val="id_ID" w:bidi="id_ID"/>
        </w:rPr>
        <w:t xml:space="preserve"> Yesus melakukan tiga percakapan dengan orang-orang yang berminat mengikut-Nya. Yesus menjelaskan bahwa sulit untuk menjadi murid-Nya.</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Anak</w:t>
      </w:r>
    </w:p>
    <w:p>
      <w:pPr>
        <w:pStyle w:val="ListBullet"/>
        <w:spacing w:line="240" w:lineRule="auto"/>
        <w:ind w:left="720"/>
      </w:pPr>
      <w:r>
        <w:rPr>
          <w:lang w:val="id_ID" w:bidi="id_ID"/>
        </w:rPr>
      </w:r>
      <w:r>
        <w:rPr>
          <w:lang w:val="id_ID" w:bidi="id_ID"/>
        </w:rPr>
        <w:t>Yohanes</w:t>
      </w:r>
    </w:p>
    <w:p>
      <w:pPr>
        <w:pStyle w:val="ListBullet"/>
        <w:spacing w:line="240" w:lineRule="auto"/>
        <w:ind w:left="720"/>
      </w:pPr>
      <w:r>
        <w:rPr>
          <w:lang w:val="id_ID" w:bidi="id_ID"/>
        </w:rPr>
      </w:r>
      <w:r>
        <w:rPr>
          <w:lang w:val="id_ID" w:bidi="id_ID"/>
        </w:rPr>
        <w:t>Orang yang berhasil mengusir setan-setan</w:t>
      </w:r>
    </w:p>
    <w:p>
      <w:pPr>
        <w:pStyle w:val="ListBullet"/>
        <w:spacing w:line="240" w:lineRule="auto"/>
        <w:ind w:left="720"/>
      </w:pPr>
      <w:r>
        <w:rPr>
          <w:lang w:val="id_ID" w:bidi="id_ID"/>
        </w:rPr>
      </w:r>
      <w:r>
        <w:rPr>
          <w:lang w:val="id_ID" w:bidi="id_ID"/>
        </w:rPr>
        <w:t>Utusan-utusan</w:t>
      </w:r>
    </w:p>
    <w:p>
      <w:pPr>
        <w:pStyle w:val="ListBullet"/>
        <w:spacing w:line="240" w:lineRule="auto"/>
        <w:ind w:left="720"/>
      </w:pPr>
      <w:r>
        <w:rPr>
          <w:lang w:val="id_ID" w:bidi="id_ID"/>
        </w:rPr>
      </w:r>
      <w:r>
        <w:rPr>
          <w:lang w:val="id_ID" w:bidi="id_ID"/>
        </w:rPr>
        <w:t>Orang-orang Samaria</w:t>
      </w:r>
    </w:p>
    <w:p>
      <w:pPr>
        <w:pStyle w:val="ListBullet"/>
        <w:spacing w:line="240" w:lineRule="auto"/>
        <w:ind w:left="720"/>
      </w:pPr>
      <w:r>
        <w:rPr>
          <w:lang w:val="id_ID" w:bidi="id_ID"/>
        </w:rPr>
      </w:r>
      <w:r>
        <w:rPr>
          <w:lang w:val="id_ID" w:bidi="id_ID"/>
        </w:rPr>
        <w:t>Yakobus</w:t>
      </w:r>
    </w:p>
    <w:p>
      <w:pPr>
        <w:pStyle w:val="ListBullet"/>
        <w:spacing w:line="240" w:lineRule="auto"/>
        <w:ind w:left="720"/>
      </w:pPr>
      <w:r>
        <w:rPr>
          <w:lang w:val="id_ID" w:bidi="id_ID"/>
        </w:rPr>
      </w:r>
      <w:r>
        <w:rPr>
          <w:lang w:val="id_ID" w:bidi="id_ID"/>
        </w:rPr>
        <w:t>Tiga orang yang ingin mengikut Yesus</w:t>
      </w:r>
    </w:p>
    <w:p>
      <w:pPr/>
      <w:r>
        <w:rPr>
          <w:lang w:val="id_ID" w:bidi="id_ID"/>
        </w:rPr>
      </w:r>
      <w:r>
        <w:rPr>
          <w:lang w:val="id_ID" w:bidi="id_ID"/>
        </w:rPr>
        <w:t>Dalam sesi ini, ambillah papan cerita kelompok, gambarlah, atau gunakan beberapa macam alat peraga (benda-benda yang dapat Anda pindahkan seperti batu, batang, mainan anak-anak) untuk memvisualisasikan kisah dan adegan di dalamnya.</w:t>
      </w:r>
    </w:p>
    <w:p>
      <w:pPr/>
      <w:r>
        <w:rPr>
          <w:lang w:val="id_ID" w:bidi="id_ID"/>
        </w:rPr>
      </w:r>
      <w:r>
        <w:rPr>
          <w:lang w:val="id_ID" w:bidi="id_ID"/>
        </w:rPr>
        <w:t>Penting untuk diingat bahwa Lukas menceritakan tentang kemuliaan Yesus di gunung dan menjelaskan Yesus yang menyembuhkan seorang anak laki-laki yang kerasukan setan. Dalam kedua kasus itu, saksi-saksi menjadi kagum. Setelah ini, Yesus mengumumkan kematian dan pengkhianatan yang akan datang, tetapi murid-murid tidak mengerti. Mereka mengira bahwa Yesus terlalu besar untuk dikhianati dan mati.</w:t>
      </w:r>
    </w:p>
    <w:p>
      <w:pPr/>
      <w:r>
        <w:rPr>
          <w:lang w:val="id_ID" w:bidi="id_ID"/>
        </w:rPr>
      </w:r>
      <w:r>
        <w:rPr>
          <w:lang w:val="id_ID" w:bidi="id_ID"/>
        </w:rPr>
        <w:t>Murid-murid mulai berdebat tentang siapakah yang terbesar di antara mereka.</w:t>
      </w:r>
    </w:p>
    <w:p>
      <w:pPr/>
      <w:r>
        <w:rPr>
          <w:lang w:val="id_ID" w:bidi="id_ID"/>
        </w:rPr>
      </w:r>
      <w:r>
        <w:rPr>
          <w:lang w:val="id_ID" w:bidi="id_ID"/>
        </w:rPr>
        <w:t>Penting untuk diingat bahwa pada saat itu, seorang anak akan berada di dasar skala untuk status sosial. Ketika Yesus membawa anak itu ke samping-Nya, Dia menempatkan anak itu dalam posisi kehormatan.</w:t>
      </w:r>
    </w:p>
    <w:p>
      <w:pPr/>
      <w:r>
        <w:rPr>
          <w:lang w:val="id_ID" w:bidi="id_ID"/>
        </w:rPr>
      </w:r>
      <w:r>
        <w:rPr>
          <w:lang w:val="id_ID" w:bidi="id_ID"/>
        </w:rPr>
        <w:t>Yesus mengetahui apa yang murid-murid sedang pikirkan. Yesus menempatkan seorang anak di samping-Nya.</w:t>
      </w:r>
    </w:p>
    <w:p>
      <w:pPr/>
      <w:r>
        <w:rPr>
          <w:lang w:val="id_ID" w:bidi="id_ID"/>
        </w:rPr>
      </w:r>
      <w:r>
        <w:rPr>
          <w:lang w:val="id_ID" w:bidi="id_ID"/>
        </w:rPr>
        <w:t>Penting untuk diingat bahwa dalam masyarakat, orang-orang hanya menyambut seseorang yang memiliki status yang sama atau lebih tinggi. Jadi, Yesus mengatakan kepada mereka bahwa status mereka harus lebih rendah atau serendah seorang anak untuk menyambut Yesus. Siapa menyambut Yesus, ia menyambut Allah Bapa.</w:t>
      </w:r>
    </w:p>
    <w:p>
      <w:pPr/>
      <w:r>
        <w:rPr>
          <w:lang w:val="id_ID" w:bidi="id_ID"/>
        </w:rPr>
      </w:r>
      <w:r>
        <w:rPr>
          <w:lang w:val="id_ID" w:bidi="id_ID"/>
        </w:rPr>
        <w:t>Kemudian Yesus berkata siapa yang menyambut anak ini atas nama-Ku, menyambut Aku, dan siapa yang menyambut Aku, menyambut Bapa yang mengutus Aku. Siapa yang paling kecil di antara kamu, dialah yang terbesar.</w:t>
      </w:r>
    </w:p>
    <w:p>
      <w:pPr/>
      <w:r>
        <w:rPr>
          <w:lang w:val="id_ID" w:bidi="id_ID"/>
        </w:rPr>
      </w:r>
      <w:r>
        <w:rPr>
          <w:lang w:val="id_ID" w:bidi="id_ID"/>
        </w:rPr>
        <w:t>Penting untuk diingat bahwa ada sekelompok murid yang selalu bersama Yesus. Murid-murid belum mempertimbangkan kemungkinan bahwa Allah bekerja di luar kelompok mereka sendiri.</w:t>
      </w:r>
    </w:p>
    <w:p>
      <w:pPr/>
      <w:r>
        <w:rPr>
          <w:lang w:val="id_ID" w:bidi="id_ID"/>
        </w:rPr>
      </w:r>
      <w:r>
        <w:rPr>
          <w:lang w:val="id_ID" w:bidi="id_ID"/>
        </w:rPr>
        <w:t>Yohanes berkata kepada Yesus bahwa seseorang menggunakan nama Yesus untuk mengusir setan-setan dan murid-murid Yesus menyuruhnya untuk berhenti. Yesus menjawab dengan mengatakan agar mereka tidak mencegahnya, karena siapa pun yang tidak melawan kamu, ia memihak kamu.</w:t>
      </w:r>
    </w:p>
    <w:p>
      <w:pPr/>
      <w:r>
        <w:rPr>
          <w:lang w:val="id_ID" w:bidi="id_ID"/>
        </w:rPr>
      </w:r>
      <w:r>
        <w:rPr>
          <w:lang w:val="id_ID" w:bidi="id_ID"/>
        </w:rPr>
        <w:t>Penting untuk diingat bahwa Yesus telah mengatakan kepada murid-murid-Nya tentang kematian dan pengkhianatan yang akan Dia hadapi di Yerusalem. Yesus mengetahui bahwa waktunya akan datang bagi rencana Allah untuk digenapi.</w:t>
      </w:r>
    </w:p>
    <w:p>
      <w:pPr/>
      <w:r>
        <w:rPr>
          <w:lang w:val="id_ID" w:bidi="id_ID"/>
        </w:rPr>
      </w:r>
      <w:r>
        <w:rPr>
          <w:lang w:val="id_ID" w:bidi="id_ID"/>
        </w:rPr>
        <w:t>Waktunya Yesus pergi ke surga mendekat, jadi Yesus membuat pilihan untuk pergi ke Yerusalem. Jadi, Yesus mengutus terlebih dahulu utusan-utusan ke satu desa orang Samaria untuk mempersiapkan kedatangan-Nya.</w:t>
      </w:r>
    </w:p>
    <w:p>
      <w:pPr/>
      <w:r>
        <w:rPr>
          <w:lang w:val="id_ID" w:bidi="id_ID"/>
        </w:rPr>
      </w:r>
      <w:r>
        <w:rPr>
          <w:lang w:val="id_ID" w:bidi="id_ID"/>
        </w:rPr>
        <w:t>Penting untuk diingat bahwa orang-orang Samaria bukanlah Yahudi, mereka setengah Yahudi dan setengah bukan Yahudi. Orang-orang Samaria menyembah Allah dengan cara yang berbeda daripada orang-orang Yahudi. Orang-orang Yahudi menyembah Allah di Bait Suci, di Yerusalem, dan orang-orang Samaria di satu gunung. Orang-orang Samaria biasanya membenci orang-orang Yahudi yang melewati desa mereka untuk beribadah di Yerusalem.</w:t>
      </w:r>
    </w:p>
    <w:p>
      <w:pPr/>
      <w:r>
        <w:rPr>
          <w:lang w:val="id_ID" w:bidi="id_ID"/>
        </w:rPr>
      </w:r>
      <w:r>
        <w:rPr>
          <w:lang w:val="id_ID" w:bidi="id_ID"/>
        </w:rPr>
        <w:t>Namun, orang-orang Samaria menolak Yesus karena Dia akan pergi ke Yerusalem. Yakobus dan Yohanes bertanya kepada Yesus apakah mereka harus menurunkan api dari surga untuk membakar mereka. Yesus menegur mereka. Kemudian mereka pindah ke desa berikutnya.</w:t>
      </w:r>
    </w:p>
    <w:p>
      <w:pPr/>
      <w:r>
        <w:rPr>
          <w:lang w:val="id_ID" w:bidi="id_ID"/>
        </w:rPr>
      </w:r>
      <w:r>
        <w:rPr>
          <w:lang w:val="id_ID" w:bidi="id_ID"/>
        </w:rPr>
        <w:t>Penting untuk diingat bahwa Yesus sedang dalam perjalanan ke Yerusalem dan di sepanjang jalan ada beberapa orang yang ingin mengikut-Nya. Orang pertama bersemangat untuk pergi ke mana pun Yesus pergi, tetapi Yesus mengatakan kepadanya bahwa akan sulit untuk mengikut Yesus. Dua orang berikutnya ingin melakukan tugas keluarga yang akan menunda mereka dalam mengikut Yesus.</w:t>
      </w:r>
    </w:p>
    <w:p>
      <w:pPr/>
      <w:r>
        <w:rPr>
          <w:lang w:val="id_ID" w:bidi="id_ID"/>
        </w:rPr>
      </w:r>
      <w:r>
        <w:rPr>
          <w:lang w:val="id_ID" w:bidi="id_ID"/>
        </w:rPr>
        <w:t>Yesus sedang berada dalam perjalanan dan seorang mengatakan kepada-Nya "Aku akan mengikut Engkau ke mana pun Engkau pergi." Yesus mengatakan kepada orang ini bahwa para hewan memiliki tempat tinggal, tetapi Yesus tidak memiliki tempat untuk beristirahat.</w:t>
      </w:r>
    </w:p>
    <w:p>
      <w:pPr/>
      <w:r>
        <w:rPr>
          <w:lang w:val="id_ID" w:bidi="id_ID"/>
        </w:rPr>
      </w:r>
      <w:r>
        <w:rPr>
          <w:lang w:val="id_ID" w:bidi="id_ID"/>
        </w:rPr>
        <w:t>Kemudian Yesus memanggil seorang yang lain dan mengatakan, "Ikutlah Aku." Orang itu ingin menguburkan ayahnya terlebih dahulu.</w:t>
      </w:r>
    </w:p>
    <w:p>
      <w:pPr/>
      <w:r>
        <w:rPr>
          <w:lang w:val="id_ID" w:bidi="id_ID"/>
        </w:rPr>
      </w:r>
      <w:r>
        <w:rPr>
          <w:lang w:val="id_ID" w:bidi="id_ID"/>
        </w:rPr>
        <w:t>Penting untuk diingat bahwa Yesus menyebut orang-orang yang tidak mengikut-Nya "mati secara rohani."</w:t>
      </w:r>
    </w:p>
    <w:p>
      <w:pPr/>
      <w:r>
        <w:rPr>
          <w:lang w:val="id_ID" w:bidi="id_ID"/>
        </w:rPr>
      </w:r>
      <w:r>
        <w:rPr>
          <w:lang w:val="id_ID" w:bidi="id_ID"/>
        </w:rPr>
        <w:t>Yesus menjawab dengan mengatakan, "Biarlah orang mati menguburkan orang mereka yang mati. Pergilah dan beritakan Kerajaan Allah."</w:t>
      </w:r>
    </w:p>
    <w:p>
      <w:pPr/>
      <w:r>
        <w:rPr>
          <w:lang w:val="id_ID" w:bidi="id_ID"/>
        </w:rPr>
      </w:r>
      <w:r>
        <w:rPr>
          <w:lang w:val="id_ID" w:bidi="id_ID"/>
        </w:rPr>
        <w:t>Kemudian orang lain mengatakan, "Aku akan mengikut Engkau, Tuhan, tetapi izinkan aku pergi dan mengucapkan selamat tinggal kepada keluargaku."</w:t>
      </w:r>
    </w:p>
    <w:p>
      <w:pPr/>
      <w:r>
        <w:rPr>
          <w:lang w:val="id_ID" w:bidi="id_ID"/>
        </w:rPr>
      </w:r>
      <w:r>
        <w:rPr>
          <w:lang w:val="id_ID" w:bidi="id_ID"/>
        </w:rPr>
        <w:t>Penting untuk diingat bahwa jika seseorang menoleh ke belakang sambil membajak tanah, garis yang dibuatnya untuk tanaman tidak akan lurus.</w:t>
      </w:r>
    </w:p>
    <w:p>
      <w:pPr/>
      <w:r>
        <w:rPr>
          <w:lang w:val="id_ID" w:bidi="id_ID"/>
        </w:rPr>
      </w:r>
      <w:r>
        <w:rPr>
          <w:lang w:val="id_ID" w:bidi="id_ID"/>
        </w:rPr>
        <w:t>Yesus menjawab, "Tidak seorang pun yang meletakkan tangannya pada bajak dan menoleh ke belakang layak bagi Kerajaan Allah."</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Dalam sesi ini, kelompok akan mendramatisir kisah tersebut.</w:t>
      </w:r>
    </w:p>
    <w:p>
      <w:pPr/>
      <w:r>
        <w:rPr>
          <w:lang w:val="id_ID" w:bidi="id_ID"/>
        </w:rPr>
      </w:r>
      <w:r>
        <w:rPr>
          <w:lang w:val="id_ID" w:bidi="id_ID"/>
        </w:rPr>
        <w:t>Kisah ini memiliki empat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 xml:space="preserve">Murid-murid </w:t>
      </w:r>
    </w:p>
    <w:p>
      <w:pPr>
        <w:pStyle w:val="ListBullet"/>
        <w:spacing w:line="240" w:lineRule="auto"/>
        <w:ind w:left="720"/>
      </w:pPr>
      <w:r>
        <w:rPr>
          <w:lang w:val="id_ID" w:bidi="id_ID"/>
        </w:rPr>
      </w:r>
      <w:r>
        <w:rPr>
          <w:lang w:val="id_ID" w:bidi="id_ID"/>
        </w:rPr>
        <w:t>Anak</w:t>
      </w:r>
    </w:p>
    <w:p>
      <w:pPr>
        <w:pStyle w:val="ListBullet"/>
        <w:spacing w:line="240" w:lineRule="auto"/>
        <w:ind w:left="720"/>
      </w:pPr>
      <w:r>
        <w:rPr>
          <w:lang w:val="id_ID" w:bidi="id_ID"/>
        </w:rPr>
      </w:r>
      <w:r>
        <w:rPr>
          <w:lang w:val="id_ID" w:bidi="id_ID"/>
        </w:rPr>
        <w:t>Yohanes</w:t>
      </w:r>
    </w:p>
    <w:p>
      <w:pPr>
        <w:pStyle w:val="ListBullet"/>
        <w:spacing w:line="240" w:lineRule="auto"/>
        <w:ind w:left="720"/>
      </w:pPr>
      <w:r>
        <w:rPr>
          <w:lang w:val="id_ID" w:bidi="id_ID"/>
        </w:rPr>
      </w:r>
      <w:r>
        <w:rPr>
          <w:lang w:val="id_ID" w:bidi="id_ID"/>
        </w:rPr>
        <w:t>Orag yang berhasil mengusir setan-setan</w:t>
      </w:r>
    </w:p>
    <w:p>
      <w:pPr>
        <w:pStyle w:val="ListBullet"/>
        <w:spacing w:line="240" w:lineRule="auto"/>
        <w:ind w:left="720"/>
      </w:pPr>
      <w:r>
        <w:rPr>
          <w:lang w:val="id_ID" w:bidi="id_ID"/>
        </w:rPr>
      </w:r>
      <w:r>
        <w:rPr>
          <w:lang w:val="id_ID" w:bidi="id_ID"/>
        </w:rPr>
        <w:t xml:space="preserve">Utusan-utusan </w:t>
      </w:r>
    </w:p>
    <w:p>
      <w:pPr>
        <w:pStyle w:val="ListBullet"/>
        <w:spacing w:line="240" w:lineRule="auto"/>
        <w:ind w:left="720"/>
      </w:pPr>
      <w:r>
        <w:rPr>
          <w:lang w:val="id_ID" w:bidi="id_ID"/>
        </w:rPr>
      </w:r>
      <w:r>
        <w:rPr>
          <w:lang w:val="id_ID" w:bidi="id_ID"/>
        </w:rPr>
        <w:t xml:space="preserve">Orang-orang Samaria </w:t>
      </w:r>
    </w:p>
    <w:p>
      <w:pPr>
        <w:pStyle w:val="ListBullet"/>
        <w:spacing w:line="240" w:lineRule="auto"/>
        <w:ind w:left="720"/>
      </w:pPr>
      <w:r>
        <w:rPr>
          <w:lang w:val="id_ID" w:bidi="id_ID"/>
        </w:rPr>
      </w:r>
      <w:r>
        <w:rPr>
          <w:lang w:val="id_ID" w:bidi="id_ID"/>
        </w:rPr>
        <w:t>Yakobus</w:t>
      </w:r>
    </w:p>
    <w:p>
      <w:pPr>
        <w:pStyle w:val="ListBullet"/>
        <w:spacing w:line="240" w:lineRule="auto"/>
        <w:ind w:left="720"/>
      </w:pPr>
      <w:r>
        <w:rPr>
          <w:lang w:val="id_ID" w:bidi="id_ID"/>
        </w:rPr>
      </w:r>
      <w:r>
        <w:rPr>
          <w:lang w:val="id_ID" w:bidi="id_ID"/>
        </w:rPr>
        <w:t xml:space="preserve">Tiga orang yang ingin mengikut Yesus </w:t>
      </w:r>
    </w:p>
    <w:p>
      <w:pPr/>
      <w:r>
        <w:rPr>
          <w:lang w:val="id_ID" w:bidi="id_ID"/>
        </w:rPr>
      </w:r>
      <w:r>
        <w:rPr>
          <w:lang w:val="id_ID" w:bidi="id_ID"/>
        </w:rPr>
        <w:t xml:space="preserve">Minta tim untuk memerankan kisah itu dua kali. Pertama, minta mereka memerankan kisah itu tanpa berhenti. Pada saat tim memerankan kisah itu untuk kedua kalinya, hentikan mereka pada titik-titik yang berbeda dalam kisah tersebut. </w:t>
      </w:r>
    </w:p>
    <w:p>
      <w:pPr/>
      <w:r>
        <w:rPr>
          <w:lang w:val="id_ID" w:bidi="id_ID"/>
        </w:rPr>
      </w:r>
      <w:r>
        <w:rPr>
          <w:lang w:val="id_ID" w:bidi="id_ID"/>
        </w:rPr>
        <w:t>Ketika kelompok memerankan kisah itu untuk pertama kali, perhatikan dialog, alur, plot, dan kronologi kisah tersebut.</w:t>
      </w:r>
    </w:p>
    <w:p>
      <w:pPr/>
      <w:r>
        <w:rPr>
          <w:lang w:val="id_ID" w:bidi="id_ID"/>
        </w:rPr>
      </w:r>
      <w:r>
        <w:rPr>
          <w:lang w:val="id_ID" w:bidi="id_ID"/>
        </w:rPr>
        <w:t>Pastikan bahwa tim memerankan murid-murid yang terkejut ketika Yesus membawa anak di samping-Nya.</w:t>
      </w:r>
    </w:p>
    <w:p>
      <w:pPr/>
      <w:r>
        <w:rPr>
          <w:lang w:val="id_ID" w:bidi="id_ID"/>
        </w:rPr>
      </w:r>
      <w:r>
        <w:rPr>
          <w:lang w:val="id_ID" w:bidi="id_ID"/>
        </w:rPr>
        <w:t>Saat kelompok memerankan kisah ini untuk kedua kalinya, hentikan mereka pada titik-titik tertentu.</w:t>
      </w:r>
    </w:p>
    <w:p>
      <w:pPr/>
      <w:r>
        <w:rPr>
          <w:lang w:val="id_ID" w:bidi="id_ID"/>
        </w:rPr>
      </w:r>
      <w:r>
        <w:rPr>
          <w:lang w:val="id_ID" w:bidi="id_ID"/>
        </w:rPr>
        <w:t>Perankan murid-murid yang berdebat tentang siapa yang terbesar. Yesus, mengetahui pikiran mereka, membawa seorang anak kecil ke samping-Nya. Yesus mengatakan kepada mereka bahwa siapa yang menerima anak itu atas nama Yesus menerima Yesus sendiri. Dia juga mengatakan siapa pun yang menerima Yesus menerima Bapa yang mengutus Yesus.</w:t>
      </w:r>
    </w:p>
    <w:p>
      <w:pPr/>
      <w:r>
        <w:rPr>
          <w:lang w:val="id_ID" w:bidi="id_ID"/>
        </w:rPr>
      </w:r>
      <w:r>
        <w:rPr>
          <w:lang w:val="id_ID" w:bidi="id_ID"/>
        </w:rPr>
        <w:t>Hentikan adegannya: Tanyakan kepada aktor yang memerankan anak, ”Bagaimana perasaan Anda?” Anda mungkin mendengar hal-hal seperti, "Bahagia. Yesus memberi perhatian kepadaku," "Dihormati. Yesus menempatkan saya di sisi-Nya," dan "Mengapa mereka semua menatapku seperti ini?" Ulangi adegannya.</w:t>
      </w:r>
    </w:p>
    <w:p>
      <w:pPr/>
      <w:r>
        <w:rPr>
          <w:lang w:val="id_ID" w:bidi="id_ID"/>
        </w:rPr>
      </w:r>
      <w:r>
        <w:rPr>
          <w:lang w:val="id_ID" w:bidi="id_ID"/>
        </w:rPr>
        <w:t>Yohanes mengatakan kepada Yesus bahwa mereka melihat seseorang yang mengusir setan dalam nama Yesus. Yohanes mengatakan bahwa mereka berusaha menghentikannya karena orang ini bukanlah seorang pengikut seperti murid-murid. Yesus menjawab dengan mengatakan bahwa siapa yang tidak melawan mereka, ia memihak mereka.</w:t>
      </w:r>
    </w:p>
    <w:p>
      <w:pPr/>
      <w:r>
        <w:rPr>
          <w:lang w:val="id_ID" w:bidi="id_ID"/>
        </w:rPr>
      </w:r>
      <w:r>
        <w:rPr>
          <w:lang w:val="id_ID" w:bidi="id_ID"/>
        </w:rPr>
        <w:t>Hentikan adegannya: Tanyakan kepada aktor yang mememerankan Yohanes "Bagaimana perasaan Anda?" Anda mungkin mendengar hal-hal seperti, "Malu, saya seharusnya tidak boleh menghentikannya," "Bingung, apakah Yesus memberikan kuasa dan otoritas kepada orang lain?" dan "Saya pikir hanya kita yang mengikut Yesus." Ulangi adegannya.</w:t>
      </w:r>
    </w:p>
    <w:p>
      <w:pPr/>
      <w:r>
        <w:rPr>
          <w:lang w:val="id_ID" w:bidi="id_ID"/>
        </w:rPr>
      </w:r>
      <w:r>
        <w:rPr>
          <w:lang w:val="id_ID" w:bidi="id_ID"/>
        </w:rPr>
        <w:t>Saatnya Yesus untuk pergi ke surga sudah mendekat. Yesus bertekad untuk pergi ke Yerusalem. Yesus mengutus utusan-utusan untuk mendahului-Nya. Utusan-utusan ini memasuki satu desa orang Samaria untuk membuat persiapan bagi kedatangan Yesus.</w:t>
      </w:r>
    </w:p>
    <w:p>
      <w:pPr/>
      <w:r>
        <w:rPr>
          <w:lang w:val="id_ID" w:bidi="id_ID"/>
        </w:rPr>
      </w:r>
      <w:r>
        <w:rPr>
          <w:lang w:val="id_ID" w:bidi="id_ID"/>
        </w:rPr>
        <w:t>Hentikan adegannya: Tanyakan kepada para aktor yang memerankan utusan-utusan, ”Bagaimana perasaan kalian?” Anda mungkin mendengar hal-hal seperti, "Segala sesuatu akan siap," "Kami akan melakukan yang terbaik untuk mempersiapkan segala sesuatu," dan "Mereka akan senang karena Yesus ada bersama mereka." Ulangi adegannya.</w:t>
      </w:r>
    </w:p>
    <w:p>
      <w:pPr/>
      <w:r>
        <w:rPr>
          <w:lang w:val="id_ID" w:bidi="id_ID"/>
        </w:rPr>
      </w:r>
      <w:r>
        <w:rPr>
          <w:lang w:val="id_ID" w:bidi="id_ID"/>
        </w:rPr>
        <w:t>Orang-orang di desa orang Samaria tidak menerima Yesus, karena Dia bertekad untuk pergi ke Yerusalem. Yakobus dan Yohanes melihat ini dan bertanya kepada Yesus, "Haruskah kita memanggil api dari surga untuk membakar mereka?" Yesus menegur mereka dan mereka pergi ke desa berikutnya.</w:t>
      </w:r>
    </w:p>
    <w:p>
      <w:pPr/>
      <w:r>
        <w:rPr>
          <w:lang w:val="id_ID" w:bidi="id_ID"/>
        </w:rPr>
      </w:r>
      <w:r>
        <w:rPr>
          <w:lang w:val="id_ID" w:bidi="id_ID"/>
        </w:rPr>
        <w:t>Hentikan adegannya: Tanyakan kepada aktor yang memerankan Yakobus, ”Bagaimana perasaan Anda?” Anda mungkin mendengar hal-hal seperti, "Sangat marah." Beraninya mereka menolak Yesus!" "Bingung, belumkah mereka mendengar apa yang Yesus dapat lakukan?" dan "Malu. Saya seharusnya berbelas kasihan seperti Yesus." Ulangi adegannya.</w:t>
      </w:r>
    </w:p>
    <w:p>
      <w:pPr/>
      <w:r>
        <w:rPr>
          <w:lang w:val="id_ID" w:bidi="id_ID"/>
        </w:rPr>
      </w:r>
      <w:r>
        <w:rPr>
          <w:lang w:val="id_ID" w:bidi="id_ID"/>
        </w:rPr>
        <w:t>Yesus dan murid-murid-Nya berada di jalan. Seseorang mengatakan kepada Yesus, "Aku akan mengikut Engkau ke mana pun Engkau pergi." Yesus menjawab, "Burung dan rubah memiliki tempat untuk beristirahat, tetapi Yesus tidak memiliki tempat untuk beristirahat."</w:t>
      </w:r>
    </w:p>
    <w:p>
      <w:pPr/>
      <w:r>
        <w:rPr>
          <w:lang w:val="id_ID" w:bidi="id_ID"/>
        </w:rPr>
      </w:r>
      <w:r>
        <w:rPr>
          <w:lang w:val="id_ID" w:bidi="id_ID"/>
        </w:rPr>
        <w:t>Yesus mengatakan kepada seseorang untuk mengikut-Nya. Orang ini mengatakan, "Tuhan, biarkan aku lebih dahulu pergi dan menguburkan ayahku." Yesus menjawab, "Biarlah orang mati menguburkan orang-orang mati mereka, tetapi engkau pergilah dan beritakan Kerajaan Allah."</w:t>
      </w:r>
    </w:p>
    <w:p>
      <w:pPr/>
      <w:r>
        <w:rPr>
          <w:lang w:val="id_ID" w:bidi="id_ID"/>
        </w:rPr>
      </w:r>
      <w:r>
        <w:rPr>
          <w:lang w:val="id_ID" w:bidi="id_ID"/>
        </w:rPr>
        <w:t>Hentikan adegannya: Tanyakan kepada aktor yang memerankan orang itu ”Bagaimana perasaan Anda?” Anda mungkin mendengar hal-hal seperti, "Putus asa." Tetapi saya harus mengurus ayah saya terlebih dahulu!" "Bingung, apa yang Yesus maksudkan dengan membiarkan orang mati menguburkan orang mati?" dan "Saya harus memahami ajaran Yesus dengan lebih baik sebelum mengikut-Nya." Ulangi adegannya.</w:t>
      </w:r>
    </w:p>
    <w:p>
      <w:pPr/>
      <w:r>
        <w:rPr>
          <w:lang w:val="id_ID" w:bidi="id_ID"/>
        </w:rPr>
      </w:r>
      <w:r>
        <w:rPr>
          <w:lang w:val="id_ID" w:bidi="id_ID"/>
        </w:rPr>
        <w:t>Seorang yang lain mengatakan kepada Yesus, "Saya akan mengikut Engkau, tetapi izinkan saya mengucapkan selamat tinggal kepada keluargaku." Yesus menjawab, "Tidak seorang pun yang meletakkan tangannya di atas bajak dan menoleh ke belakang layak bagi Kerajaan Allah."</w:t>
      </w:r>
    </w:p>
    <w:p>
      <w:pPr/>
      <w:r>
        <w:rPr>
          <w:lang w:val="id_ID" w:bidi="id_ID"/>
        </w:rPr>
      </w:r>
      <w:r>
        <w:rPr>
          <w:lang w:val="id_ID" w:bidi="id_ID"/>
        </w:rPr>
        <w:t>Hentikan adegannya: Tanyakan kepada aktor yang memerankan murid-murid ”Bagaimana perasaan Anda?” Anda mungkin mendengar hal-hal seperti, "Yesus sangat berterus terang. Tidakkah Ia ingin memiliki lebih banyak pengikut?" "Kerajaan Allah lebih penting daripada tugas keluarga," dan "Kami telah meninggalkan segala sesuatu. Saya pikir kita layak bagi Kerajaan Allah." Tanyakan kepada aktor yang memerankan Yesus "Bagaimana perasaan Anda?" Anda mungkin mendengar hal-hal seperti, "Mereka tidak mengerti betapa sulitnya untuk mengikut Aku.", "Saya merasa sedih dengan apa yang Saya tahu harus yang Saya lakukan.", dan "Saya tahu bahwa Sayalah yang dapat menyelesaikan rencana Bapa-Ku."</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Yesus bersama </w:t>
      </w:r>
      <w:r>
        <w:rPr>
          <w:b/>
          <w:lang w:val="id_ID" w:bidi="id_ID"/>
        </w:rPr>
        <w:t>murid-murid</w:t>
      </w:r>
      <w:r>
        <w:rPr>
          <w:lang w:val="id_ID" w:bidi="id_ID"/>
        </w:rPr>
        <w:t xml:space="preserve">, atau pengikiut-pengikut terdekat-Nya. Pastikan untuk menerjemahkan murid-murid dengan cara yang sama seperti yang telah Anda lakukan di bagian-bagian sebelumnya. </w:t>
      </w:r>
      <w:hyperlink r:id="rId171">
        <w:r>
          <w:rPr>
            <w:lang w:val="id_ID" w:bidi="id_ID"/>
          </w:rPr>
          <w:rPr>
            <w:color w:val="0000EE"/>
            <w:u w:val="single"/>
          </w:rPr>
          <w:t>Murid</w:t>
        </w:r>
      </w:hyperlink>
      <w:r>
        <w:rPr>
          <w:lang w:val="id_ID" w:bidi="id_ID"/>
        </w:rPr>
        <w:t xml:space="preserve"> terdapat di Daftar Kata Utama. Murid-murid mulai berdebat tentang siapa yang terbesar di antara mereka. Yesus menunjukkan bahwa kerendahan hati adalah cara untuk menjadi besar di mata Allah.</w:t>
      </w:r>
    </w:p>
    <w:p>
      <w:pPr/>
      <w:r>
        <w:rPr>
          <w:lang w:val="id_ID" w:bidi="id_ID"/>
        </w:rPr>
      </w:r>
      <w:r>
        <w:rPr>
          <w:lang w:val="id_ID" w:bidi="id_ID"/>
        </w:rPr>
        <w:t xml:space="preserve">Yohanes menanggapi dan menyebut Yesus, </w:t>
      </w:r>
      <w:r>
        <w:rPr>
          <w:b/>
          <w:lang w:val="id_ID" w:bidi="id_ID"/>
        </w:rPr>
        <w:t>Guru</w:t>
      </w:r>
      <w:r>
        <w:rPr>
          <w:lang w:val="id_ID" w:bidi="id_ID"/>
        </w:rPr>
        <w:t xml:space="preserve">. Ini adalah gelar yang menunjukkan rasa hormat bagi seseorang yang statusnya lebih tinggi. Pastikan untuk menerjemahkan Guru dengan cara yang sama seperti yang telah Anda lakukan sebelumnya. </w:t>
      </w:r>
      <w:hyperlink r:id="rId146">
        <w:r>
          <w:rPr>
            <w:lang w:val="id_ID" w:bidi="id_ID"/>
          </w:rPr>
          <w:rPr>
            <w:color w:val="0000EE"/>
            <w:u w:val="single"/>
          </w:rPr>
          <w:t>Guru</w:t>
        </w:r>
      </w:hyperlink>
      <w:r>
        <w:rPr>
          <w:lang w:val="id_ID" w:bidi="id_ID"/>
        </w:rPr>
        <w:t xml:space="preserve"> terdapat di Daftar Kata Utama. Yohanes mengatakan mereka berusaha menghentikan seseorang yang mengusir </w:t>
      </w:r>
      <w:r>
        <w:rPr>
          <w:b/>
          <w:lang w:val="id_ID" w:bidi="id_ID"/>
        </w:rPr>
        <w:t>setan-setan</w:t>
      </w:r>
      <w:r>
        <w:rPr>
          <w:lang w:val="id_ID" w:bidi="id_ID"/>
        </w:rPr>
        <w:t xml:space="preserve">, atau </w:t>
      </w:r>
      <w:r>
        <w:rPr>
          <w:b/>
          <w:lang w:val="id_ID" w:bidi="id_ID"/>
        </w:rPr>
        <w:t>roh-roh jahat</w:t>
      </w:r>
      <w:r>
        <w:rPr>
          <w:lang w:val="id_ID" w:bidi="id_ID"/>
        </w:rPr>
        <w:t xml:space="preserve">, dalam nama Yesus. "Mengusir" berarti memerintahkan untuk pergi. Pastikan untuk menerjemahkan setan dengan cara yang sama seperti yang telah Anda lakukan sebelumnya. </w:t>
      </w:r>
      <w:hyperlink r:id="rId196">
        <w:r>
          <w:rPr>
            <w:lang w:val="id_ID" w:bidi="id_ID"/>
          </w:rPr>
          <w:rPr>
            <w:color w:val="0000EE"/>
            <w:u w:val="single"/>
          </w:rPr>
          <w:t>Setan</w:t>
        </w:r>
      </w:hyperlink>
      <w:r>
        <w:rPr>
          <w:lang w:val="id_ID" w:bidi="id_ID"/>
        </w:rPr>
        <w:t xml:space="preserve"> terdapat di Daftar Kata Utama. Yesus mengatakan kepadanya bahwa siapa tidak melawan mereka, ia memihak mereka.</w:t>
      </w:r>
    </w:p>
    <w:p>
      <w:pPr/>
      <w:r>
        <w:rPr>
          <w:lang w:val="id_ID" w:bidi="id_ID"/>
        </w:rPr>
      </w:r>
      <w:r>
        <w:rPr>
          <w:lang w:val="id_ID" w:bidi="id_ID"/>
        </w:rPr>
        <w:t xml:space="preserve">Waktunya mendekat bagi Yesus untuk kembali ke </w:t>
      </w:r>
      <w:r>
        <w:rPr>
          <w:b/>
          <w:lang w:val="id_ID" w:bidi="id_ID"/>
        </w:rPr>
        <w:t>surga</w:t>
      </w:r>
      <w:r>
        <w:rPr>
          <w:lang w:val="id_ID" w:bidi="id_ID"/>
        </w:rPr>
        <w:t xml:space="preserve">, atau tempat Allah tinggal. Frasa ini mengacu kepada kenaikan Yesus, atau waktu ketika Allah akan membawa Yesus kembali ke surga Pastikan untuk menerjemahkan surga dengan cara yang sama seperti yang telah Anda lakukan sebelumnya. </w:t>
      </w:r>
      <w:hyperlink r:id="rId68">
        <w:r>
          <w:rPr>
            <w:lang w:val="id_ID" w:bidi="id_ID"/>
          </w:rPr>
          <w:rPr>
            <w:color w:val="0000EE"/>
            <w:u w:val="single"/>
          </w:rPr>
          <w:t>Surga</w:t>
        </w:r>
      </w:hyperlink>
      <w:r>
        <w:rPr>
          <w:lang w:val="id_ID" w:bidi="id_ID"/>
        </w:rPr>
        <w:t xml:space="preserve"> terdapat di Daftar Kata Utama. Jadi, Yesus memutuskan untuk memulai perjalanan-Nya ke </w:t>
      </w:r>
      <w:r>
        <w:rPr>
          <w:b/>
          <w:lang w:val="id_ID" w:bidi="id_ID"/>
        </w:rPr>
        <w:t>Yerusalem</w:t>
      </w:r>
      <w:r>
        <w:rPr>
          <w:lang w:val="id_ID" w:bidi="id_ID"/>
        </w:rPr>
        <w:t xml:space="preserve">, atau ibu kota religius orang-orang Yahudi, di mana Dia tahu Dia akan mati dan dihidupkan. </w:t>
      </w:r>
      <w:hyperlink r:id="rId21">
        <w:r>
          <w:rPr>
            <w:lang w:val="id_ID" w:bidi="id_ID"/>
          </w:rPr>
          <w:rPr>
            <w:color w:val="0000EE"/>
            <w:u w:val="single"/>
          </w:rPr>
          <w:t>Yerusalem</w:t>
        </w:r>
      </w:hyperlink>
      <w:r>
        <w:rPr>
          <w:lang w:val="id_ID" w:bidi="id_ID"/>
        </w:rPr>
        <w:t xml:space="preserve"> terdapat di Daftar Kata Utama.</w:t>
      </w:r>
    </w:p>
    <w:p>
      <w:pPr/>
      <w:r>
        <w:rPr>
          <w:lang w:val="id_ID" w:bidi="id_ID"/>
        </w:rPr>
      </w:r>
      <w:r>
        <w:rPr>
          <w:lang w:val="id_ID" w:bidi="id_ID"/>
        </w:rPr>
        <w:t xml:space="preserve">Ketika satu desa orang Samaria menolak Yesus dalam perjalanan ke Yerusalem, Yakobus dan Yohanes memanggil Yesus </w:t>
      </w:r>
      <w:r>
        <w:rPr>
          <w:b/>
          <w:lang w:val="id_ID" w:bidi="id_ID"/>
        </w:rPr>
        <w:t>Tuhan</w:t>
      </w:r>
      <w:r>
        <w:rPr>
          <w:lang w:val="id_ID" w:bidi="id_ID"/>
        </w:rPr>
        <w:t xml:space="preserve"> dan bertanya apakah Dia ingin mereka meminta Allah agar membunuh orang-orang Samaria dengan api dari langit. "Tuhan" adalah satu gelar terhormat yang digunakan murid-murid untuk menunjukkan bahwa Yesus adalah Allah dan memiliki otoritas atas mereka. Pastikan untuk menerjemahkan Tuhan dengan cara yang sama seperti yang telah Anda lakukan di bagian-bagian sebelumnya. </w:t>
      </w:r>
      <w:hyperlink r:id="rId60">
        <w:r>
          <w:rPr>
            <w:lang w:val="id_ID" w:bidi="id_ID"/>
          </w:rPr>
          <w:rPr>
            <w:color w:val="0000EE"/>
            <w:u w:val="single"/>
          </w:rPr>
          <w:t>Tuhan</w:t>
        </w:r>
      </w:hyperlink>
      <w:r>
        <w:rPr>
          <w:lang w:val="id_ID" w:bidi="id_ID"/>
        </w:rPr>
        <w:t xml:space="preserve"> terdapat di Daftar Kata Utama. Yesus menegur mereka, atau memperjelas bahwa anggapan mereka salah.</w:t>
      </w:r>
    </w:p>
    <w:p>
      <w:pPr/>
      <w:r>
        <w:rPr>
          <w:lang w:val="id_ID" w:bidi="id_ID"/>
        </w:rPr>
      </w:r>
      <w:r>
        <w:rPr>
          <w:lang w:val="id_ID" w:bidi="id_ID"/>
        </w:rPr>
        <w:t xml:space="preserve">Ketika seorang ingin mengikut Yesus dan menjadi murid-Nya, Yesus menjelaskan harga yang harus dibayarnya. Yesus menyebut diri-Nya </w:t>
      </w:r>
      <w:r>
        <w:rPr>
          <w:b/>
          <w:lang w:val="id_ID" w:bidi="id_ID"/>
        </w:rPr>
        <w:t>Anak Manusia</w:t>
      </w:r>
      <w:r>
        <w:rPr>
          <w:lang w:val="id_ID" w:bidi="id_ID"/>
        </w:rPr>
        <w:t xml:space="preserve">, satu gelar yang Dia gunakan untuk diri-Nya sendiri yang menunjukkan bahwa Dia memiliki semua kuasa dan otoritas. Pastikan untuk menerjemahkan Anak Manusia dengan cara yang sama seperti yang telah Anda lakukan di bagian-bagian sebelumnya. </w:t>
      </w:r>
      <w:hyperlink r:id="rId164">
        <w:r>
          <w:rPr>
            <w:lang w:val="id_ID" w:bidi="id_ID"/>
          </w:rPr>
          <w:rPr>
            <w:color w:val="0000EE"/>
            <w:u w:val="single"/>
          </w:rPr>
          <w:t>Anak Manusia</w:t>
        </w:r>
      </w:hyperlink>
      <w:r>
        <w:rPr>
          <w:lang w:val="id_ID" w:bidi="id_ID"/>
        </w:rPr>
        <w:t xml:space="preserve"> terdapat di Daftar Kata Utama. </w:t>
      </w:r>
    </w:p>
    <w:p>
      <w:pPr/>
      <w:r>
        <w:rPr>
          <w:lang w:val="id_ID" w:bidi="id_ID"/>
        </w:rPr>
      </w:r>
      <w:r>
        <w:rPr>
          <w:lang w:val="id_ID" w:bidi="id_ID"/>
        </w:rPr>
        <w:t xml:space="preserve">Seorang yang lain ingin mengikut Yesus, tetapi mengatakan Ia harus menunggu sampai dia menguburkan ayahnya. Yesus mengatakan kepadanya, "Biarlah orang mati menguburkan orang-orang mati mereka, tetapi engkau </w:t>
      </w:r>
      <w:r>
        <w:rPr>
          <w:b/>
          <w:lang w:val="id_ID" w:bidi="id_ID"/>
        </w:rPr>
        <w:t>pergilah dan beritakan Kerajaan Allah</w:t>
      </w:r>
      <w:r>
        <w:rPr>
          <w:lang w:val="id_ID" w:bidi="id_ID"/>
        </w:rPr>
        <w:t xml:space="preserve">." Yesus mengatakan kepada orang itu bahwa lebih baik baginya untuk pergi menceritakan kepada banyak orang secara publik tentang Allah yang memerintah di hati banyak orang melalui iman mereka kepada Yesus sebagai Mesias, atau Juruselamat yang Dijanjikan. Pastikan untuk menerjemahkan kerajaan Allah dengan cara yang sama seperti yang telah Anda lakukan di bagian-bagian sebelumnya. </w:t>
      </w:r>
      <w:hyperlink r:id="rId205">
        <w:r>
          <w:rPr>
            <w:lang w:val="id_ID" w:bidi="id_ID"/>
          </w:rPr>
          <w:rPr>
            <w:color w:val="0000EE"/>
            <w:u w:val="single"/>
          </w:rPr>
          <w:t>Kerajaan Allah</w:t>
        </w:r>
      </w:hyperlink>
      <w:r>
        <w:rPr>
          <w:lang w:val="id_ID" w:bidi="id_ID"/>
        </w:rPr>
        <w:t xml:space="preserve"> terdapat di Daftar Kata Utama.</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versi audio dari perikop ini dalam bentuk terjemahan yang paling mudah dimengerti.</w:t>
      </w:r>
    </w:p>
    <w:p>
      <w:pPr/>
      <w:r>
        <w:rPr>
          <w:lang w:val="id_ID" w:bidi="id_ID"/>
        </w:rPr>
      </w:r>
      <w:r>
        <w:rPr>
          <w:lang w:val="id_ID" w:bidi="id_ID"/>
        </w:rPr>
        <w:t xml:space="preserve">Dalam sesi ini, ceritakan kembali nats ini, secara berkelompok, dalam bahasa Anda sendiri. </w:t>
      </w:r>
    </w:p>
    <w:p>
      <w:pPr/>
      <w:r>
        <w:rPr>
          <w:lang w:val="id_ID" w:bidi="id_ID"/>
        </w:rPr>
      </w:r>
      <w:r>
        <w:rPr>
          <w:lang w:val="id_ID" w:bidi="id_ID"/>
        </w:rPr>
        <w:t xml:space="preserve">Pertama, seluruh kelompok harus berlatih menceritakan bagian itu dalam bahasa Anda sendiri. Ingatlah untuk memasukkan hal-hal yang Anda putuskan dalam langkah sebelumnya, seperti kronologi, kata, frasa, emosi, atau apa pun yang Anda diskusikan. </w:t>
      </w:r>
    </w:p>
    <w:p>
      <w:pPr/>
      <w:r>
        <w:rPr>
          <w:lang w:val="id_ID" w:bidi="id_ID"/>
        </w:rPr>
      </w:r>
      <w:r>
        <w:rPr>
          <w:lang w:val="id_ID" w:bidi="id_ID"/>
        </w:rPr>
        <w:t xml:space="preserve">Seorang anggota kelompok harus menyampaikan beberapa kalimat dari nats itu dan berhenti sejenak. Seorang anggota lain harus menceritakan bagian selanjutnya dari nats itu dan berhenti sejenak. Lakukan ini sampai kelompok itu telah menceritakan kembali semua nats tersebut. Anggota-anggota kelompok dapat saling memperbaiki dalam tahap ini. </w:t>
      </w:r>
    </w:p>
    <w:p>
      <w:pPr/>
      <w:r>
        <w:rPr>
          <w:lang w:val="id_ID" w:bidi="id_ID"/>
        </w:rPr>
      </w:r>
      <w:r>
        <w:rPr>
          <w:lang w:val="id_ID" w:bidi="id_ID"/>
        </w:rPr>
        <w:t xml:space="preserve">Hentikan sebentar rekaman suara ini di sini. </w:t>
      </w:r>
    </w:p>
    <w:p>
      <w:pPr/>
      <w:r>
        <w:rPr>
          <w:lang w:val="id_ID" w:bidi="id_ID"/>
        </w:rPr>
      </w:r>
      <w:r>
        <w:rPr>
          <w:lang w:val="id_ID" w:bidi="id_ID"/>
        </w:rPr>
        <w:t xml:space="preserve">Selanjutnya, setiap anggota kelompok harus menceritakan seluruh nats tersebut tanpa gangguan setidaknya satu kali. Seorang anggota kelompok dapat menggunakan benda apa saja, gerakan, atau papan cerita untuk membantu mereka mengingat bagian nats ayat-ayat Alkitab tersebut. </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mana dari nats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Hentikan sejenak audio ini di sini.</w:t>
      </w:r>
    </w:p>
    <w:p>
      <w:pPr/>
      <w:r>
        <w:rPr>
          <w:lang w:val="id_ID" w:bidi="id_ID"/>
        </w:rPr>
      </w:r>
      <w:r>
        <w:rPr>
          <w:lang w:val="id_ID" w:bidi="id_ID"/>
        </w:rPr>
        <w:t xml:space="preserve">Akhirnya, kelompok dapat menyusun versi akhir dari nats itu yang disetujui oleh semua anggota kelompok. Setiap anggota kelompok harus berlatih menceritakan versi akhir dari nats tersebut. </w:t>
      </w:r>
      <w:r>
        <w:rPr>
          <w:lang w:val="id_ID" w:bidi="id_ID"/>
        </w:rPr>
      </w:r>
      <w:r>
        <w:rPr>
          <w:lang w:val="id_ID" w:bidi="id_ID"/>
        </w:rPr>
      </w:r>
    </w:p>
    <w:p>
      <w:pPr/>
      <w:r>
        <w:rPr>
          <w:lang w:val="id_ID" w:bidi="id_ID"/>
        </w:rPr>
      </w:r>
    </w:p>
    <w:p>
      <w:pPr>
        <w:pStyle w:val="Heading2"/>
      </w:pPr>
      <w:r>
        <w:rPr>
          <w:lang w:val="id_ID" w:bidi="id_ID"/>
        </w:rPr>
        <w:t>Lukas 9:46–62</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323">
        <w:r>
          <w:rPr>
            <w:lang w:val="id_ID" w:bidi="id_ID"/>
          </w:rPr>
          <w:rPr>
            <w:color w:val="0000EE"/>
            <w:u w:val="single"/>
          </w:rPr>
          <w:t>Dengar dan Renungkan</w:t>
        </w:r>
      </w:hyperlink>
      <w:r>
        <w:rPr>
          <w:lang w:val="id_ID" w:bidi="id_ID"/>
        </w:rPr>
        <w:t xml:space="preserve"> (784 KB)</w:t>
      </w:r>
      <w:r>
        <w:rPr>
          <w:lang w:val="id_ID" w:bidi="id_ID"/>
        </w:rPr>
      </w:r>
    </w:p>
    <w:p>
      <w:pPr>
        <w:pStyle w:val="ListBullet"/>
        <w:spacing w:line="240" w:lineRule="auto"/>
        <w:ind w:left="720"/>
      </w:pPr>
      <w:r>
        <w:rPr>
          <w:lang w:val="id_ID" w:bidi="id_ID"/>
        </w:rPr>
      </w:r>
      <w:hyperlink r:id="rId324">
        <w:r>
          <w:rPr>
            <w:lang w:val="id_ID" w:bidi="id_ID"/>
          </w:rPr>
          <w:rPr>
            <w:color w:val="0000EE"/>
            <w:u w:val="single"/>
          </w:rPr>
          <w:t>Menyiapkan Panggung</w:t>
        </w:r>
      </w:hyperlink>
      <w:r>
        <w:rPr>
          <w:lang w:val="id_ID" w:bidi="id_ID"/>
        </w:rPr>
        <w:t xml:space="preserve"> (8.2 MB)</w:t>
      </w:r>
      <w:r>
        <w:rPr>
          <w:lang w:val="id_ID" w:bidi="id_ID"/>
        </w:rPr>
      </w:r>
    </w:p>
    <w:p>
      <w:pPr>
        <w:pStyle w:val="ListBullet"/>
        <w:spacing w:line="240" w:lineRule="auto"/>
        <w:ind w:left="720"/>
      </w:pPr>
      <w:r>
        <w:rPr>
          <w:lang w:val="id_ID" w:bidi="id_ID"/>
        </w:rPr>
      </w:r>
      <w:hyperlink r:id="rId325">
        <w:r>
          <w:rPr>
            <w:lang w:val="id_ID" w:bidi="id_ID"/>
          </w:rPr>
          <w:rPr>
            <w:color w:val="0000EE"/>
            <w:u w:val="single"/>
          </w:rPr>
          <w:t>Menjelaskan Adegan</w:t>
        </w:r>
      </w:hyperlink>
      <w:r>
        <w:rPr>
          <w:lang w:val="id_ID" w:bidi="id_ID"/>
        </w:rPr>
        <w:t xml:space="preserve"> (6.6 MB)</w:t>
      </w:r>
      <w:r>
        <w:rPr>
          <w:lang w:val="id_ID" w:bidi="id_ID"/>
        </w:rPr>
      </w:r>
    </w:p>
    <w:p>
      <w:pPr>
        <w:pStyle w:val="ListBullet"/>
        <w:spacing w:line="240" w:lineRule="auto"/>
        <w:ind w:left="720"/>
      </w:pPr>
      <w:r>
        <w:rPr>
          <w:lang w:val="id_ID" w:bidi="id_ID"/>
        </w:rPr>
      </w:r>
      <w:hyperlink r:id="rId326">
        <w:r>
          <w:rPr>
            <w:lang w:val="id_ID" w:bidi="id_ID"/>
          </w:rPr>
          <w:rPr>
            <w:color w:val="0000EE"/>
            <w:u w:val="single"/>
          </w:rPr>
          <w:t>Memperagakan Bacaan</w:t>
        </w:r>
      </w:hyperlink>
      <w:r>
        <w:rPr>
          <w:lang w:val="id_ID" w:bidi="id_ID"/>
        </w:rPr>
        <w:t xml:space="preserve"> (5.9 MB)</w:t>
      </w:r>
      <w:r>
        <w:rPr>
          <w:lang w:val="id_ID" w:bidi="id_ID"/>
        </w:rPr>
      </w:r>
    </w:p>
    <w:p>
      <w:pPr>
        <w:pStyle w:val="ListBullet"/>
        <w:spacing w:line="240" w:lineRule="auto"/>
        <w:ind w:left="720"/>
      </w:pPr>
      <w:r>
        <w:rPr>
          <w:lang w:val="id_ID" w:bidi="id_ID"/>
        </w:rPr>
      </w:r>
      <w:hyperlink r:id="rId327">
        <w:r>
          <w:rPr>
            <w:lang w:val="id_ID" w:bidi="id_ID"/>
          </w:rPr>
          <w:rPr>
            <w:color w:val="0000EE"/>
            <w:u w:val="single"/>
          </w:rPr>
          <w:t>Melengkapi yang Kurang</w:t>
        </w:r>
      </w:hyperlink>
      <w:r>
        <w:rPr>
          <w:lang w:val="id_ID" w:bidi="id_ID"/>
        </w:rPr>
        <w:t xml:space="preserve"> (3.7 MB)</w:t>
      </w:r>
      <w:r>
        <w:rPr>
          <w:lang w:val="id_ID" w:bidi="id_ID"/>
        </w:rPr>
      </w:r>
    </w:p>
    <w:p>
      <w:pPr>
        <w:pStyle w:val="ListBullet"/>
        <w:spacing w:line="240" w:lineRule="auto"/>
        <w:ind w:left="720"/>
      </w:pPr>
      <w:r>
        <w:rPr>
          <w:lang w:val="id_ID" w:bidi="id_ID"/>
        </w:rPr>
      </w:r>
      <w:hyperlink r:id="rId328">
        <w:r>
          <w:rPr>
            <w:lang w:val="id_ID" w:bidi="id_ID"/>
          </w:rPr>
          <w:rPr>
            <w:color w:val="0000EE"/>
            <w:u w:val="single"/>
          </w:rPr>
          <w:t>Menyampaikan Firman Tuhan</w:t>
        </w:r>
      </w:hyperlink>
      <w:r>
        <w:rPr>
          <w:lang w:val="id_ID" w:bidi="id_ID"/>
        </w:rPr>
        <w:t xml:space="preserve"> (2.0 MB)</w:t>
      </w:r>
      <w:r>
        <w:rPr>
          <w:lang w:val="id_ID" w:bidi="id_ID"/>
        </w:rPr>
      </w:r>
      <w:r>
        <w:rPr>
          <w:lang w:val="id_ID" w:bidi="id_ID"/>
        </w:rPr>
      </w:r>
      <w:r>
        <w:rPr>
          <w:lang w:val="id_ID" w:bidi="id_ID"/>
        </w:rPr>
      </w:r>
    </w:p>
    <w:p>
      <w:pPr/>
      <w:r>
        <w:rPr>
          <w:lang w:val="id_ID" w:bidi="id_ID"/>
        </w:rPr>
      </w:r>
    </w:p>
    <w:p>
      <w:pPr>
        <w:pStyle w:val="Heading2"/>
      </w:pPr>
      <w:r>
        <w:rPr>
          <w:lang w:val="id_ID" w:bidi="id_ID"/>
        </w:rPr>
        <w:t>Lukas 10:1–16</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 xml:space="preserve">Dengarkan Lukas 10:1–16 dan renungkan di dalam hati Anda. Dengarkan teks sebanyak tiga kali (dalam tiga terjemahan yang berbeda, jika memungkinkan). Kemudian diskusikan pertanyaan berikut dalam kelompok: </w:t>
      </w:r>
    </w:p>
    <w:p>
      <w:pPr>
        <w:pStyle w:val="ListBullet"/>
        <w:spacing w:line="240" w:lineRule="auto"/>
        <w:ind w:left="720"/>
      </w:pPr>
      <w:r>
        <w:rPr>
          <w:lang w:val="id_ID" w:bidi="id_ID"/>
        </w:rPr>
      </w:r>
      <w:r>
        <w:rPr>
          <w:lang w:val="id_ID" w:bidi="id_ID"/>
        </w:rPr>
        <w:t xml:space="preserve">Apa yang Anda suka dalam kisah ini? </w:t>
      </w:r>
    </w:p>
    <w:p>
      <w:pPr>
        <w:pStyle w:val="ListBullet"/>
        <w:spacing w:line="240" w:lineRule="auto"/>
        <w:ind w:left="720"/>
      </w:pPr>
      <w:r>
        <w:rPr>
          <w:lang w:val="id_ID" w:bidi="id_ID"/>
        </w:rPr>
      </w:r>
      <w:r>
        <w:rPr>
          <w:lang w:val="id_ID" w:bidi="id_ID"/>
        </w:rPr>
        <w:t xml:space="preserve">Apa yang Anda tidak suka atau tidak mengerti? </w:t>
      </w:r>
    </w:p>
    <w:p>
      <w:pPr>
        <w:pStyle w:val="ListBullet"/>
        <w:spacing w:line="240" w:lineRule="auto"/>
        <w:ind w:left="720"/>
      </w:pPr>
      <w:r>
        <w:rPr>
          <w:lang w:val="id_ID" w:bidi="id_ID"/>
        </w:rPr>
      </w:r>
      <w:r>
        <w:rPr>
          <w:lang w:val="id_ID" w:bidi="id_ID"/>
        </w:rPr>
        <w:t xml:space="preserve">Apa yang diceritakan kisah ini tentang Yesus? </w:t>
      </w:r>
    </w:p>
    <w:p>
      <w:pPr>
        <w:pStyle w:val="ListBullet"/>
        <w:spacing w:line="240" w:lineRule="auto"/>
        <w:ind w:left="720"/>
      </w:pPr>
      <w:r>
        <w:rPr>
          <w:lang w:val="id_ID" w:bidi="id_ID"/>
        </w:rPr>
      </w:r>
      <w:r>
        <w:rPr>
          <w:lang w:val="id_ID" w:bidi="id_ID"/>
        </w:rPr>
        <w:t xml:space="preserve">Apa yang diceritakan kisah ini tentang manusia? </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Siapa kenalan Anda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Sebelumnya, Yesus mengutus 12 murid-Nya dengan petunjuk khusus ke kota-kota lainnya untuk menyembuhkan dan menyatakan kerajaan Allah. Kemudian Yesus mengajarkan murid-murid-Nya tentang apa artinya menjadi murid-Nya. Sekarang, Yesus mengutus satu kelompok yan lebih besar yang terdiri dari 72 murid ke banyak kota untuk mencari tahu kota-kota mana yang mau menerima Yesus. Yesus mengutus murid-murid ini dalam perjalanan menuju Yerusalem.</w:t>
      </w:r>
    </w:p>
    <w:p>
      <w:pPr/>
      <w:r>
        <w:rPr>
          <w:lang w:val="id_ID" w:bidi="id_ID"/>
        </w:rPr>
      </w:r>
      <w:r>
        <w:rPr>
          <w:lang w:val="id_ID" w:bidi="id_ID"/>
        </w:rPr>
        <w:t>Yesus memilih 72 murid-Nya yang lain untuk pergi mendahului-Nya ke kota-kota yang Yesus rencanakan untuk kunjungi Meskipun kita tahu bahwa Yesus mungkin tidak akan pergi ke 36 kota itu sendirian, Yesus ingin melihat kota-kota mana yang siap menerima pesan-Nya tentang Kerajaan Allah. Lukas menggunakan gelar "Tuhan" untuk Yesus. Ini berarti tuan atau orang yang memiliki otoritas atas orang lain. Yesus mengutus murid-murid-Nya keluar dalam kelompok dua orang. Setiap dua murid pergi ke satu kota lain yang akan Yesus datangi. Yesus memberikan mereka petunjuk khusus sebelum mereka berangkat.</w:t>
      </w:r>
    </w:p>
    <w:p>
      <w:pPr/>
      <w:r>
        <w:rPr>
          <w:lang w:val="id_ID" w:bidi="id_ID"/>
        </w:rPr>
      </w:r>
      <w:r>
        <w:rPr>
          <w:lang w:val="id_ID" w:bidi="id_ID"/>
        </w:rPr>
        <w:t>Yesus membandingkan membagikan pesan tentang Kerajaan Allah dengan memanen hasil bumi. Yesus mengatakan bahwa ada banyak hasil bumi yang siap untuk dipanen atau dikumpulkan, tetapi hanya sedikit pekerja yang bekerja di ladang untuk memanen hasil bumi ini. Tanaman itu mewakili orang-orang yang perlu mendengar pesan Yesus. Para pekerja melambangkan orang-orang yang menyampaikan pesan Yesus kepada orang lain. Yesus mengutus murid-murid-Nya untuk menjadi seperti para pekerja di satu ladang, yang mengumpulkan hasil bumi. Murid-murid Yesus akan mengumpulkan murid-murid baru.</w:t>
      </w:r>
    </w:p>
    <w:p>
      <w:pPr/>
      <w:r>
        <w:rPr>
          <w:lang w:val="id_ID" w:bidi="id_ID"/>
        </w:rPr>
      </w:r>
      <w:r>
        <w:rPr>
          <w:lang w:val="id_ID" w:bidi="id_ID"/>
        </w:rPr>
        <w:t>Berhenti dan diskusikan dengan tim Anda: Seperti apa kegiatan memanen satu ladang dalam budaya Anda? Berapa banyak orang yang biasanya diperlukan untuk memanen satu ladang besar? Apakah yang terjadi jika hasil bumi tidak dikumpulkan cukup cepat?</w:t>
      </w:r>
    </w:p>
    <w:p>
      <w:pPr/>
      <w:r>
        <w:rPr>
          <w:lang w:val="id_ID" w:bidi="id_ID"/>
        </w:rPr>
      </w:r>
      <w:r>
        <w:rPr>
          <w:lang w:val="id_ID" w:bidi="id_ID"/>
        </w:rPr>
        <w:t>Yesus menyuruh mereka untuk meminta, atau memohon kepada, Tuhan pemilik panen untuk mengutus lebih banyak pekerja. "Tuhan pemilik panen" memiliki dua makna. Tuhan dari hasil bumi adalah pemilik yang bertanggung jawab untuk mendapatkan para pekerja yang memanen hasil bumi. Namun, kata Yunani untuk pemilik atau tuan adalah kata yang sama yang digunakan orang Yahudi untuk mengacu kepada Allah. Meskipun Lukas menggunakan gelar Tuhan untuk mengacu kepada Yesus sebelumnya, dalam contoh ini, Tuhan mengacu kepada Allah. Allah dibandingkan dengan pemilik ladang panen. Yesus menyuruh murid-murid-Nya untuk meminta pemilik ladang agar mengutus lebih banyak pekerja untuk memanen hasil bumi. Ini berarti Yesus ingin agar murid-murid berdoa kepada Allah dan meminta-Nya untuk mengutus lebih banyak orang agar membantu mereka menceritakan kepada orang lain tentang Yesus.</w:t>
      </w:r>
    </w:p>
    <w:p>
      <w:pPr/>
      <w:r>
        <w:rPr>
          <w:lang w:val="id_ID" w:bidi="id_ID"/>
        </w:rPr>
      </w:r>
      <w:r>
        <w:rPr>
          <w:lang w:val="id_ID" w:bidi="id_ID"/>
        </w:rPr>
        <w:t>Yesus memperingatkan murid-murid bahwa mereka seperti anak domba atau domba muda yang tidak berdaya. Beberapa orang adalah seperti serigala, atau anjing liar. Mereka akan menentang murid-murid dan berusaha menyakiti mereka seperti serigala berusaha menyakiti hewan-hewan kecil.</w:t>
      </w:r>
    </w:p>
    <w:p>
      <w:pPr/>
      <w:r>
        <w:rPr>
          <w:lang w:val="id_ID" w:bidi="id_ID"/>
        </w:rPr>
      </w:r>
      <w:r>
        <w:rPr>
          <w:lang w:val="id_ID" w:bidi="id_ID"/>
        </w:rPr>
        <w:t>Berhenti dan tunjukkan kepada tim Anda foto-foto seekor domba dan seekor serigala. Jika tidak ada hewan-hewan ini dalam kebudayaan Anda, hewan apakah yang akan Anda gunakan untuk menggambarkan seekor hewan yang mudah diserang dan seekor predator yang berbahaya?</w:t>
      </w:r>
    </w:p>
    <w:p>
      <w:pPr/>
      <w:r>
        <w:rPr>
          <w:lang w:val="id_ID" w:bidi="id_ID"/>
        </w:rPr>
      </w:r>
      <w:r>
        <w:rPr>
          <w:lang w:val="id_ID" w:bidi="id_ID"/>
        </w:rPr>
        <w:t>Yesus memberikan kepada ke-72 murid perintah yang sama yang Dia berikan kepada ke-12 murid-Nya sebelum mengutus mereka. Yesus mengatakan kepada mereka untuk tidak membawa barang tambahan apa pun untuk perjalanan mereka.</w:t>
      </w:r>
    </w:p>
    <w:p>
      <w:pPr/>
      <w:r>
        <w:rPr>
          <w:lang w:val="id_ID" w:bidi="id_ID"/>
        </w:rPr>
      </w:r>
      <w:r>
        <w:rPr>
          <w:lang w:val="id_ID" w:bidi="id_ID"/>
        </w:rPr>
        <w:t>Yesus kemudian menyuruh ke-72 murid agar tidak menyapa siapa pun di jalan, karena menyapa butuh waktu lama. Yesus tidak ingin mereka menunda untuk mencapai kota-kota tempat Dia mengutus mereka. Ketika murid-murid tiba di satu rumah di mana mereka ingin tinggal, Yesus ingin mereka memberkati rumah itu sebelum mereka melakukan hal lain. "Damai bagi rumah ini" adalah satu salam yang lazim dari orang-orang Yahudi yang menyiratkan pembicara memohon Allah agar memberkati orang-orang di rumah itu dengan memberi mereka damai. Dalam budaya Yahudi, damai berarti tidak adanya perang dan adanya keadaan aman, sehat, dan makmur. Allah adalah sumber dari segala sesuatu bagi mereka yang berada dalam satu relasi dengan-Nya.</w:t>
      </w:r>
    </w:p>
    <w:p>
      <w:pPr/>
      <w:r>
        <w:rPr>
          <w:lang w:val="id_ID" w:bidi="id_ID"/>
        </w:rPr>
      </w:r>
      <w:r>
        <w:rPr>
          <w:lang w:val="id_ID" w:bidi="id_ID"/>
        </w:rPr>
        <w:t>Berhenti dan diskusikan dengan tim Anda: Jenis berkat atau salam apa saja yang diucapkan dalam budaya Anda ketika Anda memasuki rumah seseorang? Apa saja yang orang-orang lakukan untuk menyambut seseorang ke rumah mereka dalam budaya Anda?</w:t>
      </w:r>
    </w:p>
    <w:p>
      <w:pPr/>
      <w:r>
        <w:rPr>
          <w:lang w:val="id_ID" w:bidi="id_ID"/>
        </w:rPr>
      </w:r>
      <w:r>
        <w:rPr>
          <w:lang w:val="id_ID" w:bidi="id_ID"/>
        </w:rPr>
        <w:t>Yesus mengatakan kepada murid-murid-Nya bahwa jika kepala rumah tangga itu adalah seorang yang ingin berdamai dengan Allah, maka ia akan menerima berkat dari murid-murid dan mengizinkan murid-murid untuk tinggal di rumahnya. Jika kepala rumah tangga itu tidak menerima murid-murid, orang-orang di rumah itu tidak akan menerima berkat damai dari Allah. Ketika murid-murid menemukan seorang yang suka damai, Yesus ingin mereka tidur di rumah itu pada malam hari selama mereka berada di kota itu. "Seorang pekerja layak mendapat upahnya" mungkin adalah satu pepatah yang umum pada masa Yesus. Yesus menggunakannya untuk menyiratkan bahwa sudah sewajarnya murid-murid-Nya menerima makanan dan minuman dari tuan rumah mereka tanpa membayar karena mereka mengajar dan melayani kota itu.</w:t>
      </w:r>
    </w:p>
    <w:p>
      <w:pPr/>
      <w:r>
        <w:rPr>
          <w:lang w:val="id_ID" w:bidi="id_ID"/>
        </w:rPr>
      </w:r>
      <w:r>
        <w:rPr>
          <w:lang w:val="id_ID" w:bidi="id_ID"/>
        </w:rPr>
        <w:t>Berhenti dan diskusikan dengan tim Anda: Bagaimana Anda mengenali seorang laki-laki atau perempuan yang suka damai dalam budaya Anda? Tindakan-tindakan apa saja yang dilakukan orang-orang yang suka damai dalam budaya Anda, yang menunjukkan mereka mencintai damai?</w:t>
      </w:r>
    </w:p>
    <w:p>
      <w:pPr/>
      <w:r>
        <w:rPr>
          <w:lang w:val="id_ID" w:bidi="id_ID"/>
        </w:rPr>
      </w:r>
      <w:r>
        <w:rPr>
          <w:lang w:val="id_ID" w:bidi="id_ID"/>
        </w:rPr>
        <w:t>Yesus mengatakan kepada para murid-Nya jika satu kota menerima mereka dengan senang hati, mereka harus makan apa pun yang diberikan orang-orang kepada mereka dan menyembuhkan orang-orang yang sakit di kota itu. Yesus ingin murid-murid-Nya memberi tahu orang-orang di kota itu bahwa Allah segera datang untuk memerintah dalam hati mereka. Yesus menunjukkan kuasa Allah melalui pengajaran dan mukjizat-Nya. Ini menunjukkan bahwa Kerajaan Allah telah datang! Sebaliknya, Yesus mengatakan kepada mereka ketika satu kota menolak mereka untuk masuk ke dalam satu bagian publik di kota di mana banyak orang dapat mendengar mereka. Yesus mengatakan mereka harus mengebaskan debu kota itu dari kaki mereka. Simbol ini adalah satu peringatan--Allah akan datang untuk menghakimi kota itu jika mereka tidak mengubah cara hidup mereka dan mengikuti Allah.</w:t>
      </w:r>
    </w:p>
    <w:p>
      <w:pPr/>
      <w:r>
        <w:rPr>
          <w:lang w:val="id_ID" w:bidi="id_ID"/>
        </w:rPr>
      </w:r>
      <w:r>
        <w:rPr>
          <w:lang w:val="id_ID" w:bidi="id_ID"/>
        </w:rPr>
        <w:t>Sekarang Yesus mulai menjelaskan apa yang akan terjadi pada kota-kota yang menolak Dia pada hari ketika Allah datang untuk menghakimi dunia. Bertahun-tahun yang lalu pada masa Abraham, orang-orang non-Yahudi di kota Sodom melakukan dosa besar. Namun jika orang-orang di kota-kota itu sekarang menolak Yesus, mereka akan dihakimi dengan lebih keras daripada Sodom. Kota-kota kecil non-Yahudi lainnya seperti Tirus dan Sidon juga melakukan dosa besar, tetapi Yesus mengatakan bahwa kota-kota Yahudi seperti Khorazim dan Betsaida akan dihukum dengan lebih keras! Yesus sedih, karena Dia mengajar dan melakukan mukjizat di Khorazim dan Betsaida, dan mereka tidak bertobat, atau berpaling dari dosa-dosa mereka. Namun jika Yesus melakukan mukjizat di Tirus dan Sidon, mereka akan bertobat. Mereka akan memakai kain kasar dan melemparkan abu di kepala mereka untuk menunjukkan bahwa mereka sedih karena mereka telah berdosa.</w:t>
      </w:r>
    </w:p>
    <w:p>
      <w:pPr/>
      <w:r>
        <w:rPr>
          <w:lang w:val="id_ID" w:bidi="id_ID"/>
        </w:rPr>
      </w:r>
      <w:r>
        <w:rPr>
          <w:lang w:val="id_ID" w:bidi="id_ID"/>
        </w:rPr>
        <w:t>Berhenti dan tunjukkan satu gambar kain karung. Bagaimana orang-orang menunjukkan kesedihan dan penyesalan secara lahiriah dalam budaya Anda? Apa yang mereka kenakan?</w:t>
      </w:r>
    </w:p>
    <w:p>
      <w:pPr/>
      <w:r>
        <w:rPr>
          <w:lang w:val="id_ID" w:bidi="id_ID"/>
        </w:rPr>
      </w:r>
      <w:r>
        <w:rPr>
          <w:lang w:val="id_ID" w:bidi="id_ID"/>
        </w:rPr>
        <w:t>Bahkan orang-orang di kota kecil Kapernaum mengira bahwa Allah akan menghormati mereka di surga. Namun Yesus mengatakan bahwa karena banyak orang di sana tidak percaya kepada-Nya, mereka akan dibuang ke Hades, atau neraka. Ini berarti bahwa Allah akan menghukum dan mempermalukan mereka.</w:t>
      </w:r>
    </w:p>
    <w:p>
      <w:pPr/>
      <w:r>
        <w:rPr>
          <w:lang w:val="id_ID" w:bidi="id_ID"/>
        </w:rPr>
      </w:r>
      <w:r>
        <w:rPr>
          <w:lang w:val="id_ID" w:bidi="id_ID"/>
        </w:rPr>
        <w:t>Yesus merangkum pengajaran-Nya. Dia mengatakan jika seseorang menerima murid-murid, itu sama halnya dengan mereka menerima Yesus. Jika mereka menolak Yesus, itu sama halnya dengan mereka menolak Allah. Ketika Yesus selesai memberikan petunjuk-petunjuk ini, ke-72 murid itu mematuhi dan melakukan perjalanan mereka.</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Dengarkan teks sekali dalam versi yang paling mudah dimengerti. </w:t>
      </w:r>
    </w:p>
    <w:p>
      <w:pPr/>
      <w:r>
        <w:rPr>
          <w:lang w:val="id_ID" w:bidi="id_ID"/>
        </w:rPr>
      </w:r>
      <w:r>
        <w:rPr>
          <w:lang w:val="id_ID" w:bidi="id_ID"/>
        </w:rPr>
        <w:t xml:space="preserve">Dalam sesi ini, Anda akan membantu kelompok memvisualisasikan kisah ini. Anda akan membantu kelompok mendefinisikan adegan, latar belakang, dan karakter dari kisah ini. </w:t>
      </w:r>
    </w:p>
    <w:p>
      <w:pPr/>
      <w:r>
        <w:rPr>
          <w:lang w:val="id_ID" w:bidi="id_ID"/>
        </w:rPr>
      </w:r>
      <w:r>
        <w:rPr>
          <w:lang w:val="id_ID" w:bidi="id_ID"/>
        </w:rPr>
        <w:t xml:space="preserve">Kisah ini memiliki lima adegan. </w:t>
      </w:r>
    </w:p>
    <w:p>
      <w:pPr/>
      <w:r>
        <w:rPr>
          <w:lang w:val="id_ID" w:bidi="id_ID"/>
        </w:rPr>
      </w:r>
      <w:r>
        <w:rPr>
          <w:b/>
          <w:lang w:val="id_ID" w:bidi="id_ID"/>
        </w:rPr>
        <w:t>Adegan pertama:</w:t>
      </w:r>
      <w:r>
        <w:rPr>
          <w:lang w:val="id_ID" w:bidi="id_ID"/>
        </w:rPr>
        <w:t xml:space="preserve"> Yesus dan murid-murid-Nya dalam perjalanan ke Yerusalem. Yesus mengumpulkan 72 murid-Nya bersama-sama untuk mengutus mereka lebih dahulu ke kota-kota yang ingin didatangi Yesus. Yesus memberikan mereka petunjuk-petunjuk khusus sebelum mereka berangkat.</w:t>
      </w:r>
    </w:p>
    <w:p>
      <w:pPr/>
      <w:r>
        <w:rPr>
          <w:lang w:val="id_ID" w:bidi="id_ID"/>
        </w:rPr>
      </w:r>
      <w:r>
        <w:rPr>
          <w:b/>
          <w:lang w:val="id_ID" w:bidi="id_ID"/>
        </w:rPr>
        <w:t>Adegan kedua:</w:t>
      </w:r>
      <w:r>
        <w:rPr>
          <w:lang w:val="id_ID" w:bidi="id_ID"/>
        </w:rPr>
        <w:t xml:space="preserve"> Yesus menjelaskan misi murid-murid dengan menggunakan satu contoh tentang memanen. Yesus membandingkan murid-murid-Nya dengan domba-domba yang akan menghadapi serigala-serigala.</w:t>
      </w:r>
    </w:p>
    <w:p>
      <w:pPr/>
      <w:r>
        <w:rPr>
          <w:lang w:val="id_ID" w:bidi="id_ID"/>
        </w:rPr>
      </w:r>
      <w:r>
        <w:rPr>
          <w:b/>
          <w:lang w:val="id_ID" w:bidi="id_ID"/>
        </w:rPr>
        <w:t>Adegan ketiga:</w:t>
      </w:r>
      <w:r>
        <w:rPr>
          <w:lang w:val="id_ID" w:bidi="id_ID"/>
        </w:rPr>
        <w:t xml:space="preserve"> Yesus mengajari para murid apa yang tidak boleh dibawa, dan apa yang harus dilakukan ketika mereka diterima di satu rumah.</w:t>
      </w:r>
    </w:p>
    <w:p>
      <w:pPr/>
      <w:r>
        <w:rPr>
          <w:lang w:val="id_ID" w:bidi="id_ID"/>
        </w:rPr>
      </w:r>
      <w:r>
        <w:rPr>
          <w:b/>
          <w:lang w:val="id_ID" w:bidi="id_ID"/>
        </w:rPr>
        <w:t>Adegan keempat:</w:t>
      </w:r>
      <w:r>
        <w:rPr>
          <w:lang w:val="id_ID" w:bidi="id_ID"/>
        </w:rPr>
        <w:t xml:space="preserve"> Yesus menjelaskan apa yang harus dilakukan ketika mereka ditolak. Yesus membandingkan kota-kota yang menolak Dia dengan kota-kota terkenal dalam sejarah Yahudi.</w:t>
      </w:r>
    </w:p>
    <w:p>
      <w:pPr/>
      <w:r>
        <w:rPr>
          <w:lang w:val="id_ID" w:bidi="id_ID"/>
        </w:rPr>
      </w:r>
      <w:r>
        <w:rPr>
          <w:b/>
          <w:lang w:val="id_ID" w:bidi="id_ID"/>
        </w:rPr>
        <w:t>Adegan kelima:</w:t>
      </w:r>
      <w:r>
        <w:rPr>
          <w:lang w:val="id_ID" w:bidi="id_ID"/>
        </w:rPr>
        <w:t xml:space="preserve"> Yesus mengatakan kepada murid-murid-Nya bahwa orang-orang yang mendengar mereka mendengar Yesus, dan orang-orang yang menolak mereka menolak Yesus dan menolak Allah.</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Pekerja di ladang</w:t>
      </w:r>
    </w:p>
    <w:p>
      <w:pPr>
        <w:pStyle w:val="ListBullet"/>
        <w:spacing w:line="240" w:lineRule="auto"/>
        <w:ind w:left="720"/>
      </w:pPr>
      <w:r>
        <w:rPr>
          <w:lang w:val="id_ID" w:bidi="id_ID"/>
        </w:rPr>
      </w:r>
      <w:r>
        <w:rPr>
          <w:lang w:val="id_ID" w:bidi="id_ID"/>
        </w:rPr>
        <w:t>Pemilik ladang</w:t>
      </w:r>
    </w:p>
    <w:p>
      <w:pPr>
        <w:pStyle w:val="ListBullet"/>
        <w:spacing w:line="240" w:lineRule="auto"/>
        <w:ind w:left="720"/>
      </w:pPr>
      <w:r>
        <w:rPr>
          <w:lang w:val="id_ID" w:bidi="id_ID"/>
        </w:rPr>
      </w:r>
      <w:r>
        <w:rPr>
          <w:lang w:val="id_ID" w:bidi="id_ID"/>
        </w:rPr>
        <w:t>Domba</w:t>
      </w:r>
    </w:p>
    <w:p>
      <w:pPr>
        <w:pStyle w:val="ListBullet"/>
        <w:spacing w:line="240" w:lineRule="auto"/>
        <w:ind w:left="720"/>
      </w:pPr>
      <w:r>
        <w:rPr>
          <w:lang w:val="id_ID" w:bidi="id_ID"/>
        </w:rPr>
      </w:r>
      <w:r>
        <w:rPr>
          <w:lang w:val="id_ID" w:bidi="id_ID"/>
        </w:rPr>
        <w:t xml:space="preserve">Serigala-serigala </w:t>
      </w:r>
    </w:p>
    <w:p>
      <w:pPr>
        <w:pStyle w:val="ListBullet"/>
        <w:spacing w:line="240" w:lineRule="auto"/>
        <w:ind w:left="720"/>
      </w:pPr>
      <w:r>
        <w:rPr>
          <w:lang w:val="id_ID" w:bidi="id_ID"/>
        </w:rPr>
      </w:r>
      <w:r>
        <w:rPr>
          <w:lang w:val="id_ID" w:bidi="id_ID"/>
        </w:rPr>
        <w:t>72 Murid-murid</w:t>
      </w:r>
    </w:p>
    <w:p>
      <w:pPr>
        <w:pStyle w:val="ListBullet"/>
        <w:spacing w:line="240" w:lineRule="auto"/>
        <w:ind w:left="720"/>
      </w:pPr>
      <w:r>
        <w:rPr>
          <w:lang w:val="id_ID" w:bidi="id_ID"/>
        </w:rPr>
      </w:r>
      <w:r>
        <w:rPr>
          <w:lang w:val="id_ID" w:bidi="id_ID"/>
        </w:rPr>
        <w:t>Orang-orang di rumah yang suka damai</w:t>
      </w:r>
    </w:p>
    <w:p>
      <w:pPr>
        <w:pStyle w:val="ListBullet"/>
        <w:spacing w:line="240" w:lineRule="auto"/>
        <w:ind w:left="720"/>
      </w:pPr>
      <w:r>
        <w:rPr>
          <w:lang w:val="id_ID" w:bidi="id_ID"/>
        </w:rPr>
      </w:r>
      <w:r>
        <w:rPr>
          <w:lang w:val="id_ID" w:bidi="id_ID"/>
        </w:rPr>
        <w:t>Orang-orang di rumah yang tidak suka damai</w:t>
      </w:r>
    </w:p>
    <w:p>
      <w:pPr>
        <w:pStyle w:val="ListBullet"/>
        <w:spacing w:line="240" w:lineRule="auto"/>
        <w:ind w:left="720"/>
      </w:pPr>
      <w:r>
        <w:rPr>
          <w:lang w:val="id_ID" w:bidi="id_ID"/>
        </w:rPr>
      </w:r>
      <w:r>
        <w:rPr>
          <w:lang w:val="id_ID" w:bidi="id_ID"/>
        </w:rPr>
        <w:t>Orang-orang di kota yang menerima</w:t>
      </w:r>
    </w:p>
    <w:p>
      <w:pPr>
        <w:pStyle w:val="ListBullet"/>
        <w:spacing w:line="240" w:lineRule="auto"/>
        <w:ind w:left="720"/>
      </w:pPr>
      <w:r>
        <w:rPr>
          <w:lang w:val="id_ID" w:bidi="id_ID"/>
        </w:rPr>
      </w:r>
      <w:r>
        <w:rPr>
          <w:lang w:val="id_ID" w:bidi="id_ID"/>
        </w:rPr>
        <w:t xml:space="preserve">Orang-orang di kota yang tidak menerima </w:t>
      </w:r>
    </w:p>
    <w:p>
      <w:pPr/>
      <w:r>
        <w:rPr>
          <w:lang w:val="id_ID" w:bidi="id_ID"/>
        </w:rPr>
      </w:r>
      <w:r>
        <w:rPr>
          <w:lang w:val="id_ID" w:bidi="id_ID"/>
        </w:rPr>
        <w:t xml:space="preserve">Dalam sesi ini, ambillah papan cerita kelompok, gambarlah, atau gunakan beberapa macam alat peraga (benda-benda yang dapat Anda pindahkan seperti batu, batang, mainan anak-anak) untuk memvisualisasikan kisah dan adegan di dalamnya. </w:t>
      </w:r>
    </w:p>
    <w:p>
      <w:pPr/>
      <w:r>
        <w:rPr>
          <w:lang w:val="id_ID" w:bidi="id_ID"/>
        </w:rPr>
      </w:r>
      <w:r>
        <w:rPr>
          <w:lang w:val="id_ID" w:bidi="id_ID"/>
        </w:rPr>
        <w:t>Penting untuk diingat bahwa Yesus telah menjelaskan apa yang dimaksud dengan menjadi seorang murid.</w:t>
      </w:r>
    </w:p>
    <w:p>
      <w:pPr/>
      <w:r>
        <w:rPr>
          <w:lang w:val="id_ID" w:bidi="id_ID"/>
        </w:rPr>
      </w:r>
      <w:r>
        <w:rPr>
          <w:lang w:val="id_ID" w:bidi="id_ID"/>
        </w:rPr>
        <w:t>Yesus mengumpulkan 72 murid-Nya dan mengutus mereka lebih dahulu ke kota-kota dan tempat-tempat yang akan didatangi Yesus.</w:t>
      </w:r>
    </w:p>
    <w:p>
      <w:pPr/>
      <w:r>
        <w:rPr>
          <w:lang w:val="id_ID" w:bidi="id_ID"/>
        </w:rPr>
      </w:r>
      <w:r>
        <w:rPr>
          <w:lang w:val="id_ID" w:bidi="id_ID"/>
        </w:rPr>
        <w:t>Penting untuk diingat bahwa Yesus memulai dengan memberikan petunjuk-petunjuk dan menggunakan satu contoh tentang musim memanen di mana "Tuhan pemilik panen" merujuk kepada Allah.</w:t>
      </w:r>
    </w:p>
    <w:p>
      <w:pPr/>
      <w:r>
        <w:rPr>
          <w:lang w:val="id_ID" w:bidi="id_ID"/>
        </w:rPr>
      </w:r>
      <w:r>
        <w:rPr>
          <w:lang w:val="id_ID" w:bidi="id_ID"/>
        </w:rPr>
        <w:t>Yesus mengatakan ada banyak hasil tanaman untuk dipanen, tetapi hanya sedikit pekerja yang ingin melakukannya. Yesus memberikan petunjuk-petunjuk kepada murid-murid-Nya.</w:t>
      </w:r>
    </w:p>
    <w:p>
      <w:pPr/>
      <w:r>
        <w:rPr>
          <w:lang w:val="id_ID" w:bidi="id_ID"/>
        </w:rPr>
      </w:r>
      <w:r>
        <w:rPr>
          <w:lang w:val="id_ID" w:bidi="id_ID"/>
        </w:rPr>
        <w:t>Penting untuk diingat bahwa domba-domba adalah hewan kecil yang diserang serigala ketika serigala-serigala itu mendapat kesempatan. Yesus membandingkan murid-murid-Nya dengan domba-domba.</w:t>
      </w:r>
    </w:p>
    <w:p>
      <w:pPr/>
      <w:r>
        <w:rPr>
          <w:lang w:val="id_ID" w:bidi="id_ID"/>
        </w:rPr>
      </w:r>
      <w:r>
        <w:rPr>
          <w:lang w:val="id_ID" w:bidi="id_ID"/>
        </w:rPr>
        <w:t>Penting untuk diingat bahwa Yesus tidak mengatakan kepada mereka agar bersikap kasar dengan tidak menyapa orang-orang. Sebaliknya, Yesus mengatakan kepada mereka agar tugas mereka tidak tertunda karena mereka memberi salam kepada orang-orang dalam perjalanan mereka. Tugas yang Dia berikan kepada mereka itu mendesak.</w:t>
      </w:r>
    </w:p>
    <w:p>
      <w:pPr/>
      <w:r>
        <w:rPr>
          <w:lang w:val="id_ID" w:bidi="id_ID"/>
        </w:rPr>
      </w:r>
      <w:r>
        <w:rPr>
          <w:lang w:val="id_ID" w:bidi="id_ID"/>
        </w:rPr>
        <w:t>Penting untuk diingat bahwa Yesus sekarang memberikan petunjuk-petunjuk tentang apa yang harus dilakukan ketika murid-murid diterima. Yesus merujuk kembali kepada perbandingan tentang pekerjaan di ladang.</w:t>
      </w:r>
    </w:p>
    <w:p>
      <w:pPr/>
      <w:r>
        <w:rPr>
          <w:lang w:val="id_ID" w:bidi="id_ID"/>
        </w:rPr>
      </w:r>
      <w:r>
        <w:rPr>
          <w:lang w:val="id_ID" w:bidi="id_ID"/>
        </w:rPr>
        <w:t>Yesus mengatakan kepada mereka untuk tinggal di rumah yang sama dan makan dan minum apa yang disediakan bagi mereka. Yesus mengatakan bahwa pekerja berhak atas upahnya.</w:t>
      </w:r>
    </w:p>
    <w:p>
      <w:pPr/>
      <w:r>
        <w:rPr>
          <w:lang w:val="id_ID" w:bidi="id_ID"/>
        </w:rPr>
      </w:r>
      <w:r>
        <w:rPr>
          <w:lang w:val="id_ID" w:bidi="id_ID"/>
        </w:rPr>
        <w:t>Penting untuk diingat bahwa Yesus sekarang memberikan petunjuk-petunjuk untuk ketika murid-murid ditolak di satu desa.</w:t>
      </w:r>
    </w:p>
    <w:p>
      <w:pPr/>
      <w:r>
        <w:rPr>
          <w:lang w:val="id_ID" w:bidi="id_ID"/>
        </w:rPr>
      </w:r>
      <w:r>
        <w:rPr>
          <w:lang w:val="id_ID" w:bidi="id_ID"/>
        </w:rPr>
        <w:t>Penting untuk diingat bahwa tindakan mengebaskan debu dari kaki melambangkan hukuman Allah yang akan datang atas kota itu jika mereka tidak berubah.</w:t>
      </w:r>
    </w:p>
    <w:p>
      <w:pPr/>
      <w:r>
        <w:rPr>
          <w:lang w:val="id_ID" w:bidi="id_ID"/>
        </w:rPr>
      </w:r>
      <w:r>
        <w:rPr>
          <w:lang w:val="id_ID" w:bidi="id_ID"/>
        </w:rPr>
        <w:t>Yesus mengatakan kepada mereka jika satu kota tidak menerima kamu maka pergilah ke jalan-jalan dan katakan, "Debu di kaki kami, kami kebaskan terhadap engkau. Kerajaan Allah sudah dekat."</w:t>
      </w:r>
    </w:p>
    <w:p>
      <w:pPr/>
      <w:r>
        <w:rPr>
          <w:lang w:val="id_ID" w:bidi="id_ID"/>
        </w:rPr>
      </w:r>
      <w:r>
        <w:rPr>
          <w:lang w:val="id_ID" w:bidi="id_ID"/>
        </w:rPr>
        <w:t>Penting untuk diingat bahwa orang-orang Yahudi mengetahui kisah Sodom. Dalam sejarah mereka, Sodom adalah satu kota yang sangat berdosa. Mengatakannya membuat penolakan terhadap Yesus bahkan lebih buruk daripada dosa Sodom.</w:t>
      </w:r>
    </w:p>
    <w:p>
      <w:pPr/>
      <w:r>
        <w:rPr>
          <w:lang w:val="id_ID" w:bidi="id_ID"/>
        </w:rPr>
      </w:r>
      <w:r>
        <w:rPr>
          <w:lang w:val="id_ID" w:bidi="id_ID"/>
        </w:rPr>
        <w:t>Penting untuk diingat bahwa ketika Yesus mengatakan "pada hari itu," Dia berbicara tentang hari ketika Allah akan menghakimi semua orang.</w:t>
      </w:r>
    </w:p>
    <w:p>
      <w:pPr/>
      <w:r>
        <w:rPr>
          <w:lang w:val="id_ID" w:bidi="id_ID"/>
        </w:rPr>
      </w:r>
      <w:r>
        <w:rPr>
          <w:lang w:val="id_ID" w:bidi="id_ID"/>
        </w:rPr>
        <w:t>Yesus mengatakan kepada mereka bahwa dosa Sodom lebih ringan pada hari itu daripada kota yang menolak Yesus.</w:t>
      </w:r>
    </w:p>
    <w:p>
      <w:pPr/>
      <w:r>
        <w:rPr>
          <w:lang w:val="id_ID" w:bidi="id_ID"/>
        </w:rPr>
      </w:r>
      <w:r>
        <w:rPr>
          <w:lang w:val="id_ID" w:bidi="id_ID"/>
        </w:rPr>
        <w:t>Penting untuk diingat bahwa Yesus menyebut dua kota yang Dia kunjungi. Dekat Betsaida, Yesus memberi makan lima ribu orang. Yesus juga menyebut Tirus dan Sidon, dua kota bukan Yahudi.</w:t>
      </w:r>
    </w:p>
    <w:p>
      <w:pPr/>
      <w:r>
        <w:rPr>
          <w:lang w:val="id_ID" w:bidi="id_ID"/>
        </w:rPr>
      </w:r>
      <w:r>
        <w:rPr>
          <w:lang w:val="id_ID" w:bidi="id_ID"/>
        </w:rPr>
        <w:t>Penting untuk diingat bahwa Yesus tidak mengatakan bahwa Tirus dan Sidon tidak akan menghadapi hukuman, melainkan bahwa Betsaida dan Khorazim akan mengalami hukuman yang lebih besar karena mereka menolak Yesus dan murid-murid-Nya.</w:t>
      </w:r>
    </w:p>
    <w:p>
      <w:pPr/>
      <w:r>
        <w:rPr>
          <w:lang w:val="id_ID" w:bidi="id_ID"/>
        </w:rPr>
      </w:r>
      <w:r>
        <w:rPr>
          <w:lang w:val="id_ID" w:bidi="id_ID"/>
        </w:rPr>
        <w:t>Penting untuk diingat bahwa Kapernaum adalah salah satu kota pertama di mana Yesus melakukan mukjizat-mukjizat. Banyak orang di kota itu yang masih tidak percaya kepada Yesus sebagai Juruselamat yang Dijanjikan Allah.</w:t>
      </w:r>
    </w:p>
    <w:p>
      <w:pPr/>
      <w:r>
        <w:rPr>
          <w:lang w:val="id_ID" w:bidi="id_ID"/>
        </w:rPr>
      </w:r>
      <w:r>
        <w:rPr>
          <w:lang w:val="id_ID" w:bidi="id_ID"/>
        </w:rPr>
        <w:t>Yesus berkata, "Engkau Kapernaum, apakah akan ditinggikan ke langit? Engkau akan diturunkan ke tempat hukuman."</w:t>
      </w:r>
    </w:p>
    <w:p>
      <w:pPr/>
      <w:r>
        <w:rPr>
          <w:lang w:val="id_ID" w:bidi="id_ID"/>
        </w:rPr>
      </w:r>
      <w:r>
        <w:rPr>
          <w:lang w:val="id_ID" w:bidi="id_ID"/>
        </w:rPr>
        <w:t>Penting untuk diingat bahwa Yesus memberikan otoritas-Nya kepada murid-murid-Nya ketika mereka berbicara. Penting juga untuk diingat bahwa Dia yang mengutus Yesus adalah Allah.</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Dalam sesi ini, tim akan mendramatisir kisah tersebut. </w:t>
      </w:r>
    </w:p>
    <w:p>
      <w:pPr/>
      <w:r>
        <w:rPr>
          <w:lang w:val="id_ID" w:bidi="id_ID"/>
        </w:rPr>
      </w:r>
      <w:r>
        <w:rPr>
          <w:lang w:val="id_ID" w:bidi="id_ID"/>
        </w:rPr>
        <w:t>Kisah ini memiliki lima adegan.</w:t>
      </w:r>
    </w:p>
    <w:p>
      <w:pPr/>
      <w:r>
        <w:rPr>
          <w:lang w:val="id_ID" w:bidi="id_ID"/>
        </w:rPr>
      </w:r>
      <w:r>
        <w:rPr>
          <w:lang w:val="id_ID" w:bidi="id_ID"/>
        </w:rPr>
        <w:t xml:space="preserve"> 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Pekerja di ladang</w:t>
      </w:r>
    </w:p>
    <w:p>
      <w:pPr>
        <w:pStyle w:val="ListBullet"/>
        <w:spacing w:line="240" w:lineRule="auto"/>
        <w:ind w:left="720"/>
      </w:pPr>
      <w:r>
        <w:rPr>
          <w:lang w:val="id_ID" w:bidi="id_ID"/>
        </w:rPr>
      </w:r>
      <w:r>
        <w:rPr>
          <w:lang w:val="id_ID" w:bidi="id_ID"/>
        </w:rPr>
        <w:t>Pemilik ladang</w:t>
      </w:r>
    </w:p>
    <w:p>
      <w:pPr>
        <w:pStyle w:val="ListBullet"/>
        <w:spacing w:line="240" w:lineRule="auto"/>
        <w:ind w:left="720"/>
      </w:pPr>
      <w:r>
        <w:rPr>
          <w:lang w:val="id_ID" w:bidi="id_ID"/>
        </w:rPr>
      </w:r>
      <w:r>
        <w:rPr>
          <w:lang w:val="id_ID" w:bidi="id_ID"/>
        </w:rPr>
        <w:t>Domba</w:t>
      </w:r>
    </w:p>
    <w:p>
      <w:pPr>
        <w:pStyle w:val="ListBullet"/>
        <w:spacing w:line="240" w:lineRule="auto"/>
        <w:ind w:left="720"/>
      </w:pPr>
      <w:r>
        <w:rPr>
          <w:lang w:val="id_ID" w:bidi="id_ID"/>
        </w:rPr>
      </w:r>
      <w:r>
        <w:rPr>
          <w:lang w:val="id_ID" w:bidi="id_ID"/>
        </w:rPr>
        <w:t>Serigala-serigala</w:t>
      </w:r>
    </w:p>
    <w:p>
      <w:pPr>
        <w:pStyle w:val="ListBullet"/>
        <w:spacing w:line="240" w:lineRule="auto"/>
        <w:ind w:left="720"/>
      </w:pPr>
      <w:r>
        <w:rPr>
          <w:lang w:val="id_ID" w:bidi="id_ID"/>
        </w:rPr>
      </w:r>
      <w:r>
        <w:rPr>
          <w:lang w:val="id_ID" w:bidi="id_ID"/>
        </w:rPr>
        <w:t>72 murid</w:t>
      </w:r>
    </w:p>
    <w:p>
      <w:pPr>
        <w:pStyle w:val="ListBullet"/>
        <w:spacing w:line="240" w:lineRule="auto"/>
        <w:ind w:left="720"/>
      </w:pPr>
      <w:r>
        <w:rPr>
          <w:lang w:val="id_ID" w:bidi="id_ID"/>
        </w:rPr>
      </w:r>
      <w:r>
        <w:rPr>
          <w:lang w:val="id_ID" w:bidi="id_ID"/>
        </w:rPr>
        <w:t>Orang-orang di rumah yang suka damai</w:t>
      </w:r>
    </w:p>
    <w:p>
      <w:pPr>
        <w:pStyle w:val="ListBullet"/>
        <w:spacing w:line="240" w:lineRule="auto"/>
        <w:ind w:left="720"/>
      </w:pPr>
      <w:r>
        <w:rPr>
          <w:lang w:val="id_ID" w:bidi="id_ID"/>
        </w:rPr>
      </w:r>
      <w:r>
        <w:rPr>
          <w:lang w:val="id_ID" w:bidi="id_ID"/>
        </w:rPr>
        <w:t>Orang-orang di satu rumah yang tidak suka damai</w:t>
      </w:r>
    </w:p>
    <w:p>
      <w:pPr>
        <w:pStyle w:val="ListBullet"/>
        <w:spacing w:line="240" w:lineRule="auto"/>
        <w:ind w:left="720"/>
      </w:pPr>
      <w:r>
        <w:rPr>
          <w:lang w:val="id_ID" w:bidi="id_ID"/>
        </w:rPr>
      </w:r>
      <w:r>
        <w:rPr>
          <w:lang w:val="id_ID" w:bidi="id_ID"/>
        </w:rPr>
        <w:t>Orang-orang di satu kota yang menerima</w:t>
      </w:r>
    </w:p>
    <w:p>
      <w:pPr>
        <w:pStyle w:val="ListBullet"/>
        <w:spacing w:line="240" w:lineRule="auto"/>
        <w:ind w:left="720"/>
      </w:pPr>
      <w:r>
        <w:rPr>
          <w:lang w:val="id_ID" w:bidi="id_ID"/>
        </w:rPr>
      </w:r>
      <w:r>
        <w:rPr>
          <w:lang w:val="id_ID" w:bidi="id_ID"/>
        </w:rPr>
        <w:t>Orang-orang di satu kota yang tidak menerima</w:t>
      </w:r>
    </w:p>
    <w:p>
      <w:pPr/>
      <w:r>
        <w:rPr>
          <w:lang w:val="id_ID" w:bidi="id_ID"/>
        </w:rPr>
      </w:r>
      <w:r>
        <w:rPr>
          <w:lang w:val="id_ID" w:bidi="id_ID"/>
        </w:rPr>
        <w:t>Minta tim untuk memerankan kisah itu dua kali. Pertama, minta mereka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itu untuk pertama kali, perhatikan dialog, alur, plot, dan kronologi kisah tersebut.</w:t>
      </w:r>
    </w:p>
    <w:p>
      <w:pPr/>
      <w:r>
        <w:rPr>
          <w:lang w:val="id_ID" w:bidi="id_ID"/>
        </w:rPr>
      </w:r>
      <w:r>
        <w:rPr>
          <w:lang w:val="id_ID" w:bidi="id_ID"/>
        </w:rPr>
        <w:t>Saat kelompok memerankan kisah ini untuk kedua kalinya, hentikan mereka pada titik-titk tertentu.</w:t>
      </w:r>
    </w:p>
    <w:p>
      <w:pPr/>
      <w:r>
        <w:rPr>
          <w:lang w:val="id_ID" w:bidi="id_ID"/>
        </w:rPr>
      </w:r>
      <w:r>
        <w:rPr>
          <w:lang w:val="id_ID" w:bidi="id_ID"/>
        </w:rPr>
        <w:t>Tim mungkin ingin memerankan instruksi-instruksi Yesus. Sementara Yesus memberikan instruksi, tim dapat memerankan situasi yang Yesus jelaskan di latar belakang.</w:t>
      </w:r>
    </w:p>
    <w:p>
      <w:pPr/>
      <w:r>
        <w:rPr>
          <w:lang w:val="id_ID" w:bidi="id_ID"/>
        </w:rPr>
      </w:r>
      <w:r>
        <w:rPr>
          <w:lang w:val="id_ID" w:bidi="id_ID"/>
        </w:rPr>
        <w:t>Perankan Yesus yang memberikan petunjuk kepada murid-murid-Nya sementara tim memerankan petunjuk yang Dia berikan.</w:t>
      </w:r>
    </w:p>
    <w:p>
      <w:pPr/>
      <w:r>
        <w:rPr>
          <w:lang w:val="id_ID" w:bidi="id_ID"/>
        </w:rPr>
      </w:r>
      <w:r>
        <w:rPr>
          <w:lang w:val="id_ID" w:bidi="id_ID"/>
        </w:rPr>
        <w:t xml:space="preserve">Perankan seorang pekerja di ladang yang melihat hasil panen yang besar sehingga meminta pemilik ladang agar mengutus lebih banyak pekerja karena ada banyak pekerjaan yang harus diselesaikan. Jika memungkinkan, perankan beberapa domba yang pergi di antara serigala. Perankan murid-murid yang meninggalkan kantong uang, kantong perjalanan, dan kasut tambahan. Ketika murid-murid melakukan perjalanan, mereka tidak berhenti untuk menyapa orang-orang. </w:t>
      </w:r>
    </w:p>
    <w:p>
      <w:pPr/>
      <w:r>
        <w:rPr>
          <w:lang w:val="id_ID" w:bidi="id_ID"/>
        </w:rPr>
      </w:r>
      <w:r>
        <w:rPr>
          <w:lang w:val="id_ID" w:bidi="id_ID"/>
        </w:rPr>
        <w:t>Hentikan adegannya: Tanyakan kepada aktor yang memerankan pekerja di ladang, ”Bagaimana perasaan Anda Anda mungkin mendengar hal-hal seperti, "Senang, ladang itu besar dan siap untuk dipanen.","Putus asa, kami tak punya cukup pekerja untuk membantu memanen ladang.", dan "Yakin, pemilik ladang akan mengutus lebih banyak pekerja." Tanyakan kepada aktor yang memerankan murid yang meninggalkan segala miliknya, "Bagaimana perasaan Anda?" Anda mungkin mendengar hal-hal seperti, "Saya berharap saya tidak membutuhkan hal-hal ini," "Saya percaya Allah akan menyediakan," dan "Saya bersemangat untuk menaati Yesus." Ulangi adegannya.</w:t>
      </w:r>
    </w:p>
    <w:p>
      <w:pPr/>
      <w:r>
        <w:rPr>
          <w:lang w:val="id_ID" w:bidi="id_ID"/>
        </w:rPr>
      </w:r>
      <w:r>
        <w:rPr>
          <w:lang w:val="id_ID" w:bidi="id_ID"/>
        </w:rPr>
        <w:t>Perankan murid-murid yang memasuki satu rumah sambil mengatakan, "damai sejahtera menyertai kamu." Orang-orang yang tinggal di rumah itu suka damai, damai tinggal bersama mereka. Perankan sepasang murid lain yang pergi ke satu rumah di mana orang-orang di rumah itu tidak suka damai. Berkat mereka tidak diterima dan rumah itu tetap tidak suka damai. Perankan murid-murid yang tidak pergi dari rumah ke rumah, tetapi menerima keramahan orang pertama yang menawarkannya. Perankan murid-murid yang makan apa yang ditawarkan sebagai satu cara untuk menerima upah mereka.</w:t>
      </w:r>
    </w:p>
    <w:p>
      <w:pPr/>
      <w:r>
        <w:rPr>
          <w:lang w:val="id_ID" w:bidi="id_ID"/>
        </w:rPr>
      </w:r>
      <w:r>
        <w:rPr>
          <w:lang w:val="id_ID" w:bidi="id_ID"/>
        </w:rPr>
        <w:t>Hentikan adegannya: Tanyakan kepada aktor yang memerankan orang-orang dari rumah yang tanpa damai, ”Bagaimana perasaan kalian” Anda mungkin mendengar hal-hal seperti, "Apa yang mereka inginkan?" "Saya tidak punya waktu untuk pengunjung," dan "Bukankah mereka adalah pengikut-pengikut orang yang menyebabkan masalah di kota-kota lainnya?" Tanyakan kepada aktor yang memerankan orang-orang di rumah yang suka damai, "Bagaimana perasaan kalian?" Anda mungkin mendengar hal-hal seperti, "Saya senang mendengar apa yang harus dikatakan para pengikut Yesus", "Saya bersyukur atas berkat mereka", dan "Sekarang saya mengerti bahwa Allah benar-benar mengutus Yesus sebagai Juruselamat yang Dijanjikan." Ulangi adegannya.</w:t>
      </w:r>
    </w:p>
    <w:p>
      <w:pPr/>
      <w:r>
        <w:rPr>
          <w:lang w:val="id_ID" w:bidi="id_ID"/>
        </w:rPr>
      </w:r>
      <w:r>
        <w:rPr>
          <w:lang w:val="id_ID" w:bidi="id_ID"/>
        </w:rPr>
        <w:t>Perankan murid-murid yang memasuki satu kota. Kota itu menerima mereka. Murid-murid makan apa pun yang dihidangkan di hadapan mereka. Murid-murid menyembuhkan orang yang sakit dan menceritakan kepada orang-orang bahwa Kerajaan Allah sudah dekat. Perankan murid-murid lain yang pergi ke satu kota yang menolak mereka. Mereka pergi ke jalan-jalan dan mengatakan, "Kami kebaskan debu kaki kami untuk menunjukkan bahwa kami meninggalkan kamu untuk penghakiman Allah, tetapi kamu harus tahu bahwa Kerajaan Allah sudah dekat."</w:t>
      </w:r>
    </w:p>
    <w:p>
      <w:pPr/>
      <w:r>
        <w:rPr>
          <w:lang w:val="id_ID" w:bidi="id_ID"/>
        </w:rPr>
      </w:r>
      <w:r>
        <w:rPr>
          <w:lang w:val="id_ID" w:bidi="id_ID"/>
        </w:rPr>
        <w:t>Hentikan adegannya: Tanyakan kepada aktor yang memerankan orang-orang yang menyambut di kota, ”Bagaimana perasaan kalian” Anda mungkin mendengar hal-hal seperti, "Ini adalah kabar yang luar biasa. "Saya tidak sabar untuk melihat Yesus," "Kami telah menunggu selama bertahun-tahun," dan "Allah mendengar doa-doa kita, orang-orang disembuhkan." Tanyakan kepada aktor yang memerankan orang-orang di kota yang menolak, "Bagaimana perasaan kalian?" Anda mungkin mendengar hal-hal seperti, "Orang-orang ini harus dihukum karena berbohong.", "Yesus ini cuma seorang pembuat masalah", dan "Saya tidak akan memercayai mereka, kecuali para pemimpin agama melakukannya." Ulangi adegannya.</w:t>
      </w:r>
    </w:p>
    <w:p>
      <w:pPr/>
      <w:r>
        <w:rPr>
          <w:lang w:val="id_ID" w:bidi="id_ID"/>
        </w:rPr>
      </w:r>
      <w:r>
        <w:rPr>
          <w:lang w:val="id_ID" w:bidi="id_ID"/>
        </w:rPr>
        <w:t>Perankan Yesus yang menyelesaikan petunjuk-petunjuk-Nya dengan menceritakan kepada murid-murid-Nya bagaimana pada hari penghakiman, Sodom akan lebih baik daripada kota yang menolak mereka. Yesus mengatakan bahwa orang-orang Khorazim dan Betsaida akan sedih. Dia mengatakan orang-orang dari bangsa-bangsa lain atau bukan Yahudi, kota-kota itu akan berbalik kepada Allah jika mukjizat Yesus pernah dilakukan di kota-kota itu. Tirus dan Sidon, kota-kota orang bukan Yahudi, akan lebih baik pada hari penghakiman. Yesus mengatakan bahwa Kapernaum tidak punya alasan untuk dihormati, melainkan akan turun ke tempat orang mati.</w:t>
      </w:r>
    </w:p>
    <w:p>
      <w:pPr/>
      <w:r>
        <w:rPr>
          <w:lang w:val="id_ID" w:bidi="id_ID"/>
        </w:rPr>
      </w:r>
      <w:r>
        <w:rPr>
          <w:lang w:val="id_ID" w:bidi="id_ID"/>
        </w:rPr>
        <w:t>Hentikan adegannya: Tanyakan kepada para aktor yang memerankan murid-murid, ”Bagaimana perasaan kalian?” Anda mungkin mendengar hal-hal seperti, "Saya pikir kerajaan Allah adalah untuk semua orang Yahudi," "Tetapi Sodom adalah satu kota yang sangat penuh dengan dosa. Saya harap kota-kota itu tidak menolak kita.", dan "Saya tidak bisa membayangkan Tirus dan Sidon berpaling kepada Allah. Bagaimana orang-orang bukan Yahudi bisa kurang berdosa daripada orang-orang kita?" Tanyakan kepada aktor yang memerankan Yesus, "Bagaimana perasaan Anda?" Anda mungkin mendengar hal-hal seperti, "Saya sedih karena mereka melihat kuasa Allah, tetapi masih tidak percaya kepadaku." "Apa lagi yang mereka butuhkan untuk percaya kepadaku?" dan "Saya harus percaya kepada Bapaku." Ulangi adegannya.</w:t>
      </w:r>
    </w:p>
    <w:p>
      <w:pPr/>
      <w:r>
        <w:rPr>
          <w:lang w:val="id_ID" w:bidi="id_ID"/>
        </w:rPr>
      </w:r>
      <w:r>
        <w:rPr>
          <w:lang w:val="id_ID" w:bidi="id_ID"/>
        </w:rPr>
        <w:t>Perankan Yesus yang mengatakan kepada murid-murid-Nya bahwa siapa pun yang menerima pesan mereka, menerima Yesus. Siapa pun yang menolak murid-murid, menolak Yesus, dan siapa pun yang menolak Yesus, menolak Allah, karena Allah yang mengutus Yesus.</w:t>
      </w:r>
    </w:p>
    <w:p>
      <w:pPr/>
      <w:r>
        <w:rPr>
          <w:lang w:val="id_ID" w:bidi="id_ID"/>
        </w:rPr>
      </w:r>
      <w:r>
        <w:rPr>
          <w:lang w:val="id_ID" w:bidi="id_ID"/>
        </w:rPr>
        <w:t>Hentikan adegannya: Tanyakan kepada pemeran Yesus, ”Bagaimana perasaan Anda?” Anda mungkin mendengar hal-hal seperti, "Saya tahu mereka akan menghadapi penganiayaan seperti yang kualami.", "Penolakan mungkin sulit, tapi mereka akan menerima damai dari Bapaku.", dan "Saya bersyukur atas beberapa orang yang akan menerima pesanku."</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 xml:space="preserve">Dengarkan teks satu kali dalam versi yang paling mudah dimengerti. </w:t>
      </w:r>
    </w:p>
    <w:p>
      <w:pPr/>
      <w:r>
        <w:rPr>
          <w:lang w:val="id_ID" w:bidi="id_ID"/>
        </w:rPr>
      </w:r>
      <w:r>
        <w:rPr>
          <w:b/>
          <w:lang w:val="id_ID" w:bidi="id_ID"/>
        </w:rPr>
        <w:t>Tuhan</w:t>
      </w:r>
      <w:r>
        <w:rPr>
          <w:lang w:val="id_ID" w:bidi="id_ID"/>
        </w:rPr>
        <w:t xml:space="preserve">, atau Yesus, memilih 72 </w:t>
      </w:r>
      <w:r>
        <w:rPr>
          <w:b/>
          <w:lang w:val="id_ID" w:bidi="id_ID"/>
        </w:rPr>
        <w:t>murid</w:t>
      </w:r>
      <w:r>
        <w:rPr>
          <w:lang w:val="id_ID" w:bidi="id_ID"/>
        </w:rPr>
        <w:t xml:space="preserve">, atau pengikut, untuk satu tugas khusus. Lukas menggunakan gelar "Tuhan" untuk mengacu kepada Yesus. Pastikan untuk menerjemahkan Tuhan dan murid-murid dengan cara yang sama seperti yang telah Anda lakukan di bagian-bagian sebelumnya. Kedua istilah itu, </w:t>
      </w:r>
      <w:hyperlink r:id="rId60">
        <w:r>
          <w:rPr>
            <w:lang w:val="id_ID" w:bidi="id_ID"/>
          </w:rPr>
          <w:rPr>
            <w:color w:val="0000EE"/>
            <w:u w:val="single"/>
          </w:rPr>
          <w:t>Tuhan</w:t>
        </w:r>
      </w:hyperlink>
      <w:r>
        <w:rPr>
          <w:lang w:val="id_ID" w:bidi="id_ID"/>
        </w:rPr>
        <w:t xml:space="preserve"> dan </w:t>
      </w:r>
      <w:hyperlink r:id="rId171">
        <w:r>
          <w:rPr>
            <w:lang w:val="id_ID" w:bidi="id_ID"/>
          </w:rPr>
          <w:rPr>
            <w:color w:val="0000EE"/>
            <w:u w:val="single"/>
          </w:rPr>
          <w:t>murid</w:t>
        </w:r>
      </w:hyperlink>
      <w:r>
        <w:rPr>
          <w:lang w:val="id_ID" w:bidi="id_ID"/>
        </w:rPr>
        <w:t xml:space="preserve"> terdapat di Daftar Kata Utama.</w:t>
      </w:r>
    </w:p>
    <w:p>
      <w:pPr/>
      <w:r>
        <w:rPr>
          <w:lang w:val="id_ID" w:bidi="id_ID"/>
        </w:rPr>
      </w:r>
      <w:r>
        <w:rPr>
          <w:lang w:val="id_ID" w:bidi="id_ID"/>
        </w:rPr>
        <w:t xml:space="preserve">Yesus menyuruh murid-murid untuk </w:t>
      </w:r>
      <w:r>
        <w:rPr>
          <w:b/>
          <w:lang w:val="id_ID" w:bidi="id_ID"/>
        </w:rPr>
        <w:t>meminta</w:t>
      </w:r>
      <w:r>
        <w:rPr>
          <w:lang w:val="id_ID" w:bidi="id_ID"/>
        </w:rPr>
        <w:t>, atau memohon kepada, Tuhan pemilik panen untuk mengutus lebih banyak pekerja. Di sini, meminta dapat berarti memohon atau berdoa. Lebih baik menggunakan satu kata umum yang bisa berarti keduanya.</w:t>
      </w:r>
    </w:p>
    <w:p>
      <w:pPr/>
      <w:r>
        <w:rPr>
          <w:lang w:val="id_ID" w:bidi="id_ID"/>
        </w:rPr>
      </w:r>
      <w:r>
        <w:rPr>
          <w:lang w:val="id_ID" w:bidi="id_ID"/>
        </w:rPr>
        <w:t>Yesus memberikan instruksi khusus kepada 72 murid sebelum mereka pergi ke kota-kota di mana Yesus berencana untuk melakukan perjalanan ke sana. Salah satu dari petunjuk-petunjuk itu adalah mengatakan "</w:t>
      </w:r>
      <w:r>
        <w:rPr>
          <w:b/>
          <w:lang w:val="id_ID" w:bidi="id_ID"/>
        </w:rPr>
        <w:t>damai</w:t>
      </w:r>
      <w:r>
        <w:rPr>
          <w:lang w:val="id_ID" w:bidi="id_ID"/>
        </w:rPr>
        <w:t xml:space="preserve"> bagi rumah ini" ketika murid-murid memasuki satu rumah untuk tinggal di sana. Ini adalah salam tradisional Yahudi ketika mereka memasuki satu rumah. Ini menyiratkan bahwa pembicara meminta Allah agar membawa damai kepada orang-orang yang tinggal di dalam rumah. Konsep Yahudi tentang damai berarti tidak adanya perang dan keadaan sejahtera, aman, sehat, dan makmur. Allah adalah sumber dari segala hal ini bagi mereka yang berada dalam relasi dengan-Nya. Pastikan untuk menggunakan satu kata yang mencakup sebanyak mungkin nuansa yang berbeda dari kata "damai". </w:t>
      </w:r>
      <w:hyperlink r:id="rId77">
        <w:r>
          <w:rPr>
            <w:lang w:val="id_ID" w:bidi="id_ID"/>
          </w:rPr>
          <w:rPr>
            <w:color w:val="0000EE"/>
            <w:u w:val="single"/>
          </w:rPr>
          <w:t>Damai</w:t>
        </w:r>
      </w:hyperlink>
      <w:r>
        <w:rPr>
          <w:lang w:val="id_ID" w:bidi="id_ID"/>
        </w:rPr>
        <w:t xml:space="preserve"> terdapat di Daftar Kata Utama. </w:t>
      </w:r>
    </w:p>
    <w:p>
      <w:pPr/>
      <w:r>
        <w:rPr>
          <w:lang w:val="id_ID" w:bidi="id_ID"/>
        </w:rPr>
      </w:r>
      <w:r>
        <w:rPr>
          <w:lang w:val="id_ID" w:bidi="id_ID"/>
        </w:rPr>
        <w:t>Yesus mengatakan kepada murid-murid-</w:t>
      </w:r>
      <w:r>
        <w:rPr>
          <w:b/>
          <w:lang w:val="id_ID" w:bidi="id_ID"/>
        </w:rPr>
        <w:t>Nya</w:t>
      </w:r>
      <w:r>
        <w:rPr>
          <w:lang w:val="id_ID" w:bidi="id_ID"/>
        </w:rPr>
        <w:t xml:space="preserve"> untuk menyembuhkan orang yang sakit dan menceritakan kepada orang-orang bahwa </w:t>
      </w:r>
      <w:r>
        <w:rPr>
          <w:b/>
          <w:lang w:val="id_ID" w:bidi="id_ID"/>
        </w:rPr>
        <w:t>kerajaan Allah</w:t>
      </w:r>
      <w:r>
        <w:rPr>
          <w:lang w:val="id_ID" w:bidi="id_ID"/>
        </w:rPr>
        <w:t xml:space="preserve"> telah datang dekat mereka. Di sini, sembuh berarti membuat orang-orang yang sakit secara jasmani menjadi sehat lagi. Kerajaan Allah mengacu kepada Allah yang memerintah dalam hati umat-Nya melalui kepercayaan mereka kepada Yesus. Pastikan untuk menerjemahkan sembuh dan kerajaan Allah dengan cara yang sama seperti yang telah Anda lakukan sebelumnya. </w:t>
      </w:r>
      <w:hyperlink r:id="rId205">
        <w:r>
          <w:rPr>
            <w:lang w:val="id_ID" w:bidi="id_ID"/>
          </w:rPr>
          <w:rPr>
            <w:color w:val="0000EE"/>
            <w:u w:val="single"/>
          </w:rPr>
          <w:t>Kerajaan Allah</w:t>
        </w:r>
      </w:hyperlink>
      <w:r>
        <w:rPr>
          <w:lang w:val="id_ID" w:bidi="id_ID"/>
        </w:rPr>
        <w:t xml:space="preserve"> terdapat di Daftar Kata Utama. </w:t>
      </w:r>
    </w:p>
    <w:p>
      <w:pPr/>
      <w:r>
        <w:rPr>
          <w:lang w:val="id_ID" w:bidi="id_ID"/>
        </w:rPr>
      </w:r>
      <w:r>
        <w:rPr>
          <w:lang w:val="id_ID" w:bidi="id_ID"/>
        </w:rPr>
        <w:t xml:space="preserve">Yesus mengungkapkan kesedihan-Nya akan kota-kota yang menolak-Nya. Biarpun mereka melihat </w:t>
      </w:r>
      <w:r>
        <w:rPr>
          <w:b/>
          <w:lang w:val="id_ID" w:bidi="id_ID"/>
        </w:rPr>
        <w:t>mujizat</w:t>
      </w:r>
      <w:r>
        <w:rPr>
          <w:lang w:val="id_ID" w:bidi="id_ID"/>
        </w:rPr>
        <w:t xml:space="preserve">-mujizat Yesus, mereka masih tidak percaya kepada-Nya. Mukjizat mengacu kepada tindakan penuh kuasa yang hanya bisa dilakukan Allah. Pastikan untuk menerjemahkan mukjizat dengan cara yang sama seperti yang telah Anda lakukan di bagian-bagian sebelumnya. </w:t>
      </w:r>
      <w:hyperlink r:id="rId329">
        <w:r>
          <w:rPr>
            <w:lang w:val="id_ID" w:bidi="id_ID"/>
          </w:rPr>
          <w:rPr>
            <w:color w:val="0000EE"/>
            <w:u w:val="single"/>
          </w:rPr>
          <w:t>Mujizat</w:t>
        </w:r>
      </w:hyperlink>
      <w:r>
        <w:rPr>
          <w:lang w:val="id_ID" w:bidi="id_ID"/>
        </w:rPr>
        <w:t xml:space="preserve"> terdapat di Daftar Kata Utama. Yesus mengatakan jika kota-kota bukan Yahudi telah melihat mujizat-mujizat yang sama, mereka pasti akan </w:t>
      </w:r>
      <w:r>
        <w:rPr>
          <w:b/>
          <w:lang w:val="id_ID" w:bidi="id_ID"/>
        </w:rPr>
        <w:t>bertobat</w:t>
      </w:r>
      <w:r>
        <w:rPr>
          <w:lang w:val="id_ID" w:bidi="id_ID"/>
        </w:rPr>
        <w:t xml:space="preserve"> sejak lama. Bertobat berarti berhenti berbuat dosa dan menaati Allah. Pastikan untuk menerjemahkan bertobat dengan cara yang sama seperti yang telah Anda lakukan sebelumnya. </w:t>
      </w:r>
      <w:hyperlink r:id="rId100">
        <w:r>
          <w:rPr>
            <w:lang w:val="id_ID" w:bidi="id_ID"/>
          </w:rPr>
          <w:rPr>
            <w:color w:val="0000EE"/>
            <w:u w:val="single"/>
          </w:rPr>
          <w:t>Bertobat</w:t>
        </w:r>
      </w:hyperlink>
      <w:r>
        <w:rPr>
          <w:lang w:val="id_ID" w:bidi="id_ID"/>
        </w:rPr>
        <w:t xml:space="preserve"> terdapat di Daftar Kata Utama. </w:t>
      </w:r>
    </w:p>
    <w:p>
      <w:pPr/>
      <w:r>
        <w:rPr>
          <w:lang w:val="id_ID" w:bidi="id_ID"/>
        </w:rPr>
      </w:r>
      <w:r>
        <w:rPr>
          <w:lang w:val="id_ID" w:bidi="id_ID"/>
        </w:rPr>
        <w:t xml:space="preserve">Yesus menyebut tentang mengenakan kain karung sebagai cara untuk menunjukkan perkabungan. </w:t>
      </w:r>
      <w:r>
        <w:rPr>
          <w:b/>
          <w:lang w:val="id_ID" w:bidi="id_ID"/>
        </w:rPr>
        <w:t>Kain kabung</w:t>
      </w:r>
      <w:r>
        <w:rPr>
          <w:lang w:val="id_ID" w:bidi="id_ID"/>
        </w:rPr>
        <w:t xml:space="preserve"> mengacu kepada kain kasar yang sangat tidak nyaman dipakai. Biasanya terbuat dari bulu hewan.</w:t>
      </w:r>
    </w:p>
    <w:p>
      <w:pPr/>
      <w:r>
        <w:rPr>
          <w:lang w:val="id_ID" w:bidi="id_ID"/>
        </w:rPr>
      </w:r>
      <w:r>
        <w:rPr>
          <w:lang w:val="id_ID" w:bidi="id_ID"/>
        </w:rPr>
        <w:t>Berhenti dan tunjukkan satu gambar kain kabung, jika Anda belum melakukannya.</w:t>
      </w:r>
    </w:p>
    <w:p>
      <w:pPr/>
      <w:r>
        <w:rPr>
          <w:lang w:val="id_ID" w:bidi="id_ID"/>
        </w:rPr>
      </w:r>
      <w:r>
        <w:rPr>
          <w:lang w:val="id_ID" w:bidi="id_ID"/>
        </w:rPr>
        <w:t xml:space="preserve">Yesus berbicara tentang </w:t>
      </w:r>
      <w:hyperlink r:id="rId144">
        <w:r>
          <w:rPr>
            <w:lang w:val="id_ID" w:bidi="id_ID"/>
          </w:rPr>
          <w:rPr>
            <w:color w:val="0000EE"/>
            <w:u w:val="single"/>
          </w:rPr>
          <w:t>Kapernaum</w:t>
        </w:r>
      </w:hyperlink>
      <w:r>
        <w:rPr>
          <w:lang w:val="id_ID" w:bidi="id_ID"/>
        </w:rPr>
        <w:t xml:space="preserve">, tempat di mana Dia melakukan banyak pelayanan-Nya di </w:t>
      </w:r>
      <w:hyperlink r:id="rId37">
        <w:r>
          <w:rPr>
            <w:lang w:val="id_ID" w:bidi="id_ID"/>
          </w:rPr>
          <w:rPr>
            <w:color w:val="0000EE"/>
            <w:u w:val="single"/>
          </w:rPr>
          <w:t>Galilea</w:t>
        </w:r>
      </w:hyperlink>
      <w:r>
        <w:rPr>
          <w:lang w:val="id_ID" w:bidi="id_ID"/>
        </w:rPr>
        <w:t xml:space="preserve">. Dia mengatakan mereka mengira mereka akan diangkat ke </w:t>
      </w:r>
      <w:r>
        <w:rPr>
          <w:b/>
          <w:lang w:val="id_ID" w:bidi="id_ID"/>
        </w:rPr>
        <w:t>surga</w:t>
      </w:r>
      <w:r>
        <w:rPr>
          <w:lang w:val="id_ID" w:bidi="id_ID"/>
        </w:rPr>
        <w:t xml:space="preserve">, atau tempat di mana Allah tinggal. Sebaliknya, Yesus mengatakan mereka akan dijatuhkan ke Hades, atau neraka. </w:t>
      </w:r>
      <w:r>
        <w:rPr>
          <w:b/>
          <w:lang w:val="id_ID" w:bidi="id_ID"/>
        </w:rPr>
        <w:t>Hades</w:t>
      </w:r>
      <w:r>
        <w:rPr>
          <w:lang w:val="id_ID" w:bidi="id_ID"/>
        </w:rPr>
        <w:t xml:space="preserve"> dapat mengacu kepada tempat orang-orang mati, tempat hukuman, atau tempat orang-orang mati yang tidak saleh. Dalam konteks ini, itu adalah kebalikan dari surga dan kehormatan serta mungkin sekali berarti neraka, sebuah tempat orang-orang yang tidak percaya dihukum serta dipermalukan setelah mereka mati. Pastikan untuk menerjemahkan surga dengan cara yang sama seperti yang telah Anda lakukan di bagian-bagian sebelumnya. </w:t>
      </w:r>
      <w:hyperlink r:id="rId68">
        <w:r>
          <w:rPr>
            <w:lang w:val="id_ID" w:bidi="id_ID"/>
          </w:rPr>
          <w:rPr>
            <w:color w:val="0000EE"/>
            <w:u w:val="single"/>
          </w:rPr>
          <w:t>Surga</w:t>
        </w:r>
      </w:hyperlink>
      <w:r>
        <w:rPr>
          <w:lang w:val="id_ID" w:bidi="id_ID"/>
        </w:rPr>
        <w:t xml:space="preserve"> dan </w:t>
      </w:r>
      <w:hyperlink r:id="rId330">
        <w:r>
          <w:rPr>
            <w:lang w:val="id_ID" w:bidi="id_ID"/>
          </w:rPr>
          <w:rPr>
            <w:color w:val="0000EE"/>
            <w:u w:val="single"/>
          </w:rPr>
          <w:t>Neraka</w:t>
        </w:r>
      </w:hyperlink>
      <w:r>
        <w:rPr>
          <w:lang w:val="id_ID" w:bidi="id_ID"/>
        </w:rPr>
        <w:t xml:space="preserve"> terdapat di Daftar Kata Utama.</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versi audio dari perikop ini dalam bentuk terjemahan yang paling mudah dimengerti.</w:t>
      </w:r>
    </w:p>
    <w:p>
      <w:pPr/>
      <w:r>
        <w:rPr>
          <w:lang w:val="id_ID" w:bidi="id_ID"/>
        </w:rPr>
      </w:r>
      <w:r>
        <w:rPr>
          <w:lang w:val="id_ID" w:bidi="id_ID"/>
        </w:rPr>
        <w:t xml:space="preserve">Dalam sesi ini, ceritakan kembali nats ini, secara berkelompok, dalam bahasa Anda sendiri. </w:t>
      </w:r>
    </w:p>
    <w:p>
      <w:pPr/>
      <w:r>
        <w:rPr>
          <w:lang w:val="id_ID" w:bidi="id_ID"/>
        </w:rPr>
      </w:r>
      <w:r>
        <w:rPr>
          <w:lang w:val="id_ID" w:bidi="id_ID"/>
        </w:rPr>
        <w:t xml:space="preserve">Pertama, seluruh kelompok harus berlatih menceritakan bagian itu dalam bahasa Anda sendiri. Ingatlah untuk memasukkan hal-hal yang Anda putuskan dalam langkah sebelumnya, seperti kronologi, kata, frasa, emosi, atau apa pun yang Anda diskusikan. </w:t>
      </w:r>
    </w:p>
    <w:p>
      <w:pPr/>
      <w:r>
        <w:rPr>
          <w:lang w:val="id_ID" w:bidi="id_ID"/>
        </w:rPr>
      </w:r>
      <w:r>
        <w:rPr>
          <w:lang w:val="id_ID" w:bidi="id_ID"/>
        </w:rPr>
        <w:t xml:space="preserve">Seorang anggota kelompok harus menyampaikan beberapa kalimat dari nats itu dan berhenti sejenak. Seorang anggota lain harus menceritakan bagian selanjutnya dari nats itu dan berhenti sejenak. Lakukan ini sampai kelompok itu telah menceritakan kembali semua nats tersebut. Anggota-anggota kelompok dapat saling memperbaiki dalam tahap ini. </w:t>
      </w:r>
    </w:p>
    <w:p>
      <w:pPr/>
      <w:r>
        <w:rPr>
          <w:lang w:val="id_ID" w:bidi="id_ID"/>
        </w:rPr>
      </w:r>
      <w:r>
        <w:rPr>
          <w:lang w:val="id_ID" w:bidi="id_ID"/>
        </w:rPr>
        <w:t>Hentikan sejenak audio ini di sini.</w:t>
      </w:r>
    </w:p>
    <w:p>
      <w:pPr/>
      <w:r>
        <w:rPr>
          <w:lang w:val="id_ID" w:bidi="id_ID"/>
        </w:rPr>
      </w:r>
      <w:r>
        <w:rPr>
          <w:lang w:val="id_ID" w:bidi="id_ID"/>
        </w:rPr>
        <w:t xml:space="preserve">Selanjutnya, setiap anggota kelompok harus menceritakan seluruh nats tersebut tanpa gangguan setidaknya satu kali. Seorang anggota kelompok dapat menggunakan benda apa saja, gerakan, atau papan cerita untuk membantu mereka mengingat bagian nats ayat-ayat Alkitab tersebut. </w:t>
      </w:r>
    </w:p>
    <w:p>
      <w:pPr/>
      <w:r>
        <w:rPr>
          <w:lang w:val="id_ID" w:bidi="id_ID"/>
        </w:rPr>
      </w:r>
      <w:r>
        <w:rPr>
          <w:lang w:val="id_ID" w:bidi="id_ID"/>
        </w:rPr>
        <w:t>Hentikan sejenak audio ini di sini.</w:t>
      </w:r>
    </w:p>
    <w:p>
      <w:pPr/>
      <w:r>
        <w:rPr>
          <w:lang w:val="id_ID" w:bidi="id_ID"/>
        </w:rPr>
      </w:r>
      <w:r>
        <w:rPr>
          <w:lang w:val="id_ID" w:bidi="id_ID"/>
        </w:rPr>
        <w:t xml:space="preserve">Selanjutnya, kelompok dapat memutuskan versi mana dari nats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Hentikan sejenak audio ini di sini.</w:t>
      </w:r>
    </w:p>
    <w:p>
      <w:pPr/>
      <w:r>
        <w:rPr>
          <w:lang w:val="id_ID" w:bidi="id_ID"/>
        </w:rPr>
      </w:r>
      <w:r>
        <w:rPr>
          <w:lang w:val="id_ID" w:bidi="id_ID"/>
        </w:rPr>
        <w:t xml:space="preserve">Akhirnya, kelompok dapat menyusun versi akhir dari nats itu yang disetujui oleh semua anggota kelompok. Setiap anggota kelompok harus berlatih menceritakan versi akhir dari nats tersebut. </w:t>
      </w:r>
      <w:r>
        <w:rPr>
          <w:lang w:val="id_ID" w:bidi="id_ID"/>
        </w:rPr>
      </w:r>
      <w:r>
        <w:rPr>
          <w:lang w:val="id_ID" w:bidi="id_ID"/>
        </w:rPr>
      </w:r>
    </w:p>
    <w:p>
      <w:pPr/>
      <w:r>
        <w:rPr>
          <w:lang w:val="id_ID" w:bidi="id_ID"/>
        </w:rPr>
      </w:r>
    </w:p>
    <w:p>
      <w:pPr>
        <w:pStyle w:val="Heading2"/>
      </w:pPr>
      <w:r>
        <w:rPr>
          <w:lang w:val="id_ID" w:bidi="id_ID"/>
        </w:rPr>
        <w:t>Lukas 10:1–16</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331">
        <w:r>
          <w:rPr>
            <w:lang w:val="id_ID" w:bidi="id_ID"/>
          </w:rPr>
          <w:rPr>
            <w:color w:val="0000EE"/>
            <w:u w:val="single"/>
          </w:rPr>
          <w:t>Dengar dan Renungkan</w:t>
        </w:r>
      </w:hyperlink>
      <w:r>
        <w:rPr>
          <w:lang w:val="id_ID" w:bidi="id_ID"/>
        </w:rPr>
        <w:t xml:space="preserve"> (490 KB)</w:t>
      </w:r>
      <w:r>
        <w:rPr>
          <w:lang w:val="id_ID" w:bidi="id_ID"/>
        </w:rPr>
      </w:r>
    </w:p>
    <w:p>
      <w:pPr>
        <w:pStyle w:val="ListBullet"/>
        <w:spacing w:line="240" w:lineRule="auto"/>
        <w:ind w:left="720"/>
      </w:pPr>
      <w:r>
        <w:rPr>
          <w:lang w:val="id_ID" w:bidi="id_ID"/>
        </w:rPr>
      </w:r>
      <w:hyperlink r:id="rId332">
        <w:r>
          <w:rPr>
            <w:lang w:val="id_ID" w:bidi="id_ID"/>
          </w:rPr>
          <w:rPr>
            <w:color w:val="0000EE"/>
            <w:u w:val="single"/>
          </w:rPr>
          <w:t>Menyiapkan Panggung</w:t>
        </w:r>
      </w:hyperlink>
      <w:r>
        <w:rPr>
          <w:lang w:val="id_ID" w:bidi="id_ID"/>
        </w:rPr>
        <w:t xml:space="preserve"> (5.0 MB)</w:t>
      </w:r>
      <w:r>
        <w:rPr>
          <w:lang w:val="id_ID" w:bidi="id_ID"/>
        </w:rPr>
      </w:r>
    </w:p>
    <w:p>
      <w:pPr>
        <w:pStyle w:val="ListBullet"/>
        <w:spacing w:line="240" w:lineRule="auto"/>
        <w:ind w:left="720"/>
      </w:pPr>
      <w:r>
        <w:rPr>
          <w:lang w:val="id_ID" w:bidi="id_ID"/>
        </w:rPr>
      </w:r>
      <w:hyperlink r:id="rId333">
        <w:r>
          <w:rPr>
            <w:lang w:val="id_ID" w:bidi="id_ID"/>
          </w:rPr>
          <w:rPr>
            <w:color w:val="0000EE"/>
            <w:u w:val="single"/>
          </w:rPr>
          <w:t>Menjelaskan Adegan</w:t>
        </w:r>
      </w:hyperlink>
      <w:r>
        <w:rPr>
          <w:lang w:val="id_ID" w:bidi="id_ID"/>
        </w:rPr>
        <w:t xml:space="preserve"> (3.2 MB)</w:t>
      </w:r>
      <w:r>
        <w:rPr>
          <w:lang w:val="id_ID" w:bidi="id_ID"/>
        </w:rPr>
      </w:r>
    </w:p>
    <w:p>
      <w:pPr>
        <w:pStyle w:val="ListBullet"/>
        <w:spacing w:line="240" w:lineRule="auto"/>
        <w:ind w:left="720"/>
      </w:pPr>
      <w:r>
        <w:rPr>
          <w:lang w:val="id_ID" w:bidi="id_ID"/>
        </w:rPr>
      </w:r>
      <w:hyperlink r:id="rId334">
        <w:r>
          <w:rPr>
            <w:lang w:val="id_ID" w:bidi="id_ID"/>
          </w:rPr>
          <w:rPr>
            <w:color w:val="0000EE"/>
            <w:u w:val="single"/>
          </w:rPr>
          <w:t>Memperagakan Bacaan</w:t>
        </w:r>
      </w:hyperlink>
      <w:r>
        <w:rPr>
          <w:lang w:val="id_ID" w:bidi="id_ID"/>
        </w:rPr>
        <w:t xml:space="preserve"> (3.8 MB)</w:t>
      </w:r>
      <w:r>
        <w:rPr>
          <w:lang w:val="id_ID" w:bidi="id_ID"/>
        </w:rPr>
      </w:r>
    </w:p>
    <w:p>
      <w:pPr>
        <w:pStyle w:val="ListBullet"/>
        <w:spacing w:line="240" w:lineRule="auto"/>
        <w:ind w:left="720"/>
      </w:pPr>
      <w:r>
        <w:rPr>
          <w:lang w:val="id_ID" w:bidi="id_ID"/>
        </w:rPr>
      </w:r>
      <w:hyperlink r:id="rId335">
        <w:r>
          <w:rPr>
            <w:lang w:val="id_ID" w:bidi="id_ID"/>
          </w:rPr>
          <w:rPr>
            <w:color w:val="0000EE"/>
            <w:u w:val="single"/>
          </w:rPr>
          <w:t>Melengkapi yang Kurang</w:t>
        </w:r>
      </w:hyperlink>
      <w:r>
        <w:rPr>
          <w:lang w:val="id_ID" w:bidi="id_ID"/>
        </w:rPr>
        <w:t xml:space="preserve"> (2.6 MB)</w:t>
      </w:r>
      <w:r>
        <w:rPr>
          <w:lang w:val="id_ID" w:bidi="id_ID"/>
        </w:rPr>
      </w:r>
    </w:p>
    <w:p>
      <w:pPr>
        <w:pStyle w:val="ListBullet"/>
        <w:spacing w:line="240" w:lineRule="auto"/>
        <w:ind w:left="720"/>
      </w:pPr>
      <w:r>
        <w:rPr>
          <w:lang w:val="id_ID" w:bidi="id_ID"/>
        </w:rPr>
      </w:r>
      <w:hyperlink r:id="rId336">
        <w:r>
          <w:rPr>
            <w:lang w:val="id_ID" w:bidi="id_ID"/>
          </w:rPr>
          <w:rPr>
            <w:color w:val="0000EE"/>
            <w:u w:val="single"/>
          </w:rPr>
          <w:t>Menyampaikan Firman Tuhan</w:t>
        </w:r>
      </w:hyperlink>
      <w:r>
        <w:rPr>
          <w:lang w:val="id_ID" w:bidi="id_ID"/>
        </w:rPr>
        <w:t xml:space="preserve"> (1.1 MB)</w:t>
      </w:r>
      <w:r>
        <w:rPr>
          <w:lang w:val="id_ID" w:bidi="id_ID"/>
        </w:rPr>
      </w:r>
      <w:r>
        <w:rPr>
          <w:lang w:val="id_ID" w:bidi="id_ID"/>
        </w:rPr>
      </w:r>
      <w:r>
        <w:rPr>
          <w:lang w:val="id_ID" w:bidi="id_ID"/>
        </w:rPr>
      </w:r>
    </w:p>
    <w:p>
      <w:pPr/>
      <w:r>
        <w:rPr>
          <w:lang w:val="id_ID" w:bidi="id_ID"/>
        </w:rPr>
      </w:r>
    </w:p>
    <w:p>
      <w:pPr>
        <w:pStyle w:val="Heading2"/>
      </w:pPr>
      <w:r>
        <w:rPr>
          <w:lang w:val="id_ID" w:bidi="id_ID"/>
        </w:rPr>
        <w:t>Lukas 10:17–24</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 xml:space="preserve">Dengarkan Lukas 10:17–24 dan renungkan di dalam hati Anda. Dengarkan teks sebanyak tiga kali (dalam tiga terjemahan yang berbeda, jika memungkinkan). Kemudian diskusikan pertanyaan berikut dalam kelompok: </w:t>
      </w:r>
    </w:p>
    <w:p>
      <w:pPr>
        <w:pStyle w:val="ListBullet"/>
        <w:spacing w:line="240" w:lineRule="auto"/>
        <w:ind w:left="720"/>
      </w:pPr>
      <w:r>
        <w:rPr>
          <w:lang w:val="id_ID" w:bidi="id_ID"/>
        </w:rPr>
      </w:r>
      <w:r>
        <w:rPr>
          <w:lang w:val="id_ID" w:bidi="id_ID"/>
        </w:rPr>
        <w:t xml:space="preserve">Apa yang Anda suka dalam kisah ini? </w:t>
      </w:r>
    </w:p>
    <w:p>
      <w:pPr>
        <w:pStyle w:val="ListBullet"/>
        <w:spacing w:line="240" w:lineRule="auto"/>
        <w:ind w:left="720"/>
      </w:pPr>
      <w:r>
        <w:rPr>
          <w:lang w:val="id_ID" w:bidi="id_ID"/>
        </w:rPr>
      </w:r>
      <w:r>
        <w:rPr>
          <w:lang w:val="id_ID" w:bidi="id_ID"/>
        </w:rPr>
        <w:t xml:space="preserve">Apa yang Anda tidak suka atau tidak mengerti? </w:t>
      </w:r>
    </w:p>
    <w:p>
      <w:pPr>
        <w:pStyle w:val="ListBullet"/>
        <w:spacing w:line="240" w:lineRule="auto"/>
        <w:ind w:left="720"/>
      </w:pPr>
      <w:r>
        <w:rPr>
          <w:lang w:val="id_ID" w:bidi="id_ID"/>
        </w:rPr>
      </w:r>
      <w:r>
        <w:rPr>
          <w:lang w:val="id_ID" w:bidi="id_ID"/>
        </w:rPr>
        <w:t xml:space="preserve">Apa yang diceritakan kisah ini tentang Yesus? </w:t>
      </w:r>
    </w:p>
    <w:p>
      <w:pPr>
        <w:pStyle w:val="ListBullet"/>
        <w:spacing w:line="240" w:lineRule="auto"/>
        <w:ind w:left="720"/>
      </w:pPr>
      <w:r>
        <w:rPr>
          <w:lang w:val="id_ID" w:bidi="id_ID"/>
        </w:rPr>
      </w:r>
      <w:r>
        <w:rPr>
          <w:lang w:val="id_ID" w:bidi="id_ID"/>
        </w:rPr>
        <w:t xml:space="preserve">Apa yang diceritakan kisah ini tentang manusia? </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Siapa kenalan Anda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Yesus sedang bepergian bersama murid-murid-Nya dalam perjalanan ke Yerusalem di mana Dia mengetahui Dia akan mati dan hidup kembali. Yesus mengutus 72 murid, atau pengikut, dengan petunjuk khusus untuk pergi ke kota-kota yang akan Dia datangi. Kisah ini dimulai ketika murid-murid kembali kepada Yesus dengan sukacita atas apa yang telah terjadi di berbagai kota.</w:t>
      </w:r>
    </w:p>
    <w:p>
      <w:pPr/>
      <w:r>
        <w:rPr>
          <w:lang w:val="id_ID" w:bidi="id_ID"/>
        </w:rPr>
      </w:r>
      <w:r>
        <w:rPr>
          <w:lang w:val="id_ID" w:bidi="id_ID"/>
        </w:rPr>
        <w:t>Ke-72 murid kembali kepada Yesus dari berbagai kota yang telah mereka kunjungi sebelum Yesus. Mereka sangat senang dengan apa yang telah terjadi pada perjalanan mereka. Mereka menceritakan kepada Yesus bahwa mereka mampu mengusir setan-setan, atau roh-roh jahat, di mana pun mereka pergi karena mereka menggunakan nama Yesus. Ini berarti setan-setan mengakui otoritas yang Yesus Yesus telah kepada murid-murid-Nya. Ketika murid-murid menggunakan kuasa nama Yesus untuk menyuruh setan-setan pergi, setan-setan itu harus mematuhi.</w:t>
      </w:r>
    </w:p>
    <w:p>
      <w:pPr/>
      <w:r>
        <w:rPr>
          <w:lang w:val="id_ID" w:bidi="id_ID"/>
        </w:rPr>
      </w:r>
      <w:r>
        <w:rPr>
          <w:lang w:val="id_ID" w:bidi="id_ID"/>
        </w:rPr>
        <w:t xml:space="preserve">Yesus menanggapi murid-murid dan menyiratkan bahwa Dia sudah memiliki kuasa atas Setan, atau pemimpin segala setan. Yesus mengatakan, "Aku melihat Setan jatuh dari surga, atau langit, seperti kilat." Yesus mengatakan bahwa ketika murid-murid mengusir setan-setan dalam nama Yesus, Setan, pemimpin segala roh jahat, kehilangan kuasanya. Dalam kisah ini, Setan kehilangan kuasanya dengan cepat, seperti kecepatan petir yang menyambar tanah. </w:t>
      </w:r>
    </w:p>
    <w:p>
      <w:pPr/>
      <w:r>
        <w:rPr>
          <w:lang w:val="id_ID" w:bidi="id_ID"/>
        </w:rPr>
      </w:r>
      <w:r>
        <w:rPr>
          <w:lang w:val="id_ID" w:bidi="id_ID"/>
        </w:rPr>
        <w:t>Berhenti dan diskusikan dengan tim Anda: Bagaimana pemimpin semua roh jahat itu dilihat dalam budaya Anda? Siapakah yang lebih kuat daripada pemimpin ini, dan/atau bagaimana ia bisa dihentikan?</w:t>
      </w:r>
    </w:p>
    <w:p>
      <w:pPr/>
      <w:r>
        <w:rPr>
          <w:lang w:val="id_ID" w:bidi="id_ID"/>
        </w:rPr>
      </w:r>
      <w:r>
        <w:rPr>
          <w:lang w:val="id_ID" w:bidi="id_ID"/>
        </w:rPr>
        <w:t>Yesus mengatakan kepada murid-murid-Nya bahwa sebelum mereka pergi dalam perjalanan mereka, Dia memberi mereka otoritas untuk mewakili-Nya dan melakukan segala sesuatu yang tidak dapat mereka lakukan sendirian. Salah satu dari hal-hal itu adalah menginjak ular beracun dan kalajengking. Berkali-kali, ular digunakan dalam Alkitab untuk mengacu kepada Setan. Kalajengking adalah makhluk kecil dan keras yang dapat mencapai ukuran hingga 8 inci atau 20 sentimeter, Kalajengkin memiliki delapan kaki dan satu penyengat di ekornya yang dapat membuat sakit parah. Yesus menggunakan hewan-hewan ini sebagai satu perbandingan dengan murid-murid yang menginjak-injak atau mengalahkan setan-setan. Seperti ular dan kalajengking, setan-setan berbahaya dan menyakiti orang-orang.</w:t>
      </w:r>
    </w:p>
    <w:p>
      <w:pPr/>
      <w:r>
        <w:rPr>
          <w:lang w:val="id_ID" w:bidi="id_ID"/>
        </w:rPr>
      </w:r>
      <w:r>
        <w:rPr>
          <w:lang w:val="id_ID" w:bidi="id_ID"/>
        </w:rPr>
        <w:t>Berhenti dan tunjukkan kepada tim Anda satu gambar kalajengking dan ular. Jika tidak ada kalajengking di wilayah Anda, Anda bisa menggunakan satu frasa yang lebih umum seperti "makhluk penyengat yang berbahaya."</w:t>
      </w:r>
    </w:p>
    <w:p>
      <w:pPr/>
      <w:r>
        <w:rPr>
          <w:lang w:val="id_ID" w:bidi="id_ID"/>
        </w:rPr>
      </w:r>
      <w:r>
        <w:rPr>
          <w:lang w:val="id_ID" w:bidi="id_ID"/>
        </w:rPr>
        <w:t>Yesus juga mengatakan kepada murid-murid-Nya bahwa Dia memberi mereka kuasa yang lebih besar daripada kuasa musuh, atau Setan. Setan disebut musuh karena ia menentang Allah, Yesus, dan semua pengikut-Nya. Karena Yesus memberi mereka kuasa ini, musuh tidak akan menyakiti murid-murid.</w:t>
      </w:r>
    </w:p>
    <w:p>
      <w:pPr/>
      <w:r>
        <w:rPr>
          <w:lang w:val="id_ID" w:bidi="id_ID"/>
        </w:rPr>
      </w:r>
      <w:r>
        <w:rPr>
          <w:lang w:val="id_ID" w:bidi="id_ID"/>
        </w:rPr>
        <w:t>Yesus kemudian membandingkan dua hal yang harus membuat mereka bersukacita dan bergembira. Ketika Yesus mengatakan kepada murid-murid "jangan bersuka cita karena roh-roh itu tunduk kepadamu," Dia bukan mengatakan bahwa murid-murid tidak boleh senang kalau setan-setan mematuhi mereka. Sebaliknya, Yesus mengatakan bahwa mereka harus lebih senang karena nama mereka ditulis di surga, atau tempat di mana Allah tinggal. Ungkapan ini berarti bahwa nama murid-murid dicatat oleh Allah. Allah telah menulis nama mereka di surga. Ini berarti Allah telah menulis di suatu tempat nama semua orang yang akan hidup bersama-Nya selamanya.</w:t>
      </w:r>
    </w:p>
    <w:p>
      <w:pPr/>
      <w:r>
        <w:rPr>
          <w:lang w:val="id_ID" w:bidi="id_ID"/>
        </w:rPr>
      </w:r>
      <w:r>
        <w:rPr>
          <w:lang w:val="id_ID" w:bidi="id_ID"/>
        </w:rPr>
        <w:t>Berhenti dan diskusikan dengan tim Anda: Dalam budaya Anda, bagaimana otoritas atau pemimpin mencatat siapa yang tinggal dalam satu komunitas?</w:t>
      </w:r>
    </w:p>
    <w:p>
      <w:pPr/>
      <w:r>
        <w:rPr>
          <w:lang w:val="id_ID" w:bidi="id_ID"/>
        </w:rPr>
      </w:r>
      <w:r>
        <w:rPr>
          <w:lang w:val="id_ID" w:bidi="id_ID"/>
        </w:rPr>
        <w:t>Selama waktu yang sama ketika Yesus berbicara dengan murid-murid-Nya, Roh Allah menyebabkan Yesus menjadi penuh sukacita, atau sangat bahagia.</w:t>
      </w:r>
    </w:p>
    <w:p>
      <w:pPr/>
      <w:r>
        <w:rPr>
          <w:lang w:val="id_ID" w:bidi="id_ID"/>
        </w:rPr>
      </w:r>
      <w:r>
        <w:rPr>
          <w:lang w:val="id_ID" w:bidi="id_ID"/>
        </w:rPr>
        <w:t>Yesus berbicara kepada Allah dan memanggil-Nya Bapa, Tuhan langit dan bumi--raja atas segala sesuatu. Yesus bahagia dan bersyukur kepada Allah karena menunjukkan kebenaran tentang Kerajaan Allah kepada orang-orang yang rendah hati dan sederhana --orang-orang yang seperti anak-anak kecil dalam cara ini. Orang-orang yang rendah hati dan sederhana ini adalah ke-72 murid yang pergi keluar. Mereka bersedia mendengarkan pengajaran Yesus, jadi Allah memberi mereka pengetahuan. Namun, Allah tidak memberikan pengetahuan tentang kerajaan-Nya kepada mereka yang menganggap diri berihikmat.</w:t>
      </w:r>
    </w:p>
    <w:p>
      <w:pPr/>
      <w:r>
        <w:rPr>
          <w:lang w:val="id_ID" w:bidi="id_ID"/>
        </w:rPr>
      </w:r>
      <w:r>
        <w:rPr>
          <w:lang w:val="id_ID" w:bidi="id_ID"/>
        </w:rPr>
        <w:t>Berhenti dan diskusikan dengan tim Anda, bagaimana pandangan tentang anak-anak dalam budaya Anda? Status sosial apa saja yang mereka miliki? Apa artinya dibandingkan dengan seorang anak dalam budaya Anda?</w:t>
      </w:r>
    </w:p>
    <w:p>
      <w:pPr/>
      <w:r>
        <w:rPr>
          <w:lang w:val="id_ID" w:bidi="id_ID"/>
        </w:rPr>
      </w:r>
      <w:r>
        <w:rPr>
          <w:lang w:val="id_ID" w:bidi="id_ID"/>
        </w:rPr>
        <w:t xml:space="preserve">Yesus kemudian beralih untuk berbicara kepada murid-murid-Nya dan orang-orang lain yang berada di sana. Yesus mengatakan bahwa Allah memberi-Nya segala pengetahuan, kekuasaan, dan otoritas yang Allah sendiri miliki. Ini memungkinkan Yesus untuk mengungkapkan atau membagikan pengetahuan dan otoritas ini kepada siapa yang Dia inginkan. Yesus mengatakan bahwa tidak ada yang sepenuhnya memahami hubungan-Nya dengan Allah kecuali Allah, Bapa-Nya. Hanya Yesus, Sang Anak, yang benar-benar mengenal siapa Bapa-Nya. Namun, sebagai Anak, Yesus dapat mengungkapkan atau membuat Allah benar-benar dikenal kepada siapa yang dipilih-Nya. </w:t>
      </w:r>
    </w:p>
    <w:p>
      <w:pPr/>
      <w:r>
        <w:rPr>
          <w:lang w:val="id_ID" w:bidi="id_ID"/>
        </w:rPr>
      </w:r>
      <w:r>
        <w:rPr>
          <w:lang w:val="id_ID" w:bidi="id_ID"/>
        </w:rPr>
        <w:t>Sekali lagi, Yesus mengganti audiens-Nya dan hanya berbicara kepada mirid-murid. Ini bisa berarti bahwa Dia berpaling dari kerumunan dan berbicara dengan suara rendah. Yesus mengatakan kepada mereka bahwa mereka diberkati, atau bahwa mereka telah menerima kehormatan besar dari Allah. Mereka diberkati karena mereka telah bepergian bersama Yesus selama ini dan telah melihat semua mukjizat yang Dia lakukan! Bahkan para pemimpin yang penting di masa lalu, seperti raja-raja dan nabi-nabi, atau utusan-utusan Allah, tidak memiliki kesempatan untuk melihat Yesus. Para pemimpin ini ingin melihat Yesus dan mendengar apa yang Yesus ajarkan karena Dia adalah Mesias, atau Juruselamat yang Dijanjikan Allah. Namun, mereka sudah lama meninggal sebelum Yesus lahir.</w:t>
      </w:r>
    </w:p>
    <w:p>
      <w:pPr/>
      <w:r>
        <w:rPr>
          <w:lang w:val="id_ID" w:bidi="id_ID"/>
        </w:rPr>
      </w:r>
      <w:r>
        <w:rPr>
          <w:lang w:val="id_ID" w:bidi="id_ID"/>
        </w:rPr>
        <w:t>Bagian ini menunjukkan kelompok murid-murid yang lebih besar menjadi bagian dari misi Yesus. Mereka bertindak sebagai wakil-Nya dan dengan otoritas-Nya. Mereka memahami pentingnya menceritakan kepada semua orang tentang kerajaan Allah tanpa peduli apakah pesan Yesus diterima atau ditolak.</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Dengarkan teks satu kali dalam versi yang paling mudah dimengerti. </w:t>
      </w:r>
    </w:p>
    <w:p>
      <w:pPr/>
      <w:r>
        <w:rPr>
          <w:lang w:val="id_ID" w:bidi="id_ID"/>
        </w:rPr>
      </w:r>
      <w:r>
        <w:rPr>
          <w:lang w:val="id_ID" w:bidi="id_ID"/>
        </w:rPr>
        <w:t xml:space="preserve">Dalam sesi ini, Anda akan membantu kelompok memvisualisasikan kisah ini. Anda akan membantu kelompok mendefinisikan adegan, latar, dan karakter dari kisah ini. </w:t>
      </w:r>
    </w:p>
    <w:p>
      <w:pPr/>
      <w:r>
        <w:rPr>
          <w:lang w:val="id_ID" w:bidi="id_ID"/>
        </w:rPr>
      </w:r>
      <w:r>
        <w:rPr>
          <w:lang w:val="id_ID" w:bidi="id_ID"/>
        </w:rPr>
        <w:t>Kisah ini memiliki empat adegan.</w:t>
      </w:r>
    </w:p>
    <w:p>
      <w:pPr/>
      <w:r>
        <w:rPr>
          <w:lang w:val="id_ID" w:bidi="id_ID"/>
        </w:rPr>
      </w:r>
      <w:r>
        <w:rPr>
          <w:b/>
          <w:lang w:val="id_ID" w:bidi="id_ID"/>
        </w:rPr>
        <w:t>Adegan pertama:</w:t>
      </w:r>
      <w:r>
        <w:rPr>
          <w:lang w:val="id_ID" w:bidi="id_ID"/>
        </w:rPr>
        <w:t xml:space="preserve"> Ke-72 murid mematuhi apa yang Yesus perintahkan dan kemudian kembali. Para murid terkejut karena setan-setan mengakui otoritas nama Yesus. Yesus mengatakan kepada mereka bahwa Yesus melihat Setan jatuh. Yesus mengatakan kepada mereka tentang otoritas yang Yesus berikan kepada mereka. Yesus mengatakan kepada mereka bahwa mereka tidak akan terluka. Yesus mengatakan kepada mereka bahwa murid-murid harus bersukacita bukan karena fakta bahwa setan-setan mematuhi mereka, melainkan karena Allah telah mencatat nama mereka.</w:t>
      </w:r>
    </w:p>
    <w:p>
      <w:pPr/>
      <w:r>
        <w:rPr>
          <w:lang w:val="id_ID" w:bidi="id_ID"/>
        </w:rPr>
      </w:r>
      <w:r>
        <w:rPr>
          <w:b/>
          <w:lang w:val="id_ID" w:bidi="id_ID"/>
        </w:rPr>
        <w:t>Adegan kedua:</w:t>
      </w:r>
      <w:r>
        <w:rPr>
          <w:lang w:val="id_ID" w:bidi="id_ID"/>
        </w:rPr>
        <w:t xml:space="preserve"> Yesus berdoa, bersyukur kepada Allah karena menyembunyikan hal-hal ini dari orang-orang bijak dan pandai dan menyingkapkannya kepada orang-orang yang seperti anak-anak.</w:t>
      </w:r>
    </w:p>
    <w:p>
      <w:pPr/>
      <w:r>
        <w:rPr>
          <w:lang w:val="id_ID" w:bidi="id_ID"/>
        </w:rPr>
      </w:r>
      <w:r>
        <w:rPr>
          <w:b/>
          <w:lang w:val="id_ID" w:bidi="id_ID"/>
        </w:rPr>
        <w:t>Adegan ketiga:</w:t>
      </w:r>
      <w:r>
        <w:rPr>
          <w:lang w:val="id_ID" w:bidi="id_ID"/>
        </w:rPr>
        <w:t xml:space="preserve"> Yesus mengatakan kepada kerumunan bahwa tidak seorang pun mengenal Anak selain Bapa, dan tidak seorang pun mengenal Bapa selain Anak, dan orang-orang yang dipilih Anak untuk menunjukkan Bapa kepada mereka.</w:t>
      </w:r>
    </w:p>
    <w:p>
      <w:pPr/>
      <w:r>
        <w:rPr>
          <w:lang w:val="id_ID" w:bidi="id_ID"/>
        </w:rPr>
      </w:r>
      <w:r>
        <w:rPr>
          <w:b/>
          <w:lang w:val="id_ID" w:bidi="id_ID"/>
        </w:rPr>
        <w:t>Adegan keempat:</w:t>
      </w:r>
      <w:r>
        <w:rPr>
          <w:lang w:val="id_ID" w:bidi="id_ID"/>
        </w:rPr>
        <w:t xml:space="preserve"> Yesus berpaling kepada murid-murid-Nya ketika mereka sendirian dan mengatakan kepada mereka bahwa mereka diberkati karena mereka telah melihat apa yang ingin dilihat raja-raja dan nabi-nabi, tetapi mereka tidak dapat melihatnya.</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Roh Kudus</w:t>
      </w:r>
    </w:p>
    <w:p>
      <w:pPr>
        <w:pStyle w:val="ListBullet"/>
        <w:spacing w:line="240" w:lineRule="auto"/>
        <w:ind w:left="720"/>
      </w:pPr>
      <w:r>
        <w:rPr>
          <w:lang w:val="id_ID" w:bidi="id_ID"/>
        </w:rPr>
      </w:r>
      <w:r>
        <w:rPr>
          <w:lang w:val="id_ID" w:bidi="id_ID"/>
        </w:rPr>
        <w:t>Roh-roh jahat</w:t>
      </w:r>
    </w:p>
    <w:p>
      <w:pPr>
        <w:pStyle w:val="ListBullet"/>
        <w:spacing w:line="240" w:lineRule="auto"/>
        <w:ind w:left="720"/>
      </w:pPr>
      <w:r>
        <w:rPr>
          <w:lang w:val="id_ID" w:bidi="id_ID"/>
        </w:rPr>
      </w:r>
      <w:r>
        <w:rPr>
          <w:lang w:val="id_ID" w:bidi="id_ID"/>
        </w:rPr>
        <w:t>Roh-roh jahat yang dilambangkan oleh kalajengking dan ular</w:t>
      </w:r>
    </w:p>
    <w:p>
      <w:pPr>
        <w:pStyle w:val="ListBullet"/>
        <w:spacing w:line="240" w:lineRule="auto"/>
        <w:ind w:left="720"/>
      </w:pPr>
      <w:r>
        <w:rPr>
          <w:lang w:val="id_ID" w:bidi="id_ID"/>
        </w:rPr>
      </w:r>
      <w:r>
        <w:rPr>
          <w:lang w:val="id_ID" w:bidi="id_ID"/>
        </w:rPr>
        <w:t xml:space="preserve">Kerumunan </w:t>
      </w:r>
    </w:p>
    <w:p>
      <w:pPr/>
      <w:r>
        <w:rPr>
          <w:lang w:val="id_ID" w:bidi="id_ID"/>
        </w:rPr>
      </w:r>
      <w:r>
        <w:rPr>
          <w:lang w:val="id_ID" w:bidi="id_ID"/>
        </w:rPr>
        <w:t>Dalam sesi ini, ambillah papan cerita kelompok, gambarlah, atau gunakan beberapa macam alat peraga (benda-benda yang dapat Anda pindahkan seperti batu, batang, mainan anak-anak) untuk memvisualisasikan kisah dan adegan di dalamnya.</w:t>
      </w:r>
    </w:p>
    <w:p>
      <w:pPr/>
      <w:r>
        <w:rPr>
          <w:lang w:val="id_ID" w:bidi="id_ID"/>
        </w:rPr>
      </w:r>
      <w:r>
        <w:rPr>
          <w:lang w:val="id_ID" w:bidi="id_ID"/>
        </w:rPr>
        <w:t>Penting untuk diingat bahwa murid-murid diutus dan mereka telah melakukan apa yang Yesus perintahkan kepada mereka. Tim dapat memerankan murid-murid yang memerintahkan setan-setan agar keluar dari orang-orang dalam nama Yesus. Tim dapat memerankan murid-murid yang berjalan di antara roh-roh jahat yang dilambangkan oleh ular dan kalajengking tanpa celaka atau terluka.</w:t>
      </w:r>
    </w:p>
    <w:p>
      <w:pPr/>
      <w:r>
        <w:rPr>
          <w:lang w:val="id_ID" w:bidi="id_ID"/>
        </w:rPr>
      </w:r>
      <w:r>
        <w:rPr>
          <w:lang w:val="id_ID" w:bidi="id_ID"/>
        </w:rPr>
        <w:t>Penting untuk diingat bahwa murid-murid menekankan otoritas Yesus ketika mereka mengatakan bahwa mereka menggunakan nama Yesus.</w:t>
      </w:r>
    </w:p>
    <w:p>
      <w:pPr/>
      <w:r>
        <w:rPr>
          <w:lang w:val="id_ID" w:bidi="id_ID"/>
        </w:rPr>
      </w:r>
      <w:r>
        <w:rPr>
          <w:lang w:val="id_ID" w:bidi="id_ID"/>
        </w:rPr>
        <w:t>Ketujuh puluh dua orang kembali dengan sukacita dan mengatakan bahwa setan-setan mematuhi nama Yesus</w:t>
      </w:r>
    </w:p>
    <w:p>
      <w:pPr/>
      <w:r>
        <w:rPr>
          <w:lang w:val="id_ID" w:bidi="id_ID"/>
        </w:rPr>
      </w:r>
      <w:r>
        <w:rPr>
          <w:lang w:val="id_ID" w:bidi="id_ID"/>
        </w:rPr>
        <w:t>Penting untuk diingat bahwa ular dan kalajengking adalah lambang kejahatan, Setan, dan setan-setan. Yesus tidak menyiratkan bahwa mereka memiliki kuasa untuk menghancurkan Setan dan setan-setan, melainkan mereka akan mengalahkan Setan dan setan-setan tanpa terluka.</w:t>
      </w:r>
    </w:p>
    <w:p>
      <w:pPr/>
      <w:r>
        <w:rPr>
          <w:lang w:val="id_ID" w:bidi="id_ID"/>
        </w:rPr>
      </w:r>
      <w:r>
        <w:rPr>
          <w:lang w:val="id_ID" w:bidi="id_ID"/>
        </w:rPr>
        <w:t>Yesus mengatakan kepada mereka bahwa Dia melihat Setan tiba-tiba jatuh seperti kilat. Yesus mengatakan kepada mereka bahwa Dia telah memberi mereka otoritas atas segala kuasa musuh, dan mereka akan menghancurkan ular serta kalajengking ketika mereka berjalan di antara hewan-hewan itu. Yesus juga mengatakan kepada mereka bahwa tidak ada yang akan melukai mereka.</w:t>
      </w:r>
    </w:p>
    <w:p>
      <w:pPr/>
      <w:r>
        <w:rPr>
          <w:lang w:val="id_ID" w:bidi="id_ID"/>
        </w:rPr>
      </w:r>
      <w:r>
        <w:rPr>
          <w:lang w:val="id_ID" w:bidi="id_ID"/>
        </w:rPr>
        <w:t>Penting untuk diingat bahwa ketika Yesus mengatakan nama mereka tertulis di surga, itu berarti bahwa Allah memiliki catatan nama mereka.</w:t>
      </w:r>
    </w:p>
    <w:p>
      <w:pPr/>
      <w:r>
        <w:rPr>
          <w:lang w:val="id_ID" w:bidi="id_ID"/>
        </w:rPr>
      </w:r>
      <w:r>
        <w:rPr>
          <w:lang w:val="id_ID" w:bidi="id_ID"/>
        </w:rPr>
        <w:t>Yesus juga mengatakan kepada mereka bahwa mereka tidak seharusnya bersukacita karena roh-roh jahat mematuhi mereka, melainkan karena nama mereka tertulis di surga.</w:t>
      </w:r>
    </w:p>
    <w:p>
      <w:pPr/>
      <w:r>
        <w:rPr>
          <w:lang w:val="id_ID" w:bidi="id_ID"/>
        </w:rPr>
      </w:r>
      <w:r>
        <w:rPr>
          <w:lang w:val="id_ID" w:bidi="id_ID"/>
        </w:rPr>
        <w:t>Penting untuk diingat bahwa ketika Yesus bersukacita, bagian pertama adalah Yesus berbicara kepada Bapa-Nya di surga. Setelah itu, Yesus menjelaskan kepada audiens-Nya bahwa Yesus memilih siapa yang kepadanya Ia akan menyingkapkan Bapa. Roh Allah memberi Yesus sukacita dan Dia berdoa kepada Bapa-Nya. Yesus bersyukur kepada Allah karena menyembunyikan pengetahuan-Nya dari mereka yang menganggap diri mereka bijak dan menyingkapkannya kepada mereka yang seperti anak-anak. Yesus menjelaskan kepada audiens-Nya bahwa hanya Dia yang mengenal siapa sebenarnya Allah dan hanya Allah yang sepenuhnya memahami Yesus sebagai Anak-Nya. Yesus memilih siapa yang kepadanya Ia akan menyingkapkan Allah.</w:t>
      </w:r>
    </w:p>
    <w:p>
      <w:pPr/>
      <w:r>
        <w:rPr>
          <w:lang w:val="id_ID" w:bidi="id_ID"/>
        </w:rPr>
      </w:r>
      <w:r>
        <w:rPr>
          <w:lang w:val="id_ID" w:bidi="id_ID"/>
        </w:rPr>
        <w:t>Ketika Yesus sendirian bersama murid-murid-Nya, Yesus mengatakan kepada mereka bahwa murid-murid diberkati karena mereka telah melihat apa yang ingin dilihat dan didengar oleh nabi-nabi dan raja-raja, tetapi mereka tidak dapat melihatnya.</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 xml:space="preserve">Dengarkan teks satu kali dalam versi yang paling mudah dimengerti. </w:t>
      </w:r>
    </w:p>
    <w:p>
      <w:pPr/>
      <w:r>
        <w:rPr>
          <w:lang w:val="id_ID" w:bidi="id_ID"/>
        </w:rPr>
      </w:r>
      <w:r>
        <w:rPr>
          <w:lang w:val="id_ID" w:bidi="id_ID"/>
        </w:rPr>
        <w:t>Dalam sesi ini, kelompok akan mendramatisir kisah tersebut.</w:t>
      </w:r>
    </w:p>
    <w:p>
      <w:pPr/>
      <w:r>
        <w:rPr>
          <w:lang w:val="id_ID" w:bidi="id_ID"/>
        </w:rPr>
      </w:r>
      <w:r>
        <w:rPr>
          <w:lang w:val="id_ID" w:bidi="id_ID"/>
        </w:rPr>
        <w:t>Kisah ini memiliki empat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Roh Kudus</w:t>
      </w:r>
    </w:p>
    <w:p>
      <w:pPr>
        <w:pStyle w:val="ListBullet"/>
        <w:spacing w:line="240" w:lineRule="auto"/>
        <w:ind w:left="720"/>
      </w:pPr>
      <w:r>
        <w:rPr>
          <w:lang w:val="id_ID" w:bidi="id_ID"/>
        </w:rPr>
      </w:r>
      <w:r>
        <w:rPr>
          <w:lang w:val="id_ID" w:bidi="id_ID"/>
        </w:rPr>
        <w:t>Roh-roh jahat</w:t>
      </w:r>
    </w:p>
    <w:p>
      <w:pPr>
        <w:pStyle w:val="ListBullet"/>
        <w:spacing w:line="240" w:lineRule="auto"/>
        <w:ind w:left="720"/>
      </w:pPr>
      <w:r>
        <w:rPr>
          <w:lang w:val="id_ID" w:bidi="id_ID"/>
        </w:rPr>
      </w:r>
      <w:r>
        <w:rPr>
          <w:lang w:val="id_ID" w:bidi="id_ID"/>
        </w:rPr>
        <w:t>Roh-roh jahat yang diwakili oleh kalajengking dan ular</w:t>
      </w:r>
    </w:p>
    <w:p>
      <w:pPr>
        <w:pStyle w:val="ListBullet"/>
        <w:spacing w:line="240" w:lineRule="auto"/>
        <w:ind w:left="720"/>
      </w:pPr>
      <w:r>
        <w:rPr>
          <w:lang w:val="id_ID" w:bidi="id_ID"/>
        </w:rPr>
      </w:r>
      <w:r>
        <w:rPr>
          <w:lang w:val="id_ID" w:bidi="id_ID"/>
        </w:rPr>
        <w:t>Kerumunan</w:t>
      </w:r>
    </w:p>
    <w:p>
      <w:pPr/>
      <w:r>
        <w:rPr>
          <w:lang w:val="id_ID" w:bidi="id_ID"/>
        </w:rPr>
      </w:r>
      <w:r>
        <w:rPr>
          <w:lang w:val="id_ID" w:bidi="id_ID"/>
        </w:rPr>
        <w:t xml:space="preserve">Minta tim untuk memerankan kisah itu dua kali. Pertama, minta mereka memerankan kisah itu tanpa berhenti. Pada saat tim memerankan kisah itu untuk kedua kalinya, hentikan mereka pada titik-titik yang berbeda dalam kisah tersebut. </w:t>
      </w:r>
    </w:p>
    <w:p>
      <w:pPr/>
      <w:r>
        <w:rPr>
          <w:lang w:val="id_ID" w:bidi="id_ID"/>
        </w:rPr>
      </w:r>
      <w:r>
        <w:rPr>
          <w:lang w:val="id_ID" w:bidi="id_ID"/>
        </w:rPr>
        <w:t xml:space="preserve">Ketika tim memerankan kisah itu untuk pertama kali, perhatikan dialog, alur, plot, dan kronologi kisah tersebut. </w:t>
      </w:r>
    </w:p>
    <w:p>
      <w:pPr/>
      <w:r>
        <w:rPr>
          <w:lang w:val="id_ID" w:bidi="id_ID"/>
        </w:rPr>
      </w:r>
      <w:r>
        <w:rPr>
          <w:lang w:val="id_ID" w:bidi="id_ID"/>
        </w:rPr>
        <w:t>Pastikan bahwa tim memerankan murid-murid yang menggunakan nama Yesus untuk mengusir setan-setan.</w:t>
      </w:r>
    </w:p>
    <w:p>
      <w:pPr/>
      <w:r>
        <w:rPr>
          <w:lang w:val="id_ID" w:bidi="id_ID"/>
        </w:rPr>
      </w:r>
      <w:r>
        <w:rPr>
          <w:lang w:val="id_ID" w:bidi="id_ID"/>
        </w:rPr>
        <w:t>Pastikan bahwa tim memerankan murid-murid berjalan di antara ular dan kalajengking. Ular dan kalajengking bisa diwakili oleh orang-orang yang berperan sebagai roh-roh jahat yang berusaha menyerang murid-murid, tetapi tidak dapat melukai mereka.</w:t>
      </w:r>
    </w:p>
    <w:p>
      <w:pPr/>
      <w:r>
        <w:rPr>
          <w:lang w:val="id_ID" w:bidi="id_ID"/>
        </w:rPr>
      </w:r>
      <w:r>
        <w:rPr>
          <w:lang w:val="id_ID" w:bidi="id_ID"/>
        </w:rPr>
        <w:t>Pastikan bahwa tim memerankan Roh Kudus yang menginspirasi Yesus untuk berdoa kepada Bapa. Tim dapat memutuskan bagaimana menggambarkan situasi ini. Jika mungkin, satu orang dapat berperan sebagai Roh Kudus yang berbisik kepada Yesus ketika Dia berdoa.</w:t>
      </w:r>
    </w:p>
    <w:p>
      <w:pPr/>
      <w:r>
        <w:rPr>
          <w:lang w:val="id_ID" w:bidi="id_ID"/>
        </w:rPr>
      </w:r>
      <w:r>
        <w:rPr>
          <w:lang w:val="id_ID" w:bidi="id_ID"/>
        </w:rPr>
        <w:t xml:space="preserve">Saat kelompok memerankan kisah ini untuk kedua kalinya, hentikan mereka pada titik-titk tertentu. </w:t>
      </w:r>
    </w:p>
    <w:p>
      <w:pPr/>
      <w:r>
        <w:rPr>
          <w:lang w:val="id_ID" w:bidi="id_ID"/>
        </w:rPr>
      </w:r>
      <w:r>
        <w:rPr>
          <w:lang w:val="id_ID" w:bidi="id_ID"/>
        </w:rPr>
        <w:t>Perankan murid-murid yang mematuhi perintah Yesus dan kemudian kembali dengan sukacita. Mereka mengatakan kepada Yesus bagaimana setan-setan mematuhi mereka ketika mereka menggunakan nama Yesus.</w:t>
      </w:r>
    </w:p>
    <w:p>
      <w:pPr/>
      <w:r>
        <w:rPr>
          <w:lang w:val="id_ID" w:bidi="id_ID"/>
        </w:rPr>
      </w:r>
      <w:r>
        <w:rPr>
          <w:lang w:val="id_ID" w:bidi="id_ID"/>
        </w:rPr>
        <w:t>Hentikan adegannya: Tanyakan kepada aktor yang memerankan Yesus, ”Bagaimana perasaan Anda?” Anda mungkin mendengar hal-hal seperti, "Saya dikuatkan bahwa mereka memiliki iman", "Mereka sangat senang, saya harap ini membantu mereka siap untuk apa yang akan datang", "Saya harap mereka tidak lupa bahwa mereka tidak terluka oleh musuh." Tanyakan kepada aktor yang memerankan murid-murid, "Bagaimana perasaan Anda?" Anda mungkin mendengar hal-hal seperti, "Saya terkejut dengan kuasa yang kita miliki", "Saya senang dan merasa terhormat bahwa Yesus memilih saya untuk mendukung misi penting-Nya", "Saya senang karena orang-orang mulai melihat siapa Yesus." Ulangi adegannya.</w:t>
      </w:r>
    </w:p>
    <w:p>
      <w:pPr/>
      <w:r>
        <w:rPr>
          <w:lang w:val="id_ID" w:bidi="id_ID"/>
        </w:rPr>
      </w:r>
      <w:r>
        <w:rPr>
          <w:lang w:val="id_ID" w:bidi="id_ID"/>
        </w:rPr>
        <w:t xml:space="preserve">Perankan Yesus yang menjelaskan kepada mereka tentang otoritas yang mereka miliki atas semua kuasa musuh dan bagaimana mereka tidak akan dilukai oleh kalajengking atau ular. </w:t>
      </w:r>
    </w:p>
    <w:p>
      <w:pPr/>
      <w:r>
        <w:rPr>
          <w:lang w:val="id_ID" w:bidi="id_ID"/>
        </w:rPr>
      </w:r>
      <w:r>
        <w:rPr>
          <w:lang w:val="id_ID" w:bidi="id_ID"/>
        </w:rPr>
        <w:t>Hentikan adegannya: Tanyakan kepada aktor yang memerankan roh-roh jahat, ”Bagaimana perasaan Anda?” Anda mungkin mendengar hal-hal seperti, "Bagaimana mereka begitu kuat?" "Saya tidak dapat melawan perintah mereka," dan "Saya marah karena saya harus pergi." Ulangi adegannya.</w:t>
      </w:r>
    </w:p>
    <w:p>
      <w:pPr/>
      <w:r>
        <w:rPr>
          <w:lang w:val="id_ID" w:bidi="id_ID"/>
        </w:rPr>
      </w:r>
      <w:r>
        <w:rPr>
          <w:lang w:val="id_ID" w:bidi="id_ID"/>
        </w:rPr>
        <w:t>Perankan Yesus yang mengatakan kepada murid-murid-Nya bahwa mereka harus bersukacita bukan karena roh jahat mematuhi mereka, tetapi karena nama mereka tertulis di surga.</w:t>
      </w:r>
    </w:p>
    <w:p>
      <w:pPr/>
      <w:r>
        <w:rPr>
          <w:lang w:val="id_ID" w:bidi="id_ID"/>
        </w:rPr>
      </w:r>
      <w:r>
        <w:rPr>
          <w:lang w:val="id_ID" w:bidi="id_ID"/>
        </w:rPr>
        <w:t>Hentikan adegannya: Tanyakan kepada para aktor yang memerankan murid-murid, ”Bagaimana perasaan kalian?” Anda mungkin mendengar hal-hal seperti, "Yesus benar. Tidak ada yang lebih baik daripada hidup bersama Allah selamanya.", "Saya tidak bisa menunggu sampai saya berada di surga," dan "Saya senang Yesus selalu mengingatkan saya tentang apa yang paling penting." Ulangi adegannya.</w:t>
      </w:r>
    </w:p>
    <w:p>
      <w:pPr/>
      <w:r>
        <w:rPr>
          <w:lang w:val="id_ID" w:bidi="id_ID"/>
        </w:rPr>
      </w:r>
      <w:r>
        <w:rPr>
          <w:lang w:val="id_ID" w:bidi="id_ID"/>
        </w:rPr>
        <w:t>Perankan Yesus yang berdoa setelah terinspirasi oleh sukacita Roh Kudus. Yesus bersyukur kepada Allah karena Allah menyembunyikan hal-hal ini dari orang-orang yang menganggap diri mereka bijak dan pandai. Allah telah memilih untuk menunjukkan hal-hal ini kepada mereka yang seperti anak-anak.</w:t>
      </w:r>
    </w:p>
    <w:p>
      <w:pPr/>
      <w:r>
        <w:rPr>
          <w:lang w:val="id_ID" w:bidi="id_ID"/>
        </w:rPr>
      </w:r>
      <w:r>
        <w:rPr>
          <w:lang w:val="id_ID" w:bidi="id_ID"/>
        </w:rPr>
        <w:t>Hentikan adegannya: Tanyakan kepada aktor yang memerankan Roh Kudus, ”Bagaimana perasaan Anda?” Anda mungkin mendengar hal-hal seperti, "Saya penuh dengan sukacita karena Yesus mempersiapkan murid-murid untuk rencana Allah," "Saya senang berada dalam hubungan dengan Allah Bapa dan Yesus Sang Anak," dan "Saya bangga Yesus merendahkan diri-Nya dan mengajar orang lain tentang Allah." Ulangi adegannya.</w:t>
      </w:r>
    </w:p>
    <w:p>
      <w:pPr/>
      <w:r>
        <w:rPr>
          <w:lang w:val="id_ID" w:bidi="id_ID"/>
        </w:rPr>
      </w:r>
      <w:r>
        <w:rPr>
          <w:lang w:val="id_ID" w:bidi="id_ID"/>
        </w:rPr>
        <w:t>Perankan Yesus yang mengatakan kepada orang-orang di sekitar-Nya bahwa Bapa-Nya telah memberikan semua pengetahuan dan otoritas kepada-Nya. Yesus mengatakan kepada mereka bahwa tidak ada seorang pun yang mengenal Anak selain Bapa. Dia mengatakan tidak ada yang mengenal Bapa, selain Anak dan juga orang-orang yang dipilih Anak untuk menyingkapkan Bapa kepada mereka.</w:t>
      </w:r>
    </w:p>
    <w:p>
      <w:pPr/>
      <w:r>
        <w:rPr>
          <w:lang w:val="id_ID" w:bidi="id_ID"/>
        </w:rPr>
      </w:r>
      <w:r>
        <w:rPr>
          <w:lang w:val="id_ID" w:bidi="id_ID"/>
        </w:rPr>
        <w:t>Hentikan adegannya: Tanyakan kepada aktor yang memerankan orang-orang yang mendengar ”Bagaimana perasaan Anda?” Anda mungkin mendengar hal-hal seperti, "Saya bingung," "Saya ingin agar Yesus menunjukkan Bapa kepada saya," dan "Mengapa Yesus selalu berbicara dalam teka-teki?" Ulangi adegannya.</w:t>
      </w:r>
    </w:p>
    <w:p>
      <w:pPr/>
      <w:r>
        <w:rPr>
          <w:lang w:val="id_ID" w:bidi="id_ID"/>
        </w:rPr>
      </w:r>
      <w:r>
        <w:rPr>
          <w:lang w:val="id_ID" w:bidi="id_ID"/>
        </w:rPr>
        <w:t>Perankan Yesus yang menyendiri bersama murid-murid-Nya dan mengatakan kepada mereka bahwa mereka diberkati karena mereka telah melihat serta mendengar apa yang ingin dilihat dan didengar raja-raja dan nabi-nabi, tetapi mereka tidak dapat melihat dan mendengarnya.</w:t>
      </w:r>
    </w:p>
    <w:p>
      <w:pPr/>
      <w:r>
        <w:rPr>
          <w:lang w:val="id_ID" w:bidi="id_ID"/>
        </w:rPr>
      </w:r>
      <w:r>
        <w:rPr>
          <w:lang w:val="id_ID" w:bidi="id_ID"/>
        </w:rPr>
        <w:t>Hentikan adegannya: Tanyakan kepada aktor yang memerankan murid-murid, ”Bagaimana perasaan Anda?” Anda mungkin mendengar hal-hal seperti, "Saya merasa dihormati," "Saya tidak bisa percaya Yesus memilih saya," dan "Itu adalah kebenaran!" Kitab suci selalu berbicara tentang Juruselamat yang Dijanjikan." Ulangi adegannya.</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Setelah diutus oleh Yesus, ke-72 </w:t>
      </w:r>
      <w:r>
        <w:rPr>
          <w:b/>
          <w:lang w:val="id_ID" w:bidi="id_ID"/>
        </w:rPr>
        <w:t>murid</w:t>
      </w:r>
      <w:r>
        <w:rPr>
          <w:lang w:val="id_ID" w:bidi="id_ID"/>
        </w:rPr>
        <w:t xml:space="preserve">, atau pengikut-pengikut Yesus, kembali dengan sukacita. Pastikan untuk menerjemahkan murid dengan cara yang sama seperti yang telah Anda lakukan di bagian-bagian sebelumnya. </w:t>
      </w:r>
      <w:hyperlink r:id="rId171">
        <w:r>
          <w:rPr>
            <w:lang w:val="id_ID" w:bidi="id_ID"/>
          </w:rPr>
          <w:rPr>
            <w:color w:val="0000EE"/>
            <w:u w:val="single"/>
          </w:rPr>
          <w:t>Murid-murid</w:t>
        </w:r>
      </w:hyperlink>
      <w:r>
        <w:rPr>
          <w:lang w:val="id_ID" w:bidi="id_ID"/>
        </w:rPr>
        <w:t xml:space="preserve"> terdapat di Daftar Kata Utama. Para murid sangat gembira dan menyebut Yesus, </w:t>
      </w:r>
      <w:r>
        <w:rPr>
          <w:b/>
          <w:lang w:val="id_ID" w:bidi="id_ID"/>
        </w:rPr>
        <w:t>Tuhan</w:t>
      </w:r>
      <w:r>
        <w:rPr>
          <w:lang w:val="id_ID" w:bidi="id_ID"/>
        </w:rPr>
        <w:t xml:space="preserve">. Gelar yang disegani ini berarti hal yang sama seperti tuan atau orang yang memiliki otoritas. Ini adalah kata yang sama yang digunakan oleh orang-orang Yahudi untuk menyapa Allah. Pastikan Anda menerjemahkan Tuhan dengan cara yang sama seperti yang telah Anda lakukan sebelumnya. </w:t>
      </w:r>
      <w:hyperlink r:id="rId24">
        <w:r>
          <w:rPr>
            <w:lang w:val="id_ID" w:bidi="id_ID"/>
          </w:rPr>
          <w:rPr>
            <w:color w:val="0000EE"/>
            <w:u w:val="single"/>
          </w:rPr>
          <w:t>Tuhan</w:t>
        </w:r>
      </w:hyperlink>
      <w:r>
        <w:rPr>
          <w:lang w:val="id_ID" w:bidi="id_ID"/>
        </w:rPr>
        <w:t xml:space="preserve"> terdapat di Daftar Kata Utama.</w:t>
      </w:r>
    </w:p>
    <w:p>
      <w:pPr/>
      <w:r>
        <w:rPr>
          <w:lang w:val="id_ID" w:bidi="id_ID"/>
        </w:rPr>
      </w:r>
      <w:r>
        <w:rPr>
          <w:lang w:val="id_ID" w:bidi="id_ID"/>
        </w:rPr>
        <w:t xml:space="preserve">Murid-murid sangat gembira karena </w:t>
      </w:r>
      <w:r>
        <w:rPr>
          <w:b/>
          <w:lang w:val="id_ID" w:bidi="id_ID"/>
        </w:rPr>
        <w:t>setan-setan</w:t>
      </w:r>
      <w:r>
        <w:rPr>
          <w:lang w:val="id_ID" w:bidi="id_ID"/>
        </w:rPr>
        <w:t xml:space="preserve">, atau roh-roh jahat, tunduk kepada mereka ketika mereka menggunakan nama Yesus yang berkuasa. Pastikan untuk menerjemahkan setan sama seperti yang telah Anda lakukan sebelumnya. </w:t>
      </w:r>
      <w:hyperlink r:id="rId196">
        <w:r>
          <w:rPr>
            <w:lang w:val="id_ID" w:bidi="id_ID"/>
          </w:rPr>
          <w:rPr>
            <w:color w:val="0000EE"/>
            <w:u w:val="single"/>
          </w:rPr>
          <w:t>Setan</w:t>
        </w:r>
      </w:hyperlink>
      <w:r>
        <w:rPr>
          <w:lang w:val="id_ID" w:bidi="id_ID"/>
        </w:rPr>
        <w:t xml:space="preserve"> terdapat di Daftar Kata Utama. </w:t>
      </w:r>
    </w:p>
    <w:p>
      <w:pPr/>
      <w:r>
        <w:rPr>
          <w:lang w:val="id_ID" w:bidi="id_ID"/>
        </w:rPr>
      </w:r>
      <w:r>
        <w:rPr>
          <w:lang w:val="id_ID" w:bidi="id_ID"/>
        </w:rPr>
        <w:t xml:space="preserve">Yesus menjawab dengan mengatakan bahwa Dia melihat </w:t>
      </w:r>
      <w:r>
        <w:rPr>
          <w:b/>
          <w:lang w:val="id_ID" w:bidi="id_ID"/>
        </w:rPr>
        <w:t>Setan</w:t>
      </w:r>
      <w:r>
        <w:rPr>
          <w:lang w:val="id_ID" w:bidi="id_ID"/>
        </w:rPr>
        <w:t xml:space="preserve"> jatuh seperti petir dari </w:t>
      </w:r>
      <w:r>
        <w:rPr>
          <w:b/>
          <w:lang w:val="id_ID" w:bidi="id_ID"/>
        </w:rPr>
        <w:t>langit</w:t>
      </w:r>
      <w:r>
        <w:rPr>
          <w:lang w:val="id_ID" w:bidi="id_ID"/>
        </w:rPr>
        <w:t xml:space="preserve">. Setan adalah pemimpin dari semua roh jahat dan surga adalah tempat di mana Allah tinggal. Dalam konteks ini, surga adalah langit dari mana petir itu datang. Pastikan untuk menerjemahkan Setan dan surga dengan cara yang sama seperti yang telah Anda lakukan di bagian-bagian sebelumnya. Kedua istilah ini, </w:t>
      </w:r>
      <w:hyperlink r:id="rId119">
        <w:r>
          <w:rPr>
            <w:lang w:val="id_ID" w:bidi="id_ID"/>
          </w:rPr>
          <w:rPr>
            <w:color w:val="0000EE"/>
            <w:u w:val="single"/>
          </w:rPr>
          <w:t>Setan</w:t>
        </w:r>
      </w:hyperlink>
      <w:r>
        <w:rPr>
          <w:lang w:val="id_ID" w:bidi="id_ID"/>
        </w:rPr>
        <w:t xml:space="preserve"> dan </w:t>
      </w:r>
      <w:hyperlink r:id="rId68">
        <w:r>
          <w:rPr>
            <w:lang w:val="id_ID" w:bidi="id_ID"/>
          </w:rPr>
          <w:rPr>
            <w:color w:val="0000EE"/>
            <w:u w:val="single"/>
          </w:rPr>
          <w:t>surga</w:t>
        </w:r>
      </w:hyperlink>
      <w:r>
        <w:rPr>
          <w:lang w:val="id_ID" w:bidi="id_ID"/>
        </w:rPr>
        <w:t>, terdapat di Daftar Kata Utama. Yesus mengatakan bahwa Dia melihat Setan dikalahkan dengan cepat.</w:t>
      </w:r>
    </w:p>
    <w:p>
      <w:pPr/>
      <w:r>
        <w:rPr>
          <w:lang w:val="id_ID" w:bidi="id_ID"/>
        </w:rPr>
      </w:r>
      <w:r>
        <w:rPr>
          <w:lang w:val="id_ID" w:bidi="id_ID"/>
        </w:rPr>
        <w:t xml:space="preserve">Yesus mengatakan bahwa Dia memberi murid-murid </w:t>
      </w:r>
      <w:r>
        <w:rPr>
          <w:b/>
          <w:lang w:val="id_ID" w:bidi="id_ID"/>
        </w:rPr>
        <w:t>otoritas</w:t>
      </w:r>
      <w:r>
        <w:rPr>
          <w:lang w:val="id_ID" w:bidi="id_ID"/>
        </w:rPr>
        <w:t xml:space="preserve">, atau hak untuk bertindak, sebelum mereka pergi ke berbagai kota. Pastikan untuk menerjemahkan otoritas dengan cara yang sama seperti yang telah Anda lakukan sebelumnya. </w:t>
      </w:r>
      <w:hyperlink r:id="rId232">
        <w:r>
          <w:rPr>
            <w:lang w:val="id_ID" w:bidi="id_ID"/>
          </w:rPr>
          <w:rPr>
            <w:color w:val="0000EE"/>
            <w:u w:val="single"/>
          </w:rPr>
          <w:t>Otoritas</w:t>
        </w:r>
      </w:hyperlink>
      <w:r>
        <w:rPr>
          <w:lang w:val="id_ID" w:bidi="id_ID"/>
        </w:rPr>
        <w:t xml:space="preserve"> terdapat di Daftar Kata Utama. Yesus mengatakan bahwa nama-nama murid-murid tertulis di </w:t>
      </w:r>
      <w:r>
        <w:rPr>
          <w:b/>
          <w:lang w:val="id_ID" w:bidi="id_ID"/>
        </w:rPr>
        <w:t>surga</w:t>
      </w:r>
      <w:r>
        <w:rPr>
          <w:lang w:val="id_ID" w:bidi="id_ID"/>
        </w:rPr>
        <w:t xml:space="preserve">. Di sini, Dia mengacu kepada tempat Allah tinggal. Pastikan untuk menerjemahkan surga dengan cara yang sama seperti yang telah Anda lakukan sebelumnya. </w:t>
      </w:r>
      <w:hyperlink r:id="rId68">
        <w:r>
          <w:rPr>
            <w:lang w:val="id_ID" w:bidi="id_ID"/>
          </w:rPr>
          <w:rPr>
            <w:color w:val="0000EE"/>
            <w:u w:val="single"/>
          </w:rPr>
          <w:t>Surga</w:t>
        </w:r>
      </w:hyperlink>
      <w:r>
        <w:rPr>
          <w:lang w:val="id_ID" w:bidi="id_ID"/>
        </w:rPr>
        <w:t xml:space="preserve"> terdapat di Daftar Kata Utama.</w:t>
      </w:r>
    </w:p>
    <w:p>
      <w:pPr/>
      <w:r>
        <w:rPr>
          <w:lang w:val="id_ID" w:bidi="id_ID"/>
        </w:rPr>
      </w:r>
      <w:r>
        <w:rPr>
          <w:lang w:val="id_ID" w:bidi="id_ID"/>
        </w:rPr>
        <w:t xml:space="preserve">Lukas mengatakan bahwa Yesus penuh dengan sukacita dari </w:t>
      </w:r>
      <w:r>
        <w:rPr>
          <w:b/>
          <w:lang w:val="id_ID" w:bidi="id_ID"/>
        </w:rPr>
        <w:t>Roh Kudus</w:t>
      </w:r>
      <w:r>
        <w:rPr>
          <w:lang w:val="id_ID" w:bidi="id_ID"/>
        </w:rPr>
        <w:t xml:space="preserve">. Roh Kudus mengacu kepada Roh Allah. Roh Allah dapat memberi orang-orang hikmat khusus, kuasa, dan otoritas untuk melakukan tugas-tugas yang luar biasa. Pastikan untuk menerjemahkan Roh Kudus dengan cara yang sama seperti yang telah Anda lakukan sebelumnya. </w:t>
      </w:r>
      <w:hyperlink r:id="rId25">
        <w:r>
          <w:rPr>
            <w:lang w:val="id_ID" w:bidi="id_ID"/>
          </w:rPr>
          <w:rPr>
            <w:color w:val="0000EE"/>
            <w:u w:val="single"/>
          </w:rPr>
          <w:t>Rod Kudus</w:t>
        </w:r>
      </w:hyperlink>
      <w:r>
        <w:rPr>
          <w:lang w:val="id_ID" w:bidi="id_ID"/>
        </w:rPr>
        <w:t xml:space="preserve"> terdapat di Daftar Kata Utama.</w:t>
      </w:r>
    </w:p>
    <w:p>
      <w:pPr/>
      <w:r>
        <w:rPr>
          <w:lang w:val="id_ID" w:bidi="id_ID"/>
        </w:rPr>
      </w:r>
      <w:r>
        <w:rPr>
          <w:lang w:val="id_ID" w:bidi="id_ID"/>
        </w:rPr>
        <w:t xml:space="preserve">Yesus menyebut murid-murid-Nya </w:t>
      </w:r>
      <w:r>
        <w:rPr>
          <w:b/>
          <w:lang w:val="id_ID" w:bidi="id_ID"/>
        </w:rPr>
        <w:t>diberkati</w:t>
      </w:r>
      <w:r>
        <w:rPr>
          <w:lang w:val="id_ID" w:bidi="id_ID"/>
        </w:rPr>
        <w:t xml:space="preserve"> karena mereka telah melihat Dia melakukan mukjizat-mukjizat dan mendengar pengajaran-Nya. Diberkati berarti Allah menunjukkan perkenanan-Nya kepada mereka. Pastikan untuk menerjemahkan berkat dengan cara yang sama seperti yang telah Anda lakukan sebelumnya. </w:t>
      </w:r>
      <w:hyperlink r:id="rId204">
        <w:r>
          <w:rPr>
            <w:lang w:val="id_ID" w:bidi="id_ID"/>
          </w:rPr>
          <w:rPr>
            <w:color w:val="0000EE"/>
            <w:u w:val="single"/>
          </w:rPr>
          <w:t>Memberkati</w:t>
        </w:r>
      </w:hyperlink>
      <w:r>
        <w:rPr>
          <w:lang w:val="id_ID" w:bidi="id_ID"/>
        </w:rPr>
        <w:t xml:space="preserve"> terdapat di Daftar Kata Utama. Yesus mengatakan banyak </w:t>
      </w:r>
      <w:r>
        <w:rPr>
          <w:b/>
          <w:lang w:val="id_ID" w:bidi="id_ID"/>
        </w:rPr>
        <w:t>nabi</w:t>
      </w:r>
      <w:r>
        <w:rPr>
          <w:lang w:val="id_ID" w:bidi="id_ID"/>
        </w:rPr>
        <w:t xml:space="preserve">, atau utusan-utusan Allah, dan raja-raja ingin melihat serta mendengar apa yang murid-murid telah lihat dan dengar. Pastikan untuk menerjemahkan nabi dengan cara yang sama seperti yang telah Anda lakukan di bagian-bagian sebelumnya. </w:t>
      </w:r>
      <w:hyperlink r:id="rId63">
        <w:r>
          <w:rPr>
            <w:lang w:val="id_ID" w:bidi="id_ID"/>
          </w:rPr>
          <w:rPr>
            <w:color w:val="0000EE"/>
            <w:u w:val="single"/>
          </w:rPr>
          <w:t>Nabi</w:t>
        </w:r>
      </w:hyperlink>
      <w:r>
        <w:rPr>
          <w:lang w:val="id_ID" w:bidi="id_ID"/>
        </w:rPr>
        <w:t xml:space="preserve"> terdapat di Daftar Kata Utama.</w:t>
      </w:r>
    </w:p>
    <w:p>
      <w:pPr/>
      <w:r>
        <w:rPr>
          <w:lang w:val="id_ID" w:bidi="id_ID"/>
        </w:rPr>
      </w:r>
      <w:r>
        <w:rPr>
          <w:lang w:val="id_ID" w:bidi="id_ID"/>
        </w:rPr>
        <w:t xml:space="preserve">Ketika Yesus berbicara tentang Allah sebagai Bapa-Nya, Dia menyebut diri-Nya sebagai Anak. Ini mengacu kepada </w:t>
      </w:r>
      <w:r>
        <w:rPr>
          <w:b/>
          <w:lang w:val="id_ID" w:bidi="id_ID"/>
        </w:rPr>
        <w:t>Anak Allah</w:t>
      </w:r>
      <w:r>
        <w:rPr>
          <w:lang w:val="id_ID" w:bidi="id_ID"/>
        </w:rPr>
        <w:t xml:space="preserve">. Gelar ini menunjukkan bahwa Yesus memiliki natur dan karakter seperti Allah. Pastikan untuk menerjemahkan Anak Allah dengan cara yang sama seperti yang telah Anda lakukan sebelumnya. </w:t>
      </w:r>
      <w:hyperlink r:id="rId39">
        <w:r>
          <w:rPr>
            <w:lang w:val="id_ID" w:bidi="id_ID"/>
          </w:rPr>
          <w:rPr>
            <w:color w:val="0000EE"/>
            <w:u w:val="single"/>
          </w:rPr>
          <w:t>Anak Allah</w:t>
        </w:r>
      </w:hyperlink>
      <w:r>
        <w:rPr>
          <w:lang w:val="id_ID" w:bidi="id_ID"/>
        </w:rPr>
        <w:t xml:space="preserve"> terdapat di Daftar Kata Utama. </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versi audio dari perikop ini dalam bentuk terjemahan yang paling mudah dimengerti.</w:t>
      </w:r>
    </w:p>
    <w:p>
      <w:pPr/>
      <w:r>
        <w:rPr>
          <w:lang w:val="id_ID" w:bidi="id_ID"/>
        </w:rPr>
      </w:r>
      <w:r>
        <w:rPr>
          <w:lang w:val="id_ID" w:bidi="id_ID"/>
        </w:rPr>
        <w:t xml:space="preserve">Dalam sesi ini, ceritakan kembali nats ini, secara berkelompok, dalam bahasa Anda sendiri. </w:t>
      </w:r>
    </w:p>
    <w:p>
      <w:pPr/>
      <w:r>
        <w:rPr>
          <w:lang w:val="id_ID" w:bidi="id_ID"/>
        </w:rPr>
      </w:r>
      <w:r>
        <w:rPr>
          <w:lang w:val="id_ID" w:bidi="id_ID"/>
        </w:rPr>
        <w:t xml:space="preserve">Pertama, seluruh kelompok harus berlatih menceritakan bagian itu dalam bahasa Anda sendiri. Ingatlah untuk memasukkan hal-hal yang Anda putuskan dalam langkah sebelumnya, seperti kronologi, kata, frasa, emosi, atau apa pun yang Anda diskusikan. </w:t>
      </w:r>
    </w:p>
    <w:p>
      <w:pPr/>
      <w:r>
        <w:rPr>
          <w:lang w:val="id_ID" w:bidi="id_ID"/>
        </w:rPr>
      </w:r>
      <w:r>
        <w:rPr>
          <w:lang w:val="id_ID" w:bidi="id_ID"/>
        </w:rPr>
        <w:t xml:space="preserve">Seorang anggota kelompok harus menyampaikan beberapa kalimat dari nats itu dan berhenti sejenak. Seorang anggota lain harus menceritakan bagian selanjutnya dari nats itu dan berhenti sejenak. Lakukan ini sampai kelompok itu telah menceritakan kembali semua nats tersebut. Anggota-anggota kelompok dapat saling memperbaiki dalam tahap ini. </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setiap anggota kelompok harus menceritakan seluruh nats tersebut tanpa gangguan setidaknya satu kali. Seorang anggota kelompok dapat menggunakan benda apa saja, gerakan, atau papan cerita untuk membantu mereka mengingat bagian nats ayat-ayat Alkitab tersebut. </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mana dari nats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Hentikan sejenak audio ini di sini.</w:t>
      </w:r>
    </w:p>
    <w:p>
      <w:pPr/>
      <w:r>
        <w:rPr>
          <w:lang w:val="id_ID" w:bidi="id_ID"/>
        </w:rPr>
      </w:r>
      <w:r>
        <w:rPr>
          <w:lang w:val="id_ID" w:bidi="id_ID"/>
        </w:rPr>
        <w:t xml:space="preserve">Akhirnya, kelompok dapat menyusun versi akhir dari nats itu yang disetujui oleh semua anggota kelompok. Setiap anggota kelompok harus berlatih menceritakan versi akhir dari nats tersebut. </w:t>
      </w:r>
      <w:r>
        <w:rPr>
          <w:lang w:val="id_ID" w:bidi="id_ID"/>
        </w:rPr>
      </w:r>
      <w:r>
        <w:rPr>
          <w:lang w:val="id_ID" w:bidi="id_ID"/>
        </w:rPr>
      </w:r>
    </w:p>
    <w:p>
      <w:pPr/>
      <w:r>
        <w:rPr>
          <w:lang w:val="id_ID" w:bidi="id_ID"/>
        </w:rPr>
      </w:r>
    </w:p>
    <w:p>
      <w:pPr>
        <w:pStyle w:val="Heading2"/>
      </w:pPr>
      <w:r>
        <w:rPr>
          <w:lang w:val="id_ID" w:bidi="id_ID"/>
        </w:rPr>
        <w:t>Lukas 10:17–24</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337">
        <w:r>
          <w:rPr>
            <w:lang w:val="id_ID" w:bidi="id_ID"/>
          </w:rPr>
          <w:rPr>
            <w:color w:val="0000EE"/>
            <w:u w:val="single"/>
          </w:rPr>
          <w:t>Dengar dan Renungkan</w:t>
        </w:r>
      </w:hyperlink>
      <w:r>
        <w:rPr>
          <w:lang w:val="id_ID" w:bidi="id_ID"/>
        </w:rPr>
        <w:t xml:space="preserve"> (711 KB)</w:t>
      </w:r>
      <w:r>
        <w:rPr>
          <w:lang w:val="id_ID" w:bidi="id_ID"/>
        </w:rPr>
      </w:r>
    </w:p>
    <w:p>
      <w:pPr>
        <w:pStyle w:val="ListBullet"/>
        <w:spacing w:line="240" w:lineRule="auto"/>
        <w:ind w:left="720"/>
      </w:pPr>
      <w:r>
        <w:rPr>
          <w:lang w:val="id_ID" w:bidi="id_ID"/>
        </w:rPr>
      </w:r>
      <w:hyperlink r:id="rId338">
        <w:r>
          <w:rPr>
            <w:lang w:val="id_ID" w:bidi="id_ID"/>
          </w:rPr>
          <w:rPr>
            <w:color w:val="0000EE"/>
            <w:u w:val="single"/>
          </w:rPr>
          <w:t>Menyiapkan Panggung</w:t>
        </w:r>
      </w:hyperlink>
      <w:r>
        <w:rPr>
          <w:lang w:val="id_ID" w:bidi="id_ID"/>
        </w:rPr>
        <w:t xml:space="preserve"> (5.4 MB)</w:t>
      </w:r>
      <w:r>
        <w:rPr>
          <w:lang w:val="id_ID" w:bidi="id_ID"/>
        </w:rPr>
      </w:r>
    </w:p>
    <w:p>
      <w:pPr>
        <w:pStyle w:val="ListBullet"/>
        <w:spacing w:line="240" w:lineRule="auto"/>
        <w:ind w:left="720"/>
      </w:pPr>
      <w:r>
        <w:rPr>
          <w:lang w:val="id_ID" w:bidi="id_ID"/>
        </w:rPr>
      </w:r>
      <w:hyperlink r:id="rId339">
        <w:r>
          <w:rPr>
            <w:lang w:val="id_ID" w:bidi="id_ID"/>
          </w:rPr>
          <w:rPr>
            <w:color w:val="0000EE"/>
            <w:u w:val="single"/>
          </w:rPr>
          <w:t>Menjelaskan Adegan</w:t>
        </w:r>
      </w:hyperlink>
      <w:r>
        <w:rPr>
          <w:lang w:val="id_ID" w:bidi="id_ID"/>
        </w:rPr>
        <w:t xml:space="preserve"> (4.0 MB)</w:t>
      </w:r>
      <w:r>
        <w:rPr>
          <w:lang w:val="id_ID" w:bidi="id_ID"/>
        </w:rPr>
      </w:r>
    </w:p>
    <w:p>
      <w:pPr>
        <w:pStyle w:val="ListBullet"/>
        <w:spacing w:line="240" w:lineRule="auto"/>
        <w:ind w:left="720"/>
      </w:pPr>
      <w:r>
        <w:rPr>
          <w:lang w:val="id_ID" w:bidi="id_ID"/>
        </w:rPr>
      </w:r>
      <w:hyperlink r:id="rId340">
        <w:r>
          <w:rPr>
            <w:lang w:val="id_ID" w:bidi="id_ID"/>
          </w:rPr>
          <w:rPr>
            <w:color w:val="0000EE"/>
            <w:u w:val="single"/>
          </w:rPr>
          <w:t>Memperagakan Bacaan</w:t>
        </w:r>
      </w:hyperlink>
      <w:r>
        <w:rPr>
          <w:lang w:val="id_ID" w:bidi="id_ID"/>
        </w:rPr>
        <w:t xml:space="preserve"> (4.9 MB)</w:t>
      </w:r>
      <w:r>
        <w:rPr>
          <w:lang w:val="id_ID" w:bidi="id_ID"/>
        </w:rPr>
      </w:r>
    </w:p>
    <w:p>
      <w:pPr>
        <w:pStyle w:val="ListBullet"/>
        <w:spacing w:line="240" w:lineRule="auto"/>
        <w:ind w:left="720"/>
      </w:pPr>
      <w:r>
        <w:rPr>
          <w:lang w:val="id_ID" w:bidi="id_ID"/>
        </w:rPr>
      </w:r>
      <w:hyperlink r:id="rId341">
        <w:r>
          <w:rPr>
            <w:lang w:val="id_ID" w:bidi="id_ID"/>
          </w:rPr>
          <w:rPr>
            <w:color w:val="0000EE"/>
            <w:u w:val="single"/>
          </w:rPr>
          <w:t>Melengkapi yang Kurang</w:t>
        </w:r>
      </w:hyperlink>
      <w:r>
        <w:rPr>
          <w:lang w:val="id_ID" w:bidi="id_ID"/>
        </w:rPr>
        <w:t xml:space="preserve"> (2.9 MB)</w:t>
      </w:r>
      <w:r>
        <w:rPr>
          <w:lang w:val="id_ID" w:bidi="id_ID"/>
        </w:rPr>
      </w:r>
    </w:p>
    <w:p>
      <w:pPr>
        <w:pStyle w:val="ListBullet"/>
        <w:spacing w:line="240" w:lineRule="auto"/>
        <w:ind w:left="720"/>
      </w:pPr>
      <w:r>
        <w:rPr>
          <w:lang w:val="id_ID" w:bidi="id_ID"/>
        </w:rPr>
      </w:r>
      <w:hyperlink r:id="rId342">
        <w:r>
          <w:rPr>
            <w:lang w:val="id_ID" w:bidi="id_ID"/>
          </w:rPr>
          <w:rPr>
            <w:color w:val="0000EE"/>
            <w:u w:val="single"/>
          </w:rPr>
          <w:t>Menyampaikan Firman Tuhan</w:t>
        </w:r>
      </w:hyperlink>
      <w:r>
        <w:rPr>
          <w:lang w:val="id_ID" w:bidi="id_ID"/>
        </w:rPr>
        <w:t xml:space="preserve"> (1.5 MB)</w:t>
      </w:r>
      <w:r>
        <w:rPr>
          <w:lang w:val="id_ID" w:bidi="id_ID"/>
        </w:rPr>
      </w:r>
      <w:r>
        <w:rPr>
          <w:lang w:val="id_ID" w:bidi="id_ID"/>
        </w:rPr>
      </w:r>
      <w:r>
        <w:rPr>
          <w:lang w:val="id_ID" w:bidi="id_ID"/>
        </w:rPr>
      </w:r>
    </w:p>
    <w:p>
      <w:pPr/>
      <w:r>
        <w:rPr>
          <w:lang w:val="id_ID" w:bidi="id_ID"/>
        </w:rPr>
      </w:r>
    </w:p>
    <w:p>
      <w:pPr>
        <w:pStyle w:val="Heading2"/>
      </w:pPr>
      <w:r>
        <w:rPr>
          <w:lang w:val="id_ID" w:bidi="id_ID"/>
        </w:rPr>
        <w:t>Lukas 10:25–37</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 xml:space="preserve">Dengarkan Lukas 10:25–37 dan renungkan di dalam hati Anda. Dengarkan teks sebanyak tiga kali (dalam tiga terjemahan yang berbeda, jika memungkinkan). Kemudian diskusikan pertanyaan berikut dalam kelompok: </w:t>
      </w:r>
    </w:p>
    <w:p>
      <w:pPr>
        <w:pStyle w:val="ListNumber"/>
        <w:numPr>
          <w:ilvl w:val="0"/>
          <w:numId w:val="18"/>
        </w:numPr>
        <w:spacing w:line="240" w:lineRule="auto"/>
        <w:ind w:left="720"/>
      </w:pPr>
      <w:r>
        <w:rPr>
          <w:lang w:val="id_ID" w:bidi="id_ID"/>
        </w:rPr>
      </w:r>
      <w:r>
        <w:rPr>
          <w:lang w:val="id_ID" w:bidi="id_ID"/>
        </w:rPr>
        <w:t xml:space="preserve">Apa yang Anda suka dalam kisah ini? </w:t>
      </w:r>
    </w:p>
    <w:p>
      <w:pPr>
        <w:pStyle w:val="ListNumber"/>
        <w:spacing w:line="240" w:lineRule="auto"/>
        <w:ind w:left="720"/>
      </w:pPr>
      <w:r>
        <w:rPr>
          <w:lang w:val="id_ID" w:bidi="id_ID"/>
        </w:rPr>
      </w:r>
      <w:r>
        <w:rPr>
          <w:lang w:val="id_ID" w:bidi="id_ID"/>
        </w:rPr>
        <w:t>Apakah yang tidak Anda sukai atau tidak pahami?</w:t>
      </w:r>
    </w:p>
    <w:p>
      <w:pPr>
        <w:pStyle w:val="ListNumber"/>
        <w:spacing w:line="240" w:lineRule="auto"/>
        <w:ind w:left="720"/>
      </w:pPr>
      <w:r>
        <w:rPr>
          <w:lang w:val="id_ID" w:bidi="id_ID"/>
        </w:rPr>
      </w:r>
      <w:r>
        <w:rPr>
          <w:lang w:val="id_ID" w:bidi="id_ID"/>
        </w:rPr>
        <w:t>Apakah yang diceritakan kisah ini tentang Allah atau Yesus?</w:t>
      </w:r>
    </w:p>
    <w:p>
      <w:pPr>
        <w:pStyle w:val="ListNumber"/>
        <w:spacing w:line="240" w:lineRule="auto"/>
        <w:ind w:left="720"/>
      </w:pPr>
      <w:r>
        <w:rPr>
          <w:lang w:val="id_ID" w:bidi="id_ID"/>
        </w:rPr>
      </w:r>
      <w:r>
        <w:rPr>
          <w:lang w:val="id_ID" w:bidi="id_ID"/>
        </w:rPr>
        <w:t>Apakah yang diceritakan kisah ini tentang manusia?</w:t>
      </w:r>
    </w:p>
    <w:p>
      <w:pPr>
        <w:pStyle w:val="ListNumber"/>
        <w:spacing w:line="240" w:lineRule="auto"/>
        <w:ind w:left="720"/>
      </w:pPr>
      <w:r>
        <w:rPr>
          <w:lang w:val="id_ID" w:bidi="id_ID"/>
        </w:rPr>
      </w:r>
      <w:r>
        <w:rPr>
          <w:lang w:val="id_ID" w:bidi="id_ID"/>
        </w:rPr>
        <w:t xml:space="preserve">Bagaimana kisah ini memengaruhi kehidupan sehari-hari kita? </w:t>
      </w:r>
    </w:p>
    <w:p>
      <w:pPr>
        <w:pStyle w:val="ListNumber"/>
        <w:spacing w:line="240" w:lineRule="auto"/>
        <w:ind w:left="720"/>
      </w:pPr>
      <w:r>
        <w:rPr>
          <w:lang w:val="id_ID" w:bidi="id_ID"/>
        </w:rPr>
      </w:r>
      <w:r>
        <w:rPr>
          <w:lang w:val="id_ID" w:bidi="id_ID"/>
        </w:rPr>
        <w:t>Siapa kenalan Anda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Pada bagian sebelumnya, ke-72 murid kembali dari misi mereka dan melaporkan kembali kepada Yesus apa yang telah terjadi. Yesus dan murid-murid-Nya terus melakukan perjalanan menuju Yerusalem. Dalam perjalanan, Yesus berhenti untuk mengajar beberapa orang dan berdiskusi dengan seorang ahli dalam hukum agama Yahudi. Yesus menggunakan satu perumpamaan, atau kisah khusus, untuk menjawab pertanyaan orang tersebut.</w:t>
      </w:r>
    </w:p>
    <w:p>
      <w:pPr/>
      <w:r>
        <w:rPr>
          <w:lang w:val="id_ID" w:bidi="id_ID"/>
        </w:rPr>
      </w:r>
      <w:r>
        <w:rPr>
          <w:lang w:val="id_ID" w:bidi="id_ID"/>
        </w:rPr>
        <w:t>Lukas memulai dengan "pada satu kesempatan" atau dalam beberapa terjemahan "dan, lihatlah!" Frasa ini memperkenalkan satu peristiwa baru yang ingin Lukas ingin tegaskan dan pastikan bahwa audiensnya sedang memberi perhatian. Lukas memperkenalkan ahli hukum sebagai seorang yang penting dalam kisah tersebut. Seorang ahli dalam hukum adalah seseorang yang belajar, menjelaskan, dan mengajar hukum Allah kepada orang-orang. Hukum Allah mengacu kepada lima kitab pertama dari Perjanjian Lama, yang menjelaskan hukum yang Allah berikan kepada Musa. Ahli dalam hukum ini berasal dari kelompok orang yang sama, yang Lukas sebut, "para pengajar hukum taurat."</w:t>
      </w:r>
    </w:p>
    <w:p>
      <w:pPr/>
      <w:r>
        <w:rPr>
          <w:lang w:val="id_ID" w:bidi="id_ID"/>
        </w:rPr>
      </w:r>
      <w:r>
        <w:rPr>
          <w:lang w:val="id_ID" w:bidi="id_ID"/>
        </w:rPr>
        <w:t>Yesus sedang mengajar sekelompok orang ketika ahli itu berdiri. Biasanya murid-murid duduk ketika mereka mendengarkan seorang guru. Ketika seseorang ingin mengajukan pertanyaan, mereka akan berdiri.</w:t>
      </w:r>
    </w:p>
    <w:p>
      <w:pPr/>
      <w:r>
        <w:rPr>
          <w:lang w:val="id_ID" w:bidi="id_ID"/>
        </w:rPr>
      </w:r>
      <w:r>
        <w:rPr>
          <w:lang w:val="id_ID" w:bidi="id_ID"/>
        </w:rPr>
        <w:t>Berhenti dan diskusikan dengan tim Anda: Apa saja norma-norma sosial bagi seorang guru yang dihormati dan audiensnya dalam budaya Anda? Apakah cara yang tepat bagi seseorang untuk mengajukan pertanyaan atau keberatan tentang apa yang dikatakan gurunya?</w:t>
      </w:r>
    </w:p>
    <w:p>
      <w:pPr/>
      <w:r>
        <w:rPr>
          <w:lang w:val="id_ID" w:bidi="id_ID"/>
        </w:rPr>
      </w:r>
      <w:r>
        <w:rPr>
          <w:lang w:val="id_ID" w:bidi="id_ID"/>
        </w:rPr>
        <w:t>Ahli itu ingin menguji kemampuan Yesus untuk mengajar dan menjelaskan hukum Allah. Ahli itu menyebut Yesus "Guru." Ini adalah gelar yang sopan untuk seorang pemimpin agama Yahudi. Orang itu ingin mengetahui apakah yang harus dia lakukan untuk mewarisi, atau memperoleh, kehidupan kekal bersama Allah. Ini mengacu kepada hidup selamanya bersama Allah di surga, atau tempat di mana Allah tinggal.</w:t>
      </w:r>
    </w:p>
    <w:p>
      <w:pPr/>
      <w:r>
        <w:rPr>
          <w:lang w:val="id_ID" w:bidi="id_ID"/>
        </w:rPr>
      </w:r>
      <w:r>
        <w:rPr>
          <w:lang w:val="id_ID" w:bidi="id_ID"/>
        </w:rPr>
        <w:t>Yesus menjawab pertanyaan orang dengan satu pertanyaan lain. Yesus bertanya, "Apa yang tertulis dalam hukum Taurat?" Ketika Yesus bertanya, "Bagaimana Anda membacanya?" Dia meminta orang itu untuk menjelaskan apa yang menurutnya telah dikatakan hukum Allah tentang masalah ini. Ahli itu menanggapi dengan kutipan dari salah satu kitab Hukum. Ia mengatakan bahwa engkau harus mengasihi Tuhan Allahmu sepenuhnya, dengan segenap hatimu, jiwamu, kekuatanmu, dan pikiranmu. Ketika seseorang mengasihi Allah dengan segenap hati, jiwa, kekuatan, dan pikirannya, ia mengasihi Allah dengan segala kemampuannya. Ini adalah perintah untuk semua orang Yahudi. Tuhan adalah nama pribadi Allah. Tuhan Allahmu mengacu kepada Allah yang memiliki relasi dengan orang-orang.</w:t>
      </w:r>
    </w:p>
    <w:p>
      <w:pPr/>
      <w:r>
        <w:rPr>
          <w:lang w:val="id_ID" w:bidi="id_ID"/>
        </w:rPr>
      </w:r>
      <w:r>
        <w:rPr>
          <w:lang w:val="id_ID" w:bidi="id_ID"/>
        </w:rPr>
        <w:t>Ahli itu juga mengutip dari kitab hukum lainnya, Imamat. Hukum ini mengatakan bahwa engkau harus mengasihi sesamamu, atau siapa pun yang tinggal dekat, dengan cara yang sama seperti engkau mengasihi diri sendiri. Banyak orang Yahudi menganggap bahwa sesama hanya berarti orang-orang Yahudi lainnya.</w:t>
      </w:r>
    </w:p>
    <w:p>
      <w:pPr/>
      <w:r>
        <w:rPr>
          <w:lang w:val="id_ID" w:bidi="id_ID"/>
        </w:rPr>
      </w:r>
      <w:r>
        <w:rPr>
          <w:lang w:val="id_ID" w:bidi="id_ID"/>
        </w:rPr>
        <w:t>Yesus menjawab dan mengatakan bahwa orang itu telah menjawab dengan benar. Yesus mengatakan kepada pria itu untuk menuruti perintah yang telah dikutip-Nya dan akibatnya, ia akan hidup selamanya bersama Allah. Orang itu setuju dengan Yesus, tetapi ia ingin membuat dirinya tampak bijak, sehingga ia mengajukan pertanyaan lainnya. "Siapa sesamaku?" Orang itu ingin mengetahui pendapat Yesus tentang kepada siapa dia diharapkan untuk menunjukkan kasih.</w:t>
      </w:r>
    </w:p>
    <w:p>
      <w:pPr/>
      <w:r>
        <w:rPr>
          <w:lang w:val="id_ID" w:bidi="id_ID"/>
        </w:rPr>
      </w:r>
      <w:r>
        <w:rPr>
          <w:lang w:val="id_ID" w:bidi="id_ID"/>
        </w:rPr>
        <w:t>Berhenti dan diskusikan dengan tim Anda: Bagaimana seseorang membuat dirinya tampak lebih bijak dalam budaya Anda? Pengetahuan atau pengalaman apa saja yang dimiliki seorang yang bijak?</w:t>
      </w:r>
    </w:p>
    <w:p>
      <w:pPr/>
      <w:r>
        <w:rPr>
          <w:lang w:val="id_ID" w:bidi="id_ID"/>
        </w:rPr>
      </w:r>
      <w:r>
        <w:rPr>
          <w:lang w:val="id_ID" w:bidi="id_ID"/>
        </w:rPr>
        <w:t>Yesus menjawab pertanyaan orang itu dengan menceritakan satu perumpamaan. Perumpamaan adalah satu kisah khusus yang Yesus ceritakan untuk mengajar berbagai makna yang lebih dalam tentang Allah. Perumpamaan itu sulit dipahami, kecuali orang orang benar-benar mendengarkannya. Kisah Yesus bercerita tentang seseorang yang sedang bepergian dari Yerusalem ke Yerikho. Yerikho berjarak 27 kilometer atau 17 mil dari Yerusalem dan terletak di dekat Sungai Yordan. Yerusalem berada di satu bukit. Siapa pun yang bepergian melewati jalan itu harus berjalan menuruni bukit. Jalan menuju Yerikho itu curam dan melewati area yang berbatu dan terpencil, di mana para pencuri bersembunyi dan menunggu untuk menyerang orang-orang yang dalam perjalanan.</w:t>
      </w:r>
    </w:p>
    <w:p>
      <w:pPr/>
      <w:r>
        <w:rPr>
          <w:lang w:val="id_ID" w:bidi="id_ID"/>
        </w:rPr>
      </w:r>
      <w:r>
        <w:rPr>
          <w:lang w:val="id_ID" w:bidi="id_ID"/>
        </w:rPr>
        <w:t>Berhenti dan tunjukkan kepada tim Anda satu peta rute dari Yerusalem ke Yerikho. Tunjukkan satu gambar jalan yang berbatu dan terpencil.</w:t>
      </w:r>
    </w:p>
    <w:p>
      <w:pPr/>
      <w:r>
        <w:rPr>
          <w:lang w:val="id_ID" w:bidi="id_ID"/>
        </w:rPr>
      </w:r>
      <w:r>
        <w:rPr>
          <w:lang w:val="id_ID" w:bidi="id_ID"/>
        </w:rPr>
        <w:t>Orang itu sedang berjalan ke Yerikho ketika para perampok menyerangnya. Mereka memukulinya dan mengambil segala sesuatu darinya, termasuk pakaiannya. Ia berbaring dalam kondisi hampir mati di tepi jalan itu. Pertama, seorang imam lewat, menyeberangi jalan, dan melewati di sisi lain. Kemudian seorang Lewi, seorang pekerja religius yang membantu para imam, juga berjalan di sisi lain. Keduanya adalah pekerja religius berstatus tinggi. Beberapa orang yang mendengarkan kisah ini pasti akan setuju bahwa orang-orang penting ini tidak perlu berhenti untuk membantu orang yang mengalami kesulitan itu.</w:t>
      </w:r>
    </w:p>
    <w:p>
      <w:pPr/>
      <w:r>
        <w:rPr>
          <w:lang w:val="id_ID" w:bidi="id_ID"/>
        </w:rPr>
      </w:r>
      <w:r>
        <w:rPr>
          <w:lang w:val="id_ID" w:bidi="id_ID"/>
        </w:rPr>
        <w:t>Kemudian seorang Samaria berjalan menyusuri jalan. Orang-orang Samaria dan Yahudi saling membenci karena orang-orang Samaria adalah keturunan Yahudi yang menikahi orang-orang asing.</w:t>
      </w:r>
    </w:p>
    <w:p>
      <w:pPr/>
      <w:r>
        <w:rPr>
          <w:lang w:val="id_ID" w:bidi="id_ID"/>
        </w:rPr>
      </w:r>
      <w:r>
        <w:rPr>
          <w:lang w:val="id_ID" w:bidi="id_ID"/>
        </w:rPr>
        <w:t xml:space="preserve">Ketika orang Samaria melihat orang yang terluka itu, ia merasa kasihan kepadanya. Orang Samaria mendekati orang itu dan mengobati luka-lukanya. Ini berarti ia menuangkan minyak dan anggur pada luka-luka itu. Pada saat ini, orang-orang menggunakan minyak zaitun dan anggur sebagai obat. Alkohol dalam anggur membersihkan lukanya. Kemudian ia melilitkan secarik kain di sekitar lukanya. </w:t>
      </w:r>
    </w:p>
    <w:p>
      <w:pPr/>
      <w:r>
        <w:rPr>
          <w:lang w:val="id_ID" w:bidi="id_ID"/>
        </w:rPr>
      </w:r>
      <w:r>
        <w:rPr>
          <w:lang w:val="id_ID" w:bidi="id_ID"/>
        </w:rPr>
        <w:t>Berhenti dan diskusikan dengan tim Anda: Bagaimana orang-orang mengobati luka dalam budaya Anda? Jika mereka tidak menggunakan minyak dan anggur, apa yang orang-orang itu gunakan sebagai obat alternatif di tempat Anda tinggal?</w:t>
      </w:r>
    </w:p>
    <w:p>
      <w:pPr/>
      <w:r>
        <w:rPr>
          <w:lang w:val="id_ID" w:bidi="id_ID"/>
        </w:rPr>
      </w:r>
      <w:r>
        <w:rPr>
          <w:lang w:val="id_ID" w:bidi="id_ID"/>
        </w:rPr>
        <w:t>Orang Samaria itu kemudian menaikkan orang yang terluka ke atas keledainya. Keledai adalah seekor hewan yang dapat mengangkut barang bawaan atau seseorang.</w:t>
      </w:r>
    </w:p>
    <w:p>
      <w:pPr/>
      <w:r>
        <w:rPr>
          <w:lang w:val="id_ID" w:bidi="id_ID"/>
        </w:rPr>
      </w:r>
      <w:r>
        <w:rPr>
          <w:lang w:val="id_ID" w:bidi="id_ID"/>
        </w:rPr>
        <w:t>Berhenti dan tunjukkan satu gambar keledai jika Anda tidak memiliki hewan-hewan ini di tempat Anda tinggal.</w:t>
      </w:r>
    </w:p>
    <w:p>
      <w:pPr/>
      <w:r>
        <w:rPr>
          <w:lang w:val="id_ID" w:bidi="id_ID"/>
        </w:rPr>
      </w:r>
      <w:r>
        <w:rPr>
          <w:lang w:val="id_ID" w:bidi="id_ID"/>
        </w:rPr>
        <w:t>Orang Samaria itu kemudian menuntun keledai itu ke satu tempat penginapan atau rumah tamu. Tempat penginapan adalah satu tempat di mana orang-orang yang dalam perjalanan bisa membayar untuk beristirahat dan makan. Orang Samaria itu terus merawat orang itu di tempat penginapan. Orang Samaria itu bermalam, kemudian membayar pemilik tempat penginapan agar terus merawat orang yang terluka itu. Orang Samaria itu membayar pemilik tempat penginapan dengan dua dinar, atau dua keping perak Romawi. Ini setara dengan upah kerja untuk dua hari. Orang Samaria itu tidak tahu apakah pemilik tempat penginapan akan menghabiskan lebih dari dua keping uang perak untuk merawat orang tersebut. Ia mengatakan kepada pemilik tempat penginapan bahwa dia akan membayar berapa pun biaya tambahan yang dikeluarkan ketika ia kembali. Ini mengakhiri perumpamaan tersebut.</w:t>
      </w:r>
    </w:p>
    <w:p>
      <w:pPr/>
      <w:r>
        <w:rPr>
          <w:lang w:val="id_ID" w:bidi="id_ID"/>
        </w:rPr>
      </w:r>
      <w:r>
        <w:rPr>
          <w:lang w:val="id_ID" w:bidi="id_ID"/>
        </w:rPr>
        <w:t>Yesus kemudian bertanya kepada ahli itu, manakah dari ketiga orang itu yang adalah sesama bagi orang yang terluka tersebut. Ahli itu menjawab bahwa sesama yang sebenarnya adalah orang itu—orang Samaria—yang menunjukkan kebaikan hati atau belas kasihan bagi mereka yang sedang menderita atau dalam kebutuhan. Yesus mengatakan kepada ahli itu agar pergi dan bertindak sama seperti orang Samaria itu.</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 xml:space="preserve">Dalam sesi ini, Anda akan membantu kelompok memvisualisasikan kisah ini. Anda akan membantu kelompok mendefinisikan adegan, latar belakang, dan tokoh dari kisah ini. </w:t>
      </w:r>
    </w:p>
    <w:p>
      <w:pPr/>
      <w:r>
        <w:rPr>
          <w:lang w:val="id_ID" w:bidi="id_ID"/>
        </w:rPr>
      </w:r>
      <w:r>
        <w:rPr>
          <w:lang w:val="id_ID" w:bidi="id_ID"/>
        </w:rPr>
        <w:t>Kisah ini memiliki enam adegan.</w:t>
      </w:r>
    </w:p>
    <w:p>
      <w:pPr/>
      <w:r>
        <w:rPr>
          <w:lang w:val="id_ID" w:bidi="id_ID"/>
        </w:rPr>
      </w:r>
      <w:r>
        <w:rPr>
          <w:b/>
          <w:lang w:val="id_ID" w:bidi="id_ID"/>
        </w:rPr>
        <w:t>Adegan pertama:</w:t>
      </w:r>
      <w:r>
        <w:rPr>
          <w:lang w:val="id_ID" w:bidi="id_ID"/>
        </w:rPr>
        <w:t xml:space="preserve"> Yesus dan para murid-Nya dalam perjalanan ke Yerusalem. Yesus berhenti untuk mengajar kerumunan. Seorang ahli dalam hukum adalah bagian dari kerumunan.</w:t>
      </w:r>
    </w:p>
    <w:p>
      <w:pPr/>
      <w:r>
        <w:rPr>
          <w:lang w:val="id_ID" w:bidi="id_ID"/>
        </w:rPr>
      </w:r>
      <w:r>
        <w:rPr>
          <w:b/>
          <w:lang w:val="id_ID" w:bidi="id_ID"/>
        </w:rPr>
        <w:t>Adegan kedua:</w:t>
      </w:r>
      <w:r>
        <w:rPr>
          <w:lang w:val="id_ID" w:bidi="id_ID"/>
        </w:rPr>
        <w:t xml:space="preserve"> Sang ahli berdiri dan mengajukan Yesus sebuah pertanyaan untuk menguji Yesus. Yesus menjawab dengan pertanyaan lain. Sang ahli menjawab dengan benar dan mereka berdua setuju. Kemudian ahli itu bertanya, "Siapakah sesamaku?" Yesus menjawab dengan menceritakan satu perumpamaan. </w:t>
      </w:r>
    </w:p>
    <w:p>
      <w:pPr/>
      <w:r>
        <w:rPr>
          <w:lang w:val="id_ID" w:bidi="id_ID"/>
        </w:rPr>
      </w:r>
      <w:r>
        <w:rPr>
          <w:b/>
          <w:lang w:val="id_ID" w:bidi="id_ID"/>
        </w:rPr>
        <w:t>Adegan ketiga:</w:t>
      </w:r>
      <w:r>
        <w:rPr>
          <w:lang w:val="id_ID" w:bidi="id_ID"/>
        </w:rPr>
        <w:t xml:space="preserve"> Seorang yang sedang berjalan di jalan dari Yerusalem ke Yerikho ketika ia diserang, dipukuli, dan dirampok. Para pencuri meninggalkannya tanpa pakaian dan terluka parah di jalan. </w:t>
      </w:r>
    </w:p>
    <w:p>
      <w:pPr/>
      <w:r>
        <w:rPr>
          <w:lang w:val="id_ID" w:bidi="id_ID"/>
        </w:rPr>
      </w:r>
      <w:r>
        <w:rPr>
          <w:b/>
          <w:lang w:val="id_ID" w:bidi="id_ID"/>
        </w:rPr>
        <w:t>Adegan keempat:</w:t>
      </w:r>
      <w:r>
        <w:rPr>
          <w:lang w:val="id_ID" w:bidi="id_ID"/>
        </w:rPr>
        <w:t xml:space="preserve"> Seorang imam Yahudi melewati orang yang terluka itu, menyeberangi jalan, dan tidak menolongnya. Kemudian seorang Lewi melakukan hal yang sama. Akhirnya, seorang Samaria melihat orang itu, menolongnya, dan membawanya ke satu tempat penginapan.</w:t>
      </w:r>
    </w:p>
    <w:p>
      <w:pPr/>
      <w:r>
        <w:rPr>
          <w:lang w:val="id_ID" w:bidi="id_ID"/>
        </w:rPr>
      </w:r>
      <w:r>
        <w:rPr>
          <w:b/>
          <w:lang w:val="id_ID" w:bidi="id_ID"/>
        </w:rPr>
        <w:t>Adegan kelima:</w:t>
      </w:r>
      <w:r>
        <w:rPr>
          <w:lang w:val="id_ID" w:bidi="id_ID"/>
        </w:rPr>
        <w:t xml:space="preserve"> Orang Samaria itu tiba di tempat penginapan. Ia menginap semalam bersama orang yang terluka itu. Keesokan harinya, ia membayar pemilik penginapan itu agar merawat orang itu.</w:t>
      </w:r>
    </w:p>
    <w:p>
      <w:pPr/>
      <w:r>
        <w:rPr>
          <w:lang w:val="id_ID" w:bidi="id_ID"/>
        </w:rPr>
      </w:r>
      <w:r>
        <w:rPr>
          <w:b/>
          <w:lang w:val="id_ID" w:bidi="id_ID"/>
        </w:rPr>
        <w:t>Adegan keenam:</w:t>
      </w:r>
      <w:r>
        <w:rPr>
          <w:lang w:val="id_ID" w:bidi="id_ID"/>
        </w:rPr>
        <w:t xml:space="preserve"> Yesus bertanya kepada ahli itu siapakah yang menjadi sesama yang baik. Ahli itu menjawab, "Orang yang memiliki belas kasihan Yesus mengatakan kepadanya untuk pergi dan melakukan hal yang sama.</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Kerumunan</w:t>
      </w:r>
    </w:p>
    <w:p>
      <w:pPr>
        <w:pStyle w:val="ListBullet"/>
        <w:spacing w:line="240" w:lineRule="auto"/>
        <w:ind w:left="720"/>
      </w:pPr>
      <w:r>
        <w:rPr>
          <w:lang w:val="id_ID" w:bidi="id_ID"/>
        </w:rPr>
      </w:r>
      <w:r>
        <w:rPr>
          <w:lang w:val="id_ID" w:bidi="id_ID"/>
        </w:rPr>
        <w:t>Ahli dalam hukum</w:t>
      </w:r>
    </w:p>
    <w:p>
      <w:pPr>
        <w:pStyle w:val="ListBullet"/>
        <w:spacing w:line="240" w:lineRule="auto"/>
        <w:ind w:left="720"/>
      </w:pPr>
      <w:r>
        <w:rPr>
          <w:lang w:val="id_ID" w:bidi="id_ID"/>
        </w:rPr>
      </w:r>
      <w:r>
        <w:rPr>
          <w:lang w:val="id_ID" w:bidi="id_ID"/>
        </w:rPr>
        <w:t>Orang yang bepergian</w:t>
      </w:r>
    </w:p>
    <w:p>
      <w:pPr>
        <w:pStyle w:val="ListBullet"/>
        <w:spacing w:line="240" w:lineRule="auto"/>
        <w:ind w:left="720"/>
      </w:pPr>
      <w:r>
        <w:rPr>
          <w:lang w:val="id_ID" w:bidi="id_ID"/>
        </w:rPr>
      </w:r>
      <w:r>
        <w:rPr>
          <w:lang w:val="id_ID" w:bidi="id_ID"/>
        </w:rPr>
        <w:t>Imam</w:t>
      </w:r>
    </w:p>
    <w:p>
      <w:pPr>
        <w:pStyle w:val="ListBullet"/>
        <w:spacing w:line="240" w:lineRule="auto"/>
        <w:ind w:left="720"/>
      </w:pPr>
      <w:r>
        <w:rPr>
          <w:lang w:val="id_ID" w:bidi="id_ID"/>
        </w:rPr>
      </w:r>
      <w:r>
        <w:rPr>
          <w:lang w:val="id_ID" w:bidi="id_ID"/>
        </w:rPr>
        <w:t>Orang Lewi</w:t>
      </w:r>
    </w:p>
    <w:p>
      <w:pPr>
        <w:pStyle w:val="ListBullet"/>
        <w:spacing w:line="240" w:lineRule="auto"/>
        <w:ind w:left="720"/>
      </w:pPr>
      <w:r>
        <w:rPr>
          <w:lang w:val="id_ID" w:bidi="id_ID"/>
        </w:rPr>
      </w:r>
      <w:r>
        <w:rPr>
          <w:lang w:val="id_ID" w:bidi="id_ID"/>
        </w:rPr>
        <w:t>Orang Samaria</w:t>
      </w:r>
    </w:p>
    <w:p>
      <w:pPr>
        <w:pStyle w:val="ListBullet"/>
        <w:spacing w:line="240" w:lineRule="auto"/>
        <w:ind w:left="720"/>
      </w:pPr>
      <w:r>
        <w:rPr>
          <w:lang w:val="id_ID" w:bidi="id_ID"/>
        </w:rPr>
      </w:r>
      <w:r>
        <w:rPr>
          <w:lang w:val="id_ID" w:bidi="id_ID"/>
        </w:rPr>
        <w:t>Pemilik tempat penginapan</w:t>
      </w:r>
    </w:p>
    <w:p>
      <w:pPr/>
      <w:r>
        <w:rPr>
          <w:lang w:val="id_ID" w:bidi="id_ID"/>
        </w:rPr>
      </w:r>
      <w:r>
        <w:rPr>
          <w:lang w:val="id_ID" w:bidi="id_ID"/>
        </w:rPr>
        <w:t>Dalam sesi ini, ambillah papan cerita kelompok, gambarlah, atau gunakan beberapa macam alat peraga (benda-benda yang dapat Anda pindahkan seperti batu, batang, mainan anak-anak) untuk memvisualisasikan kisah dan adegan di dalamnya.</w:t>
      </w:r>
    </w:p>
    <w:p>
      <w:pPr/>
      <w:r>
        <w:rPr>
          <w:lang w:val="id_ID" w:bidi="id_ID"/>
        </w:rPr>
      </w:r>
      <w:r>
        <w:rPr>
          <w:lang w:val="id_ID" w:bidi="id_ID"/>
        </w:rPr>
        <w:t>Penting untuk diingat bahwa dalam budaya Yahudi, orang-orang duduk ketika seorang guru sedang berbicara untuk menunjukkan kerendahan hati dan keinginan untuk belajar.</w:t>
      </w:r>
    </w:p>
    <w:p>
      <w:pPr/>
      <w:r>
        <w:rPr>
          <w:lang w:val="id_ID" w:bidi="id_ID"/>
        </w:rPr>
      </w:r>
      <w:r>
        <w:rPr>
          <w:lang w:val="id_ID" w:bidi="id_ID"/>
        </w:rPr>
        <w:t>Yesus berjalan bersama murid-murid-Nya. Dia berhenti mengajar kerumunan. Mereka duduk mendengarkan-Nya ketika seorang ahli dalam hukum berdiri dan bertanya kepada Yesus apa yang harus dia lakukan agar memiliki kehidupan kekal bersama Allah.</w:t>
      </w:r>
    </w:p>
    <w:p>
      <w:pPr/>
      <w:r>
        <w:rPr>
          <w:lang w:val="id_ID" w:bidi="id_ID"/>
        </w:rPr>
      </w:r>
      <w:r>
        <w:rPr>
          <w:lang w:val="id_ID" w:bidi="id_ID"/>
        </w:rPr>
        <w:t>Penting untuk diingat bahwa ahli hukum adalah bagian dari kelompok yang sama seperti guru-guru hukum. Kelompok para pemimpin agama ini mempelajari, menafsirkan, dan mengajar hukum Allah. Lukas telah memperingatkan kita bahwa kelompok orang-orang ini akan menjadi penyebab penolakan dan penderitaan Yesus.</w:t>
      </w:r>
    </w:p>
    <w:p>
      <w:pPr/>
      <w:r>
        <w:rPr>
          <w:lang w:val="id_ID" w:bidi="id_ID"/>
        </w:rPr>
      </w:r>
      <w:r>
        <w:rPr>
          <w:lang w:val="id_ID" w:bidi="id_ID"/>
        </w:rPr>
        <w:t xml:space="preserve">Yesus bertanya kepadanya, "Apa yang hukum Allah katakan?" Ahli itu menjawab dengan mengutip hukum Allah kepada Yesus. Yesus menjawab dengan benar. Namun karena ahli itu ingin tampak bijak, ia bertanya kepada Yesus siapakah sesamanya. Yesus menjawab dengan menceritakan satu perumpamaan. </w:t>
      </w:r>
    </w:p>
    <w:p>
      <w:pPr/>
      <w:r>
        <w:rPr>
          <w:lang w:val="id_ID" w:bidi="id_ID"/>
        </w:rPr>
      </w:r>
      <w:r>
        <w:rPr>
          <w:lang w:val="id_ID" w:bidi="id_ID"/>
        </w:rPr>
        <w:t>Penting untuk diingat bahwa Yesus memakai perumpamaan, atau kisah pendek, untuk mengajar makna yang lebih mendalam tentang Allah. Yesus menceritakan perumpamaan untuk menjawab pertanyaan ahli itu. Perumpamaan Yesus mengharuskan orang-orang untuk mendengarkan dengan saksama agar benar-benar memahami.</w:t>
      </w:r>
    </w:p>
    <w:p>
      <w:pPr/>
      <w:r>
        <w:rPr>
          <w:lang w:val="id_ID" w:bidi="id_ID"/>
        </w:rPr>
      </w:r>
      <w:r>
        <w:rPr>
          <w:lang w:val="id_ID" w:bidi="id_ID"/>
        </w:rPr>
        <w:t>Perumpamaan Yesus menceritakan tentang seorang yang sedang dalam perjalanan yang diserang oleh para perampok di jalan dari Yerusalem ke Yerikho.</w:t>
      </w:r>
    </w:p>
    <w:p>
      <w:pPr/>
      <w:r>
        <w:rPr>
          <w:lang w:val="id_ID" w:bidi="id_ID"/>
        </w:rPr>
      </w:r>
      <w:r>
        <w:rPr>
          <w:lang w:val="id_ID" w:bidi="id_ID"/>
        </w:rPr>
        <w:t>Penting untuk diingat bahwa jalan dari Yerusalem ke Yerikho itu menurun dan berbahaya.</w:t>
      </w:r>
    </w:p>
    <w:p>
      <w:pPr/>
      <w:r>
        <w:rPr>
          <w:lang w:val="id_ID" w:bidi="id_ID"/>
        </w:rPr>
      </w:r>
      <w:r>
        <w:rPr>
          <w:lang w:val="id_ID" w:bidi="id_ID"/>
        </w:rPr>
        <w:t>Seorang imam dan seorang Lewi melihat orang yang terluka itu, tetapi menyeberang jalan dahulu, kemudian berjalan melewatinya tanpa menolong.</w:t>
      </w:r>
    </w:p>
    <w:p>
      <w:pPr/>
      <w:r>
        <w:rPr>
          <w:lang w:val="id_ID" w:bidi="id_ID"/>
        </w:rPr>
      </w:r>
      <w:r>
        <w:rPr>
          <w:lang w:val="id_ID" w:bidi="id_ID"/>
        </w:rPr>
        <w:t>Penting untuk diingat bahwa Yerusalem adalah tempat di mana Bait Suci, atau tempat ibadah orang Yahudi, berada. Ini berarti bahwa imam dan orang Lewi mungkin bepergian di jalan itu setelah melakukan tugas-tugas mereka di Bait Suci.</w:t>
      </w:r>
    </w:p>
    <w:p>
      <w:pPr/>
      <w:r>
        <w:rPr>
          <w:lang w:val="id_ID" w:bidi="id_ID"/>
        </w:rPr>
      </w:r>
      <w:r>
        <w:rPr>
          <w:lang w:val="id_ID" w:bidi="id_ID"/>
        </w:rPr>
        <w:t>Seorang Samaria bepergian di jalan yang sama. Ketika melihat orang itu, ia membalut luka dan mengobatinya dengan minyak dan anggur. Orang itu mungkin telah memakaikan perban setelah menuangkan minyak dan anggur pada luka-luka itu. Anda mungkin merasa lebih mudah untuk membuat ulang urutan peristiwa-peristiwa itu agar lebih mudah memahami urutan orang Samaria yang merawat orang itu.</w:t>
      </w:r>
    </w:p>
    <w:p>
      <w:pPr/>
      <w:r>
        <w:rPr>
          <w:lang w:val="id_ID" w:bidi="id_ID"/>
        </w:rPr>
      </w:r>
      <w:r>
        <w:rPr>
          <w:lang w:val="id_ID" w:bidi="id_ID"/>
        </w:rPr>
        <w:t>Penting untuk diingat bahwa orang-orang menggunakan minyak dan anggur sebagai obat. Orang Samaria itu terlebih dahulu menuangkan minyak dan anggur pada luka-luka untuk membersihkannya sebelum melilitkan kain di sekitar luka sebagai perban.</w:t>
      </w:r>
    </w:p>
    <w:p>
      <w:pPr/>
      <w:r>
        <w:rPr>
          <w:lang w:val="id_ID" w:bidi="id_ID"/>
        </w:rPr>
      </w:r>
      <w:r>
        <w:rPr>
          <w:lang w:val="id_ID" w:bidi="id_ID"/>
        </w:rPr>
        <w:t>Orang Samaria membawa orang itu di atas keledainya ke satu tempat penginapan. Ia bermalam. Keesokan paginya, orang Samaria itu membayar pemilik penginapan itu untuk merawat orang itu. Ia mengatakan akan kembali dan membayar lebih banyak kepada pemilik penginapan jika uang yang diberikan tidak cukup untuk menolong orang itu.</w:t>
      </w:r>
    </w:p>
    <w:p>
      <w:pPr/>
      <w:r>
        <w:rPr>
          <w:lang w:val="id_ID" w:bidi="id_ID"/>
        </w:rPr>
      </w:r>
      <w:r>
        <w:rPr>
          <w:lang w:val="id_ID" w:bidi="id_ID"/>
        </w:rPr>
        <w:t>Penting untuk diingat bahwa perumpamaan itu berhenti di sini. Sekarang, Yesus berhenti menceritakan kisah itu dan bertanya kepada agama itu, "Yang manakah dari ketiganya yang adalah sesama yang baik?"</w:t>
      </w:r>
    </w:p>
    <w:p>
      <w:pPr/>
      <w:r>
        <w:rPr>
          <w:lang w:val="id_ID" w:bidi="id_ID"/>
        </w:rPr>
      </w:r>
      <w:r>
        <w:rPr>
          <w:lang w:val="id_ID" w:bidi="id_ID"/>
        </w:rPr>
        <w:t>Yesus bertanya kepada ahli itu siapa sesama yang baik dalam kisah tersebut. Ahli itu menjawab, orang yang menunjukkan belas kasihan.</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 xml:space="preserve">Dengarkan teks satu lagi dalam versi yang paling mudah dimengerti. </w:t>
      </w:r>
    </w:p>
    <w:p>
      <w:pPr/>
      <w:r>
        <w:rPr>
          <w:lang w:val="id_ID" w:bidi="id_ID"/>
        </w:rPr>
      </w:r>
      <w:r>
        <w:rPr>
          <w:lang w:val="id_ID" w:bidi="id_ID"/>
        </w:rPr>
        <w:t>Dalam sesi ini, kelompok akan mendramatisir kisah tersebut.</w:t>
      </w:r>
    </w:p>
    <w:p>
      <w:pPr/>
      <w:r>
        <w:rPr>
          <w:lang w:val="id_ID" w:bidi="id_ID"/>
        </w:rPr>
      </w:r>
      <w:r>
        <w:rPr>
          <w:lang w:val="id_ID" w:bidi="id_ID"/>
        </w:rPr>
        <w:t>Kisah ini memiliki enam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Kerumunan</w:t>
      </w:r>
    </w:p>
    <w:p>
      <w:pPr>
        <w:pStyle w:val="ListBullet"/>
        <w:spacing w:line="240" w:lineRule="auto"/>
        <w:ind w:left="720"/>
      </w:pPr>
      <w:r>
        <w:rPr>
          <w:lang w:val="id_ID" w:bidi="id_ID"/>
        </w:rPr>
      </w:r>
      <w:r>
        <w:rPr>
          <w:lang w:val="id_ID" w:bidi="id_ID"/>
        </w:rPr>
        <w:t>Ahli dalam hukum</w:t>
      </w:r>
    </w:p>
    <w:p>
      <w:pPr>
        <w:pStyle w:val="ListBullet"/>
        <w:spacing w:line="240" w:lineRule="auto"/>
        <w:ind w:left="720"/>
      </w:pPr>
      <w:r>
        <w:rPr>
          <w:lang w:val="id_ID" w:bidi="id_ID"/>
        </w:rPr>
      </w:r>
      <w:r>
        <w:rPr>
          <w:lang w:val="id_ID" w:bidi="id_ID"/>
        </w:rPr>
        <w:t>Orang yang sedang bepergian</w:t>
      </w:r>
    </w:p>
    <w:p>
      <w:pPr>
        <w:pStyle w:val="ListBullet"/>
        <w:spacing w:line="240" w:lineRule="auto"/>
        <w:ind w:left="720"/>
      </w:pPr>
      <w:r>
        <w:rPr>
          <w:lang w:val="id_ID" w:bidi="id_ID"/>
        </w:rPr>
      </w:r>
      <w:r>
        <w:rPr>
          <w:lang w:val="id_ID" w:bidi="id_ID"/>
        </w:rPr>
        <w:t>Imam</w:t>
      </w:r>
    </w:p>
    <w:p>
      <w:pPr>
        <w:pStyle w:val="ListBullet"/>
        <w:spacing w:line="240" w:lineRule="auto"/>
        <w:ind w:left="720"/>
      </w:pPr>
      <w:r>
        <w:rPr>
          <w:lang w:val="id_ID" w:bidi="id_ID"/>
        </w:rPr>
      </w:r>
      <w:r>
        <w:rPr>
          <w:lang w:val="id_ID" w:bidi="id_ID"/>
        </w:rPr>
        <w:t>Orang Lewi</w:t>
      </w:r>
    </w:p>
    <w:p>
      <w:pPr>
        <w:pStyle w:val="ListBullet"/>
        <w:spacing w:line="240" w:lineRule="auto"/>
        <w:ind w:left="720"/>
      </w:pPr>
      <w:r>
        <w:rPr>
          <w:lang w:val="id_ID" w:bidi="id_ID"/>
        </w:rPr>
      </w:r>
      <w:r>
        <w:rPr>
          <w:lang w:val="id_ID" w:bidi="id_ID"/>
        </w:rPr>
        <w:t>Orang Samaria</w:t>
      </w:r>
    </w:p>
    <w:p>
      <w:pPr>
        <w:pStyle w:val="ListBullet"/>
        <w:spacing w:line="240" w:lineRule="auto"/>
        <w:ind w:left="720"/>
      </w:pPr>
      <w:r>
        <w:rPr>
          <w:lang w:val="id_ID" w:bidi="id_ID"/>
        </w:rPr>
      </w:r>
      <w:r>
        <w:rPr>
          <w:lang w:val="id_ID" w:bidi="id_ID"/>
        </w:rPr>
        <w:t>Pemilik tempat penginapan.</w:t>
      </w:r>
    </w:p>
    <w:p>
      <w:pPr/>
      <w:r>
        <w:rPr>
          <w:lang w:val="id_ID" w:bidi="id_ID"/>
        </w:rPr>
      </w:r>
      <w:r>
        <w:rPr>
          <w:lang w:val="id_ID" w:bidi="id_ID"/>
        </w:rPr>
        <w:t>Minta tim untuk memerankan kisah itu dua kali. Pertama, minta mereka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itu untuk pertama kali, perhatikan dialog, alur, plot, dan kronologi kisah tersebut.</w:t>
      </w:r>
    </w:p>
    <w:p>
      <w:pPr/>
      <w:r>
        <w:rPr>
          <w:lang w:val="id_ID" w:bidi="id_ID"/>
        </w:rPr>
      </w:r>
      <w:r>
        <w:rPr>
          <w:lang w:val="id_ID" w:bidi="id_ID"/>
        </w:rPr>
        <w:t>Pastikan bahwa tim memerankan Yesus yang mengajar kerumunan ketika Dia menjawab pertanyaan seorang ahli dengan menceritakan satu kisah. Para aktor dapat mendramatisasi perumpamaan itu seperti yang Yesus ceritakan kepada kerumunan dan ahli tersebut yang masih memperhatikan.</w:t>
      </w:r>
    </w:p>
    <w:p>
      <w:pPr/>
      <w:r>
        <w:rPr>
          <w:lang w:val="id_ID" w:bidi="id_ID"/>
        </w:rPr>
      </w:r>
      <w:r>
        <w:rPr>
          <w:lang w:val="id_ID" w:bidi="id_ID"/>
        </w:rPr>
        <w:t>Pastikan Anda memerankan reaksi kerumunan yang menunjukkan kejijikan atau ketidaksukaan saat orang Samaria disebutkan dalam kisah Yesus. Lalu perankan kekagetan mereka ketika orang Samaria berhenti untuk menolong orang itu.</w:t>
      </w:r>
    </w:p>
    <w:p>
      <w:pPr/>
      <w:r>
        <w:rPr>
          <w:lang w:val="id_ID" w:bidi="id_ID"/>
        </w:rPr>
      </w:r>
      <w:r>
        <w:rPr>
          <w:lang w:val="id_ID" w:bidi="id_ID"/>
        </w:rPr>
        <w:t>Tim mungkin dapat membuat ulang kronologi dari tindakan-tindakan orang Samaria ketika ia merawat luka-luka orang itu. Pertama, ia menuangkan minyak dan anggur pada luka-luka, kemudian melilitkan kain di sekitar luka-luka itu.</w:t>
      </w:r>
    </w:p>
    <w:p>
      <w:pPr/>
      <w:r>
        <w:rPr>
          <w:lang w:val="id_ID" w:bidi="id_ID"/>
        </w:rPr>
      </w:r>
      <w:r>
        <w:rPr>
          <w:lang w:val="id_ID" w:bidi="id_ID"/>
        </w:rPr>
        <w:t>Saat tim memerankan kisah ini untuk kedua kalinya, hentikan mereka pada titik-titik tertentu.</w:t>
      </w:r>
    </w:p>
    <w:p>
      <w:pPr/>
      <w:r>
        <w:rPr>
          <w:lang w:val="id_ID" w:bidi="id_ID"/>
        </w:rPr>
      </w:r>
      <w:r>
        <w:rPr>
          <w:lang w:val="id_ID" w:bidi="id_ID"/>
        </w:rPr>
        <w:t>Perankan Yesus yang bepergian bersama murid-murid-Nya. Dia berhenti mengajar kerumunan. Mereka duduk mendengarkan-Nya ketika seorang ahli dalam hukum berdiri. Ia menguji Yesus dan bertanya kepada-Nya apa yang harus dia lakukan agar memiliki hidup yang kekal bersama Allah.</w:t>
      </w:r>
    </w:p>
    <w:p>
      <w:pPr/>
      <w:r>
        <w:rPr>
          <w:lang w:val="id_ID" w:bidi="id_ID"/>
        </w:rPr>
      </w:r>
      <w:r>
        <w:rPr>
          <w:lang w:val="id_ID" w:bidi="id_ID"/>
        </w:rPr>
        <w:t>Hentikan adegannya: Tanyakan kepada aktor yang memerankan ahli tersebut, ”Bagaimana perasaan Anda?” Anda mungkin mendengar hal-hal seperti, "Saya harap dia mengatakan sesuatu yang akan menunjukkan kepada banyak orang bahwa ia salah.", "Mungkin akhirnya saya bisa melihat Yesus membuat kesalahan.", dan "Saya ingin tahu apa yang akan dia katakan." Ulangi adegannya.</w:t>
      </w:r>
    </w:p>
    <w:p>
      <w:pPr/>
      <w:r>
        <w:rPr>
          <w:lang w:val="id_ID" w:bidi="id_ID"/>
        </w:rPr>
      </w:r>
      <w:r>
        <w:rPr>
          <w:lang w:val="id_ID" w:bidi="id_ID"/>
        </w:rPr>
        <w:t>Yesus bertanya kepadanya, "Apa yang hukum Allah katakan?" Ahli itu menjawab dengan mengutip hukum Allah kepada Yesus. Yesus menjawab dengan benar. Tetapi karena ahli tersebut ingin tampak bijak, ia bertanya kepada Yesus siapakah sesamanya. Yesus menjawab dengan menceritakan satu kisah tentang seorang yang sedang bepergian. Para perampok menyerang orang yang sedang bepergian itu di jalan dari Yerusalem ke Yerikho. Seorang imam dan seorang Lewi melihat orang yang terluka itu, tetapi mereka berjalan melewatinya tanpa menolong.</w:t>
      </w:r>
    </w:p>
    <w:p>
      <w:pPr/>
      <w:r>
        <w:rPr>
          <w:lang w:val="id_ID" w:bidi="id_ID"/>
        </w:rPr>
      </w:r>
      <w:r>
        <w:rPr>
          <w:lang w:val="id_ID" w:bidi="id_ID"/>
        </w:rPr>
        <w:t>Hentikan adegannya: Tanyakan kepada aktor yang memerankan imam, ”Bagaimana perasaan Anda?” Anda mungkin mendengar hal-hal seperti, "Saya tahu jalan ini berbahaya! Saya harus terus berjalan," "Tidak nyaman. Saya tidak mau menjadi najis dengan menyentuhnya.", dan "Orang malang itu. Aku yakin orang lain akan menolongnya." Tanyakan kepada aktor yang memerankan orang yang di tepi jalan itu, "Bagaimana perasaan Anda?" Anda mungkin mendengar hal-hal seperti, "Putus asa." Tentunya mereka ingin membantu saya!" "Putus asa, tidak ada yang akan menolong saya," dan "Terluka dan takut." Ulangi adegannya.</w:t>
      </w:r>
    </w:p>
    <w:p>
      <w:pPr/>
      <w:r>
        <w:rPr>
          <w:lang w:val="id_ID" w:bidi="id_ID"/>
        </w:rPr>
      </w:r>
      <w:r>
        <w:rPr>
          <w:lang w:val="id_ID" w:bidi="id_ID"/>
        </w:rPr>
        <w:t>Seorang Samaria sedang bepergian di jalan yang sama. Ketika dia melihat orang itu, ia membalut luka-lukanya dan mengobatinya dengan minyak dan anggur.</w:t>
      </w:r>
    </w:p>
    <w:p>
      <w:pPr/>
      <w:r>
        <w:rPr>
          <w:lang w:val="id_ID" w:bidi="id_ID"/>
        </w:rPr>
      </w:r>
      <w:r>
        <w:rPr>
          <w:lang w:val="id_ID" w:bidi="id_ID"/>
        </w:rPr>
        <w:t>Hentikan adegannya: Tanyakan kepada aktor yang memerankan orang Samaria ”Bagaimana perasaan Anda?” Anda mungkin mendengar hal-hal seperti, "Saya merasa kasihan kepadanya. Ia memerlukan bantuan.", "Saya sedih karena banyak orang terluka di jalan ini.", dan "Saya berharap ia cepat sembuh." Ulangi adegannya.</w:t>
      </w:r>
    </w:p>
    <w:p>
      <w:pPr/>
      <w:r>
        <w:rPr>
          <w:lang w:val="id_ID" w:bidi="id_ID"/>
        </w:rPr>
      </w:r>
      <w:r>
        <w:rPr>
          <w:lang w:val="id_ID" w:bidi="id_ID"/>
        </w:rPr>
        <w:t>Orang Samaria membawa orang di atas keledainya ke satu tempat penginapan. Ia bermalam, lalu membayar pemilik penginapan agar merawat orang itu. Ia mengatakan akan kembali dan membayar lebih banyak kepada pemilik penginapan jika uang yang diberikan tidak cukup untuk menolong orang itu.</w:t>
      </w:r>
    </w:p>
    <w:p>
      <w:pPr/>
      <w:r>
        <w:rPr>
          <w:lang w:val="id_ID" w:bidi="id_ID"/>
        </w:rPr>
      </w:r>
      <w:r>
        <w:rPr>
          <w:lang w:val="id_ID" w:bidi="id_ID"/>
        </w:rPr>
        <w:t>Hentikan adegannya: Tanyakan kepada aktor yang memerankan kerumunan, ”Bagaimana perasaan Anda?” Anda mungkin mendengar hal-hal seperti, "Saya tidak bisa membayangkan seorang Samaria ingin menolong siapa pun.", "Apa yang Yesus coba katakan?" dan "Saya tidak bisa percaya Yesus memuji seorang Samaria." Tanyakan kepada aktor yang memerankan ahli itu, "Bagaimana perasaan Anda?" Anda mungkin mendengar hal-hal seperti, "Kecewa." Saya tahu apa yang Yesus akan katakan," "Bagaimana mungkin saya tidak menjawab seperti yang Yesus inginkan?" dan "Yesus sangat berhati-hati ketika Dia berbicara." Ulangi adegannya.</w:t>
      </w:r>
    </w:p>
    <w:p>
      <w:pPr/>
      <w:r>
        <w:rPr>
          <w:lang w:val="id_ID" w:bidi="id_ID"/>
        </w:rPr>
      </w:r>
      <w:r>
        <w:rPr>
          <w:lang w:val="id_ID" w:bidi="id_ID"/>
        </w:rPr>
        <w:t>Yesus bertanya kepada ahli itu, "Siapakah sesama yang baik dalam kisah ini?" Ahli itu menjawab, orang yang menunjukkan belas kasihan.</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MENGISI CELAH</w:t>
      </w:r>
    </w:p>
    <w:p>
      <w:pPr/>
      <w:r>
        <w:rPr>
          <w:lang w:val="id_ID" w:bidi="id_ID"/>
        </w:rPr>
      </w:r>
      <w:r>
        <w:rPr>
          <w:lang w:val="id_ID" w:bidi="id_ID"/>
        </w:rPr>
        <w:t>LUKAS 10:25–37</w:t>
      </w:r>
    </w:p>
    <w:p>
      <w:pPr/>
      <w:r>
        <w:rPr>
          <w:lang w:val="id_ID" w:bidi="id_ID"/>
        </w:rPr>
      </w:r>
      <w:r>
        <w:rPr>
          <w:lang w:val="id_ID" w:bidi="id_ID"/>
        </w:rPr>
        <w:t>Dengarkan teks sebanyak satu kali dalam versi yang paling mudah dimengerti.</w:t>
      </w:r>
    </w:p>
    <w:p>
      <w:pPr/>
      <w:r>
        <w:rPr>
          <w:lang w:val="id_ID" w:bidi="id_ID"/>
        </w:rPr>
      </w:r>
      <w:r>
        <w:rPr>
          <w:lang w:val="id_ID" w:bidi="id_ID"/>
        </w:rPr>
        <w:t xml:space="preserve">Yesus berada di jalan ke Yerusalem. Dia mengajar kerumunan. Seorang </w:t>
      </w:r>
      <w:r>
        <w:rPr>
          <w:b/>
          <w:lang w:val="id_ID" w:bidi="id_ID"/>
        </w:rPr>
        <w:t>ahli dalam hukum</w:t>
      </w:r>
      <w:r>
        <w:rPr>
          <w:lang w:val="id_ID" w:bidi="id_ID"/>
        </w:rPr>
        <w:t xml:space="preserve"> berdiri untuk mengajukan pertanyaan kepada Yesus. Seorang ahli dalam hukum adalah seseorang yang mempelajari, menafsirkan, dan mengajar hukum Allah kepada umat. Hukum Allah mengacu kepada lima kitab pertama dari Perjanjian Lama [yang memberikan hukum yang diberikan Allah kepada Musa bagi umat Yahudi.]{.mark} Kehadiran sang ahli ini menunjukkan bahwa ia berada di sana untuk melihat apakah Yesus mengajarkan hukum Allah secara akurat. Ahli dalam hukum ini berasal dari kelompok orang yang sama, yang disebut para guru hukum. Para guru hukum bisa ditemukan dalam glosarium utama.</w:t>
      </w:r>
    </w:p>
    <w:p>
      <w:pPr/>
      <w:r>
        <w:rPr>
          <w:lang w:val="id_ID" w:bidi="id_ID"/>
        </w:rPr>
      </w:r>
      <w:r>
        <w:rPr>
          <w:lang w:val="id_ID" w:bidi="id_ID"/>
        </w:rPr>
        <w:t>Beberapa terjemahan menggunakan kata pengacara daripada ahli dalam hukum. Ingatlah bahwa ahli ini berbeda dari seorang pengacara masa sekarang karena hukum mengacu kepada hukum agama, atau hukum Musa.</w:t>
      </w:r>
    </w:p>
    <w:p>
      <w:pPr/>
      <w:r>
        <w:rPr>
          <w:lang w:val="id_ID" w:bidi="id_ID"/>
        </w:rPr>
      </w:r>
      <w:r>
        <w:rPr>
          <w:lang w:val="id_ID" w:bidi="id_ID"/>
        </w:rPr>
        <w:t>Biarpun sang ahli ingin menguji Yesus, ia masih menyebut Yesus "</w:t>
      </w:r>
      <w:r>
        <w:rPr>
          <w:b/>
          <w:lang w:val="id_ID" w:bidi="id_ID"/>
        </w:rPr>
        <w:t>Guru</w:t>
      </w:r>
      <w:r>
        <w:rPr>
          <w:lang w:val="id_ID" w:bidi="id_ID"/>
        </w:rPr>
        <w:t>," yang merupakan gelar yang sopan bagi para pemimpin agama Yahudi. Pastikan untuk menerjemahkan Guru dengan cara yang sama seperti yang telah Anda lakukan di bagian sebelumnya. Guru berada di glosarium utama.</w:t>
      </w:r>
    </w:p>
    <w:p>
      <w:pPr/>
      <w:r>
        <w:rPr>
          <w:lang w:val="id_ID" w:bidi="id_ID"/>
        </w:rPr>
      </w:r>
      <w:r>
        <w:rPr>
          <w:lang w:val="id_ID" w:bidi="id_ID"/>
        </w:rPr>
        <w:t xml:space="preserve">Sang ahli bertanya kepada Yesus apa yang harus dia lakukan agar memperoleh </w:t>
      </w:r>
      <w:r>
        <w:rPr>
          <w:b/>
          <w:lang w:val="id_ID" w:bidi="id_ID"/>
        </w:rPr>
        <w:t>kehidupan kekal</w:t>
      </w:r>
      <w:r>
        <w:rPr>
          <w:lang w:val="id_ID" w:bidi="id_ID"/>
        </w:rPr>
        <w:t>. Kehidupan kekal berarti kehidupan yang tidak pernah berakhir. Di sini, secara khusus berarti hidup selamanya bersama Allah di tempat Dia tinggal, di surga. Kehidupan kekal berada di glosarium utama.</w:t>
      </w:r>
    </w:p>
    <w:p>
      <w:pPr/>
      <w:r>
        <w:rPr>
          <w:lang w:val="id_ID" w:bidi="id_ID"/>
        </w:rPr>
      </w:r>
      <w:r>
        <w:rPr>
          <w:lang w:val="id_ID" w:bidi="id_ID"/>
        </w:rPr>
        <w:t xml:space="preserve">Yesus bertanya kepada sang ahli apa yang dikatakan </w:t>
      </w:r>
      <w:r>
        <w:rPr>
          <w:b/>
          <w:lang w:val="id_ID" w:bidi="id_ID"/>
        </w:rPr>
        <w:t>hukum</w:t>
      </w:r>
      <w:r>
        <w:rPr>
          <w:lang w:val="id_ID" w:bidi="id_ID"/>
        </w:rPr>
        <w:t xml:space="preserve"> tentang pertanyaannya. Pastikan untuk menerjemahkan hukum dengan cara yang sama seperti yang telah Anda lakukan sebelumnya. Hukum berada di glosarium utama.</w:t>
      </w:r>
    </w:p>
    <w:p>
      <w:pPr/>
      <w:r>
        <w:rPr>
          <w:lang w:val="id_ID" w:bidi="id_ID"/>
        </w:rPr>
      </w:r>
      <w:r>
        <w:rPr>
          <w:lang w:val="id_ID" w:bidi="id_ID"/>
        </w:rPr>
        <w:t xml:space="preserve">Sang ahli menjawab bahwa engkau harus mengasihi </w:t>
      </w:r>
      <w:r>
        <w:rPr>
          <w:b/>
          <w:lang w:val="id_ID" w:bidi="id_ID"/>
        </w:rPr>
        <w:t>Tuhan</w:t>
      </w:r>
      <w:r>
        <w:rPr>
          <w:lang w:val="id_ID" w:bidi="id_ID"/>
        </w:rPr>
        <w:t xml:space="preserve"> Allahmu </w:t>
      </w:r>
      <w:r>
        <w:rPr>
          <w:b/>
          <w:lang w:val="id_ID" w:bidi="id_ID"/>
        </w:rPr>
        <w:t>dengan segenap hatimu, jiwamu, kekuatanmu, dan pikiranmu,</w:t>
      </w:r>
      <w:r>
        <w:rPr>
          <w:lang w:val="id_ID" w:bidi="id_ID"/>
        </w:rPr>
        <w:t xml:space="preserve"> atau mengasihi Allah dengan seluruh keberadaanmu. Keempat istilah ini tidak dimaksudkan untuk menggambarkan bagian tertentu dari seseorang. Sebaliknya, keempatnya sama-sama berfungsi sebagai kepribadian dan kemampuan seseorang.</w:t>
      </w:r>
    </w:p>
    <w:p>
      <w:pPr/>
      <w:r>
        <w:rPr>
          <w:lang w:val="id_ID" w:bidi="id_ID"/>
        </w:rPr>
      </w:r>
      <w:r>
        <w:rPr>
          <w:lang w:val="id_ID" w:bidi="id_ID"/>
        </w:rPr>
        <w:t>Dalam bahasa Anda, mungkin ada lebih kurang empat bagian dari seseorang untuk menggambarkannya. Pastikan untuk menggunakan ungkapan yang terasa alami dalam bahasa Anda. Bagian pentingnya adalah menyampaikan bahwa seseorang harus mengasihi Allah dengan seluruh keberadaannya.</w:t>
      </w:r>
    </w:p>
    <w:p>
      <w:pPr/>
      <w:r>
        <w:rPr>
          <w:lang w:val="id_ID" w:bidi="id_ID"/>
        </w:rPr>
      </w:r>
      <w:r>
        <w:rPr>
          <w:lang w:val="id_ID" w:bidi="id_ID"/>
        </w:rPr>
        <w:t xml:space="preserve">Di sini, </w:t>
      </w:r>
      <w:r>
        <w:rPr>
          <w:b/>
          <w:lang w:val="id_ID" w:bidi="id_ID"/>
        </w:rPr>
        <w:t>Tuhan</w:t>
      </w:r>
      <w:r>
        <w:rPr>
          <w:lang w:val="id_ID" w:bidi="id_ID"/>
        </w:rPr>
        <w:t xml:space="preserve"> adalah nama pribadi Allah. Pastikan untuk menerjemahkan Tuhan dengan cara yang sama seperti yang telah Anda lakukan di bagian sebelumnya. </w:t>
      </w:r>
      <w:r>
        <w:rPr>
          <w:b/>
          <w:lang w:val="id_ID" w:bidi="id_ID"/>
        </w:rPr>
        <w:t>Tuhan</w:t>
      </w:r>
      <w:r>
        <w:rPr>
          <w:lang w:val="id_ID" w:bidi="id_ID"/>
        </w:rPr>
        <w:t xml:space="preserve"> berada di glosarium utama.</w:t>
      </w:r>
    </w:p>
    <w:p>
      <w:pPr/>
      <w:r>
        <w:rPr>
          <w:lang w:val="id_ID" w:bidi="id_ID"/>
        </w:rPr>
      </w:r>
      <w:r>
        <w:rPr>
          <w:lang w:val="id_ID" w:bidi="id_ID"/>
        </w:rPr>
        <w:t xml:space="preserve">Sang ahli juga mengatakan agar mengasihi </w:t>
      </w:r>
      <w:r>
        <w:rPr>
          <w:b/>
          <w:lang w:val="id_ID" w:bidi="id_ID"/>
        </w:rPr>
        <w:t>sesamamu</w:t>
      </w:r>
      <w:r>
        <w:rPr>
          <w:lang w:val="id_ID" w:bidi="id_ID"/>
        </w:rPr>
        <w:t>. Sesama dapat berarti siapa pun yang tinggal di dekatnya. Ini juga dapat mengacu kepada orang-orang dari kelompok sosial yang sama yang mengucapkan bahasa yang sama. Orang-orang Yahudi menganggapnya hanya mengacu kepada sesama Yahudi. Ini berarti mereka hanya berpikir bahwa mereka diharuskan untuk mengasihi orang Yahudi lainnya. Namun, Yesus mengungkapkan dalam perumpamaan-Nya bahwa sesama dapat mengacu kepada setiap manusia lainnya. Pastikan untuk menerjemahkan sesama dengan cara umum.</w:t>
      </w:r>
    </w:p>
    <w:p>
      <w:pPr/>
      <w:r>
        <w:rPr>
          <w:lang w:val="id_ID" w:bidi="id_ID"/>
        </w:rPr>
      </w:r>
      <w:r>
        <w:rPr>
          <w:lang w:val="id_ID" w:bidi="id_ID"/>
        </w:rPr>
        <w:t xml:space="preserve">Dalam kisah-Nya, Yesus menggambarkan seorang pria yang bepergian dari </w:t>
      </w:r>
      <w:r>
        <w:rPr>
          <w:b/>
          <w:lang w:val="id_ID" w:bidi="id_ID"/>
        </w:rPr>
        <w:t>Yerusalem</w:t>
      </w:r>
      <w:r>
        <w:rPr>
          <w:lang w:val="id_ID" w:bidi="id_ID"/>
        </w:rPr>
        <w:t xml:space="preserve"> ke Yerikho ketika ia diserang oleh para perampok. Yerusalem adalah ibu kota agama Yahudi, tempat Bait Suci berada. Pastikan untuk menerjemahkan Yerusalem dengan cara yang sama seperti yang telah Anda lakukan di bagian sebelumnya. Yerusalem berada di glosarium utama.</w:t>
      </w:r>
    </w:p>
    <w:p>
      <w:pPr/>
      <w:r>
        <w:rPr>
          <w:lang w:val="id_ID" w:bidi="id_ID"/>
        </w:rPr>
      </w:r>
      <w:r>
        <w:rPr>
          <w:lang w:val="id_ID" w:bidi="id_ID"/>
        </w:rPr>
        <w:t xml:space="preserve">Yesus mengatakan seorang </w:t>
      </w:r>
      <w:r>
        <w:rPr>
          <w:b/>
          <w:lang w:val="id_ID" w:bidi="id_ID"/>
        </w:rPr>
        <w:t>imam</w:t>
      </w:r>
      <w:r>
        <w:rPr>
          <w:lang w:val="id_ID" w:bidi="id_ID"/>
        </w:rPr>
        <w:t xml:space="preserve"> berjalan melewati pria yang terluka itu dan tidak menolongnya. Imam itu kemungkinan bepergian ke luar kota setelah melakukan tugasnya di Bait Suci. Pastikan untuk menerjemahkan imam dengan cara yang sama seperti yang telah Anda lakukan di bagian sebelumnya. Imam berada di glosarium utama.</w:t>
      </w:r>
    </w:p>
    <w:p>
      <w:pPr/>
      <w:r>
        <w:rPr>
          <w:lang w:val="id_ID" w:bidi="id_ID"/>
        </w:rPr>
      </w:r>
      <w:r>
        <w:rPr>
          <w:lang w:val="id_ID" w:bidi="id_ID"/>
        </w:rPr>
        <w:t xml:space="preserve">Seorang </w:t>
      </w:r>
      <w:r>
        <w:rPr>
          <w:b/>
          <w:lang w:val="id_ID" w:bidi="id_ID"/>
        </w:rPr>
        <w:t>Lewi</w:t>
      </w:r>
      <w:r>
        <w:rPr>
          <w:lang w:val="id_ID" w:bidi="id_ID"/>
        </w:rPr>
        <w:t xml:space="preserve"> juga berjalan melewati pria itu tanpa menolong. Orang-orang Lewi adalah para pekerja religius yang membantu para imam di Bait Suci. Mereka berasal dari salah satu dari 12 suku Israel yang disebut Lewi. Orang-orang Lewi adalah keturunan dari putra Yakub, Lewi. Dalam kebudayaan Yahudi, orang-orang Lewi memiliki status yang tinggi, tetapi tidak setinggi seorang imam.</w:t>
      </w:r>
    </w:p>
    <w:p>
      <w:pPr/>
      <w:r>
        <w:rPr>
          <w:lang w:val="id_ID" w:bidi="id_ID"/>
        </w:rPr>
      </w:r>
      <w:r>
        <w:rPr>
          <w:lang w:val="id_ID" w:bidi="id_ID"/>
        </w:rPr>
        <w:t xml:space="preserve">Orang Samaria dalam kisah itu memiliki belas kasih kepada pria yang terluka dan menolongnya. Ia membawa pria itu ke sebuah </w:t>
      </w:r>
      <w:r>
        <w:rPr>
          <w:b/>
          <w:lang w:val="id_ID" w:bidi="id_ID"/>
        </w:rPr>
        <w:t>losmen</w:t>
      </w:r>
      <w:r>
        <w:rPr>
          <w:lang w:val="id_ID" w:bidi="id_ID"/>
        </w:rPr>
        <w:t xml:space="preserve">, atau penginapan. Pastikan untuk menerjemahkan losmen dengan cara yang sama seperti yang telah Anda lakukan di bagian sebelumnya. Losmen berada di glosarium utama. Orang Samaria membayar penjaga losmen agar merawat pria itu dengan dua koin perak, atau denarius. Pastikan untuk menerjemahkan </w:t>
      </w:r>
      <w:r>
        <w:rPr>
          <w:b/>
          <w:lang w:val="id_ID" w:bidi="id_ID"/>
        </w:rPr>
        <w:t>denarius</w:t>
      </w:r>
      <w:r>
        <w:rPr>
          <w:lang w:val="id_ID" w:bidi="id_ID"/>
        </w:rPr>
        <w:t xml:space="preserve"> dengan cara yang sama seperti yang telah Anda lakukan di bagian sebelumnya. Denarius berada di glosarium utama.</w:t>
      </w:r>
    </w:p>
    <w:p>
      <w:pPr/>
      <w:r>
        <w:rPr>
          <w:lang w:val="id_ID" w:bidi="id_ID"/>
        </w:rPr>
      </w:r>
      <w:r>
        <w:rPr>
          <w:lang w:val="id_ID" w:bidi="id_ID"/>
        </w:rPr>
        <w:t xml:space="preserve">Ketika Yesus bertanya kepada sang ahli siapa yang menjadi sesama yang baik, sang ahli menjawab bahwa itu adalah pria yang menunjukkan belas kasih. </w:t>
      </w:r>
      <w:r>
        <w:rPr>
          <w:b/>
          <w:lang w:val="id_ID" w:bidi="id_ID"/>
        </w:rPr>
        <w:t>Belas kasih</w:t>
      </w:r>
      <w:r>
        <w:rPr>
          <w:lang w:val="id_ID" w:bidi="id_ID"/>
        </w:rPr>
        <w:t xml:space="preserve"> berarti memiliki rasa iba kepada mereka yang menderita atau membutuhkan. Pastikan untuk menerjemahkan belas kasih dengan cara yang sama seperti yang telah Anda lakukan di bagian sebelumnya. Belas kasih berada di glosarium utama.</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versi audio dari perikop ini dalam bentuk terjemahan yang paling mudah dimengerti.</w:t>
      </w:r>
    </w:p>
    <w:p>
      <w:pPr/>
      <w:r>
        <w:rPr>
          <w:lang w:val="id_ID" w:bidi="id_ID"/>
        </w:rPr>
      </w:r>
      <w:r>
        <w:rPr>
          <w:lang w:val="id_ID" w:bidi="id_ID"/>
        </w:rPr>
        <w:t xml:space="preserve">Dalam sesi ini, ceritakan kembali nats ini, secara berkelompok, dalam bahasa Anda sendiri. </w:t>
      </w:r>
    </w:p>
    <w:p>
      <w:pPr/>
      <w:r>
        <w:rPr>
          <w:lang w:val="id_ID" w:bidi="id_ID"/>
        </w:rPr>
      </w:r>
      <w:r>
        <w:rPr>
          <w:lang w:val="id_ID" w:bidi="id_ID"/>
        </w:rPr>
        <w:t xml:space="preserve">Pertama, seluruh kelompok harus berlatih menceritakan bagian itu dalam bahasa Anda sendiri. Ingatlah untuk memasukkan hal-hal yang Anda putuskan dalam langkah sebelumnya, seperti kronologi, kata, frasa, emosi, atau apa pun yang Anda diskusikan. </w:t>
      </w:r>
    </w:p>
    <w:p>
      <w:pPr/>
      <w:r>
        <w:rPr>
          <w:lang w:val="id_ID" w:bidi="id_ID"/>
        </w:rPr>
      </w:r>
      <w:r>
        <w:rPr>
          <w:lang w:val="id_ID" w:bidi="id_ID"/>
        </w:rPr>
        <w:t xml:space="preserve">Seorang anggota kelompok harus menyampaikan beberapa kalimat dari nats itu dan berhenti sejenak. Seorang anggota lain harus menceritakan bagian selanjutnya dari nats itu dan berhenti sejenak. Lakukan ini sampai kelompok itu telah menceritakan kembali semua nats tersebut. Anggota-anggota kelompok dapat saling memperbaiki dalam tahap ini. </w:t>
      </w:r>
    </w:p>
    <w:p>
      <w:pPr/>
      <w:r>
        <w:rPr>
          <w:lang w:val="id_ID" w:bidi="id_ID"/>
        </w:rPr>
      </w:r>
      <w:r>
        <w:rPr>
          <w:lang w:val="id_ID" w:bidi="id_ID"/>
        </w:rPr>
        <w:t>Hentikan sejenak audio ini di sini.</w:t>
      </w:r>
    </w:p>
    <w:p>
      <w:pPr/>
      <w:r>
        <w:rPr>
          <w:lang w:val="id_ID" w:bidi="id_ID"/>
        </w:rPr>
      </w:r>
      <w:r>
        <w:rPr>
          <w:lang w:val="id_ID" w:bidi="id_ID"/>
        </w:rPr>
        <w:t xml:space="preserve">Selanjutnya, setiap anggota kelompok harus menceritakan seluruh nats tersebut tanpa gangguan setidaknya satu kali. Seorang anggota kelompok dapat menggunakan benda apa saja, gerakan, atau papan cerita untuk membantu mereka mengingat bagian nats ayat-ayat Alkitab tersebut. </w:t>
      </w:r>
    </w:p>
    <w:p>
      <w:pPr/>
      <w:r>
        <w:rPr>
          <w:lang w:val="id_ID" w:bidi="id_ID"/>
        </w:rPr>
      </w:r>
      <w:r>
        <w:rPr>
          <w:lang w:val="id_ID" w:bidi="id_ID"/>
        </w:rPr>
        <w:t>Hentikan sejenak audio ini di sini.</w:t>
      </w:r>
    </w:p>
    <w:p>
      <w:pPr/>
      <w:r>
        <w:rPr>
          <w:lang w:val="id_ID" w:bidi="id_ID"/>
        </w:rPr>
      </w:r>
      <w:r>
        <w:rPr>
          <w:lang w:val="id_ID" w:bidi="id_ID"/>
        </w:rPr>
        <w:t xml:space="preserve">Selanjutnya, kelompok dapat memutuskan versi mana dari nats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Hentikan sejenak audio ini di sini.</w:t>
      </w:r>
    </w:p>
    <w:p>
      <w:pPr/>
      <w:r>
        <w:rPr>
          <w:lang w:val="id_ID" w:bidi="id_ID"/>
        </w:rPr>
      </w:r>
      <w:r>
        <w:rPr>
          <w:lang w:val="id_ID" w:bidi="id_ID"/>
        </w:rPr>
        <w:t xml:space="preserve">Akhirnya, kelompok dapat menyusun versi akhir dari nats itu yang disetujui oleh semua anggota kelompok. Setiap anggota kelompok harus berlatih menceritakan versi akhir dari nats tersebut. </w:t>
      </w:r>
      <w:r>
        <w:rPr>
          <w:lang w:val="id_ID" w:bidi="id_ID"/>
        </w:rPr>
      </w:r>
      <w:r>
        <w:rPr>
          <w:lang w:val="id_ID" w:bidi="id_ID"/>
        </w:rPr>
      </w:r>
    </w:p>
    <w:p>
      <w:pPr/>
      <w:r>
        <w:rPr>
          <w:lang w:val="id_ID" w:bidi="id_ID"/>
        </w:rPr>
      </w:r>
    </w:p>
    <w:p>
      <w:pPr>
        <w:pStyle w:val="Heading2"/>
      </w:pPr>
      <w:r>
        <w:rPr>
          <w:lang w:val="id_ID" w:bidi="id_ID"/>
        </w:rPr>
        <w:t>Lukas 10:38–42</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 xml:space="preserve">Dengarkan Lukas 10:38–42 dan renungkan di dalam hati Anda. Dengarkan teks sebanyak tiga kali (dalam tiga terjemahan yang berbeda, jika memungkinkan). Kemudian diskusikan pertanyaan berikut dalam kelompok: </w:t>
      </w:r>
    </w:p>
    <w:p>
      <w:pPr>
        <w:pStyle w:val="ListNumber"/>
        <w:numPr>
          <w:ilvl w:val="0"/>
          <w:numId w:val="19"/>
        </w:numPr>
        <w:spacing w:line="240" w:lineRule="auto"/>
        <w:ind w:left="720"/>
      </w:pPr>
      <w:r>
        <w:rPr>
          <w:lang w:val="id_ID" w:bidi="id_ID"/>
        </w:rPr>
      </w:r>
      <w:r>
        <w:rPr>
          <w:lang w:val="id_ID" w:bidi="id_ID"/>
        </w:rPr>
        <w:t xml:space="preserve">Apa yang Anda suka dalam kisah ini? </w:t>
      </w:r>
    </w:p>
    <w:p>
      <w:pPr>
        <w:pStyle w:val="ListNumber"/>
        <w:spacing w:line="240" w:lineRule="auto"/>
        <w:ind w:left="720"/>
      </w:pPr>
      <w:r>
        <w:rPr>
          <w:lang w:val="id_ID" w:bidi="id_ID"/>
        </w:rPr>
      </w:r>
      <w:r>
        <w:rPr>
          <w:lang w:val="id_ID" w:bidi="id_ID"/>
        </w:rPr>
        <w:t xml:space="preserve">Apa yang Anda tidak suka atau tidak mengerti? </w:t>
      </w:r>
    </w:p>
    <w:p>
      <w:pPr>
        <w:pStyle w:val="ListNumber"/>
        <w:spacing w:line="240" w:lineRule="auto"/>
        <w:ind w:left="720"/>
      </w:pPr>
      <w:r>
        <w:rPr>
          <w:lang w:val="id_ID" w:bidi="id_ID"/>
        </w:rPr>
      </w:r>
      <w:r>
        <w:rPr>
          <w:lang w:val="id_ID" w:bidi="id_ID"/>
        </w:rPr>
        <w:t xml:space="preserve">Apa yang diceritakan kisah ini tentang Yesus? </w:t>
      </w:r>
    </w:p>
    <w:p>
      <w:pPr>
        <w:pStyle w:val="ListNumber"/>
        <w:spacing w:line="240" w:lineRule="auto"/>
        <w:ind w:left="720"/>
      </w:pPr>
      <w:r>
        <w:rPr>
          <w:lang w:val="id_ID" w:bidi="id_ID"/>
        </w:rPr>
      </w:r>
      <w:r>
        <w:rPr>
          <w:lang w:val="id_ID" w:bidi="id_ID"/>
        </w:rPr>
        <w:t xml:space="preserve">Apa yang diceritakan kisah ini tentang manusia? </w:t>
      </w:r>
    </w:p>
    <w:p>
      <w:pPr>
        <w:pStyle w:val="ListNumber"/>
        <w:spacing w:line="240" w:lineRule="auto"/>
        <w:ind w:left="720"/>
      </w:pPr>
      <w:r>
        <w:rPr>
          <w:lang w:val="id_ID" w:bidi="id_ID"/>
        </w:rPr>
      </w:r>
      <w:r>
        <w:rPr>
          <w:lang w:val="id_ID" w:bidi="id_ID"/>
        </w:rPr>
        <w:t xml:space="preserve">Bagaimana kisah ini memengaruhi kehidupan sehari-hari kita? </w:t>
      </w:r>
    </w:p>
    <w:p>
      <w:pPr>
        <w:pStyle w:val="ListNumber"/>
        <w:spacing w:line="240" w:lineRule="auto"/>
        <w:ind w:left="720"/>
      </w:pPr>
      <w:r>
        <w:rPr>
          <w:lang w:val="id_ID" w:bidi="id_ID"/>
        </w:rPr>
      </w:r>
      <w:r>
        <w:rPr>
          <w:lang w:val="id_ID" w:bidi="id_ID"/>
        </w:rPr>
        <w:t>Siapa kenalan Anda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ini satu kali dalam versi yang paling mudah dimengerti.</w:t>
      </w:r>
    </w:p>
    <w:p>
      <w:pPr/>
      <w:r>
        <w:rPr>
          <w:lang w:val="id_ID" w:bidi="id_ID"/>
        </w:rPr>
      </w:r>
      <w:r>
        <w:rPr>
          <w:lang w:val="id_ID" w:bidi="id_ID"/>
        </w:rPr>
        <w:t>Dalam kisah terakhir, Yesus mengajar seorang ahli hukum bahwa setiap orang, bukan hanya orang-orang Yahudi, adalah sesama kita. Kemudian, Yesus dan murid-murid, atau pengikut-pengikut-Nya, terus bepergian dari kota ke kota dalam perjalanan mereka ke Yerusalem. Di tengah perjalanan mereka, mereka mengunjungi rumah dua perempuan yang bersaudara, Maria dan Marta.</w:t>
      </w:r>
    </w:p>
    <w:p>
      <w:pPr/>
      <w:r>
        <w:rPr>
          <w:lang w:val="id_ID" w:bidi="id_ID"/>
        </w:rPr>
      </w:r>
      <w:r>
        <w:rPr>
          <w:lang w:val="id_ID" w:bidi="id_ID"/>
        </w:rPr>
        <w:t>Yesus dan murid-murid-Nya sedang berada di jalan ke Yerusalem ketika mereka berhenti di satu rumah. Kita mengetahui dari Injil Yohanes bahwa rumah Marta terletak di Betania.</w:t>
      </w:r>
    </w:p>
    <w:p>
      <w:pPr/>
      <w:r>
        <w:rPr>
          <w:lang w:val="id_ID" w:bidi="id_ID"/>
        </w:rPr>
      </w:r>
      <w:r>
        <w:rPr>
          <w:lang w:val="id_ID" w:bidi="id_ID"/>
        </w:rPr>
        <w:t>Berhenti dan tunjukkan kepada tim Anda di mana Betania terletak dalam kaitan dengan Yerusalem di peta.</w:t>
      </w:r>
    </w:p>
    <w:p>
      <w:pPr/>
      <w:r>
        <w:rPr>
          <w:lang w:val="id_ID" w:bidi="id_ID"/>
        </w:rPr>
      </w:r>
      <w:r>
        <w:rPr>
          <w:lang w:val="id_ID" w:bidi="id_ID"/>
        </w:rPr>
        <w:t>Marta mengundang Yesus dan murid-murid-Nya untuk menginap di rumahnya sebagai tamu. Yesus dan murid-murid-Nya tinggal bersama Marta sebagaimana Yesus ajarkan murid-muridNya untuk melakukannya ketika Dia mengutus mereka. Marta memiliki seorang adik perempuan bernama Maria yang tinggal di rumah yang sama. Kita mengetahui dari Injil Yohanes bahwa mereka memiliki seorang saudara laki-laki bernama Lazarus. Marta segera mulai mempersiapkan makanan bagi mereka. Sementara ia melayani, Yesus mengajar orang-orang di rumah itu termasuk murid-murid-Nya. Maria duduk di kaki Yesus dan mendengarkan pengajaran-Nya. Lukas menyebut Yesus "Tuhan" dalam kisah ini. Di sini, Tuhan adalah gelar bagi Yesus yang berarti tuan atau seseorang dengan otoritas. Dalam budaya Yahudi, para siswa atau murid-murid duduk di kaki seorang guru untuk menunjukkan kerendahan hati dan keinginan untuk belajar.</w:t>
      </w:r>
    </w:p>
    <w:p>
      <w:pPr/>
      <w:r>
        <w:rPr>
          <w:lang w:val="id_ID" w:bidi="id_ID"/>
        </w:rPr>
      </w:r>
      <w:r>
        <w:rPr>
          <w:lang w:val="id_ID" w:bidi="id_ID"/>
        </w:rPr>
        <w:t>Lukas menggunakan kata "tetapi" untuk menunjukkan perbedaan antara apa yang kedua perempuan bersaudara itu lakukan. Dua perempuan itu menganggap hal-hal yang berbeda itu penting. Sementara Maria duduk mendengarkan Yesus, Marta khawatir dan sibuk dengan semua pekerjaan yang harus dilakukan. Pekerjaan ini pasti termasuk menyiapkan dan menyajikan makanan untuk menghormati tamu mereka. Karena kesibukannya, Marta tidak dapat mendengarkan pengajaran Yesus.</w:t>
      </w:r>
    </w:p>
    <w:p>
      <w:pPr/>
      <w:r>
        <w:rPr>
          <w:lang w:val="id_ID" w:bidi="id_ID"/>
        </w:rPr>
      </w:r>
      <w:r>
        <w:rPr>
          <w:lang w:val="id_ID" w:bidi="id_ID"/>
        </w:rPr>
        <w:t xml:space="preserve">Berhenti dan diskusikan dengan tim Anda: Dalam budaya Anda, apa saja tanggung jawab perempuan ketika mereka menjamu seseorang? Bagaimana perasaan perempuan di satu rumah jika orang-orang mendatangi rumahnya secara tiba-tiba? </w:t>
      </w:r>
    </w:p>
    <w:p>
      <w:pPr/>
      <w:r>
        <w:rPr>
          <w:lang w:val="id_ID" w:bidi="id_ID"/>
        </w:rPr>
      </w:r>
      <w:r>
        <w:rPr>
          <w:lang w:val="id_ID" w:bidi="id_ID"/>
        </w:rPr>
        <w:t>Marta mendatangi Yesus dan mengajukan satu pertanyaan kepada-Nya yang tidak diharapkan jawabannya. Ia sudah bekerja sendirian selama beberapa saat. Marta menyebut Yesus Tuhan, atau tuan, dan bertanya apakah Dia memerhatikan kalau Maria tidak membantunya bekerja. Marta mengajukan pertanyaan ini untuk menunjukkan rasa frustrasinya bahwa Yesus mengizinkan adiknya untuk tidak membantunya dengan pekerjaan. Marta merasa itu tidak adil dan mengharapkan Yesus agar meminta Maria untuk menolongnya. Pastikan terjemahan Anda mengungkapkan satu permintaan yang sopan dan bukannya Marta yang memerintahkan Yesus untuk melakukan sesuatu.</w:t>
      </w:r>
    </w:p>
    <w:p>
      <w:pPr/>
      <w:r>
        <w:rPr>
          <w:lang w:val="id_ID" w:bidi="id_ID"/>
        </w:rPr>
      </w:r>
      <w:r>
        <w:rPr>
          <w:lang w:val="id_ID" w:bidi="id_ID"/>
        </w:rPr>
        <w:t>Berhenti dan diskusikan dengan tim Anda: Dalam budaya Anda, bagaimana perasaan Anda tentang orang-orang ketika mereka mengeluh kepada seseorang yang berkuasa?</w:t>
      </w:r>
    </w:p>
    <w:p>
      <w:pPr/>
      <w:r>
        <w:rPr>
          <w:lang w:val="id_ID" w:bidi="id_ID"/>
        </w:rPr>
      </w:r>
      <w:r>
        <w:rPr>
          <w:lang w:val="id_ID" w:bidi="id_ID"/>
        </w:rPr>
        <w:t>Yesus menanggapi dengan menyebut nama Marta dua kali. Ia melakukannya untuk menunjukkan keprihatinan dan kasih sayang kepadanya, walaupun Dia dengan lembut mengoreksinya. Yesus mengatakan kepadanya bahwa ia khawatir dan kesal tentang banyak hal. Namun, Yesus mengatakan kepadanya hanya ada satu hal yang benar-benar penting dalam kehidupan seseorang. Meskipun Yesus tidak menyatakan dengan jelas apa maksudnya ini, konteks menunjukkan bahwa Dia berbicara tentang apa yang Maria pilih untuk lakukan - mendengarkan pengajaran Yesus tentang Allah dan kerajaan-Nya, atau Allah yang memerintah dalam hati orang-orang dengan satu cara yang baru. Yesus mengatakan bahwa Maria telah memilih untuk lebih dahulu mendengarkan-Nya sebelum melakukan tugas-tugas. Ini adalah hal yang baik untuk dilakukan. Mendengarkan Yesus adalah satu hak istimewa, dan tidak seorang pun akan mengambilnya dari Maria. Ini menyiratkan bahwa Yesus tidak akan membuat Maria membantu pekerjaan itu ketika ia ingin mendengarkan-Nya.</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Dengarkan teks satu kali dalam versi yang paling mudah dimengerti. </w:t>
      </w:r>
    </w:p>
    <w:p>
      <w:pPr/>
      <w:r>
        <w:rPr>
          <w:lang w:val="id_ID" w:bidi="id_ID"/>
        </w:rPr>
      </w:r>
      <w:r>
        <w:rPr>
          <w:lang w:val="id_ID" w:bidi="id_ID"/>
        </w:rPr>
        <w:t>Dalam sesi ini, Anda akan membantu kelompok memvisualisasikan kisah ini. Anda akan membantu kelompok mendefinisikan adegan, latar belakang, dan karakter dari kisah ini.</w:t>
      </w:r>
    </w:p>
    <w:p>
      <w:pPr/>
      <w:r>
        <w:rPr>
          <w:lang w:val="id_ID" w:bidi="id_ID"/>
        </w:rPr>
      </w:r>
      <w:r>
        <w:rPr>
          <w:lang w:val="id_ID" w:bidi="id_ID"/>
        </w:rPr>
        <w:t xml:space="preserve">Kisah ini memiliki tiga adegan. </w:t>
      </w:r>
    </w:p>
    <w:p>
      <w:pPr/>
      <w:r>
        <w:rPr>
          <w:lang w:val="id_ID" w:bidi="id_ID"/>
        </w:rPr>
      </w:r>
      <w:r>
        <w:rPr>
          <w:b/>
          <w:lang w:val="id_ID" w:bidi="id_ID"/>
        </w:rPr>
        <w:t>Adegan pertama:</w:t>
      </w:r>
      <w:r>
        <w:rPr>
          <w:lang w:val="id_ID" w:bidi="id_ID"/>
        </w:rPr>
        <w:t xml:space="preserve"> Yesus dan murid-murid-Nya sedang dalam perjalanan ke Yerusalem. Mereka berhenti di rumah Marta. Marta menyambut Yesus dan murid-murid-Nya sebagai tamunya. Saudara perempuan Marta, Maria, juga tinggal di rumah ini.</w:t>
      </w:r>
    </w:p>
    <w:p>
      <w:pPr/>
      <w:r>
        <w:rPr>
          <w:lang w:val="id_ID" w:bidi="id_ID"/>
        </w:rPr>
      </w:r>
      <w:r>
        <w:rPr>
          <w:b/>
          <w:lang w:val="id_ID" w:bidi="id_ID"/>
        </w:rPr>
        <w:t>Adegan kedua:</w:t>
      </w:r>
      <w:r>
        <w:rPr>
          <w:lang w:val="id_ID" w:bidi="id_ID"/>
        </w:rPr>
        <w:t xml:space="preserve"> Yesus mengajar orang-orang di rumah itu, sementara Marta bekerja dan menyiapkan jamuan besar. Maria duduk di kaki Yesus, mendengarkan pengajaran-Nya.</w:t>
      </w:r>
    </w:p>
    <w:p>
      <w:pPr/>
      <w:r>
        <w:rPr>
          <w:lang w:val="id_ID" w:bidi="id_ID"/>
        </w:rPr>
      </w:r>
      <w:r>
        <w:rPr>
          <w:b/>
          <w:lang w:val="id_ID" w:bidi="id_ID"/>
        </w:rPr>
        <w:t>Adegan ketiga:</w:t>
      </w:r>
      <w:r>
        <w:rPr>
          <w:lang w:val="id_ID" w:bidi="id_ID"/>
        </w:rPr>
        <w:t xml:space="preserve"> Marta frustrasi. Marta bertanya kepada Yesus apakah Dia memerhatikan kalau adiknya tidak membantunya. Yesus menanggapi dengan mengatakan kepadanya bahwa Maria telah memilih hal yang baik. </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Maria</w:t>
      </w:r>
    </w:p>
    <w:p>
      <w:pPr>
        <w:pStyle w:val="ListBullet"/>
        <w:spacing w:line="240" w:lineRule="auto"/>
        <w:ind w:left="720"/>
      </w:pPr>
      <w:r>
        <w:rPr>
          <w:lang w:val="id_ID" w:bidi="id_ID"/>
        </w:rPr>
      </w:r>
      <w:r>
        <w:rPr>
          <w:lang w:val="id_ID" w:bidi="id_ID"/>
        </w:rPr>
        <w:t>Marta</w:t>
      </w:r>
    </w:p>
    <w:p>
      <w:pPr/>
      <w:r>
        <w:rPr>
          <w:lang w:val="id_ID" w:bidi="id_ID"/>
        </w:rPr>
      </w:r>
      <w:r>
        <w:rPr>
          <w:lang w:val="id_ID" w:bidi="id_ID"/>
        </w:rPr>
        <w:t>Dalam sesi ini, ambillah papan cerita kelompok, gambarlah, atau gunakan beberapa macam alat peraga (benda-benda yang dapat Anda pindahkan seperti batu, batang, mainan anak-anak) untuk memvisualisasikan kisah dan adegan di dalamnya.</w:t>
      </w:r>
    </w:p>
    <w:p>
      <w:pPr/>
      <w:r>
        <w:rPr>
          <w:lang w:val="id_ID" w:bidi="id_ID"/>
        </w:rPr>
      </w:r>
      <w:r>
        <w:rPr>
          <w:lang w:val="id_ID" w:bidi="id_ID"/>
        </w:rPr>
        <w:t>Penting untuk diingat bahwa meskipun Lukas tidak menyebutkan mereka, murid-murid masih bersama Yesus.</w:t>
      </w:r>
    </w:p>
    <w:p>
      <w:pPr/>
      <w:r>
        <w:rPr>
          <w:lang w:val="id_ID" w:bidi="id_ID"/>
        </w:rPr>
      </w:r>
      <w:r>
        <w:rPr>
          <w:lang w:val="id_ID" w:bidi="id_ID"/>
        </w:rPr>
        <w:t>Yesus sedang dalam perjalanan ke Yerusalem. Dia berhenti di rumah Marta. Marta menyambut Yesus dan murid-murid-Nya sebagai tamunya. Saudara perempuan Marta, Maria, juga tinggal di rumah ini.</w:t>
      </w:r>
    </w:p>
    <w:p>
      <w:pPr/>
      <w:r>
        <w:rPr>
          <w:lang w:val="id_ID" w:bidi="id_ID"/>
        </w:rPr>
      </w:r>
      <w:r>
        <w:rPr>
          <w:lang w:val="id_ID" w:bidi="id_ID"/>
        </w:rPr>
        <w:t>Penting untuk diingat bahwa Yesus baru saja mengajar murid-murid-Nya apa yang harus dilakukan ketika satu rumah tangga menyambut mereka. Marta adalah contoh satu rumah tangga yang menyambut Yesus dan murid-murid-Nya.</w:t>
      </w:r>
    </w:p>
    <w:p>
      <w:pPr/>
      <w:r>
        <w:rPr>
          <w:lang w:val="id_ID" w:bidi="id_ID"/>
        </w:rPr>
      </w:r>
      <w:r>
        <w:rPr>
          <w:lang w:val="id_ID" w:bidi="id_ID"/>
        </w:rPr>
        <w:t>Yesus mengajar orang-orang di rumah itu sementara Marta bekerja dan menyiapkan jamuan besar. Maria mendengarkan pengajaran Yesus.</w:t>
      </w:r>
    </w:p>
    <w:p>
      <w:pPr/>
      <w:r>
        <w:rPr>
          <w:lang w:val="id_ID" w:bidi="id_ID"/>
        </w:rPr>
      </w:r>
      <w:r>
        <w:rPr>
          <w:lang w:val="id_ID" w:bidi="id_ID"/>
        </w:rPr>
        <w:t>Penting untuk diingat bahwa Maria mungkin duduk di lantai dekat kaki Yesus ketika Dia mengajar kelompok di rumah itu.</w:t>
      </w:r>
    </w:p>
    <w:p>
      <w:pPr/>
      <w:r>
        <w:rPr>
          <w:lang w:val="id_ID" w:bidi="id_ID"/>
        </w:rPr>
      </w:r>
      <w:r>
        <w:rPr>
          <w:lang w:val="id_ID" w:bidi="id_ID"/>
        </w:rPr>
        <w:t>Penting untuk diingat bahwa makan bersama adalah bagian penting dari keramahtamahan Yahudi. Ini adalah satu cara untuk menghormati tamu-tamu istimewa seperti Yesus.</w:t>
      </w:r>
    </w:p>
    <w:p>
      <w:pPr/>
      <w:r>
        <w:rPr>
          <w:lang w:val="id_ID" w:bidi="id_ID"/>
        </w:rPr>
      </w:r>
      <w:r>
        <w:rPr>
          <w:lang w:val="id_ID" w:bidi="id_ID"/>
        </w:rPr>
        <w:t>Marta frustrasi. Marta bertanya kepada Yesus apakah Dia memerhatikan kalau adiknya tidak membantunya.</w:t>
      </w:r>
    </w:p>
    <w:p>
      <w:pPr/>
      <w:r>
        <w:rPr>
          <w:lang w:val="id_ID" w:bidi="id_ID"/>
        </w:rPr>
      </w:r>
      <w:r>
        <w:rPr>
          <w:lang w:val="id_ID" w:bidi="id_ID"/>
        </w:rPr>
        <w:t>Penting untuk diingat bahwa Marta mengajukan pertanyaan itu kepada Yesus karena ia mengharapkan Yesus untuk meminta Maria agar membantunya bekerja.</w:t>
      </w:r>
    </w:p>
    <w:p>
      <w:pPr/>
      <w:r>
        <w:rPr>
          <w:lang w:val="id_ID" w:bidi="id_ID"/>
        </w:rPr>
      </w:r>
      <w:r>
        <w:rPr>
          <w:lang w:val="id_ID" w:bidi="id_ID"/>
        </w:rPr>
        <w:t>Yesus menanggapi dengan mengatakan kepadanya bahwa Maria telah memilih hal yang paling penting. Maria telah memilih untuk mendengarkan-Nya daripada khawatir tentang melakukan banyak hal bagi Yesus.</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 xml:space="preserve">Dengarkan teks satu kali dalam versi yang paling mudah dimengerti. </w:t>
      </w:r>
    </w:p>
    <w:p>
      <w:pPr/>
      <w:r>
        <w:rPr>
          <w:lang w:val="id_ID" w:bidi="id_ID"/>
        </w:rPr>
      </w:r>
      <w:r>
        <w:rPr>
          <w:lang w:val="id_ID" w:bidi="id_ID"/>
        </w:rPr>
        <w:t>Dalam sesi ini, kelompok akan mendramatisir kisah tersebut.</w:t>
      </w:r>
    </w:p>
    <w:p>
      <w:pPr/>
      <w:r>
        <w:rPr>
          <w:lang w:val="id_ID" w:bidi="id_ID"/>
        </w:rPr>
      </w:r>
      <w:r>
        <w:rPr>
          <w:lang w:val="id_ID" w:bidi="id_ID"/>
        </w:rPr>
        <w:t xml:space="preserve">Kisah ini memiliki tiga adegan. </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Maria</w:t>
      </w:r>
    </w:p>
    <w:p>
      <w:pPr>
        <w:pStyle w:val="ListBullet"/>
        <w:spacing w:line="240" w:lineRule="auto"/>
        <w:ind w:left="720"/>
      </w:pPr>
      <w:r>
        <w:rPr>
          <w:lang w:val="id_ID" w:bidi="id_ID"/>
        </w:rPr>
      </w:r>
      <w:r>
        <w:rPr>
          <w:lang w:val="id_ID" w:bidi="id_ID"/>
        </w:rPr>
        <w:t>Marta</w:t>
      </w:r>
    </w:p>
    <w:p>
      <w:pPr/>
      <w:r>
        <w:rPr>
          <w:lang w:val="id_ID" w:bidi="id_ID"/>
        </w:rPr>
      </w:r>
      <w:r>
        <w:rPr>
          <w:lang w:val="id_ID" w:bidi="id_ID"/>
        </w:rPr>
        <w:t>Minta tim untuk memerankan kisah itu dua kali. Pertama, minta mereka memerankan kisah itu tanpa berhenti. Pada saat tim memerankan kisah itu untuk kedua kalinya, hentikan mereka pada titik-titik yang berbeda dalam kisah tersebut.</w:t>
      </w:r>
    </w:p>
    <w:p>
      <w:pPr/>
      <w:r>
        <w:rPr>
          <w:lang w:val="id_ID" w:bidi="id_ID"/>
        </w:rPr>
      </w:r>
      <w:r>
        <w:rPr>
          <w:lang w:val="id_ID" w:bidi="id_ID"/>
        </w:rPr>
        <w:t xml:space="preserve">Ketika tim memerankan kisah itu untuk pertama kali, perhatikan dialog, alur, plot, dan kronologi kisah tersebut. </w:t>
      </w:r>
    </w:p>
    <w:p>
      <w:pPr/>
      <w:r>
        <w:rPr>
          <w:lang w:val="id_ID" w:bidi="id_ID"/>
        </w:rPr>
      </w:r>
      <w:r>
        <w:rPr>
          <w:lang w:val="id_ID" w:bidi="id_ID"/>
        </w:rPr>
        <w:t>Pastikan bahwa tim memerankan murid-murid yang pergi ke rumah itu dan masuk bersama Yesus ketika Marta mengundang mereka untuk menjadi tamunya.</w:t>
      </w:r>
    </w:p>
    <w:p>
      <w:pPr/>
      <w:r>
        <w:rPr>
          <w:lang w:val="id_ID" w:bidi="id_ID"/>
        </w:rPr>
      </w:r>
      <w:r>
        <w:rPr>
          <w:lang w:val="id_ID" w:bidi="id_ID"/>
        </w:rPr>
        <w:t>Pastikan untuk memerankan Marta yang bekerja keras untuk mempersiapkan satu jamuan besar untuk tamunya yang dihormati itu, sementara Maria duduk di kaki Yesus, mendengarkan setiap perkataan-Nya.</w:t>
      </w:r>
    </w:p>
    <w:p>
      <w:pPr/>
      <w:r>
        <w:rPr>
          <w:lang w:val="id_ID" w:bidi="id_ID"/>
        </w:rPr>
      </w:r>
      <w:r>
        <w:rPr>
          <w:lang w:val="id_ID" w:bidi="id_ID"/>
        </w:rPr>
        <w:t xml:space="preserve">Saat tim memerankan kisah ini untuk kedua kalinya, hentikan mereka pada titik-titik tertentu. </w:t>
      </w:r>
    </w:p>
    <w:p>
      <w:pPr/>
      <w:r>
        <w:rPr>
          <w:lang w:val="id_ID" w:bidi="id_ID"/>
        </w:rPr>
      </w:r>
      <w:r>
        <w:rPr>
          <w:lang w:val="id_ID" w:bidi="id_ID"/>
        </w:rPr>
        <w:t>Perankan Yesus dan murid-murid-Nya yang melakukan perjalanan ke Yerusalem. Mereka berhenti di satu rumah. Pemilik rumah itu, Marta, menyambut mereka ke dalam rumah untuk menjadi tamunya.</w:t>
      </w:r>
    </w:p>
    <w:p>
      <w:pPr/>
      <w:r>
        <w:rPr>
          <w:lang w:val="id_ID" w:bidi="id_ID"/>
        </w:rPr>
      </w:r>
      <w:r>
        <w:rPr>
          <w:lang w:val="id_ID" w:bidi="id_ID"/>
        </w:rPr>
        <w:t>Hentikan adegannya: Tanyakan kepada aktor yang memerankan Martha, ”Bagaimana perasaan Anda?” Anda mungkin mendengar hal-hal seperti, "Saya sangat senang karena Yesus berada di rumahku!" "Saya ingin menghormatinya, dengan membuat satu jamuan besar," dan "Saya harus sibuk memberi makan banyak orang pada satu waktu. Saya tidak siap untuk kunjungan mereka." Ulangi adegannya.</w:t>
      </w:r>
    </w:p>
    <w:p>
      <w:pPr/>
      <w:r>
        <w:rPr>
          <w:lang w:val="id_ID" w:bidi="id_ID"/>
        </w:rPr>
      </w:r>
      <w:r>
        <w:rPr>
          <w:lang w:val="id_ID" w:bidi="id_ID"/>
        </w:rPr>
        <w:t>Perankan Yesus yang mengajar orang-orang di rumah itu sementara Marta bekerja dan menyiapkan satu jamuan besar. Saudari Marta, Maria, tidak membantu. Sebaliknya, ia duduk di kaki Yesus, mendengarkan setiap kata yang Ia ucapkan.</w:t>
      </w:r>
    </w:p>
    <w:p>
      <w:pPr/>
      <w:r>
        <w:rPr>
          <w:lang w:val="id_ID" w:bidi="id_ID"/>
        </w:rPr>
      </w:r>
      <w:r>
        <w:rPr>
          <w:lang w:val="id_ID" w:bidi="id_ID"/>
        </w:rPr>
        <w:t>Hentikan adegannya: Tanyakan kepada aktor yang memerankan Maria, ”Bagaimana perasaan Anda?” Anda mungkin mendengar hal-hal seperti, "Saya belum pernah mendengar seseorang mengajar seperti Yesus.", "Sungguh, dia pasti adalah seseorang yang telah kita nantikan--Juruselamat yang Dijanjikan Allah.", dan "Betapa diberkatinya saya untuk berada di hadapan-Nya. Saya ingin mengikutinya ke mana pun dia pergi." Tanyakan kepada aktor yang memerankan Marta, "Bagaimana perasaan Anda?" Anda mungkin mendengar hal-hal seperti, "Kecewa." Mengapa Maria tidak membantu "Stres. Saya tidak menduga begitu banyak orang yang berada di rumahku.", dan "Kesal. Saya juga ingin mendengarkan Yesus, tapi seseorang harus melakukan semua pekerjaan ini." Ulangi adegannya.</w:t>
      </w:r>
    </w:p>
    <w:p>
      <w:pPr/>
      <w:r>
        <w:rPr>
          <w:lang w:val="id_ID" w:bidi="id_ID"/>
        </w:rPr>
      </w:r>
      <w:r>
        <w:rPr>
          <w:lang w:val="id_ID" w:bidi="id_ID"/>
        </w:rPr>
        <w:t>Marta frustrasi. Marta bertanya kepada Yesus apakah Dia memerhatikan kalau adiknya tidak membantunya. Yesus menanggapi dengan mengatakan kepadanya bahwa Maria telah memilih hal yang paling penting. Maria telah memilih untuk mendengarkan-Nya daripada khawatir tentang melakukan banyak hal bagi Yesus.</w:t>
      </w:r>
    </w:p>
    <w:p>
      <w:pPr/>
      <w:r>
        <w:rPr>
          <w:lang w:val="id_ID" w:bidi="id_ID"/>
        </w:rPr>
      </w:r>
      <w:r>
        <w:rPr>
          <w:lang w:val="id_ID" w:bidi="id_ID"/>
        </w:rPr>
        <w:t>Hentikan adegannya: Tanyakan kepada aktor yang memerankan Martha, ”Bagaimana perasaan Anda?” Anda mungkin mendengar hal-hal seperti, "Malu." Yesus benar, saya terlalu sibuk berusaha untuk melayaninya sehingga saya tak menikmati kunjungannya.", "Merasa malu. Saya berbicara terlalu cepat, tapi Yesus sangat baik ketika dia menjawabku.", dan "Mungkin saya harus mendengarkan Yesus lebih sering." Tanyakan kepada aktor yang memerankan Yesus, "Bagaimana perasaan Anda?" Anda mungkin mendengar hal-hal seperti, "Saya tahu Marta ingin melayani saya, tapi saya tidak mau dia khawatir.", "Saya bersyukur kalau Marta telah membuka rumahnya bagi kami.", dan "Saya ingin Marta memahami apa yang paling penting."</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Yesus dan </w:t>
      </w:r>
      <w:r>
        <w:rPr>
          <w:b/>
          <w:lang w:val="id_ID" w:bidi="id_ID"/>
        </w:rPr>
        <w:t>murid-murid</w:t>
      </w:r>
      <w:r>
        <w:rPr>
          <w:lang w:val="id_ID" w:bidi="id_ID"/>
        </w:rPr>
        <w:t xml:space="preserve">, atau pengikut-pengikut-Nya, sedang dalam perjalanan ketika mereka berhenti di satu rumah. Rumah ini milik seorang perempuan bernama Marta. Pastikan untuk menerjemahkan murid-murid dengan cara yang sama seperti yang telah Anda lakukan sebelumnya. </w:t>
      </w:r>
      <w:hyperlink r:id="rId171">
        <w:r>
          <w:rPr>
            <w:lang w:val="id_ID" w:bidi="id_ID"/>
          </w:rPr>
          <w:rPr>
            <w:color w:val="0000EE"/>
            <w:u w:val="single"/>
          </w:rPr>
          <w:t>Murid</w:t>
        </w:r>
      </w:hyperlink>
      <w:r>
        <w:rPr>
          <w:lang w:val="id_ID" w:bidi="id_ID"/>
        </w:rPr>
        <w:t xml:space="preserve"> terdapat di Daftar Kata Utama. Mereka melakukan perjalanan ke Yerusalem, ibukota bangsa Yahudi di mana Bait Suci berada. </w:t>
      </w:r>
      <w:hyperlink r:id="rId21">
        <w:r>
          <w:rPr>
            <w:lang w:val="id_ID" w:bidi="id_ID"/>
          </w:rPr>
          <w:rPr>
            <w:color w:val="0000EE"/>
            <w:u w:val="single"/>
          </w:rPr>
          <w:t>Yerusalem</w:t>
        </w:r>
      </w:hyperlink>
      <w:r>
        <w:rPr>
          <w:lang w:val="id_ID" w:bidi="id_ID"/>
        </w:rPr>
        <w:t xml:space="preserve"> terdapat di Daftar Kata Utama. </w:t>
      </w:r>
    </w:p>
    <w:p>
      <w:pPr/>
      <w:r>
        <w:rPr>
          <w:lang w:val="id_ID" w:bidi="id_ID"/>
        </w:rPr>
      </w:r>
      <w:r>
        <w:rPr>
          <w:lang w:val="id_ID" w:bidi="id_ID"/>
        </w:rPr>
        <w:t xml:space="preserve">Marta </w:t>
      </w:r>
      <w:r>
        <w:rPr>
          <w:b/>
          <w:lang w:val="id_ID" w:bidi="id_ID"/>
        </w:rPr>
        <w:t>membuka rumahnya bagi mereka</w:t>
      </w:r>
      <w:r>
        <w:rPr>
          <w:lang w:val="id_ID" w:bidi="id_ID"/>
        </w:rPr>
        <w:t xml:space="preserve">, atau menyambut mereka ke dalam rumahnya dan mulai melayani mereka dengan membuat satu jamuan makan. Ia memiliki seorang saudara perempuan bernama Maria. Sementara Yesus mengajar di rumah itu, Maria duduk di kaki Tuhan. </w:t>
      </w:r>
      <w:r>
        <w:rPr>
          <w:b/>
          <w:lang w:val="id_ID" w:bidi="id_ID"/>
        </w:rPr>
        <w:t>Tuhan</w:t>
      </w:r>
      <w:r>
        <w:rPr>
          <w:lang w:val="id_ID" w:bidi="id_ID"/>
        </w:rPr>
        <w:t xml:space="preserve"> mengacu kepada Yesus dan berarti tuan atau seseorang yang memiliki otoritas. Pastikan untuk menerjemahkan Tuhan dengan cara yang sama seperti yang telah Anda lakukan sebelumnya. </w:t>
      </w:r>
      <w:hyperlink r:id="rId24">
        <w:r>
          <w:rPr>
            <w:lang w:val="id_ID" w:bidi="id_ID"/>
          </w:rPr>
          <w:rPr>
            <w:color w:val="0000EE"/>
            <w:u w:val="single"/>
          </w:rPr>
          <w:t>Tuhan</w:t>
        </w:r>
      </w:hyperlink>
      <w:r>
        <w:rPr>
          <w:lang w:val="id_ID" w:bidi="id_ID"/>
        </w:rPr>
        <w:t xml:space="preserve"> terdapat di Daftar Kata Utama. </w:t>
      </w:r>
    </w:p>
    <w:p>
      <w:pPr/>
      <w:r>
        <w:rPr>
          <w:lang w:val="id_ID" w:bidi="id_ID"/>
        </w:rPr>
      </w:r>
      <w:r>
        <w:rPr>
          <w:lang w:val="id_ID" w:bidi="id_ID"/>
        </w:rPr>
        <w:t>Ketika Marta merasa frustrasi karena Maria tidak membantunya. Yesus mengatakan kepadanya, "</w:t>
      </w:r>
      <w:r>
        <w:rPr>
          <w:b/>
          <w:lang w:val="id_ID" w:bidi="id_ID"/>
        </w:rPr>
        <w:t>hanya satu hal yang diperlukan</w:t>
      </w:r>
      <w:r>
        <w:rPr>
          <w:lang w:val="id_ID" w:bidi="id_ID"/>
        </w:rPr>
        <w:t>." Konteks ini menyiratkan bahwa Yesus mengatakan kepada Marta bahwa hal paling penting yang bisa seseorang lakukan adalah mendengarkan-Nya. Yesus menyiratkan bahwa mendengarkan-Nya lebih penting daripada merasa khawatir dan melakukan banyak hal.</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 xml:space="preserve">Dengarkan versi audio dari perikop ini dalam bentuk terjemahan yang paling mudah dimengerti. </w:t>
      </w:r>
    </w:p>
    <w:p>
      <w:pPr/>
      <w:r>
        <w:rPr>
          <w:lang w:val="id_ID" w:bidi="id_ID"/>
        </w:rPr>
      </w:r>
      <w:r>
        <w:rPr>
          <w:lang w:val="id_ID" w:bidi="id_ID"/>
        </w:rPr>
        <w:t xml:space="preserve">Dalam sesi ini, ceritakan kembali nats ini, secara berkelompok, dalam bahasa Anda sendiri. </w:t>
      </w:r>
    </w:p>
    <w:p>
      <w:pPr/>
      <w:r>
        <w:rPr>
          <w:lang w:val="id_ID" w:bidi="id_ID"/>
        </w:rPr>
      </w:r>
      <w:r>
        <w:rPr>
          <w:lang w:val="id_ID" w:bidi="id_ID"/>
        </w:rPr>
        <w:t xml:space="preserve">Pertama, seluruh kelompok harus berlatih menceritakan bagian itu dalam bahasa Anda sendiri. Ingatlah untuk memasukkan hal-hal yang Anda putuskan dalam langkah sebelumnya, seperti kronologi, kata, frasa, emosi, atau apa pun yang Anda diskusikan. </w:t>
      </w:r>
    </w:p>
    <w:p>
      <w:pPr/>
      <w:r>
        <w:rPr>
          <w:lang w:val="id_ID" w:bidi="id_ID"/>
        </w:rPr>
      </w:r>
      <w:r>
        <w:rPr>
          <w:lang w:val="id_ID" w:bidi="id_ID"/>
        </w:rPr>
        <w:t xml:space="preserve">Seorang anggota kelompok harus menyampaikan beberapa kalimat dari nats itu dan berhenti sejenak. Seorang anggota lain harus menceritakan bagian selanjutnya dari nats itu dan berhenti sejenak. Lakukan ini sampai kelompok itu telah menceritakan kembali semua nats tersebut. Anggota-anggota kelompok dapat saling memperbaiki dalam tahap ini. </w:t>
      </w:r>
    </w:p>
    <w:p>
      <w:pPr/>
      <w:r>
        <w:rPr>
          <w:lang w:val="id_ID" w:bidi="id_ID"/>
        </w:rPr>
      </w:r>
      <w:r>
        <w:rPr>
          <w:lang w:val="id_ID" w:bidi="id_ID"/>
        </w:rPr>
        <w:t>Hentikan sejenak audio ini di sini.</w:t>
      </w:r>
    </w:p>
    <w:p>
      <w:pPr/>
      <w:r>
        <w:rPr>
          <w:lang w:val="id_ID" w:bidi="id_ID"/>
        </w:rPr>
      </w:r>
      <w:r>
        <w:rPr>
          <w:lang w:val="id_ID" w:bidi="id_ID"/>
        </w:rPr>
        <w:t xml:space="preserve">Selanjutnya, setiap anggota kelompok harus menceritakan seluruh nats tersebut tanpa gangguan setidaknya satu kali. Seorang anggota kelompok dapat menggunakan benda apa saja, gerakan, atau papan cerita untuk membantu mereka mengingat bagian nats ayat-ayat Alkitab tersebut. </w:t>
      </w:r>
    </w:p>
    <w:p>
      <w:pPr/>
      <w:r>
        <w:rPr>
          <w:lang w:val="id_ID" w:bidi="id_ID"/>
        </w:rPr>
      </w:r>
      <w:r>
        <w:rPr>
          <w:lang w:val="id_ID" w:bidi="id_ID"/>
        </w:rPr>
        <w:t>Hentikan sejenak audio ini di sini.</w:t>
      </w:r>
    </w:p>
    <w:p>
      <w:pPr/>
      <w:r>
        <w:rPr>
          <w:lang w:val="id_ID" w:bidi="id_ID"/>
        </w:rPr>
      </w:r>
      <w:r>
        <w:rPr>
          <w:lang w:val="id_ID" w:bidi="id_ID"/>
        </w:rPr>
        <w:t xml:space="preserve">Selanjutnya, kelompok dapat memutuskan versi mana dari nats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Hentikan sejenak audio ini di sini.</w:t>
      </w:r>
    </w:p>
    <w:p>
      <w:pPr/>
      <w:r>
        <w:rPr>
          <w:lang w:val="id_ID" w:bidi="id_ID"/>
        </w:rPr>
      </w:r>
      <w:r>
        <w:rPr>
          <w:lang w:val="id_ID" w:bidi="id_ID"/>
        </w:rPr>
        <w:t xml:space="preserve">Akhirnya, kelompok dapat menyusun versi akhir dari nats itu yang disetujui oleh semua anggota kelompok. Setiap anggota kelompok harus berlatih menceritakan versi akhir dari nats tersebut. </w:t>
      </w:r>
      <w:r>
        <w:rPr>
          <w:lang w:val="id_ID" w:bidi="id_ID"/>
        </w:rPr>
      </w:r>
      <w:r>
        <w:rPr>
          <w:lang w:val="id_ID" w:bidi="id_ID"/>
        </w:rPr>
      </w:r>
    </w:p>
    <w:p>
      <w:pPr/>
      <w:r>
        <w:rPr>
          <w:lang w:val="id_ID" w:bidi="id_ID"/>
        </w:rPr>
      </w:r>
    </w:p>
    <w:p>
      <w:pPr>
        <w:pStyle w:val="Heading2"/>
      </w:pPr>
      <w:r>
        <w:rPr>
          <w:lang w:val="id_ID" w:bidi="id_ID"/>
        </w:rPr>
        <w:t>Lukas 10:38–42</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343">
        <w:r>
          <w:rPr>
            <w:lang w:val="id_ID" w:bidi="id_ID"/>
          </w:rPr>
          <w:rPr>
            <w:color w:val="0000EE"/>
            <w:u w:val="single"/>
          </w:rPr>
          <w:t>Dengar dan Renungkan</w:t>
        </w:r>
      </w:hyperlink>
      <w:r>
        <w:rPr>
          <w:lang w:val="id_ID" w:bidi="id_ID"/>
        </w:rPr>
        <w:t xml:space="preserve"> (591 KB)</w:t>
      </w:r>
      <w:r>
        <w:rPr>
          <w:lang w:val="id_ID" w:bidi="id_ID"/>
        </w:rPr>
      </w:r>
    </w:p>
    <w:p>
      <w:pPr>
        <w:pStyle w:val="ListBullet"/>
        <w:spacing w:line="240" w:lineRule="auto"/>
        <w:ind w:left="720"/>
      </w:pPr>
      <w:r>
        <w:rPr>
          <w:lang w:val="id_ID" w:bidi="id_ID"/>
        </w:rPr>
      </w:r>
      <w:hyperlink r:id="rId344">
        <w:r>
          <w:rPr>
            <w:lang w:val="id_ID" w:bidi="id_ID"/>
          </w:rPr>
          <w:rPr>
            <w:color w:val="0000EE"/>
            <w:u w:val="single"/>
          </w:rPr>
          <w:t>Menyiapkan Panggung</w:t>
        </w:r>
      </w:hyperlink>
      <w:r>
        <w:rPr>
          <w:lang w:val="id_ID" w:bidi="id_ID"/>
        </w:rPr>
        <w:t xml:space="preserve"> (2.9 MB)</w:t>
      </w:r>
      <w:r>
        <w:rPr>
          <w:lang w:val="id_ID" w:bidi="id_ID"/>
        </w:rPr>
      </w:r>
    </w:p>
    <w:p>
      <w:pPr>
        <w:pStyle w:val="ListBullet"/>
        <w:spacing w:line="240" w:lineRule="auto"/>
        <w:ind w:left="720"/>
      </w:pPr>
      <w:r>
        <w:rPr>
          <w:lang w:val="id_ID" w:bidi="id_ID"/>
        </w:rPr>
      </w:r>
      <w:hyperlink r:id="rId345">
        <w:r>
          <w:rPr>
            <w:lang w:val="id_ID" w:bidi="id_ID"/>
          </w:rPr>
          <w:rPr>
            <w:color w:val="0000EE"/>
            <w:u w:val="single"/>
          </w:rPr>
          <w:t>Menjelaskan Adegan</w:t>
        </w:r>
      </w:hyperlink>
      <w:r>
        <w:rPr>
          <w:lang w:val="id_ID" w:bidi="id_ID"/>
        </w:rPr>
        <w:t xml:space="preserve"> (2.0 MB)</w:t>
      </w:r>
      <w:r>
        <w:rPr>
          <w:lang w:val="id_ID" w:bidi="id_ID"/>
        </w:rPr>
      </w:r>
    </w:p>
    <w:p>
      <w:pPr>
        <w:pStyle w:val="ListBullet"/>
        <w:spacing w:line="240" w:lineRule="auto"/>
        <w:ind w:left="720"/>
      </w:pPr>
      <w:r>
        <w:rPr>
          <w:lang w:val="id_ID" w:bidi="id_ID"/>
        </w:rPr>
      </w:r>
      <w:hyperlink r:id="rId346">
        <w:r>
          <w:rPr>
            <w:lang w:val="id_ID" w:bidi="id_ID"/>
          </w:rPr>
          <w:rPr>
            <w:color w:val="0000EE"/>
            <w:u w:val="single"/>
          </w:rPr>
          <w:t>Memperagakan Bacaan</w:t>
        </w:r>
      </w:hyperlink>
      <w:r>
        <w:rPr>
          <w:lang w:val="id_ID" w:bidi="id_ID"/>
        </w:rPr>
        <w:t xml:space="preserve"> (2.7 MB)</w:t>
      </w:r>
      <w:r>
        <w:rPr>
          <w:lang w:val="id_ID" w:bidi="id_ID"/>
        </w:rPr>
      </w:r>
    </w:p>
    <w:p>
      <w:pPr>
        <w:pStyle w:val="ListBullet"/>
        <w:spacing w:line="240" w:lineRule="auto"/>
        <w:ind w:left="720"/>
      </w:pPr>
      <w:r>
        <w:rPr>
          <w:lang w:val="id_ID" w:bidi="id_ID"/>
        </w:rPr>
      </w:r>
      <w:hyperlink r:id="rId347">
        <w:r>
          <w:rPr>
            <w:lang w:val="id_ID" w:bidi="id_ID"/>
          </w:rPr>
          <w:rPr>
            <w:color w:val="0000EE"/>
            <w:u w:val="single"/>
          </w:rPr>
          <w:t>Melengkapi yang Kurang</w:t>
        </w:r>
      </w:hyperlink>
      <w:r>
        <w:rPr>
          <w:lang w:val="id_ID" w:bidi="id_ID"/>
        </w:rPr>
        <w:t xml:space="preserve"> (1.1 MB)</w:t>
      </w:r>
      <w:r>
        <w:rPr>
          <w:lang w:val="id_ID" w:bidi="id_ID"/>
        </w:rPr>
      </w:r>
    </w:p>
    <w:p>
      <w:pPr>
        <w:pStyle w:val="ListBullet"/>
        <w:spacing w:line="240" w:lineRule="auto"/>
        <w:ind w:left="720"/>
      </w:pPr>
      <w:r>
        <w:rPr>
          <w:lang w:val="id_ID" w:bidi="id_ID"/>
        </w:rPr>
      </w:r>
      <w:hyperlink r:id="rId348">
        <w:r>
          <w:rPr>
            <w:lang w:val="id_ID" w:bidi="id_ID"/>
          </w:rPr>
          <w:rPr>
            <w:color w:val="0000EE"/>
            <w:u w:val="single"/>
          </w:rPr>
          <w:t>Menyampaikan Firman Tuhan</w:t>
        </w:r>
      </w:hyperlink>
      <w:r>
        <w:rPr>
          <w:lang w:val="id_ID" w:bidi="id_ID"/>
        </w:rPr>
        <w:t xml:space="preserve"> (1.3 MB)</w:t>
      </w:r>
      <w:r>
        <w:rPr>
          <w:lang w:val="id_ID" w:bidi="id_ID"/>
        </w:rPr>
      </w:r>
      <w:r>
        <w:rPr>
          <w:lang w:val="id_ID" w:bidi="id_ID"/>
        </w:rPr>
      </w:r>
      <w:r>
        <w:rPr>
          <w:lang w:val="id_ID" w:bidi="id_ID"/>
        </w:rPr>
      </w:r>
    </w:p>
    <w:p>
      <w:pPr/>
      <w:r>
        <w:rPr>
          <w:lang w:val="id_ID" w:bidi="id_ID"/>
        </w:rPr>
      </w:r>
    </w:p>
    <w:p>
      <w:pPr>
        <w:pStyle w:val="Heading2"/>
      </w:pPr>
      <w:r>
        <w:rPr>
          <w:lang w:val="id_ID" w:bidi="id_ID"/>
        </w:rPr>
        <w:t>Lukas 11:1–13</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 xml:space="preserve">Dengarkan Lukas 11:1–13 dan renungkan di dalam hati Anda. Dengarkan teks sebanyak tiga kali (dalam tiga terjemahan yang berbeda, jika memungkinkan). Kemudian diskusikan pertanyaan berikut dalam kelompok: </w:t>
      </w:r>
    </w:p>
    <w:p>
      <w:pPr>
        <w:pStyle w:val="ListBullet"/>
        <w:spacing w:line="240" w:lineRule="auto"/>
        <w:ind w:left="720"/>
      </w:pPr>
      <w:r>
        <w:rPr>
          <w:lang w:val="id_ID" w:bidi="id_ID"/>
        </w:rPr>
      </w:r>
      <w:r>
        <w:rPr>
          <w:lang w:val="id_ID" w:bidi="id_ID"/>
        </w:rPr>
        <w:t xml:space="preserve">Apa yang Anda suka dalam kisah ini? </w:t>
      </w:r>
    </w:p>
    <w:p>
      <w:pPr>
        <w:pStyle w:val="ListBullet"/>
        <w:spacing w:line="240" w:lineRule="auto"/>
        <w:ind w:left="720"/>
      </w:pPr>
      <w:r>
        <w:rPr>
          <w:lang w:val="id_ID" w:bidi="id_ID"/>
        </w:rPr>
      </w:r>
      <w:r>
        <w:rPr>
          <w:lang w:val="id_ID" w:bidi="id_ID"/>
        </w:rPr>
        <w:t xml:space="preserve">Apa yang Anda tidak suka atau tidak mengerti? </w:t>
      </w:r>
    </w:p>
    <w:p>
      <w:pPr>
        <w:pStyle w:val="ListBullet"/>
        <w:spacing w:line="240" w:lineRule="auto"/>
        <w:ind w:left="720"/>
      </w:pPr>
      <w:r>
        <w:rPr>
          <w:lang w:val="id_ID" w:bidi="id_ID"/>
        </w:rPr>
      </w:r>
      <w:r>
        <w:rPr>
          <w:lang w:val="id_ID" w:bidi="id_ID"/>
        </w:rPr>
        <w:t xml:space="preserve">Apa yang diceritakan kisah ini tentang Yesus? </w:t>
      </w:r>
    </w:p>
    <w:p>
      <w:pPr>
        <w:pStyle w:val="ListBullet"/>
        <w:spacing w:line="240" w:lineRule="auto"/>
        <w:ind w:left="720"/>
      </w:pPr>
      <w:r>
        <w:rPr>
          <w:lang w:val="id_ID" w:bidi="id_ID"/>
        </w:rPr>
      </w:r>
      <w:r>
        <w:rPr>
          <w:lang w:val="id_ID" w:bidi="id_ID"/>
        </w:rPr>
        <w:t>Apa yang diceritakan kisah ini tentang manusia?</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Siapa kenalan Anda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Dalam kisah terakhir, Yesus dan murid-murid, atau pengikut-pengikut-Nya, tinggal di rumah Marta dan Maria. Yesus mengajar Marta tentang pentingnya mendengarkan pengajaran-Nya. Sekarang, Yesus mengajar murid-murid-Nya tentang doa.</w:t>
      </w:r>
    </w:p>
    <w:p>
      <w:pPr/>
      <w:r>
        <w:rPr>
          <w:lang w:val="id_ID" w:bidi="id_ID"/>
        </w:rPr>
      </w:r>
      <w:r>
        <w:rPr>
          <w:lang w:val="id_ID" w:bidi="id_ID"/>
        </w:rPr>
        <w:t>Lukas tidak memberi tahu kita di mana atau kapan kisah ini terjadi. Yesus sedang berdoa, atau berbicara kepada Allah. Karena Yesus berdoa begitu sering, murid-murid-Nya ingin agar Dia mengajar mereka bagaimana berdoa. Dalam budaya Yahudi, sesuatu yang normal ketika seorang guru agama mengajar murid-murid-Nya satu doa sederhana untuk digunakan dengan sering. Yohanes Pembaptis telah mengajar pengikut-pengikut-Nya tentang bagaimana berdoa, sehingga murid-murid Yesus ingin Yesus mengajar mereka bagaimana berdoa. Yesus menanggapi dengan memberikan mereka satu model doa. Ini adalah satu contoh tentang hal-hal apa saja yang harus didoakan oleh murid-murid Yesus. Banyak orang menyebut doa ini sebagai "Doa Bapa Kami." Doa yang sama bisa ditemukan dalam Injil Matius, tetapi versi Lukas lebih pendek.</w:t>
      </w:r>
    </w:p>
    <w:p>
      <w:pPr/>
      <w:r>
        <w:rPr>
          <w:lang w:val="id_ID" w:bidi="id_ID"/>
        </w:rPr>
      </w:r>
      <w:r>
        <w:rPr>
          <w:lang w:val="id_ID" w:bidi="id_ID"/>
        </w:rPr>
        <w:t>Berhenti dan diskusikan dengan tim Anda: Bagaimana orang-orang berdoa dalam budaya Anda?</w:t>
      </w:r>
    </w:p>
    <w:p>
      <w:pPr/>
      <w:r>
        <w:rPr>
          <w:lang w:val="id_ID" w:bidi="id_ID"/>
        </w:rPr>
      </w:r>
      <w:r>
        <w:rPr>
          <w:lang w:val="id_ID" w:bidi="id_ID"/>
        </w:rPr>
        <w:t>Yesus memulai doa-Nya dengan memanggil Allah, "Bapa." Yesus menggunakan gelar ini untuk Allah sebagai satu model hanya bagi mereka yang mengikut-Nya. Hanya Yesus dan pengikut-pengikut-Nya yang memiliki hak istimewa dan hak untuk menggunakan gelar ini untuk Allah Kemudian Yesus berdoa, "dikuduskanlah nama-Mu." Dikuduskan berarti menyebabkan sesuatu menjadi kudus. Dalam budaya Yahudi, menghormati nama seseorang sama dengan menghormati orang itu sendiri. Yesus ingin Allah membuat nama-Nya dihormati atau diakui sebagai kudus. Kudus berarti dibedakan dari ciptaan-Nya dan secara moral sempurna. Allah membuat nama-Nya kudus dengan menyingkapkan kepada orang-orang bahwa Dia adalah kudus. Orang-orang menguduskan nama Allah dengan mematuhi-Nya dan menyembah-Nya.</w:t>
      </w:r>
    </w:p>
    <w:p>
      <w:pPr/>
      <w:r>
        <w:rPr>
          <w:lang w:val="id_ID" w:bidi="id_ID"/>
        </w:rPr>
      </w:r>
      <w:r>
        <w:rPr>
          <w:lang w:val="id_ID" w:bidi="id_ID"/>
        </w:rPr>
        <w:t>Berhenti dan diskusikan dengan tim Anda: Bagaimana orang-orang dalam budaya Anda berbicara tentang Allah? Gelar atau kata-kata apakah yang mereka gunakan untuk menjelaskan Allah?</w:t>
      </w:r>
    </w:p>
    <w:p>
      <w:pPr/>
      <w:r>
        <w:rPr>
          <w:lang w:val="id_ID" w:bidi="id_ID"/>
        </w:rPr>
      </w:r>
      <w:r>
        <w:rPr>
          <w:lang w:val="id_ID" w:bidi="id_ID"/>
        </w:rPr>
        <w:t>Yesus berdoa agar kerajaan Allah datang. Kita tahu dari bagian sebelumnya bahwa kerajaan Allah mengacu kepada Allah yang memerintah dalam hati orang-orang. Ini adalah sesuatu yang terjadi saat ini ketika orang-orang menerima Yesus sebagai Juruselamat yang Dijanjikan. Tetapi Yesus juga berbicara tentang apa yang akan terjadi kelak saat Allah akan menegakkan pemerintahan-Nya atas seluruh bumi. Yesus kemudian berdoa agar Allah menyediakan makanan yang diperlukan setiap hari. Dalam budaya Yahudi, roti mewakili semua makanan.</w:t>
      </w:r>
    </w:p>
    <w:p>
      <w:pPr/>
      <w:r>
        <w:rPr>
          <w:lang w:val="id_ID" w:bidi="id_ID"/>
        </w:rPr>
      </w:r>
      <w:r>
        <w:rPr>
          <w:lang w:val="id_ID" w:bidi="id_ID"/>
        </w:rPr>
        <w:t>Yesus meminta kepada Allah, "Ampunilah dosa-dosa kami." Ini adalah satu model bagi murid-murid-Nya karena Yesus tidak pernah berdosa. Kata utang biasanya mengacu kepada utang uang kepada seseorang, tetapi berkali-kali orang-orang Yahudi menggunakan utang untuk memaksudkan hal yang sama dengan dosa. Mengampuni dosa seseorang berarti Allah memilih untuk tidak menghukum seseorang atas hal-hal jahat yang telah mereka lakukan. Allah membatalkan rasa bersalah atau utang orang tersebut dan memperlakukan mereka seolah-olah mereka tidak pernah tidak mematuhi-Nya. Yesus menyiratkan bahwa pengikut-pengikut-Nya bisa dengan yakin meminta pengampunan kepada Allah karena bahkan orang-orang berdosa mengampuni orang lain.</w:t>
      </w:r>
    </w:p>
    <w:p>
      <w:pPr/>
      <w:r>
        <w:rPr>
          <w:lang w:val="id_ID" w:bidi="id_ID"/>
        </w:rPr>
      </w:r>
      <w:r>
        <w:rPr>
          <w:lang w:val="id_ID" w:bidi="id_ID"/>
        </w:rPr>
        <w:t>Berhenti dan diskusikan dengan tim Anda: Bagaimana orang-orang dalam budaya Anda diperlakukan oleh seseorang yang memberi pinjaman uang kepada mereka? Apakah yang terjadi jika seseorang tidak dapat melunasi utang mereka?</w:t>
      </w:r>
    </w:p>
    <w:p>
      <w:pPr/>
      <w:r>
        <w:rPr>
          <w:lang w:val="id_ID" w:bidi="id_ID"/>
        </w:rPr>
      </w:r>
      <w:r>
        <w:rPr>
          <w:lang w:val="id_ID" w:bidi="id_ID"/>
        </w:rPr>
        <w:t>Yesus meminta Allah untuk melindungi mereka, atau menuntun kehidupan mereka agar jauh dari situasi-situasi atau orang-orang yang dapat menggoda mereka untuk berdosa. Ini tidak berarti Allah sendiri mencobai orang-orang.</w:t>
      </w:r>
    </w:p>
    <w:p>
      <w:pPr/>
      <w:r>
        <w:rPr>
          <w:lang w:val="id_ID" w:bidi="id_ID"/>
        </w:rPr>
      </w:r>
      <w:r>
        <w:rPr>
          <w:lang w:val="id_ID" w:bidi="id_ID"/>
        </w:rPr>
        <w:t>Yesus mengakhiri doa-Nya dan menceritakan kepada murid-murid-Nya satu kisah. Dalam bahasa Yunani, "misalkan salah satu dari kamu" sebenarnya adalah satu pertanyaan. Yesus memulai kisah dengan satu pertanyaan yang tidak diharapkan untuk dijawab. Kata pengantar ini menunjukkan bahwa kisah yang diceritakan Yesus tidak benar-benar terjadi. Yesus mengatakan tentang seseorang yang meminta roti kepada sahabatnya. Orang itu kedatangan tamu yang tak terduga yang berencana untuk menginap di rumahnya. Ia tidak memiliki cukup makanan untuk diberikan kepada tamunya. Dalam budaya Yahudi, tuan rumah wajib memberi makan tamu mereka. Yesus bertanya kepada murid-murid-Nya apakah orang di dalam rumah akan menjawab dengan mengatakan, "Jangan ganggu aku." Murid-murid tahu bahwa jawabannya adalah "tidak." Sahabat di dalam rumah memberikan apa yang diminta orang itu, meskipun sudah tengah malam. Biasanya, keluarga Yahudi tidur di ruangan yang sama, di atas tikar. Membuka pintu pada malam hari ketika semua orang sudah tertidur adalah ketidaknyamanan yang luar biasa. Yesus mengatakan bahwa sekalipun orang di dalam rumah tidak membantu karena persahabatan, ia pasti akan membantu untuk menghindari tindakan yang memalukan. Memalukan rasanya kalau tidak membantu seorang tetangga yang memerlukan makanan untuk menjamu seorang tamu. Ini akan mempermalukan seluruh kota.</w:t>
      </w:r>
    </w:p>
    <w:p>
      <w:pPr/>
      <w:r>
        <w:rPr>
          <w:lang w:val="id_ID" w:bidi="id_ID"/>
        </w:rPr>
      </w:r>
      <w:r>
        <w:rPr>
          <w:lang w:val="id_ID" w:bidi="id_ID"/>
        </w:rPr>
        <w:t>Berhenti dan diskusikan dengan tim Anda: Apa yang seorang tuan rumah dalam budaya Anda yang diharapkan untuk disediakan bagi tamu-tamu mereka? Ke manakah mereka dapat pergi untuk meminjam makanan untuk diberikan kepada tamu mereka?</w:t>
      </w:r>
    </w:p>
    <w:p>
      <w:pPr/>
      <w:r>
        <w:rPr>
          <w:lang w:val="id_ID" w:bidi="id_ID"/>
        </w:rPr>
      </w:r>
      <w:r>
        <w:rPr>
          <w:lang w:val="id_ID" w:bidi="id_ID"/>
        </w:rPr>
        <w:t>Yesus menggunakan frasa "Aku berkata kepadamu" untuk penekanan. Dia ingin murid-murid-Nya untuk memerhatikan. Yesus mengatakan kepada murid-murid-Nya apa yang Dia ingin mereka pelajari dari kisah tersebut. Yesus menyiratkan dalam tiga cara yang berbeda bahwa Allah akan memberikan kepada mereka apa yang mereka perlukan ketika mereka meminta kepada-Nya melalui doa. "Ketuklah dan pintu akan dibukakan bagimu" membandingkan hal meminta sesuatu kepada Allah dengan mengetuk satu pintu. Dalam budaya Yahudi, orang-orang mengetuk pintu ketika mereka tiba di rumah seseorang. Yesus mengatakan Allah akan membuka pintu atau menjawab doa-doa mereka yang mengetuk.</w:t>
      </w:r>
    </w:p>
    <w:p>
      <w:pPr/>
      <w:r>
        <w:rPr>
          <w:lang w:val="id_ID" w:bidi="id_ID"/>
        </w:rPr>
      </w:r>
      <w:r>
        <w:rPr>
          <w:lang w:val="id_ID" w:bidi="id_ID"/>
        </w:rPr>
        <w:t>Yesus memberikan dua contoh tentang seorang ayah manusia dan anaknya. Yesus memberikan contoh-contoh ini dengan mengajukan pertanyaan-pertanyaan yang tidak diharapkan untuk dijawab karena jawabannya adalah jelas. Ayah manusia tidak akan memberi anaknya sesuatu yang berbahaya, seperti ular atau kalajengking, jika anaknya meminta sesuatu yang baik untuk dimakan. Ular dan kalajengking berbahaya dan tidak baik untuk dimakan.</w:t>
      </w:r>
    </w:p>
    <w:p>
      <w:pPr/>
      <w:r>
        <w:rPr>
          <w:lang w:val="id_ID" w:bidi="id_ID"/>
        </w:rPr>
      </w:r>
      <w:r>
        <w:rPr>
          <w:lang w:val="id_ID" w:bidi="id_ID"/>
        </w:rPr>
        <w:t xml:space="preserve">Berhenti dan tunjukkan gambar ular dan kalajengking jika hewan-hewan ini tidak hidup di daerah Anda. </w:t>
      </w:r>
    </w:p>
    <w:p>
      <w:pPr/>
      <w:r>
        <w:rPr>
          <w:lang w:val="id_ID" w:bidi="id_ID"/>
        </w:rPr>
      </w:r>
      <w:r>
        <w:rPr>
          <w:lang w:val="id_ID" w:bidi="id_ID"/>
        </w:rPr>
        <w:t>Yesus mengatakana bhwa orang-orang yang berdosa tahu cara memberikan pemberian yang baik kepada anak-anak mereka. Jadi Allah, yang adalah Bapa surgawi, bahkan lebih bersedia untuk memberikan karunia-karunia yang baik kepada mereka yang memintanya. Surga berarti tempat di mana Allah tinggal. Allah bersedia memberikan karunia terbaik kepada mereka yang meminta kepada-Nya — Roh-Nya sendiri.</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Dengarkan teks satu kali dalam versi yang paling mudah dimengerti. </w:t>
      </w:r>
    </w:p>
    <w:p>
      <w:pPr/>
      <w:r>
        <w:rPr>
          <w:lang w:val="id_ID" w:bidi="id_ID"/>
        </w:rPr>
      </w:r>
      <w:r>
        <w:rPr>
          <w:lang w:val="id_ID" w:bidi="id_ID"/>
        </w:rPr>
        <w:t xml:space="preserve">Dalam sesi ini, Anda akan membantu kelompok memvisualisasikan kisah ini. Anda akan membantu kelompok mendefinisikan adegan, latar, dan karakter dari kisah ini. </w:t>
      </w:r>
    </w:p>
    <w:p>
      <w:pPr/>
      <w:r>
        <w:rPr>
          <w:lang w:val="id_ID" w:bidi="id_ID"/>
        </w:rPr>
      </w:r>
      <w:r>
        <w:rPr>
          <w:lang w:val="id_ID" w:bidi="id_ID"/>
        </w:rPr>
        <w:t>Kisah ini memiliki empat adegan.</w:t>
      </w:r>
    </w:p>
    <w:p>
      <w:pPr/>
      <w:r>
        <w:rPr>
          <w:lang w:val="id_ID" w:bidi="id_ID"/>
        </w:rPr>
      </w:r>
      <w:r>
        <w:rPr>
          <w:b/>
          <w:lang w:val="id_ID" w:bidi="id_ID"/>
        </w:rPr>
        <w:t>Adegan pertama:</w:t>
      </w:r>
      <w:r>
        <w:rPr>
          <w:lang w:val="id_ID" w:bidi="id_ID"/>
        </w:rPr>
        <w:t xml:space="preserve"> Yesus sedang berdoa. Yesus selesai berdoa dan seorang murid datang kepada-Nya. Murid itu meminta Yesus untuk mengajar mereka cara berdoa. Yesus memberi mereka satu contoh doa.</w:t>
      </w:r>
    </w:p>
    <w:p>
      <w:pPr/>
      <w:r>
        <w:rPr>
          <w:lang w:val="id_ID" w:bidi="id_ID"/>
        </w:rPr>
      </w:r>
      <w:r>
        <w:rPr>
          <w:b/>
          <w:lang w:val="id_ID" w:bidi="id_ID"/>
        </w:rPr>
        <w:t>Adegan kedua:</w:t>
      </w:r>
      <w:r>
        <w:rPr>
          <w:lang w:val="id_ID" w:bidi="id_ID"/>
        </w:rPr>
        <w:t xml:space="preserve"> Yesus memberikan contoh seorang yang meminta roti kepada temannya karena ia sedang menjamu seseorang. Temannya memberikan apa yang diminta orang itu biarpun tidak nyaman.</w:t>
      </w:r>
    </w:p>
    <w:p>
      <w:pPr/>
      <w:r>
        <w:rPr>
          <w:lang w:val="id_ID" w:bidi="id_ID"/>
        </w:rPr>
      </w:r>
      <w:r>
        <w:rPr>
          <w:b/>
          <w:lang w:val="id_ID" w:bidi="id_ID"/>
        </w:rPr>
        <w:t>Adegan ketiga:</w:t>
      </w:r>
      <w:r>
        <w:rPr>
          <w:lang w:val="id_ID" w:bidi="id_ID"/>
        </w:rPr>
        <w:t xml:space="preserve"> Yesus memberikan satu kesimpulan dari contoh yang Dia berikan. Yesus mengulangi kesimpulan dengan tiga cara yang berbeda.</w:t>
      </w:r>
    </w:p>
    <w:p>
      <w:pPr/>
      <w:r>
        <w:rPr>
          <w:lang w:val="id_ID" w:bidi="id_ID"/>
        </w:rPr>
      </w:r>
      <w:r>
        <w:rPr>
          <w:b/>
          <w:lang w:val="id_ID" w:bidi="id_ID"/>
        </w:rPr>
        <w:t>Adegan keempat:</w:t>
      </w:r>
      <w:r>
        <w:rPr>
          <w:lang w:val="id_ID" w:bidi="id_ID"/>
        </w:rPr>
        <w:t xml:space="preserve"> Yesus menjelaskan bahwa bahkan ayah-ayah yang berdosa memberikan hal-hal baik kepada anak-anak mereka. Yesus mengatakan bahwa Bapa di surga akan memberi Roh Kudus kepada orang-orang yang meminta kepada-Nya.</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 Yesus</w:t>
      </w:r>
    </w:p>
    <w:p>
      <w:pPr>
        <w:pStyle w:val="ListBullet"/>
        <w:spacing w:line="240" w:lineRule="auto"/>
        <w:ind w:left="720"/>
      </w:pPr>
      <w:r>
        <w:rPr>
          <w:lang w:val="id_ID" w:bidi="id_ID"/>
        </w:rPr>
      </w:r>
      <w:r>
        <w:rPr>
          <w:lang w:val="id_ID" w:bidi="id_ID"/>
        </w:rPr>
        <w:t>Orang yang meminta roti</w:t>
      </w:r>
    </w:p>
    <w:p>
      <w:pPr>
        <w:pStyle w:val="ListBullet"/>
        <w:spacing w:line="240" w:lineRule="auto"/>
        <w:ind w:left="720"/>
      </w:pPr>
      <w:r>
        <w:rPr>
          <w:lang w:val="id_ID" w:bidi="id_ID"/>
        </w:rPr>
      </w:r>
      <w:r>
        <w:rPr>
          <w:lang w:val="id_ID" w:bidi="id_ID"/>
        </w:rPr>
        <w:t>Tamu</w:t>
      </w:r>
    </w:p>
    <w:p>
      <w:pPr>
        <w:pStyle w:val="ListBullet"/>
        <w:spacing w:line="240" w:lineRule="auto"/>
        <w:ind w:left="720"/>
      </w:pPr>
      <w:r>
        <w:rPr>
          <w:lang w:val="id_ID" w:bidi="id_ID"/>
        </w:rPr>
      </w:r>
      <w:r>
        <w:rPr>
          <w:lang w:val="id_ID" w:bidi="id_ID"/>
        </w:rPr>
        <w:t>Teman yang memiliki roti</w:t>
      </w:r>
    </w:p>
    <w:p>
      <w:pPr>
        <w:pStyle w:val="ListBullet"/>
        <w:spacing w:line="240" w:lineRule="auto"/>
        <w:ind w:left="720"/>
      </w:pPr>
      <w:r>
        <w:rPr>
          <w:lang w:val="id_ID" w:bidi="id_ID"/>
        </w:rPr>
      </w:r>
      <w:r>
        <w:rPr>
          <w:lang w:val="id_ID" w:bidi="id_ID"/>
        </w:rPr>
        <w:t>Keluarga teman yang memiliki roti</w:t>
      </w:r>
    </w:p>
    <w:p>
      <w:pPr>
        <w:pStyle w:val="ListBullet"/>
        <w:spacing w:line="240" w:lineRule="auto"/>
        <w:ind w:left="720"/>
      </w:pPr>
      <w:r>
        <w:rPr>
          <w:lang w:val="id_ID" w:bidi="id_ID"/>
        </w:rPr>
      </w:r>
      <w:r>
        <w:rPr>
          <w:lang w:val="id_ID" w:bidi="id_ID"/>
        </w:rPr>
        <w:t>Orang yang meminta, mencari, dan mengetuk</w:t>
      </w:r>
    </w:p>
    <w:p>
      <w:pPr>
        <w:pStyle w:val="ListBullet"/>
        <w:spacing w:line="240" w:lineRule="auto"/>
        <w:ind w:left="720"/>
      </w:pPr>
      <w:r>
        <w:rPr>
          <w:lang w:val="id_ID" w:bidi="id_ID"/>
        </w:rPr>
      </w:r>
      <w:r>
        <w:rPr>
          <w:lang w:val="id_ID" w:bidi="id_ID"/>
        </w:rPr>
        <w:t>Seorang ayah</w:t>
      </w:r>
    </w:p>
    <w:p>
      <w:pPr>
        <w:pStyle w:val="ListBullet"/>
        <w:spacing w:line="240" w:lineRule="auto"/>
        <w:ind w:left="720"/>
      </w:pPr>
      <w:r>
        <w:rPr>
          <w:lang w:val="id_ID" w:bidi="id_ID"/>
        </w:rPr>
      </w:r>
      <w:r>
        <w:rPr>
          <w:lang w:val="id_ID" w:bidi="id_ID"/>
        </w:rPr>
        <w:t xml:space="preserve">Seorang anak yang meminta ikan dan telur </w:t>
      </w:r>
    </w:p>
    <w:p>
      <w:pPr/>
      <w:r>
        <w:rPr>
          <w:lang w:val="id_ID" w:bidi="id_ID"/>
        </w:rPr>
      </w:r>
      <w:r>
        <w:rPr>
          <w:lang w:val="id_ID" w:bidi="id_ID"/>
        </w:rPr>
        <w:t xml:space="preserve">Dalam sesi ini, ambillah papan cerita kelompok, gambarlah, atau gunakan beberapa macam alat peraga (benda-benda yang dapat Anda pindahkan seperti batu, batang, mainan anak-anak) untuk memvisualisasikan kisah dan adegan di dalamnya. </w:t>
      </w:r>
    </w:p>
    <w:p>
      <w:pPr/>
      <w:r>
        <w:rPr>
          <w:lang w:val="id_ID" w:bidi="id_ID"/>
        </w:rPr>
      </w:r>
      <w:r>
        <w:rPr>
          <w:lang w:val="id_ID" w:bidi="id_ID"/>
        </w:rPr>
        <w:t>Penting untuk diingat bahwa murid-murid tidak meminta satu rumus untuk berdoa, melainkan satu doa yang khas bagi murid-murid Yesus. Yohanes Pembaptis juga mengajarkan satu doa yang khas kepada murid-muridnya.</w:t>
      </w:r>
    </w:p>
    <w:p>
      <w:pPr/>
      <w:r>
        <w:rPr>
          <w:lang w:val="id_ID" w:bidi="id_ID"/>
        </w:rPr>
      </w:r>
      <w:r>
        <w:rPr>
          <w:lang w:val="id_ID" w:bidi="id_ID"/>
        </w:rPr>
        <w:t>Yesus mungkin sekali berdoa di satu area yang terpencil. Yesus selesai berdoa dan salah satu murid-Nya meminta-Nya untuk mengajar murid-murid berdoa.</w:t>
      </w:r>
    </w:p>
    <w:p>
      <w:pPr/>
      <w:r>
        <w:rPr>
          <w:lang w:val="id_ID" w:bidi="id_ID"/>
        </w:rPr>
      </w:r>
      <w:r>
        <w:rPr>
          <w:lang w:val="id_ID" w:bidi="id_ID"/>
        </w:rPr>
        <w:t>Penting untuk diingat ketika Yesus mengatakan, "Kamu harus berdoa," Yesus menggunakan kamu dalam bentuk jamak. Ketika memerankan ini, gunakan kata, gerakkan tangan, atau adegan yang menunjukkan bahwa hal itu berlaku untuk semua murid.</w:t>
      </w:r>
    </w:p>
    <w:p>
      <w:pPr/>
      <w:r>
        <w:rPr>
          <w:lang w:val="id_ID" w:bidi="id_ID"/>
        </w:rPr>
      </w:r>
      <w:r>
        <w:rPr>
          <w:lang w:val="id_ID" w:bidi="id_ID"/>
        </w:rPr>
        <w:t>Kemudian Yesus memberi mereka contoh tentang cara berdoa.</w:t>
      </w:r>
    </w:p>
    <w:p>
      <w:pPr/>
      <w:r>
        <w:rPr>
          <w:lang w:val="id_ID" w:bidi="id_ID"/>
        </w:rPr>
      </w:r>
      <w:r>
        <w:rPr>
          <w:lang w:val="id_ID" w:bidi="id_ID"/>
        </w:rPr>
        <w:t>Penting untuk diingat bahwa ketika Yesus mengatakan "ampunilah dosa-dosa kami," Yesus tidak meminta pengampunan pribadi karena Yesus tidak berdosa.</w:t>
      </w:r>
    </w:p>
    <w:p>
      <w:pPr/>
      <w:r>
        <w:rPr>
          <w:lang w:val="id_ID" w:bidi="id_ID"/>
        </w:rPr>
      </w:r>
      <w:r>
        <w:rPr>
          <w:lang w:val="id_ID" w:bidi="id_ID"/>
        </w:rPr>
        <w:t>Penting untuk mengingat penekanan pada kata Bapa ketika Yesus mengajar pengikut-pengikut-Nya untuk berdoa. Yesus menggunakan contoh kebapakan agar lebih baik menjelaskan doa. Pengikut-pengikut Yesus dapat menyebut Allah "Bapa."</w:t>
      </w:r>
    </w:p>
    <w:p>
      <w:pPr/>
      <w:r>
        <w:rPr>
          <w:lang w:val="id_ID" w:bidi="id_ID"/>
        </w:rPr>
      </w:r>
      <w:r>
        <w:rPr>
          <w:lang w:val="id_ID" w:bidi="id_ID"/>
        </w:rPr>
        <w:t>Penting untuk diingat bahwa doa ini memiliki tiga bagian. Yesus memberi penghormatan kepada Bapa. Yesus meminta agar kerajaan segera datang. Kerajaan ini mengacu kepada penyebaran kerajaan Allah saat ini, tetapi juga kepada masa depan ketika Allah akan memerintah atas semua orang. Akhirnya Yesus menyebutkan tiga kebutuhan manusia—makanan, pengampunan, dan perlindungan dari pencobaan.</w:t>
      </w:r>
    </w:p>
    <w:p>
      <w:pPr/>
      <w:r>
        <w:rPr>
          <w:lang w:val="id_ID" w:bidi="id_ID"/>
        </w:rPr>
      </w:r>
      <w:r>
        <w:rPr>
          <w:lang w:val="id_ID" w:bidi="id_ID"/>
        </w:rPr>
        <w:t xml:space="preserve">Penting untuk diingat bahwa audiens mengetahui tentang peraturan keramahtamahan Yahudi. Seorang tuan rumah wajib memiliki sesuatu untuk dimakan oleh seorang tamu. </w:t>
      </w:r>
    </w:p>
    <w:p>
      <w:pPr/>
      <w:r>
        <w:rPr>
          <w:lang w:val="id_ID" w:bidi="id_ID"/>
        </w:rPr>
      </w:r>
      <w:r>
        <w:rPr>
          <w:lang w:val="id_ID" w:bidi="id_ID"/>
        </w:rPr>
        <w:t>Tim mungkin ingin melakukan kronologi ulang bagian pertama dari kisah yang diceritakan oleh Yesus. Bayangkan bahwa seorang sahabat datang berkunjung ke salah satu muridnya. Murid pergi ke salah satu sahabatnya di area itu dan menjelaskan bahwa ia mempunyai seorang tamu. Murid itu menjelaskan bahwa ia tidak memiliki sesuatu untuk dimakan. Murid itu meminta untuk meminjam tiga potong roti.</w:t>
      </w:r>
    </w:p>
    <w:p>
      <w:pPr/>
      <w:r>
        <w:rPr>
          <w:lang w:val="id_ID" w:bidi="id_ID"/>
        </w:rPr>
      </w:r>
      <w:r>
        <w:rPr>
          <w:lang w:val="id_ID" w:bidi="id_ID"/>
        </w:rPr>
        <w:t>Penting untuk diingat bahwa biasanya seluruh keluarga tidur di ruangan yang sama di atas tikar. Membuka pintu pada malam hari ketika semua orang sudah tertidur merupakan ketidaknyamanan yang besar bagi seseorang.</w:t>
      </w:r>
    </w:p>
    <w:p>
      <w:pPr/>
      <w:r>
        <w:rPr>
          <w:lang w:val="id_ID" w:bidi="id_ID"/>
        </w:rPr>
      </w:r>
      <w:r>
        <w:rPr>
          <w:lang w:val="id_ID" w:bidi="id_ID"/>
        </w:rPr>
        <w:t>Penting untuk diingat bahwa Yesus tidak memberikan perintah untuk meminta, mencari, dan mengetuk, melainkan satu undangan untuk melakukannya.</w:t>
      </w:r>
    </w:p>
    <w:p>
      <w:pPr/>
      <w:r>
        <w:rPr>
          <w:lang w:val="id_ID" w:bidi="id_ID"/>
        </w:rPr>
      </w:r>
      <w:r>
        <w:rPr>
          <w:lang w:val="id_ID" w:bidi="id_ID"/>
        </w:rPr>
        <w:t>Penting untuk diingat bahwa Yesus menunjukkan bagaimana seorang ayah merawat anak-anaknya.</w:t>
      </w:r>
    </w:p>
    <w:p>
      <w:pPr/>
      <w:r>
        <w:rPr>
          <w:lang w:val="id_ID" w:bidi="id_ID"/>
        </w:rPr>
      </w:r>
      <w:r>
        <w:rPr>
          <w:lang w:val="id_ID" w:bidi="id_ID"/>
        </w:rPr>
        <w:t>Akhirnya, Yesus menjelaskan bagaimana Allah adalah seorang Bapa surgawi.</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 xml:space="preserve">Dengarkan teks satu kali dalam versi yang paling mudah dimengerti. </w:t>
      </w:r>
    </w:p>
    <w:p>
      <w:pPr/>
      <w:r>
        <w:rPr>
          <w:lang w:val="id_ID" w:bidi="id_ID"/>
        </w:rPr>
      </w:r>
      <w:r>
        <w:rPr>
          <w:lang w:val="id_ID" w:bidi="id_ID"/>
        </w:rPr>
        <w:t>Dalam sesi ini, kelompok akan mendramatisir kisah tersebut.</w:t>
      </w:r>
    </w:p>
    <w:p>
      <w:pPr/>
      <w:r>
        <w:rPr>
          <w:lang w:val="id_ID" w:bidi="id_ID"/>
        </w:rPr>
      </w:r>
      <w:r>
        <w:rPr>
          <w:lang w:val="id_ID" w:bidi="id_ID"/>
        </w:rPr>
        <w:t>Kisah ini memiliki empat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 Yesus</w:t>
      </w:r>
    </w:p>
    <w:p>
      <w:pPr>
        <w:pStyle w:val="ListBullet"/>
        <w:spacing w:line="240" w:lineRule="auto"/>
        <w:ind w:left="720"/>
      </w:pPr>
      <w:r>
        <w:rPr>
          <w:lang w:val="id_ID" w:bidi="id_ID"/>
        </w:rPr>
      </w:r>
      <w:r>
        <w:rPr>
          <w:lang w:val="id_ID" w:bidi="id_ID"/>
        </w:rPr>
        <w:t>Orang yang meminta roti</w:t>
      </w:r>
    </w:p>
    <w:p>
      <w:pPr>
        <w:pStyle w:val="ListBullet"/>
        <w:spacing w:line="240" w:lineRule="auto"/>
        <w:ind w:left="720"/>
      </w:pPr>
      <w:r>
        <w:rPr>
          <w:lang w:val="id_ID" w:bidi="id_ID"/>
        </w:rPr>
      </w:r>
      <w:r>
        <w:rPr>
          <w:lang w:val="id_ID" w:bidi="id_ID"/>
        </w:rPr>
        <w:t>Tamu</w:t>
      </w:r>
    </w:p>
    <w:p>
      <w:pPr>
        <w:pStyle w:val="ListBullet"/>
        <w:spacing w:line="240" w:lineRule="auto"/>
        <w:ind w:left="720"/>
      </w:pPr>
      <w:r>
        <w:rPr>
          <w:lang w:val="id_ID" w:bidi="id_ID"/>
        </w:rPr>
      </w:r>
      <w:r>
        <w:rPr>
          <w:lang w:val="id_ID" w:bidi="id_ID"/>
        </w:rPr>
        <w:t>Sahabat yang memiliki roti</w:t>
      </w:r>
    </w:p>
    <w:p>
      <w:pPr>
        <w:pStyle w:val="ListBullet"/>
        <w:spacing w:line="240" w:lineRule="auto"/>
        <w:ind w:left="720"/>
      </w:pPr>
      <w:r>
        <w:rPr>
          <w:lang w:val="id_ID" w:bidi="id_ID"/>
        </w:rPr>
      </w:r>
      <w:r>
        <w:rPr>
          <w:lang w:val="id_ID" w:bidi="id_ID"/>
        </w:rPr>
        <w:t>Keluarga sahabat yang memiliki roti</w:t>
      </w:r>
    </w:p>
    <w:p>
      <w:pPr>
        <w:pStyle w:val="ListBullet"/>
        <w:spacing w:line="240" w:lineRule="auto"/>
        <w:ind w:left="720"/>
      </w:pPr>
      <w:r>
        <w:rPr>
          <w:lang w:val="id_ID" w:bidi="id_ID"/>
        </w:rPr>
      </w:r>
      <w:r>
        <w:rPr>
          <w:lang w:val="id_ID" w:bidi="id_ID"/>
        </w:rPr>
        <w:t>Orang yang meminta, mencari, dan mengetuk</w:t>
      </w:r>
    </w:p>
    <w:p>
      <w:pPr>
        <w:pStyle w:val="ListBullet"/>
        <w:spacing w:line="240" w:lineRule="auto"/>
        <w:ind w:left="720"/>
      </w:pPr>
      <w:r>
        <w:rPr>
          <w:lang w:val="id_ID" w:bidi="id_ID"/>
        </w:rPr>
      </w:r>
      <w:r>
        <w:rPr>
          <w:lang w:val="id_ID" w:bidi="id_ID"/>
        </w:rPr>
        <w:t>Seorang ayah</w:t>
      </w:r>
    </w:p>
    <w:p>
      <w:pPr>
        <w:pStyle w:val="ListBullet"/>
        <w:spacing w:line="240" w:lineRule="auto"/>
        <w:ind w:left="720"/>
      </w:pPr>
      <w:r>
        <w:rPr>
          <w:lang w:val="id_ID" w:bidi="id_ID"/>
        </w:rPr>
      </w:r>
      <w:r>
        <w:rPr>
          <w:lang w:val="id_ID" w:bidi="id_ID"/>
        </w:rPr>
        <w:t>Seorang anak yang meminta ikan dan telur</w:t>
      </w:r>
    </w:p>
    <w:p>
      <w:pPr/>
      <w:r>
        <w:rPr>
          <w:lang w:val="id_ID" w:bidi="id_ID"/>
        </w:rPr>
      </w:r>
      <w:r>
        <w:rPr>
          <w:lang w:val="id_ID" w:bidi="id_ID"/>
        </w:rPr>
        <w:t>Minta tim untuk memerankan kisah itu dua kali. Pertama, minta mereka memerankan kisah itu tanpa berhenti. Pada saat tim memerankan kisah itu untuk kedua kalinya, hentikan mereka pada titik-titik yang berbeda dalam kisah tersebut.</w:t>
      </w:r>
    </w:p>
    <w:p>
      <w:pPr/>
      <w:r>
        <w:rPr>
          <w:lang w:val="id_ID" w:bidi="id_ID"/>
        </w:rPr>
      </w:r>
      <w:r>
        <w:rPr>
          <w:lang w:val="id_ID" w:bidi="id_ID"/>
        </w:rPr>
        <w:t>Ketika kelompok memerankan kisah itu untuk pertama kali, perhatikan dialog, alur, plot, dan kronologi kisah tersebut.</w:t>
      </w:r>
    </w:p>
    <w:p>
      <w:pPr/>
      <w:r>
        <w:rPr>
          <w:lang w:val="id_ID" w:bidi="id_ID"/>
        </w:rPr>
      </w:r>
      <w:r>
        <w:rPr>
          <w:lang w:val="id_ID" w:bidi="id_ID"/>
        </w:rPr>
        <w:t>Pastikan bahwa tim memerankan Yesus yang berdoa sendiri pada awalnya.</w:t>
      </w:r>
    </w:p>
    <w:p>
      <w:pPr/>
      <w:r>
        <w:rPr>
          <w:lang w:val="id_ID" w:bidi="id_ID"/>
        </w:rPr>
      </w:r>
      <w:r>
        <w:rPr>
          <w:lang w:val="id_ID" w:bidi="id_ID"/>
        </w:rPr>
        <w:t>Pastikan bahwa hanya ada satu murid yang datang kepada Yesus untuk meminta kepada-Nya agar mengajar murid-murid bagaimana berdoa.</w:t>
      </w:r>
    </w:p>
    <w:p>
      <w:pPr/>
      <w:r>
        <w:rPr>
          <w:lang w:val="id_ID" w:bidi="id_ID"/>
        </w:rPr>
      </w:r>
      <w:r>
        <w:rPr>
          <w:lang w:val="id_ID" w:bidi="id_ID"/>
        </w:rPr>
        <w:t>Pastikan bahwa tim memerankan Yesus yang memberikan contoh doa kepada murid-murid-Nya. Pastikan untuk dipahami bahwa Yesus tidak meminta pengampunan dosa-Nya karena Dia tidak pernah berdosa. Sebaliknya, Yesus menunjukkan kepad murid-murid-Nya bagaimana meminta pengampunan.</w:t>
      </w:r>
    </w:p>
    <w:p>
      <w:pPr/>
      <w:r>
        <w:rPr>
          <w:lang w:val="id_ID" w:bidi="id_ID"/>
        </w:rPr>
      </w:r>
      <w:r>
        <w:rPr>
          <w:lang w:val="id_ID" w:bidi="id_ID"/>
        </w:rPr>
        <w:t>Pastikan bahwa tim memerankan orang yang memiliki roti dan semua keluarganya terbaring di lantai, sedang tidur di atas tikar dengan cara yang membuatnya sulit untuk memberikan roti.</w:t>
      </w:r>
    </w:p>
    <w:p>
      <w:pPr/>
      <w:r>
        <w:rPr>
          <w:lang w:val="id_ID" w:bidi="id_ID"/>
        </w:rPr>
      </w:r>
      <w:r>
        <w:rPr>
          <w:lang w:val="id_ID" w:bidi="id_ID"/>
        </w:rPr>
        <w:t>Pastikan bahwa tim memerankan ayah yang memiliki pilihan untuk memberi ikan atau ular kepada anaknya sendiri. Ayah itu memberikan ikan. Dengan cara yang sama, seorang ayah memiliki pilihan untuk memberikan telur atau kalajengking. Ayah itu memberikan telur kepada anaknya.</w:t>
      </w:r>
    </w:p>
    <w:p>
      <w:pPr/>
      <w:r>
        <w:rPr>
          <w:lang w:val="id_ID" w:bidi="id_ID"/>
        </w:rPr>
      </w:r>
      <w:r>
        <w:rPr>
          <w:lang w:val="id_ID" w:bidi="id_ID"/>
        </w:rPr>
        <w:t xml:space="preserve">Saat tim memerankan kisah ini untuk kedua kalinya, hentikan mereka pada titik-titik tertentu. </w:t>
      </w:r>
    </w:p>
    <w:p>
      <w:pPr/>
      <w:r>
        <w:rPr>
          <w:lang w:val="id_ID" w:bidi="id_ID"/>
        </w:rPr>
      </w:r>
      <w:r>
        <w:rPr>
          <w:lang w:val="id_ID" w:bidi="id_ID"/>
        </w:rPr>
        <w:t>Perankan Yesus yang sedang berdoa. Seorang murid mendatangi Yesus. Murid itu mengatakan bahwa Yohanes mengajar para murid-Nya untuk berdoa. Jadi, ia meminta Yesus agar mengajar mereka bagaimana berdoa.</w:t>
      </w:r>
    </w:p>
    <w:p>
      <w:pPr/>
      <w:r>
        <w:rPr>
          <w:lang w:val="id_ID" w:bidi="id_ID"/>
        </w:rPr>
      </w:r>
      <w:r>
        <w:rPr>
          <w:lang w:val="id_ID" w:bidi="id_ID"/>
        </w:rPr>
        <w:t>Hentikan adegannya: Tanyakan kepada para aktor yang memerankan murid-murid, ”Bagaimana perasaan kalian?” Anda mungkin mendengar hal-hal seperti, "Saya ingin tahu bagaimana berbicara kepada Allah," "Yesus selalu berdoa." Kami ingin menjadi seperti Yesus," dan "Mengapa Yesus belum mengajar kita untuk berdoa? Ulangi adegannya.</w:t>
      </w:r>
    </w:p>
    <w:p>
      <w:pPr/>
      <w:r>
        <w:rPr>
          <w:lang w:val="id_ID" w:bidi="id_ID"/>
        </w:rPr>
      </w:r>
      <w:r>
        <w:rPr>
          <w:lang w:val="id_ID" w:bidi="id_ID"/>
        </w:rPr>
        <w:t>Yesus menjelaskan bagaimana mereka seharusnya berdoa.</w:t>
      </w:r>
    </w:p>
    <w:p>
      <w:pPr/>
      <w:r>
        <w:rPr>
          <w:lang w:val="id_ID" w:bidi="id_ID"/>
        </w:rPr>
      </w:r>
      <w:r>
        <w:rPr>
          <w:lang w:val="id_ID" w:bidi="id_ID"/>
        </w:rPr>
        <w:t>Hentikan adegannya: Tanyakan kepada pemeran Yesus, ”Bagaimana perasaan Anda?” Anda mungkin mendengar hal-hal seperti, "Saya senang mereka ingin belajar.", "Mereka harus mengetahui sikap yang benar untuk doa.", dan "Saya ingin mereka merasa yakin karena mengetahui bahwa Allah adalah Bapa mereka." Ulangi adegannya.</w:t>
      </w:r>
    </w:p>
    <w:p>
      <w:pPr/>
      <w:r>
        <w:rPr>
          <w:lang w:val="id_ID" w:bidi="id_ID"/>
        </w:rPr>
      </w:r>
      <w:r>
        <w:rPr>
          <w:lang w:val="id_ID" w:bidi="id_ID"/>
        </w:rPr>
        <w:t>Yesus mengajarkan mereka lebih banyak tentang doa dengan menceritakan sebuah kisah. Dia mengatakan kepad murid-murid-Nya untuk membayangkan seorang sahabat datang mengunjungi salah satu dari mereka, dan murid itu pergi kepada sahabatnya di area tersebut. Murid itu menjelaskan bahwa ia tidak memiliki makanan untuk tamunya. Murid itu meminta kepada sahabatnya tiga potong roti.</w:t>
      </w:r>
    </w:p>
    <w:p>
      <w:pPr/>
      <w:r>
        <w:rPr>
          <w:lang w:val="id_ID" w:bidi="id_ID"/>
        </w:rPr>
      </w:r>
      <w:r>
        <w:rPr>
          <w:lang w:val="id_ID" w:bidi="id_ID"/>
        </w:rPr>
        <w:t>Hentikan adegannya: Tanyakan kepada pemeran murid, ”Bagaimana perasaan Anda?” Anda mungkin mendengar hal-hal seperti, "Saya putus asa, saya tidak punya makanan untuk tamu saya," "Saya merasa malu, apa yang akan dipikirkan tamu saya tentang saya jika saya tidak memberi mereka makan?" dan "Saya merasa ada harapan." "Saya pikir sahabatku akan dapat menolong aku." Ulangi adegannya.</w:t>
      </w:r>
    </w:p>
    <w:p>
      <w:pPr/>
      <w:r>
        <w:rPr>
          <w:lang w:val="id_ID" w:bidi="id_ID"/>
        </w:rPr>
      </w:r>
      <w:r>
        <w:rPr>
          <w:lang w:val="id_ID" w:bidi="id_ID"/>
        </w:rPr>
        <w:t>Sahabat murid itu menjawab dari rumah yang pintunya terkunci dan semua orang berada di tempat tidur. Sahabat itu mengatakan bahwa ia tidak dapat membantu. Murid itu terus meminta roti sampai ia mendapatkannya. Pada saat yang sama, Yesus menjelaskan kisah itu dengan mengatakan bahwa jika mereka mengetuk cukup lama, sahabat itu akan memberi murid itu roti, bukan karena persahabatan, melainkan karena ia tidak ingin melakukan hal yang memalukan.</w:t>
      </w:r>
    </w:p>
    <w:p>
      <w:pPr/>
      <w:r>
        <w:rPr>
          <w:lang w:val="id_ID" w:bidi="id_ID"/>
        </w:rPr>
      </w:r>
      <w:r>
        <w:rPr>
          <w:lang w:val="id_ID" w:bidi="id_ID"/>
        </w:rPr>
        <w:t>Hentikan adegannya: Tanyakan kepada pemeran sahabat itu, ”Bagaimana perasaan Anda?” Anda mungkin mendengar hal-hal seperti, "Saya merasa marah, ini bukan saatnya meminta bantuan.", "Frustrasi. Keluargaku sudah tidur, ia akan membangunkan mereka.", dan "Jika aku tidak menolong teman ini, tamu itu akan mengira kami adalah tuan rumah yang buruk." Ulangi adegannya.</w:t>
      </w:r>
    </w:p>
    <w:p>
      <w:pPr/>
      <w:r>
        <w:rPr>
          <w:lang w:val="id_ID" w:bidi="id_ID"/>
        </w:rPr>
      </w:r>
      <w:r>
        <w:rPr>
          <w:lang w:val="id_ID" w:bidi="id_ID"/>
        </w:rPr>
        <w:t>Yesus menjelaskan bahwa seseorang harus terus meminta, terus mencari, serta terus mengetuk karena orang itu akan menerima, akan menemukan, dan pintu akan dibukakan.</w:t>
      </w:r>
    </w:p>
    <w:p>
      <w:pPr/>
      <w:r>
        <w:rPr>
          <w:lang w:val="id_ID" w:bidi="id_ID"/>
        </w:rPr>
      </w:r>
      <w:r>
        <w:rPr>
          <w:lang w:val="id_ID" w:bidi="id_ID"/>
        </w:rPr>
        <w:t>Hentikan adegannya: Tanyakan kepada aktor yang memerankan murid itu, ”Bagaimana perasaan Anda?” Anda mungkin mendengar hal-hal seperti, "Saya merasa senang kalau kami bisa terus meminta.", "Allah, Bapa-Ku pasti sangat sabar dengan saya.", dan "Saya merasa terhormat karena Allah mendengar doa-doaku." Ulangi adegannya.</w:t>
      </w:r>
    </w:p>
    <w:p>
      <w:pPr/>
      <w:r>
        <w:rPr>
          <w:lang w:val="id_ID" w:bidi="id_ID"/>
        </w:rPr>
      </w:r>
      <w:r>
        <w:rPr>
          <w:lang w:val="id_ID" w:bidi="id_ID"/>
        </w:rPr>
        <w:t>Yesus menjelaskan perilaku seorang ayah dengan mengatakan, jika seorang anak meminta ikan atau telur, ayah duniawi yang berdosa tidak akan memberi ular atau kalajengking. Bahkan mereka mengetahui cara memberikan pemberian-pemberian yang baik. Tentu Bapa surgawi akan memberi Roh Kudus kepada orang-orang yang meminta kepada-Nya.</w:t>
      </w:r>
    </w:p>
    <w:p>
      <w:pPr/>
      <w:r>
        <w:rPr>
          <w:lang w:val="id_ID" w:bidi="id_ID"/>
        </w:rPr>
      </w:r>
      <w:r>
        <w:rPr>
          <w:lang w:val="id_ID" w:bidi="id_ID"/>
        </w:rPr>
        <w:t>Hentikan adegannya: Tanyakan kepada pemeran Yesus, ”Bagaimana perasaan Anda?” Anda mungkin mendengar hal-hal seperti, "Saya merasa disemangati karena mereka ingin belajar tentang doa.", "Saya ingin pengikut-pengikut saya mengetahui bahwa Allah adalah Bapa mereka.", dan "Saya ingin mereka memahami bahwa Roh Kudus adalah karunia terbaik yang dapat mereka terima dari Allah."</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Yesus sedang </w:t>
      </w:r>
      <w:r>
        <w:rPr>
          <w:b/>
          <w:lang w:val="id_ID" w:bidi="id_ID"/>
        </w:rPr>
        <w:t>berdoa</w:t>
      </w:r>
      <w:r>
        <w:rPr>
          <w:lang w:val="id_ID" w:bidi="id_ID"/>
        </w:rPr>
        <w:t xml:space="preserve">, atau berkomunikasi dengan Allah. Pastikan untuk menerjemahkan berdoa dengan cara yang sama seperti yang telah Anda lakukan sebelumnya. </w:t>
      </w:r>
      <w:hyperlink r:id="rId188">
        <w:r>
          <w:rPr>
            <w:lang w:val="id_ID" w:bidi="id_ID"/>
          </w:rPr>
          <w:rPr>
            <w:color w:val="0000EE"/>
            <w:u w:val="single"/>
          </w:rPr>
          <w:t>Berdoa</w:t>
        </w:r>
      </w:hyperlink>
      <w:r>
        <w:rPr>
          <w:lang w:val="id_ID" w:bidi="id_ID"/>
        </w:rPr>
        <w:t xml:space="preserve"> terdapat di Daftar Kata Utama. Yesus bersama </w:t>
      </w:r>
      <w:r>
        <w:rPr>
          <w:b/>
          <w:lang w:val="id_ID" w:bidi="id_ID"/>
        </w:rPr>
        <w:t>murid-murid</w:t>
      </w:r>
      <w:r>
        <w:rPr>
          <w:lang w:val="id_ID" w:bidi="id_ID"/>
        </w:rPr>
        <w:t xml:space="preserve">, atau pengikut-pengikut-Nya. Pastikan untuk menerjemahkan murid dengan cara yang sama seperti yang telah Anda lakukan sebelumnya. </w:t>
      </w:r>
      <w:hyperlink r:id="rId171">
        <w:r>
          <w:rPr>
            <w:lang w:val="id_ID" w:bidi="id_ID"/>
          </w:rPr>
          <w:rPr>
            <w:color w:val="0000EE"/>
            <w:u w:val="single"/>
          </w:rPr>
          <w:t>Murid</w:t>
        </w:r>
      </w:hyperlink>
      <w:r>
        <w:rPr>
          <w:lang w:val="id_ID" w:bidi="id_ID"/>
        </w:rPr>
        <w:t xml:space="preserve"> terdapat di Daftar Kata Utama.</w:t>
      </w:r>
    </w:p>
    <w:p>
      <w:pPr/>
      <w:r>
        <w:rPr>
          <w:lang w:val="id_ID" w:bidi="id_ID"/>
        </w:rPr>
      </w:r>
      <w:r>
        <w:rPr>
          <w:lang w:val="id_ID" w:bidi="id_ID"/>
        </w:rPr>
        <w:t xml:space="preserve">Para murid memanggil Yesus </w:t>
      </w:r>
      <w:r>
        <w:rPr>
          <w:b/>
          <w:lang w:val="id_ID" w:bidi="id_ID"/>
        </w:rPr>
        <w:t>Tuhan</w:t>
      </w:r>
      <w:r>
        <w:rPr>
          <w:lang w:val="id_ID" w:bidi="id_ID"/>
        </w:rPr>
        <w:t xml:space="preserve"> dan bertanya kepada-Nya tentang bagaimana berdoa. Tuhan adalah gelar kehormatan bagi seseorang yang memiliki otoritas. Pastikan untuk menerjemahkan Tuhan dengan cara yang sama seperti yang telah Anda lakukan sebelumnya. </w:t>
      </w:r>
      <w:hyperlink r:id="rId24">
        <w:r>
          <w:rPr>
            <w:lang w:val="id_ID" w:bidi="id_ID"/>
          </w:rPr>
          <w:rPr>
            <w:color w:val="0000EE"/>
            <w:u w:val="single"/>
          </w:rPr>
          <w:t>Tuhan</w:t>
        </w:r>
      </w:hyperlink>
      <w:r>
        <w:rPr>
          <w:lang w:val="id_ID" w:bidi="id_ID"/>
        </w:rPr>
        <w:t xml:space="preserve"> terdapat di Daftar Kata Utama. </w:t>
      </w:r>
    </w:p>
    <w:p>
      <w:pPr/>
      <w:r>
        <w:rPr>
          <w:lang w:val="id_ID" w:bidi="id_ID"/>
        </w:rPr>
      </w:r>
      <w:r>
        <w:rPr>
          <w:lang w:val="id_ID" w:bidi="id_ID"/>
        </w:rPr>
        <w:t xml:space="preserve">Yesus memberi murid-murid-Nya satu pola untuk diikuti ketika mereka berdoa. Dia menyebut Allah sebagai Bapa dan mengatakan "dikuduskanlah nama-Mu." </w:t>
      </w:r>
      <w:r>
        <w:rPr>
          <w:b/>
          <w:lang w:val="id_ID" w:bidi="id_ID"/>
        </w:rPr>
        <w:t>Dikuduskanlah</w:t>
      </w:r>
      <w:r>
        <w:rPr>
          <w:lang w:val="id_ID" w:bidi="id_ID"/>
        </w:rPr>
        <w:t xml:space="preserve"> berarti menyebabkan untuk menjadi </w:t>
      </w:r>
      <w:r>
        <w:rPr>
          <w:b/>
          <w:lang w:val="id_ID" w:bidi="id_ID"/>
        </w:rPr>
        <w:t>kudus</w:t>
      </w:r>
      <w:r>
        <w:rPr>
          <w:lang w:val="id_ID" w:bidi="id_ID"/>
        </w:rPr>
        <w:t xml:space="preserve">. Ketika kudus mengacu kepada Allah, itu berarti sempurna secara moral dan mengacu kepada kuasa serta keagungan-Nya. Pastikan untuk menerjemahkan kudus dengan cara yang sama seperti yang telah Anda lakukan di bagian sebelumnya. </w:t>
      </w:r>
      <w:hyperlink r:id="rId26">
        <w:r>
          <w:rPr>
            <w:lang w:val="id_ID" w:bidi="id_ID"/>
          </w:rPr>
          <w:rPr>
            <w:color w:val="0000EE"/>
            <w:u w:val="single"/>
          </w:rPr>
          <w:t>Suci</w:t>
        </w:r>
      </w:hyperlink>
      <w:r>
        <w:rPr>
          <w:lang w:val="id_ID" w:bidi="id_ID"/>
        </w:rPr>
        <w:t xml:space="preserve"> terdapat di Daftar Kata Utama.</w:t>
      </w:r>
    </w:p>
    <w:p>
      <w:pPr/>
      <w:r>
        <w:rPr>
          <w:lang w:val="id_ID" w:bidi="id_ID"/>
        </w:rPr>
      </w:r>
      <w:r>
        <w:rPr>
          <w:lang w:val="id_ID" w:bidi="id_ID"/>
        </w:rPr>
        <w:t xml:space="preserve">Yesus berdoa "datanglah kerajaan-Mu Kerajaan mengacu kepada </w:t>
      </w:r>
      <w:r>
        <w:rPr>
          <w:b/>
          <w:lang w:val="id_ID" w:bidi="id_ID"/>
        </w:rPr>
        <w:t>Kerajaan Allah</w:t>
      </w:r>
      <w:r>
        <w:rPr>
          <w:lang w:val="id_ID" w:bidi="id_ID"/>
        </w:rPr>
        <w:t xml:space="preserve">, atau Allah yang memerintah di hati umat-Nya. Secara khusus, Yesus mengacu kepada masa depan setelah kematian dan kebangkitan-Nya. Suatu hari Yesus akan kembali dan memerintah atas seluruh bumi dalam kerajaan Allah yang sempurna. Tidak akan ada lagi penderitaan atau kejahatan dan semua orang akan mematuhi-Nya. Pastikan untuk menerjemahkan kerajaan Allah dengan cara yang sama seperti yang telah Anda lakukan sebelumnya. </w:t>
      </w:r>
      <w:hyperlink r:id="rId205">
        <w:r>
          <w:rPr>
            <w:lang w:val="id_ID" w:bidi="id_ID"/>
          </w:rPr>
          <w:rPr>
            <w:color w:val="0000EE"/>
            <w:u w:val="single"/>
          </w:rPr>
          <w:t>Kerajaan Allah</w:t>
        </w:r>
      </w:hyperlink>
      <w:r>
        <w:rPr>
          <w:lang w:val="id_ID" w:bidi="id_ID"/>
        </w:rPr>
        <w:t xml:space="preserve"> ada di Daftar Kata Utama.</w:t>
      </w:r>
    </w:p>
    <w:p>
      <w:pPr/>
      <w:r>
        <w:rPr>
          <w:lang w:val="id_ID" w:bidi="id_ID"/>
        </w:rPr>
      </w:r>
      <w:r>
        <w:rPr>
          <w:lang w:val="id_ID" w:bidi="id_ID"/>
        </w:rPr>
        <w:t xml:space="preserve">Ketika Yesus mengatakan "berilah kami setiap </w:t>
      </w:r>
      <w:r>
        <w:rPr>
          <w:b/>
          <w:lang w:val="id_ID" w:bidi="id_ID"/>
        </w:rPr>
        <w:t>hari makanan</w:t>
      </w:r>
      <w:r>
        <w:rPr>
          <w:lang w:val="id_ID" w:bidi="id_ID"/>
        </w:rPr>
        <w:t xml:space="preserve"> kami yang secukupnya," Dia memaksudkkan makanan. Dalam budaya Yahudi, kata roti lazim digunakan untuk menunjukkan makanan secara umum karena roti begitu sering dimakan.</w:t>
      </w:r>
    </w:p>
    <w:p>
      <w:pPr/>
      <w:r>
        <w:rPr>
          <w:lang w:val="id_ID" w:bidi="id_ID"/>
        </w:rPr>
      </w:r>
      <w:r>
        <w:rPr>
          <w:lang w:val="id_ID" w:bidi="id_ID"/>
        </w:rPr>
        <w:t>Yesus berdoa "</w:t>
      </w:r>
      <w:r>
        <w:rPr>
          <w:b/>
          <w:lang w:val="id_ID" w:bidi="id_ID"/>
        </w:rPr>
        <w:t>ampunilah</w:t>
      </w:r>
      <w:r>
        <w:rPr>
          <w:lang w:val="id_ID" w:bidi="id_ID"/>
        </w:rPr>
        <w:t xml:space="preserve"> dosa-</w:t>
      </w:r>
      <w:r>
        <w:rPr>
          <w:b/>
          <w:lang w:val="id_ID" w:bidi="id_ID"/>
        </w:rPr>
        <w:t>dosa</w:t>
      </w:r>
      <w:r>
        <w:rPr>
          <w:lang w:val="id_ID" w:bidi="id_ID"/>
        </w:rPr>
        <w:t xml:space="preserve"> kami," atau ketidaktaatan kepada Allah. Allah mengampuni ketika Dia memilih untuk tidak menghukum seseorang sebagaimana selayaknya dia dihukum. Dengan Allah, pengampunan tersedia bagi semua orang yang berhenti melakukan kejahatan dan berpaling kepada Allah. Maka hubungan Allah dengan mereka dipulihkan. Dalam budaya Yahudi, ketika seseorang melakukan dosa atau melakukan sesuatu yang salah terhadap orang lain, mereka berutang kepada orang itu. Ketika seseorang mengampuni orang lain, orang yang mereka ampuni tidak lagi berutang kepada mereka. Pastikan untuk menerjemahkan mengampuni dan dosa dengan cara yang sama seperti yang telah Anda lakukan sebelumnya. Kedua istilah, </w:t>
      </w:r>
      <w:hyperlink r:id="rId67">
        <w:r>
          <w:rPr>
            <w:lang w:val="id_ID" w:bidi="id_ID"/>
          </w:rPr>
          <w:rPr>
            <w:color w:val="0000EE"/>
            <w:u w:val="single"/>
          </w:rPr>
          <w:t>mengampuni</w:t>
        </w:r>
      </w:hyperlink>
      <w:r>
        <w:rPr>
          <w:lang w:val="id_ID" w:bidi="id_ID"/>
        </w:rPr>
        <w:t xml:space="preserve"> dan </w:t>
      </w:r>
      <w:hyperlink r:id="rId66">
        <w:r>
          <w:rPr>
            <w:lang w:val="id_ID" w:bidi="id_ID"/>
          </w:rPr>
          <w:rPr>
            <w:color w:val="0000EE"/>
            <w:u w:val="single"/>
          </w:rPr>
          <w:t>dosa</w:t>
        </w:r>
      </w:hyperlink>
      <w:r>
        <w:rPr>
          <w:lang w:val="id_ID" w:bidi="id_ID"/>
        </w:rPr>
        <w:t>, terdapat di Daftar Kata Utama.</w:t>
      </w:r>
    </w:p>
    <w:p>
      <w:pPr/>
      <w:r>
        <w:rPr>
          <w:lang w:val="id_ID" w:bidi="id_ID"/>
        </w:rPr>
      </w:r>
      <w:r>
        <w:rPr>
          <w:lang w:val="id_ID" w:bidi="id_ID"/>
        </w:rPr>
        <w:t>Agar lebih baik memahami pengampunan, cobalah agar tim penerjemah Anda memerankan satu adegan di mana seseorang mengampuni orang lain. Perhatikan tindakan-tindakan apa yang mereka lakukan untuk menunjukkan pengampunan. Mintalah para perajin untuk menjelaskan emosi dari masing-masing karakter dalam adegan.</w:t>
      </w:r>
    </w:p>
    <w:p>
      <w:pPr/>
      <w:r>
        <w:rPr>
          <w:lang w:val="id_ID" w:bidi="id_ID"/>
        </w:rPr>
      </w:r>
      <w:r>
        <w:rPr>
          <w:lang w:val="id_ID" w:bidi="id_ID"/>
        </w:rPr>
        <w:t xml:space="preserve">Yesus menceritakan satu kisah tentang seorang yang meminta tetangganya tiga potong </w:t>
      </w:r>
      <w:r>
        <w:rPr>
          <w:b/>
          <w:lang w:val="id_ID" w:bidi="id_ID"/>
        </w:rPr>
        <w:t>roti</w:t>
      </w:r>
      <w:r>
        <w:rPr>
          <w:lang w:val="id_ID" w:bidi="id_ID"/>
        </w:rPr>
        <w:t>. Di sini, roti mengacu kepada roti pipih yang biasanya merupakan bagian utama dari makanan. Ini tidak mengacu kepada makanan secara umum.</w:t>
      </w:r>
    </w:p>
    <w:p>
      <w:pPr/>
      <w:r>
        <w:rPr>
          <w:lang w:val="id_ID" w:bidi="id_ID"/>
        </w:rPr>
      </w:r>
      <w:r>
        <w:rPr>
          <w:lang w:val="id_ID" w:bidi="id_ID"/>
        </w:rPr>
        <w:t xml:space="preserve">Yesus mengatakan orang di rumah itu akan memberikan apa yang diminta orang di pintu itu karena </w:t>
      </w:r>
      <w:r>
        <w:rPr>
          <w:b/>
          <w:lang w:val="id_ID" w:bidi="id_ID"/>
        </w:rPr>
        <w:t>keberanian</w:t>
      </w:r>
      <w:r>
        <w:rPr>
          <w:lang w:val="id_ID" w:bidi="id_ID"/>
        </w:rPr>
        <w:t xml:space="preserve"> atau sikap tidak malu yang orang itu miliki. Beberapa ahli menganggap kata ini berlaku untuk orang yang mengetuk dan kegigihannya untuk terus mengetuk. Namun, menurut budaya Yahudi, mungkin sekali ketidakinginan untuk merasa malu itu menggambarkan orang di rumah itu karena ia ingin menghindari rasa malu. Keramahtamahan satu seorang mewakili keramahtamahan seluruh komunitas Yahudi. Jadi, jika orang di dalam tidak memberi sahabatnya roti, rakyat di kota kecilnya akan menganggapnya sebagai penyebab rasa malu. Ia akan melakukan hal yang memalukan karena tidak menolong sahabatnya untuk menjadi tuan rumah yang baik bagi tamunya.</w:t>
      </w:r>
    </w:p>
    <w:p>
      <w:pPr/>
      <w:r>
        <w:rPr>
          <w:lang w:val="id_ID" w:bidi="id_ID"/>
        </w:rPr>
      </w:r>
      <w:r>
        <w:rPr>
          <w:lang w:val="id_ID" w:bidi="id_ID"/>
        </w:rPr>
        <w:t xml:space="preserve">Yesus mengatakan bahwa orang-orang yang berdosa pun tidak memberikan anak-anak mereka pemberian yang berbahaya seperti </w:t>
      </w:r>
      <w:r>
        <w:rPr>
          <w:b/>
          <w:lang w:val="id_ID" w:bidi="id_ID"/>
        </w:rPr>
        <w:t>ular</w:t>
      </w:r>
      <w:r>
        <w:rPr>
          <w:lang w:val="id_ID" w:bidi="id_ID"/>
        </w:rPr>
        <w:t xml:space="preserve"> dan </w:t>
      </w:r>
      <w:r>
        <w:rPr>
          <w:b/>
          <w:lang w:val="id_ID" w:bidi="id_ID"/>
        </w:rPr>
        <w:t>kalajengking</w:t>
      </w:r>
      <w:r>
        <w:rPr>
          <w:lang w:val="id_ID" w:bidi="id_ID"/>
        </w:rPr>
        <w:t xml:space="preserve"> ketika mereka meminta makanan untuk dimakan. Ular itu beracun dan kalajengking adalah makhluk kecil dan yang bersenjata yang memiliki penyengat di ekornya. Kedua hewan itu berbahaya dan tidak baik untuk dimakan.</w:t>
      </w:r>
    </w:p>
    <w:p>
      <w:pPr/>
      <w:r>
        <w:rPr>
          <w:lang w:val="id_ID" w:bidi="id_ID"/>
        </w:rPr>
      </w:r>
      <w:r>
        <w:rPr>
          <w:lang w:val="id_ID" w:bidi="id_ID"/>
        </w:rPr>
        <w:t>Berhenti dan tunjukkan kepada tim Anda satu gambar ular dan kalajengking, jika Anda belum pernah melakukannya.</w:t>
      </w:r>
    </w:p>
    <w:p>
      <w:pPr/>
      <w:r>
        <w:rPr>
          <w:lang w:val="id_ID" w:bidi="id_ID"/>
        </w:rPr>
      </w:r>
      <w:r>
        <w:rPr>
          <w:lang w:val="id_ID" w:bidi="id_ID"/>
        </w:rPr>
        <w:t xml:space="preserve">Yesus membandingkan ayah duniawi dengan Bapa surgawi mereka, atau Allah yang berada di </w:t>
      </w:r>
      <w:r>
        <w:rPr>
          <w:b/>
          <w:lang w:val="id_ID" w:bidi="id_ID"/>
        </w:rPr>
        <w:t>surga</w:t>
      </w:r>
      <w:r>
        <w:rPr>
          <w:lang w:val="id_ID" w:bidi="id_ID"/>
        </w:rPr>
        <w:t xml:space="preserve">. Surga adalah tempat Allah tinggal. </w:t>
      </w:r>
      <w:hyperlink r:id="rId68">
        <w:r>
          <w:rPr>
            <w:lang w:val="id_ID" w:bidi="id_ID"/>
          </w:rPr>
          <w:rPr>
            <w:color w:val="0000EE"/>
            <w:u w:val="single"/>
          </w:rPr>
          <w:t>Surga</w:t>
        </w:r>
      </w:hyperlink>
      <w:r>
        <w:rPr>
          <w:lang w:val="id_ID" w:bidi="id_ID"/>
        </w:rPr>
        <w:t xml:space="preserve"> terdapat di Daftar Kata Utama. Yesus mengatakan Allah akan memberi </w:t>
      </w:r>
      <w:r>
        <w:rPr>
          <w:b/>
          <w:lang w:val="id_ID" w:bidi="id_ID"/>
        </w:rPr>
        <w:t>Roh Kudus</w:t>
      </w:r>
      <w:r>
        <w:rPr>
          <w:lang w:val="id_ID" w:bidi="id_ID"/>
        </w:rPr>
        <w:t xml:space="preserve">, atau Roh Allah, kepada mereka yang memintanya. Pastikan untuk menerjemahkan Roh Kudus dengan cara yang sama seperti yang telah Anda lakukan sebelumnya. </w:t>
      </w:r>
      <w:hyperlink r:id="rId25">
        <w:r>
          <w:rPr>
            <w:lang w:val="id_ID" w:bidi="id_ID"/>
          </w:rPr>
          <w:rPr>
            <w:color w:val="0000EE"/>
            <w:u w:val="single"/>
          </w:rPr>
          <w:t>Rod Kudus</w:t>
        </w:r>
      </w:hyperlink>
      <w:r>
        <w:rPr>
          <w:lang w:val="id_ID" w:bidi="id_ID"/>
        </w:rPr>
        <w:t xml:space="preserve"> terdapat di Daftar Kata Utama. </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 xml:space="preserve">Dengarkan versi audio dari perikop ini dalam bentuk terjemahan yang paling mudah dimengerti. </w:t>
      </w:r>
    </w:p>
    <w:p>
      <w:pPr/>
      <w:r>
        <w:rPr>
          <w:lang w:val="id_ID" w:bidi="id_ID"/>
        </w:rPr>
      </w:r>
      <w:r>
        <w:rPr>
          <w:lang w:val="id_ID" w:bidi="id_ID"/>
        </w:rPr>
        <w:t xml:space="preserve">Dalam sesi ini, ceritakan kembali nats ini, secara berkelompok, dalam bahasa Anda sendiri. </w:t>
      </w:r>
    </w:p>
    <w:p>
      <w:pPr/>
      <w:r>
        <w:rPr>
          <w:lang w:val="id_ID" w:bidi="id_ID"/>
        </w:rPr>
      </w:r>
      <w:r>
        <w:rPr>
          <w:lang w:val="id_ID" w:bidi="id_ID"/>
        </w:rPr>
        <w:t xml:space="preserve">Pertama, seluruh kelompok harus berlatih menceritakan bagian itu dalam bahasa Anda sendiri. Ingatlah untuk memasukkan hal-hal yang Anda putuskan dalam langkah sebelumnya, seperti kronologi, kata, frasa, emosi, atau apa pun yang Anda diskusikan. </w:t>
      </w:r>
    </w:p>
    <w:p>
      <w:pPr/>
      <w:r>
        <w:rPr>
          <w:lang w:val="id_ID" w:bidi="id_ID"/>
        </w:rPr>
      </w:r>
      <w:r>
        <w:rPr>
          <w:lang w:val="id_ID" w:bidi="id_ID"/>
        </w:rPr>
        <w:t xml:space="preserve">Seorang anggota kelompok harus menyampaikan beberapa kalimat dari nats itu dan berhenti sejenak. Seorang anggota lain harus menceritakan bagian selanjutnya dari nats itu dan berhenti sejenak. Lakukan ini sampai kelompok itu telah menceritakan kembali semua nats tersebut. Anggota-anggota kelompok dapat saling memperbaiki dalam tahap ini. </w:t>
      </w:r>
    </w:p>
    <w:p>
      <w:pPr/>
      <w:r>
        <w:rPr>
          <w:lang w:val="id_ID" w:bidi="id_ID"/>
        </w:rPr>
      </w:r>
      <w:r>
        <w:rPr>
          <w:lang w:val="id_ID" w:bidi="id_ID"/>
        </w:rPr>
        <w:t>Hentikan sejenak audio ini di sini.</w:t>
      </w:r>
    </w:p>
    <w:p>
      <w:pPr/>
      <w:r>
        <w:rPr>
          <w:lang w:val="id_ID" w:bidi="id_ID"/>
        </w:rPr>
      </w:r>
      <w:r>
        <w:rPr>
          <w:lang w:val="id_ID" w:bidi="id_ID"/>
        </w:rPr>
        <w:t xml:space="preserve">Selanjutnya, setiap anggota kelompok harus menceritakan seluruh nats tersebut tanpa gangguan setidaknya satu kali. Seorang anggota kelompok dapat menggunakan benda apa saja, gerakan, atau papan cerita untuk membantu mereka mengingat bagian nats ayat-ayat Alkitab tersebut. </w:t>
      </w:r>
    </w:p>
    <w:p>
      <w:pPr/>
      <w:r>
        <w:rPr>
          <w:lang w:val="id_ID" w:bidi="id_ID"/>
        </w:rPr>
      </w:r>
      <w:r>
        <w:rPr>
          <w:lang w:val="id_ID" w:bidi="id_ID"/>
        </w:rPr>
        <w:t>Hentikan sejenak audio ini di sini.</w:t>
      </w:r>
    </w:p>
    <w:p>
      <w:pPr/>
      <w:r>
        <w:rPr>
          <w:lang w:val="id_ID" w:bidi="id_ID"/>
        </w:rPr>
      </w:r>
      <w:r>
        <w:rPr>
          <w:lang w:val="id_ID" w:bidi="id_ID"/>
        </w:rPr>
        <w:t xml:space="preserve">Selanjutnya, kelompok dapat memutuskan versi mana dari nats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Hentikan sejenak audio ini di sini.</w:t>
      </w:r>
    </w:p>
    <w:p>
      <w:pPr/>
      <w:r>
        <w:rPr>
          <w:lang w:val="id_ID" w:bidi="id_ID"/>
        </w:rPr>
      </w:r>
      <w:r>
        <w:rPr>
          <w:lang w:val="id_ID" w:bidi="id_ID"/>
        </w:rPr>
        <w:t xml:space="preserve">Akhirnya, kelompok dapat menyusun versi akhir dari nats itu yang disetujui oleh semua anggota kelompok. Setiap anggota kelompok harus berlatih menceritakan versi akhir dari nats tersebut. </w:t>
      </w:r>
      <w:r>
        <w:rPr>
          <w:lang w:val="id_ID" w:bidi="id_ID"/>
        </w:rPr>
      </w:r>
      <w:r>
        <w:rPr>
          <w:lang w:val="id_ID" w:bidi="id_ID"/>
        </w:rPr>
      </w:r>
    </w:p>
    <w:p>
      <w:pPr/>
      <w:r>
        <w:rPr>
          <w:lang w:val="id_ID" w:bidi="id_ID"/>
        </w:rPr>
      </w:r>
    </w:p>
    <w:p>
      <w:pPr>
        <w:pStyle w:val="Heading2"/>
      </w:pPr>
      <w:r>
        <w:rPr>
          <w:lang w:val="id_ID" w:bidi="id_ID"/>
        </w:rPr>
        <w:t>Lukas 11:1–13</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349">
        <w:r>
          <w:rPr>
            <w:lang w:val="id_ID" w:bidi="id_ID"/>
          </w:rPr>
          <w:rPr>
            <w:color w:val="0000EE"/>
            <w:u w:val="single"/>
          </w:rPr>
          <w:t>Dengar dan Renungkan</w:t>
        </w:r>
      </w:hyperlink>
      <w:r>
        <w:rPr>
          <w:lang w:val="id_ID" w:bidi="id_ID"/>
        </w:rPr>
        <w:t xml:space="preserve"> (835 KB)</w:t>
      </w:r>
      <w:r>
        <w:rPr>
          <w:lang w:val="id_ID" w:bidi="id_ID"/>
        </w:rPr>
      </w:r>
    </w:p>
    <w:p>
      <w:pPr>
        <w:pStyle w:val="ListBullet"/>
        <w:spacing w:line="240" w:lineRule="auto"/>
        <w:ind w:left="720"/>
      </w:pPr>
      <w:r>
        <w:rPr>
          <w:lang w:val="id_ID" w:bidi="id_ID"/>
        </w:rPr>
      </w:r>
      <w:hyperlink r:id="rId350">
        <w:r>
          <w:rPr>
            <w:lang w:val="id_ID" w:bidi="id_ID"/>
          </w:rPr>
          <w:rPr>
            <w:color w:val="0000EE"/>
            <w:u w:val="single"/>
          </w:rPr>
          <w:t>Menyiapkan Panggung</w:t>
        </w:r>
      </w:hyperlink>
      <w:r>
        <w:rPr>
          <w:lang w:val="id_ID" w:bidi="id_ID"/>
        </w:rPr>
        <w:t xml:space="preserve"> (7.9 MB)</w:t>
      </w:r>
      <w:r>
        <w:rPr>
          <w:lang w:val="id_ID" w:bidi="id_ID"/>
        </w:rPr>
      </w:r>
    </w:p>
    <w:p>
      <w:pPr>
        <w:pStyle w:val="ListBullet"/>
        <w:spacing w:line="240" w:lineRule="auto"/>
        <w:ind w:left="720"/>
      </w:pPr>
      <w:r>
        <w:rPr>
          <w:lang w:val="id_ID" w:bidi="id_ID"/>
        </w:rPr>
      </w:r>
      <w:hyperlink r:id="rId351">
        <w:r>
          <w:rPr>
            <w:lang w:val="id_ID" w:bidi="id_ID"/>
          </w:rPr>
          <w:rPr>
            <w:color w:val="0000EE"/>
            <w:u w:val="single"/>
          </w:rPr>
          <w:t>Menjelaskan Adegan</w:t>
        </w:r>
      </w:hyperlink>
      <w:r>
        <w:rPr>
          <w:lang w:val="id_ID" w:bidi="id_ID"/>
        </w:rPr>
        <w:t xml:space="preserve"> (4.8 MB)</w:t>
      </w:r>
      <w:r>
        <w:rPr>
          <w:lang w:val="id_ID" w:bidi="id_ID"/>
        </w:rPr>
      </w:r>
    </w:p>
    <w:p>
      <w:pPr>
        <w:pStyle w:val="ListBullet"/>
        <w:spacing w:line="240" w:lineRule="auto"/>
        <w:ind w:left="720"/>
      </w:pPr>
      <w:r>
        <w:rPr>
          <w:lang w:val="id_ID" w:bidi="id_ID"/>
        </w:rPr>
      </w:r>
      <w:hyperlink r:id="rId352">
        <w:r>
          <w:rPr>
            <w:lang w:val="id_ID" w:bidi="id_ID"/>
          </w:rPr>
          <w:rPr>
            <w:color w:val="0000EE"/>
            <w:u w:val="single"/>
          </w:rPr>
          <w:t>Memperagakan Bacaan</w:t>
        </w:r>
      </w:hyperlink>
      <w:r>
        <w:rPr>
          <w:lang w:val="id_ID" w:bidi="id_ID"/>
        </w:rPr>
        <w:t xml:space="preserve"> (6.5 MB)</w:t>
      </w:r>
      <w:r>
        <w:rPr>
          <w:lang w:val="id_ID" w:bidi="id_ID"/>
        </w:rPr>
      </w:r>
    </w:p>
    <w:p>
      <w:pPr>
        <w:pStyle w:val="ListBullet"/>
        <w:spacing w:line="240" w:lineRule="auto"/>
        <w:ind w:left="720"/>
      </w:pPr>
      <w:r>
        <w:rPr>
          <w:lang w:val="id_ID" w:bidi="id_ID"/>
        </w:rPr>
      </w:r>
      <w:hyperlink r:id="rId353">
        <w:r>
          <w:rPr>
            <w:lang w:val="id_ID" w:bidi="id_ID"/>
          </w:rPr>
          <w:rPr>
            <w:color w:val="0000EE"/>
            <w:u w:val="single"/>
          </w:rPr>
          <w:t>Melengkapi yang Kurang</w:t>
        </w:r>
      </w:hyperlink>
      <w:r>
        <w:rPr>
          <w:lang w:val="id_ID" w:bidi="id_ID"/>
        </w:rPr>
        <w:t xml:space="preserve"> (5.7 MB)</w:t>
      </w:r>
      <w:r>
        <w:rPr>
          <w:lang w:val="id_ID" w:bidi="id_ID"/>
        </w:rPr>
      </w:r>
    </w:p>
    <w:p>
      <w:pPr>
        <w:pStyle w:val="ListBullet"/>
        <w:spacing w:line="240" w:lineRule="auto"/>
        <w:ind w:left="720"/>
      </w:pPr>
      <w:r>
        <w:rPr>
          <w:lang w:val="id_ID" w:bidi="id_ID"/>
        </w:rPr>
      </w:r>
      <w:hyperlink r:id="rId354">
        <w:r>
          <w:rPr>
            <w:lang w:val="id_ID" w:bidi="id_ID"/>
          </w:rPr>
          <w:rPr>
            <w:color w:val="0000EE"/>
            <w:u w:val="single"/>
          </w:rPr>
          <w:t>Menyampaikan Firman Tuhan</w:t>
        </w:r>
      </w:hyperlink>
      <w:r>
        <w:rPr>
          <w:lang w:val="id_ID" w:bidi="id_ID"/>
        </w:rPr>
        <w:t xml:space="preserve"> (2.0 MB)</w:t>
      </w:r>
      <w:r>
        <w:rPr>
          <w:lang w:val="id_ID" w:bidi="id_ID"/>
        </w:rPr>
      </w:r>
      <w:r>
        <w:rPr>
          <w:lang w:val="id_ID" w:bidi="id_ID"/>
        </w:rPr>
      </w:r>
      <w:r>
        <w:rPr>
          <w:lang w:val="id_ID" w:bidi="id_ID"/>
        </w:rPr>
      </w:r>
    </w:p>
    <w:p>
      <w:pPr/>
      <w:r>
        <w:rPr>
          <w:lang w:val="id_ID" w:bidi="id_ID"/>
        </w:rPr>
      </w:r>
    </w:p>
    <w:p>
      <w:pPr>
        <w:pStyle w:val="Heading2"/>
      </w:pPr>
      <w:r>
        <w:rPr>
          <w:lang w:val="id_ID" w:bidi="id_ID"/>
        </w:rPr>
        <w:t>Lukas 11:14–32</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 xml:space="preserve">Dengarkan Lukas 11:14–32 dan renungkan di dalam hati Anda. Dengarkan teks sebanyak tiga kali (dalam tiga terjemahan yang berbeda, jika memungkinkan). Kemudian diskusikan pertanyaan berikut dalam kelompok: </w:t>
      </w:r>
    </w:p>
    <w:p>
      <w:pPr>
        <w:pStyle w:val="ListBullet"/>
        <w:spacing w:line="240" w:lineRule="auto"/>
        <w:ind w:left="720"/>
      </w:pPr>
      <w:r>
        <w:rPr>
          <w:lang w:val="id_ID" w:bidi="id_ID"/>
        </w:rPr>
      </w:r>
      <w:r>
        <w:rPr>
          <w:lang w:val="id_ID" w:bidi="id_ID"/>
        </w:rPr>
        <w:t xml:space="preserve">Apa yang Anda suka dalam kisah ini? </w:t>
      </w:r>
    </w:p>
    <w:p>
      <w:pPr>
        <w:pStyle w:val="ListBullet"/>
        <w:spacing w:line="240" w:lineRule="auto"/>
        <w:ind w:left="720"/>
      </w:pPr>
      <w:r>
        <w:rPr>
          <w:lang w:val="id_ID" w:bidi="id_ID"/>
        </w:rPr>
      </w:r>
      <w:r>
        <w:rPr>
          <w:lang w:val="id_ID" w:bidi="id_ID"/>
        </w:rPr>
        <w:t xml:space="preserve">Apa yang Anda tidak suka atau tidak mengerti? </w:t>
      </w:r>
    </w:p>
    <w:p>
      <w:pPr>
        <w:pStyle w:val="ListBullet"/>
        <w:spacing w:line="240" w:lineRule="auto"/>
        <w:ind w:left="720"/>
      </w:pPr>
      <w:r>
        <w:rPr>
          <w:lang w:val="id_ID" w:bidi="id_ID"/>
        </w:rPr>
      </w:r>
      <w:r>
        <w:rPr>
          <w:lang w:val="id_ID" w:bidi="id_ID"/>
        </w:rPr>
        <w:t xml:space="preserve">Apa yang diceritakan kisah ini tentang Yesus? </w:t>
      </w:r>
    </w:p>
    <w:p>
      <w:pPr>
        <w:pStyle w:val="ListBullet"/>
        <w:spacing w:line="240" w:lineRule="auto"/>
        <w:ind w:left="720"/>
      </w:pPr>
      <w:r>
        <w:rPr>
          <w:lang w:val="id_ID" w:bidi="id_ID"/>
        </w:rPr>
      </w:r>
      <w:r>
        <w:rPr>
          <w:lang w:val="id_ID" w:bidi="id_ID"/>
        </w:rPr>
        <w:t>Apa yang diceritakan kisah ini tentang manusia?</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Siapa kenalan Anda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 xml:space="preserve">Dengarkan teks satu kali dalam versi yang paling mudah dimengerti. </w:t>
      </w:r>
    </w:p>
    <w:p>
      <w:pPr/>
      <w:r>
        <w:rPr>
          <w:lang w:val="id_ID" w:bidi="id_ID"/>
        </w:rPr>
      </w:r>
      <w:r>
        <w:rPr>
          <w:lang w:val="id_ID" w:bidi="id_ID"/>
        </w:rPr>
        <w:t>Yesus dan murid-murid, atau pengikut-pengikut-Nya, bepergian menuju Yerusalem. Dalam kisah terakhir, Yesus mengajar murid-murid-Nya tentang doa. Sekarang, Yesus mengusir satu roh jahat dari seorang laki-laki di kerumunan dan orang-orang menganggap Dia menggunakan kuasa Setan. Orang-orang lain meminta satu tanda. Yesus mengoreksi pemikiran mereka dan menceritakan sebuah kisah yang menunjukkan Dia lebih berkuasa daripada Setan. Yesus memberikan tanda Yunus.</w:t>
      </w:r>
    </w:p>
    <w:p>
      <w:pPr/>
      <w:r>
        <w:rPr>
          <w:lang w:val="id_ID" w:bidi="id_ID"/>
        </w:rPr>
      </w:r>
      <w:r>
        <w:rPr>
          <w:lang w:val="id_ID" w:bidi="id_ID"/>
        </w:rPr>
        <w:t>Lukas tidak memberi tahu kita kapan atau di mana kisah ini berlangsung. Ada satu setan, atau roh jahat, yang menguasai seorang laki-laki dan membuat dia menjadi bisu, atau tidak dapat berbicara. Yesus mengusir roh jahat dan orang itu mampu berbicara lagi. Orang-orang di kerumunan bereaksi dengan cara yang berbeda. Seperti sebelumnya, beberapa orang kagum, tetapi yang lain mengatakan bahwa Yesus menggunakan kuasa Beelzebul, atau Setan, untuk mengusir setan. Ini pasti berarti bahwa Yesus adalah seorang nabi palsu dan tidak menggunakan kuasa Allah. Orang lain di kerumunan ingin menguji Yesus atau berusaha membuktikan bahwa Dia salah. Mereka melakukannya dengan meminta tanda dari surga, atau tempat Allah tinggal. Dalam hal ini, surga melambangkan Allah sendiri. Orang-orang ini menginginkan Yesus melakukan mukjizat untuk membuktikan bahwa kuasa-Nya berasal Allah.</w:t>
      </w:r>
    </w:p>
    <w:p>
      <w:pPr/>
      <w:r>
        <w:rPr>
          <w:lang w:val="id_ID" w:bidi="id_ID"/>
        </w:rPr>
      </w:r>
      <w:r>
        <w:rPr>
          <w:lang w:val="id_ID" w:bidi="id_ID"/>
        </w:rPr>
        <w:t>Berhenti dan diskusikan dengan tim Anda: Siapa yang paling berkuasa dalam dunia rohani dalam budaya Anda? Ceritakan satu kisah tentang saat ketika seseorang memiliki tanda dari Allah tentang sesuatu. Hal-hal apa saja yang orang-orang anggap sebagai satu "tanda" dari Allah?</w:t>
      </w:r>
    </w:p>
    <w:p>
      <w:pPr/>
      <w:r>
        <w:rPr>
          <w:lang w:val="id_ID" w:bidi="id_ID"/>
        </w:rPr>
      </w:r>
      <w:r>
        <w:rPr>
          <w:lang w:val="id_ID" w:bidi="id_ID"/>
        </w:rPr>
        <w:t>Yesus mengetahui apa yang orang-orang katakan dan apa motivasi mereka yang tidak terucapkan. Yesus membela diri-Nya dengan mengatakan bahwa jika Dia menggunakan kuasa Setan, Setan akan melawan roh-roh jahatnya sendiri, karena Setan adalah pemimpin semua roh jahat. Perpecahan ini akan menghancurkan rumah atau kerajaan Setan. Ketika Yesus bertanya, "Bagaimana kerajaan Setan dapat berdiri?" Yesus bertanya bagaimana pemerintahan Setan bisa terus ada. Yesus tidak berharap pertanyaan-Nya akan dijawab.</w:t>
      </w:r>
    </w:p>
    <w:p>
      <w:pPr/>
      <w:r>
        <w:rPr>
          <w:lang w:val="id_ID" w:bidi="id_ID"/>
        </w:rPr>
      </w:r>
      <w:r>
        <w:rPr>
          <w:lang w:val="id_ID" w:bidi="id_ID"/>
        </w:rPr>
        <w:t>Yesus mengatakan seandainya Dia menggunakan kuasa Setan, maka para penuduh-Nya perlu menjelaskan mengapa mereka tidak menuduh pengikut-pengikut mereka, yang mengusir setan-setan, sebagai pengguna kuasa Setan. Menurut Matius, para pengkritik Yesus adalah orang-orang Farisi, atau para pemimpin agama. Yesus mungkin mengacu kepada pengikut-pengikut dari para pemimpin agama. Pengikut-pengikut itu mengusir setan-setan dengan cara yang telah ditunjukkan para pemimpin agama kepada mereka, dan Yesus melakukan hal yang sama. Karena itu, jika para pemimpin itu mengatakan bahwa itu karena kuasa Setan, pengikut-pengikut akan menghakimi para pemimpin agama dengan cara yang sama seperti para pemimpin itu menghakimi Yesus.</w:t>
      </w:r>
    </w:p>
    <w:p>
      <w:pPr/>
      <w:r>
        <w:rPr>
          <w:lang w:val="id_ID" w:bidi="id_ID"/>
        </w:rPr>
      </w:r>
      <w:r>
        <w:rPr>
          <w:lang w:val="id_ID" w:bidi="id_ID"/>
        </w:rPr>
        <w:t>Berhenti dan diskusikan dengan tim Anda: Dalam budaya Anda, orang seperti apa yang memiliki kuasa atas roh-roh jahat?</w:t>
      </w:r>
    </w:p>
    <w:p>
      <w:pPr/>
      <w:r>
        <w:rPr>
          <w:lang w:val="id_ID" w:bidi="id_ID"/>
        </w:rPr>
      </w:r>
      <w:r>
        <w:rPr>
          <w:lang w:val="id_ID" w:bidi="id_ID"/>
        </w:rPr>
        <w:t>Yesus mengatakan jika Dia mengusir setan-setan dengan jari Allah, maka kerajaan Allah sudah dekat dengan orang-orang itu. Jari Allah adalah satu frasa yang lazim digunakan, yang berarti kuasa Allah yang aktif. Yesus mengatakan bahwa Allah sudah mulai memerintah dalam hati orang-orang yang kepada mereka Yesus berbicara. Allah menggunakan kuasa dan otoritas-Nya melalui Yesus dan itulah sebabnya Yesus dapat mengusir setan.</w:t>
      </w:r>
    </w:p>
    <w:p>
      <w:pPr/>
      <w:r>
        <w:rPr>
          <w:lang w:val="id_ID" w:bidi="id_ID"/>
        </w:rPr>
      </w:r>
      <w:r>
        <w:rPr>
          <w:lang w:val="id_ID" w:bidi="id_ID"/>
        </w:rPr>
        <w:t>Yesus menceritakan dua orang yang kuat sebagai satu cara untuk mengajar tentang diri-Nya dan Setan. Yesus membandingkan Setan dengan seorang yang kuat yang mengenakan baju besi dengan senjata. Ia menjaga orang-orang yang dikuasainya.</w:t>
      </w:r>
    </w:p>
    <w:p>
      <w:pPr/>
      <w:r>
        <w:rPr>
          <w:lang w:val="id_ID" w:bidi="id_ID"/>
        </w:rPr>
      </w:r>
      <w:r>
        <w:rPr>
          <w:lang w:val="id_ID" w:bidi="id_ID"/>
        </w:rPr>
        <w:t>Berhenti dan tunjukkan satu foto baju besi jika ini bukan satu konsep yang lazim dalam budaya Anda.</w:t>
      </w:r>
    </w:p>
    <w:p>
      <w:pPr/>
      <w:r>
        <w:rPr>
          <w:lang w:val="id_ID" w:bidi="id_ID"/>
        </w:rPr>
      </w:r>
      <w:r>
        <w:rPr>
          <w:lang w:val="id_ID" w:bidi="id_ID"/>
        </w:rPr>
        <w:t xml:space="preserve">Yesus membandingkan diri-Nya dengan seorang yang lebih kuat yang bertarung dengan orang kuat itu dan menang. Dia mengambil baju besi dan senjata orang yang kuat itu serta membagi barang rampasannya, atau harta benda musuh yang kalah. Dengan cara yang sama, Yesus menyingkirkan kuasa Setan atas orang-orang. Dengan mengusir setan-setan, Yesus menunjukkan bahwa Dia lebih kuat dari setan-setan dan kepala mereka, Setan. Yesus membawa berkat kepada orang itu setelah setan pergi. Setelah memakai perbandingan, Yesus menyiratkan bahwa siapa pun yang bukan sahabat Yesus adalah sahabat Setan. Yesus juga menggunakan satu contoh tentang mengumpulkan dan menyerakkan untuk mengatakan bahwa mereka yang tidak membantu-Nya mengumpulkan orang-orang kepada Allah sebenarnya menjauhkan mereka dari Allah. </w:t>
      </w:r>
    </w:p>
    <w:p>
      <w:pPr/>
      <w:r>
        <w:rPr>
          <w:lang w:val="id_ID" w:bidi="id_ID"/>
        </w:rPr>
      </w:r>
      <w:r>
        <w:rPr>
          <w:lang w:val="id_ID" w:bidi="id_ID"/>
        </w:rPr>
        <w:t>Yesus kemudian berbicara tentang orang-orang yang dilepaskan dari roh-roh jahat. Ketika roh jahat meninggalkan seseorang, ia mengembara melalui tempat-tempat yang terpencil dan tidak ingin tinggal. Sebaliknya, roh jahat ingin kembali kepada orang yang ia kuasai sebelumnya. Yesus membandingkan satu rumah yang bersih dengan seseorang yang secara rohani kosong dan tersedia untuk satu roh, entah yang baik atau yang jahat. Ketika roh jahat kembali kepada orang yang ditinggali sebelumnya dan menjumpai orang itu secara rohani kosong, ia pergi dan membawa tujuh roh lagi yang lebih jahat daripadanya. Kedelapan roh menguasai orang itu, atau tinggal di rumah, dan mereka bahkan menyebabkan hal-hal yang lebih buruk terjadi kepada orang yang kerasukan itu.</w:t>
      </w:r>
    </w:p>
    <w:p>
      <w:pPr/>
      <w:r>
        <w:rPr>
          <w:lang w:val="id_ID" w:bidi="id_ID"/>
        </w:rPr>
      </w:r>
      <w:r>
        <w:rPr>
          <w:lang w:val="id_ID" w:bidi="id_ID"/>
        </w:rPr>
        <w:t>Berhenti dan diskusikan dengan tim Anda: Apa yang orang-orang percayai tentang roh-roh dalam budaya Anda? Di manakah roh-roh itu tinggal? Jenis roh-roh apakah yang ada di sana dan apa yang orang-orang lakukan terhadap yang disebabkan oleh roh-roh itu?</w:t>
      </w:r>
    </w:p>
    <w:p>
      <w:pPr/>
      <w:r>
        <w:rPr>
          <w:lang w:val="id_ID" w:bidi="id_ID"/>
        </w:rPr>
      </w:r>
      <w:r>
        <w:rPr>
          <w:lang w:val="id_ID" w:bidi="id_ID"/>
        </w:rPr>
        <w:t>Sementara Yesus sedang mengajar, seorang perempuan berteriak keras bahwa ibu Yesus diberkati, atau berkenan kepada Allah. Ia memuji Yesus. Yesus bukan tidak setuju, tetapi dengan hormat mengoreksi dia dengan mengatakan kepadanya apa yang lebih penting -- orang-orang yang mendengar pesan Allah dan mentaatinya.</w:t>
      </w:r>
    </w:p>
    <w:p>
      <w:pPr/>
      <w:r>
        <w:rPr>
          <w:lang w:val="id_ID" w:bidi="id_ID"/>
        </w:rPr>
      </w:r>
      <w:r>
        <w:rPr>
          <w:lang w:val="id_ID" w:bidi="id_ID"/>
        </w:rPr>
        <w:t>Semakin banyak orang datang untuk mendengarkan Yesus. Yesus menanggapi orang-orang yang meminta kepada-Nya satu tanda untuk membuktikan Dia berasal dari Allah dengan menyebut mereka jahat. Biarpun Dia sudah melakukan mukjizat-mukjizat bagi mereka, mereka masih tidak percaya kalau Dia berasal dari Allah. Yesus mengatakan bahwa Allah akan menghukum mereka karena ketidakpercayaan mereka. Yesus memberikan tanda Yunus. Yunus adalah seorang nabi Allah yang hidup jauh sebelum Yesus. Seekor ikan besar menelan dia, tetapi setelah tiga hari, Allah membuat ikan itu memuntahkan Yunus ke daratan. Injil Matius mengatakan bahwa pengalaman Yunus adalah satu perbandingan dengan apa yang akan terjadi pada Yesus kelak. Yesus akan mati dan dikuburkan selama tiga hari sebelum bangkit kembali. Pengalaman Yunus membuktikan kepada penduduk Niniwe bahwa pesannya berasal dari Allah. Yesus membandingkan Yunus dengan diri-Nya, Anak Manusia. Allah menyelamatkan Yunus dari kematian, dan Allah akan menyelamatkan Yesus dengan membuat-Nya hidup kembali. Mukjizat-mukjizat ini adalah tanda-tanda bahwa Yunus dan Yesus berbicara dengan otoritas Allah.</w:t>
      </w:r>
    </w:p>
    <w:p>
      <w:pPr/>
      <w:r>
        <w:rPr>
          <w:lang w:val="id_ID" w:bidi="id_ID"/>
        </w:rPr>
      </w:r>
      <w:r>
        <w:rPr>
          <w:lang w:val="id_ID" w:bidi="id_ID"/>
        </w:rPr>
        <w:t>Yesus mengingatkan mereka bahwa Ratu Syeba datang dari satu negara asing hanya untuk mendengar dan menanggapi kata-kata Salomo. Salomo adalah seorang raja Yahudi yang dikenal karena hikmatnya. Ratu itu harus bepergian sangat jauh dari negaranya.</w:t>
      </w:r>
    </w:p>
    <w:p>
      <w:pPr/>
      <w:r>
        <w:rPr>
          <w:lang w:val="id_ID" w:bidi="id_ID"/>
        </w:rPr>
      </w:r>
      <w:r>
        <w:rPr>
          <w:lang w:val="id_ID" w:bidi="id_ID"/>
        </w:rPr>
        <w:t>Berhenti dan tunjukkan kepada tim Anda satu peta Israel, Niniwe, dan Syeba.</w:t>
      </w:r>
    </w:p>
    <w:p>
      <w:pPr/>
      <w:r>
        <w:rPr>
          <w:lang w:val="id_ID" w:bidi="id_ID"/>
        </w:rPr>
      </w:r>
      <w:r>
        <w:rPr>
          <w:lang w:val="id_ID" w:bidi="id_ID"/>
        </w:rPr>
        <w:t>Yesus mengatakan ratu dan rakyat Niniwe akan berdiri untuk menuduh mereka yang tidak percaya kepada Yesus pada hari penghakiman, atau waktu pada akhir dunia ketika Allah menghakimi semua orang. Orang-orang pada zaman Yesus diberi hak istimewa untuk melihat Allah mengungkapkan diri-Nya dalam satu cara yang lebih besar, tetapi mereka masih tidak percaya.</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Dengarkan teks satu kali dalam versi yang paling mudah dimengerti. </w:t>
      </w:r>
    </w:p>
    <w:p>
      <w:pPr/>
      <w:r>
        <w:rPr>
          <w:lang w:val="id_ID" w:bidi="id_ID"/>
        </w:rPr>
      </w:r>
      <w:r>
        <w:rPr>
          <w:lang w:val="id_ID" w:bidi="id_ID"/>
        </w:rPr>
        <w:t>Dalam sesi ini, Anda akan membantu kelompok memvisualisasikan kisah ini. Anda akan membantu kelompok mendefinisikan adegan, latar belakang, dan tokoh dari kisah ini.</w:t>
      </w:r>
    </w:p>
    <w:p>
      <w:pPr/>
      <w:r>
        <w:rPr>
          <w:lang w:val="id_ID" w:bidi="id_ID"/>
        </w:rPr>
      </w:r>
      <w:r>
        <w:rPr>
          <w:lang w:val="id_ID" w:bidi="id_ID"/>
        </w:rPr>
        <w:t>Kisah ini memiliki empat adegan.</w:t>
      </w:r>
    </w:p>
    <w:p>
      <w:pPr/>
      <w:r>
        <w:rPr>
          <w:lang w:val="id_ID" w:bidi="id_ID"/>
        </w:rPr>
      </w:r>
      <w:r>
        <w:rPr>
          <w:b/>
          <w:lang w:val="id_ID" w:bidi="id_ID"/>
        </w:rPr>
        <w:t>Adegan pertama:</w:t>
      </w:r>
      <w:r>
        <w:rPr>
          <w:lang w:val="id_ID" w:bidi="id_ID"/>
        </w:rPr>
        <w:t xml:space="preserve"> Yesus dan murid-murid-Nya bepergian ke Yerusalem. Satu kerumunan berkumpul. Satu setan merasuki seorang laki-laki dan membuatnya tidak dapat berbicara. Yesus mengusir setan itu dan orang itu dapat berbicara lagi. Kerumunan itu memiliki tiga reaksi yang berbeda.</w:t>
      </w:r>
    </w:p>
    <w:p>
      <w:pPr/>
      <w:r>
        <w:rPr>
          <w:lang w:val="id_ID" w:bidi="id_ID"/>
        </w:rPr>
      </w:r>
      <w:r>
        <w:rPr>
          <w:b/>
          <w:lang w:val="id_ID" w:bidi="id_ID"/>
        </w:rPr>
        <w:t>Adegan kedua:</w:t>
      </w:r>
      <w:r>
        <w:rPr>
          <w:lang w:val="id_ID" w:bidi="id_ID"/>
        </w:rPr>
        <w:t xml:space="preserve"> Yesus menanggapi orang-orang yang mengira Dia menggunakan kuasa Setan. Yesus menggunakan contoh dua orang kuat.</w:t>
      </w:r>
    </w:p>
    <w:p>
      <w:pPr/>
      <w:r>
        <w:rPr>
          <w:lang w:val="id_ID" w:bidi="id_ID"/>
        </w:rPr>
      </w:r>
      <w:r>
        <w:rPr>
          <w:b/>
          <w:lang w:val="id_ID" w:bidi="id_ID"/>
        </w:rPr>
        <w:t>Adegan ketiga:</w:t>
      </w:r>
      <w:r>
        <w:rPr>
          <w:lang w:val="id_ID" w:bidi="id_ID"/>
        </w:rPr>
        <w:t xml:space="preserve"> Yesus berbicara tentang mereka yang pernah dirasuki oleh setan. Setan keluar dari orang itu ke padang gurun. Ia kembali kepada orang yang pernah dirasukinya, menjumpainya bersih, lalu membawa tujuh roh yang lebih jahat untuk merasuki orang itu. Seorang perempuan berteriak dan memuji ajaran Yesus. Yesus mengatakan kepadanya apa yang lebih penting.</w:t>
      </w:r>
    </w:p>
    <w:p>
      <w:pPr/>
      <w:r>
        <w:rPr>
          <w:lang w:val="id_ID" w:bidi="id_ID"/>
        </w:rPr>
      </w:r>
      <w:r>
        <w:rPr>
          <w:b/>
          <w:lang w:val="id_ID" w:bidi="id_ID"/>
        </w:rPr>
        <w:t>Adegan keempat:</w:t>
      </w:r>
      <w:r>
        <w:rPr>
          <w:lang w:val="id_ID" w:bidi="id_ID"/>
        </w:rPr>
        <w:t xml:space="preserve"> Yesus berbicara tentang tanda Yunus. Yunus pergi kepada rakyat Niniwe dan mereka mendengarkan pesannya. Ratu Syeba pergi kepada Salomo dan ia mendengarkan pesannya. Yesus berbicara kepada orang-orang itu, tetapi mereka tidak mendengarkan pesan-Nya.</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Kerumunan</w:t>
      </w:r>
    </w:p>
    <w:p>
      <w:pPr>
        <w:pStyle w:val="ListBullet"/>
        <w:spacing w:line="240" w:lineRule="auto"/>
        <w:ind w:left="720"/>
      </w:pPr>
      <w:r>
        <w:rPr>
          <w:lang w:val="id_ID" w:bidi="id_ID"/>
        </w:rPr>
      </w:r>
      <w:r>
        <w:rPr>
          <w:lang w:val="id_ID" w:bidi="id_ID"/>
        </w:rPr>
        <w:t>Orang yang kerasukan setan</w:t>
      </w:r>
    </w:p>
    <w:p>
      <w:pPr>
        <w:pStyle w:val="ListBullet"/>
        <w:spacing w:line="240" w:lineRule="auto"/>
        <w:ind w:left="720"/>
      </w:pPr>
      <w:r>
        <w:rPr>
          <w:lang w:val="id_ID" w:bidi="id_ID"/>
        </w:rPr>
      </w:r>
      <w:r>
        <w:rPr>
          <w:lang w:val="id_ID" w:bidi="id_ID"/>
        </w:rPr>
        <w:t>Setan</w:t>
      </w:r>
    </w:p>
    <w:p>
      <w:pPr>
        <w:pStyle w:val="ListBullet"/>
        <w:spacing w:line="240" w:lineRule="auto"/>
        <w:ind w:left="720"/>
      </w:pPr>
      <w:r>
        <w:rPr>
          <w:lang w:val="id_ID" w:bidi="id_ID"/>
        </w:rPr>
      </w:r>
      <w:r>
        <w:rPr>
          <w:lang w:val="id_ID" w:bidi="id_ID"/>
        </w:rPr>
        <w:t>Para pemimpin agama</w:t>
      </w:r>
    </w:p>
    <w:p>
      <w:pPr>
        <w:pStyle w:val="ListBullet"/>
        <w:spacing w:line="240" w:lineRule="auto"/>
        <w:ind w:left="720"/>
      </w:pPr>
      <w:r>
        <w:rPr>
          <w:lang w:val="id_ID" w:bidi="id_ID"/>
        </w:rPr>
      </w:r>
      <w:r>
        <w:rPr>
          <w:lang w:val="id_ID" w:bidi="id_ID"/>
        </w:rPr>
        <w:t>Pengikut-pengikut para pemimpin agama</w:t>
      </w:r>
    </w:p>
    <w:p>
      <w:pPr>
        <w:pStyle w:val="ListBullet"/>
        <w:spacing w:line="240" w:lineRule="auto"/>
        <w:ind w:left="720"/>
      </w:pPr>
      <w:r>
        <w:rPr>
          <w:lang w:val="id_ID" w:bidi="id_ID"/>
        </w:rPr>
      </w:r>
      <w:r>
        <w:rPr>
          <w:lang w:val="id_ID" w:bidi="id_ID"/>
        </w:rPr>
        <w:t>Mereka yang meminta tanda</w:t>
      </w:r>
    </w:p>
    <w:p>
      <w:pPr>
        <w:pStyle w:val="ListBullet"/>
        <w:spacing w:line="240" w:lineRule="auto"/>
        <w:ind w:left="720"/>
      </w:pPr>
      <w:r>
        <w:rPr>
          <w:lang w:val="id_ID" w:bidi="id_ID"/>
        </w:rPr>
      </w:r>
      <w:r>
        <w:rPr>
          <w:lang w:val="id_ID" w:bidi="id_ID"/>
        </w:rPr>
        <w:t>Iblis</w:t>
      </w:r>
    </w:p>
    <w:p>
      <w:pPr>
        <w:pStyle w:val="ListBullet"/>
        <w:spacing w:line="240" w:lineRule="auto"/>
        <w:ind w:left="720"/>
      </w:pPr>
      <w:r>
        <w:rPr>
          <w:lang w:val="id_ID" w:bidi="id_ID"/>
        </w:rPr>
      </w:r>
      <w:r>
        <w:rPr>
          <w:lang w:val="id_ID" w:bidi="id_ID"/>
        </w:rPr>
        <w:t>Delapan roh jahat</w:t>
      </w:r>
    </w:p>
    <w:p>
      <w:pPr>
        <w:pStyle w:val="ListBullet"/>
        <w:spacing w:line="240" w:lineRule="auto"/>
        <w:ind w:left="720"/>
      </w:pPr>
      <w:r>
        <w:rPr>
          <w:lang w:val="id_ID" w:bidi="id_ID"/>
        </w:rPr>
      </w:r>
      <w:r>
        <w:rPr>
          <w:lang w:val="id_ID" w:bidi="id_ID"/>
        </w:rPr>
        <w:t>Orang yang kembali dirasuki setan</w:t>
      </w:r>
    </w:p>
    <w:p>
      <w:pPr>
        <w:pStyle w:val="ListBullet"/>
        <w:spacing w:line="240" w:lineRule="auto"/>
        <w:ind w:left="720"/>
      </w:pPr>
      <w:r>
        <w:rPr>
          <w:lang w:val="id_ID" w:bidi="id_ID"/>
        </w:rPr>
      </w:r>
      <w:r>
        <w:rPr>
          <w:lang w:val="id_ID" w:bidi="id_ID"/>
        </w:rPr>
        <w:t>Perempuan yang berteriak</w:t>
      </w:r>
    </w:p>
    <w:p>
      <w:pPr>
        <w:pStyle w:val="ListBullet"/>
        <w:spacing w:line="240" w:lineRule="auto"/>
        <w:ind w:left="720"/>
      </w:pPr>
      <w:r>
        <w:rPr>
          <w:lang w:val="id_ID" w:bidi="id_ID"/>
        </w:rPr>
      </w:r>
      <w:r>
        <w:rPr>
          <w:lang w:val="id_ID" w:bidi="id_ID"/>
        </w:rPr>
        <w:t>Rakyat Niniwe</w:t>
      </w:r>
    </w:p>
    <w:p>
      <w:pPr>
        <w:pStyle w:val="ListBullet"/>
        <w:spacing w:line="240" w:lineRule="auto"/>
        <w:ind w:left="720"/>
      </w:pPr>
      <w:r>
        <w:rPr>
          <w:lang w:val="id_ID" w:bidi="id_ID"/>
        </w:rPr>
      </w:r>
      <w:r>
        <w:rPr>
          <w:lang w:val="id_ID" w:bidi="id_ID"/>
        </w:rPr>
        <w:t>Yunus</w:t>
      </w:r>
    </w:p>
    <w:p>
      <w:pPr>
        <w:pStyle w:val="ListBullet"/>
        <w:spacing w:line="240" w:lineRule="auto"/>
        <w:ind w:left="720"/>
      </w:pPr>
      <w:r>
        <w:rPr>
          <w:lang w:val="id_ID" w:bidi="id_ID"/>
        </w:rPr>
      </w:r>
      <w:r>
        <w:rPr>
          <w:lang w:val="id_ID" w:bidi="id_ID"/>
        </w:rPr>
        <w:t>Salomo</w:t>
      </w:r>
    </w:p>
    <w:p>
      <w:pPr>
        <w:pStyle w:val="ListBullet"/>
        <w:spacing w:line="240" w:lineRule="auto"/>
        <w:ind w:left="720"/>
      </w:pPr>
      <w:r>
        <w:rPr>
          <w:lang w:val="id_ID" w:bidi="id_ID"/>
        </w:rPr>
      </w:r>
      <w:r>
        <w:rPr>
          <w:lang w:val="id_ID" w:bidi="id_ID"/>
        </w:rPr>
        <w:t>Ratu Syeba</w:t>
      </w:r>
    </w:p>
    <w:p>
      <w:pPr/>
      <w:r>
        <w:rPr>
          <w:lang w:val="id_ID" w:bidi="id_ID"/>
        </w:rPr>
      </w:r>
      <w:r>
        <w:rPr>
          <w:lang w:val="id_ID" w:bidi="id_ID"/>
        </w:rPr>
        <w:t>Dalam sesi ini, ambillah papan cerita kelompok, gambarlah, atau gunakan beberapa macam alat peraga (benda-benda yang dapat Anda pindahkan seperti batu, batang, mainan anak-anak) untuk memvisualisasikan kisah dan adegan di dalamnya.</w:t>
      </w:r>
    </w:p>
    <w:p>
      <w:pPr/>
      <w:r>
        <w:rPr>
          <w:lang w:val="id_ID" w:bidi="id_ID"/>
        </w:rPr>
      </w:r>
      <w:r>
        <w:rPr>
          <w:lang w:val="id_ID" w:bidi="id_ID"/>
        </w:rPr>
        <w:t>Penting untuk diingat bahwa orang itu tidak dapat berbicara karena setan.</w:t>
      </w:r>
    </w:p>
    <w:p>
      <w:pPr/>
      <w:r>
        <w:rPr>
          <w:lang w:val="id_ID" w:bidi="id_ID"/>
        </w:rPr>
      </w:r>
      <w:r>
        <w:rPr>
          <w:lang w:val="id_ID" w:bidi="id_ID"/>
        </w:rPr>
        <w:t xml:space="preserve">Penting untuk diingat bahwa adegan kedua dimulai dengan Yesus yang menanggapi apa yang Dia ketahui sedang dipikirkan oleh orang-orang itu. Yesus menjelaskan bahwa satu rumah atau kerajaan tidak dapat dibagi melawan dirinya sendiri. Kemudian Yesus menggunakan kata seperti "sekarang," untuk menunjukkan bahwa Dia mengubah topik. Yesus menunjukkan bahwa jika mereka menganggap Dia menggunakan kuasa Setan untuk mengusir roh-roh jahat, mereka harus menggunakan semacam kuasa juga untuk mengusir roh-roh jahat. Siapakah yang memberikan kuasa yang mereka gunakan untuk mengusir setan-setan? Pengikut-pengikut para pemimpin agama yang mengusir setan-setan akan membuktikan bahwa apa yang para pemimpin agama itu katakan tentang Yesus adalah salah. Kemudian Yesus sampai pada maksud utama-Nya dengan satu kata transisi: </w:t>
      </w:r>
      <w:r>
        <w:rPr>
          <w:i/>
          <w:lang w:val="id_ID" w:bidi="id_ID"/>
        </w:rPr>
        <w:t>tetapi</w:t>
      </w:r>
      <w:r>
        <w:rPr>
          <w:lang w:val="id_ID" w:bidi="id_ID"/>
        </w:rPr>
        <w:t xml:space="preserve"> jika Yesus mengusir setan-setan dengan kuasa Allah, maka Kerajaan Allah telah datang. </w:t>
      </w:r>
    </w:p>
    <w:p>
      <w:pPr/>
      <w:r>
        <w:rPr>
          <w:lang w:val="id_ID" w:bidi="id_ID"/>
        </w:rPr>
      </w:r>
      <w:r>
        <w:rPr>
          <w:lang w:val="id_ID" w:bidi="id_ID"/>
        </w:rPr>
        <w:t>Berhenti di sini dan dengarkan argumen Yesus. Bagaimana cara menunjukkan dalam bahasa Anda bahwa seseorang memberikan pendapat baru dalam satu argumen?</w:t>
      </w:r>
    </w:p>
    <w:p>
      <w:pPr/>
      <w:r>
        <w:rPr>
          <w:lang w:val="id_ID" w:bidi="id_ID"/>
        </w:rPr>
      </w:r>
      <w:r>
        <w:rPr>
          <w:lang w:val="id_ID" w:bidi="id_ID"/>
        </w:rPr>
        <w:t>Penting untuk diingat bahwa ketika Yesus berbicara tentang dua orang yang kuat, Dia sedang membandingkan Setan dengan diri-Nya sendiri. Contoh Yesus ini menunjukkan dua kerajaan yang bersaing, kerajaan Setan dan kerajaan Allah. Setan digambarkan sebagai komandan pasukan setan dan Yesus sebagai orang yang mengalahkannya di medan perang, menjarah harta bendanya. Yesus menunjukkan bahwa kerajaan atau rumah Allah akan meraih kemenangan pada akhirnya.</w:t>
      </w:r>
    </w:p>
    <w:p>
      <w:pPr/>
      <w:r>
        <w:rPr>
          <w:lang w:val="id_ID" w:bidi="id_ID"/>
        </w:rPr>
      </w:r>
      <w:r>
        <w:rPr>
          <w:lang w:val="id_ID" w:bidi="id_ID"/>
        </w:rPr>
        <w:t>Penting untuk diingat bahwa orang-orang yang meminta tanda ingin menguji Yesus. Mereka tidak sungguh-sungguh percaya bahwa Yesus menggunakan kuasa Allah.</w:t>
      </w:r>
    </w:p>
    <w:p>
      <w:pPr/>
      <w:r>
        <w:rPr>
          <w:lang w:val="id_ID" w:bidi="id_ID"/>
        </w:rPr>
      </w:r>
      <w:r>
        <w:rPr>
          <w:lang w:val="id_ID" w:bidi="id_ID"/>
        </w:rPr>
        <w:t>Penting untuk diingat bahwa Yesus membandingkan batin seseorang dengan satu rumah. Jika seseorang bukan rumah Roh Allah, maka orang itu dapat menjadi rumah bagi roh-roh jahat.</w:t>
      </w:r>
    </w:p>
    <w:p>
      <w:pPr/>
      <w:r>
        <w:rPr>
          <w:lang w:val="id_ID" w:bidi="id_ID"/>
        </w:rPr>
      </w:r>
      <w:r>
        <w:rPr>
          <w:lang w:val="id_ID" w:bidi="id_ID"/>
        </w:rPr>
        <w:t>Penting untuk diingat bahwa Yunus menghabiskan tiga hari di dalam ikan besar di dasar laut, sebelum Allah membuat ikan itu memuntahkannya di pantai. Kelak, Yesus akan berada di kuburan selama tiga hari sebelum Allah menghidupkan-Nya lagi. Inilah tanda Yunus.</w:t>
      </w:r>
    </w:p>
    <w:p>
      <w:pPr/>
      <w:r>
        <w:rPr>
          <w:lang w:val="id_ID" w:bidi="id_ID"/>
        </w:rPr>
      </w:r>
      <w:r>
        <w:rPr>
          <w:lang w:val="id_ID" w:bidi="id_ID"/>
        </w:rPr>
        <w:t>Penting untuk diingat bahwa penduduk Niniwe dan Ratu Syeba adalah orang-orang Kafir, atau non-Yahudi. Yesus menggunakan gambaran yang sama untuk berbicara tentang penduduk Niniwe dan Ratu Syeba. Dalam kedua hal ini mereka akan "bangkit dalam penghakiman" dan Yesus mengatakan "sesuatu yang lebih besar ada di sini."</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 xml:space="preserve">Dengarkan teks satu kali dalam versi yang paling mudah dimengerti. </w:t>
      </w:r>
    </w:p>
    <w:p>
      <w:pPr/>
      <w:r>
        <w:rPr>
          <w:lang w:val="id_ID" w:bidi="id_ID"/>
        </w:rPr>
      </w:r>
      <w:r>
        <w:rPr>
          <w:lang w:val="id_ID" w:bidi="id_ID"/>
        </w:rPr>
        <w:t>Dalam sesi ini, kelompok akan mendramatisir kisah tersebut.</w:t>
      </w:r>
    </w:p>
    <w:p>
      <w:pPr/>
      <w:r>
        <w:rPr>
          <w:lang w:val="id_ID" w:bidi="id_ID"/>
        </w:rPr>
      </w:r>
      <w:r>
        <w:rPr>
          <w:lang w:val="id_ID" w:bidi="id_ID"/>
        </w:rPr>
        <w:t>Kisah ini memiliki empat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Kerumunan</w:t>
      </w:r>
    </w:p>
    <w:p>
      <w:pPr>
        <w:pStyle w:val="ListBullet"/>
        <w:spacing w:line="240" w:lineRule="auto"/>
        <w:ind w:left="720"/>
      </w:pPr>
      <w:r>
        <w:rPr>
          <w:lang w:val="id_ID" w:bidi="id_ID"/>
        </w:rPr>
      </w:r>
      <w:r>
        <w:rPr>
          <w:lang w:val="id_ID" w:bidi="id_ID"/>
        </w:rPr>
        <w:t xml:space="preserve">Orang yang kerasukan setan </w:t>
      </w:r>
    </w:p>
    <w:p>
      <w:pPr>
        <w:pStyle w:val="ListBullet"/>
        <w:spacing w:line="240" w:lineRule="auto"/>
        <w:ind w:left="720"/>
      </w:pPr>
      <w:r>
        <w:rPr>
          <w:lang w:val="id_ID" w:bidi="id_ID"/>
        </w:rPr>
      </w:r>
      <w:r>
        <w:rPr>
          <w:lang w:val="id_ID" w:bidi="id_ID"/>
        </w:rPr>
        <w:t>Setan</w:t>
      </w:r>
    </w:p>
    <w:p>
      <w:pPr>
        <w:pStyle w:val="ListBullet"/>
        <w:spacing w:line="240" w:lineRule="auto"/>
        <w:ind w:left="720"/>
      </w:pPr>
      <w:r>
        <w:rPr>
          <w:lang w:val="id_ID" w:bidi="id_ID"/>
        </w:rPr>
      </w:r>
      <w:r>
        <w:rPr>
          <w:lang w:val="id_ID" w:bidi="id_ID"/>
        </w:rPr>
        <w:t>Para pemimpin agama</w:t>
      </w:r>
    </w:p>
    <w:p>
      <w:pPr>
        <w:pStyle w:val="ListBullet"/>
        <w:spacing w:line="240" w:lineRule="auto"/>
        <w:ind w:left="720"/>
      </w:pPr>
      <w:r>
        <w:rPr>
          <w:lang w:val="id_ID" w:bidi="id_ID"/>
        </w:rPr>
      </w:r>
      <w:r>
        <w:rPr>
          <w:lang w:val="id_ID" w:bidi="id_ID"/>
        </w:rPr>
        <w:t xml:space="preserve">Pengikut-pengikut para pemimpin agama </w:t>
      </w:r>
    </w:p>
    <w:p>
      <w:pPr>
        <w:pStyle w:val="ListBullet"/>
        <w:spacing w:line="240" w:lineRule="auto"/>
        <w:ind w:left="720"/>
      </w:pPr>
      <w:r>
        <w:rPr>
          <w:lang w:val="id_ID" w:bidi="id_ID"/>
        </w:rPr>
      </w:r>
      <w:r>
        <w:rPr>
          <w:lang w:val="id_ID" w:bidi="id_ID"/>
        </w:rPr>
        <w:t xml:space="preserve">Mereka yang meminta tanda </w:t>
      </w:r>
    </w:p>
    <w:p>
      <w:pPr>
        <w:pStyle w:val="ListBullet"/>
        <w:spacing w:line="240" w:lineRule="auto"/>
        <w:ind w:left="720"/>
      </w:pPr>
      <w:r>
        <w:rPr>
          <w:lang w:val="id_ID" w:bidi="id_ID"/>
        </w:rPr>
      </w:r>
      <w:r>
        <w:rPr>
          <w:lang w:val="id_ID" w:bidi="id_ID"/>
        </w:rPr>
        <w:t>Iblis</w:t>
      </w:r>
    </w:p>
    <w:p>
      <w:pPr>
        <w:pStyle w:val="ListBullet"/>
        <w:spacing w:line="240" w:lineRule="auto"/>
        <w:ind w:left="720"/>
      </w:pPr>
      <w:r>
        <w:rPr>
          <w:lang w:val="id_ID" w:bidi="id_ID"/>
        </w:rPr>
      </w:r>
      <w:r>
        <w:rPr>
          <w:lang w:val="id_ID" w:bidi="id_ID"/>
        </w:rPr>
        <w:t xml:space="preserve">Delapan roh jahat </w:t>
      </w:r>
    </w:p>
    <w:p>
      <w:pPr>
        <w:pStyle w:val="ListBullet"/>
        <w:spacing w:line="240" w:lineRule="auto"/>
        <w:ind w:left="720"/>
      </w:pPr>
      <w:r>
        <w:rPr>
          <w:lang w:val="id_ID" w:bidi="id_ID"/>
        </w:rPr>
      </w:r>
      <w:r>
        <w:rPr>
          <w:lang w:val="id_ID" w:bidi="id_ID"/>
        </w:rPr>
        <w:t xml:space="preserve">Orang yang kembali dirasuk setan </w:t>
      </w:r>
    </w:p>
    <w:p>
      <w:pPr>
        <w:pStyle w:val="ListBullet"/>
        <w:spacing w:line="240" w:lineRule="auto"/>
        <w:ind w:left="720"/>
      </w:pPr>
      <w:r>
        <w:rPr>
          <w:lang w:val="id_ID" w:bidi="id_ID"/>
        </w:rPr>
      </w:r>
      <w:r>
        <w:rPr>
          <w:lang w:val="id_ID" w:bidi="id_ID"/>
        </w:rPr>
        <w:t xml:space="preserve">Perempuan yang berteriak </w:t>
      </w:r>
    </w:p>
    <w:p>
      <w:pPr>
        <w:pStyle w:val="ListBullet"/>
        <w:spacing w:line="240" w:lineRule="auto"/>
        <w:ind w:left="720"/>
      </w:pPr>
      <w:r>
        <w:rPr>
          <w:lang w:val="id_ID" w:bidi="id_ID"/>
        </w:rPr>
      </w:r>
      <w:r>
        <w:rPr>
          <w:lang w:val="id_ID" w:bidi="id_ID"/>
        </w:rPr>
        <w:t>Penduduk Niniwe</w:t>
      </w:r>
    </w:p>
    <w:p>
      <w:pPr>
        <w:pStyle w:val="ListBullet"/>
        <w:spacing w:line="240" w:lineRule="auto"/>
        <w:ind w:left="720"/>
      </w:pPr>
      <w:r>
        <w:rPr>
          <w:lang w:val="id_ID" w:bidi="id_ID"/>
        </w:rPr>
      </w:r>
      <w:r>
        <w:rPr>
          <w:lang w:val="id_ID" w:bidi="id_ID"/>
        </w:rPr>
        <w:t>Yunus</w:t>
      </w:r>
    </w:p>
    <w:p>
      <w:pPr>
        <w:pStyle w:val="ListBullet"/>
        <w:spacing w:line="240" w:lineRule="auto"/>
        <w:ind w:left="720"/>
      </w:pPr>
      <w:r>
        <w:rPr>
          <w:lang w:val="id_ID" w:bidi="id_ID"/>
        </w:rPr>
      </w:r>
      <w:r>
        <w:rPr>
          <w:lang w:val="id_ID" w:bidi="id_ID"/>
        </w:rPr>
        <w:t>Salomo</w:t>
      </w:r>
    </w:p>
    <w:p>
      <w:pPr>
        <w:pStyle w:val="ListBullet"/>
        <w:spacing w:line="240" w:lineRule="auto"/>
        <w:ind w:left="720"/>
      </w:pPr>
      <w:r>
        <w:rPr>
          <w:lang w:val="id_ID" w:bidi="id_ID"/>
        </w:rPr>
      </w:r>
      <w:r>
        <w:rPr>
          <w:lang w:val="id_ID" w:bidi="id_ID"/>
        </w:rPr>
        <w:t>Ratu Syeba</w:t>
      </w:r>
    </w:p>
    <w:p>
      <w:pPr/>
      <w:r>
        <w:rPr>
          <w:lang w:val="id_ID" w:bidi="id_ID"/>
        </w:rPr>
      </w:r>
      <w:r>
        <w:rPr>
          <w:lang w:val="id_ID" w:bidi="id_ID"/>
        </w:rPr>
        <w:t xml:space="preserve">Minta tim untuk memerankan kisah itu dua kali. Pertama, minta mereka memerankan kisah itu tanpa berhenti. Pada saat tim memerankan kisah itu untuk kedua kalinya, hentikan mereka pada titik-titik yang berbeda dalam kisah tersebut. </w:t>
      </w:r>
    </w:p>
    <w:p>
      <w:pPr/>
      <w:r>
        <w:rPr>
          <w:lang w:val="id_ID" w:bidi="id_ID"/>
        </w:rPr>
      </w:r>
      <w:r>
        <w:rPr>
          <w:lang w:val="id_ID" w:bidi="id_ID"/>
        </w:rPr>
        <w:t>Ketika kelompok memerankan kisah itu untuk pertama kali, perhatikan dialog, alur, plot, dan kronologi kisah tersebut.</w:t>
      </w:r>
    </w:p>
    <w:p>
      <w:pPr/>
      <w:r>
        <w:rPr>
          <w:lang w:val="id_ID" w:bidi="id_ID"/>
        </w:rPr>
      </w:r>
      <w:r>
        <w:rPr>
          <w:lang w:val="id_ID" w:bidi="id_ID"/>
        </w:rPr>
        <w:t>Pastikan bahwa tim itu memerankan contoh-contoh yang Yesus berikan seperti yang Dia jelaskan kepada kerumunan. Misalnya, ketika Yesus berbicara kepada kerumunan, tim dapat memerankan dua orang kuat yang berkelahi. Kemudian mereka dapat memerankan setan yang baru saja diusir dari seseorang. Setan itu pergi ke padang gurun dan kembali kepada orang itu. Kemudian mereka membawa 7 roh yang lebih jahat untuk menguasai orang yang sama. Akhirnya, tim dapat memerankan Yunus yang berkhotbah kepada penduduk Niniwe dan mereka berbalik kepada Allah serta Ratu Syeba yang bepergian sangat jauh untuk mendengarkan Raja Salomo.</w:t>
      </w:r>
    </w:p>
    <w:p>
      <w:pPr/>
      <w:r>
        <w:rPr>
          <w:lang w:val="id_ID" w:bidi="id_ID"/>
        </w:rPr>
      </w:r>
      <w:r>
        <w:rPr>
          <w:lang w:val="id_ID" w:bidi="id_ID"/>
        </w:rPr>
        <w:t>Pastikan Yesus kembali ke kerumunan saat Dia berbicara tentang seseorang yang lebih besar daripada Salomo yang sedang berada di sini.</w:t>
      </w:r>
    </w:p>
    <w:p>
      <w:pPr/>
      <w:r>
        <w:rPr>
          <w:lang w:val="id_ID" w:bidi="id_ID"/>
        </w:rPr>
      </w:r>
      <w:r>
        <w:rPr>
          <w:lang w:val="id_ID" w:bidi="id_ID"/>
        </w:rPr>
        <w:t xml:space="preserve">Tim mungkin ingin membuat ulang kronologi kisah tersebut saat mereka memerankannya agar lebih reflektif dari apa yang sebenarnya terjadi. Tim dapat menunjukkan orang yang tidak dapat berbicara yang dirasuk oleh satu setan. Yesus mengusir setan itu dan orang itu dapat berbicara lagi. Kerumunan itu memiliki berbagai reaksi, dan Yesus mulai mengajar mereka. </w:t>
      </w:r>
    </w:p>
    <w:p>
      <w:pPr/>
      <w:r>
        <w:rPr>
          <w:lang w:val="id_ID" w:bidi="id_ID"/>
        </w:rPr>
      </w:r>
      <w:r>
        <w:rPr>
          <w:lang w:val="id_ID" w:bidi="id_ID"/>
        </w:rPr>
        <w:t>Saat kelompok memerankan kisah ini untuk kedua kalinya, hentikan mereka pada titik-titik tertentu.</w:t>
      </w:r>
    </w:p>
    <w:p>
      <w:pPr/>
      <w:r>
        <w:rPr>
          <w:lang w:val="id_ID" w:bidi="id_ID"/>
        </w:rPr>
      </w:r>
      <w:r>
        <w:rPr>
          <w:lang w:val="id_ID" w:bidi="id_ID"/>
        </w:rPr>
        <w:t>Perankanlah orang yang kerasukan setan yang tidak dapat berbicara. Yesus mengusir setan itu dari orang itu dan ia dapat berbicara lagi. Beberapa orang di antara kerumunan itu kagum. Orang-orang lain menganggap bahwa Yesus menggunakan kuasa Setan. Yang lainnya ingin Yesus memberikan satu tanda untuk membuktikan bahwa Dia menggunakan kuasa Allah.</w:t>
      </w:r>
    </w:p>
    <w:p>
      <w:pPr/>
      <w:r>
        <w:rPr>
          <w:lang w:val="id_ID" w:bidi="id_ID"/>
        </w:rPr>
      </w:r>
      <w:r>
        <w:rPr>
          <w:lang w:val="id_ID" w:bidi="id_ID"/>
        </w:rPr>
        <w:t>Hentikan adegannya: Tanyakan kepada aktor yang memerankan orang yang dapat berbicara lagi, ”Bagaimana perasaan Anda” Anda mungkin mendengar hal-hal seperti, "Saya akhirnya bebas dari kuasa setan," "Bagaimana mereka dapat berpikir bahwa Yesus menggunakan kuasa Setan?" "Saya tahu kuasanya dan itu tidak ada apa-apanya dibandingkan dengan kuasa Yesus," dan "Bersyukur." "Saya akan memuji Allah atas apa yang Yesus telah lakukan." Ulangi adegannya.</w:t>
      </w:r>
    </w:p>
    <w:p>
      <w:pPr/>
      <w:r>
        <w:rPr>
          <w:lang w:val="id_ID" w:bidi="id_ID"/>
        </w:rPr>
      </w:r>
      <w:r>
        <w:rPr>
          <w:lang w:val="id_ID" w:bidi="id_ID"/>
        </w:rPr>
        <w:t>Perankan Yesus yang membela diri dengan mengatakan bahwa satu rumah tidak dapat berdiri jika orang-orang yang tinggal di dalamnya saling bertengkar. Yesus mengatakan tidak masuk akal bagi Setan untuk memecah kerajaannya dengan melawan setan-setannya. Yesus mempertanyakan mengapa para pemimpin agama tidak menuduh pengikut-pengikut mereka yang mengusir setan-setan menggunakan kuasa Setan.</w:t>
      </w:r>
    </w:p>
    <w:p>
      <w:pPr/>
      <w:r>
        <w:rPr>
          <w:lang w:val="id_ID" w:bidi="id_ID"/>
        </w:rPr>
      </w:r>
      <w:r>
        <w:rPr>
          <w:lang w:val="id_ID" w:bidi="id_ID"/>
        </w:rPr>
        <w:t>Hentikan adegannya: Tanyakan kepada aktor yang memerankan para penuduh, ”Bagaimana perasaan kalian?” Anda mungkin mendengar hal-hal seperti, "Kecewa." Yesus selalu memiliki jawaban untuk segala sesuatu!" "Saya yakin bahwa orang-orang pasti percaya bahwa dia menggunakan kuasa Setan.", dan "Saya tahu bahwa pengikut-pengikut saya menggunakan kuasa Allah." "Saya tidak mau mereka mempertanyakan saya." Ulangi adegannya.</w:t>
      </w:r>
    </w:p>
    <w:p>
      <w:pPr/>
      <w:r>
        <w:rPr>
          <w:lang w:val="id_ID" w:bidi="id_ID"/>
        </w:rPr>
      </w:r>
      <w:r>
        <w:rPr>
          <w:lang w:val="id_ID" w:bidi="id_ID"/>
        </w:rPr>
        <w:t>Perankan Yesus yang memberikan contoh tentang orang-orang kuat yang sedang berkelahi. Orang yang lebih kuat menang melawan orang yang berbaju besi dan bersenjata itu. Orang-orang yang dijaga olehnya dibebaskan. Yesus mengatakan bahwa siapa pun yang tidak bersama-Nya berarti melawan Dia.</w:t>
      </w:r>
    </w:p>
    <w:p>
      <w:pPr/>
      <w:r>
        <w:rPr>
          <w:lang w:val="id_ID" w:bidi="id_ID"/>
        </w:rPr>
      </w:r>
      <w:r>
        <w:rPr>
          <w:lang w:val="id_ID" w:bidi="id_ID"/>
        </w:rPr>
        <w:t>Hentikan adegannya: Tanyakan kepada aktor yang memerankan orang-orang yang dibebaskan, ”Bagaimana perasaan kalian” Anda mungkin mendengar hal-hal seperti, "Berbahagia." "Kita akhirnya bebas!" "Saya tidak pernah menyangka bahwa ada seseorang yang lebih kuat daripada Setan," dan "Saya ingin mengikut orang yang lebih kuat." "Saya merasa aman bersamanya." Ulangi adegannya.</w:t>
      </w:r>
    </w:p>
    <w:p>
      <w:pPr/>
      <w:r>
        <w:rPr>
          <w:lang w:val="id_ID" w:bidi="id_ID"/>
        </w:rPr>
      </w:r>
      <w:r>
        <w:rPr>
          <w:lang w:val="id_ID" w:bidi="id_ID"/>
        </w:rPr>
        <w:t>Perankan Yesus yang memberikan contoh tentang satu setan yang diusir dari seseorang. Setan itu pergi ke padang gurun, kembali, lalu membawa kembali tujuh roh yang lebih jahat untuk merasuki orang sama yang pernah mereka tinggali. Orang itu lebih buruk daripada sebelumnya.</w:t>
      </w:r>
    </w:p>
    <w:p>
      <w:pPr/>
      <w:r>
        <w:rPr>
          <w:lang w:val="id_ID" w:bidi="id_ID"/>
        </w:rPr>
      </w:r>
      <w:r>
        <w:rPr>
          <w:lang w:val="id_ID" w:bidi="id_ID"/>
        </w:rPr>
        <w:t>Hentikan adegannya: Tanyakan kepada aktor yang memerankan orang yang sebelumnya kerasukan, ”Bagaimana perasaan Anda?” Anda mungkin mendengar hal-hal seperti, "Saya tidak bisa bayangkan kalau itu lebih buruk daripada setan yang pernah tinggal dalam diriku.", "Takut." "Saya tidak mau setan-setan kembali kepada saya.", dan "Putus asa. "Saya mau memiliki roh Allah. "Dia jauh lebih kuat daripada Setan." Ulangi adegannya.</w:t>
      </w:r>
    </w:p>
    <w:p>
      <w:pPr/>
      <w:r>
        <w:rPr>
          <w:lang w:val="id_ID" w:bidi="id_ID"/>
        </w:rPr>
      </w:r>
      <w:r>
        <w:rPr>
          <w:lang w:val="id_ID" w:bidi="id_ID"/>
        </w:rPr>
        <w:t>Perankan seorang perepuan yang berteriak bahwa ibu Yesus diberkati. Yesus mengatakan kepadanya bahwa mendengarkan firman Allah dan mematuhinya adalah lebih penting. Yesus menyebut orang-orang yang meminta tanda itu jahat. Dia memberi mereka tanda Yunus. Yesus mengatakan bahwa seseorang yang lebih besar daripada Yunus dan Salomo ada di sini.</w:t>
      </w:r>
    </w:p>
    <w:p>
      <w:pPr/>
      <w:r>
        <w:rPr>
          <w:lang w:val="id_ID" w:bidi="id_ID"/>
        </w:rPr>
      </w:r>
      <w:r>
        <w:rPr>
          <w:lang w:val="id_ID" w:bidi="id_ID"/>
        </w:rPr>
        <w:t>Hentikan adegannya: Tanyakan kepada aktor yang memerankan kerumunan, ”Bagaimana perasaan Anda?” Anda mungkin mendengar hal-hal seperti, "Kesal." "Mengapa dia menyebut kami jahat?" "Marah. Bagaimana Yesus dapat memuji orang-orang bukan Yahudi atas kepercayaan mereka kepada Allah?" dan "Bingung. Siapakah yang lebih besar daripada raja Israel yang paling bijaksana. Tanda apakah yang Yesus bicarakan?"</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Yesus mengusir </w:t>
      </w:r>
      <w:r>
        <w:rPr>
          <w:b/>
          <w:lang w:val="id_ID" w:bidi="id_ID"/>
        </w:rPr>
        <w:t>setan</w:t>
      </w:r>
      <w:r>
        <w:rPr>
          <w:lang w:val="id_ID" w:bidi="id_ID"/>
        </w:rPr>
        <w:t xml:space="preserve">, atau </w:t>
      </w:r>
      <w:hyperlink r:id="rId197">
        <w:r>
          <w:rPr>
            <w:lang w:val="id_ID" w:bidi="id_ID"/>
          </w:rPr>
          <w:rPr>
            <w:color w:val="0000EE"/>
            <w:u w:val="single"/>
          </w:rPr>
          <w:t>roh jahat</w:t>
        </w:r>
      </w:hyperlink>
      <w:r>
        <w:rPr>
          <w:lang w:val="id_ID" w:bidi="id_ID"/>
        </w:rPr>
        <w:t xml:space="preserve">, dari seorang laki-laki yang bisu. Pastikan untuk menerjemahkan setan dengan cara yang sama seperti yang telah Anda lakukan di bagian-bagian sebelumnya. </w:t>
      </w:r>
      <w:hyperlink r:id="rId196">
        <w:r>
          <w:rPr>
            <w:lang w:val="id_ID" w:bidi="id_ID"/>
          </w:rPr>
          <w:rPr>
            <w:color w:val="0000EE"/>
            <w:u w:val="single"/>
          </w:rPr>
          <w:t>Setan</w:t>
        </w:r>
      </w:hyperlink>
      <w:r>
        <w:rPr>
          <w:lang w:val="id_ID" w:bidi="id_ID"/>
        </w:rPr>
        <w:t xml:space="preserve"> terdapat di Daftar Kata Utama. Kerumunan itu memiliki beragam reaksi terhadap mukjizat-mukjizat Yesus. Beberapa orang mengira Yesus menggunakan kuasa </w:t>
      </w:r>
      <w:r>
        <w:rPr>
          <w:b/>
          <w:lang w:val="id_ID" w:bidi="id_ID"/>
        </w:rPr>
        <w:t>Beelzebul, panghulu setan-setan</w:t>
      </w:r>
      <w:r>
        <w:rPr>
          <w:lang w:val="id_ID" w:bidi="id_ID"/>
        </w:rPr>
        <w:t xml:space="preserve">. Beelzebul mengacu kepada satu dewa kafir, tetapi banyak orang menggunakannya untuk mengacu kepada </w:t>
      </w:r>
      <w:r>
        <w:rPr>
          <w:b/>
          <w:lang w:val="id_ID" w:bidi="id_ID"/>
        </w:rPr>
        <w:t>Setan</w:t>
      </w:r>
      <w:r>
        <w:rPr>
          <w:lang w:val="id_ID" w:bidi="id_ID"/>
        </w:rPr>
        <w:t xml:space="preserve">, kepala semua roh jahat dan musuh Allah. Pastikan untuk menerjemahkan Setan sama seperti yang telah Anda lakukan sebelumnya. </w:t>
      </w:r>
      <w:hyperlink r:id="rId119">
        <w:r>
          <w:rPr>
            <w:lang w:val="id_ID" w:bidi="id_ID"/>
          </w:rPr>
          <w:rPr>
            <w:color w:val="0000EE"/>
            <w:u w:val="single"/>
          </w:rPr>
          <w:t>Setan</w:t>
        </w:r>
      </w:hyperlink>
      <w:r>
        <w:rPr>
          <w:lang w:val="id_ID" w:bidi="id_ID"/>
        </w:rPr>
        <w:t xml:space="preserve"> terdapat di Daftar Kata Utama. </w:t>
      </w:r>
    </w:p>
    <w:p>
      <w:pPr/>
      <w:r>
        <w:rPr>
          <w:lang w:val="id_ID" w:bidi="id_ID"/>
        </w:rPr>
      </w:r>
      <w:r>
        <w:rPr>
          <w:lang w:val="id_ID" w:bidi="id_ID"/>
        </w:rPr>
        <w:t>Diskusikan dengan para penerjemah Anda jika menggantikan Beelzebul dengan kata untuk Setan lebih mudah dalam bahasa Anda.</w:t>
      </w:r>
    </w:p>
    <w:p>
      <w:pPr/>
      <w:r>
        <w:rPr>
          <w:lang w:val="id_ID" w:bidi="id_ID"/>
        </w:rPr>
      </w:r>
      <w:r>
        <w:rPr>
          <w:lang w:val="id_ID" w:bidi="id_ID"/>
        </w:rPr>
        <w:t xml:space="preserve">Orang-orang lain di kerumunan itu menguji Yesus dengan meminta </w:t>
      </w:r>
      <w:r>
        <w:rPr>
          <w:b/>
          <w:lang w:val="id_ID" w:bidi="id_ID"/>
        </w:rPr>
        <w:t>satu tanda</w:t>
      </w:r>
      <w:r>
        <w:rPr>
          <w:lang w:val="id_ID" w:bidi="id_ID"/>
        </w:rPr>
        <w:t xml:space="preserve"> dari </w:t>
      </w:r>
      <w:r>
        <w:rPr>
          <w:b/>
          <w:lang w:val="id_ID" w:bidi="id_ID"/>
        </w:rPr>
        <w:t>surga</w:t>
      </w:r>
      <w:r>
        <w:rPr>
          <w:lang w:val="id_ID" w:bidi="id_ID"/>
        </w:rPr>
        <w:t xml:space="preserve">, atau tempat di mana Allah tinggal. Dalam konteks ini, surga mengacu kepada Allah sendiri. Tanda adalah satu sinyal atau indikasi bahwa sesuatu benar atau akan terjadi. Orang-orang ini ingin Yesus melakukan mujizat untuk membuktikan bahwa Dia menggunakan kuasa Allah. Pastikan untuk menerjemahkan tanda dan surga dengan cara yang sama seperti yang telah Anda lakukan di bagian-bagian sebelumnya. Kedua istilah ini, </w:t>
      </w:r>
      <w:hyperlink r:id="rId329">
        <w:r>
          <w:rPr>
            <w:lang w:val="id_ID" w:bidi="id_ID"/>
          </w:rPr>
          <w:rPr>
            <w:color w:val="0000EE"/>
            <w:u w:val="single"/>
          </w:rPr>
          <w:t>tanda</w:t>
        </w:r>
      </w:hyperlink>
      <w:r>
        <w:rPr>
          <w:lang w:val="id_ID" w:bidi="id_ID"/>
        </w:rPr>
        <w:t xml:space="preserve"> dan </w:t>
      </w:r>
      <w:hyperlink r:id="rId68">
        <w:r>
          <w:rPr>
            <w:lang w:val="id_ID" w:bidi="id_ID"/>
          </w:rPr>
          <w:rPr>
            <w:color w:val="0000EE"/>
            <w:u w:val="single"/>
          </w:rPr>
          <w:t>surga</w:t>
        </w:r>
      </w:hyperlink>
      <w:r>
        <w:rPr>
          <w:lang w:val="id_ID" w:bidi="id_ID"/>
        </w:rPr>
        <w:t xml:space="preserve"> terdapat dalam Daftar Kata Utama.</w:t>
      </w:r>
    </w:p>
    <w:p>
      <w:pPr/>
      <w:r>
        <w:rPr>
          <w:lang w:val="id_ID" w:bidi="id_ID"/>
        </w:rPr>
      </w:r>
      <w:r>
        <w:rPr>
          <w:lang w:val="id_ID" w:bidi="id_ID"/>
        </w:rPr>
        <w:t xml:space="preserve">Yesus berbicara tentang satu </w:t>
      </w:r>
      <w:r>
        <w:rPr>
          <w:b/>
          <w:lang w:val="id_ID" w:bidi="id_ID"/>
        </w:rPr>
        <w:t>kerajaan</w:t>
      </w:r>
      <w:r>
        <w:rPr>
          <w:lang w:val="id_ID" w:bidi="id_ID"/>
        </w:rPr>
        <w:t xml:space="preserve"> yang terpecah melawan dirinya sendiri. Ini dapat mengacu kepada satu negara di mana kelompok-kelompok yang berbeda di negara itu saling melawan. Namun Yesus tidak mengacu kepada satu negara yang diperintah oleh seorang raja. Sebaliknya, Dia berbicara secara umum. Setiap negara atau suku yang melawan dirinya sendiri akan hancur, atau menyisakan sedikit orang yang hidup di negara itu. Kerajaan Setan mengacu kepada kekuasaan dan pemerintahannya atas semua roh-roh jahat. Jika Setan bertarung melawan setan-setannya, ia memecah kerajaannya sendiri. Pastikan untuk menerjemahkan kerajaan dengan cara yang sama seperti yang telah Anda lakukan di bagian-bagian sebelumnya. </w:t>
      </w:r>
      <w:hyperlink r:id="rId251">
        <w:r>
          <w:rPr>
            <w:lang w:val="id_ID" w:bidi="id_ID"/>
          </w:rPr>
          <w:rPr>
            <w:color w:val="0000EE"/>
            <w:u w:val="single"/>
          </w:rPr>
          <w:t>Kerajaan</w:t>
        </w:r>
      </w:hyperlink>
      <w:r>
        <w:rPr>
          <w:lang w:val="id_ID" w:bidi="id_ID"/>
        </w:rPr>
        <w:t xml:space="preserve"> terdapat di Daftar Kata Utama. </w:t>
      </w:r>
    </w:p>
    <w:p>
      <w:pPr/>
      <w:r>
        <w:rPr>
          <w:lang w:val="id_ID" w:bidi="id_ID"/>
        </w:rPr>
      </w:r>
      <w:r>
        <w:rPr>
          <w:lang w:val="id_ID" w:bidi="id_ID"/>
        </w:rPr>
        <w:t xml:space="preserve">Yesus mengatakan jika Dia menggunakan kuasa Allah, maka </w:t>
      </w:r>
      <w:r>
        <w:rPr>
          <w:b/>
          <w:lang w:val="id_ID" w:bidi="id_ID"/>
        </w:rPr>
        <w:t>kerajaan Allah</w:t>
      </w:r>
      <w:r>
        <w:rPr>
          <w:lang w:val="id_ID" w:bidi="id_ID"/>
        </w:rPr>
        <w:t xml:space="preserve"> telah datang dekat kepada mereka. Di sini, kerajaan Allah mengacu kepada Allah yang memerintah di hati umat melalui kepercayaan mereka kepada Yesus sebagai Juruselamat yang Dijanjikan. Pastikan untuk menerjemahkan kerajaan Allah dengan cara yang sama seperti yang telah Anda lakukan sebelumnya. </w:t>
      </w:r>
      <w:hyperlink r:id="rId205">
        <w:r>
          <w:rPr>
            <w:lang w:val="id_ID" w:bidi="id_ID"/>
          </w:rPr>
          <w:rPr>
            <w:color w:val="0000EE"/>
            <w:u w:val="single"/>
          </w:rPr>
          <w:t>Kerajaan Allah</w:t>
        </w:r>
      </w:hyperlink>
      <w:r>
        <w:rPr>
          <w:lang w:val="id_ID" w:bidi="id_ID"/>
        </w:rPr>
        <w:t xml:space="preserve"> ada di Daftar Kata Utama. </w:t>
      </w:r>
    </w:p>
    <w:p>
      <w:pPr/>
      <w:r>
        <w:rPr>
          <w:lang w:val="id_ID" w:bidi="id_ID"/>
        </w:rPr>
      </w:r>
      <w:r>
        <w:rPr>
          <w:lang w:val="id_ID" w:bidi="id_ID"/>
        </w:rPr>
        <w:t>Yesus mengatakan, "</w:t>
      </w:r>
      <w:r>
        <w:rPr>
          <w:b/>
          <w:lang w:val="id_ID" w:bidi="id_ID"/>
        </w:rPr>
        <w:t>Barang siapa yang tidak mengumpulkan bersama Aku</w:t>
      </w:r>
      <w:r>
        <w:rPr>
          <w:lang w:val="id_ID" w:bidi="id_ID"/>
        </w:rPr>
        <w:t>, ia mencerai-beraikan," Yesus tidak mengartikan hal ini secara harfiah, melainkan menyiratkan bahwa siapa yang tidak memanggil orang-orang kepada Allah sebenarnya menjauhkan mereka dari Allah.</w:t>
      </w:r>
    </w:p>
    <w:p>
      <w:pPr/>
      <w:r>
        <w:rPr>
          <w:lang w:val="id_ID" w:bidi="id_ID"/>
        </w:rPr>
      </w:r>
      <w:r>
        <w:rPr>
          <w:lang w:val="id_ID" w:bidi="id_ID"/>
        </w:rPr>
        <w:t xml:space="preserve">Diskusikan dengan para penerjemah Anda cara terbaik untuk menerjemahkan gambaran ini. Anda bisa menggunakan contoh yang lebih spesifik seperti mengumpulkan domba atau tanaman. Atau mungkin lebih baik untuk menerjemahkan mengumpulkan secara lebih umum, seperti, "Orang yang tidak bekerja bersama Aku berarti bekerja melawan Aku." </w:t>
      </w:r>
    </w:p>
    <w:p>
      <w:pPr/>
      <w:r>
        <w:rPr>
          <w:lang w:val="id_ID" w:bidi="id_ID"/>
        </w:rPr>
      </w:r>
      <w:r>
        <w:rPr>
          <w:lang w:val="id_ID" w:bidi="id_ID"/>
        </w:rPr>
        <w:t>Ketika Yesus mengatakan "</w:t>
      </w:r>
      <w:r>
        <w:rPr>
          <w:b/>
          <w:lang w:val="id_ID" w:bidi="id_ID"/>
        </w:rPr>
        <w:t>roh najis</w:t>
      </w:r>
      <w:r>
        <w:rPr>
          <w:lang w:val="id_ID" w:bidi="id_ID"/>
        </w:rPr>
        <w:t xml:space="preserve">,"ini sekali lagi mengacu kepada setan, atau roh jahat, yang dianggap najis, atau tidak layak untuk melayani Allah, dalam budaya Yahudi. Yesus mengatakan bahwa ketika roh jahat kembali kepada orang yang ia kuasai sebelumnya, ia menjumpai rumah itu </w:t>
      </w:r>
      <w:r>
        <w:rPr>
          <w:b/>
          <w:lang w:val="id_ID" w:bidi="id_ID"/>
        </w:rPr>
        <w:t>tersapu bersih</w:t>
      </w:r>
      <w:r>
        <w:rPr>
          <w:lang w:val="id_ID" w:bidi="id_ID"/>
        </w:rPr>
        <w:t>. Menyapu rumah berarti membersihkan lantai dengan menyikatnya dengan memakai sapu.</w:t>
      </w:r>
    </w:p>
    <w:p>
      <w:pPr/>
      <w:r>
        <w:rPr>
          <w:lang w:val="id_ID" w:bidi="id_ID"/>
        </w:rPr>
      </w:r>
      <w:r>
        <w:rPr>
          <w:lang w:val="id_ID" w:bidi="id_ID"/>
        </w:rPr>
        <w:t xml:space="preserve">Seorang perempuan di kerumunan itu berteriak dan mengatakan ibu Yesus </w:t>
      </w:r>
      <w:r>
        <w:rPr>
          <w:b/>
          <w:lang w:val="id_ID" w:bidi="id_ID"/>
        </w:rPr>
        <w:t>diberkati</w:t>
      </w:r>
      <w:r>
        <w:rPr>
          <w:lang w:val="id_ID" w:bidi="id_ID"/>
        </w:rPr>
        <w:t xml:space="preserve">, atau berkenan kepada Allah. Pastikan untuk menerjemahkan diberkati dengan cara yang sama seperti yang telah Anda lakukan sebelumnya. </w:t>
      </w:r>
      <w:hyperlink r:id="rId204">
        <w:r>
          <w:rPr>
            <w:lang w:val="id_ID" w:bidi="id_ID"/>
          </w:rPr>
          <w:rPr>
            <w:color w:val="0000EE"/>
            <w:u w:val="single"/>
          </w:rPr>
          <w:t>Diberkati</w:t>
        </w:r>
      </w:hyperlink>
      <w:r>
        <w:rPr>
          <w:lang w:val="id_ID" w:bidi="id_ID"/>
        </w:rPr>
        <w:t xml:space="preserve"> terdapat di Daftar Kata Utama. Yesus mengoreksi dia dengan mengatakan bahwa orang-orang yang mendengarkan </w:t>
      </w:r>
      <w:r>
        <w:rPr>
          <w:b/>
          <w:lang w:val="id_ID" w:bidi="id_ID"/>
        </w:rPr>
        <w:t>firman Allah</w:t>
      </w:r>
      <w:r>
        <w:rPr>
          <w:lang w:val="id_ID" w:bidi="id_ID"/>
        </w:rPr>
        <w:t xml:space="preserve"> dan mematuhinya adalah yang diberkati. Firman Allah mengacu kepada pesan yang Allah sampaikan melalui Yesus dan kitab suci yang tertulis. Pastikan untuk menerjemahkan Firman Allah dengan cara yang sama seperti yang telah Anda lakukan sebelumnya. </w:t>
      </w:r>
      <w:hyperlink r:id="rId355">
        <w:r>
          <w:rPr>
            <w:lang w:val="id_ID" w:bidi="id_ID"/>
          </w:rPr>
          <w:rPr>
            <w:color w:val="0000EE"/>
            <w:u w:val="single"/>
          </w:rPr>
          <w:t>Firman Allah</w:t>
        </w:r>
      </w:hyperlink>
      <w:r>
        <w:rPr>
          <w:lang w:val="id_ID" w:bidi="id_ID"/>
        </w:rPr>
        <w:t xml:space="preserve"> ada di Daftar Kata Utama. </w:t>
      </w:r>
    </w:p>
    <w:p>
      <w:pPr/>
      <w:r>
        <w:rPr>
          <w:lang w:val="id_ID" w:bidi="id_ID"/>
        </w:rPr>
      </w:r>
      <w:r>
        <w:rPr>
          <w:lang w:val="id_ID" w:bidi="id_ID"/>
        </w:rPr>
        <w:t xml:space="preserve">Yesus mengatakan, "Ini adalah satu </w:t>
      </w:r>
      <w:r>
        <w:rPr>
          <w:b/>
          <w:lang w:val="id_ID" w:bidi="id_ID"/>
        </w:rPr>
        <w:t>generasi</w:t>
      </w:r>
      <w:r>
        <w:rPr>
          <w:lang w:val="id_ID" w:bidi="id_ID"/>
        </w:rPr>
        <w:t xml:space="preserve"> yang jahat." Di sini, generasi mengacu kepada orang-orang yang hidup pada saat yang sama satu dengan yang lain. Pastikan untuk menerjemahkan generasi dengan cara yang sama seperti yang telah Anda lakukan di bagian-bagian sebelumnya. </w:t>
      </w:r>
      <w:hyperlink r:id="rId316">
        <w:r>
          <w:rPr>
            <w:lang w:val="id_ID" w:bidi="id_ID"/>
          </w:rPr>
          <w:rPr>
            <w:color w:val="0000EE"/>
            <w:u w:val="single"/>
          </w:rPr>
          <w:t>Generasi</w:t>
        </w:r>
      </w:hyperlink>
      <w:r>
        <w:rPr>
          <w:lang w:val="id_ID" w:bidi="id_ID"/>
        </w:rPr>
        <w:t xml:space="preserve"> terdapat di Daftar Kata Utama. </w:t>
      </w:r>
    </w:p>
    <w:p>
      <w:pPr/>
      <w:r>
        <w:rPr>
          <w:lang w:val="id_ID" w:bidi="id_ID"/>
        </w:rPr>
      </w:r>
      <w:r>
        <w:rPr>
          <w:lang w:val="id_ID" w:bidi="id_ID"/>
        </w:rPr>
        <w:t xml:space="preserve">Yesus berbicara tentang Yunus, yang diutus untuk berkhotbah kepada </w:t>
      </w:r>
      <w:r>
        <w:rPr>
          <w:b/>
          <w:lang w:val="id_ID" w:bidi="id_ID"/>
        </w:rPr>
        <w:t>penduduk Niniwe</w:t>
      </w:r>
      <w:r>
        <w:rPr>
          <w:lang w:val="id_ID" w:bidi="id_ID"/>
        </w:rPr>
        <w:t xml:space="preserve">, atau orang-orang yang tinggal di kota Niniwe. Niniwe adalah ibu kota Asyur dan terletak di timur laut Israel. Yesus mengatakan bahwa </w:t>
      </w:r>
      <w:r>
        <w:rPr>
          <w:b/>
          <w:lang w:val="id_ID" w:bidi="id_ID"/>
        </w:rPr>
        <w:t>Anak Manusia</w:t>
      </w:r>
      <w:r>
        <w:rPr>
          <w:lang w:val="id_ID" w:bidi="id_ID"/>
        </w:rPr>
        <w:t xml:space="preserve"> akan menjadi satu tanda bagi generasi-Nya sama seperti Yunus adalah satu tanda bagi orang-orang Niniwe. Yesus menggunakan gelar, Anak Manusia, untuk menyebut diri-Nya sendiri sebagai orang yang memiliki segala kuasa dan otoritas. Pastikan untuk menerjemahkan Anak Manusia dengan cara yang sama seperti yang telah Anda lakukan di bagian-bagian sebelumnya. </w:t>
      </w:r>
      <w:hyperlink r:id="rId164">
        <w:r>
          <w:rPr>
            <w:lang w:val="id_ID" w:bidi="id_ID"/>
          </w:rPr>
          <w:rPr>
            <w:color w:val="0000EE"/>
            <w:u w:val="single"/>
          </w:rPr>
          <w:t>Anak Manusia</w:t>
        </w:r>
      </w:hyperlink>
      <w:r>
        <w:rPr>
          <w:lang w:val="id_ID" w:bidi="id_ID"/>
        </w:rPr>
        <w:t xml:space="preserve"> ada di Daftar Kata Utama. </w:t>
      </w:r>
    </w:p>
    <w:p>
      <w:pPr/>
      <w:r>
        <w:rPr>
          <w:lang w:val="id_ID" w:bidi="id_ID"/>
        </w:rPr>
      </w:r>
      <w:r>
        <w:rPr>
          <w:lang w:val="id_ID" w:bidi="id_ID"/>
        </w:rPr>
        <w:t xml:space="preserve">Yesus juga menyebutkan </w:t>
      </w:r>
      <w:r>
        <w:rPr>
          <w:b/>
          <w:lang w:val="id_ID" w:bidi="id_ID"/>
        </w:rPr>
        <w:t>Ratu dari Selatan</w:t>
      </w:r>
      <w:r>
        <w:rPr>
          <w:lang w:val="id_ID" w:bidi="id_ID"/>
        </w:rPr>
        <w:t xml:space="preserve">, atau Ratu Syeba. Ia hidup hampir 1000 tahun sebelumnya dan memerintah satu negara yang terletak di selatan Israel. Mungkin ia memerintah di negara yang sekarang disebut Ethiopia. Ketika Yesus mengatakan ia datang dari </w:t>
      </w:r>
      <w:r>
        <w:rPr>
          <w:b/>
          <w:lang w:val="id_ID" w:bidi="id_ID"/>
        </w:rPr>
        <w:t>ujung bumi</w:t>
      </w:r>
      <w:r>
        <w:rPr>
          <w:lang w:val="id_ID" w:bidi="id_ID"/>
        </w:rPr>
        <w:t>, Dia hanya memaksudkan bahwa ia datang dari tempat yang sangat jauh.</w:t>
      </w:r>
    </w:p>
    <w:p>
      <w:pPr/>
      <w:r>
        <w:rPr>
          <w:lang w:val="id_ID" w:bidi="id_ID"/>
        </w:rPr>
      </w:r>
      <w:r>
        <w:rPr>
          <w:lang w:val="id_ID" w:bidi="id_ID"/>
        </w:rPr>
        <w:t>Berhenti dan tunjukkan kepada tim Anda peta Israel, Niniwe, dan Syeba jika Anda belum melakukannya.</w:t>
      </w:r>
    </w:p>
    <w:p>
      <w:pPr/>
      <w:r>
        <w:rPr>
          <w:lang w:val="id_ID" w:bidi="id_ID"/>
        </w:rPr>
      </w:r>
      <w:r>
        <w:rPr>
          <w:lang w:val="id_ID" w:bidi="id_ID"/>
        </w:rPr>
        <w:t xml:space="preserve">Ia datang untuk mendengarkan hikmat </w:t>
      </w:r>
      <w:r>
        <w:rPr>
          <w:b/>
          <w:lang w:val="id_ID" w:bidi="id_ID"/>
        </w:rPr>
        <w:t>Raja Salomo</w:t>
      </w:r>
      <w:r>
        <w:rPr>
          <w:lang w:val="id_ID" w:bidi="id_ID"/>
        </w:rPr>
        <w:t xml:space="preserve">, atau pemikirannya yang benar. Hanya Allah yang dapat memberi seseorang hikmat. </w:t>
      </w:r>
      <w:hyperlink r:id="rId92">
        <w:r>
          <w:rPr>
            <w:lang w:val="id_ID" w:bidi="id_ID"/>
          </w:rPr>
          <w:rPr>
            <w:color w:val="0000EE"/>
            <w:u w:val="single"/>
          </w:rPr>
          <w:t>Hikmat</w:t>
        </w:r>
      </w:hyperlink>
      <w:r>
        <w:rPr>
          <w:lang w:val="id_ID" w:bidi="id_ID"/>
        </w:rPr>
        <w:t xml:space="preserve"> terdapat di Daftar Kata Utama. </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versi audio dari perikop ini dalam bentuk terjemahan yang paling mudah dimengerti.</w:t>
      </w:r>
    </w:p>
    <w:p>
      <w:pPr/>
      <w:r>
        <w:rPr>
          <w:lang w:val="id_ID" w:bidi="id_ID"/>
        </w:rPr>
      </w:r>
      <w:r>
        <w:rPr>
          <w:lang w:val="id_ID" w:bidi="id_ID"/>
        </w:rPr>
        <w:t xml:space="preserve">Dalam sesi ini, ceritakan kembali nats ini, secara berkelompok, dalam bahasa Anda sendiri. </w:t>
      </w:r>
    </w:p>
    <w:p>
      <w:pPr/>
      <w:r>
        <w:rPr>
          <w:lang w:val="id_ID" w:bidi="id_ID"/>
        </w:rPr>
      </w:r>
      <w:r>
        <w:rPr>
          <w:lang w:val="id_ID" w:bidi="id_ID"/>
        </w:rPr>
        <w:t xml:space="preserve">Pertama, seluruh kelompok harus berlatih menceritakan bagian itu dalam bahasa Anda sendiri. Ingatlah untuk memasukkan hal-hal yang Anda putuskan dalam langkah sebelumnya, seperti kronologi, kata, frasa, emosi, atau apa pun yang Anda diskusikan. </w:t>
      </w:r>
    </w:p>
    <w:p>
      <w:pPr/>
      <w:r>
        <w:rPr>
          <w:lang w:val="id_ID" w:bidi="id_ID"/>
        </w:rPr>
      </w:r>
      <w:r>
        <w:rPr>
          <w:lang w:val="id_ID" w:bidi="id_ID"/>
        </w:rPr>
        <w:t xml:space="preserve">Seorang anggota kelompok harus menyampaikan beberapa kalimat dari nats itu dan berhenti sejenak. Seorang anggota lain harus menceritakan bagian selanjutnya dari nats itu dan berhenti sejenak. Lakukan ini sampai kelompok itu telah menceritakan kembali semua nats tersebut. Anggota-anggota kelompok dapat saling memperbaiki dalam tahap ini. </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setiap anggota kelompok harus menceritakan seluruh nats tersebut tanpa gangguan setidaknya satu kali. Seorang anggota kelompok dapat menggunakan benda apa saja, gerakan, atau papan cerita untuk membantu mereka mengingat bagian nats ayat-ayat Alkitab tersebut. </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mana dari nats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Hentikan sejenak audio ini di sini.</w:t>
      </w:r>
    </w:p>
    <w:p>
      <w:pPr/>
      <w:r>
        <w:rPr>
          <w:lang w:val="id_ID" w:bidi="id_ID"/>
        </w:rPr>
      </w:r>
      <w:r>
        <w:rPr>
          <w:lang w:val="id_ID" w:bidi="id_ID"/>
        </w:rPr>
        <w:t xml:space="preserve">Akhirnya, kelompok dapat menyusun versi akhir dari nats itu yang disetujui oleh semua anggota kelompok. Setiap anggota kelompok harus berlatih menceritakan versi akhir dari nats tersebut. </w:t>
      </w:r>
      <w:r>
        <w:rPr>
          <w:lang w:val="id_ID" w:bidi="id_ID"/>
        </w:rPr>
      </w:r>
      <w:r>
        <w:rPr>
          <w:lang w:val="id_ID" w:bidi="id_ID"/>
        </w:rPr>
      </w:r>
    </w:p>
    <w:p>
      <w:pPr/>
      <w:r>
        <w:rPr>
          <w:lang w:val="id_ID" w:bidi="id_ID"/>
        </w:rPr>
      </w:r>
    </w:p>
    <w:p>
      <w:pPr>
        <w:pStyle w:val="Heading2"/>
      </w:pPr>
      <w:r>
        <w:rPr>
          <w:lang w:val="id_ID" w:bidi="id_ID"/>
        </w:rPr>
        <w:t>Lukas 11:14–32</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356">
        <w:r>
          <w:rPr>
            <w:lang w:val="id_ID" w:bidi="id_ID"/>
          </w:rPr>
          <w:rPr>
            <w:color w:val="0000EE"/>
            <w:u w:val="single"/>
          </w:rPr>
          <w:t>Dengar dan Renungkan</w:t>
        </w:r>
      </w:hyperlink>
      <w:r>
        <w:rPr>
          <w:lang w:val="id_ID" w:bidi="id_ID"/>
        </w:rPr>
        <w:t xml:space="preserve"> (626 KB)</w:t>
      </w:r>
      <w:r>
        <w:rPr>
          <w:lang w:val="id_ID" w:bidi="id_ID"/>
        </w:rPr>
      </w:r>
    </w:p>
    <w:p>
      <w:pPr>
        <w:pStyle w:val="ListBullet"/>
        <w:spacing w:line="240" w:lineRule="auto"/>
        <w:ind w:left="720"/>
      </w:pPr>
      <w:r>
        <w:rPr>
          <w:lang w:val="id_ID" w:bidi="id_ID"/>
        </w:rPr>
      </w:r>
      <w:hyperlink r:id="rId357">
        <w:r>
          <w:rPr>
            <w:lang w:val="id_ID" w:bidi="id_ID"/>
          </w:rPr>
          <w:rPr>
            <w:color w:val="0000EE"/>
            <w:u w:val="single"/>
          </w:rPr>
          <w:t>Menyiapkan Panggung</w:t>
        </w:r>
      </w:hyperlink>
      <w:r>
        <w:rPr>
          <w:lang w:val="id_ID" w:bidi="id_ID"/>
        </w:rPr>
        <w:t xml:space="preserve"> (6.7 MB)</w:t>
      </w:r>
      <w:r>
        <w:rPr>
          <w:lang w:val="id_ID" w:bidi="id_ID"/>
        </w:rPr>
      </w:r>
    </w:p>
    <w:p>
      <w:pPr>
        <w:pStyle w:val="ListBullet"/>
        <w:spacing w:line="240" w:lineRule="auto"/>
        <w:ind w:left="720"/>
      </w:pPr>
      <w:r>
        <w:rPr>
          <w:lang w:val="id_ID" w:bidi="id_ID"/>
        </w:rPr>
      </w:r>
      <w:hyperlink r:id="rId358">
        <w:r>
          <w:rPr>
            <w:lang w:val="id_ID" w:bidi="id_ID"/>
          </w:rPr>
          <w:rPr>
            <w:color w:val="0000EE"/>
            <w:u w:val="single"/>
          </w:rPr>
          <w:t>Menjelaskan Adegan</w:t>
        </w:r>
      </w:hyperlink>
      <w:r>
        <w:rPr>
          <w:lang w:val="id_ID" w:bidi="id_ID"/>
        </w:rPr>
        <w:t xml:space="preserve"> (3.5 MB)</w:t>
      </w:r>
      <w:r>
        <w:rPr>
          <w:lang w:val="id_ID" w:bidi="id_ID"/>
        </w:rPr>
      </w:r>
    </w:p>
    <w:p>
      <w:pPr>
        <w:pStyle w:val="ListBullet"/>
        <w:spacing w:line="240" w:lineRule="auto"/>
        <w:ind w:left="720"/>
      </w:pPr>
      <w:r>
        <w:rPr>
          <w:lang w:val="id_ID" w:bidi="id_ID"/>
        </w:rPr>
      </w:r>
      <w:hyperlink r:id="rId359">
        <w:r>
          <w:rPr>
            <w:lang w:val="id_ID" w:bidi="id_ID"/>
          </w:rPr>
          <w:rPr>
            <w:color w:val="0000EE"/>
            <w:u w:val="single"/>
          </w:rPr>
          <w:t>Memperagakan Bacaan</w:t>
        </w:r>
      </w:hyperlink>
      <w:r>
        <w:rPr>
          <w:lang w:val="id_ID" w:bidi="id_ID"/>
        </w:rPr>
        <w:t xml:space="preserve"> (4.1 MB)</w:t>
      </w:r>
      <w:r>
        <w:rPr>
          <w:lang w:val="id_ID" w:bidi="id_ID"/>
        </w:rPr>
      </w:r>
    </w:p>
    <w:p>
      <w:pPr>
        <w:pStyle w:val="ListBullet"/>
        <w:spacing w:line="240" w:lineRule="auto"/>
        <w:ind w:left="720"/>
      </w:pPr>
      <w:r>
        <w:rPr>
          <w:lang w:val="id_ID" w:bidi="id_ID"/>
        </w:rPr>
      </w:r>
      <w:hyperlink r:id="rId360">
        <w:r>
          <w:rPr>
            <w:lang w:val="id_ID" w:bidi="id_ID"/>
          </w:rPr>
          <w:rPr>
            <w:color w:val="0000EE"/>
            <w:u w:val="single"/>
          </w:rPr>
          <w:t>Melengkapi yang Kurang</w:t>
        </w:r>
      </w:hyperlink>
      <w:r>
        <w:rPr>
          <w:lang w:val="id_ID" w:bidi="id_ID"/>
        </w:rPr>
        <w:t xml:space="preserve"> (4.0 MB)</w:t>
      </w:r>
      <w:r>
        <w:rPr>
          <w:lang w:val="id_ID" w:bidi="id_ID"/>
        </w:rPr>
      </w:r>
    </w:p>
    <w:p>
      <w:pPr>
        <w:pStyle w:val="ListBullet"/>
        <w:spacing w:line="240" w:lineRule="auto"/>
        <w:ind w:left="720"/>
      </w:pPr>
      <w:r>
        <w:rPr>
          <w:lang w:val="id_ID" w:bidi="id_ID"/>
        </w:rPr>
      </w:r>
      <w:hyperlink r:id="rId361">
        <w:r>
          <w:rPr>
            <w:lang w:val="id_ID" w:bidi="id_ID"/>
          </w:rPr>
          <w:rPr>
            <w:color w:val="0000EE"/>
            <w:u w:val="single"/>
          </w:rPr>
          <w:t>Menyampaikan Firman Tuhan</w:t>
        </w:r>
      </w:hyperlink>
      <w:r>
        <w:rPr>
          <w:lang w:val="id_ID" w:bidi="id_ID"/>
        </w:rPr>
        <w:t xml:space="preserve"> (1.3 MB)</w:t>
      </w:r>
      <w:r>
        <w:rPr>
          <w:lang w:val="id_ID" w:bidi="id_ID"/>
        </w:rPr>
      </w:r>
      <w:r>
        <w:rPr>
          <w:lang w:val="id_ID" w:bidi="id_ID"/>
        </w:rPr>
      </w:r>
      <w:r>
        <w:rPr>
          <w:lang w:val="id_ID" w:bidi="id_ID"/>
        </w:rPr>
      </w:r>
    </w:p>
    <w:p>
      <w:pPr/>
      <w:r>
        <w:rPr>
          <w:lang w:val="id_ID" w:bidi="id_ID"/>
        </w:rPr>
      </w:r>
    </w:p>
    <w:p>
      <w:pPr>
        <w:pStyle w:val="Heading2"/>
      </w:pPr>
      <w:r>
        <w:rPr>
          <w:lang w:val="id_ID" w:bidi="id_ID"/>
        </w:rPr>
        <w:t>Lukas 11:33–54</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Dengarkan Lukas 11:33–54 dan renungkan di dalam hati Anda. Dengarkan teks sebanyak tiga kali (dalam tiga terjemahan yang berbeda, jika memungkinkan). Kemudian sebagai satu tim diskusikan pertanyaan-pertanyaan berikut ini:</w:t>
      </w:r>
    </w:p>
    <w:p>
      <w:pPr>
        <w:pStyle w:val="ListBullet"/>
        <w:spacing w:line="240" w:lineRule="auto"/>
        <w:ind w:left="720"/>
      </w:pPr>
      <w:r>
        <w:rPr>
          <w:lang w:val="id_ID" w:bidi="id_ID"/>
        </w:rPr>
      </w:r>
      <w:r>
        <w:rPr>
          <w:lang w:val="id_ID" w:bidi="id_ID"/>
        </w:rPr>
        <w:t xml:space="preserve">Apa yang Anda suka dalam kisah ini? </w:t>
      </w:r>
    </w:p>
    <w:p>
      <w:pPr>
        <w:pStyle w:val="ListBullet"/>
        <w:spacing w:line="240" w:lineRule="auto"/>
        <w:ind w:left="720"/>
      </w:pPr>
      <w:r>
        <w:rPr>
          <w:lang w:val="id_ID" w:bidi="id_ID"/>
        </w:rPr>
      </w:r>
      <w:r>
        <w:rPr>
          <w:lang w:val="id_ID" w:bidi="id_ID"/>
        </w:rPr>
        <w:t xml:space="preserve">Apa yang Anda tidak suka atau tidak mengerti? </w:t>
      </w:r>
    </w:p>
    <w:p>
      <w:pPr>
        <w:pStyle w:val="ListBullet"/>
        <w:spacing w:line="240" w:lineRule="auto"/>
        <w:ind w:left="720"/>
      </w:pPr>
      <w:r>
        <w:rPr>
          <w:lang w:val="id_ID" w:bidi="id_ID"/>
        </w:rPr>
      </w:r>
      <w:r>
        <w:rPr>
          <w:lang w:val="id_ID" w:bidi="id_ID"/>
        </w:rPr>
        <w:t>Apa yang kisah ini katakan tentang Yesus?</w:t>
      </w:r>
    </w:p>
    <w:p>
      <w:pPr>
        <w:pStyle w:val="ListBullet"/>
        <w:spacing w:line="240" w:lineRule="auto"/>
        <w:ind w:left="720"/>
      </w:pPr>
      <w:r>
        <w:rPr>
          <w:lang w:val="id_ID" w:bidi="id_ID"/>
        </w:rPr>
      </w:r>
      <w:r>
        <w:rPr>
          <w:lang w:val="id_ID" w:bidi="id_ID"/>
        </w:rPr>
        <w:t>Apa yang kisah ini katakan tentang manusia?</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satu kali dalam versi yang paling mudah untuk dimengerti.</w:t>
      </w:r>
    </w:p>
    <w:p>
      <w:pPr/>
      <w:r>
        <w:rPr>
          <w:lang w:val="id_ID" w:bidi="id_ID"/>
        </w:rPr>
      </w:r>
      <w:r>
        <w:rPr>
          <w:lang w:val="id_ID" w:bidi="id_ID"/>
        </w:rPr>
        <w:t>Yesus bersama para murid-Nya mengajar suatu kerumunan di jalan menuju Yerusalem. Dalam kisah terakhir, Dia mengusir setan dan banyak orang yang mengatakan Dia menggunakan kuasa Setan. Yesus menjelaskan bahwa Dia lebih kuat daripada Setan. Yesus mengatakan Allah mengutus Dia sebagai seseorang yang lebih besar, tetapi mereka menolak untuk menerima-Nya. Dalam kisah ini, seorang pemimpin agama mengundang Yesus ke rumahnya. Yesus menegur para pemimpin agama karena tidak percaya kepada pengajaran-Nya, dan mereka menjadi marah.</w:t>
      </w:r>
    </w:p>
    <w:p>
      <w:pPr/>
      <w:r>
        <w:rPr>
          <w:lang w:val="id_ID" w:bidi="id_ID"/>
        </w:rPr>
      </w:r>
      <w:r>
        <w:rPr>
          <w:lang w:val="id_ID" w:bidi="id_ID"/>
        </w:rPr>
        <w:t>Yesus terus mengajar orang banyak. Yesus memakai dua perbandingan sebuah pelita untuk berbicara tentang pengajaran-pengajaran -Nya dan bagaimana orang-orang menerimanya. Pada zaman Yesus, pelita adalah sebuah bejana kecil yang digunakan orang-orang untuk menuangkan minyak. Pelita itu memiliki sumbu yang dinyalakan pada malam hari untuk menerangi rumah mereka.</w:t>
      </w:r>
    </w:p>
    <w:p>
      <w:pPr/>
      <w:r>
        <w:rPr>
          <w:lang w:val="id_ID" w:bidi="id_ID"/>
        </w:rPr>
      </w:r>
      <w:r>
        <w:rPr>
          <w:lang w:val="id_ID" w:bidi="id_ID"/>
        </w:rPr>
        <w:t>Berhenti dan tunjukkan kepada tim Anda sebuah gambar pelita minyak.</w:t>
      </w:r>
    </w:p>
    <w:p>
      <w:pPr/>
      <w:r>
        <w:rPr>
          <w:lang w:val="id_ID" w:bidi="id_ID"/>
        </w:rPr>
      </w:r>
      <w:r>
        <w:rPr>
          <w:lang w:val="id_ID" w:bidi="id_ID"/>
        </w:rPr>
        <w:t>Sebuah pelita di kaki dian adalah perbandingan yang digunakan Yesus sebelumnya, tetapi Dia menggunakannya di sini untuk mengajar kebenaran rohani yang berbeda. Pelita dan terang melambangkan Yesus serta pengajaran-Nya. Kehidupan dan pengajaran Yesus menyatakan Allah kepada mereka yang di sekeliling-Nya seperti pelita menerangi sebuah ruangan. Yesus mengajar di depan umum, di mana banyak orang dapat melihat dan mendengar-Nya. Pengajaran-Nya tidak disembunyikan seperti pelita yang diletakkan di bawah sebuah mangkuk. Dalam contoh kedua, Yesus membandingkan mata seseorang, atau sikap mereka terhadap-Nya, dengan pelita. Pelita itu memberikan terang kepada seseorang, atau pengertian rohani. Ketika mata seseorang sehat, mereka menerima pesan Yesus dan sepenuhnya terang. Mereka memahami kebenaran Yesus dan melakukannya. Orang-orang yang matanya jahat menolak pengajaran Yesus dan tidak dapat menerima kebenaran tentang Yesus. Yesus memperingatkan orang-orang untuk memastikan bahwa terang yang mereka pikir mereka miliki sebenarnya bukanlah kegelapan. Yesus ingin mereka memastikan bahwa apa yang mereka ketahui tentang Dia itu benar. Jika terang Allah memenuhi seseorang dan mereka memahami kebenaran tentang Yesus dengan tepat, seluruh kehidupan mereka akan terang seperti cahaya yang bersinar dengan kuat pada diri seseorang.</w:t>
      </w:r>
    </w:p>
    <w:p>
      <w:pPr/>
      <w:r>
        <w:rPr>
          <w:lang w:val="id_ID" w:bidi="id_ID"/>
        </w:rPr>
      </w:r>
      <w:r>
        <w:rPr>
          <w:lang w:val="id_ID" w:bidi="id_ID"/>
        </w:rPr>
        <w:t>Berhentilah dan diskusikan dengan tim saudara: Bagaimana orang-orang dalam budaya saudara berbicara tentang "terang" dan "kegelapan"? Lambang lain apakah yang digunakan orang-orang dalam kebudayaan saudara untuk berbicara tentang pengajaran dan pengertian?</w:t>
      </w:r>
    </w:p>
    <w:p>
      <w:pPr/>
      <w:r>
        <w:rPr>
          <w:lang w:val="id_ID" w:bidi="id_ID"/>
        </w:rPr>
      </w:r>
      <w:r>
        <w:rPr>
          <w:lang w:val="id_ID" w:bidi="id_ID"/>
        </w:rPr>
        <w:t>Ketika Yesus menghentikan pengajaran-Nya, seorang Farisi, atau pemimpin agama, mengundang Yesus ke rumahnya untuk makan. Yesus adalah tamu terhormat yang diharapkan untuk berbicara. Dia berbaring di sebuah meja rendah di atas alas duduk, seperti kebiasaan orang Yahudi. Ini adalah kebiasaan orang-orang Farisi untuk mencuci tangan dan lengan mereka dalam air sebelum makan. Mereka melakukannya untuk membuat diri mereka suci, atau layak untuk melayani Allah. Orang Farisi itu terkejut ketika melihat Yesus tidak mencuci tangan-Nya. Tuhan, atau Yesus, menanggapi pikiran orang Farisi itu. Yesus mengatakan orang-orang Farisi khawatir tentang ritual luar untuk menyucikan diri, tetapi mereka mengabaikan ketamakan dan kejahatan dalam hati serta pikiran mereka. Yesus membandingkan hal ini dengan orang-orang Farisi yang mencuci bagian luar cangkir dan piring mereka, tetapi lupa membersihkan bagian dalamnya.</w:t>
      </w:r>
    </w:p>
    <w:p>
      <w:pPr/>
      <w:r>
        <w:rPr>
          <w:lang w:val="id_ID" w:bidi="id_ID"/>
        </w:rPr>
      </w:r>
      <w:r>
        <w:rPr>
          <w:lang w:val="id_ID" w:bidi="id_ID"/>
        </w:rPr>
        <w:t>Yesus menyebut orang-orang Farisi itu bodoh, atau orang-orang yang tidak berpikir jernih. Yesus menanyakan sebuah pertanyaan yang tidak diharapkan jawabannya, "Bukankah Allah menciptakan bagian dalam maupun luar dari manusia?" Bagian dalam seseorang merujuk kepada pikiran, kasih sayang, dan kehendak, sementara bagian luar merujuk kepada tubuh fisik mereka. Yesus mengisyaratkan bahwa penting bagi Allah agar bagian dalam seseorang dibersihkan, dan layak untuk melayani Allah. Daripada khawatir tentang ritual penahiran itu, mereka harus menggunakan apa yang mereka punya untuk membantu orang miskin. Yesus mengatakan jika mereka murah hati kepada orang miskin, Allah akan berkenan kepada mereka apakah mereka telah mencuci tangan atau tidak.</w:t>
      </w:r>
    </w:p>
    <w:p>
      <w:pPr/>
      <w:r>
        <w:rPr>
          <w:lang w:val="id_ID" w:bidi="id_ID"/>
        </w:rPr>
      </w:r>
      <w:r>
        <w:rPr>
          <w:lang w:val="id_ID" w:bidi="id_ID"/>
        </w:rPr>
        <w:t>Berhentilah dan diskusikan dengan tim saudara: Apa saja standar kebersihan dalam budaya saudara? Bagaimana orang lain memperlakukan orang-orang yang tidak tahir? Bagaimana seseorang menjadi tahir secara rohani?</w:t>
      </w:r>
    </w:p>
    <w:p>
      <w:pPr/>
      <w:r>
        <w:rPr>
          <w:lang w:val="id_ID" w:bidi="id_ID"/>
        </w:rPr>
      </w:r>
      <w:r>
        <w:rPr>
          <w:lang w:val="id_ID" w:bidi="id_ID"/>
        </w:rPr>
        <w:t>Yesus mengatakan "celakalah" untuk menyatakan dukacita atas hukuman yang akan datang dari Allah terhadap orang-orang Farisi. Orang-orang Farisi cermat dalam persepuluhan, atau memberikan sepersepuluh, dari mint, rue, dan rempah kebun lainnya kepada Allah, tetapi mereka tidak memperlakukan orang lain dengan keadilan maupun dengan kasih. Menurut hukum Allah, orang-orang Yahudi harus memberikan sepersepuluh dari apa pun yang diperoleh dari hewan, tanaman biji-bijian, atau kebun buah-buahan mereka kepada Allah. Yesus mengatakan bahwa persepuluhan tanaman kecil itu kurang penting daripada memperlakukan orang dengan baik. Orang-orang Farisi harus memperlakukan orang lain dengan adil sambil terus memberikan persepuluhan itu. Yesus menyatakan duka cita karena kesombongan orang-orang Farisi: mereka suka duduk di kursi kehormatan di tempat ibadah orang Yahudi dan disambut dengan hormat oleh orang-orang di depan umum.</w:t>
      </w:r>
    </w:p>
    <w:p>
      <w:pPr/>
      <w:r>
        <w:rPr>
          <w:lang w:val="id_ID" w:bidi="id_ID"/>
        </w:rPr>
      </w:r>
      <w:r>
        <w:rPr>
          <w:lang w:val="id_ID" w:bidi="id_ID"/>
        </w:rPr>
        <w:t>Yesus membandingkan orang-orang Farisi dengan kuburan yang tidak ditandai. Yesus tidak merujuk kepada gua pekuburan, melainkan kuburan yang ditandai tempat jenazah dimakamkan di bawahnya. Biasanya, makam-makam dicat putih sehingga orang-orang mengetahui keberadaannya.</w:t>
      </w:r>
    </w:p>
    <w:p>
      <w:pPr/>
      <w:r>
        <w:rPr>
          <w:lang w:val="id_ID" w:bidi="id_ID"/>
        </w:rPr>
      </w:r>
      <w:r>
        <w:rPr>
          <w:lang w:val="id_ID" w:bidi="id_ID"/>
        </w:rPr>
        <w:t>Berhenti dan tunjukkan kepada tim saudara sebuah gambar kuburan orang Yahudi. Bagaimana cara menandai kuburan dalam kebudayaan saudara?</w:t>
      </w:r>
    </w:p>
    <w:p>
      <w:pPr/>
      <w:r>
        <w:rPr>
          <w:lang w:val="id_ID" w:bidi="id_ID"/>
        </w:rPr>
      </w:r>
      <w:r>
        <w:rPr>
          <w:lang w:val="id_ID" w:bidi="id_ID"/>
        </w:rPr>
        <w:t>Yesus merujuk kepada kuburan yang tidak ditandai. Ketika orang-orang berjalan di atas kuburan ini dan tidak menyadari ada orang yang mati di bawahnya, mereka tanpa sadar menjadi najis, atau tidak layak untuk melayani Allah. Setelah menyentuh kuburan, seorang Yahudi menjadi najis selama tujuh hari. Orang-orang Farisi seperti kuburan yang tidak ditandai ini, karena mereka membuat banyak orang yang mengagumi mereka tanpa sadar menjadi najis. Orang banyak ini mempelajari cara berpikir dan bertindak yang jahat dari orang-orang Farisi.</w:t>
      </w:r>
    </w:p>
    <w:p>
      <w:pPr/>
      <w:r>
        <w:rPr>
          <w:lang w:val="id_ID" w:bidi="id_ID"/>
        </w:rPr>
      </w:r>
      <w:r>
        <w:rPr>
          <w:lang w:val="id_ID" w:bidi="id_ID"/>
        </w:rPr>
        <w:t>Seorang Guru yang mengajar hukum, atau seorang ahli dalam penafsiran hukum Allah, mengatakan kepada Yesus bahwa dia juga mempermalukan mereka. Banyak pengajar hukum Taurat juga adalah orang-orang Farisi. Namun, Yesus mengatakan Allah juga akan menghukum para pengajar hukum Taurat Seperti seseorang yang memberikan orang lain sesuatu yang terlalu berat untuk dibawa, mereka mengajar banyak orang bahwa mereka harus menuruti banyak hukum yang sulit untuk menyenangkan Allah. Allah memberikan hukum-Nya untuk ditaati, tetapi para ahli Taurat menambahkan banyak hukum tambahan kepada hukum Allah yang membuatnya sulit untuk ditaati. Para ahli hukum tidak mengangkat jari, atau tidak berusaha untuk membantu orang lain menuruti hukum mereka.</w:t>
      </w:r>
    </w:p>
    <w:p>
      <w:pPr/>
      <w:r>
        <w:rPr>
          <w:lang w:val="id_ID" w:bidi="id_ID"/>
        </w:rPr>
      </w:r>
      <w:r>
        <w:rPr>
          <w:lang w:val="id_ID" w:bidi="id_ID"/>
        </w:rPr>
        <w:t>Berhenti dan diskusikanlah dengan tim saudara Dalam budaya saudara, siapa yang membuat hukum atau aturan? Siapakah yang memutuskan jika seseorang melanggar hukum? Bagaimana cara orang menafsirkan hukum dalam situasi yang berbeda?</w:t>
      </w:r>
    </w:p>
    <w:p>
      <w:pPr/>
      <w:r>
        <w:rPr>
          <w:lang w:val="id_ID" w:bidi="id_ID"/>
        </w:rPr>
      </w:r>
      <w:r>
        <w:rPr>
          <w:lang w:val="id_ID" w:bidi="id_ID"/>
        </w:rPr>
        <w:t>Yesus mengkritik para ahli karena membangun makam bagi para nabi, atau utusan Allah, sedangkan mereka tidak menghormati para nabi dengan mematuhi pengajaran mereka. Makam untuk para nabi adalah monumen batu yang elegan yang sangat lain dari cara Yesus menggambarkan orang-orang Farisi sebagai kuburan yang tidak ditandai. Sebaliknya, para ahli sepakat bahwa para nabi harus mati. Allah dengan bijaksana mengatakan Dia akan mengutus lebih banyak nabi dan rasul, atau mereka yang diutus, kepada umat-Nya, tetapi Israel akan menganiaya beberapa dan membunuh lainnya. Yesus mengatakan Allah akan menghakimi orang-orang yang hidup pada zaman Yesus atas semua kematian dari para nabi sejak kematian Habel sampai kematian Zakharia. Habel, anak Adam, adalah orang pertama yang dibunuh, dan yang terakhir adalah Zakharia, seorang imam yang dibunuh orang Yahudi karena mengucapkan firman Allah. Para leluhur Yahudi membunuh Zakharia di halaman bait suci antara mezbah pengurbanan dan bangunan bait suci. Yesus membandingkan pengetahuan dengan sebuah rumah yang terkunci. Kunci melambangkan cara untuk mengenal Tuhan. Para pemimpin agama mengambil kunci dari orang-orang dengan menghalangi mereka untuk mengenal Allah. Yesus mengatakan bahwa para ahli Taurat sendiri tidak benar-benar mengenal Allah.</w:t>
      </w:r>
    </w:p>
    <w:p>
      <w:pPr/>
      <w:r>
        <w:rPr>
          <w:lang w:val="id_ID" w:bidi="id_ID"/>
        </w:rPr>
      </w:r>
      <w:r>
        <w:rPr>
          <w:lang w:val="id_ID" w:bidi="id_ID"/>
        </w:rPr>
        <w:t>Yesus meninggalkan rumah orang Farisi. Para pemimpin agama marah. Sejak saat itu, mereka menganggap Yesus sebagai musuh mereka. Mereka mengajukan pertanyaan-pertanyaan yang sulit karena berusaha menangkap-Nya jika mengatakan sesuatu yang salah.</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 xml:space="preserve">Dalam sesi ini, saudara akan membantu kelompok memvisualisasikan kisah ini. Saudara akan membantu kelompok mendefinisikan adegan, latar, dan karakter dalam kisah ini. </w:t>
      </w:r>
    </w:p>
    <w:p>
      <w:pPr/>
      <w:r>
        <w:rPr>
          <w:lang w:val="id_ID" w:bidi="id_ID"/>
        </w:rPr>
      </w:r>
      <w:r>
        <w:rPr>
          <w:lang w:val="id_ID" w:bidi="id_ID"/>
        </w:rPr>
        <w:t>Kisah ini memiliki empat adegan.</w:t>
      </w:r>
    </w:p>
    <w:p>
      <w:pPr/>
      <w:r>
        <w:rPr>
          <w:lang w:val="id_ID" w:bidi="id_ID"/>
        </w:rPr>
      </w:r>
      <w:r>
        <w:rPr>
          <w:b/>
          <w:lang w:val="id_ID" w:bidi="id_ID"/>
        </w:rPr>
        <w:t>Adegan pertama:</w:t>
      </w:r>
      <w:r>
        <w:rPr>
          <w:lang w:val="id_ID" w:bidi="id_ID"/>
        </w:rPr>
        <w:t xml:space="preserve"> Yesus mengajar suatu kerumunan bersama para murid-Nya di jalan menuju Yerusalem. Seorang Farisi mengundang Yesus untuk makan di rumahnya. Yesus setuju dan pergi ke rumahnya.</w:t>
      </w:r>
    </w:p>
    <w:p>
      <w:pPr/>
      <w:r>
        <w:rPr>
          <w:lang w:val="id_ID" w:bidi="id_ID"/>
        </w:rPr>
      </w:r>
      <w:r>
        <w:rPr>
          <w:b/>
          <w:lang w:val="id_ID" w:bidi="id_ID"/>
        </w:rPr>
        <w:t>Adegan kedua:</w:t>
      </w:r>
      <w:r>
        <w:rPr>
          <w:lang w:val="id_ID" w:bidi="id_ID"/>
        </w:rPr>
        <w:t xml:space="preserve"> Yesus sedang berada di meja rumah orang Farisi itu. Dia makan tanpa mencuci tangan-Nya. Orang Farisi itu terkejut. Yesus menegur orang-orang Farisi dengan membandingkan mereka dengan hidangan najis dan kuburan yang tidak ditandai.</w:t>
      </w:r>
    </w:p>
    <w:p>
      <w:pPr/>
      <w:r>
        <w:rPr>
          <w:lang w:val="id_ID" w:bidi="id_ID"/>
        </w:rPr>
      </w:r>
      <w:r>
        <w:rPr>
          <w:b/>
          <w:lang w:val="id_ID" w:bidi="id_ID"/>
        </w:rPr>
        <w:t>Adegan ketiga:</w:t>
      </w:r>
      <w:r>
        <w:rPr>
          <w:lang w:val="id_ID" w:bidi="id_ID"/>
        </w:rPr>
        <w:t xml:space="preserve"> Seorang ahli dalam hukum mengatakan bahwa Yesus juga menghina para ahli hukum. Yesus mengkritik para ahli dalam hukum karena tidak percaya kepada para nabi dan tidak percaya kepada-Nya. Yesus mengatakan angkatan mereka akan bertanggung jawab atas semua kematian para nabi.</w:t>
      </w:r>
    </w:p>
    <w:p>
      <w:pPr/>
      <w:r>
        <w:rPr>
          <w:lang w:val="id_ID" w:bidi="id_ID"/>
        </w:rPr>
      </w:r>
      <w:r>
        <w:rPr>
          <w:b/>
          <w:lang w:val="id_ID" w:bidi="id_ID"/>
        </w:rPr>
        <w:t>Adegan keempat:</w:t>
      </w:r>
      <w:r>
        <w:rPr>
          <w:lang w:val="id_ID" w:bidi="id_ID"/>
        </w:rPr>
        <w:t xml:space="preserve"> Yesus meninggalkan rumah orang Farisi itu dan para pemimpin agama marah. Sejak saat itu, mereka menganggap Yesus sebagai musuh mereka. Mereka mengajukan pertanyaan-pertanyaan yang sulit kepada-Nya karena berusaha menangkap-Nya jika mengatakan sesuatu yang salah.</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Kerumunan</w:t>
      </w:r>
    </w:p>
    <w:p>
      <w:pPr>
        <w:pStyle w:val="ListBullet"/>
        <w:spacing w:line="240" w:lineRule="auto"/>
        <w:ind w:left="720"/>
      </w:pPr>
      <w:r>
        <w:rPr>
          <w:lang w:val="id_ID" w:bidi="id_ID"/>
        </w:rPr>
      </w:r>
      <w:r>
        <w:rPr>
          <w:lang w:val="id_ID" w:bidi="id_ID"/>
        </w:rPr>
        <w:t>Orang Farisi yang mengundang Yesus</w:t>
      </w:r>
    </w:p>
    <w:p>
      <w:pPr>
        <w:pStyle w:val="ListBullet"/>
        <w:spacing w:line="240" w:lineRule="auto"/>
        <w:ind w:left="720"/>
      </w:pPr>
      <w:r>
        <w:rPr>
          <w:lang w:val="id_ID" w:bidi="id_ID"/>
        </w:rPr>
      </w:r>
      <w:r>
        <w:rPr>
          <w:lang w:val="id_ID" w:bidi="id_ID"/>
        </w:rPr>
        <w:t>Ahli dalam hukum</w:t>
      </w:r>
    </w:p>
    <w:p>
      <w:pPr/>
      <w:r>
        <w:rPr>
          <w:lang w:val="id_ID" w:bidi="id_ID"/>
        </w:rPr>
      </w:r>
      <w:r>
        <w:rPr>
          <w:lang w:val="id_ID" w:bidi="id_ID"/>
        </w:rPr>
        <w:t xml:space="preserve">Dalam sesi ini, ambillah papan cerita kelompok, gambarlah, atau gunakan beberapa macam alat peraga (benda-benda yang dapat Anda pindahkan seperti batu, batang, mainan anak-anak) untuk memvisualisasikan kisah dan adegan di dalamnya. </w:t>
      </w:r>
    </w:p>
    <w:p>
      <w:pPr/>
      <w:r>
        <w:rPr>
          <w:lang w:val="id_ID" w:bidi="id_ID"/>
        </w:rPr>
      </w:r>
      <w:r>
        <w:rPr>
          <w:lang w:val="id_ID" w:bidi="id_ID"/>
        </w:rPr>
        <w:t>Yesus mengajar suatu kerumunan menggunakan contoh pelita.</w:t>
      </w:r>
    </w:p>
    <w:p>
      <w:pPr/>
      <w:r>
        <w:rPr>
          <w:lang w:val="id_ID" w:bidi="id_ID"/>
        </w:rPr>
      </w:r>
      <w:r>
        <w:rPr>
          <w:lang w:val="id_ID" w:bidi="id_ID"/>
        </w:rPr>
        <w:t>Penting untuk diingat bahwa Yesus menjelaskan fungsi pelita adalah memberikan cahaya. Dalam perbandingan ini, pelita itu adalah Yesus dan terang adalah pengajaran-Nya. Mata yang sehat melambangkan orang yang melihat pelita itu dan menerima terang dalam kehidupannya. Mata yang tidak baik hanya menerima kegelapan karena ia tidak menerima pengajaran Yesus.</w:t>
      </w:r>
    </w:p>
    <w:p>
      <w:pPr/>
      <w:r>
        <w:rPr>
          <w:lang w:val="id_ID" w:bidi="id_ID"/>
        </w:rPr>
      </w:r>
      <w:r>
        <w:rPr>
          <w:lang w:val="id_ID" w:bidi="id_ID"/>
        </w:rPr>
        <w:t>Yesus mengakhiri pengajaran dan seorang Farisi mengundang-Nya untuk makan di rumahnya. Semua orang akan segera makan, tetapi Yesus tidak mencuci tangan-Nya. Orang-orang Farisi terkejut.</w:t>
      </w:r>
    </w:p>
    <w:p>
      <w:pPr/>
      <w:r>
        <w:rPr>
          <w:lang w:val="id_ID" w:bidi="id_ID"/>
        </w:rPr>
      </w:r>
      <w:r>
        <w:rPr>
          <w:lang w:val="id_ID" w:bidi="id_ID"/>
        </w:rPr>
        <w:t>Penting untuk diingat bahwa orang-orang Yahudi melakukan kebiasaan mencuci tangan. Orang-orang Farisi sangat terikat pada adat ini, tetapi mereka tidak mengerti apa maksudnya tahir. Yesus mengatakan kepada mereka apa maksudnya benar-benar tahir, atau layak untuk melayani Allah.</w:t>
      </w:r>
    </w:p>
    <w:p>
      <w:pPr/>
      <w:r>
        <w:rPr>
          <w:lang w:val="id_ID" w:bidi="id_ID"/>
        </w:rPr>
      </w:r>
      <w:r>
        <w:rPr>
          <w:lang w:val="id_ID" w:bidi="id_ID"/>
        </w:rPr>
        <w:t>Yesus mengetahui pikiran orang Farisi itu. Yesus menegur para pemimpin agama karena bertindak tanpa rasa bersalah, tetapi memiliki hati yang jahat. Yesus mengatakan mereka memimpin orang-orang dengan cara yang salah.</w:t>
      </w:r>
    </w:p>
    <w:p>
      <w:pPr/>
      <w:r>
        <w:rPr>
          <w:lang w:val="id_ID" w:bidi="id_ID"/>
        </w:rPr>
      </w:r>
      <w:r>
        <w:rPr>
          <w:lang w:val="id_ID" w:bidi="id_ID"/>
        </w:rPr>
        <w:t>Penting untuk diingat bahwa Yesus menekankan agar orang-orang Farisi harus memberi persepuluhan. Namun, Yesus mengatakan kepada mereka bahwa persepuluhan tidak menggantikan keadilan dan kasih Allah.</w:t>
      </w:r>
    </w:p>
    <w:p>
      <w:pPr/>
      <w:r>
        <w:rPr>
          <w:lang w:val="id_ID" w:bidi="id_ID"/>
        </w:rPr>
      </w:r>
      <w:r>
        <w:rPr>
          <w:lang w:val="id_ID" w:bidi="id_ID"/>
        </w:rPr>
        <w:t>Penting untuk diingat bahwa dalam kebudayaan Yahudi, menginjak makam membuat mereka najis selama tujuh hari, karena mereka menginjak jenazah. Yesus menggunakan konsep ini untuk menyebut orang-orang Farisi najis dan mati secara batin.</w:t>
      </w:r>
    </w:p>
    <w:p>
      <w:pPr/>
      <w:r>
        <w:rPr>
          <w:lang w:val="id_ID" w:bidi="id_ID"/>
        </w:rPr>
      </w:r>
      <w:r>
        <w:rPr>
          <w:lang w:val="id_ID" w:bidi="id_ID"/>
        </w:rPr>
        <w:t>Seorang ahli hukum memberi tahu Yesus bahwa Dia juga menghina para ahli hukum. Yesus menjawab dengan mengatakan bahwa mereka akan dihakimi oleh Allah karena membunuh para nabi Yahudi. Yesus mengatakan mereka menjauhkan orang-orang dari kebenaran tentang kerajaan Allah, karena mereka membuatnya terlalu sulit untuk mentaati hukum Allah.</w:t>
      </w:r>
    </w:p>
    <w:p>
      <w:pPr/>
      <w:r>
        <w:rPr>
          <w:lang w:val="id_ID" w:bidi="id_ID"/>
        </w:rPr>
      </w:r>
      <w:r>
        <w:rPr>
          <w:lang w:val="id_ID" w:bidi="id_ID"/>
        </w:rPr>
        <w:t>Penting untuk mengingat bahwa para ahli Taurat menafsirkan hukum Allah bagi orang-orang. Dengan cara itu, mereka memberikan aturan atau cara berperilaku yang seharusnya membantu orang-orang untuk mematuhi hukum Allah. Namun karena mereka menambahkan begitu banyak hukum tambahan, hal ini sangat membebani banyak orang. Mereka tidak sedikit pun memberi pertolongan.</w:t>
      </w:r>
    </w:p>
    <w:p>
      <w:pPr/>
      <w:r>
        <w:rPr>
          <w:lang w:val="id_ID" w:bidi="id_ID"/>
        </w:rPr>
      </w:r>
      <w:r>
        <w:rPr>
          <w:lang w:val="id_ID" w:bidi="id_ID"/>
        </w:rPr>
        <w:t>Penting untuk diingat bahwa Yesus mengatakan kepada para pemimpin agama bahwa mereka berpura-pura menghormati para nabi, tetapi mereka tidak mematuhi atau memerhatikan apa yang diajarkan para nabi. Jadi, Allah akan menghakimi mereka sebagai pembunuh para nabi, sama seperti nenek moyang mereka.</w:t>
      </w:r>
    </w:p>
    <w:p>
      <w:pPr/>
      <w:r>
        <w:rPr>
          <w:lang w:val="id_ID" w:bidi="id_ID"/>
        </w:rPr>
      </w:r>
      <w:r>
        <w:rPr>
          <w:lang w:val="id_ID" w:bidi="id_ID"/>
        </w:rPr>
        <w:t>Penting untuk diingat bahwa ketika Yesus mengatakan bahwa para ahli dalam hukum agama menyingkirkan kunci pengetahuan, Yesus mengatakan bahwa mereka mengetahui apa yang dikatakan para nabi tentang Yesus, tetapi mereka tidak memercayai para nabi. Mereka tidak membagikan pengetahuan itu kepada banyak orang.</w:t>
      </w:r>
    </w:p>
    <w:p>
      <w:pPr/>
      <w:r>
        <w:rPr>
          <w:lang w:val="id_ID" w:bidi="id_ID"/>
        </w:rPr>
      </w:r>
      <w:r>
        <w:rPr>
          <w:lang w:val="id_ID" w:bidi="id_ID"/>
        </w:rPr>
        <w:t>Yesus meninggalkan rumah itu dan para pemimpin agama sangat marah.</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Dalam sesi ini, kelompok akan mendramatisir kisah tersebut.</w:t>
      </w:r>
    </w:p>
    <w:p>
      <w:pPr/>
      <w:r>
        <w:rPr>
          <w:lang w:val="id_ID" w:bidi="id_ID"/>
        </w:rPr>
      </w:r>
      <w:r>
        <w:rPr>
          <w:lang w:val="id_ID" w:bidi="id_ID"/>
        </w:rPr>
        <w:t>Kisah ini memiliki empat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Kerumunan</w:t>
      </w:r>
    </w:p>
    <w:p>
      <w:pPr>
        <w:pStyle w:val="ListBullet"/>
        <w:spacing w:line="240" w:lineRule="auto"/>
        <w:ind w:left="720"/>
      </w:pPr>
      <w:r>
        <w:rPr>
          <w:lang w:val="id_ID" w:bidi="id_ID"/>
        </w:rPr>
      </w:r>
      <w:r>
        <w:rPr>
          <w:lang w:val="id_ID" w:bidi="id_ID"/>
        </w:rPr>
        <w:t>Orang Farisi yang mengundang Yesus</w:t>
      </w:r>
    </w:p>
    <w:p>
      <w:pPr>
        <w:pStyle w:val="ListBullet"/>
        <w:spacing w:line="240" w:lineRule="auto"/>
        <w:ind w:left="720"/>
      </w:pPr>
      <w:r>
        <w:rPr>
          <w:lang w:val="id_ID" w:bidi="id_ID"/>
        </w:rPr>
      </w:r>
      <w:r>
        <w:rPr>
          <w:lang w:val="id_ID" w:bidi="id_ID"/>
        </w:rPr>
        <w:t>Ahli dalam hukum</w:t>
      </w:r>
    </w:p>
    <w:p>
      <w:pPr/>
      <w:r>
        <w:rPr>
          <w:lang w:val="id_ID" w:bidi="id_ID"/>
        </w:rPr>
      </w:r>
      <w:r>
        <w:rPr>
          <w:lang w:val="id_ID" w:bidi="id_ID"/>
        </w:rPr>
        <w:t>Minta tim untuk memerankan kisah itu dua kali. Pertama, minta mereka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ini untuk pertama kali, perhatikan dialog, alur, plot, dan kronologi kisah tersebut.</w:t>
      </w:r>
    </w:p>
    <w:p>
      <w:pPr/>
      <w:r>
        <w:rPr>
          <w:lang w:val="id_ID" w:bidi="id_ID"/>
        </w:rPr>
      </w:r>
      <w:r>
        <w:rPr>
          <w:lang w:val="id_ID" w:bidi="id_ID"/>
        </w:rPr>
        <w:t>Pastikan bahwa tim menggunakan alat peraga untuk menunjukkan bagaimana cahaya mengusir kegelapan. Tim dapat menutupi semua jendela dan mematikan semua lampu di sebuah ruangan. Kemudian seseorang akan menyalakan sebuah lilin, lampu, atau senter dan tunjukkan bagaimana semua orang dapat melihat lagi.</w:t>
      </w:r>
    </w:p>
    <w:p>
      <w:pPr/>
      <w:r>
        <w:rPr>
          <w:lang w:val="id_ID" w:bidi="id_ID"/>
        </w:rPr>
      </w:r>
      <w:r>
        <w:rPr>
          <w:lang w:val="id_ID" w:bidi="id_ID"/>
        </w:rPr>
        <w:t>Tunjukkan bagaimana mata yang tidak sehat membuat seseorang berjalan dalam kegelapan. Ini bisa dilakukan dengan meminta seseorang berjalan dengan mata tertutup.</w:t>
      </w:r>
    </w:p>
    <w:p>
      <w:pPr/>
      <w:r>
        <w:rPr>
          <w:lang w:val="id_ID" w:bidi="id_ID"/>
        </w:rPr>
      </w:r>
      <w:r>
        <w:rPr>
          <w:lang w:val="id_ID" w:bidi="id_ID"/>
        </w:rPr>
        <w:t>Pastikan bahwa tim memerankan para pemimpin agama yang mencuci tangan dan lengan mereka sebelum makan. Yesus tidak mencuci tangan-Nya sebelum makan dan para pemimpin agama terkejut.</w:t>
      </w:r>
    </w:p>
    <w:p>
      <w:pPr/>
      <w:r>
        <w:rPr>
          <w:lang w:val="id_ID" w:bidi="id_ID"/>
        </w:rPr>
      </w:r>
      <w:r>
        <w:rPr>
          <w:lang w:val="id_ID" w:bidi="id_ID"/>
        </w:rPr>
        <w:t>Pastikan bahwa tim menggunakan sebuah cangkir atau piring sebagai prop. Seorang Farisi dapat membersihkan bagian luar dengan baik, tetapi bagian dalamnya sangat kotor. Pada saat yang sama, pastikan tim memerankan Yesus yang mengatakan bahwa dengan membantu orang miskin, mereka akan sepenuhnya tahir.</w:t>
      </w:r>
    </w:p>
    <w:p>
      <w:pPr/>
      <w:r>
        <w:rPr>
          <w:lang w:val="id_ID" w:bidi="id_ID"/>
        </w:rPr>
      </w:r>
      <w:r>
        <w:rPr>
          <w:lang w:val="id_ID" w:bidi="id_ID"/>
        </w:rPr>
        <w:t>Pastikan bahwa tim memerankan orang-orang Farisi yang berbuat tidak adil dengan tidak membantu orang miskin, sementara mereka berhati-hati memberikan persepuluhan tanaman obat-obatan kecil. Yesus mengatakan kepada mereka bahwa orang-orang Farisi memberi persepuluhan tetapi tidak membantu orang miskin, yang merupakan hal yang lebih penting.</w:t>
      </w:r>
    </w:p>
    <w:p>
      <w:pPr/>
      <w:r>
        <w:rPr>
          <w:lang w:val="id_ID" w:bidi="id_ID"/>
        </w:rPr>
      </w:r>
      <w:r>
        <w:rPr>
          <w:lang w:val="id_ID" w:bidi="id_ID"/>
        </w:rPr>
        <w:t>Pastikan bahwa tim memerankan orang-orang Farisi yang berusaha dihormati di depan umum, tetapi diam-diam batinnya menjadi najis. Yesus membandingkan mereka dengan kubur yang tidak ditandai yang membuat mereka yang menginjak di atasnya najis.</w:t>
      </w:r>
    </w:p>
    <w:p>
      <w:pPr/>
      <w:r>
        <w:rPr>
          <w:lang w:val="id_ID" w:bidi="id_ID"/>
        </w:rPr>
      </w:r>
      <w:r>
        <w:rPr>
          <w:lang w:val="id_ID" w:bidi="id_ID"/>
        </w:rPr>
        <w:t>Pastikan bahwa tim memerankan seorang ahli dalam hukum agama yang gundah karena ia merasa dihina oleh Yesus.</w:t>
      </w:r>
    </w:p>
    <w:p>
      <w:pPr/>
      <w:r>
        <w:rPr>
          <w:lang w:val="id_ID" w:bidi="id_ID"/>
        </w:rPr>
      </w:r>
      <w:r>
        <w:rPr>
          <w:lang w:val="id_ID" w:bidi="id_ID"/>
        </w:rPr>
        <w:t>Saat kelompok memerankan kisah ini untuk kedua kalinya, hentikan mereka pada titik-titik tertentu.</w:t>
      </w:r>
    </w:p>
    <w:p>
      <w:pPr/>
      <w:r>
        <w:rPr>
          <w:lang w:val="id_ID" w:bidi="id_ID"/>
        </w:rPr>
      </w:r>
      <w:r>
        <w:rPr>
          <w:lang w:val="id_ID" w:bidi="id_ID"/>
        </w:rPr>
        <w:t>Perankan Yesus mengajar tentang sebuah pelita yang memberikan terang agar bisa melihat dalam sebuah rumah. Yesus lebih dahulu membandingkan sebuah pelita dengan diri-Nya dan pengajaran-Nya. Kemudian Yesus membandingkan mata dengan menjadi pelita. Yesus menjelaskan bahwa mata yang tidak sehat menyebabkan kegelapan dalam tubuh.</w:t>
      </w:r>
    </w:p>
    <w:p>
      <w:pPr/>
      <w:r>
        <w:rPr>
          <w:lang w:val="id_ID" w:bidi="id_ID"/>
        </w:rPr>
      </w:r>
      <w:r>
        <w:rPr>
          <w:lang w:val="id_ID" w:bidi="id_ID"/>
        </w:rPr>
        <w:t>Hentikan adegannya: Tanyakan kepada para aktor yang memerankan murid-murid, ”Bagaimana perasaan kalian?” Saudara mungkin mendengar hal-hal seperti, "Aku menyukai contoh Yesus. Aku tahu pengajaran-Nya menyatakan kepadaku hal-hal tentang kehidupanku", "Aku berharap orang-orang dapat memahami siapa Yesus sebenarnya.", dan "bersedih. Begitu banyak orang memilih untuk hidup dalam kegelapan karena mereka tidak menerima Yesus." Ulangi adegannya.</w:t>
      </w:r>
    </w:p>
    <w:p>
      <w:pPr/>
      <w:r>
        <w:rPr>
          <w:lang w:val="id_ID" w:bidi="id_ID"/>
        </w:rPr>
      </w:r>
      <w:r>
        <w:rPr>
          <w:lang w:val="id_ID" w:bidi="id_ID"/>
        </w:rPr>
        <w:t>Perankan seorang Farisi yang mengundang Yesus ke sebuah jamuan di rumahnya. Yesus tidak mencuci tangan-Nya sebelum duduk di meja seperti yang dilakukan orang-orang Farisi itu.</w:t>
      </w:r>
    </w:p>
    <w:p>
      <w:pPr/>
      <w:r>
        <w:rPr>
          <w:lang w:val="id_ID" w:bidi="id_ID"/>
        </w:rPr>
      </w:r>
      <w:r>
        <w:rPr>
          <w:lang w:val="id_ID" w:bidi="id_ID"/>
        </w:rPr>
        <w:t>Hentikan adegannya: Tanyakan kepada aktor yang memerankan orang Farisi, ”Bagaimana perasaan Anda?” Saudara mungkin mendengar hal-hal seperti, "Terkejut." Bagaimana Ia bisa mengatakan kalau Ia adalah seorang guru agama, tapi tidak mentaati hukum Taurat?" "Yesus bertindak sangat berbeda dari kita. Ia tidak seperti guru agama mana pun yang Kukenal.", dan "Gelisah. Aku tidak bisa mempercayai begitu banyak orang yang mengikuti Yesus ketika Ia tidak menaati hukum kita." Ulangi adegannya.</w:t>
      </w:r>
    </w:p>
    <w:p>
      <w:pPr/>
      <w:r>
        <w:rPr>
          <w:lang w:val="id_ID" w:bidi="id_ID"/>
        </w:rPr>
      </w:r>
      <w:r>
        <w:rPr>
          <w:lang w:val="id_ID" w:bidi="id_ID"/>
        </w:rPr>
        <w:t>Perankan Yesus yang mengatakan kepada mereka bahwa mereka sangat cermat untuk membersihkan bagian luar cawan, tetapi mereka membiarkan bagian dalamnya tetap kotor. Yesus mengatakan kepada orang-orang Farisi bahwa duka menanti mereka karena biarpun mereka memberi persepuluhan, mereka mengabaikan keadilan. Yesus mengatakan kepada mereka agar benar-benar tahir dengan memberi kepada orang miskin. Yesus mengatakan mereka membuat banyak orang yang tanpa sadar najis seperti kuburan yang tidak ditandai.</w:t>
      </w:r>
    </w:p>
    <w:p>
      <w:pPr/>
      <w:r>
        <w:rPr>
          <w:lang w:val="id_ID" w:bidi="id_ID"/>
        </w:rPr>
      </w:r>
      <w:r>
        <w:rPr>
          <w:lang w:val="id_ID" w:bidi="id_ID"/>
        </w:rPr>
        <w:t>Hentikan adegannya: Tanyakan kepada aktor yang memerankan para pemimpin agama, ”Bagaimana perasaan saudara?” Anda mungkin mendengar hal-hal seperti, "kemarahan besar" Ia menghina kita semua.", "Namun aku menghidupi kehidupan yang saleh. Aku adalah contoh yang baik bagi orang-orang!" dan "Aku tidak bisa percaya bahwa Yesus mengatakan hal itu ketika Ia adalah tamu terhormat." Ulangi adegannya.</w:t>
      </w:r>
    </w:p>
    <w:p>
      <w:pPr/>
      <w:r>
        <w:rPr>
          <w:lang w:val="id_ID" w:bidi="id_ID"/>
        </w:rPr>
      </w:r>
      <w:r>
        <w:rPr>
          <w:lang w:val="id_ID" w:bidi="id_ID"/>
        </w:rPr>
        <w:t>Para ahli hukum Taurat merasa dihina oleh kata-kata Yesus. Yesus mengatakan kepada mereka bahwa duka juga menanti, karena dengan penafsiran hukum mereka, mereka menempatkan beban berat kepada banyak orang. Mereka tidak menolong orang-orang agar mematuhi hukum Allah. Yesus mengatakan kepada mereka bahwa mereka bersalah karena membunuh para nabi dalam sejarah Yahudi.</w:t>
      </w:r>
    </w:p>
    <w:p>
      <w:pPr/>
      <w:r>
        <w:rPr>
          <w:lang w:val="id_ID" w:bidi="id_ID"/>
        </w:rPr>
      </w:r>
      <w:r>
        <w:rPr>
          <w:lang w:val="id_ID" w:bidi="id_ID"/>
        </w:rPr>
        <w:t>Hentikan adegannya: Tanyakan kepada aktor yang memerankan para ahli hukum Taurat, ”Bagaimana perasaan saudara? Anda mungkin mendengar hal-hal seperti, "Bagaimana mungkin Ia mengatakan hal itu"? Aku dapat mengutip semua nabi.", "Namun, hukum Allah adalah hal yang baik untuk dituruti! Bukan salahku jika orang-orang tidak cukup suci.", dan "Siapakah Yesus yang dapat menghakimi kita? Hanya Allah yang dapat menghakimi kita." Ulangi adegannya.</w:t>
      </w:r>
    </w:p>
    <w:p>
      <w:pPr/>
      <w:r>
        <w:rPr>
          <w:lang w:val="id_ID" w:bidi="id_ID"/>
        </w:rPr>
      </w:r>
      <w:r>
        <w:rPr>
          <w:lang w:val="id_ID" w:bidi="id_ID"/>
        </w:rPr>
        <w:t>Yesus mengatakan kepada mereka bahwa mereka mengambil kunci untuk pengetahuan dari banyak orang. Yesus mengatakan kepada mereka bahwa mereka tidak akan memasuki kerajaan surga dan mereka menghalangi orang lain agar masuk.</w:t>
      </w:r>
    </w:p>
    <w:p>
      <w:pPr/>
      <w:r>
        <w:rPr>
          <w:lang w:val="id_ID" w:bidi="id_ID"/>
        </w:rPr>
      </w:r>
      <w:r>
        <w:rPr>
          <w:lang w:val="id_ID" w:bidi="id_ID"/>
        </w:rPr>
        <w:t>Hentikan adegannya: Tanyakan kepada aktor yang memerankan Yesus, ”Bagaimana perasaan Anda?” Saudara mungkin mendengar hal-hal seperti, "Sedih." Mereka tidak mengerti mengapa Tuhan memberikan hukum itu yang paling utama.", "Gelisah. Mereka memakai hukum untuk membuat diri mereka kelihatan baik, sementara tidak membantu dan mengasihi orang lain", dan "Aku tahu mereka pasti menolakku sebagai bagian dari rencana Bapa-Ku." Ulangi adegannya.</w:t>
      </w:r>
    </w:p>
    <w:p>
      <w:pPr/>
      <w:r>
        <w:rPr>
          <w:lang w:val="id_ID" w:bidi="id_ID"/>
        </w:rPr>
      </w:r>
      <w:r>
        <w:rPr>
          <w:lang w:val="id_ID" w:bidi="id_ID"/>
        </w:rPr>
        <w:t>Orang-orang Farisi dan para ahli hukum marah. Mereka berusaha menjebak Yesus menggunakan banyak pertanyaan.</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MENGISI CELAH</w:t>
      </w:r>
    </w:p>
    <w:p>
      <w:pPr/>
      <w:r>
        <w:rPr>
          <w:lang w:val="id_ID" w:bidi="id_ID"/>
        </w:rPr>
      </w:r>
      <w:r>
        <w:rPr>
          <w:lang w:val="id_ID" w:bidi="id_ID"/>
        </w:rPr>
        <w:t>LUKAS 11:33–54</w:t>
      </w:r>
    </w:p>
    <w:p>
      <w:pPr/>
      <w:r>
        <w:rPr>
          <w:lang w:val="id_ID" w:bidi="id_ID"/>
        </w:rPr>
      </w:r>
      <w:r>
        <w:rPr>
          <w:lang w:val="id_ID" w:bidi="id_ID"/>
        </w:rPr>
        <w:t>Dengarkan teks sebanyak satu kali dalam versi yang paling mudah dimengerti.</w:t>
      </w:r>
    </w:p>
    <w:p>
      <w:pPr/>
      <w:r>
        <w:rPr>
          <w:lang w:val="id_ID" w:bidi="id_ID"/>
        </w:rPr>
      </w:r>
      <w:r>
        <w:rPr>
          <w:lang w:val="id_ID" w:bidi="id_ID"/>
        </w:rPr>
        <w:t xml:space="preserve">Yesus mengajar kerumunan dengan membandingkan diri-Nya dan pengajaran-Nya dengan </w:t>
      </w:r>
      <w:r>
        <w:rPr>
          <w:b/>
          <w:lang w:val="id_ID" w:bidi="id_ID"/>
        </w:rPr>
        <w:t>sebuah pelita.</w:t>
      </w:r>
      <w:r>
        <w:rPr>
          <w:lang w:val="id_ID" w:bidi="id_ID"/>
        </w:rPr>
        <w:t xml:space="preserve"> Pada zaman Yesus, sebuah pelita mengacu kepada sebuah lampu minyak. Orang-orang Yahudi menaruh minyak di sebuah pot kecil dan ada sumbu yang mereka nyalakan pada malam hari. Pelita itu diletakkan di suatu tempat yang tinggi untuk memberikan terang pada rumah. Pastikan untuk menerjemahkan pelita dengan cara yang sama seperti yang telah Anda lakukan sebelumnya.</w:t>
      </w:r>
    </w:p>
    <w:p>
      <w:pPr/>
      <w:r>
        <w:rPr>
          <w:lang w:val="id_ID" w:bidi="id_ID"/>
        </w:rPr>
      </w:r>
      <w:r>
        <w:rPr>
          <w:lang w:val="id_ID" w:bidi="id_ID"/>
        </w:rPr>
        <w:t>Berhenti dan tunjukkan kepada tim Anda sebuah gambar lampu minyak, jika Anda belum pernah melakukannya. Jika tidak ada kata untuk pelita dalam kebudayaan Anda, Anda bisa menggunakan kata yang mengacu kepada sebuah lilin, lentera, atau obor yang menyala.</w:t>
      </w:r>
    </w:p>
    <w:p>
      <w:pPr/>
      <w:r>
        <w:rPr>
          <w:lang w:val="id_ID" w:bidi="id_ID"/>
        </w:rPr>
      </w:r>
      <w:r>
        <w:rPr>
          <w:lang w:val="id_ID" w:bidi="id_ID"/>
        </w:rPr>
        <w:t xml:space="preserve">Ketika Yesus selesai mengajar, seorang </w:t>
      </w:r>
      <w:r>
        <w:rPr>
          <w:b/>
          <w:lang w:val="id_ID" w:bidi="id_ID"/>
        </w:rPr>
        <w:t>Farisi</w:t>
      </w:r>
      <w:r>
        <w:rPr>
          <w:lang w:val="id_ID" w:bidi="id_ID"/>
        </w:rPr>
        <w:t xml:space="preserve">, atau seorang pemimpin agama Yahudi, mengundang Yesus untuk makan di rumahnya. Pastikan untuk menerjemahkan Farisi dengan cara yang sama seperti yang telah Anda lakukan sebelumnya. Farisi berada di glosarium utama. Lukas menggunakan gelar </w:t>
      </w:r>
      <w:r>
        <w:rPr>
          <w:b/>
          <w:lang w:val="id_ID" w:bidi="id_ID"/>
        </w:rPr>
        <w:t>Tuhan</w:t>
      </w:r>
      <w:r>
        <w:rPr>
          <w:lang w:val="id_ID" w:bidi="id_ID"/>
        </w:rPr>
        <w:t xml:space="preserve"> untuk mengacu kepada Yesus ketika Dia menanggapi pikiran orang Farisi itu. Di sini Tuhan berarti tuan atau orang yang memiliki otoritas. Orang-orang Yahudi juga menggunakan kata Tuhan untuk mengacu kepada Allah. Pastikan untuk menerjemahkan Tuhan dengan cara yang sama seperti yang telah Anda lakukan sebelumnya. Tuhan berada di glosarium utama.</w:t>
      </w:r>
    </w:p>
    <w:p>
      <w:pPr/>
      <w:r>
        <w:rPr>
          <w:lang w:val="id_ID" w:bidi="id_ID"/>
        </w:rPr>
      </w:r>
      <w:r>
        <w:rPr>
          <w:lang w:val="id_ID" w:bidi="id_ID"/>
        </w:rPr>
        <w:t xml:space="preserve">Yesus menggunakan perbandingan untuk memberi tahu orang-orang Farisi bahwa mereka ingin </w:t>
      </w:r>
      <w:r>
        <w:rPr>
          <w:b/>
          <w:lang w:val="id_ID" w:bidi="id_ID"/>
        </w:rPr>
        <w:t>tahir</w:t>
      </w:r>
      <w:r>
        <w:rPr>
          <w:lang w:val="id_ID" w:bidi="id_ID"/>
        </w:rPr>
        <w:t xml:space="preserve"> di luar, tetapi mereka penuh dengan </w:t>
      </w:r>
      <w:r>
        <w:rPr>
          <w:b/>
          <w:lang w:val="id_ID" w:bidi="id_ID"/>
        </w:rPr>
        <w:t>keserakahan</w:t>
      </w:r>
      <w:r>
        <w:rPr>
          <w:lang w:val="id_ID" w:bidi="id_ID"/>
        </w:rPr>
        <w:t xml:space="preserve"> dan kejahatan di dalam. Di sini, tahir berarti menyucikan atau membersihkan secara seremonial. Jika seseorang tahir, mereka layak untuk melayani Allah. Pastikan untuk menerjemahkan tahir dengan cara yang sama seperti yang telah Anda lakukan sebelumnya. Tahir berada di glosarium utama. Ketika Yesus mengatakan orang-orang Farisi penuh ketamakan, maksud-Nya mereka memiliki hasrat untuk mengambil barang-barang orang lain dengan kasar.</w:t>
      </w:r>
    </w:p>
    <w:p>
      <w:pPr/>
      <w:r>
        <w:rPr>
          <w:lang w:val="id_ID" w:bidi="id_ID"/>
        </w:rPr>
      </w:r>
      <w:r>
        <w:rPr>
          <w:lang w:val="id_ID" w:bidi="id_ID"/>
        </w:rPr>
        <w:t xml:space="preserve">Ketika Yesus menggunakan kata </w:t>
      </w:r>
      <w:r>
        <w:rPr>
          <w:b/>
          <w:lang w:val="id_ID" w:bidi="id_ID"/>
        </w:rPr>
        <w:t>celaka</w:t>
      </w:r>
      <w:r>
        <w:rPr>
          <w:lang w:val="id_ID" w:bidi="id_ID"/>
        </w:rPr>
        <w:t xml:space="preserve">, Dia mengungkapkan duka saat penghakiman Allah datang. Pastikan untuk menerjemahkan celaka dengan cara yang sama seperti yang telah Anda lakukan sebelumnya. Yesus mengatakan orang-orang Farisi memberikan sepersepuluh dari, atau persepuluhan, </w:t>
      </w:r>
      <w:r>
        <w:rPr>
          <w:b/>
          <w:lang w:val="id_ID" w:bidi="id_ID"/>
        </w:rPr>
        <w:t>mint dan rue</w:t>
      </w:r>
      <w:r>
        <w:rPr>
          <w:lang w:val="id_ID" w:bidi="id_ID"/>
        </w:rPr>
        <w:t xml:space="preserve"> mereka, tetapi mereka tidak memperlakukan orang lain dengan adil. Mint dan rue adalah rempah atau tanaman kecil yang digunakan banyak orang untuk membumbui masakan mereka. Keduanya juga digunakan sebagai obat.</w:t>
      </w:r>
    </w:p>
    <w:p>
      <w:pPr/>
      <w:r>
        <w:rPr>
          <w:lang w:val="id_ID" w:bidi="id_ID"/>
        </w:rPr>
      </w:r>
      <w:r>
        <w:rPr>
          <w:lang w:val="id_ID" w:bidi="id_ID"/>
        </w:rPr>
        <w:t xml:space="preserve">Yesus mengatakan orang-orang Farisi suka duduk di kursi kehormatan di </w:t>
      </w:r>
      <w:r>
        <w:rPr>
          <w:b/>
          <w:lang w:val="id_ID" w:bidi="id_ID"/>
        </w:rPr>
        <w:t>sinagoge</w:t>
      </w:r>
      <w:r>
        <w:rPr>
          <w:lang w:val="id_ID" w:bidi="id_ID"/>
        </w:rPr>
        <w:t xml:space="preserve">, atau tempat ibadah orang Yahudi. Pastikan untuk menerjemahkan sinagoge dengan cara yang sama seperti yang telah Anda lakukan sebelumnya. Sinagoge berada di glosarium utama. Setelah Yesus menegur orang-orang Farisi itu, </w:t>
      </w:r>
      <w:r>
        <w:rPr>
          <w:b/>
          <w:lang w:val="id_ID" w:bidi="id_ID"/>
        </w:rPr>
        <w:t>seorang ahli dalam hukum</w:t>
      </w:r>
      <w:r>
        <w:rPr>
          <w:lang w:val="id_ID" w:bidi="id_ID"/>
        </w:rPr>
        <w:t xml:space="preserve"> mengatakan bahwa Yesus juga menghina mereka. Para ahli dalam hukum itu mempelajari, menafsirkan, dan mengajar hukum Allah kepada banyak orang. Para ahli dalam hukum ini berasal dari kelompok orang yang sama, yang disebut para guru hukum. Pastikan untuk menerjemahkan para guru hukum dengan cara yang sama seperti yang telah Anda lakukan di bagian sebelumnya. Para guru hukum berada di glosarium utama.</w:t>
      </w:r>
    </w:p>
    <w:p>
      <w:pPr/>
      <w:r>
        <w:rPr>
          <w:lang w:val="id_ID" w:bidi="id_ID"/>
        </w:rPr>
      </w:r>
      <w:r>
        <w:rPr>
          <w:lang w:val="id_ID" w:bidi="id_ID"/>
        </w:rPr>
        <w:t xml:space="preserve">Para ahli dalam hukum itu menyebut Yesus, </w:t>
      </w:r>
      <w:r>
        <w:rPr>
          <w:b/>
          <w:lang w:val="id_ID" w:bidi="id_ID"/>
        </w:rPr>
        <w:t>Guru</w:t>
      </w:r>
      <w:r>
        <w:rPr>
          <w:lang w:val="id_ID" w:bidi="id_ID"/>
        </w:rPr>
        <w:t xml:space="preserve">. Guru adalah gelar yang sopan untuk seorang pemimpin agama Yahudi. Pastikan untuk menerjemahkan Guru dengan cara yang sama seperti yang telah Anda lakukan sebelumnya. Guru berada di glosarium utama. Yesus mengatakan para pemimpin agama membangun </w:t>
      </w:r>
      <w:r>
        <w:rPr>
          <w:b/>
          <w:lang w:val="id_ID" w:bidi="id_ID"/>
        </w:rPr>
        <w:t>makam</w:t>
      </w:r>
      <w:r>
        <w:rPr>
          <w:lang w:val="id_ID" w:bidi="id_ID"/>
        </w:rPr>
        <w:t xml:space="preserve"> untuk </w:t>
      </w:r>
      <w:r>
        <w:rPr>
          <w:b/>
          <w:lang w:val="id_ID" w:bidi="id_ID"/>
        </w:rPr>
        <w:t>para nabi</w:t>
      </w:r>
      <w:r>
        <w:rPr>
          <w:lang w:val="id_ID" w:bidi="id_ID"/>
        </w:rPr>
        <w:t xml:space="preserve">, atau utusan Allah. Di sini, makam mengacu kepada monumen batu yang elegan. Itu berbeda dari gua pemakaman. Pastikan untuk menerjemahkan nabi sama seperti yang telah Anda lakukan sebelumnya. Nabi berada di glosarium utama. Yesus mengatakan mereka membuat makam karena mereka mengira </w:t>
      </w:r>
      <w:r>
        <w:rPr>
          <w:b/>
          <w:lang w:val="id_ID" w:bidi="id_ID"/>
        </w:rPr>
        <w:t>para leluhur</w:t>
      </w:r>
      <w:r>
        <w:rPr>
          <w:lang w:val="id_ID" w:bidi="id_ID"/>
        </w:rPr>
        <w:t xml:space="preserve"> mereka, atau nenek moyang mereka, berhak untuk membunuh para nabi.</w:t>
      </w:r>
    </w:p>
    <w:p>
      <w:pPr/>
      <w:r>
        <w:rPr>
          <w:lang w:val="id_ID" w:bidi="id_ID"/>
        </w:rPr>
      </w:r>
      <w:r>
        <w:rPr>
          <w:lang w:val="id_ID" w:bidi="id_ID"/>
        </w:rPr>
        <w:t xml:space="preserve">Yesus menggunakan frasa "Allah dalam </w:t>
      </w:r>
      <w:r>
        <w:rPr>
          <w:b/>
          <w:lang w:val="id_ID" w:bidi="id_ID"/>
        </w:rPr>
        <w:t>hikmat</w:t>
      </w:r>
      <w:r>
        <w:rPr>
          <w:lang w:val="id_ID" w:bidi="id_ID"/>
        </w:rPr>
        <w:t xml:space="preserve">-Nya berfirman." Dia berbicara tentang hikmat Allah seolah-olah itu adalah seseorang. Hikmat mengacu kepada pikiran yang benar. Allah mengetahui segala sesuatu dan oleh karena itu, hikmat sejati hanya dapat berasal dari-Nya. Pastikan untuk menerjemahkan hikmat dengan cara yang sama seperti yang telah Anda lakukan sebelumnya. Hikmat berada di glosarium utama. Allah dengan bijaksana mengatakan bahwa Dia akan mengutus lebih banyak nabi dan </w:t>
      </w:r>
      <w:r>
        <w:rPr>
          <w:b/>
          <w:lang w:val="id_ID" w:bidi="id_ID"/>
        </w:rPr>
        <w:t>rasul</w:t>
      </w:r>
      <w:r>
        <w:rPr>
          <w:lang w:val="id_ID" w:bidi="id_ID"/>
        </w:rPr>
        <w:t>, atau mengutus yang lain, tetapi mereka juga akan dianiaya serta beberapa bahkan dibunuh. Pastikan untuk menerjemahkan rasul dengan cara yang sama seperti yang telah Anda lakukan di bagian sebelumnya. Rasul berada di glosarium utama.</w:t>
      </w:r>
    </w:p>
    <w:p>
      <w:pPr/>
      <w:r>
        <w:rPr>
          <w:lang w:val="id_ID" w:bidi="id_ID"/>
        </w:rPr>
      </w:r>
      <w:r>
        <w:rPr>
          <w:lang w:val="id_ID" w:bidi="id_ID"/>
        </w:rPr>
        <w:t xml:space="preserve">Yesus mengatakan orang-orang dari </w:t>
      </w:r>
      <w:r>
        <w:rPr>
          <w:b/>
          <w:lang w:val="id_ID" w:bidi="id_ID"/>
        </w:rPr>
        <w:t>generasi</w:t>
      </w:r>
      <w:r>
        <w:rPr>
          <w:lang w:val="id_ID" w:bidi="id_ID"/>
        </w:rPr>
        <w:t xml:space="preserve"> itu, atau semua orang yang hidup selama masa itu, akan bertanggung jawab atas kematian semua nabi. Pastikan untuk menerjemahkan generasi dengan cara yang sama seperti yang telah Anda lakukan sebelumnya. Generasi berada di glosarium utama.</w:t>
      </w:r>
    </w:p>
    <w:p>
      <w:pPr/>
      <w:r>
        <w:rPr>
          <w:lang w:val="id_ID" w:bidi="id_ID"/>
        </w:rPr>
      </w:r>
      <w:r>
        <w:rPr>
          <w:lang w:val="id_ID" w:bidi="id_ID"/>
        </w:rPr>
        <w:t>Pembaruan Glosarium:</w:t>
      </w:r>
    </w:p>
    <w:p>
      <w:pPr/>
      <w:r>
        <w:rPr>
          <w:lang w:val="id_ID" w:bidi="id_ID"/>
        </w:rPr>
      </w:r>
      <w:r>
        <w:rPr>
          <w:lang w:val="id_ID" w:bidi="id_ID"/>
        </w:rPr>
        <w:t>kuburan</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ini, sebagai satu kelompok, dalam bahasa sendiri.</w:t>
      </w:r>
    </w:p>
    <w:p>
      <w:pPr/>
      <w:r>
        <w:rPr>
          <w:lang w:val="id_ID" w:bidi="id_ID"/>
        </w:rPr>
      </w:r>
      <w:r>
        <w:rPr>
          <w:lang w:val="id_ID" w:bidi="id_ID"/>
        </w:rPr>
        <w:t>Pertama, semua anggota kelompok harus berlatih menceritakan perikop ini dalam bahasa sendiri. Ingatlah untuk memasukkan hal-hal yang sudah diputuskan dalam langkah-langkah sebelumnya, seperti kronologi, kata, frasa, emosi, atau apa pun yang Anda telah diskusikan.</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itu dan berhenti sejenak. Lakukan ini sampai kelompok telah menceritakan kembali seluruh teks. Anggota-anggota kelompok dapat saling memperbaiki dalam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teks tersebut tanpa interupsi setidaknya satu kali. Seorang anggota kelompok dapat menggunakan benda apa saja, gerakan, atau papan cerita untuk membantu mereka mengingat teks tersebut.</w:t>
      </w:r>
    </w:p>
    <w:p>
      <w:pPr/>
      <w:r>
        <w:rPr>
          <w:lang w:val="id_ID" w:bidi="id_ID"/>
        </w:rPr>
      </w:r>
      <w:r>
        <w:rPr>
          <w:lang w:val="id_ID" w:bidi="id_ID"/>
        </w:rPr>
        <w:t>Hentikan sejenak audio ini di sini.</w:t>
      </w:r>
    </w:p>
    <w:p>
      <w:pPr/>
      <w:r>
        <w:rPr>
          <w:lang w:val="id_ID" w:bidi="id_ID"/>
        </w:rPr>
      </w:r>
      <w:r>
        <w:rPr>
          <w:lang w:val="id_ID" w:bidi="id_ID"/>
        </w:rPr>
        <w:t xml:space="preserve">Selanjutnya, kelompok dapat memutuskan versi siapa dari teks tersebut yang Anda paling sukai. Anda mungkin memutuskan untuk menyukai cara bercerita seorang anggota kelompok untuk suatu adegan, tetapi menyukai cara anggota kelompok lain menceritakan adegan lainnya. </w:t>
      </w:r>
    </w:p>
    <w:p>
      <w:pPr/>
      <w:r>
        <w:rPr>
          <w:lang w:val="id_ID" w:bidi="id_ID"/>
        </w:rPr>
      </w:r>
      <w:r>
        <w:rPr>
          <w:lang w:val="id_ID" w:bidi="id_ID"/>
        </w:rPr>
        <w:t>Hentikan sejenak audio ini di sini.</w:t>
      </w:r>
    </w:p>
    <w:p>
      <w:pPr/>
      <w:r>
        <w:rPr>
          <w:lang w:val="id_ID" w:bidi="id_ID"/>
        </w:rPr>
      </w:r>
      <w:r>
        <w:rPr>
          <w:lang w:val="id_ID" w:bidi="id_ID"/>
        </w:rPr>
        <w:t>Akhirnya, kelompok dapat menyusun versi akhir yang disetujui oleh semua anggota kelompok untuk perikop itu.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Lukas 12:1–12</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Dengarkan Lukas 12:1–12 dan renungkan di dalam hati Anda. Dengarkan teks sebanyak tiga kali (dalam tiga terjemahan yang berbeda, jika memungkinkan). Kemudian sebagai satu tim diskusikan pertanyaan-pertanyaan berikut ini:</w:t>
      </w:r>
    </w:p>
    <w:p>
      <w:pPr>
        <w:pStyle w:val="ListBullet"/>
        <w:spacing w:line="240" w:lineRule="auto"/>
        <w:ind w:left="720"/>
      </w:pPr>
      <w:r>
        <w:rPr>
          <w:lang w:val="id_ID" w:bidi="id_ID"/>
        </w:rPr>
      </w:r>
      <w:r>
        <w:rPr>
          <w:lang w:val="id_ID" w:bidi="id_ID"/>
        </w:rPr>
        <w:t xml:space="preserve">Apa yang Anda suka dalam kisah ini? </w:t>
      </w:r>
    </w:p>
    <w:p>
      <w:pPr>
        <w:pStyle w:val="ListBullet"/>
        <w:spacing w:line="240" w:lineRule="auto"/>
        <w:ind w:left="720"/>
      </w:pPr>
      <w:r>
        <w:rPr>
          <w:lang w:val="id_ID" w:bidi="id_ID"/>
        </w:rPr>
      </w:r>
      <w:r>
        <w:rPr>
          <w:lang w:val="id_ID" w:bidi="id_ID"/>
        </w:rPr>
        <w:t xml:space="preserve">Apa yang Anda tidak suka atau tidak mengerti? </w:t>
      </w:r>
    </w:p>
    <w:p>
      <w:pPr>
        <w:pStyle w:val="ListBullet"/>
        <w:spacing w:line="240" w:lineRule="auto"/>
        <w:ind w:left="720"/>
      </w:pPr>
      <w:r>
        <w:rPr>
          <w:lang w:val="id_ID" w:bidi="id_ID"/>
        </w:rPr>
      </w:r>
      <w:r>
        <w:rPr>
          <w:lang w:val="id_ID" w:bidi="id_ID"/>
        </w:rPr>
        <w:t>Apa yang kisah ini katakan tentang Yesus?</w:t>
      </w:r>
    </w:p>
    <w:p>
      <w:pPr>
        <w:pStyle w:val="ListBullet"/>
        <w:spacing w:line="240" w:lineRule="auto"/>
        <w:ind w:left="720"/>
      </w:pPr>
      <w:r>
        <w:rPr>
          <w:lang w:val="id_ID" w:bidi="id_ID"/>
        </w:rPr>
      </w:r>
      <w:r>
        <w:rPr>
          <w:lang w:val="id_ID" w:bidi="id_ID"/>
        </w:rPr>
        <w:t>Apa yang kisah ini katakan tentang manusia?</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Dalam kisah sebelumnya, Yesus mengkritik para pemimpin agama saat makan di rumah seorang Farisi, atau pemimpin agama. Ketika Yesus pergi, para pemimpin agama marah kepada-Nya dan ingin menemukan cara untuk menghukum-Nya. Ribuan orang yang berada di luar rumah berusaha mendekati Yesus. Yesus berpaling kepada para murid-Nya dan mengajar mereka tentang penganiayaan, atau hal-hal lain yang menyebabkan mereka menderita karena mereka menjadi pengikut-Nya.</w:t>
      </w:r>
    </w:p>
    <w:p>
      <w:pPr/>
      <w:r>
        <w:rPr>
          <w:lang w:val="id_ID" w:bidi="id_ID"/>
        </w:rPr>
      </w:r>
      <w:r>
        <w:rPr>
          <w:lang w:val="id_ID" w:bidi="id_ID"/>
        </w:rPr>
        <w:t>Di dalam rumah orang Farisi, Yesus memarahi para pemimpin agama karena tidak percaya kepada-Nya dan karena memimpin orang-orang yang menjadi pengikut mereka dengan cara yang salah. Para pemimpin agama sangat marah dan ingin menemukan cara untuk menghukum Yesus. Pada saat yang sama, Yesus berada di dalam rumah, orang banyak di luar terus bertambah sampai ada ribuan orang yang saling menginjak-injak saat mereka berusaha mendekati Yesus. Lukas menggunakan kerumunan untuk menunjukkan Teofilus bahwa biarpun para pemimpin agama tidak menerima Yesus, Yesus terkenal di kalangan massa itu. Yesus berpaling kepada para murid-Nya terlebih dahulu dan mengajar mereka tentang penganiayaan sebelum berbicara kepada kerumunan. Kerumunan itu masih bisa mendengar Yesus ketika Dia mengajar para murid-Nya.</w:t>
      </w:r>
    </w:p>
    <w:p>
      <w:pPr/>
      <w:r>
        <w:rPr>
          <w:lang w:val="id_ID" w:bidi="id_ID"/>
        </w:rPr>
      </w:r>
      <w:r>
        <w:rPr>
          <w:lang w:val="id_ID" w:bidi="id_ID"/>
        </w:rPr>
        <w:t>Berhenti dan diskusikan dengan tim Anda, bagaimana anggapan tentang kerumunan dalam kebudayaan Anda? Apakah mereka membantu atau menyakitkan? Apakah yang menyebabkan kerumunan berkumpul di tempat tinggal Anda?</w:t>
      </w:r>
    </w:p>
    <w:p>
      <w:pPr/>
      <w:r>
        <w:rPr>
          <w:lang w:val="id_ID" w:bidi="id_ID"/>
        </w:rPr>
      </w:r>
      <w:r>
        <w:rPr>
          <w:lang w:val="id_ID" w:bidi="id_ID"/>
        </w:rPr>
        <w:t>Yesus memperingatkan para murid-Nya terhadap kemunafikan, atau seseorang yang berpura-pura berbeda dari yang sebenarnya. Yesus membandingkan kemunafikan orang-orang Farisi, atau para pemimpin agama, dengan ragi. Seseorang menambahkan ragi ke adonan roti agar membuatnya berkembang dan naik. Yesus membandingkan hal ini dengan orang-orang Farisi yang berbicara dan bertindak seolah-olah mereka tidak bersalah serta mengasihi Allah, tetapi motivasi mereka sebenarnya berdosa. Sama seperti ragi yang dengan cepat menyebar ke seluruh adonan, sikap orang-orang Farisi dapat dengan cepat memengaruhi orang-orang yang mengikuti mereka. Yesus menggunakan dua pepatah Yahudi yang terkenal untuk mengungkapkan hal yang sama bahwa Allah akan membukakan segala sesuatu yang disembunyikan seseorang. Pada hari penghakiman, Allah akan menyingkapkan motif atau niat yang benar setiap orang.</w:t>
      </w:r>
    </w:p>
    <w:p>
      <w:pPr/>
      <w:r>
        <w:rPr>
          <w:lang w:val="id_ID" w:bidi="id_ID"/>
        </w:rPr>
      </w:r>
      <w:r>
        <w:rPr>
          <w:lang w:val="id_ID" w:bidi="id_ID"/>
        </w:rPr>
        <w:t>Dalam kebudayaan saudara, bagaimana reaksi orang-orang ketika sesuatu yang telah mereka lakukan secara tersembunyi ketahuan dan disebarluaskan?</w:t>
      </w:r>
    </w:p>
    <w:p>
      <w:pPr/>
      <w:r>
        <w:rPr>
          <w:lang w:val="id_ID" w:bidi="id_ID"/>
        </w:rPr>
      </w:r>
      <w:r>
        <w:rPr>
          <w:lang w:val="id_ID" w:bidi="id_ID"/>
        </w:rPr>
        <w:t>Ketika Yesus mengatakan "Apa yang kamu katakan dalam gelap akan kedengaran di terang," maksud-Nya berarti apa yang dikatakan para murid secara diam-diam akan terdengar luas oleh banyak orang. Yesus menggunakan contoh kebudayaan - apa yang kamu bisikkan di dalam ruangan akan bersuara nyaring dari bubungan atap. Dalam kebudayaan Yahudi, ruangan dalam mengacu kepada kamar dalam sebuah rumah. Rumah-rumah orang Yahudi memiliki dinding tipis sehingga orang-orang yang lewat bisa mendengar apa yang dikatakan di dalam. Atap rumah orang Yahudi itu datar. Ketika seseorang ingin mengumumkan sesuatu yang penting kepada masyarakat, mereka akan berdiri di atap dan berbicara dengan keras kepada orang-orang di jalan.</w:t>
      </w:r>
    </w:p>
    <w:p>
      <w:pPr/>
      <w:r>
        <w:rPr>
          <w:lang w:val="id_ID" w:bidi="id_ID"/>
        </w:rPr>
      </w:r>
      <w:r>
        <w:rPr>
          <w:lang w:val="id_ID" w:bidi="id_ID"/>
        </w:rPr>
        <w:t>Berhenti dan tunjukkan kepada tim Anda sebuah rumah Yahudi yang khas dengan atap datar.</w:t>
      </w:r>
    </w:p>
    <w:p>
      <w:pPr/>
      <w:r>
        <w:rPr>
          <w:lang w:val="id_ID" w:bidi="id_ID"/>
        </w:rPr>
      </w:r>
      <w:r>
        <w:rPr>
          <w:lang w:val="id_ID" w:bidi="id_ID"/>
        </w:rPr>
        <w:t xml:space="preserve">Yesus mengatakan "Aku berkata kepadamu" untuk menekankan apa yang akan Dia katakan. Yesus mengatakan kepada semua orang yang mendengarkan bahwa mereka tidak boleh takut kepada orang-orang yang hanya dapat menyakiti atau membunuh tubuh, karena mereka tidak dapat memengaruhi tempat seseorang pergi setelah mereka mati. Sebaliknya, mereka harus takut akan Allah yang memiliki kuasa dan otoritas untuk menghukum orang-orang yang pantas dihukum dengan melemparkan mereka ke dalam Gehenna atau neraka. Penggunaan kata takut ini mengacu kepada takut akan murka Allah. </w:t>
      </w:r>
    </w:p>
    <w:p>
      <w:pPr/>
      <w:r>
        <w:rPr>
          <w:lang w:val="id_ID" w:bidi="id_ID"/>
        </w:rPr>
      </w:r>
      <w:r>
        <w:rPr>
          <w:lang w:val="id_ID" w:bidi="id_ID"/>
        </w:rPr>
        <w:t>Yesus kemudian menyemangati para murid-Nya dengan mengajukan pertanyaan yang tidak diharapkan untuk dijawab, "Bukankah lima ekor burung pipit dijual dua duit?" Burung pipit adalah burung kecil yang dijual di pasar untuk dimakan. Peser adalah mata uang Romawi yang hanya bernilai seperenam belas dari upah sehari. Yesus menunjukkan bahwa burung pipit harganya sangat murah, tetapi Allah memedulikan setiap ekor.</w:t>
      </w:r>
    </w:p>
    <w:p>
      <w:pPr/>
      <w:r>
        <w:rPr>
          <w:lang w:val="id_ID" w:bidi="id_ID"/>
        </w:rPr>
      </w:r>
      <w:r>
        <w:rPr>
          <w:lang w:val="id_ID" w:bidi="id_ID"/>
        </w:rPr>
        <w:t>Berhenti dan tunjukkan kepada tim Anda sebuah foto burung pipit.</w:t>
      </w:r>
    </w:p>
    <w:p>
      <w:pPr/>
      <w:r>
        <w:rPr>
          <w:lang w:val="id_ID" w:bidi="id_ID"/>
        </w:rPr>
      </w:r>
      <w:r>
        <w:rPr>
          <w:lang w:val="id_ID" w:bidi="id_ID"/>
        </w:rPr>
        <w:t>Ketika Yesus mengatakan "Memang," Ia mengontraskan dengan bagaimana Allah peduli kepada burung pipit dan bagaimana Allah peduli kepada murid-murid. Allah jauh lebih menghargai para murid daripada para burung pipit. Dia bahkan mengetahui berapa banyak rambut yang ada di kepala mereka! Yesus mengatakan hal ini kepada mereka sehingga mereka tidak akan takut pada penganiayaan di bumi, melainkan mau percaya bahwa Allah akan menjaga mereka.</w:t>
      </w:r>
    </w:p>
    <w:p>
      <w:pPr/>
      <w:r>
        <w:rPr>
          <w:lang w:val="id_ID" w:bidi="id_ID"/>
        </w:rPr>
      </w:r>
      <w:r>
        <w:rPr>
          <w:lang w:val="id_ID" w:bidi="id_ID"/>
        </w:rPr>
        <w:t>Yesus berbicara tentang orang yang secara terbuka menyatakan bahwa mereka mengikuti Juruselamat yang Dijanjikan atau Yesus. Di hadapan Allah dan para malaikat-Nya, Anak Manusia, atau Yesus, akan menyebut orang itu sendiri. Yesus mengacu kepada diri-Nya sebagai Anak Manusia yang menyiratkan bahwa Dia benar-benar manusia dan mewakili semua orang. Namun pada saat yang sama, Yesus berasal dari Allah dan memiliki otoritas Allah. Seseorang yang mengakui Yesus dengan tidak hanya mengatakan kepada orang-orang bahwa ia mengikuti Yesus, tetapi juga dengan menjalani hidup yang taat kepada perintah-perintah Allah. Namun, barang siapa menolak Yesus secara umum, Yesus akan menolak mereka di hadapan Allah dan para malaikat-Nya, yang memiliki hasil yang kekal. Orang-orang yang melawan Yesus atau menyangkal Dia masih bisa diampuni oleh Allah, jika orang itu berpaling kepada Allah. Namun, jika seseorang menghina Roh Allah, maka Allah tidak akan mengampuni mereka. Injil Matius mengatakan salah satu contoh orang-orang yang menghina roh Allah adalah mereka yang melihat karya-Nya dan mengatakan itu adalah kuasa Setan. Ini terjadi ketika Yesus mengusir setan dari pria yang tidak dapat berbicara.</w:t>
      </w:r>
    </w:p>
    <w:p>
      <w:pPr/>
      <w:r>
        <w:rPr>
          <w:lang w:val="id_ID" w:bidi="id_ID"/>
        </w:rPr>
      </w:r>
      <w:r>
        <w:rPr>
          <w:lang w:val="id_ID" w:bidi="id_ID"/>
        </w:rPr>
        <w:t>Berhenti dan diskusikan dengan tim saudara: Dalam budaya saudara, bagaimana reaksi orang-orang ketika mereka ditolak? Bagaimana cara orang-orang dapat memperbaiki hubungan mereka? Dalam keadaan apakah sebuah hubungan tidak bisa diperbaiki?</w:t>
      </w:r>
    </w:p>
    <w:p>
      <w:pPr/>
      <w:r>
        <w:rPr>
          <w:lang w:val="id_ID" w:bidi="id_ID"/>
        </w:rPr>
      </w:r>
      <w:r>
        <w:rPr>
          <w:lang w:val="id_ID" w:bidi="id_ID"/>
        </w:rPr>
        <w:t>Yesus mengatakan kepada para murid-Nya agar tidak khawatir ketika mereka ditangkap dan diadili di sinagoge, atau tempat-tempat pertemuan orang Yahudi. Ini menyiratkan bahwa para pemimpin agama kelak akan menjadi musuh bagi para murid. Para pemimpin Yahudi akan membawa mereka ke sinagoge untuk memutuskan apakah mereka harus dihukum oleh karena mereka setia kepada Yesus.</w:t>
      </w:r>
    </w:p>
    <w:p>
      <w:pPr/>
      <w:r>
        <w:rPr>
          <w:lang w:val="id_ID" w:bidi="id_ID"/>
        </w:rPr>
      </w:r>
      <w:r>
        <w:rPr>
          <w:lang w:val="id_ID" w:bidi="id_ID"/>
        </w:rPr>
        <w:t>Berhenti dan tunjukkan kepada tim Anda sebuah foto sinagoge.</w:t>
      </w:r>
    </w:p>
    <w:p>
      <w:pPr/>
      <w:r>
        <w:rPr>
          <w:lang w:val="id_ID" w:bidi="id_ID"/>
        </w:rPr>
      </w:r>
      <w:r>
        <w:rPr>
          <w:lang w:val="id_ID" w:bidi="id_ID"/>
        </w:rPr>
        <w:t>Yesus mengatakan kepada mereka agar tidak khawatir tentang cara membela diri di pengadilan, karena Roh Allah akan menolong mereka untuk mengetahui apa yang harus dikatakan pada saat itu.</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 xml:space="preserve">Dalam sesi ini, Anda akan membantu kelompok memvisualisasikan kisah ini. Anda akan membantu kelompok mendefinisikan adegan, latar, dan karakter dalam kisah ini. </w:t>
      </w:r>
    </w:p>
    <w:p>
      <w:pPr/>
      <w:r>
        <w:rPr>
          <w:lang w:val="id_ID" w:bidi="id_ID"/>
        </w:rPr>
      </w:r>
      <w:r>
        <w:rPr>
          <w:lang w:val="id_ID" w:bidi="id_ID"/>
        </w:rPr>
        <w:t>Kisah ini memiliki empat adegan.</w:t>
      </w:r>
    </w:p>
    <w:p>
      <w:pPr/>
      <w:r>
        <w:rPr>
          <w:lang w:val="id_ID" w:bidi="id_ID"/>
        </w:rPr>
      </w:r>
      <w:r>
        <w:rPr>
          <w:b/>
          <w:lang w:val="id_ID" w:bidi="id_ID"/>
        </w:rPr>
        <w:t>Adegan pertama:</w:t>
      </w:r>
      <w:r>
        <w:rPr>
          <w:lang w:val="id_ID" w:bidi="id_ID"/>
        </w:rPr>
        <w:t xml:space="preserve"> Kerumunan berkumpul di luar ketika Yesus berada di rumah seorang Farisi. Yesus keluar dan mengajar para murid-Nya tentang kemunafikan.</w:t>
      </w:r>
    </w:p>
    <w:p>
      <w:pPr/>
      <w:r>
        <w:rPr>
          <w:lang w:val="id_ID" w:bidi="id_ID"/>
        </w:rPr>
      </w:r>
      <w:r>
        <w:rPr>
          <w:b/>
          <w:lang w:val="id_ID" w:bidi="id_ID"/>
        </w:rPr>
        <w:t>Adegan kedua:</w:t>
      </w:r>
      <w:r>
        <w:rPr>
          <w:lang w:val="id_ID" w:bidi="id_ID"/>
        </w:rPr>
        <w:t xml:space="preserve"> Yesus mengajar para murid bahwa mereka harus takut akan Allah. Yesus juga mengatakan kepada mereka betapa berharganya mereka.</w:t>
      </w:r>
    </w:p>
    <w:p>
      <w:pPr/>
      <w:r>
        <w:rPr>
          <w:lang w:val="id_ID" w:bidi="id_ID"/>
        </w:rPr>
      </w:r>
      <w:r>
        <w:rPr>
          <w:b/>
          <w:lang w:val="id_ID" w:bidi="id_ID"/>
        </w:rPr>
        <w:t>Adegan ketiga:</w:t>
      </w:r>
      <w:r>
        <w:rPr>
          <w:lang w:val="id_ID" w:bidi="id_ID"/>
        </w:rPr>
        <w:t xml:space="preserve"> Yesus mengajar para murid-Nya tentang pengakuan akan Dia di hadapan orang lain. Yesus menjelaskan bahwa menyangkal Roh Kudus tidak bisa diampuni.</w:t>
      </w:r>
    </w:p>
    <w:p>
      <w:pPr/>
      <w:r>
        <w:rPr>
          <w:lang w:val="id_ID" w:bidi="id_ID"/>
        </w:rPr>
      </w:r>
      <w:r>
        <w:rPr>
          <w:b/>
          <w:lang w:val="id_ID" w:bidi="id_ID"/>
        </w:rPr>
        <w:t>Adegan keempat:</w:t>
      </w:r>
      <w:r>
        <w:rPr>
          <w:lang w:val="id_ID" w:bidi="id_ID"/>
        </w:rPr>
        <w:t xml:space="preserve"> Yesus mengajar cara berperilaku ketika para murid-Nya menghadapi pengadilan di sinagoge, di hadapan para penguasa dan pihak berwenang. Yesus mengatakan kepada mereka agar tidak takut karena Roh Kudus akan memberi tahu mereka apa yang harus dikatakan.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Orang-orang Farisi</w:t>
      </w:r>
    </w:p>
    <w:p>
      <w:pPr>
        <w:pStyle w:val="ListBullet"/>
        <w:spacing w:line="240" w:lineRule="auto"/>
        <w:ind w:left="720"/>
      </w:pPr>
      <w:r>
        <w:rPr>
          <w:lang w:val="id_ID" w:bidi="id_ID"/>
        </w:rPr>
      </w:r>
      <w:r>
        <w:rPr>
          <w:lang w:val="id_ID" w:bidi="id_ID"/>
        </w:rPr>
        <w:t>Sebuah kerumunan yang besar</w:t>
      </w:r>
    </w:p>
    <w:p>
      <w:pPr>
        <w:pStyle w:val="ListBullet"/>
        <w:spacing w:line="240" w:lineRule="auto"/>
        <w:ind w:left="720"/>
      </w:pPr>
      <w:r>
        <w:rPr>
          <w:lang w:val="id_ID" w:bidi="id_ID"/>
        </w:rPr>
      </w:r>
      <w:r>
        <w:rPr>
          <w:lang w:val="id_ID" w:bidi="id_ID"/>
        </w:rPr>
        <w:t>Para murid</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Malaikat Allah</w:t>
      </w:r>
    </w:p>
    <w:p>
      <w:pPr>
        <w:pStyle w:val="ListBullet"/>
        <w:spacing w:line="240" w:lineRule="auto"/>
        <w:ind w:left="720"/>
      </w:pPr>
      <w:r>
        <w:rPr>
          <w:lang w:val="id_ID" w:bidi="id_ID"/>
        </w:rPr>
      </w:r>
      <w:r>
        <w:rPr>
          <w:lang w:val="id_ID" w:bidi="id_ID"/>
        </w:rPr>
        <w:t>Orang yang menyangkal Yesus</w:t>
      </w:r>
    </w:p>
    <w:p>
      <w:pPr>
        <w:pStyle w:val="ListBullet"/>
        <w:spacing w:line="240" w:lineRule="auto"/>
        <w:ind w:left="720"/>
      </w:pPr>
      <w:r>
        <w:rPr>
          <w:lang w:val="id_ID" w:bidi="id_ID"/>
        </w:rPr>
      </w:r>
      <w:r>
        <w:rPr>
          <w:lang w:val="id_ID" w:bidi="id_ID"/>
        </w:rPr>
        <w:t>Orang yang mengenal Yesus</w:t>
      </w:r>
    </w:p>
    <w:p>
      <w:pPr>
        <w:pStyle w:val="ListBullet"/>
        <w:spacing w:line="240" w:lineRule="auto"/>
        <w:ind w:left="720"/>
      </w:pPr>
      <w:r>
        <w:rPr>
          <w:lang w:val="id_ID" w:bidi="id_ID"/>
        </w:rPr>
      </w:r>
      <w:r>
        <w:rPr>
          <w:lang w:val="id_ID" w:bidi="id_ID"/>
        </w:rPr>
        <w:t>Roh Kudus</w:t>
      </w:r>
    </w:p>
    <w:p>
      <w:pPr/>
      <w:r>
        <w:rPr>
          <w:lang w:val="id_ID" w:bidi="id_ID"/>
        </w:rPr>
      </w:r>
      <w:r>
        <w:rPr>
          <w:lang w:val="id_ID" w:bidi="id_ID"/>
        </w:rPr>
        <w:t xml:space="preserve">Dalam sesi ini, ambillah papan cerita kelompok, gambarlah, atau gunakan beberapa macam alat peraga (benda-benda yang dapat Anda pindahkan seperti batu, batang, mainan anak-anak) untuk memvisualisasikan kisah dan adegan di dalamnya. </w:t>
      </w:r>
    </w:p>
    <w:p>
      <w:pPr/>
      <w:r>
        <w:rPr>
          <w:lang w:val="id_ID" w:bidi="id_ID"/>
        </w:rPr>
      </w:r>
      <w:r>
        <w:rPr>
          <w:lang w:val="id_ID" w:bidi="id_ID"/>
        </w:rPr>
        <w:t>Penting untuk diingat bahwa dua situasi terjadi pada saat yang sama. Yesus bersama para pemimpin agama dalam sebuah rumah ketika orang-orang berkumpul di luar.</w:t>
      </w:r>
    </w:p>
    <w:p>
      <w:pPr/>
      <w:r>
        <w:rPr>
          <w:lang w:val="id_ID" w:bidi="id_ID"/>
        </w:rPr>
      </w:r>
      <w:r>
        <w:rPr>
          <w:lang w:val="id_ID" w:bidi="id_ID"/>
        </w:rPr>
        <w:t>Yesus meninggalkan rumah seorang Farisi dan mulai mengajar para murid-Nya tentang kemunafikan. Suatu kerumunan besar sedang mendengarkan di dekat-Nya.</w:t>
      </w:r>
    </w:p>
    <w:p>
      <w:pPr/>
      <w:r>
        <w:rPr>
          <w:lang w:val="id_ID" w:bidi="id_ID"/>
        </w:rPr>
      </w:r>
      <w:r>
        <w:rPr>
          <w:lang w:val="id_ID" w:bidi="id_ID"/>
        </w:rPr>
        <w:t>Penting untuk diingat bahwa Yesus mengatakan kepada para murid-Nya bahwa kemunafikan dapat memengaruhi mereka juga. Jadi, mereka harus berhati-hati karena apa pun yang dilakukan secara tersembunyi akan dibukakan secara terbuka.</w:t>
      </w:r>
    </w:p>
    <w:p>
      <w:pPr/>
      <w:r>
        <w:rPr>
          <w:lang w:val="id_ID" w:bidi="id_ID"/>
        </w:rPr>
      </w:r>
      <w:r>
        <w:rPr>
          <w:lang w:val="id_ID" w:bidi="id_ID"/>
        </w:rPr>
        <w:t>Yesus mengajar bahwa Allah menghargai para murid. Jika Allah peduli kepada burung pipit, Dia pasti akan memedulikan mereka.</w:t>
      </w:r>
    </w:p>
    <w:p>
      <w:pPr/>
      <w:r>
        <w:rPr>
          <w:lang w:val="id_ID" w:bidi="id_ID"/>
        </w:rPr>
      </w:r>
      <w:r>
        <w:rPr>
          <w:lang w:val="id_ID" w:bidi="id_ID"/>
        </w:rPr>
        <w:t>Penting untuk diingat bahwa burung pipit dijual di tempat pasar untuk dimakan. Mereka adalah makanan yang enak dan murah. Yesus mengatakan bahwa Allah tidak melupakan burung pipit sekalipun masih dijual untuk dimakan.</w:t>
      </w:r>
    </w:p>
    <w:p>
      <w:pPr/>
      <w:r>
        <w:rPr>
          <w:lang w:val="id_ID" w:bidi="id_ID"/>
        </w:rPr>
      </w:r>
      <w:r>
        <w:rPr>
          <w:lang w:val="id_ID" w:bidi="id_ID"/>
        </w:rPr>
        <w:t>Yesus mengatakan jika ada orang yang secara terbuka menerima-Nya, Dia akan mengatakan mereka adalah milik-Nya di hadapan Allah dan para malaikat. Namun siapa pun yang menyangkal Yesus di bumi, Yesus akan menyangkal orang itu di surga. Yesus mengatakan Allah dapat mengampuni mereka yang menolak-Nya, tetapi Allah tidak akan mengampuni mereka yang menolak Roh Kudus.</w:t>
      </w:r>
    </w:p>
    <w:p>
      <w:pPr/>
      <w:r>
        <w:rPr>
          <w:lang w:val="id_ID" w:bidi="id_ID"/>
        </w:rPr>
      </w:r>
      <w:r>
        <w:rPr>
          <w:lang w:val="id_ID" w:bidi="id_ID"/>
        </w:rPr>
        <w:t>Penting untuk diingat bahwa Yesus berbicara tentang konsekuensi kekal dari menyangkal atau mengakui-Nya di hadapan orang-orang di bumi. Yesus juga mengatakan bahwa menghujat Roh Kudus tidak bisa diampuni, bahkan lebih dari menentang Yesus.</w:t>
      </w:r>
    </w:p>
    <w:p>
      <w:pPr/>
      <w:r>
        <w:rPr>
          <w:lang w:val="id_ID" w:bidi="id_ID"/>
        </w:rPr>
      </w:r>
      <w:r>
        <w:rPr>
          <w:lang w:val="id_ID" w:bidi="id_ID"/>
        </w:rPr>
        <w:t>Yesus mengatakan kepada para murid bahwa mereka akan menghadapi pengadilan, tetapi Dia mengatakan Roh Kudus akan mengajar mereka apa yang harus dikatakan pada saat itu.</w:t>
      </w:r>
    </w:p>
    <w:p>
      <w:pPr/>
      <w:r>
        <w:rPr>
          <w:lang w:val="id_ID" w:bidi="id_ID"/>
        </w:rPr>
      </w:r>
      <w:r>
        <w:rPr>
          <w:lang w:val="id_ID" w:bidi="id_ID"/>
        </w:rPr>
        <w:t>Penting untuk diingat bahwa Yesus mengatakan kepada mereka bahwa Roh Kudus akan memimpin mereka untuk mengucapkan perkataan yang tepat. Ketika Yesus mengatakan Roh Kudus akan mengajar, Dia tidak bermaksud mengajar para murid di sebuah ruang kelas, tetapi memberikan para murid perkataan-perkataan untuk diucapkan pada saat persidangan.</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Dalam sesi ini, kelompok akan mendramatisir kisah tersebut.</w:t>
      </w:r>
    </w:p>
    <w:p>
      <w:pPr/>
      <w:r>
        <w:rPr>
          <w:lang w:val="id_ID" w:bidi="id_ID"/>
        </w:rPr>
      </w:r>
      <w:r>
        <w:rPr>
          <w:lang w:val="id_ID" w:bidi="id_ID"/>
        </w:rPr>
        <w:t>Kisah ini memiliki empat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Orang-orang Farisi</w:t>
      </w:r>
    </w:p>
    <w:p>
      <w:pPr>
        <w:pStyle w:val="ListBullet"/>
        <w:spacing w:line="240" w:lineRule="auto"/>
        <w:ind w:left="720"/>
      </w:pPr>
      <w:r>
        <w:rPr>
          <w:lang w:val="id_ID" w:bidi="id_ID"/>
        </w:rPr>
      </w:r>
      <w:r>
        <w:rPr>
          <w:lang w:val="id_ID" w:bidi="id_ID"/>
        </w:rPr>
        <w:t>Sebuah kerumunan yang besar</w:t>
      </w:r>
    </w:p>
    <w:p>
      <w:pPr>
        <w:pStyle w:val="ListBullet"/>
        <w:spacing w:line="240" w:lineRule="auto"/>
        <w:ind w:left="720"/>
      </w:pPr>
      <w:r>
        <w:rPr>
          <w:lang w:val="id_ID" w:bidi="id_ID"/>
        </w:rPr>
      </w:r>
      <w:r>
        <w:rPr>
          <w:lang w:val="id_ID" w:bidi="id_ID"/>
        </w:rPr>
        <w:t>Para murid</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Malaikat Allah</w:t>
      </w:r>
    </w:p>
    <w:p>
      <w:pPr>
        <w:pStyle w:val="ListBullet"/>
        <w:spacing w:line="240" w:lineRule="auto"/>
        <w:ind w:left="720"/>
      </w:pPr>
      <w:r>
        <w:rPr>
          <w:lang w:val="id_ID" w:bidi="id_ID"/>
        </w:rPr>
      </w:r>
      <w:r>
        <w:rPr>
          <w:lang w:val="id_ID" w:bidi="id_ID"/>
        </w:rPr>
        <w:t>Orang yang menyangkal Yesus</w:t>
      </w:r>
    </w:p>
    <w:p>
      <w:pPr>
        <w:pStyle w:val="ListBullet"/>
        <w:spacing w:line="240" w:lineRule="auto"/>
        <w:ind w:left="720"/>
      </w:pPr>
      <w:r>
        <w:rPr>
          <w:lang w:val="id_ID" w:bidi="id_ID"/>
        </w:rPr>
      </w:r>
      <w:r>
        <w:rPr>
          <w:lang w:val="id_ID" w:bidi="id_ID"/>
        </w:rPr>
        <w:t>Orang yang mengenal Yesus</w:t>
      </w:r>
    </w:p>
    <w:p>
      <w:pPr>
        <w:pStyle w:val="ListBullet"/>
        <w:spacing w:line="240" w:lineRule="auto"/>
        <w:ind w:left="720"/>
      </w:pPr>
      <w:r>
        <w:rPr>
          <w:lang w:val="id_ID" w:bidi="id_ID"/>
        </w:rPr>
      </w:r>
      <w:r>
        <w:rPr>
          <w:lang w:val="id_ID" w:bidi="id_ID"/>
        </w:rPr>
        <w:t>Roh Kudus</w:t>
      </w:r>
    </w:p>
    <w:p>
      <w:pPr/>
      <w:r>
        <w:rPr>
          <w:lang w:val="id_ID" w:bidi="id_ID"/>
        </w:rPr>
      </w:r>
      <w:r>
        <w:rPr>
          <w:lang w:val="id_ID" w:bidi="id_ID"/>
        </w:rPr>
        <w:t>Minta tim untuk memerankan kisah itu dua kali. Pertama, minta mereka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ini untuk pertama kali, perhatikan dialog, alur, plot, dan kronologi kisah tersebut.</w:t>
      </w:r>
    </w:p>
    <w:p>
      <w:pPr/>
      <w:r>
        <w:rPr>
          <w:lang w:val="id_ID" w:bidi="id_ID"/>
        </w:rPr>
      </w:r>
      <w:r>
        <w:rPr>
          <w:lang w:val="id_ID" w:bidi="id_ID"/>
        </w:rPr>
        <w:t>Pastikan tim memerankan orang-orang yang berkumpul ketika Yesus berada di rumah orang Farisi. Sementara Yesus berbicara kepada para murid-Nya, tim dapat memerankan seorang Farisi yang ingin dihormati tetapi secara diam-diam tidak menghiraukan orang-orang itu. Ketika Yesus mengajar tentang Allah mengungkapkan apa yang dikatakan secara diam-diam, tim dapat memerankan seorang Farisi yang berbisik, dan seseorang yang menyerukan apa yang dia katakan kepada semua orang.</w:t>
      </w:r>
    </w:p>
    <w:p>
      <w:pPr/>
      <w:r>
        <w:rPr>
          <w:lang w:val="id_ID" w:bidi="id_ID"/>
        </w:rPr>
      </w:r>
      <w:r>
        <w:rPr>
          <w:lang w:val="id_ID" w:bidi="id_ID"/>
        </w:rPr>
        <w:t>Pastikan tim memerankan seseorang yang menyangkal Yesus dan orang lain yang mengenal-Nya. Kemudian tunjukkan bagaimana Yesus menyangkal orang yang menyangkal-Nya di hadapan Allah dan para malaikat-Nya. Tunjukkan pula Yesus mengenal orang yang mengenal-Nya di hadapan Allah dan para malaikat-Nya.</w:t>
      </w:r>
    </w:p>
    <w:p>
      <w:pPr/>
      <w:r>
        <w:rPr>
          <w:lang w:val="id_ID" w:bidi="id_ID"/>
        </w:rPr>
      </w:r>
      <w:r>
        <w:rPr>
          <w:lang w:val="id_ID" w:bidi="id_ID"/>
        </w:rPr>
        <w:t>Pastikan tim memerankan Roh Kudus yang berusaha memimpin kehidupan seseorang, tetapi orang itu menolak Roh Kudus, untuk melambangkan penolakan Roh Kudus.</w:t>
      </w:r>
    </w:p>
    <w:p>
      <w:pPr/>
      <w:r>
        <w:rPr>
          <w:lang w:val="id_ID" w:bidi="id_ID"/>
        </w:rPr>
      </w:r>
      <w:r>
        <w:rPr>
          <w:lang w:val="id_ID" w:bidi="id_ID"/>
        </w:rPr>
        <w:t>Pastikan tim memerankan Roh Kudus yang membisikkan perkataan kepada salah satu murid ketika ia sedang diadili.</w:t>
      </w:r>
    </w:p>
    <w:p>
      <w:pPr/>
      <w:r>
        <w:rPr>
          <w:lang w:val="id_ID" w:bidi="id_ID"/>
        </w:rPr>
      </w:r>
      <w:r>
        <w:rPr>
          <w:lang w:val="id_ID" w:bidi="id_ID"/>
        </w:rPr>
        <w:t>Saat kelompok memerankan kisah ini untuk kedua kalinya, hentikan mereka pada titik-titik tertentu.</w:t>
      </w:r>
    </w:p>
    <w:p>
      <w:pPr/>
      <w:r>
        <w:rPr>
          <w:lang w:val="id_ID" w:bidi="id_ID"/>
        </w:rPr>
      </w:r>
      <w:r>
        <w:rPr>
          <w:lang w:val="id_ID" w:bidi="id_ID"/>
        </w:rPr>
        <w:t xml:space="preserve">Perankan Yesus makan dengan para pemimpin agama sementara suatu kerumunan besar berkumpul di luar. Yesus meninggalkan rumah itu dan semua orang berkumpul di sekitar. Yesus berbicara kepada para pengikut-Nya sambil mengatakan kepada mereka agar berhati-hati terhadap ragi orang-orang Farisi, yaitu kemunafikan mereka. Yesus menekankan bahwa Allah akan mengungkapkan segala sesuatu yang rahasia, segala sesuatu yang dikatakan di balik pintu tertutup akan terdengar di depan umum. </w:t>
      </w:r>
    </w:p>
    <w:p>
      <w:pPr/>
      <w:r>
        <w:rPr>
          <w:lang w:val="id_ID" w:bidi="id_ID"/>
        </w:rPr>
      </w:r>
      <w:r>
        <w:rPr>
          <w:lang w:val="id_ID" w:bidi="id_ID"/>
        </w:rPr>
        <w:t xml:space="preserve">Hentikan adegannya: Tanyakan kepada aktor yang memerankan murid Yesus, ”Bagaimana perasaan Anda?” Anda mungkin mendengar hal-hal seperti, "Aku tidak menyangka kita seperti orang-orang Farisi.", "Aku merasa malu kalau orang-orang akan mengetahui rahasiaku.", dan "Aku harus terbuka dalam segala hal yang kulakukan." Lanjutkan adegannya. </w:t>
      </w:r>
    </w:p>
    <w:p>
      <w:pPr/>
      <w:r>
        <w:rPr>
          <w:lang w:val="id_ID" w:bidi="id_ID"/>
        </w:rPr>
      </w:r>
      <w:r>
        <w:rPr>
          <w:lang w:val="id_ID" w:bidi="id_ID"/>
        </w:rPr>
        <w:t>Perankan Yesus mengatakan kepada para murid-Nya agar tidak takut kepada orang yang dapat membunuh tubuh, melainkan Allah yang dapat membunuh jiwa dan memiliki kuasa untuk melemparkannya ke neraka. Yesus menjelaskan bahwa Allah memelihara burung-burung lugu yang harganya sangat murah. Orang-orang lebih penting bagi Allah daripada burung-burung itu. Yesus mengatakan Allah mengetahui setiap rambut di kepala mereka. Yesus mengatakan kepada mereka agar tidak takut.</w:t>
      </w:r>
    </w:p>
    <w:p>
      <w:pPr/>
      <w:r>
        <w:rPr>
          <w:lang w:val="id_ID" w:bidi="id_ID"/>
        </w:rPr>
      </w:r>
      <w:r>
        <w:rPr>
          <w:lang w:val="id_ID" w:bidi="id_ID"/>
        </w:rPr>
        <w:t xml:space="preserve">Hentikan adegannya: Tanyakan kepada aktor yang memerankan kerumunan, ”Bagaimana perasaan Anda?” Anda mungkin mendengar hal-hal seperti, "Saya tidak mau pergi ke neraka.", "Saya merasa berharga.", dan "Allah mengenalku lebih baik daripada diriku sendiri." Ulangi adegannya. </w:t>
      </w:r>
    </w:p>
    <w:p>
      <w:pPr/>
      <w:r>
        <w:rPr>
          <w:lang w:val="id_ID" w:bidi="id_ID"/>
        </w:rPr>
      </w:r>
      <w:r>
        <w:rPr>
          <w:lang w:val="id_ID" w:bidi="id_ID"/>
        </w:rPr>
        <w:t>Perankan Yesus menjelaskan, "Siapa pun yang mengenal-Ku di sini, di dunia, Aku akan mengenal-Nya di hadapan para malaikat Allah. Jika seseorang menyangkal Aku di depan manusia, Aku akan menyangkal dia di hadapan malaikat-malaikat Allah. Siapa pun yang melawan Yesus bisa diampuni, tetapi siapa pun yang menghujat Roh Kudus tidak akan diampuni."</w:t>
      </w:r>
    </w:p>
    <w:p>
      <w:pPr/>
      <w:r>
        <w:rPr>
          <w:lang w:val="id_ID" w:bidi="id_ID"/>
        </w:rPr>
      </w:r>
      <w:r>
        <w:rPr>
          <w:lang w:val="id_ID" w:bidi="id_ID"/>
        </w:rPr>
        <w:t xml:space="preserve">Hentikan adegannya: Tanyakan kepada aktor yang memerankan malaikat itu, ”Bagaimana perasaan Anda?” Anda mungkin mendengar hal-hal seperti, "Saya tidak percaya bahwa beberapa orang tidak mau mengikut Yesus.", "Mereka menyangkal Yesus, bagaimana mereka bisa mengharapkan bahwa Yesus akan mengenali mereka di sini?" dan "Kita berbahagia karena mereka tidak pernah menyangkal Yesus dalam ujian dan kesulitan mereka. Betapa senangnya Yesus mengenal mereka di sini." Ulangi adegannya. </w:t>
      </w:r>
    </w:p>
    <w:p>
      <w:pPr/>
      <w:r>
        <w:rPr>
          <w:lang w:val="id_ID" w:bidi="id_ID"/>
        </w:rPr>
      </w:r>
      <w:r>
        <w:rPr>
          <w:lang w:val="id_ID" w:bidi="id_ID"/>
        </w:rPr>
        <w:t>Perankan Yesus mengatakan kepada para murid-Nya bahwa ketika mereka dibawa ke pengadilan, tidak usah khawatir tentang perkataan apa yang harus diucapkan, Roh Kudus akan mengajar mereka apa yang harus dikatakan pada saat itu.</w:t>
      </w:r>
    </w:p>
    <w:p>
      <w:pPr/>
      <w:r>
        <w:rPr>
          <w:lang w:val="id_ID" w:bidi="id_ID"/>
        </w:rPr>
      </w:r>
      <w:r>
        <w:rPr>
          <w:lang w:val="id_ID" w:bidi="id_ID"/>
        </w:rPr>
        <w:t>Hentikan adegannya: Tanyakan kepada aktor yang memerankan Roh Kudus, ”Bagaimana perasaan saudara?” Anda mungkin mendengar hal-hal seperti, "Aku senang mereka memerhatikan apa yang dikatakan Yesus, mereka dapat memakai perkataan ini sekarang.", "Aku berkenan kepada Yesus. Mereka akan menuruti Aku.", dan "Saat ini mereka harus mendengarkan dan mengulangi." Tanyakan kepada aktor yang memerankan murid yang diadili, "Bagaimana perasaan Anda?" Anda mungkin mendengar hal-hal seperti, "Aku takut, tapi aku ingat apa yang dikatakan Yesus.", "Aku merasa terhormat untuk menderita seperti Yesus.", dan "Aku yakin tentang apa yang harus kukatakan karena Roh Kudus memberikan perkataan-Nya kepadaku."</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MENGISI CELAH</w:t>
      </w:r>
    </w:p>
    <w:p>
      <w:pPr/>
      <w:r>
        <w:rPr>
          <w:lang w:val="id_ID" w:bidi="id_ID"/>
        </w:rPr>
      </w:r>
      <w:r>
        <w:rPr>
          <w:lang w:val="id_ID" w:bidi="id_ID"/>
        </w:rPr>
        <w:t>LUKAS 12:1–12</w:t>
      </w:r>
    </w:p>
    <w:p>
      <w:pPr/>
      <w:r>
        <w:rPr>
          <w:lang w:val="id_ID" w:bidi="id_ID"/>
        </w:rPr>
      </w:r>
      <w:r>
        <w:rPr>
          <w:lang w:val="id_ID" w:bidi="id_ID"/>
        </w:rPr>
        <w:t>Dengarkan teks sekali dalam versi yang paling mudah dimengerti.</w:t>
      </w:r>
    </w:p>
    <w:p>
      <w:pPr/>
      <w:r>
        <w:rPr>
          <w:lang w:val="id_ID" w:bidi="id_ID"/>
        </w:rPr>
      </w:r>
      <w:r>
        <w:rPr>
          <w:lang w:val="id_ID" w:bidi="id_ID"/>
        </w:rPr>
        <w:t xml:space="preserve">Setelah Yesus mengkritik para pemimpin agama, Yesus mengajar </w:t>
      </w:r>
      <w:r>
        <w:rPr>
          <w:b/>
          <w:lang w:val="id_ID" w:bidi="id_ID"/>
        </w:rPr>
        <w:t>para murid</w:t>
      </w:r>
      <w:r>
        <w:rPr>
          <w:lang w:val="id_ID" w:bidi="id_ID"/>
        </w:rPr>
        <w:t xml:space="preserve">, atau para pengikut-Nya, tentang </w:t>
      </w:r>
      <w:r>
        <w:rPr>
          <w:b/>
          <w:lang w:val="id_ID" w:bidi="id_ID"/>
        </w:rPr>
        <w:t>penganiayaan</w:t>
      </w:r>
      <w:r>
        <w:rPr>
          <w:lang w:val="id_ID" w:bidi="id_ID"/>
        </w:rPr>
        <w:t>, maupun orang lain yang menyebabkan umat Allah menderita. Pastikan untuk menerjemahkan para murid dengan cara yang sama seperti yang telah Anda lakukan sebelumnya. Murid dan penganiayaan berada di glosarium utama.</w:t>
      </w:r>
    </w:p>
    <w:p>
      <w:pPr/>
      <w:r>
        <w:rPr>
          <w:lang w:val="id_ID" w:bidi="id_ID"/>
        </w:rPr>
      </w:r>
      <w:r>
        <w:rPr>
          <w:lang w:val="id_ID" w:bidi="id_ID"/>
        </w:rPr>
        <w:t xml:space="preserve">Yesus memperingatkan para murid-Nya agar tidak melakukan </w:t>
      </w:r>
      <w:r>
        <w:rPr>
          <w:b/>
          <w:lang w:val="id_ID" w:bidi="id_ID"/>
        </w:rPr>
        <w:t>kemunafikan</w:t>
      </w:r>
      <w:r>
        <w:rPr>
          <w:lang w:val="id_ID" w:bidi="id_ID"/>
        </w:rPr>
        <w:t xml:space="preserve"> seperti </w:t>
      </w:r>
      <w:r>
        <w:rPr>
          <w:b/>
          <w:lang w:val="id_ID" w:bidi="id_ID"/>
        </w:rPr>
        <w:t>orang-orang Farisi,</w:t>
      </w:r>
      <w:r>
        <w:rPr>
          <w:lang w:val="id_ID" w:bidi="id_ID"/>
        </w:rPr>
        <w:t xml:space="preserve"> atau para pemimpin agama Yahudi. Orang munafik adalah seseorang yang tidak tulus. Mereka mengatakan sesuatu, tetapi mereka tidak sungguh-sungguh meyakininya. Pastikan untuk menerjemahkan orang Farisi dan kemunafikan dengan cara yang sama seperti yang telah Anda lakukan sebelumnya. Kedua istilah berada di glosarium utama.</w:t>
      </w:r>
    </w:p>
    <w:p>
      <w:pPr/>
      <w:r>
        <w:rPr>
          <w:lang w:val="id_ID" w:bidi="id_ID"/>
        </w:rPr>
      </w:r>
      <w:r>
        <w:rPr>
          <w:lang w:val="id_ID" w:bidi="id_ID"/>
        </w:rPr>
        <w:t xml:space="preserve">Yesus mengatakan kepada para pengikut-Nya bahwa mereka tidak boleh takut kepada manusia yang dapat menyakiti dan membunuh mereka karena manusia yang sama tidak dapat menentukan ke mana para pengikut Yesus pergi setelah kematian. Namun, mereka harus </w:t>
      </w:r>
      <w:r>
        <w:rPr>
          <w:b/>
          <w:lang w:val="id_ID" w:bidi="id_ID"/>
        </w:rPr>
        <w:t>takut</w:t>
      </w:r>
      <w:r>
        <w:rPr>
          <w:lang w:val="id_ID" w:bidi="id_ID"/>
        </w:rPr>
        <w:t xml:space="preserve"> akan Allah. Di sini, takut berarti kagum dan hormat kepada Allah serta hidup dalam ketaatan kepada Allah karena ketakutan itu. Yesus mengatakan kepada para pengikut-Nya bahwa hanya Allah yang memiliki </w:t>
      </w:r>
      <w:r>
        <w:rPr>
          <w:b/>
          <w:lang w:val="id_ID" w:bidi="id_ID"/>
        </w:rPr>
        <w:t>otoritas</w:t>
      </w:r>
      <w:r>
        <w:rPr>
          <w:lang w:val="id_ID" w:bidi="id_ID"/>
        </w:rPr>
        <w:t xml:space="preserve">, atau hak untuk bertindak, untuk melempar orang-orang ke </w:t>
      </w:r>
      <w:r>
        <w:rPr>
          <w:b/>
          <w:lang w:val="id_ID" w:bidi="id_ID"/>
        </w:rPr>
        <w:t>neraka</w:t>
      </w:r>
      <w:r>
        <w:rPr>
          <w:lang w:val="id_ID" w:bidi="id_ID"/>
        </w:rPr>
        <w:t>. Pastikan untuk menerjemahkan otoritas sama seperti yang telah Anda lakukan sebelumnya. Otoritas berada di glosarium utama.</w:t>
      </w:r>
    </w:p>
    <w:p>
      <w:pPr/>
      <w:r>
        <w:rPr>
          <w:lang w:val="id_ID" w:bidi="id_ID"/>
        </w:rPr>
      </w:r>
      <w:r>
        <w:rPr>
          <w:lang w:val="id_ID" w:bidi="id_ID"/>
        </w:rPr>
        <w:t xml:space="preserve">Di sini, kata </w:t>
      </w:r>
      <w:r>
        <w:rPr>
          <w:b/>
          <w:lang w:val="id_ID" w:bidi="id_ID"/>
        </w:rPr>
        <w:t>neraka</w:t>
      </w:r>
      <w:r>
        <w:rPr>
          <w:lang w:val="id_ID" w:bidi="id_ID"/>
        </w:rPr>
        <w:t xml:space="preserve"> sebenarnya mengacu kepada nama Ibrani untuk Lembah Hinom. Ini adalah sebuah lembah di selatan Yerusalem, tempat orang-orang melemparkan sampah dan mayat para penjahat. Bagi orang-orang Yahudi, lembah itu melambangkan tempat Allah akan menghukum orang-orang jahat setelah mereka mati. Pastikan untuk menerjemahkan neraka dengan cara yang sama seperti yang telah Anda lakukan di bagian sebelumnya. Neraka berada di glosarium utama.</w:t>
      </w:r>
    </w:p>
    <w:p>
      <w:pPr/>
      <w:r>
        <w:rPr>
          <w:lang w:val="id_ID" w:bidi="id_ID"/>
        </w:rPr>
      </w:r>
      <w:r>
        <w:rPr>
          <w:lang w:val="id_ID" w:bidi="id_ID"/>
        </w:rPr>
        <w:t xml:space="preserve">Yesus mengatakan bahwa barang siapa yang secara terbuka mengatakan bahwa ia mengikuti Yesus dan mematuhi pengajaran-Nya, </w:t>
      </w:r>
      <w:r>
        <w:rPr>
          <w:b/>
          <w:lang w:val="id_ID" w:bidi="id_ID"/>
        </w:rPr>
        <w:t>Putra Manusia</w:t>
      </w:r>
      <w:r>
        <w:rPr>
          <w:lang w:val="id_ID" w:bidi="id_ID"/>
        </w:rPr>
        <w:t xml:space="preserve"> juga akan berdiri di hadapan Allah serta </w:t>
      </w:r>
      <w:r>
        <w:rPr>
          <w:b/>
          <w:lang w:val="id_ID" w:bidi="id_ID"/>
        </w:rPr>
        <w:t>para malaikat</w:t>
      </w:r>
      <w:r>
        <w:rPr>
          <w:lang w:val="id_ID" w:bidi="id_ID"/>
        </w:rPr>
        <w:t xml:space="preserve"> dan mengatakan bahwa orang itu milik-Nya. Di sini, Putra Manusia adalah gelar yang mengacu kepada Yesus sebagai orang yang memiliki semua kuasa dan otoritas. Para malaikat mengacu kepada makhluk rohani yang merupakan utusan Allah. Pastikan untuk menerjemahkan Putra Manusia dan para malaikat dengan cara yang sama seperti yang telah Anda lakukan sebelumnya. Kedua istilah berada di glosarium utama.</w:t>
      </w:r>
    </w:p>
    <w:p>
      <w:pPr/>
      <w:r>
        <w:rPr>
          <w:lang w:val="id_ID" w:bidi="id_ID"/>
        </w:rPr>
      </w:r>
      <w:r>
        <w:rPr>
          <w:lang w:val="id_ID" w:bidi="id_ID"/>
        </w:rPr>
        <w:t xml:space="preserve">Yesus mengajar bahwa siapa pun yang menyangkal Yesus bisa </w:t>
      </w:r>
      <w:r>
        <w:rPr>
          <w:b/>
          <w:lang w:val="id_ID" w:bidi="id_ID"/>
        </w:rPr>
        <w:t>diampuni</w:t>
      </w:r>
      <w:r>
        <w:rPr>
          <w:lang w:val="id_ID" w:bidi="id_ID"/>
        </w:rPr>
        <w:t xml:space="preserve"> oleh Allah. Mengampuni berarti Allah tidak akan menghukum seseorang karena mereka layak jika mereka berhenti melakukan kejahatan dan berpaling kepada-Nya. Namun, Yesus mengatakan bahwa orang-orang yang </w:t>
      </w:r>
      <w:r>
        <w:rPr>
          <w:b/>
          <w:lang w:val="id_ID" w:bidi="id_ID"/>
        </w:rPr>
        <w:t>menghujat</w:t>
      </w:r>
      <w:r>
        <w:rPr>
          <w:lang w:val="id_ID" w:bidi="id_ID"/>
        </w:rPr>
        <w:t xml:space="preserve"> Sang </w:t>
      </w:r>
      <w:r>
        <w:rPr>
          <w:b/>
          <w:lang w:val="id_ID" w:bidi="id_ID"/>
        </w:rPr>
        <w:t>Roh Kudus</w:t>
      </w:r>
      <w:r>
        <w:rPr>
          <w:lang w:val="id_ID" w:bidi="id_ID"/>
        </w:rPr>
        <w:t>, atau Roh Allah, tidak akan diampuni. Menghujat berarti menghina Allah. Contoh menghina Roh Allah bisa jadi melihat karya Roh Allah dan mengatakan itu karena kuasa Setan, atau musuh Allah. Pastikan untuk menerjemahkan mengampuni, menghujat, dan Roh Kudus dengan cara yang sama seperti yang telah Anda lakukan di bagian sebelumnya. Ketiga istilah berada di glosarium utama.</w:t>
      </w:r>
    </w:p>
    <w:p>
      <w:pPr/>
      <w:r>
        <w:rPr>
          <w:lang w:val="id_ID" w:bidi="id_ID"/>
        </w:rPr>
      </w:r>
      <w:r>
        <w:rPr>
          <w:lang w:val="id_ID" w:bidi="id_ID"/>
        </w:rPr>
        <w:t xml:space="preserve">Yesus mengatakan para murid tidak boleh khawatir saat mereka diadili dalam </w:t>
      </w:r>
      <w:r>
        <w:rPr>
          <w:b/>
          <w:lang w:val="id_ID" w:bidi="id_ID"/>
        </w:rPr>
        <w:t>sinagoge</w:t>
      </w:r>
      <w:r>
        <w:rPr>
          <w:lang w:val="id_ID" w:bidi="id_ID"/>
        </w:rPr>
        <w:t>, atau tempat ibadah orang Yahudi. Pastikan untuk menerjemahkan sinagoge dengan cara yang sama seperti yang telah Anda lakukan sebelumnya. Sinagoge berada di glosarium utama.</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ini, sebagai satu kelompok, dalam bahasa sendiri.</w:t>
      </w:r>
    </w:p>
    <w:p>
      <w:pPr/>
      <w:r>
        <w:rPr>
          <w:lang w:val="id_ID" w:bidi="id_ID"/>
        </w:rPr>
      </w:r>
      <w:r>
        <w:rPr>
          <w:lang w:val="id_ID" w:bidi="id_ID"/>
        </w:rPr>
        <w:t>Pertama, semua anggota kelompok harus berlatih menceritakan perikop ini dalam bahasa sendiri. Ingatlah untuk memasukkan hal-hal yang sudah diputuskan dalam langkah-langkah sebelumnya, seperti kronologi, kata, frasa, emosi, atau apa pun yang Anda telah diskusikan.</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itu dan berhenti sejenak. Lakukan ini sampai kelompok telah menceritakan kembali seluruh teks. Anggota-anggota kelompok dapat saling memperbaiki dalam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teks tersebut tanpa interupsi setidaknya satu kali. Seorang anggota kelompok dapat menggunakan benda apa saja, gerakan, atau papan cerita untuk membantu mereka mengingat teks tersebut.</w:t>
      </w:r>
    </w:p>
    <w:p>
      <w:pPr/>
      <w:r>
        <w:rPr>
          <w:lang w:val="id_ID" w:bidi="id_ID"/>
        </w:rPr>
      </w:r>
      <w:r>
        <w:rPr>
          <w:lang w:val="id_ID" w:bidi="id_ID"/>
        </w:rPr>
        <w:t>Hentikan sejenak audio ini di sini.</w:t>
      </w:r>
    </w:p>
    <w:p>
      <w:pPr/>
      <w:r>
        <w:rPr>
          <w:lang w:val="id_ID" w:bidi="id_ID"/>
        </w:rPr>
      </w:r>
      <w:r>
        <w:rPr>
          <w:lang w:val="id_ID" w:bidi="id_ID"/>
        </w:rPr>
        <w:t xml:space="preserve">Selanjutnya, kelompok dapat memutuskan versi siapa dari teks tersebut yang Anda paling sukai. Anda mungkin memutuskan untuk menyukai cara bercerita seorang anggota kelompok untuk suatu adegan, tetapi menyukai cara anggota kelompok lain menceritakan adegan lainnya. </w:t>
      </w:r>
    </w:p>
    <w:p>
      <w:pPr/>
      <w:r>
        <w:rPr>
          <w:lang w:val="id_ID" w:bidi="id_ID"/>
        </w:rPr>
      </w:r>
      <w:r>
        <w:rPr>
          <w:lang w:val="id_ID" w:bidi="id_ID"/>
        </w:rPr>
        <w:t>Hentikan sejenak audio ini di sini.</w:t>
      </w:r>
    </w:p>
    <w:p>
      <w:pPr/>
      <w:r>
        <w:rPr>
          <w:lang w:val="id_ID" w:bidi="id_ID"/>
        </w:rPr>
      </w:r>
      <w:r>
        <w:rPr>
          <w:lang w:val="id_ID" w:bidi="id_ID"/>
        </w:rPr>
        <w:t>Akhirnya, kelompok dapat menyusun versi akhir yang disetujui oleh semua anggota kelompok untuk perikop itu.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Lukas 12:13–21</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Dengarkan Lukas 12:13–21 dan renungkan di dalam hati Anda. Dengarkan teks sebanyak tiga kali (dalam tiga terjemahan yang berbeda, jika memungkinkan). Kemudian sebagai satu tim diskusikan pertanyaan-pertanyaan berikut ini:</w:t>
      </w:r>
    </w:p>
    <w:p>
      <w:pPr>
        <w:pStyle w:val="ListBullet"/>
        <w:spacing w:line="240" w:lineRule="auto"/>
        <w:ind w:left="720"/>
      </w:pPr>
      <w:r>
        <w:rPr>
          <w:lang w:val="id_ID" w:bidi="id_ID"/>
        </w:rPr>
      </w:r>
      <w:r>
        <w:rPr>
          <w:lang w:val="id_ID" w:bidi="id_ID"/>
        </w:rPr>
        <w:t xml:space="preserve">Apa yang Anda suka dalam kisah ini? </w:t>
      </w:r>
    </w:p>
    <w:p>
      <w:pPr>
        <w:pStyle w:val="ListBullet"/>
        <w:spacing w:line="240" w:lineRule="auto"/>
        <w:ind w:left="720"/>
      </w:pPr>
      <w:r>
        <w:rPr>
          <w:lang w:val="id_ID" w:bidi="id_ID"/>
        </w:rPr>
      </w:r>
      <w:r>
        <w:rPr>
          <w:lang w:val="id_ID" w:bidi="id_ID"/>
        </w:rPr>
        <w:t xml:space="preserve">Apa yang Anda tidak suka atau tidak mengerti? </w:t>
      </w:r>
    </w:p>
    <w:p>
      <w:pPr>
        <w:pStyle w:val="ListBullet"/>
        <w:spacing w:line="240" w:lineRule="auto"/>
        <w:ind w:left="720"/>
      </w:pPr>
      <w:r>
        <w:rPr>
          <w:lang w:val="id_ID" w:bidi="id_ID"/>
        </w:rPr>
      </w:r>
      <w:r>
        <w:rPr>
          <w:lang w:val="id_ID" w:bidi="id_ID"/>
        </w:rPr>
        <w:t>Apa yang kisah ini katakan tentang Yesus?</w:t>
      </w:r>
    </w:p>
    <w:p>
      <w:pPr>
        <w:pStyle w:val="ListBullet"/>
        <w:spacing w:line="240" w:lineRule="auto"/>
        <w:ind w:left="720"/>
      </w:pPr>
      <w:r>
        <w:rPr>
          <w:lang w:val="id_ID" w:bidi="id_ID"/>
        </w:rPr>
      </w:r>
      <w:r>
        <w:rPr>
          <w:lang w:val="id_ID" w:bidi="id_ID"/>
        </w:rPr>
        <w:t>Apa yang kisah ini katakan tentang manusia?</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Dalam kisah terakhir, Yesus meninggalkan rumah para pemimpin agama yang marah dan ingin menemukan cara untuk menghukum-Nya. Pada saat yang sama, ribuan orang berkumpul di luar rumah sambil berusaha mendekati Yesus. Yesus pertama kali mengajar para murid-Nya tentang penganiayaan dan memperingatkan mereka tentang kemunafikan orang-orang Farisi. Sementara Dia sedang mengajar, seorang pria di kerumunan memanggil-Nya dan meminta Dia untuk menyelesaikan sengketa tanah. Yesus menggunakan pertanyaan orang itu untuk mengajar tentang ketamakan dengan menggunakan perumpamaan atau kisah pendek.</w:t>
      </w:r>
    </w:p>
    <w:p>
      <w:pPr/>
      <w:r>
        <w:rPr>
          <w:lang w:val="id_ID" w:bidi="id_ID"/>
        </w:rPr>
      </w:r>
      <w:r>
        <w:rPr>
          <w:lang w:val="id_ID" w:bidi="id_ID"/>
        </w:rPr>
        <w:t>Orang itu menyela Yesus dan memanggil-Nya Guru, atau gelar yang sopan untuk seorang pemimpin agama Yahudi. Orang itu memiliki seorang kakak dan ayahnya sudah meninggal. Dalam kebudayaan Yahudi, ketika seseorang meninggal, ia meninggalkan sebuah warisan, atau seluruh tanah, uang, dan harta benda, untuk para putranya. Biasanya, anak sulung menerima dua kali lebih banyak daripada para anak lainnya. Orang yang di kerumunan orang banyak itu mengeluh karena kakaknya tidak berbagi warisan. Orang itu ingin Yesus menggunakan otoritas-Nya, atau hak untuk bertindak, untuk membantunya mendapatkan apa yang menurutnya adalah bagian warisan yang adil.</w:t>
      </w:r>
    </w:p>
    <w:p>
      <w:pPr/>
      <w:r>
        <w:rPr>
          <w:lang w:val="id_ID" w:bidi="id_ID"/>
        </w:rPr>
      </w:r>
      <w:r>
        <w:rPr>
          <w:lang w:val="id_ID" w:bidi="id_ID"/>
        </w:rPr>
        <w:t>Berhenti dan diskusikan dengan tim Anda: Apa yang terjadi pada harta benda seseorang ketika mereka mati? Bagaimana cara orang-orang dalam kebudayaan Anda memutuskan siapa yang mendapatkan barang-barang ketika seseorang meninggal jika ada perbedaan pendapat?</w:t>
      </w:r>
    </w:p>
    <w:p>
      <w:pPr/>
      <w:r>
        <w:rPr>
          <w:lang w:val="id_ID" w:bidi="id_ID"/>
        </w:rPr>
      </w:r>
      <w:r>
        <w:rPr>
          <w:lang w:val="id_ID" w:bidi="id_ID"/>
        </w:rPr>
        <w:t>Yesus mengatakan, "Saudara, siapakah yang mengangkat Aku menjadi hakim atau penengah atas kamu?" Seorang hakim dan seorang penengah adalah orang-orang yang memiliki otoritas untuk menyelesaikan sengketa tanah dan membagi harta benda dengan benar. Pertanyaan Yesus maksudnya bukan untuk dijawab, tetapi menyiratkan bahwa Dia tidak menyetujui permintaan orang itu. Yesus memanggilnya saudara, yang merupakan cara umum untuk menyapa orang asing. Orang-orang biasanya pergi kepada para pemimpin agama untuk menyelesaikan perbedaan pendapat, tetapi Yesus menolak untuk menerima peran ini.</w:t>
      </w:r>
    </w:p>
    <w:p>
      <w:pPr/>
      <w:r>
        <w:rPr>
          <w:lang w:val="id_ID" w:bidi="id_ID"/>
        </w:rPr>
      </w:r>
      <w:r>
        <w:rPr>
          <w:lang w:val="id_ID" w:bidi="id_ID"/>
        </w:rPr>
        <w:t>Yesus berbicara kepada semua orang yang mendengarkan Dia dan memberi mereka peringatan. Yesus dengan tegas memperingatkan mereka untuk berhati-hati agar tidak serakah dengan cara apa pun. Keserakahan mengacu kepada keinginan yang kuat untuk mendapatkan lebih banyak hal lagi. Keserakahan bukan hanya mengacu kepada keinginan memperoleh lebih banyak uang lagi, tetapi juga keinginan yang kuat bagi orang lain untuk menganggap Anda sebagai orang penting. Dalam kasus orang itu, memiliki lebih banyak tanah akan membuatnya dapat menikmati status yang lebih tinggi dalam masyarakat. Yesus mengisyaratkan bahwa memiliki lebih banyak hal tidak membuat kehidupan seseorang lebih berharga atau penting.</w:t>
      </w:r>
    </w:p>
    <w:p>
      <w:pPr/>
      <w:r>
        <w:rPr>
          <w:lang w:val="id_ID" w:bidi="id_ID"/>
        </w:rPr>
      </w:r>
      <w:r>
        <w:rPr>
          <w:lang w:val="id_ID" w:bidi="id_ID"/>
        </w:rPr>
        <w:t>Yesus menceritakan sebuah perumpamaan, atau cerita pendek, tentang seorang petani yang tamak. Ada seorang pria yang sangat kaya dan memiliki ladang yang menghasilkan panen besar. Ladang itu mungkin adalah ladang biji-bijian seperti gandum maupun jelai. Karena ladang orang itu menghasilkan panen yang baik, ia harus memutuskan apa yang harus dilakukan dengannya. Orang itu memiliki banyak lumbung, atau bangunan yang digunakan untuk menyimpan barang-barang, tetapi lumbungnya sangat penuh sehingga tidak ada ruang untuk hasil tanahnya.</w:t>
      </w:r>
    </w:p>
    <w:p>
      <w:pPr/>
      <w:r>
        <w:rPr>
          <w:lang w:val="id_ID" w:bidi="id_ID"/>
        </w:rPr>
      </w:r>
      <w:r>
        <w:rPr>
          <w:lang w:val="id_ID" w:bidi="id_ID"/>
        </w:rPr>
        <w:t>Berhenti dan tunjukkan sebuah gambar lumbung. Bagaimana cara orang-orang dalam kebudayaan Anda menyimpan makanan atau harta benda?</w:t>
      </w:r>
    </w:p>
    <w:p>
      <w:pPr/>
      <w:r>
        <w:rPr>
          <w:lang w:val="id_ID" w:bidi="id_ID"/>
        </w:rPr>
      </w:r>
      <w:r>
        <w:rPr>
          <w:lang w:val="id_ID" w:bidi="id_ID"/>
        </w:rPr>
        <w:t>Pria itu membayangkan kalau ia akan menyuruh para hambanya untuk merobohkan lumbung-lumbung dan mengganti semuanya dengan lumbung yang lebih besar sehingga ia dapat menyimpan semua biji-bijian serta harta miliknya. Pria itu membayangkan kalau ia kelak akan mengucapkan selamat kepada dirinya ketika memiliki lumbung baru yang menyimpan banyak barang bagus untuk mencukupi hidupnya selama bertahun-tahun. Pria itu mengira jika melakukannya, ia dapat makan, minum, dan bersukaria. Dengan kata lain, ia kelak akan dapat menjalani kehidupan yang enak dan bersenang-senang dalam pesta pora dan perjamuan-perjamuan.</w:t>
      </w:r>
    </w:p>
    <w:p>
      <w:pPr/>
      <w:r>
        <w:rPr>
          <w:lang w:val="id_ID" w:bidi="id_ID"/>
        </w:rPr>
      </w:r>
      <w:r>
        <w:rPr>
          <w:lang w:val="id_ID" w:bidi="id_ID"/>
        </w:rPr>
        <w:t>Berhenti dan diskusikan dengan tim Anda: Bagaimana cara menggambarkan seseorang yang berbicara kepada diri sendiri melalui pikiran mereka dalam budaya Anda? Bagaimana cara orang-orang merencanakan masa depan dalam kebudayaan Anda?</w:t>
      </w:r>
    </w:p>
    <w:p>
      <w:pPr/>
      <w:r>
        <w:rPr>
          <w:lang w:val="id_ID" w:bidi="id_ID"/>
        </w:rPr>
      </w:r>
      <w:r>
        <w:rPr>
          <w:lang w:val="id_ID" w:bidi="id_ID"/>
        </w:rPr>
        <w:t>Namun, firman Allah menyela apa yang dipikirkan orang itu tentang dirinya sendiri. Allah menyebutnya orang bodoh, atau seseorang yang tidak berpikir jernih. Ketika Allah berfirman "jiwamu diambil dari padamu," Allah mengatakan kepada orang itu bahwa Dia akan mengambil nyawanya, atau bahwa orang itu akan mati, malam itu. Allah bertanya, "Siapakah yang akan mendapatkan apa yang telah engkau siapkan untuk dirimu sendiri?" Ia mengajukan pertanyaan ini untuk menekankan bahwa semua harta miliknya yang telah ia simpan untuk dirinya sendiri akan diwariskan kepada orang lain. Yesus mengakhiri perumpamaan tersebut dan memberikan sebuah kesimpulan kepada para murid-Nya serta kerumunan itu.</w:t>
      </w:r>
    </w:p>
    <w:p>
      <w:pPr/>
      <w:r>
        <w:rPr>
          <w:lang w:val="id_ID" w:bidi="id_ID"/>
        </w:rPr>
      </w:r>
      <w:r>
        <w:rPr>
          <w:lang w:val="id_ID" w:bidi="id_ID"/>
        </w:rPr>
        <w:t>Yesus mengatakan bahwa siapa pun yang menyimpan kekayaan untuk diri mereka sendiri di bumi akan berakhir sama seperti petani kaya itu. Mereka akan mati, meninggalkan harta benda kepada orang lain, dan Allah akan menganggap mereka bodoh. Yesus mengatakan bahwa mereka seperti petani itu karena mereka tidak kaya di hadapan Allah. Ini berarti mereka tidak melakukan apa yang dianggap Allah berharga. Mereka tidak memercayai Allah dan menggunakan kekayaan serta harta benda mereka untuk melayani Allah dan orang lain.</w:t>
      </w:r>
    </w:p>
    <w:p>
      <w:pPr/>
      <w:r>
        <w:rPr>
          <w:lang w:val="id_ID" w:bidi="id_ID"/>
        </w:rPr>
      </w:r>
      <w:r>
        <w:rPr>
          <w:lang w:val="id_ID" w:bidi="id_ID"/>
        </w:rPr>
        <w:t>Berhenti dan diskusikan dengan tim Anda: Bagaimana cara yang digunakan orang-orang dalam budaya Anda dalam menggunakan apa yang mereka miliki untuk melayani Allah dan orang lain?</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 xml:space="preserve">Dalam sesi ini, saudara akan membantu kelompok memvisualisasikan kisah ini. Saudara akan membantu kelompok mendefinisikan adegan, latar, dan karakter dari kisah ini. </w:t>
      </w:r>
    </w:p>
    <w:p>
      <w:pPr/>
      <w:r>
        <w:rPr>
          <w:lang w:val="id_ID" w:bidi="id_ID"/>
        </w:rPr>
      </w:r>
      <w:r>
        <w:rPr>
          <w:lang w:val="id_ID" w:bidi="id_ID"/>
        </w:rPr>
        <w:t>Kisah ini memiliki dua adegan.</w:t>
      </w:r>
    </w:p>
    <w:p>
      <w:pPr/>
      <w:r>
        <w:rPr>
          <w:lang w:val="id_ID" w:bidi="id_ID"/>
        </w:rPr>
      </w:r>
      <w:r>
        <w:rPr>
          <w:b/>
          <w:lang w:val="id_ID" w:bidi="id_ID"/>
        </w:rPr>
        <w:t>Adegan pertama:</w:t>
      </w:r>
      <w:r>
        <w:rPr>
          <w:lang w:val="id_ID" w:bidi="id_ID"/>
        </w:rPr>
        <w:t xml:space="preserve"> Seseorang di kerumunan menyela Yesus saat mengajar para murid-Nya untuk menyelesaikan perselisihan tentang warisan. Yesus menolak peran penengah di antara saudara-saudaranya. Yesus memperingatkan semua orang tentang ketamakan.</w:t>
      </w:r>
    </w:p>
    <w:p>
      <w:pPr/>
      <w:r>
        <w:rPr>
          <w:lang w:val="id_ID" w:bidi="id_ID"/>
        </w:rPr>
      </w:r>
      <w:r>
        <w:rPr>
          <w:b/>
          <w:lang w:val="id_ID" w:bidi="id_ID"/>
        </w:rPr>
        <w:t>Adegan kedua:</w:t>
      </w:r>
      <w:r>
        <w:rPr>
          <w:lang w:val="id_ID" w:bidi="id_ID"/>
        </w:rPr>
        <w:t xml:space="preserve"> Yesus menceritakan sebuah perumpamaan tentang seorang pria kaya. Tanah orang kaya itu menghasilkan panen berlimpah. Pria kaya itu berencana menghancurkan dan membangun kembali lumbungnya untuk menyimpan semua panen serta harta bendanya. Allah memanggilnya dan bertanya siapa yang akan mendapat semua hal yang dia tinggalkan. Yesus mengakhiri dengan mengatakan bahwa pria kaya itu seperti orang yang menyimpan kekayaan untuk dirinya sendiri dan tidak memercayai Allah.</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Kerumunan besar</w:t>
      </w:r>
    </w:p>
    <w:p>
      <w:pPr>
        <w:pStyle w:val="ListBullet"/>
        <w:spacing w:line="240" w:lineRule="auto"/>
        <w:ind w:left="720"/>
      </w:pPr>
      <w:r>
        <w:rPr>
          <w:lang w:val="id_ID" w:bidi="id_ID"/>
        </w:rPr>
      </w:r>
      <w:r>
        <w:rPr>
          <w:lang w:val="id_ID" w:bidi="id_ID"/>
        </w:rPr>
        <w:t>Orang dari kerumunan</w:t>
      </w:r>
    </w:p>
    <w:p>
      <w:pPr>
        <w:pStyle w:val="ListBullet"/>
        <w:spacing w:line="240" w:lineRule="auto"/>
        <w:ind w:left="720"/>
      </w:pPr>
      <w:r>
        <w:rPr>
          <w:lang w:val="id_ID" w:bidi="id_ID"/>
        </w:rPr>
      </w:r>
      <w:r>
        <w:rPr>
          <w:lang w:val="id_ID" w:bidi="id_ID"/>
        </w:rPr>
        <w:t>Saudara orang itu</w:t>
      </w:r>
    </w:p>
    <w:p>
      <w:pPr>
        <w:pStyle w:val="ListBullet"/>
        <w:spacing w:line="240" w:lineRule="auto"/>
        <w:ind w:left="720"/>
      </w:pPr>
      <w:r>
        <w:rPr>
          <w:lang w:val="id_ID" w:bidi="id_ID"/>
        </w:rPr>
      </w:r>
      <w:r>
        <w:rPr>
          <w:lang w:val="id_ID" w:bidi="id_ID"/>
        </w:rPr>
        <w:t>Pria kaya</w:t>
      </w:r>
    </w:p>
    <w:p>
      <w:pPr>
        <w:pStyle w:val="ListBullet"/>
        <w:spacing w:line="240" w:lineRule="auto"/>
        <w:ind w:left="720"/>
      </w:pPr>
      <w:r>
        <w:rPr>
          <w:lang w:val="id_ID" w:bidi="id_ID"/>
        </w:rPr>
      </w:r>
      <w:r>
        <w:rPr>
          <w:lang w:val="id_ID" w:bidi="id_ID"/>
        </w:rPr>
        <w:t>Allah</w:t>
      </w:r>
    </w:p>
    <w:p>
      <w:pPr/>
      <w:r>
        <w:rPr>
          <w:lang w:val="id_ID" w:bidi="id_ID"/>
        </w:rPr>
      </w:r>
      <w:r>
        <w:rPr>
          <w:lang w:val="id_ID" w:bidi="id_ID"/>
        </w:rPr>
        <w:t xml:space="preserve">Dalam sesi ini, ambillah papan cerita kelompok, gambarlah, atau gunakan beberapa macam alat peraga (benda-benda yang dapat Anda pindahkan seperti batu, batang, mainan anak-anak) untuk memvisualisasikan kisah dan adegan di dalamnya. </w:t>
      </w:r>
    </w:p>
    <w:p>
      <w:pPr/>
      <w:r>
        <w:rPr>
          <w:lang w:val="id_ID" w:bidi="id_ID"/>
        </w:rPr>
      </w:r>
      <w:r>
        <w:rPr>
          <w:lang w:val="id_ID" w:bidi="id_ID"/>
        </w:rPr>
        <w:t>Penting untuk diingat bahwa ini masih membahas orang banyak dari bagian terakhir.</w:t>
      </w:r>
    </w:p>
    <w:p>
      <w:pPr/>
      <w:r>
        <w:rPr>
          <w:lang w:val="id_ID" w:bidi="id_ID"/>
        </w:rPr>
      </w:r>
      <w:r>
        <w:rPr>
          <w:lang w:val="id_ID" w:bidi="id_ID"/>
        </w:rPr>
        <w:t>Penting untuk diingat bahwa orang itu meminta Yesus untuk memberi tahu saudaranya agar melakukan apa yang dikatakan hukum Taurat tentang warisan, atau uang, harta benda, dan properti yang ditinggalkan ayah orang tersebut.</w:t>
      </w:r>
    </w:p>
    <w:p>
      <w:pPr/>
      <w:r>
        <w:rPr>
          <w:lang w:val="id_ID" w:bidi="id_ID"/>
        </w:rPr>
      </w:r>
      <w:r>
        <w:rPr>
          <w:lang w:val="id_ID" w:bidi="id_ID"/>
        </w:rPr>
        <w:t>Seseorang dari orang banyak itu meminta Yesus untuk memberi tahu saudaranya agar membagi warisan bersamanya.</w:t>
      </w:r>
    </w:p>
    <w:p>
      <w:pPr/>
      <w:r>
        <w:rPr>
          <w:lang w:val="id_ID" w:bidi="id_ID"/>
        </w:rPr>
      </w:r>
      <w:r>
        <w:rPr>
          <w:lang w:val="id_ID" w:bidi="id_ID"/>
        </w:rPr>
        <w:t>Penting untuk diingat bahwa Yesus tidak menolak konsep pembuatan keputusan yang baik ketika ada sebuah sengketa. Sebaliknya, Dia menolak permintaan pria itu karena keserakahannya.</w:t>
      </w:r>
    </w:p>
    <w:p>
      <w:pPr/>
      <w:r>
        <w:rPr>
          <w:lang w:val="id_ID" w:bidi="id_ID"/>
        </w:rPr>
      </w:r>
      <w:r>
        <w:rPr>
          <w:lang w:val="id_ID" w:bidi="id_ID"/>
        </w:rPr>
        <w:t xml:space="preserve">Yesus mengatakan kepada pria itu bahwa Dia tidak ditunjuk sebagai hakim untuk jenis perselisihan ini. Yesus mengatakan kepada mereka bahwa hidup itu lebih dari harta benda dan agar berhati-hati terhadap ketamakan. </w:t>
      </w:r>
    </w:p>
    <w:p>
      <w:pPr/>
      <w:r>
        <w:rPr>
          <w:lang w:val="id_ID" w:bidi="id_ID"/>
        </w:rPr>
      </w:r>
      <w:r>
        <w:rPr>
          <w:lang w:val="id_ID" w:bidi="id_ID"/>
        </w:rPr>
        <w:t>Penting untuk diingat bahwa pria kaya itu memiliki tempat untuk menyimpan hasil buminya, tetapi tidak ada ruang yang cukup untuk semua panen. Pria itu memiliki lebih banyak panen daripada yang bisa disimpan lumbungnya.</w:t>
      </w:r>
    </w:p>
    <w:p>
      <w:pPr/>
      <w:r>
        <w:rPr>
          <w:lang w:val="id_ID" w:bidi="id_ID"/>
        </w:rPr>
      </w:r>
      <w:r>
        <w:rPr>
          <w:lang w:val="id_ID" w:bidi="id_ID"/>
        </w:rPr>
        <w:t>Yesus menceritakan sebuah kisah tentang seorang pria kaya. Pria kaya ini memiliki sebidang tanah. Produksinya berlimpah. Pria itu berpikir untuk meruntuhkan lumbung-lumbung dan membangun yang lebih besar untuk menyimpan panennya.</w:t>
      </w:r>
    </w:p>
    <w:p>
      <w:pPr/>
      <w:r>
        <w:rPr>
          <w:lang w:val="id_ID" w:bidi="id_ID"/>
        </w:rPr>
      </w:r>
      <w:r>
        <w:rPr>
          <w:lang w:val="id_ID" w:bidi="id_ID"/>
        </w:rPr>
        <w:t>Penting untuk diingat bahwa tujuan dari orang kaya itu adalah menikmati apa yang dia simpan untuk masa depan.</w:t>
      </w:r>
    </w:p>
    <w:p>
      <w:pPr/>
      <w:r>
        <w:rPr>
          <w:lang w:val="id_ID" w:bidi="id_ID"/>
        </w:rPr>
      </w:r>
      <w:r>
        <w:rPr>
          <w:lang w:val="id_ID" w:bidi="id_ID"/>
        </w:rPr>
        <w:t>Kemudian orang itu mengatakan bahwa ia punya cukup harta untuk menikmati hidup dan tidak perlu bekerja.</w:t>
      </w:r>
    </w:p>
    <w:p>
      <w:pPr/>
      <w:r>
        <w:rPr>
          <w:lang w:val="id_ID" w:bidi="id_ID"/>
        </w:rPr>
      </w:r>
      <w:r>
        <w:rPr>
          <w:lang w:val="id_ID" w:bidi="id_ID"/>
        </w:rPr>
        <w:t>Penting untuk diingat bahwa Allah mengatakan kepadanya bahwa ia akan mati. Allah menggunakan pertanyaan untuk menunjukkan kepadanya bahwa semua harta miliknya akan diberikan kepada orang lain.</w:t>
      </w:r>
    </w:p>
    <w:p>
      <w:pPr/>
      <w:r>
        <w:rPr>
          <w:lang w:val="id_ID" w:bidi="id_ID"/>
        </w:rPr>
      </w:r>
      <w:r>
        <w:rPr>
          <w:lang w:val="id_ID" w:bidi="id_ID"/>
        </w:rPr>
        <w:t>Kemudian dalam perumpamaan itu, Allah mengatakan kepada pria tersebut Dia akan mengambil nyawanya pada malam itu. Allah bertanya kepadanya siapa yang akan memperoleh semua hartanya.</w:t>
      </w:r>
    </w:p>
    <w:p>
      <w:pPr/>
      <w:r>
        <w:rPr>
          <w:lang w:val="id_ID" w:bidi="id_ID"/>
        </w:rPr>
      </w:r>
      <w:r>
        <w:rPr>
          <w:lang w:val="id_ID" w:bidi="id_ID"/>
        </w:rPr>
        <w:t>Akhirnya, Yesus mengatakan bahwa barang siapa menyimpan harta untuk dirinya sendiri dan tidak kaya di hadapan Allah itu sama seperti orang kaya ini.</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 xml:space="preserve">Dalam sesi ini, tim akan mendramatisir kisah tersebut. </w:t>
      </w:r>
    </w:p>
    <w:p>
      <w:pPr/>
      <w:r>
        <w:rPr>
          <w:lang w:val="id_ID" w:bidi="id_ID"/>
        </w:rPr>
      </w:r>
      <w:r>
        <w:rPr>
          <w:lang w:val="id_ID" w:bidi="id_ID"/>
        </w:rPr>
        <w:t>Kisah ini memiliki dua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Kerumunan besar</w:t>
      </w:r>
    </w:p>
    <w:p>
      <w:pPr>
        <w:pStyle w:val="ListBullet"/>
        <w:spacing w:line="240" w:lineRule="auto"/>
        <w:ind w:left="720"/>
      </w:pPr>
      <w:r>
        <w:rPr>
          <w:lang w:val="id_ID" w:bidi="id_ID"/>
        </w:rPr>
      </w:r>
      <w:r>
        <w:rPr>
          <w:lang w:val="id_ID" w:bidi="id_ID"/>
        </w:rPr>
        <w:t>Orang dari kerumunan</w:t>
      </w:r>
    </w:p>
    <w:p>
      <w:pPr>
        <w:pStyle w:val="ListBullet"/>
        <w:spacing w:line="240" w:lineRule="auto"/>
        <w:ind w:left="720"/>
      </w:pPr>
      <w:r>
        <w:rPr>
          <w:lang w:val="id_ID" w:bidi="id_ID"/>
        </w:rPr>
      </w:r>
      <w:r>
        <w:rPr>
          <w:lang w:val="id_ID" w:bidi="id_ID"/>
        </w:rPr>
        <w:t>Saudara orang itu</w:t>
      </w:r>
    </w:p>
    <w:p>
      <w:pPr>
        <w:pStyle w:val="ListBullet"/>
        <w:spacing w:line="240" w:lineRule="auto"/>
        <w:ind w:left="720"/>
      </w:pPr>
      <w:r>
        <w:rPr>
          <w:lang w:val="id_ID" w:bidi="id_ID"/>
        </w:rPr>
      </w:r>
      <w:r>
        <w:rPr>
          <w:lang w:val="id_ID" w:bidi="id_ID"/>
        </w:rPr>
        <w:t>Pria kaya</w:t>
      </w:r>
    </w:p>
    <w:p>
      <w:pPr>
        <w:pStyle w:val="ListBullet"/>
        <w:spacing w:line="240" w:lineRule="auto"/>
        <w:ind w:left="720"/>
      </w:pPr>
      <w:r>
        <w:rPr>
          <w:lang w:val="id_ID" w:bidi="id_ID"/>
        </w:rPr>
      </w:r>
      <w:r>
        <w:rPr>
          <w:lang w:val="id_ID" w:bidi="id_ID"/>
        </w:rPr>
        <w:t>Allah</w:t>
      </w:r>
    </w:p>
    <w:p>
      <w:pPr/>
      <w:r>
        <w:rPr>
          <w:lang w:val="id_ID" w:bidi="id_ID"/>
        </w:rPr>
      </w:r>
      <w:r>
        <w:rPr>
          <w:lang w:val="id_ID" w:bidi="id_ID"/>
        </w:rPr>
        <w:t>Minta tim untuk memerankan kisah itu dua kali. Pertama, minta mereka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ini untuk pertama kali, perhatikan dialog, alur, plot, dan kronologi kisah tersebut.</w:t>
      </w:r>
    </w:p>
    <w:p>
      <w:pPr/>
      <w:r>
        <w:rPr>
          <w:lang w:val="id_ID" w:bidi="id_ID"/>
        </w:rPr>
      </w:r>
      <w:r>
        <w:rPr>
          <w:lang w:val="id_ID" w:bidi="id_ID"/>
        </w:rPr>
        <w:t>Pastikan bahwa tim memerankan orang banyak yang sama dari bagian sebelumnya.</w:t>
      </w:r>
    </w:p>
    <w:p>
      <w:pPr/>
      <w:r>
        <w:rPr>
          <w:lang w:val="id_ID" w:bidi="id_ID"/>
        </w:rPr>
      </w:r>
      <w:r>
        <w:rPr>
          <w:lang w:val="id_ID" w:bidi="id_ID"/>
        </w:rPr>
        <w:t>Pastikan bahwa tim memerankan orang dari orang bnayak itu tidak memohon keadilan, tetapi dengan keinginan untuk hal-hal materi.</w:t>
      </w:r>
    </w:p>
    <w:p>
      <w:pPr/>
      <w:r>
        <w:rPr>
          <w:lang w:val="id_ID" w:bidi="id_ID"/>
        </w:rPr>
      </w:r>
      <w:r>
        <w:rPr>
          <w:lang w:val="id_ID" w:bidi="id_ID"/>
        </w:rPr>
        <w:t>Pastikan bahwa tim memerankan Yesus yang berfokus pada memperingatkan mereka terhadap keserakahan. Yesus tidak menolak permintaan yang jujur.</w:t>
      </w:r>
    </w:p>
    <w:p>
      <w:pPr/>
      <w:r>
        <w:rPr>
          <w:lang w:val="id_ID" w:bidi="id_ID"/>
        </w:rPr>
      </w:r>
      <w:r>
        <w:rPr>
          <w:lang w:val="id_ID" w:bidi="id_ID"/>
        </w:rPr>
        <w:t>Pastikan bahwa tim memerankan pria kaya yang berfokus pada dirinya sendiri dan cara menikmati kekayaannya pada saat yang sama ketika Yesus menceritakan perumpamaan itu.</w:t>
      </w:r>
    </w:p>
    <w:p>
      <w:pPr/>
      <w:r>
        <w:rPr>
          <w:lang w:val="id_ID" w:bidi="id_ID"/>
        </w:rPr>
      </w:r>
      <w:r>
        <w:rPr>
          <w:lang w:val="id_ID" w:bidi="id_ID"/>
        </w:rPr>
        <w:t>Pastikan bahwa tim memerankan Allah yang mengajukan pertanyaan tentang siapa yang akan mendapat semua barangnya. Allah tidak berharap pertanyaan-Nya dijawab.</w:t>
      </w:r>
    </w:p>
    <w:p>
      <w:pPr/>
      <w:r>
        <w:rPr>
          <w:lang w:val="id_ID" w:bidi="id_ID"/>
        </w:rPr>
      </w:r>
      <w:r>
        <w:rPr>
          <w:lang w:val="id_ID" w:bidi="id_ID"/>
        </w:rPr>
        <w:t>Saat kelompok memerankan kisah ini untuk kedua kalinya, hentikan mereka pada titik-titik tertentu.</w:t>
      </w:r>
    </w:p>
    <w:p>
      <w:pPr/>
      <w:r>
        <w:rPr>
          <w:lang w:val="id_ID" w:bidi="id_ID"/>
        </w:rPr>
      </w:r>
      <w:r>
        <w:rPr>
          <w:lang w:val="id_ID" w:bidi="id_ID"/>
        </w:rPr>
        <w:t>Perankan seseorang yang meminta Yesus untuk memberi tahu saudaranya agar membagi warisan. Yesus menolak untuk memutuskan situasi itu. Yesus mengatakan kepada kerumunan itu bahwa mereka harus berhati-hati terhadap keserakahan karena hidup bukan tentang hal-hal yang dimiliki seseorang.</w:t>
      </w:r>
    </w:p>
    <w:p>
      <w:pPr/>
      <w:r>
        <w:rPr>
          <w:lang w:val="id_ID" w:bidi="id_ID"/>
        </w:rPr>
      </w:r>
      <w:r>
        <w:rPr>
          <w:lang w:val="id_ID" w:bidi="id_ID"/>
        </w:rPr>
        <w:t xml:space="preserve">Hentikan adegannya: Tanyakan kepada aktor yang memerankan orang yang menyela Yesus lagi, ”Bagaimana perasaan Anda” Anda mungkin mendengar hal-hal seperti, "Aku tak mengerti. Itu baru adil kalau saya mendapat bagian dari warisan. Apakah Yesus tidak peduli dengan keadilan?" "Aku merasa tersinggung oleh Yesus yang menyiratkan bahwa aku tamak.", dan "Aku merasa bersalah, mungkin motivasiku tidak murni." Ulangi adegannya. </w:t>
      </w:r>
    </w:p>
    <w:p>
      <w:pPr/>
      <w:r>
        <w:rPr>
          <w:lang w:val="id_ID" w:bidi="id_ID"/>
        </w:rPr>
      </w:r>
      <w:r>
        <w:rPr>
          <w:lang w:val="id_ID" w:bidi="id_ID"/>
        </w:rPr>
        <w:t>Perankan Yesus menceritakan sebuah perumpamaan kepada mereka. Yesus menceritakan tentang seorang pria kaya yang memiliki tanah yang menghasilkan panen berlimpah. Pria kaya ini bertanya-tanya bagaimana dia akan menyimpan semua panen dan barang-barang yang dia miliki. Kemudian dia berencana menghancurkan bangunannya dan membangun yang lebih besar untuk menggantikannya. Dia berencana menyimpan semua hasil bumi dan barang di sana. Orang itu berpikir sendiri bahwa ia akan mengatakan, "Aku punya cukup harta untuk hidup selama bertahun-tahun. Aku akan hidup santai, makan, minum, dan bahagia."</w:t>
      </w:r>
    </w:p>
    <w:p>
      <w:pPr/>
      <w:r>
        <w:rPr>
          <w:lang w:val="id_ID" w:bidi="id_ID"/>
        </w:rPr>
      </w:r>
      <w:r>
        <w:rPr>
          <w:lang w:val="id_ID" w:bidi="id_ID"/>
        </w:rPr>
        <w:t xml:space="preserve">Hentikan adegannya: Tanyakan kepada aktor yang memerankan orang kaya ini, ”Bagaimana perasaan Anda?” Saudara mungkin mendengar hal-hal seperti, "Aku merasa telah tercapai, semua kerja keras ini akan membuatku dapat hidup santai.", "Aku merasa sudah cukup melakukannya, dan sekarang saatnya beristirahat.", dan "Aku layak menikmati hidup sekarang. Ulangi adegannya. </w:t>
      </w:r>
    </w:p>
    <w:p>
      <w:pPr/>
      <w:r>
        <w:rPr>
          <w:lang w:val="id_ID" w:bidi="id_ID"/>
        </w:rPr>
      </w:r>
      <w:r>
        <w:rPr>
          <w:lang w:val="id_ID" w:bidi="id_ID"/>
        </w:rPr>
        <w:t>Perankan Yesus terus menceritakan perumpamaan itu. Yesus mengatakan bahwa Allah memberi tahu pria itu bahwa ia bodoh. Allah mengatakan, "Malam ini engkau akan mati. Siapakah yang akan menerima harta yang telah engkau sediakan?" Yesus mengakhiri dengan mengatakan bahwa orang yang mengumpulkan harta untuk dirinya sendiri dan tidak kaya di hadapan Allah itu sama seperti orang kaya dalam kisah ini.</w:t>
      </w:r>
    </w:p>
    <w:p>
      <w:pPr/>
      <w:r>
        <w:rPr>
          <w:lang w:val="id_ID" w:bidi="id_ID"/>
        </w:rPr>
      </w:r>
      <w:r>
        <w:rPr>
          <w:lang w:val="id_ID" w:bidi="id_ID"/>
        </w:rPr>
        <w:t>Hentikan adegannya: Tanyakan kepada aktor yang memerankan Allah ”Bagaimana perasaan Anda?” Saudara mungkin mendengar hal-hal seperti, "Mengapa engkau mengira semua harta itu akan memberimu kebahagiaan?". "Engkau bahkan tidak memikirkan aku ketika engkau mendapat tuaian yang berlimpah.", dan "Engkau tidak punya waktu untuk mengubah sikapmu malam ini."</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Yesus sedang mengajar para pengikut-Nya ketika seorang pria menyela dan memanggil-Nya, "Guru." </w:t>
      </w:r>
      <w:r>
        <w:rPr>
          <w:b/>
          <w:lang w:val="id_ID" w:bidi="id_ID"/>
        </w:rPr>
        <w:t>Guru</w:t>
      </w:r>
      <w:r>
        <w:rPr>
          <w:lang w:val="id_ID" w:bidi="id_ID"/>
        </w:rPr>
        <w:t xml:space="preserve"> adalah gelar kehormatan untuk seorang pemimpin agama Yahudi. Pastikan untuk menerjemahkan murid dan guru dengan istilah yang sama seperti yang telah saudara lakukan sebelumnya. Kedua istilah, </w:t>
      </w:r>
      <w:hyperlink r:id="rId171">
        <w:r>
          <w:rPr>
            <w:lang w:val="id_ID" w:bidi="id_ID"/>
          </w:rPr>
          <w:rPr>
            <w:color w:val="0000EE"/>
            <w:u w:val="single"/>
          </w:rPr>
          <w:t>murid</w:t>
        </w:r>
      </w:hyperlink>
      <w:r>
        <w:rPr>
          <w:lang w:val="id_ID" w:bidi="id_ID"/>
        </w:rPr>
        <w:t xml:space="preserve"> dan </w:t>
      </w:r>
      <w:hyperlink r:id="rId103">
        <w:r>
          <w:rPr>
            <w:lang w:val="id_ID" w:bidi="id_ID"/>
          </w:rPr>
          <w:rPr>
            <w:color w:val="0000EE"/>
            <w:u w:val="single"/>
          </w:rPr>
          <w:t>guru</w:t>
        </w:r>
      </w:hyperlink>
      <w:r>
        <w:rPr>
          <w:lang w:val="id_ID" w:bidi="id_ID"/>
        </w:rPr>
        <w:t>, terdapat di Daftar Kata Utama.</w:t>
      </w:r>
    </w:p>
    <w:p>
      <w:pPr/>
      <w:r>
        <w:rPr>
          <w:lang w:val="id_ID" w:bidi="id_ID"/>
        </w:rPr>
      </w:r>
      <w:r>
        <w:rPr>
          <w:lang w:val="id_ID" w:bidi="id_ID"/>
        </w:rPr>
        <w:t xml:space="preserve">Orang itu meminta Yesus untuk memberi tahu saudaranya agar memberinya </w:t>
      </w:r>
      <w:r>
        <w:rPr>
          <w:b/>
          <w:lang w:val="id_ID" w:bidi="id_ID"/>
        </w:rPr>
        <w:t>warisan</w:t>
      </w:r>
      <w:r>
        <w:rPr>
          <w:lang w:val="id_ID" w:bidi="id_ID"/>
        </w:rPr>
        <w:t>, atau bagian tanah, uang, dan harta benda ayahnya. Pastikan untuk menerjemahkan warisan dengan cara yang sama seperti yang telah saudara lakukan sebelumnya. Yesus mengatakan kepadanya bahwa Dia tidak mengadili sengketa tanah.</w:t>
      </w:r>
    </w:p>
    <w:p>
      <w:pPr/>
      <w:r>
        <w:rPr>
          <w:lang w:val="id_ID" w:bidi="id_ID"/>
        </w:rPr>
      </w:r>
      <w:r>
        <w:rPr>
          <w:lang w:val="id_ID" w:bidi="id_ID"/>
        </w:rPr>
        <w:t>Ketika Yesus menjawab, Dia menyebut orang itu, "Saudara." Dalam kebudayaan Yahudi, ini adalah cara untuk berbicara kepada orang asing. Itu tidak merendahkan, tetapi dalam konteks ini, hal itu tidak menyiratkan bahwa Yesus tidak menyetujui permintaan orang tersebut.</w:t>
      </w:r>
    </w:p>
    <w:p>
      <w:pPr/>
      <w:r>
        <w:rPr>
          <w:lang w:val="id_ID" w:bidi="id_ID"/>
        </w:rPr>
      </w:r>
      <w:r>
        <w:rPr>
          <w:lang w:val="id_ID" w:bidi="id_ID"/>
        </w:rPr>
        <w:t>Diskusikan dengan tim saudara apa bentuk sapaan terbaik bagi orang asing dalam konteks ini, dalam bahasa saudara.</w:t>
      </w:r>
    </w:p>
    <w:p>
      <w:pPr/>
      <w:r>
        <w:rPr>
          <w:lang w:val="id_ID" w:bidi="id_ID"/>
        </w:rPr>
      </w:r>
      <w:r>
        <w:rPr>
          <w:lang w:val="id_ID" w:bidi="id_ID"/>
        </w:rPr>
        <w:t xml:space="preserve">Sebaliknya, Yesus menceritakan sebuah </w:t>
      </w:r>
      <w:r>
        <w:rPr>
          <w:b/>
          <w:lang w:val="id_ID" w:bidi="id_ID"/>
        </w:rPr>
        <w:t>perumpamaan</w:t>
      </w:r>
      <w:r>
        <w:rPr>
          <w:lang w:val="id_ID" w:bidi="id_ID"/>
        </w:rPr>
        <w:t xml:space="preserve">, atau cerita pendek yang dimaksudkan untuk mengajar kebenaran yang lebih mendalam tentang Allah. Pastikan untuk menerjemahkan perumpamaan dengan cara yang sama seperti yang telah saudara lakukan di bagian sebelumnya. </w:t>
      </w:r>
      <w:hyperlink r:id="rId173">
        <w:r>
          <w:rPr>
            <w:lang w:val="id_ID" w:bidi="id_ID"/>
          </w:rPr>
          <w:rPr>
            <w:color w:val="0000EE"/>
            <w:u w:val="single"/>
          </w:rPr>
          <w:t>Perumpamaan</w:t>
        </w:r>
      </w:hyperlink>
      <w:r>
        <w:rPr>
          <w:lang w:val="id_ID" w:bidi="id_ID"/>
        </w:rPr>
        <w:t xml:space="preserve"> terdapat di Daftar Kata Utama.</w:t>
      </w:r>
    </w:p>
    <w:p>
      <w:pPr/>
      <w:r>
        <w:rPr>
          <w:lang w:val="id_ID" w:bidi="id_ID"/>
        </w:rPr>
      </w:r>
      <w:r>
        <w:rPr>
          <w:lang w:val="id_ID" w:bidi="id_ID"/>
        </w:rPr>
        <w:t xml:space="preserve">Petani yang tamak dalam cerita itu ingin merobohkan </w:t>
      </w:r>
      <w:r>
        <w:rPr>
          <w:b/>
          <w:lang w:val="id_ID" w:bidi="id_ID"/>
        </w:rPr>
        <w:t>lumbungnya</w:t>
      </w:r>
      <w:r>
        <w:rPr>
          <w:lang w:val="id_ID" w:bidi="id_ID"/>
        </w:rPr>
        <w:t xml:space="preserve"> dan membangun yang lebih besar. Lumbung adalah bangunan yang dipakai untuk menyimpan hasil panen dan harta benda.</w:t>
      </w:r>
    </w:p>
    <w:p>
      <w:pPr/>
      <w:r>
        <w:rPr>
          <w:lang w:val="id_ID" w:bidi="id_ID"/>
        </w:rPr>
      </w:r>
      <w:r>
        <w:rPr>
          <w:lang w:val="id_ID" w:bidi="id_ID"/>
        </w:rPr>
        <w:t>Berhenti dan tunjukkan sebuah gambar lumbung, jika saudara belum melakukannya.</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ini, sebagai satu kelompok, dalam bahasa sendiri.</w:t>
      </w:r>
    </w:p>
    <w:p>
      <w:pPr/>
      <w:r>
        <w:rPr>
          <w:lang w:val="id_ID" w:bidi="id_ID"/>
        </w:rPr>
      </w:r>
      <w:r>
        <w:rPr>
          <w:lang w:val="id_ID" w:bidi="id_ID"/>
        </w:rPr>
        <w:t>Pertama, semua anggota kelompok harus berlatih menceritakan perikop ini dalam bahasa sendiri. Ingatlah untuk memasukkan hal-hal yang sudah diputuskan dalam langkah-langkah sebelumnya, seperti kronologi, kata, frasa, emosi, atau apa pun yang Anda telah diskusikan.</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itu dan berhenti sejenak. Lakukan ini sampai kelompok telah menceritakan kembali seluruh teks. Anggota-anggota kelompok dapat saling memperbaiki dalam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teks tersebut tanpa interupsi setidaknya satu kali. Seorang anggota kelompok dapat menggunakan benda apa saja, gerakan, atau papan cerita untuk membantu mereka mengingat teks tersebut.</w:t>
      </w:r>
    </w:p>
    <w:p>
      <w:pPr/>
      <w:r>
        <w:rPr>
          <w:lang w:val="id_ID" w:bidi="id_ID"/>
        </w:rPr>
      </w:r>
      <w:r>
        <w:rPr>
          <w:lang w:val="id_ID" w:bidi="id_ID"/>
        </w:rPr>
        <w:t>Hentikan sejenak audio ini di sini.</w:t>
      </w:r>
    </w:p>
    <w:p>
      <w:pPr/>
      <w:r>
        <w:rPr>
          <w:lang w:val="id_ID" w:bidi="id_ID"/>
        </w:rPr>
      </w:r>
      <w:r>
        <w:rPr>
          <w:lang w:val="id_ID" w:bidi="id_ID"/>
        </w:rPr>
        <w:t xml:space="preserve">Selanjutnya, kelompok dapat memutuskan versi siapa dari teks tersebut yang Anda paling sukai. Anda mungkin memutuskan untuk menyukai cara bercerita seorang anggota kelompok untuk suatu adegan, tetapi menyukai cara anggota kelompok lain menceritakan adegan lainnya. </w:t>
      </w:r>
    </w:p>
    <w:p>
      <w:pPr/>
      <w:r>
        <w:rPr>
          <w:lang w:val="id_ID" w:bidi="id_ID"/>
        </w:rPr>
      </w:r>
      <w:r>
        <w:rPr>
          <w:lang w:val="id_ID" w:bidi="id_ID"/>
        </w:rPr>
        <w:t>Hentikan sejenak audio ini di sini.</w:t>
      </w:r>
    </w:p>
    <w:p>
      <w:pPr/>
      <w:r>
        <w:rPr>
          <w:lang w:val="id_ID" w:bidi="id_ID"/>
        </w:rPr>
      </w:r>
      <w:r>
        <w:rPr>
          <w:lang w:val="id_ID" w:bidi="id_ID"/>
        </w:rPr>
        <w:t>Akhirnya, kelompok dapat menyusun versi akhir yang disetujui oleh semua anggota kelompok untuk perikop itu.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Lukas 12:13–21</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362">
        <w:r>
          <w:rPr>
            <w:lang w:val="id_ID" w:bidi="id_ID"/>
          </w:rPr>
          <w:rPr>
            <w:color w:val="0000EE"/>
            <w:u w:val="single"/>
          </w:rPr>
          <w:t>Dengar dan Renungkan</w:t>
        </w:r>
      </w:hyperlink>
      <w:r>
        <w:rPr>
          <w:lang w:val="id_ID" w:bidi="id_ID"/>
        </w:rPr>
        <w:t xml:space="preserve"> (592 KB)</w:t>
      </w:r>
      <w:r>
        <w:rPr>
          <w:lang w:val="id_ID" w:bidi="id_ID"/>
        </w:rPr>
      </w:r>
    </w:p>
    <w:p>
      <w:pPr>
        <w:pStyle w:val="ListBullet"/>
        <w:spacing w:line="240" w:lineRule="auto"/>
        <w:ind w:left="720"/>
      </w:pPr>
      <w:r>
        <w:rPr>
          <w:lang w:val="id_ID" w:bidi="id_ID"/>
        </w:rPr>
      </w:r>
      <w:hyperlink r:id="rId363">
        <w:r>
          <w:rPr>
            <w:lang w:val="id_ID" w:bidi="id_ID"/>
          </w:rPr>
          <w:rPr>
            <w:color w:val="0000EE"/>
            <w:u w:val="single"/>
          </w:rPr>
          <w:t>Menyiapkan Panggung</w:t>
        </w:r>
      </w:hyperlink>
      <w:r>
        <w:rPr>
          <w:lang w:val="id_ID" w:bidi="id_ID"/>
        </w:rPr>
        <w:t xml:space="preserve"> (4.2 MB)</w:t>
      </w:r>
      <w:r>
        <w:rPr>
          <w:lang w:val="id_ID" w:bidi="id_ID"/>
        </w:rPr>
      </w:r>
    </w:p>
    <w:p>
      <w:pPr>
        <w:pStyle w:val="ListBullet"/>
        <w:spacing w:line="240" w:lineRule="auto"/>
        <w:ind w:left="720"/>
      </w:pPr>
      <w:r>
        <w:rPr>
          <w:lang w:val="id_ID" w:bidi="id_ID"/>
        </w:rPr>
      </w:r>
      <w:hyperlink r:id="rId364">
        <w:r>
          <w:rPr>
            <w:lang w:val="id_ID" w:bidi="id_ID"/>
          </w:rPr>
          <w:rPr>
            <w:color w:val="0000EE"/>
            <w:u w:val="single"/>
          </w:rPr>
          <w:t>Menjelaskan Adegan</w:t>
        </w:r>
      </w:hyperlink>
      <w:r>
        <w:rPr>
          <w:lang w:val="id_ID" w:bidi="id_ID"/>
        </w:rPr>
        <w:t xml:space="preserve"> (2.6 MB)</w:t>
      </w:r>
      <w:r>
        <w:rPr>
          <w:lang w:val="id_ID" w:bidi="id_ID"/>
        </w:rPr>
      </w:r>
    </w:p>
    <w:p>
      <w:pPr>
        <w:pStyle w:val="ListBullet"/>
        <w:spacing w:line="240" w:lineRule="auto"/>
        <w:ind w:left="720"/>
      </w:pPr>
      <w:r>
        <w:rPr>
          <w:lang w:val="id_ID" w:bidi="id_ID"/>
        </w:rPr>
      </w:r>
      <w:hyperlink r:id="rId365">
        <w:r>
          <w:rPr>
            <w:lang w:val="id_ID" w:bidi="id_ID"/>
          </w:rPr>
          <w:rPr>
            <w:color w:val="0000EE"/>
            <w:u w:val="single"/>
          </w:rPr>
          <w:t>Memperagakan Bacaan</w:t>
        </w:r>
      </w:hyperlink>
      <w:r>
        <w:rPr>
          <w:lang w:val="id_ID" w:bidi="id_ID"/>
        </w:rPr>
        <w:t xml:space="preserve"> (3.1 MB)</w:t>
      </w:r>
      <w:r>
        <w:rPr>
          <w:lang w:val="id_ID" w:bidi="id_ID"/>
        </w:rPr>
      </w:r>
    </w:p>
    <w:p>
      <w:pPr>
        <w:pStyle w:val="ListBullet"/>
        <w:spacing w:line="240" w:lineRule="auto"/>
        <w:ind w:left="720"/>
      </w:pPr>
      <w:r>
        <w:rPr>
          <w:lang w:val="id_ID" w:bidi="id_ID"/>
        </w:rPr>
      </w:r>
      <w:hyperlink r:id="rId366">
        <w:r>
          <w:rPr>
            <w:lang w:val="id_ID" w:bidi="id_ID"/>
          </w:rPr>
          <w:rPr>
            <w:color w:val="0000EE"/>
            <w:u w:val="single"/>
          </w:rPr>
          <w:t>Melengkapi yang Kurang</w:t>
        </w:r>
      </w:hyperlink>
      <w:r>
        <w:rPr>
          <w:lang w:val="id_ID" w:bidi="id_ID"/>
        </w:rPr>
        <w:t xml:space="preserve"> (1.4 MB)</w:t>
      </w:r>
      <w:r>
        <w:rPr>
          <w:lang w:val="id_ID" w:bidi="id_ID"/>
        </w:rPr>
      </w:r>
    </w:p>
    <w:p>
      <w:pPr>
        <w:pStyle w:val="ListBullet"/>
        <w:spacing w:line="240" w:lineRule="auto"/>
        <w:ind w:left="720"/>
      </w:pPr>
      <w:r>
        <w:rPr>
          <w:lang w:val="id_ID" w:bidi="id_ID"/>
        </w:rPr>
      </w:r>
      <w:hyperlink r:id="rId367">
        <w:r>
          <w:rPr>
            <w:lang w:val="id_ID" w:bidi="id_ID"/>
          </w:rPr>
          <w:rPr>
            <w:color w:val="0000EE"/>
            <w:u w:val="single"/>
          </w:rPr>
          <w:t>Menyampaikan Firman Tuhan</w:t>
        </w:r>
      </w:hyperlink>
      <w:r>
        <w:rPr>
          <w:lang w:val="id_ID" w:bidi="id_ID"/>
        </w:rPr>
        <w:t xml:space="preserve"> (1.2 MB)</w:t>
      </w:r>
      <w:r>
        <w:rPr>
          <w:lang w:val="id_ID" w:bidi="id_ID"/>
        </w:rPr>
      </w:r>
      <w:r>
        <w:rPr>
          <w:lang w:val="id_ID" w:bidi="id_ID"/>
        </w:rPr>
      </w:r>
      <w:r>
        <w:rPr>
          <w:lang w:val="id_ID" w:bidi="id_ID"/>
        </w:rPr>
      </w:r>
    </w:p>
    <w:p>
      <w:pPr/>
      <w:r>
        <w:rPr>
          <w:lang w:val="id_ID" w:bidi="id_ID"/>
        </w:rPr>
      </w:r>
    </w:p>
    <w:p>
      <w:pPr>
        <w:pStyle w:val="Heading2"/>
      </w:pPr>
      <w:r>
        <w:rPr>
          <w:lang w:val="id_ID" w:bidi="id_ID"/>
        </w:rPr>
        <w:t>Lukas 12:22–34</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Dengarkan Lukas 12:22–34 dan renungkan di dalam hati Anda. Dengarkan teks sebanyak tiga kali (dalam tiga terjemahan yang berbeda, jika memungkinkan). Kemudian sebagai satu tim diskusikan pertanyaan-pertanyaan berikut ini:</w:t>
      </w:r>
    </w:p>
    <w:p>
      <w:pPr>
        <w:pStyle w:val="ListBullet"/>
        <w:spacing w:line="240" w:lineRule="auto"/>
        <w:ind w:left="720"/>
      </w:pPr>
      <w:r>
        <w:rPr>
          <w:lang w:val="id_ID" w:bidi="id_ID"/>
        </w:rPr>
      </w:r>
      <w:r>
        <w:rPr>
          <w:lang w:val="id_ID" w:bidi="id_ID"/>
        </w:rPr>
        <w:t xml:space="preserve">Apa yang Anda suka dalam kisah ini? </w:t>
      </w:r>
    </w:p>
    <w:p>
      <w:pPr>
        <w:pStyle w:val="ListBullet"/>
        <w:spacing w:line="240" w:lineRule="auto"/>
        <w:ind w:left="720"/>
      </w:pPr>
      <w:r>
        <w:rPr>
          <w:lang w:val="id_ID" w:bidi="id_ID"/>
        </w:rPr>
      </w:r>
      <w:r>
        <w:rPr>
          <w:lang w:val="id_ID" w:bidi="id_ID"/>
        </w:rPr>
        <w:t xml:space="preserve">Apa yang Anda tidak suka atau tidak mengerti? </w:t>
      </w:r>
    </w:p>
    <w:p>
      <w:pPr>
        <w:pStyle w:val="ListBullet"/>
        <w:spacing w:line="240" w:lineRule="auto"/>
        <w:ind w:left="720"/>
      </w:pPr>
      <w:r>
        <w:rPr>
          <w:lang w:val="id_ID" w:bidi="id_ID"/>
        </w:rPr>
      </w:r>
      <w:r>
        <w:rPr>
          <w:lang w:val="id_ID" w:bidi="id_ID"/>
        </w:rPr>
        <w:t>Apa yang kisah ini katakan tentang Yesus?</w:t>
      </w:r>
    </w:p>
    <w:p>
      <w:pPr>
        <w:pStyle w:val="ListBullet"/>
        <w:spacing w:line="240" w:lineRule="auto"/>
        <w:ind w:left="720"/>
      </w:pPr>
      <w:r>
        <w:rPr>
          <w:lang w:val="id_ID" w:bidi="id_ID"/>
        </w:rPr>
      </w:r>
      <w:r>
        <w:rPr>
          <w:lang w:val="id_ID" w:bidi="id_ID"/>
        </w:rPr>
        <w:t>Apa yang kisah ini katakan tentang manusia?</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Sebelumnya, Yesus mengajar para murid-Nya dan orang banyak tentang ketamakan dengan memakai sebuah kisah tentang seorang petani. Ada seorang petani yang tidak memercayakan hidupnya kepada Allah dan malah berusaha menyimpan seluruh kekayaannya untuk diri sendiri. Sekarang, Yesus mengajar para murid-Nya agar tidak khawatir tentang persediaan untuk diri mereka sendiri karena Allah akan memelihara dan menyediakan bagi mereka dengan segala cara.</w:t>
      </w:r>
    </w:p>
    <w:p>
      <w:pPr/>
      <w:r>
        <w:rPr>
          <w:lang w:val="id_ID" w:bidi="id_ID"/>
        </w:rPr>
      </w:r>
      <w:r>
        <w:rPr>
          <w:lang w:val="id_ID" w:bidi="id_ID"/>
        </w:rPr>
        <w:t>Yesus sedang berbicara kepada para murid-Nya, atau para pengikut terdekat-Nya, tetapi orang banyak yang besar jumlahnya juga mendengarkan pengajaran-Nya. Setelah menceritakan kisah seorang petani yang bodoh, Yesus memberikan nasihat penting kepada para pengikut-Nya Para murid tidak perlu khawatir tentang apa yang akan mereka makan atau pakaian apa yang akan mereka pakai. Yesus mengisyaratkan bahwa Allah memberi mereka kehidupan, sehingga mereka pasti dapat memercayai Allah untuk menyediakan hal-hal yang kurang penting seperti makanan dan pakaian.</w:t>
      </w:r>
    </w:p>
    <w:p>
      <w:pPr/>
      <w:r>
        <w:rPr>
          <w:lang w:val="id_ID" w:bidi="id_ID"/>
        </w:rPr>
      </w:r>
      <w:r>
        <w:rPr>
          <w:lang w:val="id_ID" w:bidi="id_ID"/>
        </w:rPr>
        <w:t>Berhenti dan diskusikan dengan tim Saudara: Bagaimana orang-orang dalam budaya saudara menyiapkan kebutuhan-kebutuhan untuk masa depan? Kapan dan mengapa orang-orang berpikir tentang masa depan mereka?</w:t>
      </w:r>
    </w:p>
    <w:p>
      <w:pPr/>
      <w:r>
        <w:rPr>
          <w:lang w:val="id_ID" w:bidi="id_ID"/>
        </w:rPr>
      </w:r>
      <w:r>
        <w:rPr>
          <w:lang w:val="id_ID" w:bidi="id_ID"/>
        </w:rPr>
        <w:t>Dalam sebuah pengajaran sebelumnya, Yesus mengatakan kepada para murid-Nya bahwa mereka lebih penting daripada burung-burung dan bahwa Allah mengetahui jumlah rambut di kepala mereka. Sekali lagi, Yesus mengajar para murid-Nya bahwa Allah menghargai mereka, dan bahwa Allah akan menyediakan kebutuhan jasmani mereka. Yesus menggunakan sebuah contoh burung-burung gagak, atau burung-burung hitam besar yang dianggap orang Yahudi tidak berharga karena tidak bisa dimakan. Burung-burung gagak tidak menabur atau menuai. Menabur adalah menebarkan benih dengan tangan sementara menuai adalah mengumpulkan hasil panen yang matang dari sebuah ladang. Burung-burung gagak tidak menyediakan makanan untuk diri mereka sendiri. Namun, Allah masih memelihara burung-burung itu dengan menyediakan makanan. Yesus mengatakan bahwa para murid jauh lebih berharga bagi Allah daripada burung-burung tersebut.</w:t>
      </w:r>
    </w:p>
    <w:p>
      <w:pPr/>
      <w:r>
        <w:rPr>
          <w:lang w:val="id_ID" w:bidi="id_ID"/>
        </w:rPr>
      </w:r>
      <w:r>
        <w:rPr>
          <w:lang w:val="id_ID" w:bidi="id_ID"/>
        </w:rPr>
        <w:t>Berhenti dan tunjukkan kepada tim saudara sebuah gambar seekor burung gagak dan sebuah lumbung.</w:t>
      </w:r>
    </w:p>
    <w:p>
      <w:pPr/>
      <w:r>
        <w:rPr>
          <w:lang w:val="id_ID" w:bidi="id_ID"/>
        </w:rPr>
      </w:r>
      <w:r>
        <w:rPr>
          <w:lang w:val="id_ID" w:bidi="id_ID"/>
        </w:rPr>
        <w:t>Yesus mengajukan pertanyaan untuk menekankan bahwa tidak seorang pun yang dapat menambahkan satu hasta atau satu jam pun dalam kehidupan mereka dengan mengkhawatirkan hal itu. Satu hasta adalah ukuran panjang yang adalah sekitar 45 sentimeter, atau 18 inci. Dalam konteks ini, satu hasta merujuk kepada waktu yang singkat seperti satu jam. Yesus dengan lembut menegur para murid-Nya dengan bertanya, "Mengapa kamu mengkhawatirkan hal-hal yang lain?" untuk menekankan bahwa khawatir itu tidak berguna. Jika seseorang tidak dapat melakukan hal kecil seperti menambahkan satu jam pada kehidupan, mereka tidak perlu khawatir tentang hal-hal lainnya.</w:t>
      </w:r>
    </w:p>
    <w:p>
      <w:pPr/>
      <w:r>
        <w:rPr>
          <w:lang w:val="id_ID" w:bidi="id_ID"/>
        </w:rPr>
      </w:r>
      <w:r>
        <w:rPr>
          <w:lang w:val="id_ID" w:bidi="id_ID"/>
        </w:rPr>
        <w:t>Berhenti dan diskusikan dengan tim saudara: Apa yang dilakukan orang-orang dalam budaya saudara untuk memperpanjang umur mereka atau untuk hidup lebih lama?</w:t>
      </w:r>
    </w:p>
    <w:p>
      <w:pPr/>
      <w:r>
        <w:rPr>
          <w:lang w:val="id_ID" w:bidi="id_ID"/>
        </w:rPr>
      </w:r>
      <w:r>
        <w:rPr>
          <w:lang w:val="id_ID" w:bidi="id_ID"/>
        </w:rPr>
        <w:t>Yesus menggunakan contoh lain. Kali ini Dia berbicara tentang bunga bakung, atau bunga indah yang tumbuh di alam liar. Yesus mungkin menunjukkan beberapa bunga di dekat-Nya ketika Dia membicarakannya.</w:t>
      </w:r>
    </w:p>
    <w:p>
      <w:pPr/>
      <w:r>
        <w:rPr>
          <w:lang w:val="id_ID" w:bidi="id_ID"/>
        </w:rPr>
      </w:r>
      <w:r>
        <w:rPr>
          <w:lang w:val="id_ID" w:bidi="id_ID"/>
        </w:rPr>
        <w:t>Berhenti dan tunjukkan kepada tim saudara sebuah gambar bunga liar yang tumbuh di rerumputan Israel.</w:t>
      </w:r>
    </w:p>
    <w:p>
      <w:pPr/>
      <w:r>
        <w:rPr>
          <w:lang w:val="id_ID" w:bidi="id_ID"/>
        </w:rPr>
      </w:r>
      <w:r>
        <w:rPr>
          <w:lang w:val="id_ID" w:bidi="id_ID"/>
        </w:rPr>
        <w:t>Yesus mengatakan bahwa bunga-bunga itu tidak bekerja atau memintal serat bersama-sama untuk membuat benang untuk menenun pakaian. Namun, Yesus mengatakan bahwa bunga itu bahkan berpakaian lebih indah daripada Raja Salomo! Ini mengejutkan karena Raja Salomo terkenal di kalangan orang Yahudi sebagai raja Israel yang paling kaya dan paling bijaksana dari semua raja. Salomo hidup lama sebelum zaman Yesus, tetapi semua orang tahu bagaimana ia menampilkan kekayaannya dengan mengenakan jubah yang mahal dan indah.</w:t>
      </w:r>
    </w:p>
    <w:p>
      <w:pPr/>
      <w:r>
        <w:rPr>
          <w:lang w:val="id_ID" w:bidi="id_ID"/>
        </w:rPr>
      </w:r>
      <w:r>
        <w:rPr>
          <w:lang w:val="id_ID" w:bidi="id_ID"/>
        </w:rPr>
        <w:t>Yesus mengajar bahwa jika Allah memberikan keindahan yang luar biasa kepada tanaman liar yang tidak penting, Dia pasti akan menyediakan bagi para murid, anak-anak-Nya sendiri. Ketika Yesus mengatakan, Allah mendandani rumput di padang," maksud-Nya Allah membuat rumput liar menjadi indah. Rumput di ladang merujuk kepada tanaman kecil dan liar yang tumbuh di suatu ladang. Keindahan itu tidak terduga karena rumput liar yang berbunga tidak hidup lama. Ketika Yesus mengatakan, "hari ini ada, dan besok dibuang ke dalam api," Dia tidak bermaksud bahwa rumput itu hanya hidup selama sehari, tetapi bahwa rumput hanya hidup dalam waktu yang singkat. Di Israel, tanaman cepat mengering karena panas. Orang-orang kemudian menggunakannya sebagai bahan bakar untuk api. Yesus mengatakan jika Allah memedulikan tanaman berumur pendek seperti itu, Dia pasti akan menyediakan pakaian untuk para murid. Yesus memarahi mereka karena tidak memiliki iman, atau percaya kepada Allah.</w:t>
      </w:r>
    </w:p>
    <w:p>
      <w:pPr/>
      <w:r>
        <w:rPr>
          <w:lang w:val="id_ID" w:bidi="id_ID"/>
        </w:rPr>
      </w:r>
      <w:r>
        <w:rPr>
          <w:lang w:val="id_ID" w:bidi="id_ID"/>
        </w:rPr>
        <w:t>Yesus mengatakan kepada para pengikut-Nya agar tidak selalu khawatir tentang makanan dan pakaian. Jika mereka mengkhawatirkan hal-hal itu, para murid akan sama seperti dunia orang kafir, atau orang-orang dari bangsa yang tidak percaya kepada Allah. Yesus mengatakan bahwa para murid berbeda dari orang-orang yang tidak memercayai Allah. Para murid dapat memercayai Allah sebagai Bapa surgawi mereka yang mengetahui apa yang mereka butuhkan dan menyediakan bagi mereka sebagai anak-anak-Nya.</w:t>
      </w:r>
    </w:p>
    <w:p>
      <w:pPr/>
      <w:r>
        <w:rPr>
          <w:lang w:val="id_ID" w:bidi="id_ID"/>
        </w:rPr>
      </w:r>
      <w:r>
        <w:rPr>
          <w:lang w:val="id_ID" w:bidi="id_ID"/>
        </w:rPr>
        <w:t>Sebaliknya, Yesus mengatakan bahwa para pengikut-Nya harus memusatkan perhatian pada kerajaan Allah, Allah yang memerintah di hati umat. Mereka harus hidup menurut aturan Allah dan menolong orang lain untuk melakukan hal yang sama. Ketika para murid hidup menurut aturan Allah, Dia menyediakan kebutuhan jasmani mereka. Yesus mengatakan kepada murid-murid-Nya, "Jangan takut." Seperti domba yang memiliki seorang gembala yang baik, para murid dapat memercayai Allah untuk memelihara mereka. Yesus membandingkan para murid-Nya dengan suatu kawanan, atau sekelompok kecil domba, karena domba memiliki banyak musuh dan membutuhkan seseorang untuk melindungi mereka.</w:t>
      </w:r>
    </w:p>
    <w:p>
      <w:pPr/>
      <w:r>
        <w:rPr>
          <w:lang w:val="id_ID" w:bidi="id_ID"/>
        </w:rPr>
      </w:r>
      <w:r>
        <w:rPr>
          <w:lang w:val="id_ID" w:bidi="id_ID"/>
        </w:rPr>
        <w:t>Berhenti dan tunjukkan kepada tim saudara sebuah gambar seorang gembala bersama sekawanan domba.</w:t>
      </w:r>
    </w:p>
    <w:p>
      <w:pPr/>
      <w:r>
        <w:rPr>
          <w:lang w:val="id_ID" w:bidi="id_ID"/>
        </w:rPr>
      </w:r>
      <w:r>
        <w:rPr>
          <w:lang w:val="id_ID" w:bidi="id_ID"/>
        </w:rPr>
        <w:t>Yesus menghibur mereka bahwa Allah akan memelihara mereka apapun kesulitan yang mereka hadapi di depan. Allah akan melakukannya karena hal ini berkenan kepada Allah untuk memilih mereka dan mengizinkan mereka masuk ke dalam kerajaan-Nya.</w:t>
      </w:r>
    </w:p>
    <w:p>
      <w:pPr/>
      <w:r>
        <w:rPr>
          <w:lang w:val="id_ID" w:bidi="id_ID"/>
        </w:rPr>
      </w:r>
      <w:r>
        <w:rPr>
          <w:lang w:val="id_ID" w:bidi="id_ID"/>
        </w:rPr>
        <w:t>Yesus memerintahkan para murid-Nya untuk menjual harta milik mereka dan memberikannya kepada orang miskin, atau mereka yang membutuhkan. Yesus mengisyaratkan bahwa mereka dapat melakukannya karena mereka memercayai Allah sebagai raja dan gembala mereka untuk menyediakan hal-hal yang mereka butuhkan. Yesus mengatakan, "sediakan pundi-pundi bagi kalian sendiri yang tidak akan usang." Pundi-pundi adalah kantong kecil tempat orang-orang menyimpan uang mereka. Ketika pundi-pundi usang, atau berlubang, itu tidak lagi berguna untuk menyimpan uang.</w:t>
      </w:r>
    </w:p>
    <w:p>
      <w:pPr/>
      <w:r>
        <w:rPr>
          <w:lang w:val="id_ID" w:bidi="id_ID"/>
        </w:rPr>
      </w:r>
      <w:r>
        <w:rPr>
          <w:lang w:val="id_ID" w:bidi="id_ID"/>
        </w:rPr>
        <w:t>Berhenti dan tunjukkan sebuah gambar pundi. Di manakah orang-orang dalam kebudayaan saudara menyimpan uang mereka?</w:t>
      </w:r>
    </w:p>
    <w:p>
      <w:pPr/>
      <w:r>
        <w:rPr>
          <w:lang w:val="id_ID" w:bidi="id_ID"/>
        </w:rPr>
      </w:r>
      <w:r>
        <w:rPr>
          <w:lang w:val="id_ID" w:bidi="id_ID"/>
        </w:rPr>
        <w:t>Jika para murid memberi kepada orang miskin, mereka akan memperoleh kekayaan yang tidak akan pernah lenyap. Mereka akan memperoleh harta di surga, atau berkat rohani di tempat Allah tinggal. Kekayaan semacam ini tidak akan pernah berkurang atau habis. Yesus mengatakan tidak ada pencuri yang dapat mencuri dan tidak ada ngengat yang dapat merusakkan kekayaan surgawi ini. Ngengat adalah serangga terbang yang melubangi pakaian.</w:t>
      </w:r>
    </w:p>
    <w:p>
      <w:pPr/>
      <w:r>
        <w:rPr>
          <w:lang w:val="id_ID" w:bidi="id_ID"/>
        </w:rPr>
      </w:r>
      <w:r>
        <w:rPr>
          <w:lang w:val="id_ID" w:bidi="id_ID"/>
        </w:rPr>
        <w:t>Berhenti dan tunjukkan kepada tim Anda sebuah gambar ngengat.</w:t>
      </w:r>
    </w:p>
    <w:p>
      <w:pPr/>
      <w:r>
        <w:rPr>
          <w:lang w:val="id_ID" w:bidi="id_ID"/>
        </w:rPr>
      </w:r>
      <w:r>
        <w:rPr>
          <w:lang w:val="id_ID" w:bidi="id_ID"/>
        </w:rPr>
        <w:t>Yesus mengatakan bahwa para pengikut-Nya harus menyimpan harta mereka di surga daripada di bumi karena di mana harta mereka di situ jugalah hati mereka. Ketika Yesus mengatakan hati, Dia merujuk kepada bagian seseorang di mana pikiran dan perasaan berada. Jika seseorang menyimpan kekayaan mereka di bumi, hati mereka menjadi tamak dan mereka ingin menambah kekayaan mereka. Namun, jika kekayaan seseorang berada di surga, mereka memikirkan surga dan mengabdikan diri mereka kepada Allah serta kerajaan-Nya.</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Dalam sesi ini, saudara akan membantu kelompok memvisualisasikan kisah ini. Saudara akan membantu kelompok mendefinisikan adegan, latar, dan karakter dari kisah ini.</w:t>
      </w:r>
    </w:p>
    <w:p>
      <w:pPr/>
      <w:r>
        <w:rPr>
          <w:lang w:val="id_ID" w:bidi="id_ID"/>
        </w:rPr>
      </w:r>
      <w:r>
        <w:rPr>
          <w:lang w:val="id_ID" w:bidi="id_ID"/>
        </w:rPr>
        <w:t xml:space="preserve">Kisah ini memiliki tiga adegan. </w:t>
      </w:r>
    </w:p>
    <w:p>
      <w:pPr/>
      <w:r>
        <w:rPr>
          <w:lang w:val="id_ID" w:bidi="id_ID"/>
        </w:rPr>
      </w:r>
      <w:r>
        <w:rPr>
          <w:b/>
          <w:lang w:val="id_ID" w:bidi="id_ID"/>
        </w:rPr>
        <w:t>Adegan pertama:</w:t>
      </w:r>
      <w:r>
        <w:rPr>
          <w:lang w:val="id_ID" w:bidi="id_ID"/>
        </w:rPr>
        <w:t xml:space="preserve"> Yesus mengatakan kepada para murid-Nya agar tidak khawatir tentang kehidupan, apa yang mereka makan, atau apa yang mereka pakai, karena hidup lebih dari itu. Yesus memberikan tiga contoh untuk membandingkan bagaimana Allah peduli terhadap kehidupan yang kurang berharga daripada kehidupan manusia.</w:t>
      </w:r>
    </w:p>
    <w:p>
      <w:pPr/>
      <w:r>
        <w:rPr>
          <w:lang w:val="id_ID" w:bidi="id_ID"/>
        </w:rPr>
      </w:r>
      <w:r>
        <w:rPr>
          <w:b/>
          <w:lang w:val="id_ID" w:bidi="id_ID"/>
        </w:rPr>
        <w:t>Adegan kedua:</w:t>
      </w:r>
      <w:r>
        <w:rPr>
          <w:lang w:val="id_ID" w:bidi="id_ID"/>
        </w:rPr>
        <w:t xml:space="preserve"> Yesus mengatakan kepada para murid-Nya agar tidak seperti bangsa-bangsa yang tidak percaya, yang selalu khawatir tentang apa yang mereka makan dan apa yang mereka akan pakai.</w:t>
      </w:r>
    </w:p>
    <w:p>
      <w:pPr/>
      <w:r>
        <w:rPr>
          <w:lang w:val="id_ID" w:bidi="id_ID"/>
        </w:rPr>
      </w:r>
      <w:r>
        <w:rPr>
          <w:b/>
          <w:lang w:val="id_ID" w:bidi="id_ID"/>
        </w:rPr>
        <w:t>Adegan ketiga:</w:t>
      </w:r>
      <w:r>
        <w:rPr>
          <w:lang w:val="id_ID" w:bidi="id_ID"/>
        </w:rPr>
        <w:t xml:space="preserve"> Yesus mengatakan kepada para murid-Nya tindakan apa yang harus mereka lakukan alih-alih mengkhawatirkan masa depan.</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Orang yang khawatir</w:t>
      </w:r>
    </w:p>
    <w:p>
      <w:pPr>
        <w:pStyle w:val="ListBullet"/>
        <w:spacing w:line="240" w:lineRule="auto"/>
        <w:ind w:left="720"/>
      </w:pPr>
      <w:r>
        <w:rPr>
          <w:lang w:val="id_ID" w:bidi="id_ID"/>
        </w:rPr>
      </w:r>
      <w:r>
        <w:rPr>
          <w:lang w:val="id_ID" w:bidi="id_ID"/>
        </w:rPr>
        <w:t>Para murid</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Burung gagak</w:t>
      </w:r>
    </w:p>
    <w:p>
      <w:pPr>
        <w:pStyle w:val="ListBullet"/>
        <w:spacing w:line="240" w:lineRule="auto"/>
        <w:ind w:left="720"/>
      </w:pPr>
      <w:r>
        <w:rPr>
          <w:lang w:val="id_ID" w:bidi="id_ID"/>
        </w:rPr>
      </w:r>
      <w:r>
        <w:rPr>
          <w:lang w:val="id_ID" w:bidi="id_ID"/>
        </w:rPr>
        <w:t>Bunga bakung</w:t>
      </w:r>
    </w:p>
    <w:p>
      <w:pPr>
        <w:pStyle w:val="ListBullet"/>
        <w:spacing w:line="240" w:lineRule="auto"/>
        <w:ind w:left="720"/>
      </w:pPr>
      <w:r>
        <w:rPr>
          <w:lang w:val="id_ID" w:bidi="id_ID"/>
        </w:rPr>
      </w:r>
      <w:r>
        <w:rPr>
          <w:lang w:val="id_ID" w:bidi="id_ID"/>
        </w:rPr>
        <w:t>Rumput</w:t>
      </w:r>
    </w:p>
    <w:p>
      <w:pPr>
        <w:pStyle w:val="ListBullet"/>
        <w:spacing w:line="240" w:lineRule="auto"/>
        <w:ind w:left="720"/>
      </w:pPr>
      <w:r>
        <w:rPr>
          <w:lang w:val="id_ID" w:bidi="id_ID"/>
        </w:rPr>
      </w:r>
      <w:r>
        <w:rPr>
          <w:lang w:val="id_ID" w:bidi="id_ID"/>
        </w:rPr>
        <w:t>Orang yang membuang rumput ke dalam api</w:t>
      </w:r>
    </w:p>
    <w:p>
      <w:pPr>
        <w:pStyle w:val="ListBullet"/>
        <w:spacing w:line="240" w:lineRule="auto"/>
        <w:ind w:left="720"/>
      </w:pPr>
      <w:r>
        <w:rPr>
          <w:lang w:val="id_ID" w:bidi="id_ID"/>
        </w:rPr>
      </w:r>
      <w:r>
        <w:rPr>
          <w:lang w:val="id_ID" w:bidi="id_ID"/>
        </w:rPr>
        <w:t>Salomo</w:t>
      </w:r>
    </w:p>
    <w:p>
      <w:pPr>
        <w:pStyle w:val="ListBullet"/>
        <w:spacing w:line="240" w:lineRule="auto"/>
        <w:ind w:left="720"/>
      </w:pPr>
      <w:r>
        <w:rPr>
          <w:lang w:val="id_ID" w:bidi="id_ID"/>
        </w:rPr>
      </w:r>
      <w:r>
        <w:rPr>
          <w:lang w:val="id_ID" w:bidi="id_ID"/>
        </w:rPr>
        <w:t>Seseorang yang mencari makanan dan pakaian</w:t>
      </w:r>
    </w:p>
    <w:p>
      <w:pPr>
        <w:pStyle w:val="ListBullet"/>
        <w:spacing w:line="240" w:lineRule="auto"/>
        <w:ind w:left="720"/>
      </w:pPr>
      <w:r>
        <w:rPr>
          <w:lang w:val="id_ID" w:bidi="id_ID"/>
        </w:rPr>
      </w:r>
      <w:r>
        <w:rPr>
          <w:lang w:val="id_ID" w:bidi="id_ID"/>
        </w:rPr>
        <w:t>Murid yang menjual harta benda</w:t>
      </w:r>
    </w:p>
    <w:p>
      <w:pPr>
        <w:pStyle w:val="ListBullet"/>
        <w:spacing w:line="240" w:lineRule="auto"/>
        <w:ind w:left="720"/>
      </w:pPr>
      <w:r>
        <w:rPr>
          <w:lang w:val="id_ID" w:bidi="id_ID"/>
        </w:rPr>
      </w:r>
      <w:r>
        <w:rPr>
          <w:lang w:val="id_ID" w:bidi="id_ID"/>
        </w:rPr>
        <w:t>Seseorang yang berkekurangan (orang miskin)</w:t>
      </w:r>
    </w:p>
    <w:p>
      <w:pPr>
        <w:pStyle w:val="ListBullet"/>
        <w:spacing w:line="240" w:lineRule="auto"/>
        <w:ind w:left="720"/>
      </w:pPr>
      <w:r>
        <w:rPr>
          <w:lang w:val="id_ID" w:bidi="id_ID"/>
        </w:rPr>
      </w:r>
      <w:r>
        <w:rPr>
          <w:lang w:val="id_ID" w:bidi="id_ID"/>
        </w:rPr>
        <w:t>Pencuri</w:t>
      </w:r>
    </w:p>
    <w:p>
      <w:pPr>
        <w:pStyle w:val="ListBullet"/>
        <w:spacing w:line="240" w:lineRule="auto"/>
        <w:ind w:left="720"/>
      </w:pPr>
      <w:r>
        <w:rPr>
          <w:lang w:val="id_ID" w:bidi="id_ID"/>
        </w:rPr>
      </w:r>
      <w:r>
        <w:rPr>
          <w:lang w:val="id_ID" w:bidi="id_ID"/>
        </w:rPr>
        <w:t>Ngengat</w:t>
      </w:r>
    </w:p>
    <w:p>
      <w:pPr/>
      <w:r>
        <w:rPr>
          <w:lang w:val="id_ID" w:bidi="id_ID"/>
        </w:rPr>
      </w:r>
      <w:r>
        <w:rPr>
          <w:lang w:val="id_ID" w:bidi="id_ID"/>
        </w:rPr>
        <w:t xml:space="preserve">Dalam sesi ini, ambillah papan cerita kelompok, gambarlah, atau gunakan beberapa macam alat peraga (benda-benda yang dapat saudara pindahkan seperti batu, tongkat, mainan anak-anak) untuk memvisualisasikan kisah dan adegan di dalamnya. </w:t>
      </w:r>
    </w:p>
    <w:p>
      <w:pPr/>
      <w:r>
        <w:rPr>
          <w:lang w:val="id_ID" w:bidi="id_ID"/>
        </w:rPr>
      </w:r>
      <w:r>
        <w:rPr>
          <w:lang w:val="id_ID" w:bidi="id_ID"/>
        </w:rPr>
        <w:t>Penting untuk diingat bahwa pada akhir dari bagian terakhir, Yesus berbicara tentang seorang yang menyimpan harta di bumi, tetapi tidak memercayakan masa depan atau kekayaannya kepada Allah Bagian ini adalah kelanjutan dari topik yang dijelaskan Yesus pada akhir dari bagian terakhir.</w:t>
      </w:r>
    </w:p>
    <w:p>
      <w:pPr/>
      <w:r>
        <w:rPr>
          <w:lang w:val="id_ID" w:bidi="id_ID"/>
        </w:rPr>
      </w:r>
      <w:r>
        <w:rPr>
          <w:lang w:val="id_ID" w:bidi="id_ID"/>
        </w:rPr>
        <w:t>Penting untuk diingat bahwa Yesus ternyata mengalihkan pembicaraan kepada para murid-Nya. Dia memulai dengan menjelaskan konsekuensi dari apa yang Dia katakan sebelumnya dengan memakai kata yang sama dengan "oleh karena itu". Yesus mengatakan kepada para murid-Nya agar tidak khawatir tentang kehidupan, apa yang mereka makan atau apa yang mereka pakai. Yesus mengatakan bahwa hidup lebih dari itu.</w:t>
      </w:r>
    </w:p>
    <w:p>
      <w:pPr/>
      <w:r>
        <w:rPr>
          <w:lang w:val="id_ID" w:bidi="id_ID"/>
        </w:rPr>
      </w:r>
      <w:r>
        <w:rPr>
          <w:lang w:val="id_ID" w:bidi="id_ID"/>
        </w:rPr>
        <w:t>Penting untuk diingat bahwa Yesus tidak memberikan informasi baru kepada orang-orang tentang burung gagak atau bunga liar. Dia tidak mengejek mereka atau menyebut mereka bodoh. Sebaliknya, Dia menggunakan contoh dalam ciptaan-Nya untuk menekankan bahwa Allah akan lebih lagi memelihara umat-Nya.</w:t>
      </w:r>
    </w:p>
    <w:p>
      <w:pPr/>
      <w:r>
        <w:rPr>
          <w:lang w:val="id_ID" w:bidi="id_ID"/>
        </w:rPr>
      </w:r>
      <w:r>
        <w:rPr>
          <w:lang w:val="id_ID" w:bidi="id_ID"/>
        </w:rPr>
        <w:t>Penting untuk diingat bahwa ketika Yesus mengatakan burung-burung gagak tidak menabur, menuai, atau menyimpan makanan, itu untuk menunjukkan bahwa Allah tidak perlu melakukan kegiatan tersebut untuk memberi mereka makan. Yesus mengatakan kepada orang-orang bahwa mereka lebih berharga bagi Allah daripada burung burung.</w:t>
      </w:r>
    </w:p>
    <w:p>
      <w:pPr/>
      <w:r>
        <w:rPr>
          <w:lang w:val="id_ID" w:bidi="id_ID"/>
        </w:rPr>
      </w:r>
      <w:r>
        <w:rPr>
          <w:lang w:val="id_ID" w:bidi="id_ID"/>
        </w:rPr>
        <w:t>Penting untuk diingat bahwa Yesus mengajukan dua pertanyaan yang tidak diharapkan jawabannya. Yesus bertanya apakah kecemasan dapat menambah satu jam pada kehidupan. Karena tidak seorang pun dapat melakukan hal semacam itu, Yesus bertanya, "Mengapa mengkhawatirkan hal lainnya?."</w:t>
      </w:r>
    </w:p>
    <w:p>
      <w:pPr/>
      <w:r>
        <w:rPr>
          <w:lang w:val="id_ID" w:bidi="id_ID"/>
        </w:rPr>
      </w:r>
      <w:r>
        <w:rPr>
          <w:lang w:val="id_ID" w:bidi="id_ID"/>
        </w:rPr>
        <w:t>Penting untuk diingat ketika Yesus menunjukkan bahwa bunga bakung tidak bekerja untuk membuat pakaian, itu untuk menunjukkan bahwa Allahlah yang memelihara mereka. Yesus membandingkan bunga bakung dengan raja Salomo. Salomo tidak berpakaian seperti bunga bakung. Yesus menunjukkan bahwa Allah mendandani rumput sekalipun rumput akhirnya akan dibakar.</w:t>
      </w:r>
    </w:p>
    <w:p>
      <w:pPr/>
      <w:r>
        <w:rPr>
          <w:lang w:val="id_ID" w:bidi="id_ID"/>
        </w:rPr>
      </w:r>
      <w:r>
        <w:rPr>
          <w:lang w:val="id_ID" w:bidi="id_ID"/>
        </w:rPr>
        <w:t xml:space="preserve">Yesus mengatakan kepada para murid-Nya agar tidak mengejar apa yang harus dimakan, diminum, atau apa yang akan mereka pakai seperti bangsa lain yang berusaha mendapatkan hal-hal itu. </w:t>
      </w:r>
    </w:p>
    <w:p>
      <w:pPr/>
      <w:r>
        <w:rPr>
          <w:lang w:val="id_ID" w:bidi="id_ID"/>
        </w:rPr>
      </w:r>
      <w:r>
        <w:rPr>
          <w:lang w:val="id_ID" w:bidi="id_ID"/>
        </w:rPr>
        <w:t>Akhirnya, Yesus menunjukkan sebuah perbedaan perilaku menggunakan kata seperti "sebaliknya". Dia mengatakan kepada para murid-Nya untuk mencari kerajaan Allah, maka Allah akan menyediakan semua hal lain yang mereka butuhkan.</w:t>
      </w:r>
    </w:p>
    <w:p>
      <w:pPr/>
      <w:r>
        <w:rPr>
          <w:lang w:val="id_ID" w:bidi="id_ID"/>
        </w:rPr>
      </w:r>
      <w:r>
        <w:rPr>
          <w:lang w:val="id_ID" w:bidi="id_ID"/>
        </w:rPr>
        <w:t>Penting untuk diingat bahwa ketika Yesus mengatakan "kawanan kecil," itu adalah cara untuk mengatakan kepada mereka bahwa mereka menjadi milik kerajaan seperti domba yang menjadi milik seorang gembala.</w:t>
      </w:r>
    </w:p>
    <w:p>
      <w:pPr/>
      <w:r>
        <w:rPr>
          <w:lang w:val="id_ID" w:bidi="id_ID"/>
        </w:rPr>
      </w:r>
      <w:r>
        <w:rPr>
          <w:lang w:val="id_ID" w:bidi="id_ID"/>
        </w:rPr>
        <w:t>Yesus mengatakan kepada mereka agar tidak takut karena Bapa senang memberikan mereka kerajaan.</w:t>
      </w:r>
    </w:p>
    <w:p>
      <w:pPr/>
      <w:r>
        <w:rPr>
          <w:lang w:val="id_ID" w:bidi="id_ID"/>
        </w:rPr>
      </w:r>
      <w:r>
        <w:rPr>
          <w:lang w:val="id_ID" w:bidi="id_ID"/>
        </w:rPr>
        <w:t>Penting untuk diingat bahwa Yesus mengakhiri bagian ini dengan penerapan praktis dengan memakai gagasan umum dan membandingkannya dengan hal-hal rohani.</w:t>
      </w:r>
    </w:p>
    <w:p>
      <w:pPr/>
      <w:r>
        <w:rPr>
          <w:lang w:val="id_ID" w:bidi="id_ID"/>
        </w:rPr>
      </w:r>
      <w:r>
        <w:rPr>
          <w:lang w:val="id_ID" w:bidi="id_ID"/>
        </w:rPr>
        <w:t>Yesus menyuruh mereka agar menjual harta benda mereka dan memberikannya kepada orang-orang yang membutuhkan. Yesus menyuruh mereka untuk membuat pundi-pundi yang tidak menjadi usang atau rusak. Pundi-pundi ini akan berisi harta di surga yang tidak pernah habis, dan ngengat tidak merusakkannya</w:t>
      </w:r>
    </w:p>
    <w:p>
      <w:pPr/>
      <w:r>
        <w:rPr>
          <w:lang w:val="id_ID" w:bidi="id_ID"/>
        </w:rPr>
      </w:r>
      <w:r>
        <w:rPr>
          <w:lang w:val="id_ID" w:bidi="id_ID"/>
        </w:rPr>
        <w:t>Penting untuk diingat ketika Yesus mengatakan "di sana hatimu juga akan berada," itu berarti bahwa keinginan dan fokus seseorang akan di tempat di mana harta mereka berada.</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Dalam sesi ini, tim akan mendramatisasi kisah tersebut.</w:t>
      </w:r>
    </w:p>
    <w:p>
      <w:pPr/>
      <w:r>
        <w:rPr>
          <w:lang w:val="id_ID" w:bidi="id_ID"/>
        </w:rPr>
      </w:r>
      <w:r>
        <w:rPr>
          <w:lang w:val="id_ID" w:bidi="id_ID"/>
        </w:rPr>
        <w:t xml:space="preserve">Kisah ini memiliki tiga adegan. </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Orang yang khawatir</w:t>
      </w:r>
    </w:p>
    <w:p>
      <w:pPr>
        <w:pStyle w:val="ListBullet"/>
        <w:spacing w:line="240" w:lineRule="auto"/>
        <w:ind w:left="720"/>
      </w:pPr>
      <w:r>
        <w:rPr>
          <w:lang w:val="id_ID" w:bidi="id_ID"/>
        </w:rPr>
      </w:r>
      <w:r>
        <w:rPr>
          <w:lang w:val="id_ID" w:bidi="id_ID"/>
        </w:rPr>
        <w:t>Para murid</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Burung gagak</w:t>
      </w:r>
    </w:p>
    <w:p>
      <w:pPr>
        <w:pStyle w:val="ListBullet"/>
        <w:spacing w:line="240" w:lineRule="auto"/>
        <w:ind w:left="720"/>
      </w:pPr>
      <w:r>
        <w:rPr>
          <w:lang w:val="id_ID" w:bidi="id_ID"/>
        </w:rPr>
      </w:r>
      <w:r>
        <w:rPr>
          <w:lang w:val="id_ID" w:bidi="id_ID"/>
        </w:rPr>
        <w:t>Bunga bakung</w:t>
      </w:r>
    </w:p>
    <w:p>
      <w:pPr>
        <w:pStyle w:val="ListBullet"/>
        <w:spacing w:line="240" w:lineRule="auto"/>
        <w:ind w:left="720"/>
      </w:pPr>
      <w:r>
        <w:rPr>
          <w:lang w:val="id_ID" w:bidi="id_ID"/>
        </w:rPr>
      </w:r>
      <w:r>
        <w:rPr>
          <w:lang w:val="id_ID" w:bidi="id_ID"/>
        </w:rPr>
        <w:t>Rumput</w:t>
      </w:r>
    </w:p>
    <w:p>
      <w:pPr>
        <w:pStyle w:val="ListBullet"/>
        <w:spacing w:line="240" w:lineRule="auto"/>
        <w:ind w:left="720"/>
      </w:pPr>
      <w:r>
        <w:rPr>
          <w:lang w:val="id_ID" w:bidi="id_ID"/>
        </w:rPr>
      </w:r>
      <w:r>
        <w:rPr>
          <w:lang w:val="id_ID" w:bidi="id_ID"/>
        </w:rPr>
        <w:t>Orang yang membuang rumput ke dalam api</w:t>
      </w:r>
    </w:p>
    <w:p>
      <w:pPr>
        <w:pStyle w:val="ListBullet"/>
        <w:spacing w:line="240" w:lineRule="auto"/>
        <w:ind w:left="720"/>
      </w:pPr>
      <w:r>
        <w:rPr>
          <w:lang w:val="id_ID" w:bidi="id_ID"/>
        </w:rPr>
      </w:r>
      <w:r>
        <w:rPr>
          <w:lang w:val="id_ID" w:bidi="id_ID"/>
        </w:rPr>
        <w:t>Salomo</w:t>
      </w:r>
    </w:p>
    <w:p>
      <w:pPr>
        <w:pStyle w:val="ListBullet"/>
        <w:spacing w:line="240" w:lineRule="auto"/>
        <w:ind w:left="720"/>
      </w:pPr>
      <w:r>
        <w:rPr>
          <w:lang w:val="id_ID" w:bidi="id_ID"/>
        </w:rPr>
      </w:r>
      <w:r>
        <w:rPr>
          <w:lang w:val="id_ID" w:bidi="id_ID"/>
        </w:rPr>
        <w:t>Seseorang yang mencari makanan, minuman, pakaian</w:t>
      </w:r>
    </w:p>
    <w:p>
      <w:pPr>
        <w:pStyle w:val="ListBullet"/>
        <w:spacing w:line="240" w:lineRule="auto"/>
        <w:ind w:left="720"/>
      </w:pPr>
      <w:r>
        <w:rPr>
          <w:lang w:val="id_ID" w:bidi="id_ID"/>
        </w:rPr>
      </w:r>
      <w:r>
        <w:rPr>
          <w:lang w:val="id_ID" w:bidi="id_ID"/>
        </w:rPr>
        <w:t>Murid yang menjual harta benda</w:t>
      </w:r>
    </w:p>
    <w:p>
      <w:pPr>
        <w:pStyle w:val="ListBullet"/>
        <w:spacing w:line="240" w:lineRule="auto"/>
        <w:ind w:left="720"/>
      </w:pPr>
      <w:r>
        <w:rPr>
          <w:lang w:val="id_ID" w:bidi="id_ID"/>
        </w:rPr>
      </w:r>
      <w:r>
        <w:rPr>
          <w:lang w:val="id_ID" w:bidi="id_ID"/>
        </w:rPr>
        <w:t>Orang yang berkekurangan (orang miskin)</w:t>
      </w:r>
    </w:p>
    <w:p>
      <w:pPr>
        <w:pStyle w:val="ListBullet"/>
        <w:spacing w:line="240" w:lineRule="auto"/>
        <w:ind w:left="720"/>
      </w:pPr>
      <w:r>
        <w:rPr>
          <w:lang w:val="id_ID" w:bidi="id_ID"/>
        </w:rPr>
      </w:r>
      <w:r>
        <w:rPr>
          <w:lang w:val="id_ID" w:bidi="id_ID"/>
        </w:rPr>
        <w:t>Pencuri</w:t>
      </w:r>
    </w:p>
    <w:p>
      <w:pPr>
        <w:pStyle w:val="ListBullet"/>
        <w:spacing w:line="240" w:lineRule="auto"/>
        <w:ind w:left="720"/>
      </w:pPr>
      <w:r>
        <w:rPr>
          <w:lang w:val="id_ID" w:bidi="id_ID"/>
        </w:rPr>
      </w:r>
      <w:r>
        <w:rPr>
          <w:lang w:val="id_ID" w:bidi="id_ID"/>
        </w:rPr>
        <w:t>Ngengat</w:t>
      </w:r>
    </w:p>
    <w:p>
      <w:pPr/>
      <w:r>
        <w:rPr>
          <w:lang w:val="id_ID" w:bidi="id_ID"/>
        </w:rPr>
      </w:r>
      <w:r>
        <w:rPr>
          <w:lang w:val="id_ID" w:bidi="id_ID"/>
        </w:rPr>
        <w:t>Minta tim untuk memerankan kisah itu dua kali. Pertama, minta mereka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ini untuk pertama kali, perhatikan dialog, alur, urutan peristiwa utama, dan kronologi kisah tersebut.</w:t>
      </w:r>
    </w:p>
    <w:p>
      <w:pPr/>
      <w:r>
        <w:rPr>
          <w:lang w:val="id_ID" w:bidi="id_ID"/>
        </w:rPr>
      </w:r>
      <w:r>
        <w:rPr>
          <w:lang w:val="id_ID" w:bidi="id_ID"/>
        </w:rPr>
        <w:t>Pastikan bahwa tim memerankan orang yang khawatir yang mencari sesuatu untuk dimakan dan pakaian, sementara Yesus mengatakan kepada para murid-Nya agar tidak khawatir.</w:t>
      </w:r>
    </w:p>
    <w:p>
      <w:pPr/>
      <w:r>
        <w:rPr>
          <w:lang w:val="id_ID" w:bidi="id_ID"/>
        </w:rPr>
      </w:r>
      <w:r>
        <w:rPr>
          <w:lang w:val="id_ID" w:bidi="id_ID"/>
        </w:rPr>
        <w:t>Pastikan tim memerankan burung-burung yang diberi makan dan bunga bakung yang dibandingkan mirip Raja Salomo. Perankan seseorang yang berjalan melewati rumput dan berkomentar tentang betapa indahnya itu. Kemudian, orang yang sama mendapati rumput itu layu dan mati sehingga mereka membuangnya ke dalam api. Lakukan hal ini sementara Yesus berbicara. Tim dapat menggunakan beberapa properti untuk menunjukkan peralatan yang tidak digunakan burung-burung dan bunga bakung. Burung-burung dan bunga bakung melihat alat-alat, tetapi mereka tidak menggunakannya.</w:t>
      </w:r>
    </w:p>
    <w:p>
      <w:pPr/>
      <w:r>
        <w:rPr>
          <w:lang w:val="id_ID" w:bidi="id_ID"/>
        </w:rPr>
      </w:r>
      <w:r>
        <w:rPr>
          <w:lang w:val="id_ID" w:bidi="id_ID"/>
        </w:rPr>
        <w:t>Pastikan bahwa tim memerankan seseorang yang khawatir seperti pada awalnya. Sementara Yesus berbicara, Yesus dapat membuat gerakan untuk menunjukkan kepada para murid agar jangan seperti mereka.</w:t>
      </w:r>
    </w:p>
    <w:p>
      <w:pPr/>
      <w:r>
        <w:rPr>
          <w:lang w:val="id_ID" w:bidi="id_ID"/>
        </w:rPr>
      </w:r>
      <w:r>
        <w:rPr>
          <w:lang w:val="id_ID" w:bidi="id_ID"/>
        </w:rPr>
        <w:t>Pastikan tim memerankan seorang murid yang menjual harta bendanya dan membantu seseorang yang berkekurangan. Tim dapat menggunakan sebuah properti untuk menunjukkan tas berisi uang yang penuh di samping Allah tempat ngengat maupun pencuri tidak dapat menjangkau atau merusakkannya.</w:t>
      </w:r>
    </w:p>
    <w:p>
      <w:pPr/>
      <w:r>
        <w:rPr>
          <w:lang w:val="id_ID" w:bidi="id_ID"/>
        </w:rPr>
      </w:r>
      <w:r>
        <w:rPr>
          <w:lang w:val="id_ID" w:bidi="id_ID"/>
        </w:rPr>
        <w:t>Saat kelompok memerankan kisah ini untuk kedua kalinya, hentikan mereka pada titik-titik tertentu.</w:t>
      </w:r>
    </w:p>
    <w:p>
      <w:pPr/>
      <w:r>
        <w:rPr>
          <w:lang w:val="id_ID" w:bidi="id_ID"/>
        </w:rPr>
      </w:r>
      <w:r>
        <w:rPr>
          <w:lang w:val="id_ID" w:bidi="id_ID"/>
        </w:rPr>
        <w:t xml:space="preserve">Perankan Yesus mengatakan kepada para murid-Nya agar tidak khawatir karena kehidupan lebih dari makanan dan tubuh lebih dari pakaian. Yesus memberikan contoh burung-burung gagak. Mereka tidak menuai atau menabur, tetapi Allah memelihara mereka. Yesus mengatakan bahwa para murid lebih berharga daripada para burung. Yesus mengatakan jika mereka tidak dapat menambahkan satu jam pada kehidupan mereka dengan khawatir, mengapa mereka harus mengkhawatirkan hal lainnya? </w:t>
      </w:r>
    </w:p>
    <w:p>
      <w:pPr/>
      <w:r>
        <w:rPr>
          <w:lang w:val="id_ID" w:bidi="id_ID"/>
        </w:rPr>
      </w:r>
      <w:r>
        <w:rPr>
          <w:lang w:val="id_ID" w:bidi="id_ID"/>
        </w:rPr>
        <w:t xml:space="preserve">Hentikan adegannya: Tanyakan kepada para aktor yang memerankan murid-murid, ”Bagaimana perasaan kalian?” Anda mungkin mendengar hal-hal seperti, "Aku malu. Saya selalu khawatir tentang di mana kita akan menemukan makanan ketika kita bepergian bersama Yesus.", "Yesus adalah benar. Jika dia bisa melipatgandakan ikan dan roti, aku tak perlu khawatir tentang hal-hal materi.", dan "Sulit untuk tidak khawatir, Yesus baru saja memperingatkan kita bahwa kita akan dianiya." Ulangi adegannya. </w:t>
      </w:r>
    </w:p>
    <w:p>
      <w:pPr/>
      <w:r>
        <w:rPr>
          <w:lang w:val="id_ID" w:bidi="id_ID"/>
        </w:rPr>
      </w:r>
      <w:r>
        <w:rPr>
          <w:lang w:val="id_ID" w:bidi="id_ID"/>
        </w:rPr>
        <w:t>Perankan Yesus mengatakan kepada para murid-Nya bagaimana bungadi padang tidak membuat pakaian mereka sendiri, tetapi mereka berpakaian lebih indah daripada Raja Salomo. Yesus mengatakan jika Allah peduli kepada bunga-bunga yang hanya sementara, Dia pasti akan memelihara mereka. Yesus mengatakan kepada mereka bahwa iman mereka kecil.</w:t>
      </w:r>
    </w:p>
    <w:p>
      <w:pPr/>
      <w:r>
        <w:rPr>
          <w:lang w:val="id_ID" w:bidi="id_ID"/>
        </w:rPr>
      </w:r>
      <w:r>
        <w:rPr>
          <w:lang w:val="id_ID" w:bidi="id_ID"/>
        </w:rPr>
        <w:t xml:space="preserve">Hentikan adegannya: Tanyakan kepada aktor yang memerankan orang banyak, ”Bagaimana perasaan kalian?” Saudara mungkin mendengar hal-hal seperti, "Terkejut." Bagaimana mungkin bunga lebih indah daripada Raja Salomo?," Bingung "Kebingungan. Murid-murid Yesus meninggalkan rumah mereka dan mereka tidak banyak melakukan perjalanan. Bagaimana mungkin mereka tidak khawatir tentang makanan dan pakaian?" dan Yesus adalah benar. Allah lebih menghargai aku daripada burung-burung dan bunga-bunga." Ulangi adegannya. </w:t>
      </w:r>
    </w:p>
    <w:p>
      <w:pPr/>
      <w:r>
        <w:rPr>
          <w:lang w:val="id_ID" w:bidi="id_ID"/>
        </w:rPr>
      </w:r>
      <w:r>
        <w:rPr>
          <w:lang w:val="id_ID" w:bidi="id_ID"/>
        </w:rPr>
        <w:t>Perankan Yesus mengatakan kepada para murid-Nya agar jangan menginginkan hal-hal yang sama seperti bangsa-bangsa yang tidak percaya, melainkan menginginkan untuk taat kepada Allah. Jika mereka mendahulukan kerajaan Allah, Allah akan menyediakan semua hal lain yang mereka butuhkan karena Dia adalah Bapa mereka.</w:t>
      </w:r>
    </w:p>
    <w:p>
      <w:pPr/>
      <w:r>
        <w:rPr>
          <w:lang w:val="id_ID" w:bidi="id_ID"/>
        </w:rPr>
      </w:r>
      <w:r>
        <w:rPr>
          <w:lang w:val="id_ID" w:bidi="id_ID"/>
        </w:rPr>
        <w:t xml:space="preserve">Hentikan adegannya: Tanyakan kepada para aktor yang memerankan murid-murid, ”Bagaimana perasaan kalian?” Saudara mungkin mendengar hal-hal seperti, "Aku merasa terhormat untuk memanggil Allah, Bapa.", "Berketetapan hati. Aku hanya perlu berfokus pada mengikuti Yesus. Dia tidak gagal menyediakan segala sesuatu yang kubutuhkan.", dan "Aku ingin orang-orang melihat perbedaan antara aku dan seseorang dari bangsa asing. Aku ingin banyak orang melihat bahwa aku tidak khawatir karena aku mengikuti Yesus." Ulangi adegannya. </w:t>
      </w:r>
    </w:p>
    <w:p>
      <w:pPr/>
      <w:r>
        <w:rPr>
          <w:lang w:val="id_ID" w:bidi="id_ID"/>
        </w:rPr>
      </w:r>
      <w:r>
        <w:rPr>
          <w:lang w:val="id_ID" w:bidi="id_ID"/>
        </w:rPr>
        <w:t>Perankan Yesus mengatakan kepada para murid-Nya agar jangan takut. Dia menyuruh mereka untuk menjual harta benda mereka dan menggunakan uang untuk diberikan kepada orang miskin. Yesus mengatakan kepada mereka agar membuat pundi-pundi yang tidak akan usang dan menyimpan harta mereka di surga bersama Allah di mana para pencuri maupun ngengat tidak dapat merusakkannya.</w:t>
      </w:r>
    </w:p>
    <w:p>
      <w:pPr/>
      <w:r>
        <w:rPr>
          <w:lang w:val="id_ID" w:bidi="id_ID"/>
        </w:rPr>
      </w:r>
      <w:r>
        <w:rPr>
          <w:lang w:val="id_ID" w:bidi="id_ID"/>
        </w:rPr>
        <w:t>Hentikan adegannya: Tanyakan kepada aktor yang memerankan Yesus, ”Bagaimana perasaan Anda?” Saudara mungkin mendengar hal-hal seperti, "Seandainya mereka bisa memahami betapa sementaranya hidup ini.", "Penuh kasih. Mereka harus memercayaiku dan tidak perlu menjadi sangat takut.", dan "Sabar. Para pengikutku harus tumbuh dan belajar untuk menginginkan Allah lebih dari uang."</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Yesus sedang mengajar </w:t>
      </w:r>
      <w:r>
        <w:rPr>
          <w:b/>
          <w:lang w:val="id_ID" w:bidi="id_ID"/>
        </w:rPr>
        <w:t>para murid</w:t>
      </w:r>
      <w:r>
        <w:rPr>
          <w:lang w:val="id_ID" w:bidi="id_ID"/>
        </w:rPr>
        <w:t xml:space="preserve">, atau para pengikut-Nya, dekat kerumunan orang yang sangat besar jumlahnya. Pastikan untuk menerjemahkan murid-murid dengan cara yang sama seperti yang telah saudara lakukan sebelumnya. </w:t>
      </w:r>
      <w:hyperlink r:id="rId171">
        <w:r>
          <w:rPr>
            <w:lang w:val="id_ID" w:bidi="id_ID"/>
          </w:rPr>
          <w:rPr>
            <w:color w:val="0000EE"/>
            <w:u w:val="single"/>
          </w:rPr>
          <w:t>Murid-murid</w:t>
        </w:r>
      </w:hyperlink>
      <w:r>
        <w:rPr>
          <w:lang w:val="id_ID" w:bidi="id_ID"/>
        </w:rPr>
        <w:t xml:space="preserve"> terdapat di Glosarium Utama. Yesus mengatakan bahwa mereka tidak perlu khawatir tentang kehidupan mereka, karena jika Allah memelihara burung-burung gagak, Dia pasti akan memelihara mereka. Seekor </w:t>
      </w:r>
      <w:r>
        <w:rPr>
          <w:b/>
          <w:lang w:val="id_ID" w:bidi="id_ID"/>
        </w:rPr>
        <w:t>gagak</w:t>
      </w:r>
      <w:r>
        <w:rPr>
          <w:lang w:val="id_ID" w:bidi="id_ID"/>
        </w:rPr>
        <w:t xml:space="preserve"> merujuk kepada setiap burung yang merupakan bagian dari keluarga gagak. Mereka adalah burung besar dan hitam yang tidak berharga bagi orang Yahudi, karena mereka dianggap najis serta tidak bisa dimakan.</w:t>
      </w:r>
    </w:p>
    <w:p>
      <w:pPr/>
      <w:r>
        <w:rPr>
          <w:lang w:val="id_ID" w:bidi="id_ID"/>
        </w:rPr>
      </w:r>
      <w:r>
        <w:rPr>
          <w:lang w:val="id_ID" w:bidi="id_ID"/>
        </w:rPr>
        <w:t>Berhenti dan tunjukkan kepada tim saudara sebuah gambar gagak, jika saudara belum melakukannya.</w:t>
      </w:r>
    </w:p>
    <w:p>
      <w:pPr/>
      <w:r>
        <w:rPr>
          <w:lang w:val="id_ID" w:bidi="id_ID"/>
        </w:rPr>
      </w:r>
      <w:r>
        <w:rPr>
          <w:lang w:val="id_ID" w:bidi="id_ID"/>
        </w:rPr>
        <w:t xml:space="preserve">Yesus mengatakan .burung-burung gagak tidak </w:t>
      </w:r>
      <w:r>
        <w:rPr>
          <w:b/>
          <w:lang w:val="id_ID" w:bidi="id_ID"/>
        </w:rPr>
        <w:t>menabur</w:t>
      </w:r>
      <w:r>
        <w:rPr>
          <w:lang w:val="id_ID" w:bidi="id_ID"/>
        </w:rPr>
        <w:t xml:space="preserve"> atau </w:t>
      </w:r>
      <w:r>
        <w:rPr>
          <w:b/>
          <w:lang w:val="id_ID" w:bidi="id_ID"/>
        </w:rPr>
        <w:t>menuai</w:t>
      </w:r>
      <w:r>
        <w:rPr>
          <w:lang w:val="id_ID" w:bidi="id_ID"/>
        </w:rPr>
        <w:t xml:space="preserve"> Menabur adalah menanam benih dengan menebarkannya di tanah dengan tangan. Menuai adalah memotong tanaman yang matang ketika siap dibawa masuk ke lumbung dari ladang. Pastikan untuk menerjemahkan cara menanam dan memanen dengan cara yang sama seperti yang telah saudara lakukan sebelumnya. Burung-burung gagak tidak menyimpan makanan mereka dalam gudang atau </w:t>
      </w:r>
      <w:r>
        <w:rPr>
          <w:b/>
          <w:lang w:val="id_ID" w:bidi="id_ID"/>
        </w:rPr>
        <w:t>lumbung</w:t>
      </w:r>
      <w:r>
        <w:rPr>
          <w:lang w:val="id_ID" w:bidi="id_ID"/>
        </w:rPr>
        <w:t>, maupun bangunan yang digunakan untuk menyimpan gandum. Pastikan untuk menerjemahkan lumbung dengan cara yang sama seperti yang telah saudara lakukan sebelumnya.</w:t>
      </w:r>
    </w:p>
    <w:p>
      <w:pPr/>
      <w:r>
        <w:rPr>
          <w:lang w:val="id_ID" w:bidi="id_ID"/>
        </w:rPr>
      </w:r>
      <w:r>
        <w:rPr>
          <w:lang w:val="id_ID" w:bidi="id_ID"/>
        </w:rPr>
        <w:t>Berhenti dan tunjukkan kepada tim saudara sebuah gambar lumbung, jika belum saudara melakukannya.</w:t>
      </w:r>
    </w:p>
    <w:p>
      <w:pPr/>
      <w:r>
        <w:rPr>
          <w:lang w:val="id_ID" w:bidi="id_ID"/>
        </w:rPr>
      </w:r>
      <w:r>
        <w:rPr>
          <w:lang w:val="id_ID" w:bidi="id_ID"/>
        </w:rPr>
        <w:t xml:space="preserve">Yesus mengatakan kepada para murid bahwa mereka tidak dapat menambahkan satu </w:t>
      </w:r>
      <w:r>
        <w:rPr>
          <w:b/>
          <w:lang w:val="id_ID" w:bidi="id_ID"/>
        </w:rPr>
        <w:t>hasta</w:t>
      </w:r>
      <w:r>
        <w:rPr>
          <w:lang w:val="id_ID" w:bidi="id_ID"/>
        </w:rPr>
        <w:t xml:space="preserve"> ke dalam kehidupan mereka dengan mengkhawatirkan hal itu. Satu hasta adalah ukuran panjang sekitar 45 sentimeter atau 18 inci. Dalam konteks ini, satu hasta merujuk kepada waktu yang singkat, seperti dalam satu jam. </w:t>
      </w:r>
      <w:hyperlink r:id="rId368">
        <w:r>
          <w:rPr>
            <w:lang w:val="id_ID" w:bidi="id_ID"/>
          </w:rPr>
          <w:rPr>
            <w:color w:val="0000EE"/>
            <w:u w:val="single"/>
          </w:rPr>
          <w:t>Hasta</w:t>
        </w:r>
      </w:hyperlink>
      <w:r>
        <w:rPr>
          <w:lang w:val="id_ID" w:bidi="id_ID"/>
        </w:rPr>
        <w:t xml:space="preserve"> terdapat di Daftar Kata Utama. Yesus mengatakan bahwa bunga bakung di ladang berpakaian lebih indah daripada Raja Salomo dan semua </w:t>
      </w:r>
      <w:r>
        <w:rPr>
          <w:b/>
          <w:lang w:val="id_ID" w:bidi="id_ID"/>
        </w:rPr>
        <w:t>kemegahannya</w:t>
      </w:r>
      <w:r>
        <w:rPr>
          <w:b/>
          <w:lang w:val="id_ID" w:bidi="id_ID"/>
        </w:rPr>
        <w:t>. Kata yang diterjemahkan sebagai bunga bakung dapat merujuk kepada bunga tertentu, tetapi juga biasanya merujuk kepada setiap bunga liar yang indah di Israel. Meskipun kemegahan sering diterjemahkan sebagai kemuliaan, dalam konteks ini, hal itu merujuk kepada kekayaan dan kekuasaan Raja Salomo. Ini termasuk jubah indah yang dipakainya sebagai raja.</w:t>
      </w:r>
    </w:p>
    <w:p>
      <w:pPr/>
      <w:r>
        <w:rPr>
          <w:lang w:val="id_ID" w:bidi="id_ID"/>
        </w:rPr>
      </w:r>
      <w:r>
        <w:rPr>
          <w:lang w:val="id_ID" w:bidi="id_ID"/>
        </w:rPr>
        <w:t xml:space="preserve">Yesus mengatakan bahwa </w:t>
      </w:r>
      <w:r>
        <w:rPr>
          <w:b/>
          <w:lang w:val="id_ID" w:bidi="id_ID"/>
        </w:rPr>
        <w:t>iman</w:t>
      </w:r>
      <w:r>
        <w:rPr>
          <w:lang w:val="id_ID" w:bidi="id_ID"/>
        </w:rPr>
        <w:t xml:space="preserve"> atau kepercayaan, para murid-Nya kepada Allah adalah kecil. Pastikan untuk menerjemahkan iman dengan cara yang sama seperti yang telah saudara lakukan sebelumnya. </w:t>
      </w:r>
      <w:hyperlink r:id="rId162">
        <w:r>
          <w:rPr>
            <w:lang w:val="id_ID" w:bidi="id_ID"/>
          </w:rPr>
          <w:rPr>
            <w:color w:val="0000EE"/>
            <w:u w:val="single"/>
          </w:rPr>
          <w:t>Iman</w:t>
        </w:r>
      </w:hyperlink>
      <w:r>
        <w:rPr>
          <w:lang w:val="id_ID" w:bidi="id_ID"/>
        </w:rPr>
        <w:t xml:space="preserve"> terdapat di Daftar Kata Utama. Ketika Yesus mengatakan, "jangan menaruh </w:t>
      </w:r>
      <w:r>
        <w:rPr>
          <w:b/>
          <w:lang w:val="id_ID" w:bidi="id_ID"/>
        </w:rPr>
        <w:t>hatimu</w:t>
      </w:r>
      <w:r>
        <w:rPr>
          <w:lang w:val="id_ID" w:bidi="id_ID"/>
        </w:rPr>
        <w:t xml:space="preserve">," maksud-Nya adalah jangan mengejar atau menjadikan sesuatu tujuan hidupmu. Bagi orang-orang Yahudi, hati adalah tempat di mana perasaan dan keputusan seseorang berada. Pastikan untuk menerjemahkan hati dengan cara yang sama seperti yang telah saudara lakukan sebelumnya. </w:t>
      </w:r>
      <w:hyperlink r:id="rId91">
        <w:r>
          <w:rPr>
            <w:lang w:val="id_ID" w:bidi="id_ID"/>
          </w:rPr>
          <w:rPr>
            <w:color w:val="0000EE"/>
            <w:u w:val="single"/>
          </w:rPr>
          <w:t>Hati</w:t>
        </w:r>
      </w:hyperlink>
      <w:r>
        <w:rPr>
          <w:lang w:val="id_ID" w:bidi="id_ID"/>
        </w:rPr>
        <w:t xml:space="preserve"> terdapat di Daftar Kata Utama.</w:t>
      </w:r>
    </w:p>
    <w:p>
      <w:pPr/>
      <w:r>
        <w:rPr>
          <w:lang w:val="id_ID" w:bidi="id_ID"/>
        </w:rPr>
      </w:r>
      <w:r>
        <w:rPr>
          <w:lang w:val="id_ID" w:bidi="id_ID"/>
        </w:rPr>
        <w:t xml:space="preserve">Yesus mengatakan bahwa para pengikut-Nya harus mencari </w:t>
      </w:r>
      <w:r>
        <w:rPr>
          <w:b/>
          <w:lang w:val="id_ID" w:bidi="id_ID"/>
        </w:rPr>
        <w:t>kerajaan</w:t>
      </w:r>
      <w:r>
        <w:rPr>
          <w:lang w:val="id_ID" w:bidi="id_ID"/>
        </w:rPr>
        <w:t xml:space="preserve">, atau </w:t>
      </w:r>
      <w:r>
        <w:rPr>
          <w:b/>
          <w:lang w:val="id_ID" w:bidi="id_ID"/>
        </w:rPr>
        <w:t>kerajaan Allah</w:t>
      </w:r>
      <w:r>
        <w:rPr>
          <w:lang w:val="id_ID" w:bidi="id_ID"/>
        </w:rPr>
        <w:t xml:space="preserve"> dahulu, maka Allah akan menyediakan semua kebutuhan mereka. Pastikan untuk menerjemahkan kerajaan dengan cara yang sama seperti yang telah saudara lakukan sebelumnya. </w:t>
      </w:r>
      <w:hyperlink r:id="rId205">
        <w:r>
          <w:rPr>
            <w:lang w:val="id_ID" w:bidi="id_ID"/>
          </w:rPr>
          <w:rPr>
            <w:color w:val="0000EE"/>
            <w:u w:val="single"/>
          </w:rPr>
          <w:t>Kerajaan Allah</w:t>
        </w:r>
      </w:hyperlink>
      <w:r>
        <w:rPr>
          <w:lang w:val="id_ID" w:bidi="id_ID"/>
        </w:rPr>
        <w:t xml:space="preserve"> ada di Daftar Kata Utama. </w:t>
      </w:r>
    </w:p>
    <w:p>
      <w:pPr/>
      <w:r>
        <w:rPr>
          <w:lang w:val="id_ID" w:bidi="id_ID"/>
        </w:rPr>
      </w:r>
      <w:r>
        <w:rPr>
          <w:lang w:val="id_ID" w:bidi="id_ID"/>
        </w:rPr>
        <w:t xml:space="preserve">Yesus menyebut para murid-Nya sebagai kawanan, atau sekelompok kecil </w:t>
      </w:r>
      <w:r>
        <w:rPr>
          <w:b/>
          <w:lang w:val="id_ID" w:bidi="id_ID"/>
        </w:rPr>
        <w:t>domba</w:t>
      </w:r>
      <w:r>
        <w:rPr>
          <w:lang w:val="id_ID" w:bidi="id_ID"/>
        </w:rPr>
        <w:t>. Ini bukan sebuah penghinaan, melainkan perbandingan yang menunjukkan para murid harus dipelihara. Pastikan untuk menerjemahkan domba dengan cara yang sama seperti yang telah saudara lakukan sebelumnya.</w:t>
      </w:r>
    </w:p>
    <w:p>
      <w:pPr/>
      <w:r>
        <w:rPr>
          <w:lang w:val="id_ID" w:bidi="id_ID"/>
        </w:rPr>
      </w:r>
      <w:r>
        <w:rPr>
          <w:lang w:val="id_ID" w:bidi="id_ID"/>
        </w:rPr>
        <w:t>Berhenti dan tunjukkan kepada tim saudara sebuah gambar kawanan domba dan seorang gembala, jika belum saudara melakukannya.</w:t>
      </w:r>
    </w:p>
    <w:p>
      <w:pPr/>
      <w:r>
        <w:rPr>
          <w:lang w:val="id_ID" w:bidi="id_ID"/>
        </w:rPr>
      </w:r>
      <w:r>
        <w:rPr>
          <w:lang w:val="id_ID" w:bidi="id_ID"/>
        </w:rPr>
        <w:t xml:space="preserve">Yesus mengatakan bahwa dengan memberikan kepada orang miskin, para pengikut-Nya memperoleh </w:t>
      </w:r>
      <w:r>
        <w:rPr>
          <w:b/>
          <w:lang w:val="id_ID" w:bidi="id_ID"/>
        </w:rPr>
        <w:t>pundi-pundi</w:t>
      </w:r>
      <w:r>
        <w:rPr>
          <w:lang w:val="id_ID" w:bidi="id_ID"/>
        </w:rPr>
        <w:t xml:space="preserve"> yang tidak akan usang. Dompet dapat merujuk kepada tas atau kantong kecil yang terbuat dari kulit atau kain. Para pria maupun wanita membawa uang dalam tas ini. Dalam konteks ini, Yesus menggunakan kata dompet untuk merujuk kepada isi dalam dompet itu.</w:t>
      </w:r>
    </w:p>
    <w:p>
      <w:pPr/>
      <w:r>
        <w:rPr>
          <w:lang w:val="id_ID" w:bidi="id_ID"/>
        </w:rPr>
      </w:r>
      <w:r>
        <w:rPr>
          <w:lang w:val="id_ID" w:bidi="id_ID"/>
        </w:rPr>
        <w:t>Berhenti dan tunjukkan gambar sebuah dompet, jika saudara belum melakukannya.</w:t>
      </w:r>
    </w:p>
    <w:p>
      <w:pPr/>
      <w:r>
        <w:rPr>
          <w:lang w:val="id_ID" w:bidi="id_ID"/>
        </w:rPr>
      </w:r>
      <w:r>
        <w:rPr>
          <w:lang w:val="id_ID" w:bidi="id_ID"/>
        </w:rPr>
        <w:t xml:space="preserve">Yesus mengatakan bahwa mereka harus menyimpan kekayaan mereka di </w:t>
      </w:r>
      <w:r>
        <w:rPr>
          <w:b/>
          <w:lang w:val="id_ID" w:bidi="id_ID"/>
        </w:rPr>
        <w:t>surga</w:t>
      </w:r>
      <w:r>
        <w:rPr>
          <w:lang w:val="id_ID" w:bidi="id_ID"/>
        </w:rPr>
        <w:t xml:space="preserve">, atau tempat Allah tinggal. Pastikan untuk menerjemahkan surga dengan cara yang sama seperti yang telah saudara lakukan di bagian sebelumnya. </w:t>
      </w:r>
      <w:hyperlink r:id="rId68">
        <w:r>
          <w:rPr>
            <w:lang w:val="id_ID" w:bidi="id_ID"/>
          </w:rPr>
          <w:rPr>
            <w:color w:val="0000EE"/>
            <w:u w:val="single"/>
          </w:rPr>
          <w:t>Surga</w:t>
        </w:r>
      </w:hyperlink>
      <w:r>
        <w:rPr>
          <w:lang w:val="id_ID" w:bidi="id_ID"/>
        </w:rPr>
        <w:t xml:space="preserve"> terdapat di Daftar Kata Utama. Dia mengatakan tidak ada </w:t>
      </w:r>
      <w:r>
        <w:rPr>
          <w:b/>
          <w:lang w:val="id_ID" w:bidi="id_ID"/>
        </w:rPr>
        <w:t>ngengat</w:t>
      </w:r>
      <w:r>
        <w:rPr>
          <w:lang w:val="id_ID" w:bidi="id_ID"/>
        </w:rPr>
        <w:t xml:space="preserve"> yang akan merusakkan kekayaan mereka di surga. Seekor ngengat merujuk kepada serangga terbang yang melubangi pakaian.</w:t>
      </w:r>
    </w:p>
    <w:p>
      <w:pPr/>
      <w:r>
        <w:rPr>
          <w:lang w:val="id_ID" w:bidi="id_ID"/>
        </w:rPr>
      </w:r>
      <w:r>
        <w:rPr>
          <w:lang w:val="id_ID" w:bidi="id_ID"/>
        </w:rPr>
        <w:t>Berhenti dan tunjukkan sebuah gambar ngengat, jika saudara belum melakukannya. Jika saudara tidak memiliki ngengat di tempat saudara tinggal, mungkin lebih mudah untuk menggunakan kata tertentu untuk seekor serangga yang merusakkan pakaian, seperti jangkrik atau rayap. Atau Anda bisa menggunakan gambaran yang lebih umum seperti "serangga pengunyah."</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ini, sebagai satu kelompok, dalam bahasa sendiri.</w:t>
      </w:r>
    </w:p>
    <w:p>
      <w:pPr/>
      <w:r>
        <w:rPr>
          <w:lang w:val="id_ID" w:bidi="id_ID"/>
        </w:rPr>
      </w:r>
      <w:r>
        <w:rPr>
          <w:lang w:val="id_ID" w:bidi="id_ID"/>
        </w:rPr>
        <w:t>Pertama, semua anggota kelompok harus berlatih menceritakan perikop ini dalam bahasa sendiri. Ingatlah untuk memasukkan hal-hal yang sudah diputuskan dalam langkah-langkah sebelumnya, seperti kronologi, kata, frasa, emosi, atau apa pun yang Anda telah diskusikan.</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itu dan berhenti sejenak. Lakukan ini sampai kelompok telah menceritakan kembali seluruh teks. Anggota-anggota kelompok dapat saling memperbaiki dalam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teks tersebut tanpa interupsi setidaknya satu kali. Seorang anggota kelompok dapat menggunakan benda apa saja, gerakan, atau papan cerita untuk membantu mereka mengingat teks tersebut.</w:t>
      </w:r>
    </w:p>
    <w:p>
      <w:pPr/>
      <w:r>
        <w:rPr>
          <w:lang w:val="id_ID" w:bidi="id_ID"/>
        </w:rPr>
      </w:r>
      <w:r>
        <w:rPr>
          <w:lang w:val="id_ID" w:bidi="id_ID"/>
        </w:rPr>
        <w:t>Hentikan sejenak audio ini di sini.</w:t>
      </w:r>
    </w:p>
    <w:p>
      <w:pPr/>
      <w:r>
        <w:rPr>
          <w:lang w:val="id_ID" w:bidi="id_ID"/>
        </w:rPr>
      </w:r>
      <w:r>
        <w:rPr>
          <w:lang w:val="id_ID" w:bidi="id_ID"/>
        </w:rPr>
        <w:t xml:space="preserve">Selanjutnya, kelompok dapat memutuskan versi siapa dari teks tersebut yang Anda paling sukai. Anda mungkin memutuskan untuk menyukai cara bercerita seorang anggota kelompok untuk suatu adegan, tetapi menyukai cara anggota kelompok lain menceritakan adegan lainnya. </w:t>
      </w:r>
    </w:p>
    <w:p>
      <w:pPr/>
      <w:r>
        <w:rPr>
          <w:lang w:val="id_ID" w:bidi="id_ID"/>
        </w:rPr>
      </w:r>
      <w:r>
        <w:rPr>
          <w:lang w:val="id_ID" w:bidi="id_ID"/>
        </w:rPr>
        <w:t>Hentikan sejenak audio ini di sini.</w:t>
      </w:r>
    </w:p>
    <w:p>
      <w:pPr/>
      <w:r>
        <w:rPr>
          <w:lang w:val="id_ID" w:bidi="id_ID"/>
        </w:rPr>
      </w:r>
      <w:r>
        <w:rPr>
          <w:lang w:val="id_ID" w:bidi="id_ID"/>
        </w:rPr>
        <w:t>Akhirnya, kelompok dapat menyusun versi akhir yang disetujui oleh semua anggota kelompok untuk perikop itu.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Lukas 12:22–34</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369">
        <w:r>
          <w:rPr>
            <w:lang w:val="id_ID" w:bidi="id_ID"/>
          </w:rPr>
          <w:rPr>
            <w:color w:val="0000EE"/>
            <w:u w:val="single"/>
          </w:rPr>
          <w:t>Dengar dan Renungkan</w:t>
        </w:r>
      </w:hyperlink>
      <w:r>
        <w:rPr>
          <w:lang w:val="id_ID" w:bidi="id_ID"/>
        </w:rPr>
        <w:t xml:space="preserve"> (708 KB)</w:t>
      </w:r>
      <w:r>
        <w:rPr>
          <w:lang w:val="id_ID" w:bidi="id_ID"/>
        </w:rPr>
      </w:r>
    </w:p>
    <w:p>
      <w:pPr>
        <w:pStyle w:val="ListBullet"/>
        <w:spacing w:line="240" w:lineRule="auto"/>
        <w:ind w:left="720"/>
      </w:pPr>
      <w:r>
        <w:rPr>
          <w:lang w:val="id_ID" w:bidi="id_ID"/>
        </w:rPr>
      </w:r>
      <w:hyperlink r:id="rId370">
        <w:r>
          <w:rPr>
            <w:lang w:val="id_ID" w:bidi="id_ID"/>
          </w:rPr>
          <w:rPr>
            <w:color w:val="0000EE"/>
            <w:u w:val="single"/>
          </w:rPr>
          <w:t>Menyiapkan Panggung</w:t>
        </w:r>
      </w:hyperlink>
      <w:r>
        <w:rPr>
          <w:lang w:val="id_ID" w:bidi="id_ID"/>
        </w:rPr>
        <w:t xml:space="preserve"> (6.6 MB)</w:t>
      </w:r>
      <w:r>
        <w:rPr>
          <w:lang w:val="id_ID" w:bidi="id_ID"/>
        </w:rPr>
      </w:r>
    </w:p>
    <w:p>
      <w:pPr>
        <w:pStyle w:val="ListBullet"/>
        <w:spacing w:line="240" w:lineRule="auto"/>
        <w:ind w:left="720"/>
      </w:pPr>
      <w:r>
        <w:rPr>
          <w:lang w:val="id_ID" w:bidi="id_ID"/>
        </w:rPr>
      </w:r>
      <w:hyperlink r:id="rId371">
        <w:r>
          <w:rPr>
            <w:lang w:val="id_ID" w:bidi="id_ID"/>
          </w:rPr>
          <w:rPr>
            <w:color w:val="0000EE"/>
            <w:u w:val="single"/>
          </w:rPr>
          <w:t>Menjelaskan Adegan</w:t>
        </w:r>
      </w:hyperlink>
      <w:r>
        <w:rPr>
          <w:lang w:val="id_ID" w:bidi="id_ID"/>
        </w:rPr>
        <w:t xml:space="preserve"> (4.1 MB)</w:t>
      </w:r>
      <w:r>
        <w:rPr>
          <w:lang w:val="id_ID" w:bidi="id_ID"/>
        </w:rPr>
      </w:r>
    </w:p>
    <w:p>
      <w:pPr>
        <w:pStyle w:val="ListBullet"/>
        <w:spacing w:line="240" w:lineRule="auto"/>
        <w:ind w:left="720"/>
      </w:pPr>
      <w:r>
        <w:rPr>
          <w:lang w:val="id_ID" w:bidi="id_ID"/>
        </w:rPr>
      </w:r>
      <w:hyperlink r:id="rId372">
        <w:r>
          <w:rPr>
            <w:lang w:val="id_ID" w:bidi="id_ID"/>
          </w:rPr>
          <w:rPr>
            <w:color w:val="0000EE"/>
            <w:u w:val="single"/>
          </w:rPr>
          <w:t>Memperagakan Bacaan</w:t>
        </w:r>
      </w:hyperlink>
      <w:r>
        <w:rPr>
          <w:lang w:val="id_ID" w:bidi="id_ID"/>
        </w:rPr>
        <w:t xml:space="preserve"> (4.8 MB)</w:t>
      </w:r>
      <w:r>
        <w:rPr>
          <w:lang w:val="id_ID" w:bidi="id_ID"/>
        </w:rPr>
      </w:r>
    </w:p>
    <w:p>
      <w:pPr>
        <w:pStyle w:val="ListBullet"/>
        <w:spacing w:line="240" w:lineRule="auto"/>
        <w:ind w:left="720"/>
      </w:pPr>
      <w:r>
        <w:rPr>
          <w:lang w:val="id_ID" w:bidi="id_ID"/>
        </w:rPr>
      </w:r>
      <w:hyperlink r:id="rId373">
        <w:r>
          <w:rPr>
            <w:lang w:val="id_ID" w:bidi="id_ID"/>
          </w:rPr>
          <w:rPr>
            <w:color w:val="0000EE"/>
            <w:u w:val="single"/>
          </w:rPr>
          <w:t>Melengkapi yang Kurang</w:t>
        </w:r>
      </w:hyperlink>
      <w:r>
        <w:rPr>
          <w:lang w:val="id_ID" w:bidi="id_ID"/>
        </w:rPr>
        <w:t xml:space="preserve"> (4.2 MB)</w:t>
      </w:r>
      <w:r>
        <w:rPr>
          <w:lang w:val="id_ID" w:bidi="id_ID"/>
        </w:rPr>
      </w:r>
    </w:p>
    <w:p>
      <w:pPr>
        <w:pStyle w:val="ListBullet"/>
        <w:spacing w:line="240" w:lineRule="auto"/>
        <w:ind w:left="720"/>
      </w:pPr>
      <w:r>
        <w:rPr>
          <w:lang w:val="id_ID" w:bidi="id_ID"/>
        </w:rPr>
      </w:r>
      <w:hyperlink r:id="rId374">
        <w:r>
          <w:rPr>
            <w:lang w:val="id_ID" w:bidi="id_ID"/>
          </w:rPr>
          <w:rPr>
            <w:color w:val="0000EE"/>
            <w:u w:val="single"/>
          </w:rPr>
          <w:t>Menyampaikan Firman Tuhan</w:t>
        </w:r>
      </w:hyperlink>
      <w:r>
        <w:rPr>
          <w:lang w:val="id_ID" w:bidi="id_ID"/>
        </w:rPr>
        <w:t xml:space="preserve"> (1.6 MB)</w:t>
      </w:r>
      <w:r>
        <w:rPr>
          <w:lang w:val="id_ID" w:bidi="id_ID"/>
        </w:rPr>
      </w:r>
      <w:r>
        <w:rPr>
          <w:lang w:val="id_ID" w:bidi="id_ID"/>
        </w:rPr>
      </w:r>
      <w:r>
        <w:rPr>
          <w:lang w:val="id_ID" w:bidi="id_ID"/>
        </w:rPr>
      </w:r>
    </w:p>
    <w:p>
      <w:pPr/>
      <w:r>
        <w:rPr>
          <w:lang w:val="id_ID" w:bidi="id_ID"/>
        </w:rPr>
      </w:r>
    </w:p>
    <w:p>
      <w:pPr>
        <w:pStyle w:val="Heading2"/>
      </w:pPr>
      <w:r>
        <w:rPr>
          <w:lang w:val="id_ID" w:bidi="id_ID"/>
        </w:rPr>
        <w:t>Lukas 12:35–48</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Dengarkan Lukas 12:35–48 dan renungkan di dalam hati Anda. Dengarkan teks sebanyak tiga kali (dalam tiga terjemahan yang berbeda, jika memungkinkan). Kemudian sebagai satu tim diskusikan pertanyaan-pertanyaan berikut ini:</w:t>
      </w:r>
    </w:p>
    <w:p>
      <w:pPr>
        <w:pStyle w:val="ListBullet"/>
        <w:spacing w:line="240" w:lineRule="auto"/>
        <w:ind w:left="720"/>
      </w:pPr>
      <w:r>
        <w:rPr>
          <w:lang w:val="id_ID" w:bidi="id_ID"/>
        </w:rPr>
      </w:r>
      <w:r>
        <w:rPr>
          <w:lang w:val="id_ID" w:bidi="id_ID"/>
        </w:rPr>
        <w:t xml:space="preserve">Apa yang Anda suka dalam kisah ini? </w:t>
      </w:r>
    </w:p>
    <w:p>
      <w:pPr>
        <w:pStyle w:val="ListBullet"/>
        <w:spacing w:line="240" w:lineRule="auto"/>
        <w:ind w:left="720"/>
      </w:pPr>
      <w:r>
        <w:rPr>
          <w:lang w:val="id_ID" w:bidi="id_ID"/>
        </w:rPr>
      </w:r>
      <w:r>
        <w:rPr>
          <w:lang w:val="id_ID" w:bidi="id_ID"/>
        </w:rPr>
        <w:t xml:space="preserve">Apa yang Anda tidak suka atau tidak mengerti? </w:t>
      </w:r>
    </w:p>
    <w:p>
      <w:pPr>
        <w:pStyle w:val="ListBullet"/>
        <w:spacing w:line="240" w:lineRule="auto"/>
        <w:ind w:left="720"/>
      </w:pPr>
      <w:r>
        <w:rPr>
          <w:lang w:val="id_ID" w:bidi="id_ID"/>
        </w:rPr>
      </w:r>
      <w:r>
        <w:rPr>
          <w:lang w:val="id_ID" w:bidi="id_ID"/>
        </w:rPr>
        <w:t>Apa yang kisah ini katakan tentang Yesus?</w:t>
      </w:r>
    </w:p>
    <w:p>
      <w:pPr>
        <w:pStyle w:val="ListBullet"/>
        <w:spacing w:line="240" w:lineRule="auto"/>
        <w:ind w:left="720"/>
      </w:pPr>
      <w:r>
        <w:rPr>
          <w:lang w:val="id_ID" w:bidi="id_ID"/>
        </w:rPr>
      </w:r>
      <w:r>
        <w:rPr>
          <w:lang w:val="id_ID" w:bidi="id_ID"/>
        </w:rPr>
        <w:t>Apa yang kisah ini katakan tentang manusia?</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Yesus baru saja mengajar para murid-Nya dan orang banyak yang mendengarkan Dia tentang jangan khawatir serta percaya Allah untuk memelihara mereka. Yesus terus mengajar para murid-Nya dengan memakai tiga contoh yang berbeda untuk menyemangati mereka melakukan pekerjaan dengan setia sampai Dia kelak kembali ke bumi. Yesus memperingatkan para murid-Nya tentang pemisahan yang akan terjadi dan menggunakan sebuah kisah untuk memperingatkan orang banyak tentang penghakiman Allah.</w:t>
      </w:r>
    </w:p>
    <w:p>
      <w:pPr/>
      <w:r>
        <w:rPr>
          <w:lang w:val="id_ID" w:bidi="id_ID"/>
        </w:rPr>
      </w:r>
      <w:r>
        <w:rPr>
          <w:lang w:val="id_ID" w:bidi="id_ID"/>
        </w:rPr>
        <w:t>Yesus mengajar para murid-Nya di samping orang banyak yang sangat besar jumlahnya. Dia menggunakan tiga contoh untuk mengatakan kepada para murid-Nya agar bersiap untuk kedatangan-Nya kelak ke bumi: berpakaian kesiapan untuk melayani, menjaga pelitamu tetap menyala, dan menjadi seperti para hamba yang menunggu kembalinya tuan mereka. Yesus secara khusus menggambarkan perilaku para hamba Yahudi yang menunggu tuan mereka kembali dari sebuah pernikahan. Perayaan pernikahan Yahudi berlangsung lama sampai malam, sehingga para hamba harus tetap menyelipkan jubah mereka ke ikat pinggang agar siap bekerja. Para hamba juga menjaga pelita terus menyala sepanjang malam sampai tuan mereka kembali. Seperti para hamba, Yesus ingin para murid-Nya siap untuk bertindak.</w:t>
      </w:r>
    </w:p>
    <w:p>
      <w:pPr/>
      <w:r>
        <w:rPr>
          <w:lang w:val="id_ID" w:bidi="id_ID"/>
        </w:rPr>
      </w:r>
      <w:r>
        <w:rPr>
          <w:lang w:val="id_ID" w:bidi="id_ID"/>
        </w:rPr>
        <w:t>Berhenti dan tunjukkan kepada tim saudara sebuah gambar lampu minyak serta sebuah gambar pria dengan jubah yang diselipkan ke ikat pinggangnya. Bagaimana cara orang-orang berpakaian dalam kebudayaan saudara untuk menunjukkan bahwa mereka siap bekerja?</w:t>
      </w:r>
    </w:p>
    <w:p>
      <w:pPr/>
      <w:r>
        <w:rPr>
          <w:lang w:val="id_ID" w:bidi="id_ID"/>
        </w:rPr>
      </w:r>
      <w:r>
        <w:rPr>
          <w:lang w:val="id_ID" w:bidi="id_ID"/>
        </w:rPr>
        <w:t>Yesus mengatakan para hamba bersikap seperti ini untuk bersiap membukakan pintu rumah jika tuannya mengetuk. Dalam kebudayaan Yahudi, seseorang mengetuk pintu untuk memberi tahu kedatangan mereka. Yesus mengatakan bahwa para hamba yang bersiap untuk kembalinya tuan mereka adalah diberkati, atau mendapat perkenan khusus. Para hamba juga berarti budak dan merujuk kepada seseorang yang dimiliki oleh tuan mereka serta tidak menerima gaji. Yesus menekankan bahwa sang tuan akan memberi penghargaan kepada para hamba dengan menyelipkan jubah ke ikat pinggangnya dan menyajikan makanan kepada para hamba ketika mereka bersandar pada meja. Bersandar pada meja rendah adalah cara yang khas untuk menyantap jamuan formal dalam kebudayaan Yahudi. Ketika Yesus mengatakan giliran jaga malam kedua atau ketiga, Dia merujuk kepada periode waktu ketika para penjaga bekerja. Ini dimulai sekitar tengah malam hingga sebelum fajar. Para hamba, khususnya, sangat sulit untuk tetap terjaga selama jam-jam ini. Yesus mengatakan bahwa sang tuan akan memberkati para hamba karena tetap terjaga dan siap bertindak ketika sang tuan tiba.</w:t>
      </w:r>
    </w:p>
    <w:p>
      <w:pPr/>
      <w:r>
        <w:rPr>
          <w:lang w:val="id_ID" w:bidi="id_ID"/>
        </w:rPr>
      </w:r>
      <w:r>
        <w:rPr>
          <w:lang w:val="id_ID" w:bidi="id_ID"/>
        </w:rPr>
        <w:t>Dalam contoh ini, Yesus berbicara tentang seorang pria yang rumahnya telah dirampok. Ini bukan kelanjutan dari para hamba yang menunggu tuan mereka. Pria itu tidak dapat mencegah perampokan karena ia tidak tahu jam berapa si pencuri akan datang. Ketika Yesus mengatakan para murid harus bersiap seperti seorang pemilik rumah yang baik, maksud-Nya adalah terus bersiap karena Anak Manusia, atau Yesus, bisa datang kapan saja. Hal ini menyiratkan bahwa Yesus akan kembali dari surga, atau tempat Allah tinggal, ke bumi. Yesus mengatakan Dia akan kembali pada waktu ketika tidak seorang pun mengharapkan-Nya.</w:t>
      </w:r>
    </w:p>
    <w:p>
      <w:pPr/>
      <w:r>
        <w:rPr>
          <w:lang w:val="id_ID" w:bidi="id_ID"/>
        </w:rPr>
      </w:r>
      <w:r>
        <w:rPr>
          <w:lang w:val="id_ID" w:bidi="id_ID"/>
        </w:rPr>
        <w:t>Petrus bertanya kepada Yesus apakah perumpamaan-Nya, atau cerita pendek-Nya, adalah untuk semua orang atau hanya untuk para murid-Nya. Yesus menanggapi pertanyaan Petrus dengan perumpamaan lain. Yesus mengajukan pertanyaan panjang, "Siapakah pengurus rumah yang setia dan bijaksana...?" untuk memperkenalkan kisah-Nya yang berikutnya. Dia tidak mengharapkan pertanyaan itu untuk dijawab. Ketika Yesus mengatakan setia, yang Ia maksud adalah "dapat dipercaya." Dalam kebudayaan Yahudi, seorang tuan sering memilih seorang pengurus rumah yang bertanggung jawab atas para hamba-Nya ketika ia pergi. Dalam konteks ini, sang pengurus rumah adalah juga seorang hamba. Tanggung jawab pengurus rumah termasuk memberikan para hamba jatah makanan mereka setiap hari. Dalam kebudayaan ini, para tuan memberikan kepada para hamba bagian makanan yang terjatah secara harian, mingguan, atau bulanan. Dalam kisah Yesus, sang tuan kembali dan memberkati hamba yang menaatinya dan bersiap untuk kedatangannya. Namun, sang tuan akan menghukum berat hamba yang tidak siap siaga. Yesus mengatakan hamba yang tidak taat ini akan berbagi tempat, atau nasib yang sama dengan orang-orang yang tidak percaya, maupun orang-orang yang tidak bisa dipercaya oleh sang tuan. Namun, beberapa hamba melakukan kesalahan, tetapi itu karena mereka tidak mengerti apa yang diinginkan sang tuan. Sang tuan tidak akan menghukum para hamba semacam ini dengan kejam.</w:t>
      </w:r>
    </w:p>
    <w:p>
      <w:pPr/>
      <w:r>
        <w:rPr>
          <w:lang w:val="id_ID" w:bidi="id_ID"/>
        </w:rPr>
      </w:r>
      <w:r>
        <w:rPr>
          <w:lang w:val="id_ID" w:bidi="id_ID"/>
        </w:rPr>
        <w:t>Berhenti dan diskusikan dengan tim Anda: Dalam budaya Anda, apa yang terjadi pada seseorang ketika mereka dipekerjakan untuk membantu, tetapi mereka tidak menyelesaikan tanggung jawab mereka?</w:t>
      </w:r>
    </w:p>
    <w:p>
      <w:pPr/>
      <w:r>
        <w:rPr>
          <w:lang w:val="id_ID" w:bidi="id_ID"/>
        </w:rPr>
      </w:r>
      <w:r>
        <w:rPr>
          <w:lang w:val="id_ID" w:bidi="id_ID"/>
        </w:rPr>
        <w:t>Dalam contoh ini, ketika seorang tuan memberikan hak istimewa khusus kepada hambanya, ia mengharapkan hamba itu melayaninya dengan baik. Seperti inilah Allah. Ketika Dia memberikan umat-Nya karunia-karunia dan memberkati mereka, Dia mengharapkan mereka agar setia dengan apa yang diberikan Allah kepada mereka. Yesus mengulangi prinsip ini dua kali untuk penekanan. Dalam peribahasa, atau pepatah bijak Yahudi, pemakaian pengulangan dianggap gaya bahasa yang bagus. Yesus menjelaskan kepada Petrus bahwa Dia sedang berbicara kepada semua hamba-Nya, termasuk para murid.</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Dalam sesi ini, saudara akan membantu kelompok memvisualisasikan kisah ini. Anda akan membantu kelompok mendefinisikan adegan, latar, dan karakter dari kisah ini.</w:t>
      </w:r>
    </w:p>
    <w:p>
      <w:pPr/>
      <w:r>
        <w:rPr>
          <w:lang w:val="id_ID" w:bidi="id_ID"/>
        </w:rPr>
      </w:r>
      <w:r>
        <w:rPr>
          <w:lang w:val="id_ID" w:bidi="id_ID"/>
        </w:rPr>
        <w:t xml:space="preserve">Kisah ini memiliki tiga adegan. </w:t>
      </w:r>
    </w:p>
    <w:p>
      <w:pPr/>
      <w:r>
        <w:rPr>
          <w:lang w:val="id_ID" w:bidi="id_ID"/>
        </w:rPr>
      </w:r>
      <w:r>
        <w:rPr>
          <w:b/>
          <w:lang w:val="id_ID" w:bidi="id_ID"/>
        </w:rPr>
        <w:t>Adegan pertama:</w:t>
      </w:r>
      <w:r>
        <w:rPr>
          <w:lang w:val="id_ID" w:bidi="id_ID"/>
        </w:rPr>
        <w:t xml:space="preserve"> Yesus memberikan tiga contoh siap sedia. Dalam contoh pertama, tuan sebuah rumah pergi untuk menghadiri perjamuan pernikahan. Hambanya menunggu kembalinya sang tuan biarpun itu sudah sangat larut malam. Sang hamba menyiapkan sebuah pelita dan berpakaian siap untuk melayani saat ia menunggu tuannya. Sang tuan tiba dan sang hamba mempersilakan dia masuk rumah. Sang tuan menghargai sang hamba dengan menyajikan makanan baginya di sebuah meja.</w:t>
      </w:r>
    </w:p>
    <w:p>
      <w:pPr/>
      <w:r>
        <w:rPr>
          <w:lang w:val="id_ID" w:bidi="id_ID"/>
        </w:rPr>
      </w:r>
      <w:r>
        <w:rPr>
          <w:b/>
          <w:lang w:val="id_ID" w:bidi="id_ID"/>
        </w:rPr>
        <w:t>Adegan kedua:</w:t>
      </w:r>
      <w:r>
        <w:rPr>
          <w:lang w:val="id_ID" w:bidi="id_ID"/>
        </w:rPr>
        <w:t xml:space="preserve"> Yesus memberikan contoh tentang seorang pencuri yang merampok sebuah rumah. Sang tuan rumah tidak tahu jam berapa si pencuri akan datang, sehingga rumahnya dirampok. Yesus mengatakan seperti ini kedatangan-Nya, tidak seorang pun akan mengetahui kapan itu akan terjadi.</w:t>
      </w:r>
    </w:p>
    <w:p>
      <w:pPr/>
      <w:r>
        <w:rPr>
          <w:lang w:val="id_ID" w:bidi="id_ID"/>
        </w:rPr>
      </w:r>
      <w:r>
        <w:rPr>
          <w:b/>
          <w:lang w:val="id_ID" w:bidi="id_ID"/>
        </w:rPr>
        <w:t>Adegan ketiga:</w:t>
      </w:r>
      <w:r>
        <w:rPr>
          <w:lang w:val="id_ID" w:bidi="id_ID"/>
        </w:rPr>
        <w:t xml:space="preserve"> Yesus memberikan contoh seorang tuan yang menempatkan salah satu hambanya bertugas sebagai seorang pengurus rumah. Sang pengurus rumah yang baik melakukan apa yang dikatakan tuannya dan memperlakukan para hamba dengan baik. Seorang pengurus rumah yang buruk memukuli para hamba dan mabuk. Yesus mengatakan sang tuan akan memberi penghargaan pengurus rumah yang mematuhinya. Sang tuan akan menghukum pengurus rumah yang tanpa sadar tidak mematuhinya. Namun, ia akan menghukum lebih berat sang pengurus rumah yang dengan sadar tidak mematuhinya.</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Orang banyak.</w:t>
      </w:r>
    </w:p>
    <w:p>
      <w:pPr>
        <w:pStyle w:val="ListBullet"/>
        <w:spacing w:line="240" w:lineRule="auto"/>
        <w:ind w:left="720"/>
      </w:pPr>
      <w:r>
        <w:rPr>
          <w:lang w:val="id_ID" w:bidi="id_ID"/>
        </w:rPr>
      </w:r>
      <w:r>
        <w:rPr>
          <w:lang w:val="id_ID" w:bidi="id_ID"/>
        </w:rPr>
        <w:t>Petrus</w:t>
      </w:r>
    </w:p>
    <w:p>
      <w:pPr>
        <w:pStyle w:val="ListBullet"/>
        <w:spacing w:line="240" w:lineRule="auto"/>
        <w:ind w:left="720"/>
      </w:pPr>
      <w:r>
        <w:rPr>
          <w:lang w:val="id_ID" w:bidi="id_ID"/>
        </w:rPr>
      </w:r>
      <w:r>
        <w:rPr>
          <w:lang w:val="id_ID" w:bidi="id_ID"/>
        </w:rPr>
        <w:t>Hamba yang siap sedia.</w:t>
      </w:r>
    </w:p>
    <w:p>
      <w:pPr>
        <w:pStyle w:val="ListBullet"/>
        <w:spacing w:line="240" w:lineRule="auto"/>
        <w:ind w:left="720"/>
      </w:pPr>
      <w:r>
        <w:rPr>
          <w:lang w:val="id_ID" w:bidi="id_ID"/>
        </w:rPr>
      </w:r>
      <w:r>
        <w:rPr>
          <w:lang w:val="id_ID" w:bidi="id_ID"/>
        </w:rPr>
        <w:t>Tuan</w:t>
      </w:r>
    </w:p>
    <w:p>
      <w:pPr>
        <w:pStyle w:val="ListBullet"/>
        <w:spacing w:line="240" w:lineRule="auto"/>
        <w:ind w:left="720"/>
      </w:pPr>
      <w:r>
        <w:rPr>
          <w:lang w:val="id_ID" w:bidi="id_ID"/>
        </w:rPr>
      </w:r>
      <w:r>
        <w:rPr>
          <w:lang w:val="id_ID" w:bidi="id_ID"/>
        </w:rPr>
        <w:t>Pemilik rumah yang berjaga-jaga</w:t>
      </w:r>
    </w:p>
    <w:p>
      <w:pPr>
        <w:pStyle w:val="ListBullet"/>
        <w:spacing w:line="240" w:lineRule="auto"/>
        <w:ind w:left="720"/>
      </w:pPr>
      <w:r>
        <w:rPr>
          <w:lang w:val="id_ID" w:bidi="id_ID"/>
        </w:rPr>
      </w:r>
      <w:r>
        <w:rPr>
          <w:lang w:val="id_ID" w:bidi="id_ID"/>
        </w:rPr>
        <w:t>Pencuri</w:t>
      </w:r>
    </w:p>
    <w:p>
      <w:pPr>
        <w:pStyle w:val="ListBullet"/>
        <w:spacing w:line="240" w:lineRule="auto"/>
        <w:ind w:left="720"/>
      </w:pPr>
      <w:r>
        <w:rPr>
          <w:lang w:val="id_ID" w:bidi="id_ID"/>
        </w:rPr>
      </w:r>
      <w:r>
        <w:rPr>
          <w:lang w:val="id_ID" w:bidi="id_ID"/>
        </w:rPr>
        <w:t>Hamba yang setia.</w:t>
      </w:r>
    </w:p>
    <w:p>
      <w:pPr>
        <w:pStyle w:val="ListBullet"/>
        <w:spacing w:line="240" w:lineRule="auto"/>
        <w:ind w:left="720"/>
      </w:pPr>
      <w:r>
        <w:rPr>
          <w:lang w:val="id_ID" w:bidi="id_ID"/>
        </w:rPr>
      </w:r>
      <w:r>
        <w:rPr>
          <w:lang w:val="id_ID" w:bidi="id_ID"/>
        </w:rPr>
        <w:t>Para hamba lainnya</w:t>
      </w:r>
    </w:p>
    <w:p>
      <w:pPr>
        <w:pStyle w:val="ListBullet"/>
        <w:spacing w:line="240" w:lineRule="auto"/>
        <w:ind w:left="720"/>
      </w:pPr>
      <w:r>
        <w:rPr>
          <w:lang w:val="id_ID" w:bidi="id_ID"/>
        </w:rPr>
      </w:r>
      <w:r>
        <w:rPr>
          <w:lang w:val="id_ID" w:bidi="id_ID"/>
        </w:rPr>
        <w:t>Hamba yang tidak setia</w:t>
      </w:r>
    </w:p>
    <w:p>
      <w:pPr>
        <w:pStyle w:val="ListBullet"/>
        <w:spacing w:line="240" w:lineRule="auto"/>
        <w:ind w:left="720"/>
      </w:pPr>
      <w:r>
        <w:rPr>
          <w:lang w:val="id_ID" w:bidi="id_ID"/>
        </w:rPr>
      </w:r>
      <w:r>
        <w:rPr>
          <w:lang w:val="id_ID" w:bidi="id_ID"/>
        </w:rPr>
        <w:t>Hamba yang tidak sadar.</w:t>
      </w:r>
    </w:p>
    <w:p>
      <w:pPr/>
      <w:r>
        <w:rPr>
          <w:lang w:val="id_ID" w:bidi="id_ID"/>
        </w:rPr>
      </w:r>
      <w:r>
        <w:rPr>
          <w:lang w:val="id_ID" w:bidi="id_ID"/>
        </w:rPr>
        <w:t xml:space="preserve">Dalam sesi ini, ambillah papan cerita kelompok, gambarlah, atau gunakan beberapa macam alat peraga (benda-benda yang dapat saudara pindahkan seperti batu, tongkat, mainan anak-anak) untuk memvisualisasikan kisah dan adegan di dalamnya. </w:t>
      </w:r>
    </w:p>
    <w:p>
      <w:pPr/>
      <w:r>
        <w:rPr>
          <w:lang w:val="id_ID" w:bidi="id_ID"/>
        </w:rPr>
      </w:r>
      <w:r>
        <w:rPr>
          <w:lang w:val="id_ID" w:bidi="id_ID"/>
        </w:rPr>
        <w:t>Penting untuk diingat bahwa Yesus telah menjawab berbagai pertanyaan dan menjelaskan banyak hal. Yesus menggunakan cerita untuk menjelaskan pokok pembicaraan yang khusus tentang ajaran-Nya.</w:t>
      </w:r>
    </w:p>
    <w:p>
      <w:pPr/>
      <w:r>
        <w:rPr>
          <w:lang w:val="id_ID" w:bidi="id_ID"/>
        </w:rPr>
      </w:r>
      <w:r>
        <w:rPr>
          <w:lang w:val="id_ID" w:bidi="id_ID"/>
        </w:rPr>
        <w:t>Penting untuk diingat bahwa Yesus baru saja menjelaskan bagaimana menyimpan harta di surga. Yesus mengatakan kepada para murid-Nya agar siap sedia seperti seorang hamba yang menunggu tuannya.</w:t>
      </w:r>
    </w:p>
    <w:p>
      <w:pPr/>
      <w:r>
        <w:rPr>
          <w:lang w:val="id_ID" w:bidi="id_ID"/>
        </w:rPr>
      </w:r>
      <w:r>
        <w:rPr>
          <w:lang w:val="id_ID" w:bidi="id_ID"/>
        </w:rPr>
        <w:t>Penting untuk diingat bahwa Yesus mengisyaratkan bahwa sang tuan rumah tidak tahu kapan seorang pencuri akan datang, sehingga ia harus berjaga-jaga setiap saat.</w:t>
      </w:r>
    </w:p>
    <w:p>
      <w:pPr/>
      <w:r>
        <w:rPr>
          <w:lang w:val="id_ID" w:bidi="id_ID"/>
        </w:rPr>
      </w:r>
      <w:r>
        <w:rPr>
          <w:lang w:val="id_ID" w:bidi="id_ID"/>
        </w:rPr>
        <w:t>Penting untuk diingat bahwa Petrus bertanya kepada Yesus apakah pesan itu untuk semua orang atau hanya untuk para murid, karena Yesus berbicara dengan para murid-Nya sementara mereka dekat dengan kumpulan orang banyak.</w:t>
      </w:r>
    </w:p>
    <w:p>
      <w:pPr/>
      <w:r>
        <w:rPr>
          <w:lang w:val="id_ID" w:bidi="id_ID"/>
        </w:rPr>
      </w:r>
      <w:r>
        <w:rPr>
          <w:lang w:val="id_ID" w:bidi="id_ID"/>
        </w:rPr>
        <w:t xml:space="preserve">Petrus bertanya kepada Yesus apakah perumpamaan itu hanya untuk para murid atau untuk semua orang. Yesus memberikan contoh seorang tuan yang menempatkan seorang pengurus rumah yang bertanggung jawab atas para hamba lain untuk menanggapi pertanyaan Petrus tersebut. </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Dalam sesi ini, tim akan mendramatisasi kisah tersebut.</w:t>
      </w:r>
    </w:p>
    <w:p>
      <w:pPr/>
      <w:r>
        <w:rPr>
          <w:lang w:val="id_ID" w:bidi="id_ID"/>
        </w:rPr>
      </w:r>
      <w:r>
        <w:rPr>
          <w:lang w:val="id_ID" w:bidi="id_ID"/>
        </w:rPr>
        <w:t xml:space="preserve">Kisah ini memiliki tiga adegan. </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Orang banyak</w:t>
      </w:r>
    </w:p>
    <w:p>
      <w:pPr>
        <w:pStyle w:val="ListBullet"/>
        <w:spacing w:line="240" w:lineRule="auto"/>
        <w:ind w:left="720"/>
      </w:pPr>
      <w:r>
        <w:rPr>
          <w:lang w:val="id_ID" w:bidi="id_ID"/>
        </w:rPr>
      </w:r>
      <w:r>
        <w:rPr>
          <w:lang w:val="id_ID" w:bidi="id_ID"/>
        </w:rPr>
        <w:t>Petrus</w:t>
      </w:r>
    </w:p>
    <w:p>
      <w:pPr>
        <w:pStyle w:val="ListBullet"/>
        <w:spacing w:line="240" w:lineRule="auto"/>
        <w:ind w:left="720"/>
      </w:pPr>
      <w:r>
        <w:rPr>
          <w:lang w:val="id_ID" w:bidi="id_ID"/>
        </w:rPr>
      </w:r>
      <w:r>
        <w:rPr>
          <w:lang w:val="id_ID" w:bidi="id_ID"/>
        </w:rPr>
        <w:t>Hamba yang siap sedia</w:t>
      </w:r>
    </w:p>
    <w:p>
      <w:pPr>
        <w:pStyle w:val="ListBullet"/>
        <w:spacing w:line="240" w:lineRule="auto"/>
        <w:ind w:left="720"/>
      </w:pPr>
      <w:r>
        <w:rPr>
          <w:lang w:val="id_ID" w:bidi="id_ID"/>
        </w:rPr>
      </w:r>
      <w:r>
        <w:rPr>
          <w:lang w:val="id_ID" w:bidi="id_ID"/>
        </w:rPr>
        <w:t>Tuan</w:t>
      </w:r>
    </w:p>
    <w:p>
      <w:pPr>
        <w:pStyle w:val="ListBullet"/>
        <w:spacing w:line="240" w:lineRule="auto"/>
        <w:ind w:left="720"/>
      </w:pPr>
      <w:r>
        <w:rPr>
          <w:lang w:val="id_ID" w:bidi="id_ID"/>
        </w:rPr>
      </w:r>
      <w:r>
        <w:rPr>
          <w:lang w:val="id_ID" w:bidi="id_ID"/>
        </w:rPr>
        <w:t>Pemilik rumah yang berjaga-jaga</w:t>
      </w:r>
    </w:p>
    <w:p>
      <w:pPr>
        <w:pStyle w:val="ListBullet"/>
        <w:spacing w:line="240" w:lineRule="auto"/>
        <w:ind w:left="720"/>
      </w:pPr>
      <w:r>
        <w:rPr>
          <w:lang w:val="id_ID" w:bidi="id_ID"/>
        </w:rPr>
      </w:r>
      <w:r>
        <w:rPr>
          <w:lang w:val="id_ID" w:bidi="id_ID"/>
        </w:rPr>
        <w:t>Pencuri</w:t>
      </w:r>
    </w:p>
    <w:p>
      <w:pPr>
        <w:pStyle w:val="ListBullet"/>
        <w:spacing w:line="240" w:lineRule="auto"/>
        <w:ind w:left="720"/>
      </w:pPr>
      <w:r>
        <w:rPr>
          <w:lang w:val="id_ID" w:bidi="id_ID"/>
        </w:rPr>
      </w:r>
      <w:r>
        <w:rPr>
          <w:lang w:val="id_ID" w:bidi="id_ID"/>
        </w:rPr>
        <w:t>Hamba yang setia</w:t>
      </w:r>
    </w:p>
    <w:p>
      <w:pPr>
        <w:pStyle w:val="ListBullet"/>
        <w:spacing w:line="240" w:lineRule="auto"/>
        <w:ind w:left="720"/>
      </w:pPr>
      <w:r>
        <w:rPr>
          <w:lang w:val="id_ID" w:bidi="id_ID"/>
        </w:rPr>
      </w:r>
      <w:r>
        <w:rPr>
          <w:lang w:val="id_ID" w:bidi="id_ID"/>
        </w:rPr>
        <w:t>Para hamba lainnya</w:t>
      </w:r>
    </w:p>
    <w:p>
      <w:pPr>
        <w:pStyle w:val="ListBullet"/>
        <w:spacing w:line="240" w:lineRule="auto"/>
        <w:ind w:left="720"/>
      </w:pPr>
      <w:r>
        <w:rPr>
          <w:lang w:val="id_ID" w:bidi="id_ID"/>
        </w:rPr>
      </w:r>
      <w:r>
        <w:rPr>
          <w:lang w:val="id_ID" w:bidi="id_ID"/>
        </w:rPr>
        <w:t>Hamba yang tidak setia</w:t>
      </w:r>
    </w:p>
    <w:p>
      <w:pPr>
        <w:pStyle w:val="ListBullet"/>
        <w:spacing w:line="240" w:lineRule="auto"/>
        <w:ind w:left="720"/>
      </w:pPr>
      <w:r>
        <w:rPr>
          <w:lang w:val="id_ID" w:bidi="id_ID"/>
        </w:rPr>
      </w:r>
      <w:r>
        <w:rPr>
          <w:lang w:val="id_ID" w:bidi="id_ID"/>
        </w:rPr>
        <w:t>Hamba yang tidak tahu</w:t>
      </w:r>
    </w:p>
    <w:p>
      <w:pPr/>
      <w:r>
        <w:rPr>
          <w:lang w:val="id_ID" w:bidi="id_ID"/>
        </w:rPr>
      </w:r>
      <w:r>
        <w:rPr>
          <w:lang w:val="id_ID" w:bidi="id_ID"/>
        </w:rPr>
        <w:t>Minta tim untuk memerankan kisah itu dua kali. Pertama, minta mereka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ini untuk pertama kali, perhatikan dialog, alur, rangkaian peristiwa, dan kronologi kisah tersebut.</w:t>
      </w:r>
    </w:p>
    <w:p>
      <w:pPr/>
      <w:r>
        <w:rPr>
          <w:lang w:val="id_ID" w:bidi="id_ID"/>
        </w:rPr>
      </w:r>
      <w:r>
        <w:rPr>
          <w:lang w:val="id_ID" w:bidi="id_ID"/>
        </w:rPr>
        <w:t>Pastikan tim memerankan Yesus yang berbicara dengan para murid-Nya di dekat orang banyak.</w:t>
      </w:r>
    </w:p>
    <w:p>
      <w:pPr/>
      <w:r>
        <w:rPr>
          <w:lang w:val="id_ID" w:bidi="id_ID"/>
        </w:rPr>
      </w:r>
      <w:r>
        <w:rPr>
          <w:lang w:val="id_ID" w:bidi="id_ID"/>
        </w:rPr>
        <w:t>Pastikan tim memerankan Yesus yang mengatakan kepada mereka tentang para hamba yang siap sedia untuk kedatangan tuannya. Pada saat yang sama, izinkan tim memerankan para hamba yang berjaga-jaga sambil menunggu sang tuan.</w:t>
      </w:r>
    </w:p>
    <w:p>
      <w:pPr/>
      <w:r>
        <w:rPr>
          <w:lang w:val="id_ID" w:bidi="id_ID"/>
        </w:rPr>
      </w:r>
      <w:r>
        <w:rPr>
          <w:lang w:val="id_ID" w:bidi="id_ID"/>
        </w:rPr>
        <w:t>Sementara Yesus mengajar tentang pemilik rumah, pastikan bahwa tim memerankan seorang pemilik rumah yang mengetahui kapan si pencuri akan datang dan pemilik rumah itu berada di sana menunggu si pencuri. Sang pencuri tidak mengambil apa pun. Kemudian pemilik yang sama tidak tahu kapan si pencuri akan datang, sehingga ia tetap siap kapan pun kedatangan pencuri tersebut.</w:t>
      </w:r>
    </w:p>
    <w:p>
      <w:pPr/>
      <w:r>
        <w:rPr>
          <w:lang w:val="id_ID" w:bidi="id_ID"/>
        </w:rPr>
      </w:r>
      <w:r>
        <w:rPr>
          <w:lang w:val="id_ID" w:bidi="id_ID"/>
        </w:rPr>
        <w:t>Pastikan bahwa tim memerankan Petrus yang bertanya kepada Yesus apakah contoh itu untuk para murid atau untuk seluruh orang banyak.</w:t>
      </w:r>
    </w:p>
    <w:p>
      <w:pPr/>
      <w:r>
        <w:rPr>
          <w:lang w:val="id_ID" w:bidi="id_ID"/>
        </w:rPr>
      </w:r>
      <w:r>
        <w:rPr>
          <w:lang w:val="id_ID" w:bidi="id_ID"/>
        </w:rPr>
        <w:t>Pastikan tim memerankan Yesus yang menanggapi dengan menceritakan sebuah kisah. Perankan kisah itu saat Yesus menceritakannya. Perankan hamba yang setia yang mengawasi hamba-hamba yang lain. Dia memberikan mereka makanan ketika mereka membutuhkannya. Selain itu, tim harus memerankan hamba yang tidak setia. Kemudian sang hamba yang setia dapat bertindak sebagai hamba yang tahu apa yang diinginkan sang tuan dan melakukannya. Tim kemudian memerankan hamba yang tidak tahu apa yang diinginkan sang tuan.</w:t>
      </w:r>
    </w:p>
    <w:p>
      <w:pPr/>
      <w:r>
        <w:rPr>
          <w:lang w:val="id_ID" w:bidi="id_ID"/>
        </w:rPr>
      </w:r>
      <w:r>
        <w:rPr>
          <w:lang w:val="id_ID" w:bidi="id_ID"/>
        </w:rPr>
        <w:t>Saat kelompok memerankan kisah ini untuk kedua kalinya, hentikan mereka pada titik-titik tertentu.</w:t>
      </w:r>
    </w:p>
    <w:p>
      <w:pPr/>
      <w:r>
        <w:rPr>
          <w:lang w:val="id_ID" w:bidi="id_ID"/>
        </w:rPr>
      </w:r>
      <w:r>
        <w:rPr>
          <w:lang w:val="id_ID" w:bidi="id_ID"/>
        </w:rPr>
        <w:t>Perankan Yesus sedang menceritakan kisah seorang hamba yang berjaga-jaga.</w:t>
      </w:r>
    </w:p>
    <w:p>
      <w:pPr/>
      <w:r>
        <w:rPr>
          <w:lang w:val="id_ID" w:bidi="id_ID"/>
        </w:rPr>
      </w:r>
      <w:r>
        <w:rPr>
          <w:lang w:val="id_ID" w:bidi="id_ID"/>
        </w:rPr>
        <w:t>Hentikan adegannya: Tanyakan kepada aktor yang memerankan hamba yang setia itu, ”Bagaimana perasaan saudara?” Saudara mungkin mendengar hal-hal seperti, "Aku harus tetap terjaga. Aku tidak mau mengecewakan tuanku.", "Setia. Aku tidak mau tuanku menunggu di luar ketika ia tiba.", dan "Aku lelah, tapi aku tidak akan tidur sampai tuanku tiba.."</w:t>
      </w:r>
    </w:p>
    <w:p>
      <w:pPr/>
      <w:r>
        <w:rPr>
          <w:lang w:val="id_ID" w:bidi="id_ID"/>
        </w:rPr>
      </w:r>
      <w:r>
        <w:rPr>
          <w:lang w:val="id_ID" w:bidi="id_ID"/>
        </w:rPr>
        <w:t>Perankan Yesus sedang menceritakan kisah seorang pemilik rumah yang berjaga-jaga.</w:t>
      </w:r>
    </w:p>
    <w:p>
      <w:pPr/>
      <w:r>
        <w:rPr>
          <w:lang w:val="id_ID" w:bidi="id_ID"/>
        </w:rPr>
      </w:r>
      <w:r>
        <w:rPr>
          <w:lang w:val="id_ID" w:bidi="id_ID"/>
        </w:rPr>
        <w:t xml:space="preserve">Hentikan adegannya: Tanyakan kepada aktor yang memerankan orang pemilik rumah, ”Bagaimana perasaan saudara?” Saudara mungkin mendengar hal-hal seperti, "Aku tidak percaya hal ini bisa terjadi. Aku seharusnya siap.", "Seandainya aku tahu kapan si pencuri berencana merampokku, aku bisa saja menghentikannya.", dan "Sedih. Semua hartaku sudah hilang." Ulangi adegannya. </w:t>
      </w:r>
    </w:p>
    <w:p>
      <w:pPr/>
      <w:r>
        <w:rPr>
          <w:lang w:val="id_ID" w:bidi="id_ID"/>
        </w:rPr>
      </w:r>
      <w:r>
        <w:rPr>
          <w:lang w:val="id_ID" w:bidi="id_ID"/>
        </w:rPr>
        <w:t>Perankan Petrus sedang bertanya kepada Yesus apakah kisah itu adalah sebuah pengajaran yang hanya untuk para murid atau untuk orang banyak juga.</w:t>
      </w:r>
    </w:p>
    <w:p>
      <w:pPr/>
      <w:r>
        <w:rPr>
          <w:lang w:val="id_ID" w:bidi="id_ID"/>
        </w:rPr>
      </w:r>
      <w:r>
        <w:rPr>
          <w:lang w:val="id_ID" w:bidi="id_ID"/>
        </w:rPr>
        <w:t xml:space="preserve">Hentikan adegannya: Tanyakan kepada aktor yang memerankan Petrus, ”Bagaimana perasaan saudara?” Saudara mungkin mendengar hal-hal seperti, "Bingung. Apakah beberapa dari kita adalah hamba-hamba yang tidak setia?" "Saya ingin memastikan bahwa saya mengerti apa yang benar-benar dikatakan Yesus," dan "Penasaran. Apa yang seharusnya kita tunggu jika Yesus bersama kita?" Ulangi adegannya. </w:t>
      </w:r>
    </w:p>
    <w:p>
      <w:pPr/>
      <w:r>
        <w:rPr>
          <w:lang w:val="id_ID" w:bidi="id_ID"/>
        </w:rPr>
      </w:r>
      <w:r>
        <w:rPr>
          <w:lang w:val="id_ID" w:bidi="id_ID"/>
        </w:rPr>
        <w:t>Yesus menanggapi dengan sebuah kisah tentang seorang hamba yang setia atas rumah tangga dan bertindak seperti yang diharapkan ketika sang tuan tiba. Sang tuan menetapkan dia atas semua urusannya. Kemudian Yesus terus menceritakan kisah seorang hamba yang tidak setia, yang tidak melakukan apa yang diharapkan dan sang tuan tiba. Sang tuan menghukum dia dan menyuruh dia untuk bersama orang yang tidak setia. Yesus terus mengatakan bahwa sang hamba yang mengetahui kehendak tuannya dan tidak melakukannya akan menerima hukuman yang berat. Namun, sang hamba yang tidak tahu apa yang diharapkan tuannya dan melakukan kesalahan akan menerima hukuman yang lebih ringan.</w:t>
      </w:r>
    </w:p>
    <w:p>
      <w:pPr/>
      <w:r>
        <w:rPr>
          <w:lang w:val="id_ID" w:bidi="id_ID"/>
        </w:rPr>
      </w:r>
      <w:r>
        <w:rPr>
          <w:lang w:val="id_ID" w:bidi="id_ID"/>
        </w:rPr>
        <w:t>Hentikan adegannya: Tanyakan kepada para aktor yang memerankan murid-murid, ”Bagaimana perasaan kalian?” Saudara mungkin mendengar hal-hal seperti, "Terkejut." Kita harus mengurus orang-orang dengan baik.", "ini adalah sesuatu yang sulit untuk mengajar orang banyak dan melakukan apa yang diajarkan Yesus kepada kita,." dan "Ini adalah suatu kehormatan besar kalau Yesus memercayai kita untuk mengurus para hamba yang lain."</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Yesus sedang mengajar para pengikut-Nya dan orang banyak. Dia menggunakan sebuah kisah tentang seorang </w:t>
      </w:r>
      <w:r>
        <w:rPr>
          <w:b/>
          <w:lang w:val="id_ID" w:bidi="id_ID"/>
        </w:rPr>
        <w:t>tuan</w:t>
      </w:r>
      <w:r>
        <w:rPr>
          <w:lang w:val="id_ID" w:bidi="id_ID"/>
        </w:rPr>
        <w:t xml:space="preserve"> yang memiliki banyak </w:t>
      </w:r>
      <w:r>
        <w:rPr>
          <w:b/>
          <w:lang w:val="id_ID" w:bidi="id_ID"/>
        </w:rPr>
        <w:t>hamba</w:t>
      </w:r>
      <w:r>
        <w:rPr>
          <w:lang w:val="id_ID" w:bidi="id_ID"/>
        </w:rPr>
        <w:t xml:space="preserve"> atau </w:t>
      </w:r>
      <w:r>
        <w:rPr>
          <w:b/>
          <w:lang w:val="id_ID" w:bidi="id_ID"/>
        </w:rPr>
        <w:t>budak</w:t>
      </w:r>
      <w:r>
        <w:rPr>
          <w:lang w:val="id_ID" w:bidi="id_ID"/>
        </w:rPr>
        <w:t xml:space="preserve"> untuk mengajar para pengikut-Nya agar siap sedia untuk kedatangan-Nya. Dalam hal ini, sang tuan merujuk kepada orang berstatus tinggi yang memiliki otoritas atas para hambanya. "Para hamba merujuk kepada para budak yang dimiliki oleh para tuan mereka, yang tidak memiliki hak, dan tidak menerima upah. Pastikan untuk menerjemahkan tuan dengan cara yang sama seperti yang telah saudara lakukan sebelumnya. </w:t>
      </w:r>
      <w:hyperlink r:id="rId146">
        <w:r>
          <w:rPr>
            <w:lang w:val="id_ID" w:bidi="id_ID"/>
          </w:rPr>
          <w:rPr>
            <w:color w:val="0000EE"/>
            <w:u w:val="single"/>
          </w:rPr>
          <w:t>Tuan</w:t>
        </w:r>
      </w:hyperlink>
      <w:r>
        <w:rPr>
          <w:lang w:val="id_ID" w:bidi="id_ID"/>
        </w:rPr>
        <w:t xml:space="preserve">, </w:t>
      </w:r>
      <w:hyperlink r:id="rId229">
        <w:r>
          <w:rPr>
            <w:lang w:val="id_ID" w:bidi="id_ID"/>
          </w:rPr>
          <w:rPr>
            <w:color w:val="0000EE"/>
            <w:u w:val="single"/>
          </w:rPr>
          <w:t>hamba</w:t>
        </w:r>
      </w:hyperlink>
      <w:r>
        <w:rPr>
          <w:lang w:val="id_ID" w:bidi="id_ID"/>
        </w:rPr>
        <w:t xml:space="preserve">, dan </w:t>
      </w:r>
      <w:hyperlink r:id="rId375">
        <w:r>
          <w:rPr>
            <w:lang w:val="id_ID" w:bidi="id_ID"/>
          </w:rPr>
          <w:rPr>
            <w:color w:val="0000EE"/>
            <w:u w:val="single"/>
          </w:rPr>
          <w:t>budak</w:t>
        </w:r>
      </w:hyperlink>
      <w:r>
        <w:rPr>
          <w:lang w:val="id_ID" w:bidi="id_ID"/>
        </w:rPr>
        <w:t xml:space="preserve"> ada di Daftar Kata Utama.</w:t>
      </w:r>
    </w:p>
    <w:p>
      <w:pPr/>
      <w:r>
        <w:rPr>
          <w:lang w:val="id_ID" w:bidi="id_ID"/>
        </w:rPr>
      </w:r>
      <w:r>
        <w:rPr>
          <w:lang w:val="id_ID" w:bidi="id_ID"/>
        </w:rPr>
        <w:t xml:space="preserve">Ketika Yesus mengatakan "Adalah lebih baik bagi para hamba itu..", ini diterjemahkan sebagai </w:t>
      </w:r>
      <w:r>
        <w:rPr>
          <w:b/>
          <w:lang w:val="id_ID" w:bidi="id_ID"/>
        </w:rPr>
        <w:t>diberkatilah</w:t>
      </w:r>
      <w:r>
        <w:rPr>
          <w:lang w:val="id_ID" w:bidi="id_ID"/>
        </w:rPr>
        <w:t xml:space="preserve"> para hamba itu. Di sini, diberkati berarti para hamba memiliki perkenan khusus dari sang tuan. Ini adalah sebuah perbandingan dengan para pengikut Yesus yang diberkati atau berkenan kepada Allah karena ketaatan mereka pada pengajaran Yesus. Pastikan untuk menerjemahkan diberkati dengan cara yang sama seperti yang telah saudara lakukan sebelumnya. </w:t>
      </w:r>
      <w:hyperlink r:id="rId204">
        <w:r>
          <w:rPr>
            <w:lang w:val="id_ID" w:bidi="id_ID"/>
          </w:rPr>
          <w:rPr>
            <w:color w:val="0000EE"/>
            <w:u w:val="single"/>
          </w:rPr>
          <w:t>Istilah diberkati</w:t>
        </w:r>
      </w:hyperlink>
      <w:r>
        <w:rPr>
          <w:lang w:val="id_ID" w:bidi="id_ID"/>
        </w:rPr>
        <w:t xml:space="preserve"> terdapat di Daftar Kata Utama. </w:t>
      </w:r>
    </w:p>
    <w:p>
      <w:pPr/>
      <w:r>
        <w:rPr>
          <w:lang w:val="id_ID" w:bidi="id_ID"/>
        </w:rPr>
      </w:r>
      <w:r>
        <w:rPr>
          <w:lang w:val="id_ID" w:bidi="id_ID"/>
        </w:rPr>
        <w:t xml:space="preserve">Yesus mengatakan seperti seorang pencuri di malam hari, Anak Manusia akan kembali secara tidak terduga. </w:t>
      </w:r>
      <w:r>
        <w:rPr>
          <w:b/>
          <w:lang w:val="id_ID" w:bidi="id_ID"/>
        </w:rPr>
        <w:t>Anak Manusia</w:t>
      </w:r>
      <w:r>
        <w:rPr>
          <w:lang w:val="id_ID" w:bidi="id_ID"/>
        </w:rPr>
        <w:t xml:space="preserve"> adalah sebuah gelar yang mengacu kepada Yesus sendiri, yang menunjukkan bahwa Dia memiliki segala kekuasaan dan otoritas. Pastikan untuk menerjemahkan Anak Manusia sama seperti yang telah Anda lakukan di bagian sebelumnya. </w:t>
      </w:r>
      <w:hyperlink r:id="rId164">
        <w:r>
          <w:rPr>
            <w:lang w:val="id_ID" w:bidi="id_ID"/>
          </w:rPr>
          <w:rPr>
            <w:color w:val="0000EE"/>
            <w:u w:val="single"/>
          </w:rPr>
          <w:t>Anak Manusia</w:t>
        </w:r>
      </w:hyperlink>
      <w:r>
        <w:rPr>
          <w:lang w:val="id_ID" w:bidi="id_ID"/>
        </w:rPr>
        <w:t xml:space="preserve"> ada di Daftar Kata Utama.</w:t>
      </w:r>
    </w:p>
    <w:p>
      <w:pPr/>
      <w:r>
        <w:rPr>
          <w:lang w:val="id_ID" w:bidi="id_ID"/>
        </w:rPr>
      </w:r>
      <w:r>
        <w:rPr>
          <w:lang w:val="id_ID" w:bidi="id_ID"/>
        </w:rPr>
        <w:t xml:space="preserve">Petrus menyebut Yesus </w:t>
      </w:r>
      <w:r>
        <w:rPr>
          <w:b/>
          <w:lang w:val="id_ID" w:bidi="id_ID"/>
        </w:rPr>
        <w:t>Tuhan</w:t>
      </w:r>
      <w:r>
        <w:rPr>
          <w:lang w:val="id_ID" w:bidi="id_ID"/>
        </w:rPr>
        <w:t xml:space="preserve">, dan Lukas menggambarkan Tuhan, atau Yesus, sebagai tanggapan atas pertanyaan Petrus. "Tuhan" mengungkapkan rasa hormat yang besar dan memiliki makna yang sama dengan tuan. Pastikan untuk menerjemahkan Tuhan sama seperti yang telah saudara lakukan sebelumnya. </w:t>
      </w:r>
      <w:hyperlink r:id="rId24">
        <w:r>
          <w:rPr>
            <w:lang w:val="id_ID" w:bidi="id_ID"/>
          </w:rPr>
          <w:rPr>
            <w:color w:val="0000EE"/>
            <w:u w:val="single"/>
          </w:rPr>
          <w:t>Tuhan</w:t>
        </w:r>
      </w:hyperlink>
      <w:r>
        <w:rPr>
          <w:lang w:val="id_ID" w:bidi="id_ID"/>
        </w:rPr>
        <w:t xml:space="preserve"> terdapat di Daftar Kata Utama. </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ini, sebagai satu kelompok, dalam bahasa sendiri.</w:t>
      </w:r>
    </w:p>
    <w:p>
      <w:pPr/>
      <w:r>
        <w:rPr>
          <w:lang w:val="id_ID" w:bidi="id_ID"/>
        </w:rPr>
      </w:r>
      <w:r>
        <w:rPr>
          <w:lang w:val="id_ID" w:bidi="id_ID"/>
        </w:rPr>
        <w:t>Pertama, semua anggota kelompok harus berlatih menceritakan perikop ini dalam bahasa sendiri. Ingatlah untuk memasukkan hal-hal yang sudah diputuskan dalam langkah-langkah sebelumnya, seperti kronologi, kata, frasa, emosi, atau apa pun yang Anda telah diskusikan.</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itu dan berhenti sejenak. Lakukan ini sampai kelompok telah menceritakan kembali seluruh teks. Anggota-anggota kelompok dapat saling memperbaiki dalam tahap ini. </w:t>
      </w:r>
    </w:p>
    <w:p>
      <w:pPr/>
      <w:r>
        <w:rPr>
          <w:lang w:val="id_ID" w:bidi="id_ID"/>
        </w:rPr>
      </w:r>
      <w:r>
        <w:rPr>
          <w:lang w:val="id_ID" w:bidi="id_ID"/>
        </w:rPr>
        <w:t>Hentikan sejenak audio ini di sini.</w:t>
      </w:r>
    </w:p>
    <w:p>
      <w:pPr/>
      <w:r>
        <w:rPr>
          <w:lang w:val="id_ID" w:bidi="id_ID"/>
        </w:rPr>
      </w:r>
      <w:r>
        <w:rPr>
          <w:lang w:val="id_ID" w:bidi="id_ID"/>
        </w:rPr>
        <w:t>Selanjutnya, setiap anggota kelompok harus menceritakan seluruh teks tersebut tanpa interupsi setidaknya satu kali. Seorang anggota kelompok dapat menggunakan benda apa saja, gerakan, atau papan cerita untuk membantu mereka mengingat teks tersebut.</w:t>
      </w:r>
    </w:p>
    <w:p>
      <w:pPr/>
      <w:r>
        <w:rPr>
          <w:lang w:val="id_ID" w:bidi="id_ID"/>
        </w:rPr>
      </w:r>
      <w:r>
        <w:rPr>
          <w:lang w:val="id_ID" w:bidi="id_ID"/>
        </w:rPr>
        <w:t>Hentikan sejenak audio ini di sini.</w:t>
      </w:r>
    </w:p>
    <w:p>
      <w:pPr/>
      <w:r>
        <w:rPr>
          <w:lang w:val="id_ID" w:bidi="id_ID"/>
        </w:rPr>
      </w:r>
      <w:r>
        <w:rPr>
          <w:lang w:val="id_ID" w:bidi="id_ID"/>
        </w:rPr>
        <w:t xml:space="preserve">Selanjutnya, kelompok dapat memutuskan versi siapa dari teks tersebut yang Anda paling sukai. Anda mungkin memutuskan untuk menyukai cara bercerita seorang anggota kelompok untuk suatu adegan, tetapi menyukai cara anggota kelompok lain menceritakan adegan lainnya. </w:t>
      </w:r>
    </w:p>
    <w:p>
      <w:pPr/>
      <w:r>
        <w:rPr>
          <w:lang w:val="id_ID" w:bidi="id_ID"/>
        </w:rPr>
      </w:r>
      <w:r>
        <w:rPr>
          <w:lang w:val="id_ID" w:bidi="id_ID"/>
        </w:rPr>
        <w:t>Hentikan sejenak audio ini di sini.</w:t>
      </w:r>
    </w:p>
    <w:p>
      <w:pPr/>
      <w:r>
        <w:rPr>
          <w:lang w:val="id_ID" w:bidi="id_ID"/>
        </w:rPr>
      </w:r>
      <w:r>
        <w:rPr>
          <w:lang w:val="id_ID" w:bidi="id_ID"/>
        </w:rPr>
        <w:t>Akhirnya, kelompok dapat menyusun versi akhir yang disetujui oleh semua anggota kelompok untuk perikop itu.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Lukas 12:35–48</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376">
        <w:r>
          <w:rPr>
            <w:lang w:val="id_ID" w:bidi="id_ID"/>
          </w:rPr>
          <w:rPr>
            <w:color w:val="0000EE"/>
            <w:u w:val="single"/>
          </w:rPr>
          <w:t>Dengar dan Renungkan</w:t>
        </w:r>
      </w:hyperlink>
      <w:r>
        <w:rPr>
          <w:lang w:val="id_ID" w:bidi="id_ID"/>
        </w:rPr>
        <w:t xml:space="preserve"> (469 KB)</w:t>
      </w:r>
      <w:r>
        <w:rPr>
          <w:lang w:val="id_ID" w:bidi="id_ID"/>
        </w:rPr>
      </w:r>
    </w:p>
    <w:p>
      <w:pPr>
        <w:pStyle w:val="ListBullet"/>
        <w:spacing w:line="240" w:lineRule="auto"/>
        <w:ind w:left="720"/>
      </w:pPr>
      <w:r>
        <w:rPr>
          <w:lang w:val="id_ID" w:bidi="id_ID"/>
        </w:rPr>
      </w:r>
      <w:hyperlink r:id="rId377">
        <w:r>
          <w:rPr>
            <w:lang w:val="id_ID" w:bidi="id_ID"/>
          </w:rPr>
          <w:rPr>
            <w:color w:val="0000EE"/>
            <w:u w:val="single"/>
          </w:rPr>
          <w:t>Menyiapkan Panggung</w:t>
        </w:r>
      </w:hyperlink>
      <w:r>
        <w:rPr>
          <w:lang w:val="id_ID" w:bidi="id_ID"/>
        </w:rPr>
        <w:t xml:space="preserve"> (3.3 MB)</w:t>
      </w:r>
      <w:r>
        <w:rPr>
          <w:lang w:val="id_ID" w:bidi="id_ID"/>
        </w:rPr>
      </w:r>
    </w:p>
    <w:p>
      <w:pPr>
        <w:pStyle w:val="ListBullet"/>
        <w:spacing w:line="240" w:lineRule="auto"/>
        <w:ind w:left="720"/>
      </w:pPr>
      <w:r>
        <w:rPr>
          <w:lang w:val="id_ID" w:bidi="id_ID"/>
        </w:rPr>
      </w:r>
      <w:hyperlink r:id="rId378">
        <w:r>
          <w:rPr>
            <w:lang w:val="id_ID" w:bidi="id_ID"/>
          </w:rPr>
          <w:rPr>
            <w:color w:val="0000EE"/>
            <w:u w:val="single"/>
          </w:rPr>
          <w:t>Menjelaskan Adegan</w:t>
        </w:r>
      </w:hyperlink>
      <w:r>
        <w:rPr>
          <w:lang w:val="id_ID" w:bidi="id_ID"/>
        </w:rPr>
        <w:t xml:space="preserve"> (1.8 MB)</w:t>
      </w:r>
      <w:r>
        <w:rPr>
          <w:lang w:val="id_ID" w:bidi="id_ID"/>
        </w:rPr>
      </w:r>
    </w:p>
    <w:p>
      <w:pPr>
        <w:pStyle w:val="ListBullet"/>
        <w:spacing w:line="240" w:lineRule="auto"/>
        <w:ind w:left="720"/>
      </w:pPr>
      <w:r>
        <w:rPr>
          <w:lang w:val="id_ID" w:bidi="id_ID"/>
        </w:rPr>
      </w:r>
      <w:hyperlink r:id="rId379">
        <w:r>
          <w:rPr>
            <w:lang w:val="id_ID" w:bidi="id_ID"/>
          </w:rPr>
          <w:rPr>
            <w:color w:val="0000EE"/>
            <w:u w:val="single"/>
          </w:rPr>
          <w:t>Memperagakan Bacaan</w:t>
        </w:r>
      </w:hyperlink>
      <w:r>
        <w:rPr>
          <w:lang w:val="id_ID" w:bidi="id_ID"/>
        </w:rPr>
        <w:t xml:space="preserve"> (2.9 MB)</w:t>
      </w:r>
      <w:r>
        <w:rPr>
          <w:lang w:val="id_ID" w:bidi="id_ID"/>
        </w:rPr>
      </w:r>
    </w:p>
    <w:p>
      <w:pPr>
        <w:pStyle w:val="ListBullet"/>
        <w:spacing w:line="240" w:lineRule="auto"/>
        <w:ind w:left="720"/>
      </w:pPr>
      <w:r>
        <w:rPr>
          <w:lang w:val="id_ID" w:bidi="id_ID"/>
        </w:rPr>
      </w:r>
      <w:hyperlink r:id="rId380">
        <w:r>
          <w:rPr>
            <w:lang w:val="id_ID" w:bidi="id_ID"/>
          </w:rPr>
          <w:rPr>
            <w:color w:val="0000EE"/>
            <w:u w:val="single"/>
          </w:rPr>
          <w:t>Melengkapi yang Kurang</w:t>
        </w:r>
      </w:hyperlink>
      <w:r>
        <w:rPr>
          <w:lang w:val="id_ID" w:bidi="id_ID"/>
        </w:rPr>
        <w:t xml:space="preserve"> (1.2 MB)</w:t>
      </w:r>
      <w:r>
        <w:rPr>
          <w:lang w:val="id_ID" w:bidi="id_ID"/>
        </w:rPr>
      </w:r>
    </w:p>
    <w:p>
      <w:pPr>
        <w:pStyle w:val="ListBullet"/>
        <w:spacing w:line="240" w:lineRule="auto"/>
        <w:ind w:left="720"/>
      </w:pPr>
      <w:r>
        <w:rPr>
          <w:lang w:val="id_ID" w:bidi="id_ID"/>
        </w:rPr>
      </w:r>
      <w:hyperlink r:id="rId381">
        <w:r>
          <w:rPr>
            <w:lang w:val="id_ID" w:bidi="id_ID"/>
          </w:rPr>
          <w:rPr>
            <w:color w:val="0000EE"/>
            <w:u w:val="single"/>
          </w:rPr>
          <w:t>Menyampaikan Firman Tuhan</w:t>
        </w:r>
      </w:hyperlink>
      <w:r>
        <w:rPr>
          <w:lang w:val="id_ID" w:bidi="id_ID"/>
        </w:rPr>
        <w:t xml:space="preserve"> (984 KB)</w:t>
      </w:r>
      <w:r>
        <w:rPr>
          <w:lang w:val="id_ID" w:bidi="id_ID"/>
        </w:rPr>
      </w:r>
      <w:r>
        <w:rPr>
          <w:lang w:val="id_ID" w:bidi="id_ID"/>
        </w:rPr>
      </w:r>
      <w:r>
        <w:rPr>
          <w:lang w:val="id_ID" w:bidi="id_ID"/>
        </w:rPr>
      </w:r>
    </w:p>
    <w:p>
      <w:pPr/>
      <w:r>
        <w:rPr>
          <w:lang w:val="id_ID" w:bidi="id_ID"/>
        </w:rPr>
      </w:r>
    </w:p>
    <w:p>
      <w:pPr>
        <w:pStyle w:val="Heading2"/>
      </w:pPr>
      <w:r>
        <w:rPr>
          <w:lang w:val="id_ID" w:bidi="id_ID"/>
        </w:rPr>
        <w:t>Lukas 12:49–59</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Dengarkan Lukas 12:49–59 dan renungkan di dalam hati Anda. Dengarkan teks sebanyak tiga kali (dalam tiga terjemahan yang berbeda, jika memungkinkan). Kemudian sebagai satu tim diskusikan pertanyaan-pertanyaan berikut ini:</w:t>
      </w:r>
    </w:p>
    <w:p>
      <w:pPr>
        <w:pStyle w:val="ListBullet"/>
        <w:spacing w:line="240" w:lineRule="auto"/>
        <w:ind w:left="720"/>
      </w:pPr>
      <w:r>
        <w:rPr>
          <w:lang w:val="id_ID" w:bidi="id_ID"/>
        </w:rPr>
      </w:r>
      <w:r>
        <w:rPr>
          <w:lang w:val="id_ID" w:bidi="id_ID"/>
        </w:rPr>
        <w:t xml:space="preserve">Apa yang Anda suka dalam kisah ini? </w:t>
      </w:r>
    </w:p>
    <w:p>
      <w:pPr>
        <w:pStyle w:val="ListBullet"/>
        <w:spacing w:line="240" w:lineRule="auto"/>
        <w:ind w:left="720"/>
      </w:pPr>
      <w:r>
        <w:rPr>
          <w:lang w:val="id_ID" w:bidi="id_ID"/>
        </w:rPr>
      </w:r>
      <w:r>
        <w:rPr>
          <w:lang w:val="id_ID" w:bidi="id_ID"/>
        </w:rPr>
        <w:t xml:space="preserve">Apa yang Anda tidak suka atau tidak mengerti? </w:t>
      </w:r>
    </w:p>
    <w:p>
      <w:pPr>
        <w:pStyle w:val="ListBullet"/>
        <w:spacing w:line="240" w:lineRule="auto"/>
        <w:ind w:left="720"/>
      </w:pPr>
      <w:r>
        <w:rPr>
          <w:lang w:val="id_ID" w:bidi="id_ID"/>
        </w:rPr>
      </w:r>
      <w:r>
        <w:rPr>
          <w:lang w:val="id_ID" w:bidi="id_ID"/>
        </w:rPr>
        <w:t>Apa yang kisah ini katakan tentang Yesus?</w:t>
      </w:r>
    </w:p>
    <w:p>
      <w:pPr>
        <w:pStyle w:val="ListBullet"/>
        <w:spacing w:line="240" w:lineRule="auto"/>
        <w:ind w:left="720"/>
      </w:pPr>
      <w:r>
        <w:rPr>
          <w:lang w:val="id_ID" w:bidi="id_ID"/>
        </w:rPr>
      </w:r>
      <w:r>
        <w:rPr>
          <w:lang w:val="id_ID" w:bidi="id_ID"/>
        </w:rPr>
        <w:t>Apa yang kisah ini katakan kepada kita tentang manusia?</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Yesus baru saja menggunakan tiga contoh yang berbeda untuk menyemangati para pengikut-Nya agar melakukan pekerjaan mereka dengan setia sampai Dia kelak datang kembali ke dunia. Sekarang, Yesus memperingatkan para murid-Nya tentang pemisahan yang akan terjadi dan menggunakan sebuah kisah untuk memperingatkan orang banyak tentang penghakiman Allah.</w:t>
      </w:r>
    </w:p>
    <w:p>
      <w:pPr/>
      <w:r>
        <w:rPr>
          <w:lang w:val="id_ID" w:bidi="id_ID"/>
        </w:rPr>
      </w:r>
      <w:r>
        <w:rPr>
          <w:lang w:val="id_ID" w:bidi="id_ID"/>
        </w:rPr>
        <w:t>Yesus mengajar para murid-Nya di samping kerumunan orang yang jumlahnya sangat besar. Yesus memperingatkan mereka dengan menggunakan sebuah gambaran kata. Dia mengatakan bahwa Dia telah datang untuk membawa api di bumi. Api dapat melambangkan penghakiman Allah, pembersihan dari kejahatan oleh Allah, atau pemisahan yang berasal dari keluarga yang tidak setuju dengan ajaran Yesus. Yesus mengatakan Dia berharap api sudah menyebar. Namun sebelum bisa menyebar, Yesus harus dibaptis. Ini tidak merujuk kepada air. Di sini, baptisan mengacu kepada menanggung suatu pengalaman yang luar biasa. Yesus merujuk kepada penderitaan yang akan ditanggung-Nya, yang akan membawa penyucian. Dia gelisah dan dan sangat tertekan oleh itu. Yesus mengajukan sebuah pertanyaan yang tidak diharapkan jawabannya untuk menekankan bahwa Dia tidak datang untuk membawa perdamaian, atau tidak ada peperangan, melainkan untuk membawa pemisahan. Yesus menggambarkan keluarga di dalam rumah yang sama, yang terpisah karena apakah mereka mau mengikuti Yesus atau tidak.</w:t>
      </w:r>
    </w:p>
    <w:p>
      <w:pPr/>
      <w:r>
        <w:rPr>
          <w:lang w:val="id_ID" w:bidi="id_ID"/>
        </w:rPr>
      </w:r>
      <w:r>
        <w:rPr>
          <w:lang w:val="id_ID" w:bidi="id_ID"/>
        </w:rPr>
        <w:t>Berhenti dan diskusikan dengan tim saudara: Apa yang terjadi dalam budaya saudara ketika seseorang yang mulai mengikut Yesus dan hidup dalam sebuah keluarga dengan orang-orang yang tidak percaya?</w:t>
      </w:r>
    </w:p>
    <w:p>
      <w:pPr/>
      <w:r>
        <w:rPr>
          <w:lang w:val="id_ID" w:bidi="id_ID"/>
        </w:rPr>
      </w:r>
      <w:r>
        <w:rPr>
          <w:lang w:val="id_ID" w:bidi="id_ID"/>
        </w:rPr>
        <w:t>Yesus kemudian berbicara kepada orang banyak dan menegur mereka. Di Israel, hujan datang dari Laut Tengah sehingga ketika orang-orang melihat awan gelap di barat, mereka tahu bahwa hujan akan turun. Cuaca yang panas dan kering berasal dari Selatan, karena ada padang gurun yang luas di sana. Jadi ketika angin datang dari Selatan, orang-orang tahu cuaca panas akan datang. Dengan cara ini, mereka bisa memahami tanda-tanda cuaca. Yesus menyebut mereka orang-orang munafik, atau orang-orang yang tidak mempercayai apa yang mereka katakan. Yesus mengatakan mereka dapat menafsirkan tanda-tanda cuaca, tetapi mereka tidak mempercayai mujizat atau tanda-tanda bahwa Allah mengutus-Nya sebagai Juruselamat yang dijanjikan.</w:t>
      </w:r>
    </w:p>
    <w:p>
      <w:pPr/>
      <w:r>
        <w:rPr>
          <w:lang w:val="id_ID" w:bidi="id_ID"/>
        </w:rPr>
      </w:r>
      <w:r>
        <w:rPr>
          <w:lang w:val="id_ID" w:bidi="id_ID"/>
        </w:rPr>
        <w:t>Berhenti dan tunjukkan peta Israel yang menyoroti tempat Laut Tengah dan padang pasir berada. Tanda-tanda cuaca macam apakah yang dibaca atau ditafsirkan orang-orang di tempat saudara tinggal?</w:t>
      </w:r>
    </w:p>
    <w:p>
      <w:pPr/>
      <w:r>
        <w:rPr>
          <w:lang w:val="id_ID" w:bidi="id_ID"/>
        </w:rPr>
      </w:r>
      <w:r>
        <w:rPr>
          <w:lang w:val="id_ID" w:bidi="id_ID"/>
        </w:rPr>
        <w:t>Yesus memarahi orang-orang karena mereka tidak menilai diri mereka sendiri, atau berpikir dengan hati-hati tentang sesuatu dan ketika membuat keputusan. Yesus menggunakan perumpamaan untuk memperingatkan orang-orang agar berdamai dengan Allah sebelum Dia menghakimi mereka. Yesus menggambarkan seseorang yang bepergian dengan musuh mereka, atau orang yang ingin mendakwa mereka di pengadilan. Hakim merujuk kepada hakim pengadilan yang menyelesaikan sengketa sipil. Yesus mengatakan bahwa lebih baik membayar utang orang itu sebelum ia tiba di pengadilan dan hakim memerintahkan petugas itu untuk melemparkan dia ke dalam penjara. Petugas adalah orang yang melakukan perintah hakim. Ini bisa saja seorang sipir atau polisi. Yesus mengatakan jika mereka dilemparkan ke penjara, mereka tidak akan keluar sampai mereka melunasi seluruh utang mereka. Dalam konteks ini, utang kemungkinan besar merujuk kepada orang yang berutang uang kepada pendakwanya.</w:t>
      </w:r>
    </w:p>
    <w:p>
      <w:pPr/>
      <w:r>
        <w:rPr>
          <w:lang w:val="id_ID" w:bidi="id_ID"/>
        </w:rPr>
      </w:r>
      <w:r>
        <w:rPr>
          <w:lang w:val="id_ID" w:bidi="id_ID"/>
        </w:rPr>
        <w:t>Berhenti dan diskusikan dengan tim saudara: Siapa yang memiliki otoritas dalam budaya saudara? Bagaimana orang-orang dihukum karena memiliki utang yang tidak dapat mereka bayar?</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Dalam sesi ini, saudara akan membantu kelompok memvisualisasikan kisah ini. Saudara akan membantu kelompok mendefinisikan adegan, latar, dan tokoh dari kisah ini.</w:t>
      </w:r>
    </w:p>
    <w:p>
      <w:pPr/>
      <w:r>
        <w:rPr>
          <w:lang w:val="id_ID" w:bidi="id_ID"/>
        </w:rPr>
      </w:r>
      <w:r>
        <w:rPr>
          <w:lang w:val="id_ID" w:bidi="id_ID"/>
        </w:rPr>
        <w:t xml:space="preserve">Kisah ini memiliki tiga adegan. </w:t>
      </w:r>
    </w:p>
    <w:p>
      <w:pPr/>
      <w:r>
        <w:rPr>
          <w:lang w:val="id_ID" w:bidi="id_ID"/>
        </w:rPr>
      </w:r>
      <w:r>
        <w:rPr>
          <w:b/>
          <w:lang w:val="id_ID" w:bidi="id_ID"/>
        </w:rPr>
        <w:t>Adegan pertama:</w:t>
      </w:r>
      <w:r>
        <w:rPr>
          <w:lang w:val="id_ID" w:bidi="id_ID"/>
        </w:rPr>
        <w:t xml:space="preserve"> Yesus mengatakan kepada para murid-Nya bahwa Dia telah datang untuk membawa pemisahan. Lima orang di sebuah rumah saling terpisah satu dengan yang lain. Beberapa anggota keluarga mempercayai ajaran Yesus, tetapi yang lain tidak.</w:t>
      </w:r>
    </w:p>
    <w:p>
      <w:pPr/>
      <w:r>
        <w:rPr>
          <w:lang w:val="id_ID" w:bidi="id_ID"/>
        </w:rPr>
      </w:r>
      <w:r>
        <w:rPr>
          <w:b/>
          <w:lang w:val="id_ID" w:bidi="id_ID"/>
        </w:rPr>
        <w:t>Adegan kedua:</w:t>
      </w:r>
      <w:r>
        <w:rPr>
          <w:lang w:val="id_ID" w:bidi="id_ID"/>
        </w:rPr>
        <w:t xml:space="preserve"> Yesus mengatakan kepada orang banyak bahwa mereka dapat menafsirkan tanda-tanda cuaca, tetapi mereka tidak dapat menafsirkan tanda-tanda yang terjadi pada saat itu.</w:t>
      </w:r>
    </w:p>
    <w:p>
      <w:pPr/>
      <w:r>
        <w:rPr>
          <w:lang w:val="id_ID" w:bidi="id_ID"/>
        </w:rPr>
      </w:r>
      <w:r>
        <w:rPr>
          <w:b/>
          <w:lang w:val="id_ID" w:bidi="id_ID"/>
        </w:rPr>
        <w:t>Adegan ketiga:</w:t>
      </w:r>
      <w:r>
        <w:rPr>
          <w:lang w:val="id_ID" w:bidi="id_ID"/>
        </w:rPr>
        <w:t xml:space="preserve"> Yesus memberikan contoh seseorang yang menyelesaikan sengketa sebelum menderita suatu konsekuensi yang berat.</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Orang banyak</w:t>
      </w:r>
    </w:p>
    <w:p>
      <w:pPr>
        <w:pStyle w:val="ListBullet"/>
        <w:spacing w:line="240" w:lineRule="auto"/>
        <w:ind w:left="720"/>
      </w:pPr>
      <w:r>
        <w:rPr>
          <w:lang w:val="id_ID" w:bidi="id_ID"/>
        </w:rPr>
      </w:r>
      <w:r>
        <w:rPr>
          <w:lang w:val="id_ID" w:bidi="id_ID"/>
        </w:rPr>
        <w:t>Lima orang dalam rumah yang terpisah-pisah.</w:t>
      </w:r>
    </w:p>
    <w:p>
      <w:pPr>
        <w:pStyle w:val="ListBullet"/>
        <w:spacing w:line="240" w:lineRule="auto"/>
        <w:ind w:left="720"/>
      </w:pPr>
      <w:r>
        <w:rPr>
          <w:lang w:val="id_ID" w:bidi="id_ID"/>
        </w:rPr>
      </w:r>
      <w:r>
        <w:rPr>
          <w:lang w:val="id_ID" w:bidi="id_ID"/>
        </w:rPr>
        <w:t>Ayah</w:t>
      </w:r>
    </w:p>
    <w:p>
      <w:pPr>
        <w:pStyle w:val="ListBullet"/>
        <w:spacing w:line="240" w:lineRule="auto"/>
        <w:ind w:left="720"/>
      </w:pPr>
      <w:r>
        <w:rPr>
          <w:lang w:val="id_ID" w:bidi="id_ID"/>
        </w:rPr>
      </w:r>
      <w:r>
        <w:rPr>
          <w:lang w:val="id_ID" w:bidi="id_ID"/>
        </w:rPr>
        <w:t>Anak</w:t>
      </w:r>
    </w:p>
    <w:p>
      <w:pPr>
        <w:pStyle w:val="ListBullet"/>
        <w:spacing w:line="240" w:lineRule="auto"/>
        <w:ind w:left="720"/>
      </w:pPr>
      <w:r>
        <w:rPr>
          <w:lang w:val="id_ID" w:bidi="id_ID"/>
        </w:rPr>
      </w:r>
      <w:r>
        <w:rPr>
          <w:lang w:val="id_ID" w:bidi="id_ID"/>
        </w:rPr>
        <w:t>Ibu</w:t>
      </w:r>
    </w:p>
    <w:p>
      <w:pPr>
        <w:pStyle w:val="ListBullet"/>
        <w:spacing w:line="240" w:lineRule="auto"/>
        <w:ind w:left="720"/>
      </w:pPr>
      <w:r>
        <w:rPr>
          <w:lang w:val="id_ID" w:bidi="id_ID"/>
        </w:rPr>
      </w:r>
      <w:r>
        <w:rPr>
          <w:lang w:val="id_ID" w:bidi="id_ID"/>
        </w:rPr>
        <w:t xml:space="preserve">Anak perempuan </w:t>
      </w:r>
    </w:p>
    <w:p>
      <w:pPr>
        <w:pStyle w:val="ListBullet"/>
        <w:spacing w:line="240" w:lineRule="auto"/>
        <w:ind w:left="720"/>
      </w:pPr>
      <w:r>
        <w:rPr>
          <w:lang w:val="id_ID" w:bidi="id_ID"/>
        </w:rPr>
      </w:r>
      <w:r>
        <w:rPr>
          <w:lang w:val="id_ID" w:bidi="id_ID"/>
        </w:rPr>
        <w:t>Ibu mertua</w:t>
      </w:r>
    </w:p>
    <w:p>
      <w:pPr>
        <w:pStyle w:val="ListBullet"/>
        <w:spacing w:line="240" w:lineRule="auto"/>
        <w:ind w:left="720"/>
      </w:pPr>
      <w:r>
        <w:rPr>
          <w:lang w:val="id_ID" w:bidi="id_ID"/>
        </w:rPr>
      </w:r>
      <w:r>
        <w:rPr>
          <w:lang w:val="id_ID" w:bidi="id_ID"/>
        </w:rPr>
        <w:t>Menantu perempuan</w:t>
      </w:r>
    </w:p>
    <w:p>
      <w:pPr>
        <w:pStyle w:val="ListBullet"/>
        <w:spacing w:line="240" w:lineRule="auto"/>
        <w:ind w:left="720"/>
      </w:pPr>
      <w:r>
        <w:rPr>
          <w:lang w:val="id_ID" w:bidi="id_ID"/>
        </w:rPr>
      </w:r>
      <w:r>
        <w:rPr>
          <w:lang w:val="id_ID" w:bidi="id_ID"/>
        </w:rPr>
        <w:t>Seseorang yang meramal cuaca</w:t>
      </w:r>
    </w:p>
    <w:p>
      <w:pPr>
        <w:pStyle w:val="ListBullet"/>
        <w:spacing w:line="240" w:lineRule="auto"/>
        <w:ind w:left="720"/>
      </w:pPr>
      <w:r>
        <w:rPr>
          <w:lang w:val="id_ID" w:bidi="id_ID"/>
        </w:rPr>
      </w:r>
      <w:r>
        <w:rPr>
          <w:lang w:val="id_ID" w:bidi="id_ID"/>
        </w:rPr>
        <w:t>Pendakwa</w:t>
      </w:r>
    </w:p>
    <w:p>
      <w:pPr>
        <w:pStyle w:val="ListBullet"/>
        <w:spacing w:line="240" w:lineRule="auto"/>
        <w:ind w:left="720"/>
      </w:pPr>
      <w:r>
        <w:rPr>
          <w:lang w:val="id_ID" w:bidi="id_ID"/>
        </w:rPr>
      </w:r>
      <w:r>
        <w:rPr>
          <w:lang w:val="id_ID" w:bidi="id_ID"/>
        </w:rPr>
        <w:t>Terdakwa yang melunasi utang</w:t>
      </w:r>
    </w:p>
    <w:p>
      <w:pPr>
        <w:pStyle w:val="ListBullet"/>
        <w:spacing w:line="240" w:lineRule="auto"/>
        <w:ind w:left="720"/>
      </w:pPr>
      <w:r>
        <w:rPr>
          <w:lang w:val="id_ID" w:bidi="id_ID"/>
        </w:rPr>
      </w:r>
      <w:r>
        <w:rPr>
          <w:lang w:val="id_ID" w:bidi="id_ID"/>
        </w:rPr>
        <w:t>Terdakwa yang tidak melunasi utang.</w:t>
      </w:r>
    </w:p>
    <w:p>
      <w:pPr>
        <w:pStyle w:val="ListBullet"/>
        <w:spacing w:line="240" w:lineRule="auto"/>
        <w:ind w:left="720"/>
      </w:pPr>
      <w:r>
        <w:rPr>
          <w:lang w:val="id_ID" w:bidi="id_ID"/>
        </w:rPr>
      </w:r>
      <w:r>
        <w:rPr>
          <w:lang w:val="id_ID" w:bidi="id_ID"/>
        </w:rPr>
        <w:t>Hakim</w:t>
      </w:r>
    </w:p>
    <w:p>
      <w:pPr>
        <w:pStyle w:val="ListBullet"/>
        <w:spacing w:line="240" w:lineRule="auto"/>
        <w:ind w:left="720"/>
      </w:pPr>
      <w:r>
        <w:rPr>
          <w:lang w:val="id_ID" w:bidi="id_ID"/>
        </w:rPr>
      </w:r>
      <w:r>
        <w:rPr>
          <w:lang w:val="id_ID" w:bidi="id_ID"/>
        </w:rPr>
        <w:t>Petugas</w:t>
      </w:r>
    </w:p>
    <w:p>
      <w:pPr/>
      <w:r>
        <w:rPr>
          <w:lang w:val="id_ID" w:bidi="id_ID"/>
        </w:rPr>
      </w:r>
      <w:r>
        <w:rPr>
          <w:lang w:val="id_ID" w:bidi="id_ID"/>
        </w:rPr>
        <w:t xml:space="preserve">Dalam sesi ini, ambillah papan cerita kelompok, gambarlah, atau gunakan beberapa macam alat peraga (benda-benda yang dapat saudara pindahkan seperti batu, tongkat, mainan anak-anak) untuk memvisualisasikan kisah dan adegan di dalamnya. </w:t>
      </w:r>
    </w:p>
    <w:p>
      <w:pPr/>
      <w:r>
        <w:rPr>
          <w:lang w:val="id_ID" w:bidi="id_ID"/>
        </w:rPr>
      </w:r>
      <w:r>
        <w:rPr>
          <w:lang w:val="id_ID" w:bidi="id_ID"/>
        </w:rPr>
        <w:t>Penting untuk diingat bahwa Yesus bersama para murid-Nya dan orang banyak dalam jumlah yang besar. Orang banyak dapat mendengar segala sesuatu yang Dia ajarkan kepada para murid-Nya.</w:t>
      </w:r>
    </w:p>
    <w:p>
      <w:pPr/>
      <w:r>
        <w:rPr>
          <w:lang w:val="id_ID" w:bidi="id_ID"/>
        </w:rPr>
      </w:r>
      <w:r>
        <w:rPr>
          <w:lang w:val="id_ID" w:bidi="id_ID"/>
        </w:rPr>
        <w:t>Penting untuk diingat bahwa api mungkin melambangkan penghakiman atas dosa, pemisahan atau konflik, maupun pemurnian. Gagasan api adalah sesuatu yang kuat dan menghanguskan atau peristiwa yang mendadak.</w:t>
      </w:r>
    </w:p>
    <w:p>
      <w:pPr/>
      <w:r>
        <w:rPr>
          <w:lang w:val="id_ID" w:bidi="id_ID"/>
        </w:rPr>
      </w:r>
      <w:r>
        <w:rPr>
          <w:lang w:val="id_ID" w:bidi="id_ID"/>
        </w:rPr>
        <w:t>Yesus mengatakan Dia telah datang seperti api di dunia dan Dia akan membawa pemisahan dalam keluarga-keluarga. Yesus mengatakan keluarga akan terpisah di rumah-rumah mereka.</w:t>
      </w:r>
    </w:p>
    <w:p>
      <w:pPr/>
      <w:r>
        <w:rPr>
          <w:lang w:val="id_ID" w:bidi="id_ID"/>
        </w:rPr>
      </w:r>
      <w:r>
        <w:rPr>
          <w:lang w:val="id_ID" w:bidi="id_ID"/>
        </w:rPr>
        <w:t>Penting untuk diingat Yesus terus berbicara kepada orang banyak ketika Dia berbicara tentang menafsirkan cuaca.</w:t>
      </w:r>
    </w:p>
    <w:p>
      <w:pPr/>
      <w:r>
        <w:rPr>
          <w:lang w:val="id_ID" w:bidi="id_ID"/>
        </w:rPr>
      </w:r>
      <w:r>
        <w:rPr>
          <w:lang w:val="id_ID" w:bidi="id_ID"/>
        </w:rPr>
        <w:t>Penting untuk diingat bahwa penafsiran cuaca semacam ini khusus untuk wilayah tempat Yesus berada.</w:t>
      </w:r>
    </w:p>
    <w:p>
      <w:pPr/>
      <w:r>
        <w:rPr>
          <w:lang w:val="id_ID" w:bidi="id_ID"/>
        </w:rPr>
      </w:r>
      <w:r>
        <w:rPr>
          <w:lang w:val="id_ID" w:bidi="id_ID"/>
        </w:rPr>
        <w:t>Penting untuk diingat bahwa Yesus membandingkan kemampuan menafsirkan tanda-tanda dalam dua situasi berbeda. Yesus tidak mengatakan bahwa mereka tidak dapat menafsirkan, tetapi mereka tidak ingin menafsirkan tanda-tanda yang telah ditunjukkan Yesus.</w:t>
      </w:r>
    </w:p>
    <w:p>
      <w:pPr/>
      <w:r>
        <w:rPr>
          <w:lang w:val="id_ID" w:bidi="id_ID"/>
        </w:rPr>
      </w:r>
      <w:r>
        <w:rPr>
          <w:lang w:val="id_ID" w:bidi="id_ID"/>
        </w:rPr>
        <w:t>Yesus berbicara tentang orang-orang yang menafsirkan tanda-tanda. Mereka mampu menafsirkan cuaca di tempat mereka tinggal, tetapi mereka tidak dapat memahami apa yang dilakukan Allah melalui Yesus tepat di hadapan mereka!</w:t>
      </w:r>
    </w:p>
    <w:p>
      <w:pPr/>
      <w:r>
        <w:rPr>
          <w:lang w:val="id_ID" w:bidi="id_ID"/>
        </w:rPr>
      </w:r>
      <w:r>
        <w:rPr>
          <w:lang w:val="id_ID" w:bidi="id_ID"/>
        </w:rPr>
        <w:t>Penting untuk diingat bahwa Yesus beralih dari membandingkan kemampuan mereka menjadi menafsirkan sebuah kisah pendek. Dia melakukannya untuk mengatakan kepada mereka bahwa mereka harus menyelesaikan masalah mereka agar tidak menderita konsekuensi yang berat.</w:t>
      </w:r>
    </w:p>
    <w:p>
      <w:pPr/>
      <w:r>
        <w:rPr>
          <w:lang w:val="id_ID" w:bidi="id_ID"/>
        </w:rPr>
      </w:r>
      <w:r>
        <w:rPr>
          <w:lang w:val="id_ID" w:bidi="id_ID"/>
        </w:rPr>
        <w:t>Yesus menceritakan sebuah kisah tentang seseorang yang melunasi utang mereka sebelum seorang hakim melemparkan mereka ke dalam penjara.</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 xml:space="preserve">Dalam sesi ini, tim akan memeragakan kisah tersebut. </w:t>
      </w:r>
    </w:p>
    <w:p>
      <w:pPr/>
      <w:r>
        <w:rPr>
          <w:lang w:val="id_ID" w:bidi="id_ID"/>
        </w:rPr>
      </w:r>
      <w:r>
        <w:rPr>
          <w:lang w:val="id_ID" w:bidi="id_ID"/>
        </w:rPr>
        <w:t xml:space="preserve">Kisah ini memiliki tiga adegan. </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 xml:space="preserve">Orang banyak </w:t>
      </w:r>
    </w:p>
    <w:p>
      <w:pPr>
        <w:pStyle w:val="ListBullet"/>
        <w:spacing w:line="240" w:lineRule="auto"/>
        <w:ind w:left="720"/>
      </w:pPr>
      <w:r>
        <w:rPr>
          <w:lang w:val="id_ID" w:bidi="id_ID"/>
        </w:rPr>
      </w:r>
      <w:r>
        <w:rPr>
          <w:lang w:val="id_ID" w:bidi="id_ID"/>
        </w:rPr>
        <w:t>Lima orang di rumah yang terpisah</w:t>
      </w:r>
    </w:p>
    <w:p>
      <w:pPr>
        <w:pStyle w:val="ListBullet"/>
        <w:spacing w:line="240" w:lineRule="auto"/>
        <w:ind w:left="720"/>
      </w:pPr>
      <w:r>
        <w:rPr>
          <w:lang w:val="id_ID" w:bidi="id_ID"/>
        </w:rPr>
      </w:r>
      <w:r>
        <w:rPr>
          <w:lang w:val="id_ID" w:bidi="id_ID"/>
        </w:rPr>
        <w:t>Ayah</w:t>
      </w:r>
    </w:p>
    <w:p>
      <w:pPr>
        <w:pStyle w:val="ListBullet"/>
        <w:spacing w:line="240" w:lineRule="auto"/>
        <w:ind w:left="720"/>
      </w:pPr>
      <w:r>
        <w:rPr>
          <w:lang w:val="id_ID" w:bidi="id_ID"/>
        </w:rPr>
      </w:r>
      <w:r>
        <w:rPr>
          <w:lang w:val="id_ID" w:bidi="id_ID"/>
        </w:rPr>
        <w:t>Anak</w:t>
      </w:r>
    </w:p>
    <w:p>
      <w:pPr>
        <w:pStyle w:val="ListBullet"/>
        <w:spacing w:line="240" w:lineRule="auto"/>
        <w:ind w:left="720"/>
      </w:pPr>
      <w:r>
        <w:rPr>
          <w:lang w:val="id_ID" w:bidi="id_ID"/>
        </w:rPr>
      </w:r>
      <w:r>
        <w:rPr>
          <w:lang w:val="id_ID" w:bidi="id_ID"/>
        </w:rPr>
        <w:t>Ibu</w:t>
      </w:r>
    </w:p>
    <w:p>
      <w:pPr>
        <w:pStyle w:val="ListBullet"/>
        <w:spacing w:line="240" w:lineRule="auto"/>
        <w:ind w:left="720"/>
      </w:pPr>
      <w:r>
        <w:rPr>
          <w:lang w:val="id_ID" w:bidi="id_ID"/>
        </w:rPr>
      </w:r>
      <w:r>
        <w:rPr>
          <w:lang w:val="id_ID" w:bidi="id_ID"/>
        </w:rPr>
        <w:t>Putri</w:t>
      </w:r>
    </w:p>
    <w:p>
      <w:pPr>
        <w:pStyle w:val="ListBullet"/>
        <w:spacing w:line="240" w:lineRule="auto"/>
        <w:ind w:left="720"/>
      </w:pPr>
      <w:r>
        <w:rPr>
          <w:lang w:val="id_ID" w:bidi="id_ID"/>
        </w:rPr>
      </w:r>
      <w:r>
        <w:rPr>
          <w:lang w:val="id_ID" w:bidi="id_ID"/>
        </w:rPr>
        <w:t>Ibu mertua</w:t>
      </w:r>
    </w:p>
    <w:p>
      <w:pPr>
        <w:pStyle w:val="ListBullet"/>
        <w:spacing w:line="240" w:lineRule="auto"/>
        <w:ind w:left="720"/>
      </w:pPr>
      <w:r>
        <w:rPr>
          <w:lang w:val="id_ID" w:bidi="id_ID"/>
        </w:rPr>
      </w:r>
      <w:r>
        <w:rPr>
          <w:lang w:val="id_ID" w:bidi="id_ID"/>
        </w:rPr>
        <w:t>Menantu perempuan</w:t>
      </w:r>
    </w:p>
    <w:p>
      <w:pPr>
        <w:pStyle w:val="ListBullet"/>
        <w:spacing w:line="240" w:lineRule="auto"/>
        <w:ind w:left="720"/>
      </w:pPr>
      <w:r>
        <w:rPr>
          <w:lang w:val="id_ID" w:bidi="id_ID"/>
        </w:rPr>
      </w:r>
      <w:r>
        <w:rPr>
          <w:lang w:val="id_ID" w:bidi="id_ID"/>
        </w:rPr>
        <w:t>Seseorang yang memprediksi cuaca</w:t>
      </w:r>
    </w:p>
    <w:p>
      <w:pPr>
        <w:pStyle w:val="ListBullet"/>
        <w:spacing w:line="240" w:lineRule="auto"/>
        <w:ind w:left="720"/>
      </w:pPr>
      <w:r>
        <w:rPr>
          <w:lang w:val="id_ID" w:bidi="id_ID"/>
        </w:rPr>
      </w:r>
      <w:r>
        <w:rPr>
          <w:lang w:val="id_ID" w:bidi="id_ID"/>
        </w:rPr>
        <w:t>Pendakwa</w:t>
      </w:r>
    </w:p>
    <w:p>
      <w:pPr>
        <w:pStyle w:val="ListBullet"/>
        <w:spacing w:line="240" w:lineRule="auto"/>
        <w:ind w:left="720"/>
      </w:pPr>
      <w:r>
        <w:rPr>
          <w:lang w:val="id_ID" w:bidi="id_ID"/>
        </w:rPr>
      </w:r>
      <w:r>
        <w:rPr>
          <w:lang w:val="id_ID" w:bidi="id_ID"/>
        </w:rPr>
        <w:t>Terdakwa yang melunasi</w:t>
      </w:r>
    </w:p>
    <w:p>
      <w:pPr>
        <w:pStyle w:val="ListBullet"/>
        <w:spacing w:line="240" w:lineRule="auto"/>
        <w:ind w:left="720"/>
      </w:pPr>
      <w:r>
        <w:rPr>
          <w:lang w:val="id_ID" w:bidi="id_ID"/>
        </w:rPr>
      </w:r>
      <w:r>
        <w:rPr>
          <w:lang w:val="id_ID" w:bidi="id_ID"/>
        </w:rPr>
        <w:t>Terdakwa yang tidak melunasi utang</w:t>
      </w:r>
    </w:p>
    <w:p>
      <w:pPr>
        <w:pStyle w:val="ListBullet"/>
        <w:spacing w:line="240" w:lineRule="auto"/>
        <w:ind w:left="720"/>
      </w:pPr>
      <w:r>
        <w:rPr>
          <w:lang w:val="id_ID" w:bidi="id_ID"/>
        </w:rPr>
      </w:r>
      <w:r>
        <w:rPr>
          <w:lang w:val="id_ID" w:bidi="id_ID"/>
        </w:rPr>
        <w:t>Hakim</w:t>
      </w:r>
    </w:p>
    <w:p>
      <w:pPr>
        <w:pStyle w:val="ListBullet"/>
        <w:spacing w:line="240" w:lineRule="auto"/>
        <w:ind w:left="720"/>
      </w:pPr>
      <w:r>
        <w:rPr>
          <w:lang w:val="id_ID" w:bidi="id_ID"/>
        </w:rPr>
      </w:r>
      <w:r>
        <w:rPr>
          <w:lang w:val="id_ID" w:bidi="id_ID"/>
        </w:rPr>
        <w:t>Petugas</w:t>
      </w:r>
    </w:p>
    <w:p>
      <w:pPr/>
      <w:r>
        <w:rPr>
          <w:lang w:val="id_ID" w:bidi="id_ID"/>
        </w:rPr>
      </w:r>
      <w:r>
        <w:rPr>
          <w:lang w:val="id_ID" w:bidi="id_ID"/>
        </w:rPr>
        <w:t>Minta tim untuk memerankan kisah itu dua kali. Pertama, minta mereka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ini untuk pertama kali, perhatikan dialog, alur, plot, dan kronologi kisah tersebut.</w:t>
      </w:r>
    </w:p>
    <w:p>
      <w:pPr/>
      <w:r>
        <w:rPr>
          <w:lang w:val="id_ID" w:bidi="id_ID"/>
        </w:rPr>
      </w:r>
      <w:r>
        <w:rPr>
          <w:lang w:val="id_ID" w:bidi="id_ID"/>
        </w:rPr>
        <w:t>Pastikan tim memerankan Yesus yang berbicara dengan para murid-Nya di dekat kerumunan.</w:t>
      </w:r>
    </w:p>
    <w:p>
      <w:pPr/>
      <w:r>
        <w:rPr>
          <w:lang w:val="id_ID" w:bidi="id_ID"/>
        </w:rPr>
      </w:r>
      <w:r>
        <w:rPr>
          <w:lang w:val="id_ID" w:bidi="id_ID"/>
        </w:rPr>
        <w:t>Pastikan bahwa tim memerankan apa yang dijelaskan Yesus setelah Yesus mengatakan, "Aku berkata kepadamu, melainkan pemisahan." Perankan sebuah keluarga lima orang yang terpisah dan tidak menjadi damai.</w:t>
      </w:r>
    </w:p>
    <w:p>
      <w:pPr/>
      <w:r>
        <w:rPr>
          <w:lang w:val="id_ID" w:bidi="id_ID"/>
        </w:rPr>
      </w:r>
      <w:r>
        <w:rPr>
          <w:lang w:val="id_ID" w:bidi="id_ID"/>
        </w:rPr>
        <w:t>Pastikan bahwa tim memerankan seseorang yang memandang langit dan memprediksi bagaimana cuacanya. Prediksi mereka benar.</w:t>
      </w:r>
    </w:p>
    <w:p>
      <w:pPr/>
      <w:r>
        <w:rPr>
          <w:lang w:val="id_ID" w:bidi="id_ID"/>
        </w:rPr>
      </w:r>
      <w:r>
        <w:rPr>
          <w:lang w:val="id_ID" w:bidi="id_ID"/>
        </w:rPr>
        <w:t>Pastikan bahwa tim memerankan seseorang yang putus asa karena ia tahu betapa banyak utang yang dia miliki. Perankan seseorang yang berusaha menyelesaikan masalah ini. Tim kemudian memerankan seseorang yang tidak melunasi utang dan seorang hakim menyerahkannya kepada petugas untuk melemparkannya ke penjara.</w:t>
      </w:r>
    </w:p>
    <w:p>
      <w:pPr/>
      <w:r>
        <w:rPr>
          <w:lang w:val="id_ID" w:bidi="id_ID"/>
        </w:rPr>
      </w:r>
      <w:r>
        <w:rPr>
          <w:lang w:val="id_ID" w:bidi="id_ID"/>
        </w:rPr>
        <w:t>Saat kelompok memerankan kisah ini untuk kedua kalinya, hentikan mereka pada titik-titik tertentu.</w:t>
      </w:r>
    </w:p>
    <w:p>
      <w:pPr/>
      <w:r>
        <w:rPr>
          <w:lang w:val="id_ID" w:bidi="id_ID"/>
        </w:rPr>
      </w:r>
      <w:r>
        <w:rPr>
          <w:lang w:val="id_ID" w:bidi="id_ID"/>
        </w:rPr>
        <w:t>Perankan Yesus mengatakan Dia telah datang seperti api di bumi, dan bahwa Dia akan membawa pemisahan dalam keluarga. Yesus mengatakan keluarga akan terpisah di rumah mereka.</w:t>
      </w:r>
    </w:p>
    <w:p>
      <w:pPr/>
      <w:r>
        <w:rPr>
          <w:lang w:val="id_ID" w:bidi="id_ID"/>
        </w:rPr>
      </w:r>
      <w:r>
        <w:rPr>
          <w:lang w:val="id_ID" w:bidi="id_ID"/>
        </w:rPr>
        <w:t xml:space="preserve">Hentikan adegannya: Tanyakan kepada aktor yang memerankan orang banyak, ”Bagaimana perasaan kalian?” Anda mungkin mendengar hal-hal seperti, "Bingung. Aku kira Juruselamat yang dijanjikan akan membawa damai dengan mengalahkan orang Romawi?" "Itu tidak mungkin. Keluargaku tidak akan pernah terpisah.", dan "Yakin. Aku sudah melihat pemisahan dalam keluargaku karena mengikuti Yesus." Tanyakan kepada aktor yang memerankan anggota keluarga di dalam rumah yang terpisah, "Bagaimana perasaan saudara?" Saudara mungkin mendengar hal-hal seperti, "Marah." Mengapa mereka mengikuti Yesus? Bahkan para pemimpin agama tidak berpikir Dia adalah Juru Selamat yang Dijanjikan..", "Putus asa. Mengapa keluargaku tidak mau percaya kepada Yesus? Tidakkah mereka mengerti bahwa Allah akan menghakimi mereka?" dan Terluka. Mengikuti Yesus itu sulit ketika keluargaku menentangku." Ulangi lagi adegannya. </w:t>
      </w:r>
    </w:p>
    <w:p>
      <w:pPr/>
      <w:r>
        <w:rPr>
          <w:lang w:val="id_ID" w:bidi="id_ID"/>
        </w:rPr>
      </w:r>
      <w:r>
        <w:rPr>
          <w:lang w:val="id_ID" w:bidi="id_ID"/>
        </w:rPr>
        <w:t>Perankan Yesus berbicara tentang orang-orang yang menafsirkan berbagai tanda. Mereka mampu menafsirkan cuaca di tempat mereka tinggal, tetapi mereka tidak dapat memahami apa yang dilakukan Allah melalui Yesus tepat di hadapan mereka!</w:t>
      </w:r>
    </w:p>
    <w:p>
      <w:pPr/>
      <w:r>
        <w:rPr>
          <w:lang w:val="id_ID" w:bidi="id_ID"/>
        </w:rPr>
      </w:r>
      <w:r>
        <w:rPr>
          <w:lang w:val="id_ID" w:bidi="id_ID"/>
        </w:rPr>
        <w:t xml:space="preserve">Hentikan adegannya: Tanyakan kepada aktor yang memerankan orang yang meramal cuaca itu, ”Bagaimana perasaan saudara?” Saudara mungkin mendengar hal-hal seperti, "Tentu saja aku bisa meramal cuaca. Aku sudah tinggal di sini seumur hidupku," "Setiap orang tahu ketika awan datang dari arah itu, hujan akan turun." dan "Apa maksudnya bahwa aku tidak mengerti apa yang terjadi di depanku? "Aku melihat Dia." Ulangi lagi adegannya. </w:t>
      </w:r>
    </w:p>
    <w:p>
      <w:pPr/>
      <w:r>
        <w:rPr>
          <w:lang w:val="id_ID" w:bidi="id_ID"/>
        </w:rPr>
      </w:r>
      <w:r>
        <w:rPr>
          <w:lang w:val="id_ID" w:bidi="id_ID"/>
        </w:rPr>
        <w:t>Perankan Yesus menceritakan sebuah kisah tentang seseorang yang melunasi utang mereka sebelum seorang hakim melemparkan mereka ke dalam penjara.</w:t>
      </w:r>
    </w:p>
    <w:p>
      <w:pPr/>
      <w:r>
        <w:rPr>
          <w:lang w:val="id_ID" w:bidi="id_ID"/>
        </w:rPr>
      </w:r>
      <w:r>
        <w:rPr>
          <w:lang w:val="id_ID" w:bidi="id_ID"/>
        </w:rPr>
        <w:t>Hentikan adegannya: Tanyakan kepada aktor yang memerankan orang banyak, ”Bagaimana perasaan kalian?” Saudara mungkin mendengar hal-hal seperti, "Aku takut hukuman.", "Aku mau memperbaiki hubunganku.", dan "Aku senang karena masih punya waktu untuk melunasi tepat sebelum menghadap hakim." Tanyakan kepada aktor yang memerankan orang yang dilemparkan ke penjara, "Bagaimana perasaan saudara?" Saudara mungkin mendengar hal-hal seperti, "penuh penyesalan. Seharusnya aku telah melunasi utang sebelum pergi ke pengadilan.", "Putus asa. Aku tidak tahu bagaimana akan melunasi utang sekarang.", dan "Aku berharap aku tidak begitu sombong, dan aku telah meminta bantuan."</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Yesus mengajar para pengikut-Nya dan kerumunan. Yesus mengatakan Dia kelak harus </w:t>
      </w:r>
      <w:r>
        <w:rPr>
          <w:b/>
          <w:lang w:val="id_ID" w:bidi="id_ID"/>
        </w:rPr>
        <w:t>dibaptis</w:t>
      </w:r>
      <w:r>
        <w:rPr>
          <w:lang w:val="id_ID" w:bidi="id_ID"/>
        </w:rPr>
        <w:t xml:space="preserve">. Baptisan ini tidak merujuk kepada air, tetapi melambangkan pemurnian ritual melalui mengalami sesuatu yang luar biasa. Yesus mengacu kepada penderitaan yang mengerikan yang kelak akan Dia tanggung. Konteks asli </w:t>
      </w:r>
      <w:hyperlink r:id="rId101">
        <w:r>
          <w:rPr>
            <w:lang w:val="id_ID" w:bidi="id_ID"/>
          </w:rPr>
          <w:rPr>
            <w:color w:val="0000EE"/>
            <w:u w:val="single"/>
          </w:rPr>
          <w:t>baptisan</w:t>
        </w:r>
      </w:hyperlink>
      <w:r>
        <w:rPr>
          <w:lang w:val="id_ID" w:bidi="id_ID"/>
        </w:rPr>
        <w:t xml:space="preserve"> bisa ditemukan di glosarium utama.</w:t>
      </w:r>
    </w:p>
    <w:p>
      <w:pPr/>
      <w:r>
        <w:rPr>
          <w:lang w:val="id_ID" w:bidi="id_ID"/>
        </w:rPr>
      </w:r>
      <w:r>
        <w:rPr>
          <w:lang w:val="id_ID" w:bidi="id_ID"/>
        </w:rPr>
        <w:t>Jika tidak mungkin dalam bahasa Anda untuk menggunakan istilah yang sama untuk konteks ini seperti yang Anda gunakan untuk air, di sini ada beberapa terjemahan potensial: inisiasi pemurnian atau mandi penderitaan yang memurnikan.</w:t>
      </w:r>
    </w:p>
    <w:p>
      <w:pPr/>
      <w:r>
        <w:rPr>
          <w:lang w:val="id_ID" w:bidi="id_ID"/>
        </w:rPr>
      </w:r>
      <w:r>
        <w:rPr>
          <w:lang w:val="id_ID" w:bidi="id_ID"/>
        </w:rPr>
        <w:t xml:space="preserve">Yesus menyebut kerumunan </w:t>
      </w:r>
      <w:r>
        <w:rPr>
          <w:b/>
          <w:lang w:val="id_ID" w:bidi="id_ID"/>
        </w:rPr>
        <w:t>orang-orang munafik</w:t>
      </w:r>
      <w:r>
        <w:rPr>
          <w:lang w:val="id_ID" w:bidi="id_ID"/>
        </w:rPr>
        <w:t xml:space="preserve"> karena mereka dapat menafsirkan tanda-tanda cuaca, tetapi mereka tidak dapat memahami apa yang dilakukan Yesus tepat di hadapan mereka. Orang munafik berarti seseorang yang tidak tulus. Pastikan untuk menerjemahkan orang munafik dengan cara yang sama seperti yang telah Anda lakukan sebelumnya. </w:t>
      </w:r>
      <w:hyperlink r:id="rId215">
        <w:r>
          <w:rPr>
            <w:lang w:val="id_ID" w:bidi="id_ID"/>
          </w:rPr>
          <w:rPr>
            <w:color w:val="0000EE"/>
            <w:u w:val="single"/>
          </w:rPr>
          <w:t>Kemunafikan</w:t>
        </w:r>
      </w:hyperlink>
      <w:r>
        <w:rPr>
          <w:lang w:val="id_ID" w:bidi="id_ID"/>
        </w:rPr>
        <w:t xml:space="preserve"> terdapat di Daftar Kata Utama. </w:t>
      </w:r>
    </w:p>
    <w:p>
      <w:pPr/>
      <w:r>
        <w:rPr>
          <w:lang w:val="id_ID" w:bidi="id_ID"/>
        </w:rPr>
      </w:r>
      <w:r>
        <w:rPr>
          <w:lang w:val="id_ID" w:bidi="id_ID"/>
        </w:rPr>
        <w:t xml:space="preserve">Yesus memberikan contoh seorang hakim yang memerintahkan seseorang yang berutang agar dimasukkan ke penjara. Yesus mengatakan ia tidak akan bisa keluar dari penjara sampai membayar semua utangnya termasuk peser terakhir. Satu </w:t>
      </w:r>
      <w:r>
        <w:rPr>
          <w:b/>
          <w:lang w:val="id_ID" w:bidi="id_ID"/>
        </w:rPr>
        <w:t>peser</w:t>
      </w:r>
      <w:r>
        <w:rPr>
          <w:lang w:val="id_ID" w:bidi="id_ID"/>
        </w:rPr>
        <w:t xml:space="preserve"> adalah koin Romawi yang memiliki nilai terkecil. Pastikan untuk menerjemahkan peser dengan cara yang sama seperti yang telah Anda lakukan sebelumnya.</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ini, sebagai satu kelompok, dalam bahasa sendiri.</w:t>
      </w:r>
    </w:p>
    <w:p>
      <w:pPr/>
      <w:r>
        <w:rPr>
          <w:lang w:val="id_ID" w:bidi="id_ID"/>
        </w:rPr>
      </w:r>
      <w:r>
        <w:rPr>
          <w:lang w:val="id_ID" w:bidi="id_ID"/>
        </w:rPr>
        <w:t>Pertama, semua anggota kelompok harus berlatih menceritakan perikop ini dalam bahasa sendiri. Ingatlah untuk memasukkan hal-hal yang sudah diputuskan dalam langkah-langkah sebelumnya, seperti kronologi, kata, frasa, emosi, atau apa pun yang Anda telah diskusikan.</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itu dan berhenti sejenak. Lakukan ini sampai kelompok telah menceritakan kembali seluruh teks. Anggota-anggota kelompok dapat saling memperbaiki dalam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teks tersebut tanpa interupsi setidaknya satu kali. Seorang anggota kelompok dapat menggunakan benda apa saja, gerakan, atau papan cerita untuk membantu mereka mengingat teks tersebut.</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siapa dari teks tersebut yang Anda paling sukai. Anda mungkin memutuskan untuk menyukai cara bercerita seorang anggota kelompok untuk suatu adegan, tetapi menyukai cara anggota kelompok lain menceritakan adegan lainnya. </w:t>
      </w:r>
    </w:p>
    <w:p>
      <w:pPr/>
      <w:r>
        <w:rPr>
          <w:lang w:val="id_ID" w:bidi="id_ID"/>
        </w:rPr>
      </w:r>
      <w:r>
        <w:rPr>
          <w:lang w:val="id_ID" w:bidi="id_ID"/>
        </w:rPr>
        <w:t>Hentikan sejenak audio ini di sini.</w:t>
      </w:r>
    </w:p>
    <w:p>
      <w:pPr/>
      <w:r>
        <w:rPr>
          <w:lang w:val="id_ID" w:bidi="id_ID"/>
        </w:rPr>
      </w:r>
      <w:r>
        <w:rPr>
          <w:lang w:val="id_ID" w:bidi="id_ID"/>
        </w:rPr>
        <w:t>Akhirnya, kelompok dapat menyusun versi akhir yang disetujui oleh semua anggota kelompok untuk perikop itu.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Lukas 12:49–59</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382">
        <w:r>
          <w:rPr>
            <w:lang w:val="id_ID" w:bidi="id_ID"/>
          </w:rPr>
          <w:rPr>
            <w:color w:val="0000EE"/>
            <w:u w:val="single"/>
          </w:rPr>
          <w:t>Dengar dan Renungkan</w:t>
        </w:r>
      </w:hyperlink>
      <w:r>
        <w:rPr>
          <w:lang w:val="id_ID" w:bidi="id_ID"/>
        </w:rPr>
        <w:t xml:space="preserve"> (693 KB)</w:t>
      </w:r>
      <w:r>
        <w:rPr>
          <w:lang w:val="id_ID" w:bidi="id_ID"/>
        </w:rPr>
      </w:r>
    </w:p>
    <w:p>
      <w:pPr>
        <w:pStyle w:val="ListBullet"/>
        <w:spacing w:line="240" w:lineRule="auto"/>
        <w:ind w:left="720"/>
      </w:pPr>
      <w:r>
        <w:rPr>
          <w:lang w:val="id_ID" w:bidi="id_ID"/>
        </w:rPr>
      </w:r>
      <w:hyperlink r:id="rId383">
        <w:r>
          <w:rPr>
            <w:lang w:val="id_ID" w:bidi="id_ID"/>
          </w:rPr>
          <w:rPr>
            <w:color w:val="0000EE"/>
            <w:u w:val="single"/>
          </w:rPr>
          <w:t>Menyiapkan Panggung</w:t>
        </w:r>
      </w:hyperlink>
      <w:r>
        <w:rPr>
          <w:lang w:val="id_ID" w:bidi="id_ID"/>
        </w:rPr>
        <w:t xml:space="preserve"> (3.4 MB)</w:t>
      </w:r>
      <w:r>
        <w:rPr>
          <w:lang w:val="id_ID" w:bidi="id_ID"/>
        </w:rPr>
      </w:r>
    </w:p>
    <w:p>
      <w:pPr>
        <w:pStyle w:val="ListBullet"/>
        <w:spacing w:line="240" w:lineRule="auto"/>
        <w:ind w:left="720"/>
      </w:pPr>
      <w:r>
        <w:rPr>
          <w:lang w:val="id_ID" w:bidi="id_ID"/>
        </w:rPr>
      </w:r>
      <w:hyperlink r:id="rId384">
        <w:r>
          <w:rPr>
            <w:lang w:val="id_ID" w:bidi="id_ID"/>
          </w:rPr>
          <w:rPr>
            <w:color w:val="0000EE"/>
            <w:u w:val="single"/>
          </w:rPr>
          <w:t>Menjelaskan Adegan</w:t>
        </w:r>
      </w:hyperlink>
      <w:r>
        <w:rPr>
          <w:lang w:val="id_ID" w:bidi="id_ID"/>
        </w:rPr>
        <w:t xml:space="preserve"> (3.2 MB)</w:t>
      </w:r>
      <w:r>
        <w:rPr>
          <w:lang w:val="id_ID" w:bidi="id_ID"/>
        </w:rPr>
      </w:r>
    </w:p>
    <w:p>
      <w:pPr>
        <w:pStyle w:val="ListBullet"/>
        <w:spacing w:line="240" w:lineRule="auto"/>
        <w:ind w:left="720"/>
      </w:pPr>
      <w:r>
        <w:rPr>
          <w:lang w:val="id_ID" w:bidi="id_ID"/>
        </w:rPr>
      </w:r>
      <w:hyperlink r:id="rId385">
        <w:r>
          <w:rPr>
            <w:lang w:val="id_ID" w:bidi="id_ID"/>
          </w:rPr>
          <w:rPr>
            <w:color w:val="0000EE"/>
            <w:u w:val="single"/>
          </w:rPr>
          <w:t>Memperagakan Bacaan</w:t>
        </w:r>
      </w:hyperlink>
      <w:r>
        <w:rPr>
          <w:lang w:val="id_ID" w:bidi="id_ID"/>
        </w:rPr>
        <w:t xml:space="preserve"> (4.3 MB)</w:t>
      </w:r>
      <w:r>
        <w:rPr>
          <w:lang w:val="id_ID" w:bidi="id_ID"/>
        </w:rPr>
      </w:r>
    </w:p>
    <w:p>
      <w:pPr>
        <w:pStyle w:val="ListBullet"/>
        <w:spacing w:line="240" w:lineRule="auto"/>
        <w:ind w:left="720"/>
      </w:pPr>
      <w:r>
        <w:rPr>
          <w:lang w:val="id_ID" w:bidi="id_ID"/>
        </w:rPr>
      </w:r>
      <w:hyperlink r:id="rId386">
        <w:r>
          <w:rPr>
            <w:lang w:val="id_ID" w:bidi="id_ID"/>
          </w:rPr>
          <w:rPr>
            <w:color w:val="0000EE"/>
            <w:u w:val="single"/>
          </w:rPr>
          <w:t>Melengkapi yang Kurang</w:t>
        </w:r>
      </w:hyperlink>
      <w:r>
        <w:rPr>
          <w:lang w:val="id_ID" w:bidi="id_ID"/>
        </w:rPr>
        <w:t xml:space="preserve"> (1.4 MB)</w:t>
      </w:r>
      <w:r>
        <w:rPr>
          <w:lang w:val="id_ID" w:bidi="id_ID"/>
        </w:rPr>
      </w:r>
    </w:p>
    <w:p>
      <w:pPr>
        <w:pStyle w:val="ListBullet"/>
        <w:spacing w:line="240" w:lineRule="auto"/>
        <w:ind w:left="720"/>
      </w:pPr>
      <w:r>
        <w:rPr>
          <w:lang w:val="id_ID" w:bidi="id_ID"/>
        </w:rPr>
      </w:r>
      <w:hyperlink r:id="rId387">
        <w:r>
          <w:rPr>
            <w:lang w:val="id_ID" w:bidi="id_ID"/>
          </w:rPr>
          <w:rPr>
            <w:color w:val="0000EE"/>
            <w:u w:val="single"/>
          </w:rPr>
          <w:t>Menyampaikan Firman Tuhan</w:t>
        </w:r>
      </w:hyperlink>
      <w:r>
        <w:rPr>
          <w:lang w:val="id_ID" w:bidi="id_ID"/>
        </w:rPr>
        <w:t xml:space="preserve"> (1.8 MB)</w:t>
      </w:r>
      <w:r>
        <w:rPr>
          <w:lang w:val="id_ID" w:bidi="id_ID"/>
        </w:rPr>
      </w:r>
      <w:r>
        <w:rPr>
          <w:lang w:val="id_ID" w:bidi="id_ID"/>
        </w:rPr>
      </w:r>
      <w:r>
        <w:rPr>
          <w:lang w:val="id_ID" w:bidi="id_ID"/>
        </w:rPr>
      </w:r>
    </w:p>
    <w:p>
      <w:pPr/>
      <w:r>
        <w:rPr>
          <w:lang w:val="id_ID" w:bidi="id_ID"/>
        </w:rPr>
      </w:r>
    </w:p>
    <w:p>
      <w:pPr>
        <w:pStyle w:val="Heading2"/>
      </w:pPr>
      <w:r>
        <w:rPr>
          <w:lang w:val="id_ID" w:bidi="id_ID"/>
        </w:rPr>
        <w:t>Lukas 13:1–9</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Dengarkan Lukas 13:1–9 dan renungkan di dalam hati Anda. Dengarkan teks sebanyak tiga kali (dalam tiga terjemahan yang berbeda, jika memungkinkan). Kemudian sebagai satu tim diskusikan pertanyaan-pertanyaan berikut ini:</w:t>
      </w:r>
    </w:p>
    <w:p>
      <w:pPr>
        <w:pStyle w:val="ListBullet"/>
        <w:spacing w:line="240" w:lineRule="auto"/>
        <w:ind w:left="720"/>
      </w:pPr>
      <w:r>
        <w:rPr>
          <w:lang w:val="id_ID" w:bidi="id_ID"/>
        </w:rPr>
      </w:r>
      <w:r>
        <w:rPr>
          <w:lang w:val="id_ID" w:bidi="id_ID"/>
        </w:rPr>
        <w:t xml:space="preserve">Apa yang Anda suka dalam kisah ini? </w:t>
      </w:r>
    </w:p>
    <w:p>
      <w:pPr>
        <w:pStyle w:val="ListBullet"/>
        <w:spacing w:line="240" w:lineRule="auto"/>
        <w:ind w:left="720"/>
      </w:pPr>
      <w:r>
        <w:rPr>
          <w:lang w:val="id_ID" w:bidi="id_ID"/>
        </w:rPr>
      </w:r>
      <w:r>
        <w:rPr>
          <w:lang w:val="id_ID" w:bidi="id_ID"/>
        </w:rPr>
        <w:t xml:space="preserve">Apa yang Anda tidak suka atau tidak mengerti? </w:t>
      </w:r>
    </w:p>
    <w:p>
      <w:pPr>
        <w:pStyle w:val="ListBullet"/>
        <w:spacing w:line="240" w:lineRule="auto"/>
        <w:ind w:left="720"/>
      </w:pPr>
      <w:r>
        <w:rPr>
          <w:lang w:val="id_ID" w:bidi="id_ID"/>
        </w:rPr>
      </w:r>
      <w:r>
        <w:rPr>
          <w:lang w:val="id_ID" w:bidi="id_ID"/>
        </w:rPr>
        <w:t>Apa yang kisah ini katakan tentang Yesus?</w:t>
      </w:r>
    </w:p>
    <w:p>
      <w:pPr>
        <w:pStyle w:val="ListBullet"/>
        <w:spacing w:line="240" w:lineRule="auto"/>
        <w:ind w:left="720"/>
      </w:pPr>
      <w:r>
        <w:rPr>
          <w:lang w:val="id_ID" w:bidi="id_ID"/>
        </w:rPr>
      </w:r>
      <w:r>
        <w:rPr>
          <w:lang w:val="id_ID" w:bidi="id_ID"/>
        </w:rPr>
        <w:t>Apa yang kisah ini katakan tentang manusia?</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Yesus telah mengajar para murid-Nya dan kerumunan yang sangat besar. Dia mengajar kerumunan bahwa mereka harus berpaling kepada Allah sebelum Allah menghakimi mereka. Dalam kisah ini, seseorang melaporkan kepada Yesus bahwa seorang pemimpin Romawi telah membunuh orang-orang Yahudi dari Galilea. Yesus menanggapi dengan mengajar tentang perlunya pertobatan, atau berpaling kepada Allah, dan kepastian tentang penghakiman Allah.</w:t>
      </w:r>
    </w:p>
    <w:p>
      <w:pPr/>
      <w:r>
        <w:rPr>
          <w:lang w:val="id_ID" w:bidi="id_ID"/>
        </w:rPr>
      </w:r>
      <w:r>
        <w:rPr>
          <w:lang w:val="id_ID" w:bidi="id_ID"/>
        </w:rPr>
        <w:t>Yesus mengajar kerumunan besar bersama para murid, atau para pengikut-Nya. Seseorang di kerumunan yang telah mendengarkan Yesus melaporkan kepada-Nya. Mereka mengatakan kepada Yesus bahwa Pilatus, gubernur Romawi, telah memerintahkan para prajuritnya untuk membunuh orang-orang Yahudi. Karena para prajurit membunuh orang-orang ketika mereka mempersembahkan kurban di Bait Suci, darah mereka bercampur dengan darah para hewan yang dikurbankan. Orang-orang Yahudi berasal dari wilayah Galilea, wilayah yang sama dengan asal Yesus, tetapi mereka dibunuh di Yerusalem.</w:t>
      </w:r>
    </w:p>
    <w:p>
      <w:pPr/>
      <w:r>
        <w:rPr>
          <w:lang w:val="id_ID" w:bidi="id_ID"/>
        </w:rPr>
      </w:r>
      <w:r>
        <w:rPr>
          <w:lang w:val="id_ID" w:bidi="id_ID"/>
        </w:rPr>
        <w:t>Berhenti dan diskusikan dengan tim saudara: Bagaimana kabar tragis menyebar di masyarakat saudara? Bagaimana tanggapan orang-orang pada tragedi di tempat Anda tinggal?</w:t>
      </w:r>
    </w:p>
    <w:p>
      <w:pPr/>
      <w:r>
        <w:rPr>
          <w:lang w:val="id_ID" w:bidi="id_ID"/>
        </w:rPr>
      </w:r>
      <w:r>
        <w:rPr>
          <w:lang w:val="id_ID" w:bidi="id_ID"/>
        </w:rPr>
        <w:t>Karena Yesus mengetahui pikiran banyak orang, Dia menanggapi dengan sebuah pertanyaan yang tidak diharapkan jawabannya. Apakah mereka benar-benar mengira orang-orang yang meninggal itu adalah para pendosa yang lebih buruk daripada orang Yahudi lainnya yang tinggal di Galilea? Seorang berdosa merujuk kepada seseorang yang secara teratur tidak menaati hukum Allah. Banyak orang berasumsi bahwa orang-orang yang meninggal dalam penderitaan karena mereka melakukan dosa yang lebih besar atau lebih sering berbuat dosa daripada orang lain dari Galilea. Dalam kebudayaan Yahudi, ada kepercayaan yang umum bahwa hal-hal buruk terjadi sebagai akibat dari dosa. Mereka mengira semakin mengerikan kematian seseorang, semakin mengerikan dosa telah ada dalam kehidupan orang itu. Yesus mengajukan pertanyaan ini untuk menantang keyakinan ini.</w:t>
      </w:r>
    </w:p>
    <w:p>
      <w:pPr/>
      <w:r>
        <w:rPr>
          <w:lang w:val="id_ID" w:bidi="id_ID"/>
        </w:rPr>
      </w:r>
      <w:r>
        <w:rPr>
          <w:lang w:val="id_ID" w:bidi="id_ID"/>
        </w:rPr>
        <w:t>Berhenti dan diskusikan dengan tim saudara: Apa yang dipercayai orang-orang dalam budaya saudara tentang bagaimana seseorang mati? Apakah yang menyebabkan seseorang mati lebih kejam daripada orang orang lain?</w:t>
      </w:r>
    </w:p>
    <w:p>
      <w:pPr/>
      <w:r>
        <w:rPr>
          <w:lang w:val="id_ID" w:bidi="id_ID"/>
        </w:rPr>
      </w:r>
      <w:r>
        <w:rPr>
          <w:lang w:val="id_ID" w:bidi="id_ID"/>
        </w:rPr>
        <w:t>Yesus menjawab pertanyaan-Nya sendiri. Dia mengatakan "Aku berkata kepadamu" untuk menekankan bahwa asumsi orang-orang adalah sungguh-sungguh tidak benar. Yesus memperingatkan mereka untuk bertobat, berpaling kepada Allah, dan tatilah Allah, atau mereka akan menderita serta mati dengan cara yang sama seperti orang-orang Galilea. Kata Yesus bisa ditafsirkan dengan dua cara. Salah satu penafsirannya adalah mereka juga akan menghadapi penghakiman Allah dan mati dengan dosa-dosa mereka yang tidak terampuni. Penafsiran lainnya adalah mereka akan mati dalam kekerasan, kematian fisik, dan mengalami kehancuran sebagai sebuah bangsa. Ini bisa menunjuk kepada apa yang sebenarnya terjadi kepada banyak orang Yahudi pada tahun 70 M ketika orang-orang Romawi menghancurkan Yerusalem. Lebih baik menjaga terjemahan-terjemahan lebih umum karena penekanan Yesus adalah pada pertobatan. Siapa pun yang berhenti berdosa dan berpaling kepada Allah tidak akan mengalami kematian kekal, tetapi ini bukan berarti mereka akan luput dari kematian jasmani yang bengis.</w:t>
      </w:r>
    </w:p>
    <w:p>
      <w:pPr/>
      <w:r>
        <w:rPr>
          <w:lang w:val="id_ID" w:bidi="id_ID"/>
        </w:rPr>
      </w:r>
      <w:r>
        <w:rPr>
          <w:lang w:val="id_ID" w:bidi="id_ID"/>
        </w:rPr>
        <w:t>Yesus kemudian berbicara tentang peristiwa tragis baru-baru ini yang sudah diketahui para pendengar-Nya. Yesus berbicara tentang 18 orang yang mati karena kecelakaan ketika menara Siloam jatuh menimpa mereka. Siloam adalah nama sebuah kolam dan daerah sekitar yang dikelilingi kolam itu di Yerusalem. Menara Siloam mungkin adalah bangunan tinggi yang merupakan bagian dari tembok kota.</w:t>
      </w:r>
    </w:p>
    <w:p>
      <w:pPr/>
      <w:r>
        <w:rPr>
          <w:lang w:val="id_ID" w:bidi="id_ID"/>
        </w:rPr>
      </w:r>
      <w:r>
        <w:rPr>
          <w:lang w:val="id_ID" w:bidi="id_ID"/>
        </w:rPr>
        <w:t>Berhenti dan tunjukkan sebuah gambar menara di dinding sekitar Yerusalem.</w:t>
      </w:r>
    </w:p>
    <w:p>
      <w:pPr/>
      <w:r>
        <w:rPr>
          <w:lang w:val="id_ID" w:bidi="id_ID"/>
        </w:rPr>
      </w:r>
      <w:r>
        <w:rPr>
          <w:lang w:val="id_ID" w:bidi="id_ID"/>
        </w:rPr>
        <w:t>Yesus mengajukan sebuah pertanyaan serupa untuk terus menantang keyakinan yang salah dari orang-orang bahwa orang-orang yang mati di Yerusalem adalah para pendosa yang lebih buruk daripada orang lain yang tinggal di sana. Yesus kembali mengatakan anggapan mereka salah. Dia menggunakan pengulangan untuk menekankan bahwa Allah akan menghakimi semua orang yang tidak bertobat dengan kematian kekal.</w:t>
      </w:r>
    </w:p>
    <w:p>
      <w:pPr/>
      <w:r>
        <w:rPr>
          <w:lang w:val="id_ID" w:bidi="id_ID"/>
        </w:rPr>
      </w:r>
      <w:r>
        <w:rPr>
          <w:lang w:val="id_ID" w:bidi="id_ID"/>
        </w:rPr>
        <w:t>Yesus kemudian menceritakan sebuah perumpamaan, atau kisah pendek, untuk menunjuk pada pertobatan dan penghakiman Allah yang akan datang. Kisahnya tentang seorang pria yang memiliki pohon ara. Pohon ara itu lazim di Israel dan menghasilkan buah yang bisa dimakan. Seorang pria menanam pohon ara di kebun anggurnya, atau sebuah peternakan tempat pohon anggur tumbuh untuk menghasilkan anggur.</w:t>
      </w:r>
    </w:p>
    <w:p>
      <w:pPr/>
      <w:r>
        <w:rPr>
          <w:lang w:val="id_ID" w:bidi="id_ID"/>
        </w:rPr>
      </w:r>
      <w:r>
        <w:rPr>
          <w:lang w:val="id_ID" w:bidi="id_ID"/>
        </w:rPr>
        <w:t>Berhenti dan tunjukkan kepada tim Anda sebuah gambar pohon ara dengan buah padanya serta sebuah gambar anggur pada tanaman anggur.</w:t>
      </w:r>
    </w:p>
    <w:p>
      <w:pPr/>
      <w:r>
        <w:rPr>
          <w:lang w:val="id_ID" w:bidi="id_ID"/>
        </w:rPr>
      </w:r>
      <w:r>
        <w:rPr>
          <w:lang w:val="id_ID" w:bidi="id_ID"/>
        </w:rPr>
        <w:t>Sang pemilik memeriksa pohon itu selama tiga tahun, tetapi tidak pernah menghasilkan buah. Ia siap untuk memotong seluruh pohon termasuk akar-akarnya. Ia mengajukan pertanyaan untuk mengungkapkan pendapatnya bahwa pohon ara tidak boleh diizinkan untuk menerima tanah yang lebih baik lagi di kebun anggur. Namun, sang penjual anggur, atau sang hamba yang bertanggung jawab untuk memelihara tanaman anggur, dengan hormat meminta orang itu agar mengizinkan pohon itu hidup setahun lagi. Sang hamba mengatakan ia akan memelihara pohon itu secara khusus. Ia akan melonggarkan tanah di sekitar dasar pohon itu dan menaruh penyubur, atau pupuk kandang, di tanah untuk meningkatkan kualitasnya. Ini akan membantu pohon itu tumbuh lebih baik dan menghasilkan buah. Sang hamba mengatakan jika menghasilkan buah, ia tidak akan menebang pohon itu. Jika tidak ada buah dalam setahun, ia akan memotong pohon itu. Yesus menyiratkan bahwa sekaranglah saatnya orang-orang untuk bertobat dan mulai hidup yang berbuah lebat. Semua orang berbuat dosa dan layak dihakimi Allah. Namun, Allah juga penyayang. Karena belas kasihan Allah, terkadang Dia menahan penghakiman-Nya untuk sementara.</w:t>
      </w:r>
    </w:p>
    <w:p>
      <w:pPr/>
      <w:r>
        <w:rPr>
          <w:lang w:val="id_ID" w:bidi="id_ID"/>
        </w:rPr>
      </w:r>
      <w:r>
        <w:rPr>
          <w:lang w:val="id_ID" w:bidi="id_ID"/>
        </w:rPr>
        <w:t>Kita tahu dari kisah-kisah sebelumnya bahwa Yesus sedang menuju Yerusalem di mana Dia tahu Dia akan menderita dan mati. Dalam kisah ini, Yerusalem terus menjadi tempat yang mengancam dan dikelilingi oleh kematian. Namun, Yesus menekankan bahwa bencana alam dan penghakiman Allah bukan berarti hal yang sama. Dosa seseorang tidak selalu menyebabkan tragedi.</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 xml:space="preserve">Dalam sesi ini, Anda akan membantu kelompok memvisualisasikan kisah ini. Anda akan membantu kelompok mendefinisikan adegan, latar, dan karakter dari kisah ini. </w:t>
      </w:r>
    </w:p>
    <w:p>
      <w:pPr/>
      <w:r>
        <w:rPr>
          <w:lang w:val="id_ID" w:bidi="id_ID"/>
        </w:rPr>
      </w:r>
      <w:r>
        <w:rPr>
          <w:lang w:val="id_ID" w:bidi="id_ID"/>
        </w:rPr>
        <w:t>Kisah ini memiliki dua adegan.</w:t>
      </w:r>
    </w:p>
    <w:p>
      <w:pPr/>
      <w:r>
        <w:rPr>
          <w:lang w:val="id_ID" w:bidi="id_ID"/>
        </w:rPr>
      </w:r>
      <w:r>
        <w:rPr>
          <w:b/>
          <w:lang w:val="id_ID" w:bidi="id_ID"/>
        </w:rPr>
        <w:t>Adegan pertama:</w:t>
      </w:r>
      <w:r>
        <w:rPr>
          <w:lang w:val="id_ID" w:bidi="id_ID"/>
        </w:rPr>
        <w:t xml:space="preserve"> Yesus mengajar para murid-Nya dan kerumunan. Seseorang di kerumunan itu memberi tahu Yesus bahwa Pilatus membunuh orang-orang Yahudi dari Galilea yang mempersembahkan kurban di Yerusalem. Orang-orang menganggap mereka mati dengan cara itu karena mereka adalah para pendosa yang lebih buruk. Yesus mengajukan berbagai pertanyaan untuk mengoreksi pemikiran mereka. Yesus menggunakan contoh apa yang terjadi di Galilea dan kecelakaan di Yerusalem untuk mengajar tentang pertobatan.</w:t>
      </w:r>
    </w:p>
    <w:p>
      <w:pPr/>
      <w:r>
        <w:rPr>
          <w:lang w:val="id_ID" w:bidi="id_ID"/>
        </w:rPr>
      </w:r>
      <w:r>
        <w:rPr>
          <w:b/>
          <w:lang w:val="id_ID" w:bidi="id_ID"/>
        </w:rPr>
        <w:t>Adegan kedua:</w:t>
      </w:r>
      <w:r>
        <w:rPr>
          <w:lang w:val="id_ID" w:bidi="id_ID"/>
        </w:rPr>
        <w:t xml:space="preserve"> Yesus mengajar bahwa semua orang harus berpaling kepada Allah sebelum terlambat dengan menggunakan sebuah perumpamaan. Yesus mengajar tentang seorang pria yang menanam pohon ara yang tidak menghasilkan buah.</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Kerumunan</w:t>
      </w:r>
    </w:p>
    <w:p>
      <w:pPr>
        <w:pStyle w:val="ListBullet"/>
        <w:spacing w:line="240" w:lineRule="auto"/>
        <w:ind w:left="720"/>
      </w:pPr>
      <w:r>
        <w:rPr>
          <w:lang w:val="id_ID" w:bidi="id_ID"/>
        </w:rPr>
      </w:r>
      <w:r>
        <w:rPr>
          <w:lang w:val="id_ID" w:bidi="id_ID"/>
        </w:rPr>
        <w:t>Orang yang memberi tahu Yesus</w:t>
      </w:r>
    </w:p>
    <w:p>
      <w:pPr>
        <w:pStyle w:val="ListBullet"/>
        <w:spacing w:line="240" w:lineRule="auto"/>
        <w:ind w:left="720"/>
      </w:pPr>
      <w:r>
        <w:rPr>
          <w:lang w:val="id_ID" w:bidi="id_ID"/>
        </w:rPr>
      </w:r>
      <w:r>
        <w:rPr>
          <w:lang w:val="id_ID" w:bidi="id_ID"/>
        </w:rPr>
        <w:t>Pria yang memiliki kebun</w:t>
      </w:r>
    </w:p>
    <w:p>
      <w:pPr>
        <w:pStyle w:val="ListBullet"/>
        <w:spacing w:line="240" w:lineRule="auto"/>
        <w:ind w:left="720"/>
      </w:pPr>
      <w:r>
        <w:rPr>
          <w:lang w:val="id_ID" w:bidi="id_ID"/>
        </w:rPr>
      </w:r>
      <w:r>
        <w:rPr>
          <w:lang w:val="id_ID" w:bidi="id_ID"/>
        </w:rPr>
        <w:t>Pohon ara</w:t>
      </w:r>
    </w:p>
    <w:p>
      <w:pPr>
        <w:pStyle w:val="ListBullet"/>
        <w:spacing w:line="240" w:lineRule="auto"/>
        <w:ind w:left="720"/>
      </w:pPr>
      <w:r>
        <w:rPr>
          <w:lang w:val="id_ID" w:bidi="id_ID"/>
        </w:rPr>
      </w:r>
      <w:r>
        <w:rPr>
          <w:lang w:val="id_ID" w:bidi="id_ID"/>
        </w:rPr>
        <w:t>Tukang kebun</w:t>
      </w:r>
    </w:p>
    <w:p>
      <w:pPr/>
      <w:r>
        <w:rPr>
          <w:lang w:val="id_ID" w:bidi="id_ID"/>
        </w:rPr>
      </w:r>
      <w:r>
        <w:rPr>
          <w:lang w:val="id_ID" w:bidi="id_ID"/>
        </w:rPr>
        <w:t xml:space="preserve">Dalam sesi ini, ambillah papan cerita kelompok, gambarlah, atau gunakan beberapa macam alat peraga (benda-benda yang dapat Anda pindahkan seperti batu, batang, mainan anak-anak) untuk memvisualisasikan kisah dan adegan di dalamnya. </w:t>
      </w:r>
    </w:p>
    <w:p>
      <w:pPr/>
      <w:r>
        <w:rPr>
          <w:lang w:val="id_ID" w:bidi="id_ID"/>
        </w:rPr>
      </w:r>
      <w:r>
        <w:rPr>
          <w:lang w:val="id_ID" w:bidi="id_ID"/>
        </w:rPr>
        <w:t>Yesus mengajar kerumunan ketika seseorang melaporkan kepada-Nya bahwa Pilatus, gubernur Romawi, membunuh orang-orang Yahudi di Yerusalem. Orang itu mengatakan Pilatus mencampur darah mereka dengan darah kurban mereka. Orang-orang Yahudi berasal dari Galilea.</w:t>
      </w:r>
    </w:p>
    <w:p>
      <w:pPr/>
      <w:r>
        <w:rPr>
          <w:lang w:val="id_ID" w:bidi="id_ID"/>
        </w:rPr>
      </w:r>
      <w:r>
        <w:rPr>
          <w:lang w:val="id_ID" w:bidi="id_ID"/>
        </w:rPr>
        <w:t>Penting untuk diingat bahwa kata seperti "sekarang" tidak digunakan sebagai penanda waktu, melainkan untuk menunjukkan bahwa peristiwa yang baru sedang berlangsung.</w:t>
      </w:r>
    </w:p>
    <w:p>
      <w:pPr/>
      <w:r>
        <w:rPr>
          <w:lang w:val="id_ID" w:bidi="id_ID"/>
        </w:rPr>
      </w:r>
      <w:r>
        <w:rPr>
          <w:lang w:val="id_ID" w:bidi="id_ID"/>
        </w:rPr>
        <w:t>Penting untuk diingat bahwa Yesus berasal dari wilayah Galilea.</w:t>
      </w:r>
    </w:p>
    <w:p>
      <w:pPr/>
      <w:r>
        <w:rPr>
          <w:lang w:val="id_ID" w:bidi="id_ID"/>
        </w:rPr>
      </w:r>
      <w:r>
        <w:rPr>
          <w:lang w:val="id_ID" w:bidi="id_ID"/>
        </w:rPr>
        <w:t>Penting untuk diingat bahwa orang-orang Yahudi mempersembahkan kurban hewan di Bait Suci, di Yerusalem. Mereka melakukannya untuk mengucap syukur kepada Allah atau meminta Dia agar mengampuni mereka karena ketidaktaatan mereka. Karena para prajurit membunuh orang-orang Yahudi ketika mereka mempersembahkan kurban, darah mereka dicampur dengan darah hewan.</w:t>
      </w:r>
    </w:p>
    <w:p>
      <w:pPr/>
      <w:r>
        <w:rPr>
          <w:lang w:val="id_ID" w:bidi="id_ID"/>
        </w:rPr>
      </w:r>
      <w:r>
        <w:rPr>
          <w:lang w:val="id_ID" w:bidi="id_ID"/>
        </w:rPr>
        <w:t>Orang-orang menganggap orang-orang Yahudi mati dengan cara itu karena mereka adalah para pendosa yang lebih buruk. Yesus mengajukan berbagai pertanyaan untuk mengoreksi pemikiran mereka. Yesus menggunakan contoh apa yang terjadi di Galilea dan kecelakaan di Yerusalem untuk mengajar mereka tentang pertobatan.</w:t>
      </w:r>
    </w:p>
    <w:p>
      <w:pPr/>
      <w:r>
        <w:rPr>
          <w:lang w:val="id_ID" w:bidi="id_ID"/>
        </w:rPr>
      </w:r>
      <w:r>
        <w:rPr>
          <w:lang w:val="id_ID" w:bidi="id_ID"/>
        </w:rPr>
        <w:t>Penting untuk diingat bahwa Yesus menggunakan berbagai pertanyaan untuk menegur cara berpikir yang salah dari orang-orang. Mereka menganggap bahwa orang-orang yang mengalami kematian tragis itu karena dosanya lebih banyak atau lebih sering berdosa daripada orang lain. Yesus mengatakan kepada mereka anggapan ini salah.</w:t>
      </w:r>
    </w:p>
    <w:p>
      <w:pPr/>
      <w:r>
        <w:rPr>
          <w:lang w:val="id_ID" w:bidi="id_ID"/>
        </w:rPr>
      </w:r>
      <w:r>
        <w:rPr>
          <w:lang w:val="id_ID" w:bidi="id_ID"/>
        </w:rPr>
        <w:t>Penting untuk diingat bahwa Yesus tidak meminimalkan cara orang-orang mati. Namun dalam kedua situasi, Yesus memfokuskan kembali pikiran orang-orang pada pentingnya pertobatan, atau berbalik dari dosa dan berpaling kepada Allah.</w:t>
      </w:r>
    </w:p>
    <w:p>
      <w:pPr/>
      <w:r>
        <w:rPr>
          <w:lang w:val="id_ID" w:bidi="id_ID"/>
        </w:rPr>
      </w:r>
      <w:r>
        <w:rPr>
          <w:lang w:val="id_ID" w:bidi="id_ID"/>
        </w:rPr>
        <w:t>Yesus mengatakan bahwa orang-orang akan binasa, atau mati, dengan cara yang sama.</w:t>
      </w:r>
    </w:p>
    <w:p>
      <w:pPr/>
      <w:r>
        <w:rPr>
          <w:lang w:val="id_ID" w:bidi="id_ID"/>
        </w:rPr>
      </w:r>
      <w:r>
        <w:rPr>
          <w:lang w:val="id_ID" w:bidi="id_ID"/>
        </w:rPr>
        <w:t>Penting untuk diingat bahwa Yesus tidak mengatakan bahwa mereka akan mati dengan cara yang sama, melainkan Yesus menekankan bahwa mereka yang tidak bertobat akan mengalami kematian rohani yang mengerikan.</w:t>
      </w:r>
    </w:p>
    <w:p>
      <w:pPr/>
      <w:r>
        <w:rPr>
          <w:lang w:val="id_ID" w:bidi="id_ID"/>
        </w:rPr>
      </w:r>
      <w:r>
        <w:rPr>
          <w:lang w:val="id_ID" w:bidi="id_ID"/>
        </w:rPr>
        <w:t>Penting untuk diingat bahwa Yesus beralih dari menggunakan skenario kehidupan nyata kepada pengajaran tentang pertobatan dengan menceritakan sebuah kisah.</w:t>
      </w:r>
    </w:p>
    <w:p>
      <w:pPr/>
      <w:r>
        <w:rPr>
          <w:lang w:val="id_ID" w:bidi="id_ID"/>
        </w:rPr>
      </w:r>
      <w:r>
        <w:rPr>
          <w:lang w:val="id_ID" w:bidi="id_ID"/>
        </w:rPr>
        <w:t>Penting untuk diingat bahwa Yesus menggunakan kisah itu untuk menunjukkan bukan hanya penghakiman Allah, melainkan juga harapan untuk pertobatan. Tukang kebun memberikan waktu bagi pohon itu untuk menghasilkan buah alih-alih menebangnya. Dengan cara yang sama, Allah menunjukkan rahmat kepada orang-orang dengan memberi mereka waktu untuk berhenti berdosa dan mematuhi-Nya. Namun, jika mereka tidak menaati Allah, mereka akan menghadapi penghakiman Allah sama seperti pohon yang tidak menghasilkan buah akan ditebang.</w:t>
      </w:r>
    </w:p>
    <w:p>
      <w:pPr/>
      <w:r>
        <w:rPr>
          <w:lang w:val="id_ID" w:bidi="id_ID"/>
        </w:rPr>
      </w:r>
      <w:r>
        <w:rPr>
          <w:lang w:val="id_ID" w:bidi="id_ID"/>
        </w:rPr>
        <w:t>Yesus mengajar bahwa semua orang harus berpaling kepada Allah sebelum terlambat, dengan memakai sebuah perumpamaan. Yesus mengajar tentang seorang pria yang menanam pohon ara yang tidak menghasilkan buah.</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 xml:space="preserve">Dalam sesi ini, tim akan mendramatisir kisah tersebut. </w:t>
      </w:r>
    </w:p>
    <w:p>
      <w:pPr/>
      <w:r>
        <w:rPr>
          <w:lang w:val="id_ID" w:bidi="id_ID"/>
        </w:rPr>
      </w:r>
      <w:r>
        <w:rPr>
          <w:lang w:val="id_ID" w:bidi="id_ID"/>
        </w:rPr>
        <w:t>Kisah ini memiliki dua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Kerumunan</w:t>
      </w:r>
    </w:p>
    <w:p>
      <w:pPr>
        <w:pStyle w:val="ListBullet"/>
        <w:spacing w:line="240" w:lineRule="auto"/>
        <w:ind w:left="720"/>
      </w:pPr>
      <w:r>
        <w:rPr>
          <w:lang w:val="id_ID" w:bidi="id_ID"/>
        </w:rPr>
      </w:r>
      <w:r>
        <w:rPr>
          <w:lang w:val="id_ID" w:bidi="id_ID"/>
        </w:rPr>
        <w:t>Orang yang memberi tahu Yesus</w:t>
      </w:r>
    </w:p>
    <w:p>
      <w:pPr>
        <w:pStyle w:val="ListBullet"/>
        <w:spacing w:line="240" w:lineRule="auto"/>
        <w:ind w:left="720"/>
      </w:pPr>
      <w:r>
        <w:rPr>
          <w:lang w:val="id_ID" w:bidi="id_ID"/>
        </w:rPr>
      </w:r>
      <w:r>
        <w:rPr>
          <w:lang w:val="id_ID" w:bidi="id_ID"/>
        </w:rPr>
        <w:t>Pria yang memiliki kebun</w:t>
      </w:r>
    </w:p>
    <w:p>
      <w:pPr>
        <w:pStyle w:val="ListBullet"/>
        <w:spacing w:line="240" w:lineRule="auto"/>
        <w:ind w:left="720"/>
      </w:pPr>
      <w:r>
        <w:rPr>
          <w:lang w:val="id_ID" w:bidi="id_ID"/>
        </w:rPr>
      </w:r>
      <w:r>
        <w:rPr>
          <w:lang w:val="id_ID" w:bidi="id_ID"/>
        </w:rPr>
        <w:t>Pohon ara</w:t>
      </w:r>
    </w:p>
    <w:p>
      <w:pPr>
        <w:pStyle w:val="ListBullet"/>
        <w:spacing w:line="240" w:lineRule="auto"/>
        <w:ind w:left="720"/>
      </w:pPr>
      <w:r>
        <w:rPr>
          <w:lang w:val="id_ID" w:bidi="id_ID"/>
        </w:rPr>
      </w:r>
      <w:r>
        <w:rPr>
          <w:lang w:val="id_ID" w:bidi="id_ID"/>
        </w:rPr>
        <w:t>Tukang kebun</w:t>
      </w:r>
    </w:p>
    <w:p>
      <w:pPr/>
      <w:r>
        <w:rPr>
          <w:lang w:val="id_ID" w:bidi="id_ID"/>
        </w:rPr>
      </w:r>
      <w:r>
        <w:rPr>
          <w:lang w:val="id_ID" w:bidi="id_ID"/>
        </w:rPr>
        <w:t>Minta tim untuk memerankan kisah itu dua kali. Pertama, minta mereka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ini untuk pertama kali, perhatikan dialog, alur, plot, dan kronologi kisah tersebut.</w:t>
      </w:r>
    </w:p>
    <w:p>
      <w:pPr/>
      <w:r>
        <w:rPr>
          <w:lang w:val="id_ID" w:bidi="id_ID"/>
        </w:rPr>
      </w:r>
      <w:r>
        <w:rPr>
          <w:lang w:val="id_ID" w:bidi="id_ID"/>
        </w:rPr>
        <w:t>Pastikan bahwa tim memerankan Yesus dengan menjawab komentar seseorang tentang pembunuhan beberapa orang Galilea. Yesus mengingatkan mereka tentang kematian tragis lainnya. Dalam kedua kasus itu, Yesus tidak berfokus pada kematian, melainkan pada kebutuhan semua orang untuk bertobat agar tidak mengalami kematian rohani yang mengerikan.</w:t>
      </w:r>
    </w:p>
    <w:p>
      <w:pPr/>
      <w:r>
        <w:rPr>
          <w:lang w:val="id_ID" w:bidi="id_ID"/>
        </w:rPr>
      </w:r>
      <w:r>
        <w:rPr>
          <w:lang w:val="id_ID" w:bidi="id_ID"/>
        </w:rPr>
        <w:t xml:space="preserve">Pastikan bahwa tim memerankan perumpamaan tersebut saat Yesus menceritakannya. Sementara memerankan kisah itu, tim dapat menunjukkan kemungkinan pohon itu menghasilkan buah pada masa mendatang. </w:t>
      </w:r>
    </w:p>
    <w:p>
      <w:pPr/>
      <w:r>
        <w:rPr>
          <w:lang w:val="id_ID" w:bidi="id_ID"/>
        </w:rPr>
      </w:r>
      <w:r>
        <w:rPr>
          <w:lang w:val="id_ID" w:bidi="id_ID"/>
        </w:rPr>
        <w:t>Saat kelompok memerankan kisah ini untuk kedua kalinya, hentikan mereka pada titik-titik tertentu.</w:t>
      </w:r>
    </w:p>
    <w:p>
      <w:pPr/>
      <w:r>
        <w:rPr>
          <w:lang w:val="id_ID" w:bidi="id_ID"/>
        </w:rPr>
      </w:r>
      <w:r>
        <w:rPr>
          <w:lang w:val="id_ID" w:bidi="id_ID"/>
        </w:rPr>
        <w:t>Perankan seseorang di kerumunan itu yang menceritakan Yesus tentang orang-orang Galilea bahwa Pilatus membunuh ketika mereka mempersembahkan kurban. Yesus mengalihkan komentar dengan mengajukan sebuah pertanyaan yang tidak perlu dijawab. "Apakah mereka pendosa yang lebih buruk daripada orang lain, karena mereka menderita seperti ini?" Kemudian Yesus menyuruh mereka untuk bertobat atau binasa seperti mereka. Yesus menggunakan contoh lain dari orang-orang yang mati ketika sebuah menara jatuh menimpa mereka dan mengajukan pertanyaan yang sama. Yesus menjawab dengan cara yang sama: Dia menyuruh mereka untuk bertobat atau mati dengan cara yang sama</w:t>
      </w:r>
    </w:p>
    <w:p>
      <w:pPr/>
      <w:r>
        <w:rPr>
          <w:lang w:val="id_ID" w:bidi="id_ID"/>
        </w:rPr>
      </w:r>
      <w:r>
        <w:rPr>
          <w:lang w:val="id_ID" w:bidi="id_ID"/>
        </w:rPr>
        <w:t xml:space="preserve">Hentikan adegannya: Tanyakan kepada aktor yang memerankan orang yang disembuhkan Yesus lagi, ”Bagaimana perasaan saudara” Anda mungkin mendengar hal-hal seperti, "Aku bingung. Aku kira kematian yang mengerikan itu hanya bisa terjadi pada seorang pendosa yang parah.", "Aku tersinggung.", apakah Yesus mengatakan bahwa mereka tidak lebih buruk daripada kita?". dan "Saya merasa ada harapan." Aku kukira aku lebih baik daripada mereka." Tanyakan kepada aktor yang memerankan seseorang di kerumunan orang banyak, "Bagaimana perasaan saudara?" Anda mungkin mendengar hal-hal seperti, "Yesus benar. Aku harus berhenti berbuat dosa dan berpaling kepada Allah.", "Aku takut. Aku tak pernah tahu kapan kematian akan datang.", dan "Aku bersalah, aku tak lebih baik daripada orang lain." Ulangi adegannya. </w:t>
      </w:r>
    </w:p>
    <w:p>
      <w:pPr/>
      <w:r>
        <w:rPr>
          <w:lang w:val="id_ID" w:bidi="id_ID"/>
        </w:rPr>
      </w:r>
      <w:r>
        <w:rPr>
          <w:lang w:val="id_ID" w:bidi="id_ID"/>
        </w:rPr>
        <w:t>Perankan Yesus yang menceritakan sebuah perumpamaan tentang pohon ara yang tidak menghasilkan buah. Pemilik kebun anggur memutuskan untuk memotongnya. Namun, pekerja di ladang itu meminta satu tahun lagi untuk memberikan pupuk kepada pohon ara itu dengan harapan bahwa pohon itu kelak akan menghasilkan buah. Jika tidak, sang pemilik akan menebang pohon itu.</w:t>
      </w:r>
    </w:p>
    <w:p>
      <w:pPr/>
      <w:r>
        <w:rPr>
          <w:lang w:val="id_ID" w:bidi="id_ID"/>
        </w:rPr>
      </w:r>
      <w:r>
        <w:rPr>
          <w:lang w:val="id_ID" w:bidi="id_ID"/>
        </w:rPr>
        <w:t>Hentikan adegannya: Tanyakan kepada aktor yang memerankan orang-orang yang menyambut di kota, ”Bagaimana perasaan kalian” Anda mungkin mendengar hal-hal seperti, "Kecewa." Tanaman ini seharusnya sudah memberiku buah.", "Aku masih ingin tanaman ini di ladangku, tapi jika tidak menghasilkan buah, pohon ini memakan ruang yang bisa digunakan tanaman lain.", dan "Aku merasakan belas kasihan, si tukang kebun akan memelihara tanaman itu dengan harapan bahwa itu akan berbuah." Tanyakan kepada aktor yang memerankan murid-murid, "Bagaimana perasaan saudara?" Saudara mungkin mendengar hal-hal seperti, "Aku ingin tahu buah apakah yang harus kuhasilkan.", "Aku merasa lega karena Allah itu sabar kepadaku.", dan "Aku harus tumbuh lagi agar menghasilkan buah yang bisa kuberikan kepada orang lain."</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 sekali dalam versi yang paling mudah dimengerti.</w:t>
      </w:r>
    </w:p>
    <w:p>
      <w:pPr/>
      <w:r>
        <w:rPr>
          <w:lang w:val="id_ID" w:bidi="id_ID"/>
        </w:rPr>
      </w:r>
      <w:r>
        <w:rPr>
          <w:lang w:val="id_ID" w:bidi="id_ID"/>
        </w:rPr>
        <w:t xml:space="preserve">Yesus mengajar kerumunan. Seseorang yang di kerumunan orang itu mengatakan kepada Yesus bahwa Pilatus memerintahkan para prajuritnya untuk membunuh orang-orang </w:t>
      </w:r>
      <w:hyperlink r:id="rId37">
        <w:r>
          <w:rPr>
            <w:lang w:val="id_ID" w:bidi="id_ID"/>
          </w:rPr>
          <w:rPr>
            <w:color w:val="0000EE"/>
            <w:u w:val="single"/>
          </w:rPr>
          <w:t>Yahudi</w:t>
        </w:r>
      </w:hyperlink>
      <w:r>
        <w:rPr>
          <w:lang w:val="id_ID" w:bidi="id_ID"/>
        </w:rPr>
        <w:t xml:space="preserve"> dari </w:t>
      </w:r>
      <w:r>
        <w:rPr>
          <w:b/>
          <w:lang w:val="id_ID" w:bidi="id_ID"/>
        </w:rPr>
        <w:t>Galilea</w:t>
      </w:r>
      <w:r>
        <w:rPr>
          <w:lang w:val="id_ID" w:bidi="id_ID"/>
        </w:rPr>
        <w:t xml:space="preserve"> ketika mereka sedang memberikan persembahan korban kepada Allah. Di sini, korban merujuk kepada korban darah yang dibuat dengan membunuh dan membakar seekor hewan. Orang-orang Yahudi mempersembahkan kurban kepada Allah di Bait Suci, di </w:t>
      </w:r>
      <w:r>
        <w:rPr>
          <w:b/>
          <w:lang w:val="id_ID" w:bidi="id_ID"/>
        </w:rPr>
        <w:t>Yerusalem</w:t>
      </w:r>
      <w:r>
        <w:rPr>
          <w:lang w:val="id_ID" w:bidi="id_ID"/>
        </w:rPr>
        <w:t xml:space="preserve">. Pastikan untuk menerjemahkan korban dengan cara yang sama seperti yang telah Anda lakukan sebelumnya. </w:t>
      </w:r>
      <w:hyperlink r:id="rId154">
        <w:r>
          <w:rPr>
            <w:lang w:val="id_ID" w:bidi="id_ID"/>
          </w:rPr>
          <w:rPr>
            <w:color w:val="0000EE"/>
            <w:u w:val="single"/>
          </w:rPr>
          <w:t>Korban</w:t>
        </w:r>
      </w:hyperlink>
      <w:r>
        <w:rPr>
          <w:lang w:val="id_ID" w:bidi="id_ID"/>
        </w:rPr>
        <w:t xml:space="preserve"> dan </w:t>
      </w:r>
      <w:hyperlink r:id="rId21">
        <w:r>
          <w:rPr>
            <w:lang w:val="id_ID" w:bidi="id_ID"/>
          </w:rPr>
          <w:rPr>
            <w:color w:val="0000EE"/>
            <w:u w:val="single"/>
          </w:rPr>
          <w:t>Yerusalem</w:t>
        </w:r>
      </w:hyperlink>
      <w:r>
        <w:rPr>
          <w:lang w:val="id_ID" w:bidi="id_ID"/>
        </w:rPr>
        <w:t xml:space="preserve"> ada di Daftar Kata Utama.</w:t>
      </w:r>
    </w:p>
    <w:p>
      <w:pPr/>
      <w:r>
        <w:rPr>
          <w:lang w:val="id_ID" w:bidi="id_ID"/>
        </w:rPr>
      </w:r>
      <w:r>
        <w:rPr>
          <w:lang w:val="id_ID" w:bidi="id_ID"/>
        </w:rPr>
        <w:t xml:space="preserve">Ketika Yesus mengatakan banyak orang mengira bahwa orang-orang yang Yahudi mati adalah para pendosa yang lebih </w:t>
      </w:r>
      <w:r>
        <w:rPr>
          <w:b/>
          <w:lang w:val="id_ID" w:bidi="id_ID"/>
        </w:rPr>
        <w:t>buruk</w:t>
      </w:r>
      <w:r>
        <w:rPr>
          <w:lang w:val="id_ID" w:bidi="id_ID"/>
        </w:rPr>
        <w:t xml:space="preserve">, pendosa mengacu kepada seseorang yang memiliki kebiasaan tidak menaati hukum Allah. Pastikan untuk menerjemahkan pendosa dengan cara yang sama seperti yang telah Anda lakukan sebelumnya. </w:t>
      </w:r>
      <w:hyperlink r:id="rId66">
        <w:r>
          <w:rPr>
            <w:lang w:val="id_ID" w:bidi="id_ID"/>
          </w:rPr>
          <w:rPr>
            <w:color w:val="0000EE"/>
            <w:u w:val="single"/>
          </w:rPr>
          <w:t>Dosa</w:t>
        </w:r>
      </w:hyperlink>
      <w:r>
        <w:rPr>
          <w:lang w:val="id_ID" w:bidi="id_ID"/>
        </w:rPr>
        <w:t xml:space="preserve"> terdapat di Daftar Kata Utama. </w:t>
      </w:r>
    </w:p>
    <w:p>
      <w:pPr/>
      <w:r>
        <w:rPr>
          <w:lang w:val="id_ID" w:bidi="id_ID"/>
        </w:rPr>
      </w:r>
      <w:r>
        <w:rPr>
          <w:lang w:val="id_ID" w:bidi="id_ID"/>
        </w:rPr>
        <w:t xml:space="preserve">Yesus memperingatkan orang-orang bahwa mereka harus </w:t>
      </w:r>
      <w:r>
        <w:rPr>
          <w:b/>
          <w:lang w:val="id_ID" w:bidi="id_ID"/>
        </w:rPr>
        <w:t>bertobat</w:t>
      </w:r>
      <w:r>
        <w:rPr>
          <w:lang w:val="id_ID" w:bidi="id_ID"/>
        </w:rPr>
        <w:t xml:space="preserve"> sebelum Allah menghakimi mereka dengan kematian kekal. Bertobat berarti berhenti berbuat dosa, berpaling kepada Allah, dan menaati-Nya. Pastikan untuk menerjemahkan bertobat dengan cara yang sama seperti yang telah Anda lakukan di bagian sebelumnya. </w:t>
      </w:r>
      <w:hyperlink r:id="rId100">
        <w:r>
          <w:rPr>
            <w:lang w:val="id_ID" w:bidi="id_ID"/>
          </w:rPr>
          <w:rPr>
            <w:color w:val="0000EE"/>
            <w:u w:val="single"/>
          </w:rPr>
          <w:t>Bertobat</w:t>
        </w:r>
      </w:hyperlink>
      <w:r>
        <w:rPr>
          <w:lang w:val="id_ID" w:bidi="id_ID"/>
        </w:rPr>
        <w:t xml:space="preserve"> terdapat di Daftar Kata Utama. </w:t>
      </w:r>
    </w:p>
    <w:p>
      <w:pPr/>
      <w:r>
        <w:rPr>
          <w:lang w:val="id_ID" w:bidi="id_ID"/>
        </w:rPr>
      </w:r>
      <w:r>
        <w:rPr>
          <w:lang w:val="id_ID" w:bidi="id_ID"/>
        </w:rPr>
        <w:t xml:space="preserve">Yesus mengajukan pertanyaan yang sama, tetapi dengan cara yang berbeda ketika Dia berbicara tentang kecelakaan di Yerusalem. Dia bertanya kepada kerumunan apakah mereka mengira orang-orang Yahudi yang mati itu </w:t>
      </w:r>
      <w:r>
        <w:rPr>
          <w:b/>
          <w:lang w:val="id_ID" w:bidi="id_ID"/>
        </w:rPr>
        <w:t>lebih bersalah</w:t>
      </w:r>
      <w:r>
        <w:rPr>
          <w:lang w:val="id_ID" w:bidi="id_ID"/>
        </w:rPr>
        <w:t xml:space="preserve"> daripada orang-orang Yahudi lain yang tinggal di Yerusalem. Di sini, lebih banyak bersalah bisa diterjemahkan sebagai para debitur. Berkali-kali, orang-orang Yahudi menggunakan kata utang yang berarti dosa. Dalam konteks ini, Yesus menggambarkan dosa sebagai utang yang harus dibayar kepada Allah. Inilah cara lain untuk mengatakan bahwa kerumunan itu mengira orang-orang tersebut adalah para pendosa yang lebih buruk daripada orang lain.</w:t>
      </w:r>
    </w:p>
    <w:p>
      <w:pPr/>
      <w:r>
        <w:rPr>
          <w:lang w:val="id_ID" w:bidi="id_ID"/>
        </w:rPr>
      </w:r>
      <w:r>
        <w:rPr>
          <w:lang w:val="id_ID" w:bidi="id_ID"/>
        </w:rPr>
        <w:t xml:space="preserve">Yesus mengajar kerumunan dengan </w:t>
      </w:r>
      <w:r>
        <w:rPr>
          <w:b/>
          <w:lang w:val="id_ID" w:bidi="id_ID"/>
        </w:rPr>
        <w:t>perumpamaan</w:t>
      </w:r>
      <w:r>
        <w:rPr>
          <w:lang w:val="id_ID" w:bidi="id_ID"/>
        </w:rPr>
        <w:t xml:space="preserve">, atau sebuah kisah pendek. Pastikan untuk menerjemahkan perumpamaan dengan cara yang sama seperti yang telah Anda lakukan di bagian sebelumnya. </w:t>
      </w:r>
      <w:hyperlink r:id="rId173">
        <w:r>
          <w:rPr>
            <w:lang w:val="id_ID" w:bidi="id_ID"/>
          </w:rPr>
          <w:rPr>
            <w:color w:val="0000EE"/>
            <w:u w:val="single"/>
          </w:rPr>
          <w:t>Perumpamaan</w:t>
        </w:r>
      </w:hyperlink>
      <w:r>
        <w:rPr>
          <w:lang w:val="id_ID" w:bidi="id_ID"/>
        </w:rPr>
        <w:t xml:space="preserve"> terdapat di Daftar Kata Utama.</w:t>
      </w:r>
    </w:p>
    <w:p>
      <w:pPr/>
      <w:r>
        <w:rPr>
          <w:lang w:val="id_ID" w:bidi="id_ID"/>
        </w:rPr>
      </w:r>
      <w:r>
        <w:rPr>
          <w:lang w:val="id_ID" w:bidi="id_ID"/>
        </w:rPr>
        <w:t xml:space="preserve">Perumpamaan ini adalah tentang </w:t>
      </w:r>
      <w:r>
        <w:rPr>
          <w:b/>
          <w:lang w:val="id_ID" w:bidi="id_ID"/>
        </w:rPr>
        <w:t>pohon ara</w:t>
      </w:r>
      <w:r>
        <w:rPr>
          <w:lang w:val="id_ID" w:bidi="id_ID"/>
        </w:rPr>
        <w:t xml:space="preserve"> yang tumbuh di sebuah kebun anggur. </w:t>
      </w:r>
      <w:hyperlink r:id="rId388">
        <w:r>
          <w:rPr>
            <w:lang w:val="id_ID" w:bidi="id_ID"/>
          </w:rPr>
          <w:rPr>
            <w:color w:val="0000EE"/>
            <w:u w:val="single"/>
          </w:rPr>
          <w:t>Pohon ara</w:t>
        </w:r>
      </w:hyperlink>
      <w:r>
        <w:rPr>
          <w:lang w:val="id_ID" w:bidi="id_ID"/>
        </w:rPr>
        <w:t xml:space="preserve"> adalah lazim di Israel dan menghasilkan buah-buah kecil yang bisa dimakan yang disebut buah ara.</w:t>
      </w:r>
    </w:p>
    <w:p>
      <w:pPr/>
      <w:r>
        <w:rPr>
          <w:lang w:val="id_ID" w:bidi="id_ID"/>
        </w:rPr>
      </w:r>
      <w:r>
        <w:rPr>
          <w:lang w:val="id_ID" w:bidi="id_ID"/>
        </w:rPr>
        <w:t>Berhenti dan tunjukkan sebuah gambar pohon ara yang menghasilkan buah, jika belum Anda melakukannya.</w:t>
      </w:r>
    </w:p>
    <w:p>
      <w:pPr/>
      <w:r>
        <w:rPr>
          <w:lang w:val="id_ID" w:bidi="id_ID"/>
        </w:rPr>
      </w:r>
      <w:r>
        <w:rPr>
          <w:lang w:val="id_ID" w:bidi="id_ID"/>
        </w:rPr>
        <w:t xml:space="preserve">Pohon itu tumbuh di sebuah </w:t>
      </w:r>
      <w:r>
        <w:rPr>
          <w:b/>
          <w:lang w:val="id_ID" w:bidi="id_ID"/>
        </w:rPr>
        <w:t>kebun anggur</w:t>
      </w:r>
      <w:r>
        <w:rPr>
          <w:lang w:val="id_ID" w:bidi="id_ID"/>
        </w:rPr>
        <w:t xml:space="preserve">, atau sebuah ladang tempat pohon anggur menghasilkan banyak buah yang disebut buah anggur. Pastikan untuk menerjemahkan kebun anggur dengan cara yang sama seperti yang telah Anda lakukan sebelumnya. </w:t>
      </w:r>
      <w:hyperlink r:id="rId389">
        <w:r>
          <w:rPr>
            <w:lang w:val="id_ID" w:bidi="id_ID"/>
          </w:rPr>
          <w:rPr>
            <w:color w:val="0000EE"/>
            <w:u w:val="single"/>
          </w:rPr>
          <w:t>Kata kebun anggur</w:t>
        </w:r>
      </w:hyperlink>
      <w:r>
        <w:rPr>
          <w:lang w:val="id_ID" w:bidi="id_ID"/>
        </w:rPr>
        <w:t xml:space="preserve"> terdapat di Daftar Kata Utama. </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ini, sebagai satu kelompok, dalam bahasa sendiri.</w:t>
      </w:r>
    </w:p>
    <w:p>
      <w:pPr/>
      <w:r>
        <w:rPr>
          <w:lang w:val="id_ID" w:bidi="id_ID"/>
        </w:rPr>
      </w:r>
      <w:r>
        <w:rPr>
          <w:lang w:val="id_ID" w:bidi="id_ID"/>
        </w:rPr>
        <w:t>Pertama, semua anggota kelompok harus berlatih menceritakan perikop ini dalam bahasa sendiri. Ingatlah untuk memasukkan hal-hal yang sudah diputuskan dalam langkah-langkah sebelumnya, seperti kronologi, kata, frasa, emosi, atau apa pun yang Anda telah diskusikan.</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itu dan berhenti sejenak. Lakukan ini sampai kelompok telah menceritakan kembali seluruh teks. Anggota-anggota kelompok dapat saling memperbaiki dalam tahap ini. </w:t>
      </w:r>
    </w:p>
    <w:p>
      <w:pPr/>
      <w:r>
        <w:rPr>
          <w:lang w:val="id_ID" w:bidi="id_ID"/>
        </w:rPr>
      </w:r>
      <w:r>
        <w:rPr>
          <w:lang w:val="id_ID" w:bidi="id_ID"/>
        </w:rPr>
        <w:t>Hentikan sejenak audio ini di sini.</w:t>
      </w:r>
    </w:p>
    <w:p>
      <w:pPr/>
      <w:r>
        <w:rPr>
          <w:lang w:val="id_ID" w:bidi="id_ID"/>
        </w:rPr>
      </w:r>
      <w:r>
        <w:rPr>
          <w:lang w:val="id_ID" w:bidi="id_ID"/>
        </w:rPr>
        <w:t>Selanjutnya, setiap anggota kelompok harus menceritakan seluruh teks tersebut tanpa interupsi setidaknya satu kali. Seorang anggota kelompok dapat menggunakan benda apa saja, gerakan, atau papan cerita untuk membantu mereka mengingat teks tersebut.</w:t>
      </w:r>
    </w:p>
    <w:p>
      <w:pPr/>
      <w:r>
        <w:rPr>
          <w:lang w:val="id_ID" w:bidi="id_ID"/>
        </w:rPr>
      </w:r>
      <w:r>
        <w:rPr>
          <w:lang w:val="id_ID" w:bidi="id_ID"/>
        </w:rPr>
        <w:t>Hentikan sejenak audio ini di sini.</w:t>
      </w:r>
    </w:p>
    <w:p>
      <w:pPr/>
      <w:r>
        <w:rPr>
          <w:lang w:val="id_ID" w:bidi="id_ID"/>
        </w:rPr>
      </w:r>
      <w:r>
        <w:rPr>
          <w:lang w:val="id_ID" w:bidi="id_ID"/>
        </w:rPr>
        <w:t xml:space="preserve">Selanjutnya, kelompok dapat memutuskan versi siapa dari teks tersebut yang Anda paling sukai. Anda mungkin memutuskan untuk menyukai cara bercerita seorang anggota kelompok untuk suatu adegan, tetapi menyukai cara anggota kelompok lain menceritakan adegan lainnya. </w:t>
      </w:r>
    </w:p>
    <w:p>
      <w:pPr/>
      <w:r>
        <w:rPr>
          <w:lang w:val="id_ID" w:bidi="id_ID"/>
        </w:rPr>
      </w:r>
      <w:r>
        <w:rPr>
          <w:lang w:val="id_ID" w:bidi="id_ID"/>
        </w:rPr>
        <w:t>Hentikan sejenak audio ini di sini.</w:t>
      </w:r>
    </w:p>
    <w:p>
      <w:pPr/>
      <w:r>
        <w:rPr>
          <w:lang w:val="id_ID" w:bidi="id_ID"/>
        </w:rPr>
      </w:r>
      <w:r>
        <w:rPr>
          <w:lang w:val="id_ID" w:bidi="id_ID"/>
        </w:rPr>
        <w:t>Akhirnya, kelompok dapat menyusun versi akhir yang disetujui oleh semua anggota kelompok untuk perikop itu.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Lukas 13:1–9</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390">
        <w:r>
          <w:rPr>
            <w:lang w:val="id_ID" w:bidi="id_ID"/>
          </w:rPr>
          <w:rPr>
            <w:color w:val="0000EE"/>
            <w:u w:val="single"/>
          </w:rPr>
          <w:t>Dengar dan Renungkan</w:t>
        </w:r>
      </w:hyperlink>
      <w:r>
        <w:rPr>
          <w:lang w:val="id_ID" w:bidi="id_ID"/>
        </w:rPr>
        <w:t xml:space="preserve"> (477 KB)</w:t>
      </w:r>
      <w:r>
        <w:rPr>
          <w:lang w:val="id_ID" w:bidi="id_ID"/>
        </w:rPr>
      </w:r>
    </w:p>
    <w:p>
      <w:pPr>
        <w:pStyle w:val="ListBullet"/>
        <w:spacing w:line="240" w:lineRule="auto"/>
        <w:ind w:left="720"/>
      </w:pPr>
      <w:r>
        <w:rPr>
          <w:lang w:val="id_ID" w:bidi="id_ID"/>
        </w:rPr>
      </w:r>
      <w:hyperlink r:id="rId391">
        <w:r>
          <w:rPr>
            <w:lang w:val="id_ID" w:bidi="id_ID"/>
          </w:rPr>
          <w:rPr>
            <w:color w:val="0000EE"/>
            <w:u w:val="single"/>
          </w:rPr>
          <w:t>Menyiapkan Panggung</w:t>
        </w:r>
      </w:hyperlink>
      <w:r>
        <w:rPr>
          <w:lang w:val="id_ID" w:bidi="id_ID"/>
        </w:rPr>
        <w:t xml:space="preserve"> (4.2 MB)</w:t>
      </w:r>
      <w:r>
        <w:rPr>
          <w:lang w:val="id_ID" w:bidi="id_ID"/>
        </w:rPr>
      </w:r>
    </w:p>
    <w:p>
      <w:pPr>
        <w:pStyle w:val="ListBullet"/>
        <w:spacing w:line="240" w:lineRule="auto"/>
        <w:ind w:left="720"/>
      </w:pPr>
      <w:r>
        <w:rPr>
          <w:lang w:val="id_ID" w:bidi="id_ID"/>
        </w:rPr>
      </w:r>
      <w:hyperlink r:id="rId392">
        <w:r>
          <w:rPr>
            <w:lang w:val="id_ID" w:bidi="id_ID"/>
          </w:rPr>
          <w:rPr>
            <w:color w:val="0000EE"/>
            <w:u w:val="single"/>
          </w:rPr>
          <w:t>Menjelaskan Adegan</w:t>
        </w:r>
      </w:hyperlink>
      <w:r>
        <w:rPr>
          <w:lang w:val="id_ID" w:bidi="id_ID"/>
        </w:rPr>
        <w:t xml:space="preserve"> (2.2 MB)</w:t>
      </w:r>
      <w:r>
        <w:rPr>
          <w:lang w:val="id_ID" w:bidi="id_ID"/>
        </w:rPr>
      </w:r>
    </w:p>
    <w:p>
      <w:pPr>
        <w:pStyle w:val="ListBullet"/>
        <w:spacing w:line="240" w:lineRule="auto"/>
        <w:ind w:left="720"/>
      </w:pPr>
      <w:r>
        <w:rPr>
          <w:lang w:val="id_ID" w:bidi="id_ID"/>
        </w:rPr>
      </w:r>
      <w:hyperlink r:id="rId393">
        <w:r>
          <w:rPr>
            <w:lang w:val="id_ID" w:bidi="id_ID"/>
          </w:rPr>
          <w:rPr>
            <w:color w:val="0000EE"/>
            <w:u w:val="single"/>
          </w:rPr>
          <w:t>Memperagakan Bacaan</w:t>
        </w:r>
      </w:hyperlink>
      <w:r>
        <w:rPr>
          <w:lang w:val="id_ID" w:bidi="id_ID"/>
        </w:rPr>
        <w:t xml:space="preserve"> (1.3 MB)</w:t>
      </w:r>
      <w:r>
        <w:rPr>
          <w:lang w:val="id_ID" w:bidi="id_ID"/>
        </w:rPr>
      </w:r>
    </w:p>
    <w:p>
      <w:pPr>
        <w:pStyle w:val="ListBullet"/>
        <w:spacing w:line="240" w:lineRule="auto"/>
        <w:ind w:left="720"/>
      </w:pPr>
      <w:r>
        <w:rPr>
          <w:lang w:val="id_ID" w:bidi="id_ID"/>
        </w:rPr>
      </w:r>
      <w:hyperlink r:id="rId394">
        <w:r>
          <w:rPr>
            <w:lang w:val="id_ID" w:bidi="id_ID"/>
          </w:rPr>
          <w:rPr>
            <w:color w:val="0000EE"/>
            <w:u w:val="single"/>
          </w:rPr>
          <w:t>Melengkapi yang Kurang</w:t>
        </w:r>
      </w:hyperlink>
      <w:r>
        <w:rPr>
          <w:lang w:val="id_ID" w:bidi="id_ID"/>
        </w:rPr>
        <w:t xml:space="preserve"> (1.8 MB)</w:t>
      </w:r>
      <w:r>
        <w:rPr>
          <w:lang w:val="id_ID" w:bidi="id_ID"/>
        </w:rPr>
      </w:r>
    </w:p>
    <w:p>
      <w:pPr>
        <w:pStyle w:val="ListBullet"/>
        <w:spacing w:line="240" w:lineRule="auto"/>
        <w:ind w:left="720"/>
      </w:pPr>
      <w:r>
        <w:rPr>
          <w:lang w:val="id_ID" w:bidi="id_ID"/>
        </w:rPr>
      </w:r>
      <w:hyperlink r:id="rId395">
        <w:r>
          <w:rPr>
            <w:lang w:val="id_ID" w:bidi="id_ID"/>
          </w:rPr>
          <w:rPr>
            <w:color w:val="0000EE"/>
            <w:u w:val="single"/>
          </w:rPr>
          <w:t>Menyampaikan Firman Tuhan</w:t>
        </w:r>
      </w:hyperlink>
      <w:r>
        <w:rPr>
          <w:lang w:val="id_ID" w:bidi="id_ID"/>
        </w:rPr>
        <w:t xml:space="preserve"> (959 KB)</w:t>
      </w:r>
      <w:r>
        <w:rPr>
          <w:lang w:val="id_ID" w:bidi="id_ID"/>
        </w:rPr>
      </w:r>
      <w:r>
        <w:rPr>
          <w:lang w:val="id_ID" w:bidi="id_ID"/>
        </w:rPr>
      </w:r>
      <w:r>
        <w:rPr>
          <w:lang w:val="id_ID" w:bidi="id_ID"/>
        </w:rPr>
      </w:r>
    </w:p>
    <w:p>
      <w:pPr/>
      <w:r>
        <w:rPr>
          <w:lang w:val="id_ID" w:bidi="id_ID"/>
        </w:rPr>
      </w:r>
    </w:p>
    <w:p>
      <w:pPr>
        <w:pStyle w:val="Heading2"/>
      </w:pPr>
      <w:r>
        <w:rPr>
          <w:lang w:val="id_ID" w:bidi="id_ID"/>
        </w:rPr>
        <w:t>Lukas 13:10–17</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Dengarkan Lukas 13:10–17 dan renungkan di dalam hati Anda. Dengarkan teks sebanyak tiga kali (dalam tiga terjemahan yang berbeda, jika memungkinkan). Kemudian sebagai satu tim diskusikan pertanyaan-pertanyaan berikut ini:</w:t>
      </w:r>
    </w:p>
    <w:p>
      <w:pPr>
        <w:pStyle w:val="ListBullet"/>
        <w:spacing w:line="240" w:lineRule="auto"/>
        <w:ind w:left="720"/>
      </w:pPr>
      <w:r>
        <w:rPr>
          <w:lang w:val="id_ID" w:bidi="id_ID"/>
        </w:rPr>
      </w:r>
      <w:r>
        <w:rPr>
          <w:lang w:val="id_ID" w:bidi="id_ID"/>
        </w:rPr>
        <w:t xml:space="preserve">Apa yang Anda suka dalam kisah ini? </w:t>
      </w:r>
    </w:p>
    <w:p>
      <w:pPr>
        <w:pStyle w:val="ListBullet"/>
        <w:spacing w:line="240" w:lineRule="auto"/>
        <w:ind w:left="720"/>
      </w:pPr>
      <w:r>
        <w:rPr>
          <w:lang w:val="id_ID" w:bidi="id_ID"/>
        </w:rPr>
      </w:r>
      <w:r>
        <w:rPr>
          <w:lang w:val="id_ID" w:bidi="id_ID"/>
        </w:rPr>
        <w:t xml:space="preserve">Apa yang Anda tidak suka atau tidak mengerti? </w:t>
      </w:r>
    </w:p>
    <w:p>
      <w:pPr>
        <w:pStyle w:val="ListBullet"/>
        <w:spacing w:line="240" w:lineRule="auto"/>
        <w:ind w:left="720"/>
      </w:pPr>
      <w:r>
        <w:rPr>
          <w:lang w:val="id_ID" w:bidi="id_ID"/>
        </w:rPr>
      </w:r>
      <w:r>
        <w:rPr>
          <w:lang w:val="id_ID" w:bidi="id_ID"/>
        </w:rPr>
        <w:t>Apa yang kisah ini katakan tentang Yesus?</w:t>
      </w:r>
    </w:p>
    <w:p>
      <w:pPr>
        <w:pStyle w:val="ListBullet"/>
        <w:spacing w:line="240" w:lineRule="auto"/>
        <w:ind w:left="720"/>
      </w:pPr>
      <w:r>
        <w:rPr>
          <w:lang w:val="id_ID" w:bidi="id_ID"/>
        </w:rPr>
      </w:r>
      <w:r>
        <w:rPr>
          <w:lang w:val="id_ID" w:bidi="id_ID"/>
        </w:rPr>
        <w:t>Apa yang kisah ini katakan kepada kita tentang manusia?</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Dalam kisah terakhir, Yesus mengajar orang banyak tentang kebutuhan akan pertobatan dan penghakiman Allah yang akan datang. Dalam kisah ini, Yesus mengajar di sebuah sinagoge pada hari Sabat, hari istirahat keagamaan, dan menyembuhkan seorang wanita yang lumpuh. Ini menyebabkan seorang pemimpin agama menjadi marah.</w:t>
      </w:r>
    </w:p>
    <w:p>
      <w:pPr/>
      <w:r>
        <w:rPr>
          <w:lang w:val="id_ID" w:bidi="id_ID"/>
        </w:rPr>
      </w:r>
      <w:r>
        <w:rPr>
          <w:lang w:val="id_ID" w:bidi="id_ID"/>
        </w:rPr>
        <w:t>Yesus dan para murid-Nya melanjutkan perjalanan mereka menuju Yerusalem di mana Yesus tahu Dia akan mati. Meskipun Lukas tidak mengatakan kapan kisah ini terjadi, fokusnya adalah di mana kisah itu terjadi dan pada hari apa. Yesus mengajar di sinagoge atau tempat ibadah orang Yahudi. Inilah pertama kalinya Lukas berbicara tentang Yesus mengajar di sebuah sinagoge karena Yesus memutuskan untuk pergi menuju Yerusalem. Kisah ini mengingatkan para pembaca Lukas tentang pelayanan Yesus di Galilea, ketika Dia mengajar tentang kabar baik bagi orang miskin dan kabar baik tentang kerajaan Allah.</w:t>
      </w:r>
    </w:p>
    <w:p>
      <w:pPr/>
      <w:r>
        <w:rPr>
          <w:lang w:val="id_ID" w:bidi="id_ID"/>
        </w:rPr>
      </w:r>
      <w:r>
        <w:rPr>
          <w:lang w:val="id_ID" w:bidi="id_ID"/>
        </w:rPr>
        <w:t>Yesus mengajar pada hari Sabat, atau hari untuk beristirahat dan beribadah bagi orang Yahudi. Orang-orang Yahudi menaati hari Sabat, karena Allah memberi mereka perintah ini. Namun pada zaman Yesus, para pemimpin agama menambahkan banyak aturan yang ketat, khusus tentang jenis pekerjaan apa yang bisa atau tidak bisa dilakukan pada hari ini.</w:t>
      </w:r>
    </w:p>
    <w:p>
      <w:pPr/>
      <w:r>
        <w:rPr>
          <w:lang w:val="id_ID" w:bidi="id_ID"/>
        </w:rPr>
      </w:r>
      <w:r>
        <w:rPr>
          <w:lang w:val="id_ID" w:bidi="id_ID"/>
        </w:rPr>
        <w:t>Berhenti dan diskusikan dengan tim saudara: Bagaimana orang-orang istirahat dari kerja dalam budaya saudara? Bicarakan tentang hari-hari istirahat khusus atau hari-hari biasa ketika Allah atau para dewa lain dihormati. Apakah yang Anda lakukan pada hari-hari itu?</w:t>
      </w:r>
    </w:p>
    <w:p>
      <w:pPr/>
      <w:r>
        <w:rPr>
          <w:lang w:val="id_ID" w:bidi="id_ID"/>
        </w:rPr>
      </w:r>
      <w:r>
        <w:rPr>
          <w:lang w:val="id_ID" w:bidi="id_ID"/>
        </w:rPr>
        <w:t>Di dalam sinagoge, ada seorang wanita yang mendengarkan Yesus yang telah lumpuh, atau bungkuk, selama 18 tahun. Roh jahat menyebabkan wanita itu mengalami penyakit ini sehingga punggungnya tidak bisa lurus. Wanita itu tidak bisa berdiri tegak karena punggungnya sangat bungkuk. Yesus berdiri di depan sinagoge itu. Yesus memanggil wanita itu agar datang kepada-Nya sehingga Dia bisa meletakkan tangan ke atasnya. Yesus menyebut dia "perempuan," yang merupakan cara yang baik untuk berbicara kepada seorang wanita dalam kebudayaan Yahudi.</w:t>
      </w:r>
    </w:p>
    <w:p>
      <w:pPr/>
      <w:r>
        <w:rPr>
          <w:lang w:val="id_ID" w:bidi="id_ID"/>
        </w:rPr>
      </w:r>
      <w:r>
        <w:rPr>
          <w:lang w:val="id_ID" w:bidi="id_ID"/>
        </w:rPr>
        <w:t>Berhenti dan diskusikan dengan tim saudara: Bagaimana saudara berbicara kepada seorang perempuan dengan tidak menyebutkan namanya dengan cara yang penuh hormat dan baik dalam budaya saudara?</w:t>
      </w:r>
    </w:p>
    <w:p>
      <w:pPr/>
      <w:r>
        <w:rPr>
          <w:lang w:val="id_ID" w:bidi="id_ID"/>
        </w:rPr>
      </w:r>
      <w:r>
        <w:rPr>
          <w:lang w:val="id_ID" w:bidi="id_ID"/>
        </w:rPr>
        <w:t>Yesus mengatakan ia telah dibebaskan atau telah sembuh secara total dari penyakitnya. Yesus menjamah perempuan itu, kemungkinan besar di belakang, dan ia segera berdiri tegak. Sungguh mengejutkan bahwa Yesus mau memanggil seorang wanita dengan status rendah ke depan. Dia menghormatinya. Dia menyembuhkan secara fisik, tetapi juga memulihkan dia ke masyarakatnya. Wanita itu memuji Allah karena ia melihat Allah yang bekerja melalui Yesus. Ini adalah contoh kerajaan Allah mengalahkan kerajaan Setan.</w:t>
      </w:r>
    </w:p>
    <w:p>
      <w:pPr/>
      <w:r>
        <w:rPr>
          <w:lang w:val="id_ID" w:bidi="id_ID"/>
        </w:rPr>
      </w:r>
      <w:r>
        <w:rPr>
          <w:lang w:val="id_ID" w:bidi="id_ID"/>
        </w:rPr>
        <w:t>Pemimpin sinagoge, atau orang yang bertanggung jawab untuk mengurus bangunan dan mengatur kegiatan, itu marah, maupun sangat marah. Para pemimpin Yahudi menganggap penyembuhan pada hari Sabat itu salah karena mereka mengira penyembuhan itu bekerja. Pemimpin sinagoge itu secara terbuka menantang otoritas Yesus dan menegaskan kembali dirinya sebagai penafsir kitab suci yang sesungguhnya. Pemimpin itu berpaling kepada orang-orang dan mengatakan kepada mereka bahwa ada enam hari yang diizinkan Allah untuk bekerja. Dia mengatakan kepada orang-orang kalau mereka bisa membawa orang yang sakit agar disembuhkan oleh Yesus pada hari-hari itu, tetapi bukan pada hari ketujuh, hari Sabat. Pemimpin itu melakukannya dengan mengutip sebuah bagian hukum yang diberikan Allah kepada Musa.</w:t>
      </w:r>
    </w:p>
    <w:p>
      <w:pPr/>
      <w:r>
        <w:rPr>
          <w:lang w:val="id_ID" w:bidi="id_ID"/>
        </w:rPr>
      </w:r>
      <w:r>
        <w:rPr>
          <w:lang w:val="id_ID" w:bidi="id_ID"/>
        </w:rPr>
        <w:t>Berhenti dan diskusikan dengan tim Saudara: Bagaimana orang-orang dalam budaya saudara mengkritik suatu otoritas secara terbuka? Bagaimana tanggapan pihak berwenang yang dikritik?</w:t>
      </w:r>
    </w:p>
    <w:p>
      <w:pPr/>
      <w:r>
        <w:rPr>
          <w:lang w:val="id_ID" w:bidi="id_ID"/>
        </w:rPr>
      </w:r>
      <w:r>
        <w:rPr>
          <w:lang w:val="id_ID" w:bidi="id_ID"/>
        </w:rPr>
        <w:t>Tuhan, atau Yesus, menanggapi pemimpin itu dan mereka yang berpikiran sama. Lukas menggunakan gelar Tuhan, atau tuan, untuk mengingatkan para pembacanya bahwa Yesus adalah orang yang dipilih Allah, yang memiliki otoritas sejati untuk menafsirkan kehendak Allah. Yesus menyebut mereka orang munafik, atau orang-orang yang perkataannya tidak konsisten dengan perilaku mereka. Dalam hal ini, itu mengacu kepada orang-orang yang mengharapkan orang lain untuk mengikuti standar yang berbeda daripada yang mereka ikuti sendiri. Yesus mengingatkan mereka bahwa hukum Allah tidak mengizinkan binatang-binatang untuk bekerja pada hari Sabat. Yesus memarahi pemimpin itu karena mengkritik orang lain ketika sang pemimpin merawat para hewannya pada hari Sabat. Yesus juga memarahi pemimpin itu karena bertindak seolah-olah ia mengoreksi orang-orang itu ketika dia benar-benar mengkritik Yesus.</w:t>
      </w:r>
    </w:p>
    <w:p>
      <w:pPr/>
      <w:r>
        <w:rPr>
          <w:lang w:val="id_ID" w:bidi="id_ID"/>
        </w:rPr>
      </w:r>
      <w:r>
        <w:rPr>
          <w:lang w:val="id_ID" w:bidi="id_ID"/>
        </w:rPr>
        <w:t>Yesus mengajukan sebuah pertanyaan kepada mereka yang tidak diharapkan jawabannya. Apakah mereka tidak melepaskan lembu atau keledai mereka dan menuntun mereka dari kandang, maupun memberi makan di palungan, untuk pergi mengambil air pada hari Sabat? Seekor lembu merujuk kepada setiap jenis hewan yang seperti sapi.</w:t>
      </w:r>
    </w:p>
    <w:p>
      <w:pPr/>
      <w:r>
        <w:rPr>
          <w:lang w:val="id_ID" w:bidi="id_ID"/>
        </w:rPr>
      </w:r>
      <w:r>
        <w:rPr>
          <w:lang w:val="id_ID" w:bidi="id_ID"/>
        </w:rPr>
        <w:t>Berhenti dan tunjukkan kepada tim saudara sebuah gambar lembu serta gambar keledai, jika saudara tidak memiliki hewan-hewan ini dalam kebudayaan Anda.</w:t>
      </w:r>
    </w:p>
    <w:p>
      <w:pPr/>
      <w:r>
        <w:rPr>
          <w:lang w:val="id_ID" w:bidi="id_ID"/>
        </w:rPr>
      </w:r>
      <w:r>
        <w:rPr>
          <w:lang w:val="id_ID" w:bidi="id_ID"/>
        </w:rPr>
        <w:t>Melepaskan ikatan dan menuntun para hewan ke air adalah tugas yang dianggap orang-orang Yahudi sebagai pekerjaan, tetapi mereka membuat pengecualian karena itu perlu. Yesus mengajukan pertanyaan lain yang tidak diharapkan jawabannya dari orang-orang itu. Dia ingin menekankan bahwa Dia jelas benar ketika menyembuhkan wanita itu pada hari Sabat. Jika melepaskan para hewan untuk memelihara kebutuhan mereka, berapa banyak lagi yang diperlukan untuk membebaskan orang yang berharga dari penyakit mereka pada hari Sabat? Yesus menyebut wanita itu seorang putri Abraham untuk menekankan bahwa ia mulia dan berharga. Putri berarti ia adalah keturunan Abraham. Para keturunan Abraham adalah nama lain untuk umat Yahudi. Yesus ingin menunjukkan bahwa Allah memandangnya sebagai bagian dari umat istimewa-Nya.</w:t>
      </w:r>
    </w:p>
    <w:p>
      <w:pPr/>
      <w:r>
        <w:rPr>
          <w:lang w:val="id_ID" w:bidi="id_ID"/>
        </w:rPr>
      </w:r>
      <w:r>
        <w:rPr>
          <w:lang w:val="id_ID" w:bidi="id_ID"/>
        </w:rPr>
        <w:t>Yesus mengatakannya karena Setan, atau pemimpin semua roh jahat, bahwa wanita itu telah lumpuh. Setan telah membuatnya tidak dapat bergerak bebas, seolah-olah ia terikat selama 18 tahun. Yesus menggunakan sebuah gambar kata untuk mengatakan bahwa Dia telah membebaskan wanita itu seperti seekor hewan yang terlepas setelah terikat oleh tali. Para lawan Yesus merasa malu karena Yesus secara terbuka menunjukkan mereka salah. Namun semua orang di kerumunan itu senang melihat mukjizat yang dilakukan Yesus.</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 xml:space="preserve">Dalam sesi ini, Anda akan membantu kelompok memvisualisasikan kisah ini. Anda akan membantu kelompok mendefinisikan adegan, latar, dan karakter dari kisah ini. </w:t>
      </w:r>
    </w:p>
    <w:p>
      <w:pPr/>
      <w:r>
        <w:rPr>
          <w:lang w:val="id_ID" w:bidi="id_ID"/>
        </w:rPr>
      </w:r>
      <w:r>
        <w:rPr>
          <w:lang w:val="id_ID" w:bidi="id_ID"/>
        </w:rPr>
        <w:t>Kisah ini memiliki dua adegan.</w:t>
      </w:r>
    </w:p>
    <w:p>
      <w:pPr/>
      <w:r>
        <w:rPr>
          <w:lang w:val="id_ID" w:bidi="id_ID"/>
        </w:rPr>
      </w:r>
      <w:r>
        <w:rPr>
          <w:b/>
          <w:lang w:val="id_ID" w:bidi="id_ID"/>
        </w:rPr>
        <w:t>Adegan pertama:</w:t>
      </w:r>
      <w:r>
        <w:rPr>
          <w:lang w:val="id_ID" w:bidi="id_ID"/>
        </w:rPr>
        <w:t xml:space="preserve"> Yesus dan para murid-Nya dalam perjalanan ke Yerusalem. Yesus berhenti untuk mengajar pada hari Sabat, dalam sinagoge itu. Yesus menyembuhkan seorang wanita yang lumpuh dan ia memuji Allah.</w:t>
      </w:r>
    </w:p>
    <w:p>
      <w:pPr/>
      <w:r>
        <w:rPr>
          <w:lang w:val="id_ID" w:bidi="id_ID"/>
        </w:rPr>
      </w:r>
      <w:r>
        <w:rPr>
          <w:b/>
          <w:lang w:val="id_ID" w:bidi="id_ID"/>
        </w:rPr>
        <w:t>Adegan kedua:</w:t>
      </w:r>
      <w:r>
        <w:rPr>
          <w:lang w:val="id_ID" w:bidi="id_ID"/>
        </w:rPr>
        <w:t xml:space="preserve"> Penguasa tempat ibadah orang Yahudi secara tidak langsung mengkritik Yesus. Yesus membandingkan tindakan orang-orang terhadap para hewan mereka dengan tindakan-Nya terhadap wanita itu. Tanggapan Yesus telah mempermalukan para penentang-Nya dan orang-orang bersukacita untuk hal-hal yang dilakukan Yesus.</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Wanita yang lumpuh</w:t>
      </w:r>
    </w:p>
    <w:p>
      <w:pPr>
        <w:pStyle w:val="ListBullet"/>
        <w:spacing w:line="240" w:lineRule="auto"/>
        <w:ind w:left="720"/>
      </w:pPr>
      <w:r>
        <w:rPr>
          <w:lang w:val="id_ID" w:bidi="id_ID"/>
        </w:rPr>
      </w:r>
      <w:r>
        <w:rPr>
          <w:lang w:val="id_ID" w:bidi="id_ID"/>
        </w:rPr>
        <w:t>Penguasa sinagoge</w:t>
      </w:r>
    </w:p>
    <w:p>
      <w:pPr>
        <w:pStyle w:val="ListBullet"/>
        <w:spacing w:line="240" w:lineRule="auto"/>
        <w:ind w:left="720"/>
      </w:pPr>
      <w:r>
        <w:rPr>
          <w:lang w:val="id_ID" w:bidi="id_ID"/>
        </w:rPr>
      </w:r>
      <w:r>
        <w:rPr>
          <w:lang w:val="id_ID" w:bidi="id_ID"/>
        </w:rPr>
        <w:t>Penonton</w:t>
      </w:r>
    </w:p>
    <w:p>
      <w:pPr>
        <w:pStyle w:val="ListBullet"/>
        <w:spacing w:line="240" w:lineRule="auto"/>
        <w:ind w:left="720"/>
      </w:pPr>
      <w:r>
        <w:rPr>
          <w:lang w:val="id_ID" w:bidi="id_ID"/>
        </w:rPr>
      </w:r>
      <w:r>
        <w:rPr>
          <w:lang w:val="id_ID" w:bidi="id_ID"/>
        </w:rPr>
        <w:t>Lembu</w:t>
      </w:r>
    </w:p>
    <w:p>
      <w:pPr>
        <w:pStyle w:val="ListBullet"/>
        <w:spacing w:line="240" w:lineRule="auto"/>
        <w:ind w:left="720"/>
      </w:pPr>
      <w:r>
        <w:rPr>
          <w:lang w:val="id_ID" w:bidi="id_ID"/>
        </w:rPr>
      </w:r>
      <w:r>
        <w:rPr>
          <w:lang w:val="id_ID" w:bidi="id_ID"/>
        </w:rPr>
        <w:t>Keledai</w:t>
      </w:r>
    </w:p>
    <w:p>
      <w:pPr>
        <w:pStyle w:val="ListBullet"/>
        <w:spacing w:line="240" w:lineRule="auto"/>
        <w:ind w:left="720"/>
      </w:pPr>
      <w:r>
        <w:rPr>
          <w:lang w:val="id_ID" w:bidi="id_ID"/>
        </w:rPr>
      </w:r>
      <w:r>
        <w:rPr>
          <w:lang w:val="id_ID" w:bidi="id_ID"/>
        </w:rPr>
        <w:t>Iblis</w:t>
      </w:r>
    </w:p>
    <w:p>
      <w:pPr/>
      <w:r>
        <w:rPr>
          <w:lang w:val="id_ID" w:bidi="id_ID"/>
        </w:rPr>
      </w:r>
      <w:r>
        <w:rPr>
          <w:lang w:val="id_ID" w:bidi="id_ID"/>
        </w:rPr>
        <w:t xml:space="preserve">Dalam sesi ini, ambillah papan cerita kelompok, gambarlah, atau gunakan beberapa macam alat peraga (benda-benda yang dapat Anda pindahkan seperti batu, batang, mainan anak-anak) untuk memvisualisasikan kisah dan adegan di dalamnya. </w:t>
      </w:r>
    </w:p>
    <w:p>
      <w:pPr/>
      <w:r>
        <w:rPr>
          <w:lang w:val="id_ID" w:bidi="id_ID"/>
        </w:rPr>
      </w:r>
      <w:r>
        <w:rPr>
          <w:lang w:val="id_ID" w:bidi="id_ID"/>
        </w:rPr>
        <w:t>Penting untuk diingat bahwa hari Sabat adalah hari istirahat orang Yahudi. Namun ada banyak aturan lain yang ditempatkan oleh para pemimpin agama, yang seharusnya membantu orang-orang Yahudi agar tidak bekerja pada hari Sabat. Aturan-aturan itu bukan merupakan bagian dari hukum Allah.</w:t>
      </w:r>
    </w:p>
    <w:p>
      <w:pPr/>
      <w:r>
        <w:rPr>
          <w:lang w:val="id_ID" w:bidi="id_ID"/>
        </w:rPr>
      </w:r>
      <w:r>
        <w:rPr>
          <w:lang w:val="id_ID" w:bidi="id_ID"/>
        </w:rPr>
        <w:t>Yesus dan para murid-Nya dalam perjalanan ke Yerusalem. Yesus berhenti untuk mengajar pada hari Sabat, dalam sinagoge itu. Yesus menyembuhkan seorang wanita yang lumpuh dan ia memuji Allah.</w:t>
      </w:r>
    </w:p>
    <w:p>
      <w:pPr/>
      <w:r>
        <w:rPr>
          <w:lang w:val="id_ID" w:bidi="id_ID"/>
        </w:rPr>
      </w:r>
      <w:r>
        <w:rPr>
          <w:lang w:val="id_ID" w:bidi="id_ID"/>
        </w:rPr>
        <w:t>Penting untuk diingat bahwa kisah itu dimulai dengan Yesus mengajar dalam sebuah sinagoge. Yesus berdiri di depan dan orang-orang yang duduk mendengarkan Dia mengajar.</w:t>
      </w:r>
    </w:p>
    <w:p>
      <w:pPr/>
      <w:r>
        <w:rPr>
          <w:lang w:val="id_ID" w:bidi="id_ID"/>
        </w:rPr>
      </w:r>
      <w:r>
        <w:rPr>
          <w:lang w:val="id_ID" w:bidi="id_ID"/>
        </w:rPr>
        <w:t>Penting untuk diingat bahwa wanita itu mungkin duduk di belakang sinagoge, karena ia memiliki status yang rendah. Ketika Yesus memanggilnya ke depan, ia harus berjalan melewati orang lain yang duduk untuk mendekati-Nya.</w:t>
      </w:r>
    </w:p>
    <w:p>
      <w:pPr/>
      <w:r>
        <w:rPr>
          <w:lang w:val="id_ID" w:bidi="id_ID"/>
        </w:rPr>
      </w:r>
      <w:r>
        <w:rPr>
          <w:lang w:val="id_ID" w:bidi="id_ID"/>
        </w:rPr>
        <w:t xml:space="preserve">Penting untuk diingat bahwa Yesus menjelaskan bahwa wanita itu telah diikat oleh Setan, yang telah menyebabkannya bungkuk selama lebih dari 18 tahun. </w:t>
      </w:r>
    </w:p>
    <w:p>
      <w:pPr/>
      <w:r>
        <w:rPr>
          <w:lang w:val="id_ID" w:bidi="id_ID"/>
        </w:rPr>
      </w:r>
      <w:r>
        <w:rPr>
          <w:lang w:val="id_ID" w:bidi="id_ID"/>
        </w:rPr>
        <w:t>Penting untuk diingat bahwa penguasa sinagoge itu mengakui bahwa penyembuhan telah terjadi, tetapi fokusnya adalah mematuhi hari Sabat, dan bukan pada tanda-tanda yang dilakukan Yesus.</w:t>
      </w:r>
    </w:p>
    <w:p>
      <w:pPr/>
      <w:r>
        <w:rPr>
          <w:lang w:val="id_ID" w:bidi="id_ID"/>
        </w:rPr>
      </w:r>
      <w:r>
        <w:rPr>
          <w:lang w:val="id_ID" w:bidi="id_ID"/>
        </w:rPr>
        <w:t>Penting untuk diingat bahwa kondisi wanita itu tidak mengancam jiwa. Jadi, penguasa itu mengutip bagian dari hukum Allah yang diberikan kepada Musa. Namun, Yesus menanggapi dengan membandingkan tindakan mereka dengan hukum Musa yang mengatakan bahwa bahkan para hewan itu tidak dapat bekerja pada hari Sabat. Namun, orang-orang Yahudi yang melepaskan hewan mereka dan menuntun mereka ke air biarpun tidak mengancam nyawa mereka kalau menunda sehari.</w:t>
      </w:r>
    </w:p>
    <w:p>
      <w:pPr/>
      <w:r>
        <w:rPr>
          <w:lang w:val="id_ID" w:bidi="id_ID"/>
        </w:rPr>
      </w:r>
      <w:r>
        <w:rPr>
          <w:lang w:val="id_ID" w:bidi="id_ID"/>
        </w:rPr>
        <w:t>Pemimpin sinagoge itu secara tidak langsung mengkritik Yesus dengan mengatakan kepada orang-orang yang bisa disembuhkan pada enam hari lainnya. Yesus membandingkan tindakan orang-orang terhadap hewan mereka dengan tindakan-Nya menyembuhkan wanita itu. Tanggapan Yesus secara terbuka telah memalukan sang penguasa dan mereka yang berpikir seperti dia. Orang lain yang mendengarkannya senang karena mukjizat yang dilakukan Yesus.</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 xml:space="preserve">Dalam sesi ini, tim akan mendramatisir kisah tersebut. </w:t>
      </w:r>
    </w:p>
    <w:p>
      <w:pPr/>
      <w:r>
        <w:rPr>
          <w:lang w:val="id_ID" w:bidi="id_ID"/>
        </w:rPr>
      </w:r>
      <w:r>
        <w:rPr>
          <w:lang w:val="id_ID" w:bidi="id_ID"/>
        </w:rPr>
        <w:t>Kisah ini memiliki dua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Wanita yang lumpuh</w:t>
      </w:r>
    </w:p>
    <w:p>
      <w:pPr>
        <w:pStyle w:val="ListBullet"/>
        <w:spacing w:line="240" w:lineRule="auto"/>
        <w:ind w:left="720"/>
      </w:pPr>
      <w:r>
        <w:rPr>
          <w:lang w:val="id_ID" w:bidi="id_ID"/>
        </w:rPr>
      </w:r>
      <w:r>
        <w:rPr>
          <w:lang w:val="id_ID" w:bidi="id_ID"/>
        </w:rPr>
        <w:t>Penguasa sinagoge</w:t>
      </w:r>
    </w:p>
    <w:p>
      <w:pPr>
        <w:pStyle w:val="ListBullet"/>
        <w:spacing w:line="240" w:lineRule="auto"/>
        <w:ind w:left="720"/>
      </w:pPr>
      <w:r>
        <w:rPr>
          <w:lang w:val="id_ID" w:bidi="id_ID"/>
        </w:rPr>
      </w:r>
      <w:r>
        <w:rPr>
          <w:lang w:val="id_ID" w:bidi="id_ID"/>
        </w:rPr>
        <w:t>Penonton</w:t>
      </w:r>
    </w:p>
    <w:p>
      <w:pPr>
        <w:pStyle w:val="ListBullet"/>
        <w:spacing w:line="240" w:lineRule="auto"/>
        <w:ind w:left="720"/>
      </w:pPr>
      <w:r>
        <w:rPr>
          <w:lang w:val="id_ID" w:bidi="id_ID"/>
        </w:rPr>
      </w:r>
      <w:r>
        <w:rPr>
          <w:lang w:val="id_ID" w:bidi="id_ID"/>
        </w:rPr>
        <w:t>Lembu</w:t>
      </w:r>
    </w:p>
    <w:p>
      <w:pPr>
        <w:pStyle w:val="ListBullet"/>
        <w:spacing w:line="240" w:lineRule="auto"/>
        <w:ind w:left="720"/>
      </w:pPr>
      <w:r>
        <w:rPr>
          <w:lang w:val="id_ID" w:bidi="id_ID"/>
        </w:rPr>
      </w:r>
      <w:r>
        <w:rPr>
          <w:lang w:val="id_ID" w:bidi="id_ID"/>
        </w:rPr>
        <w:t>Keledai</w:t>
      </w:r>
    </w:p>
    <w:p>
      <w:pPr>
        <w:pStyle w:val="ListBullet"/>
        <w:spacing w:line="240" w:lineRule="auto"/>
        <w:ind w:left="720"/>
      </w:pPr>
      <w:r>
        <w:rPr>
          <w:lang w:val="id_ID" w:bidi="id_ID"/>
        </w:rPr>
      </w:r>
      <w:r>
        <w:rPr>
          <w:lang w:val="id_ID" w:bidi="id_ID"/>
        </w:rPr>
        <w:t>Iblis</w:t>
      </w:r>
    </w:p>
    <w:p>
      <w:pPr/>
      <w:r>
        <w:rPr>
          <w:lang w:val="id_ID" w:bidi="id_ID"/>
        </w:rPr>
      </w:r>
      <w:r>
        <w:rPr>
          <w:lang w:val="id_ID" w:bidi="id_ID"/>
        </w:rPr>
        <w:t>Minta tim untuk memerankan kisah itu dua kali. Pertama, minta mereka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ini untuk pertama kali, perhatikan dialog, alur, plot, dan kronologi kisah tersebut.</w:t>
      </w:r>
    </w:p>
    <w:p>
      <w:pPr/>
      <w:r>
        <w:rPr>
          <w:lang w:val="id_ID" w:bidi="id_ID"/>
        </w:rPr>
      </w:r>
      <w:r>
        <w:rPr>
          <w:lang w:val="id_ID" w:bidi="id_ID"/>
        </w:rPr>
        <w:t>Pastikan bahwa tim memerankan Setan yang membuat wanita itu bungkuk selama lebih dari 18 tahun. Pada saat yang sama, tim dapat memerankan seekor lembu dan seekor keledai yang terikat hanya selama beberapa jam.</w:t>
      </w:r>
    </w:p>
    <w:p>
      <w:pPr/>
      <w:r>
        <w:rPr>
          <w:lang w:val="id_ID" w:bidi="id_ID"/>
        </w:rPr>
      </w:r>
      <w:r>
        <w:rPr>
          <w:lang w:val="id_ID" w:bidi="id_ID"/>
        </w:rPr>
        <w:t>Pastikan bahwa tim memerankan penguasa sinagoge yang berdiri pada posisi membenarkan diri yang mengingatkanorang-orang tentang hukum Allah yang diberikan kepada Musa setelah Yesus menyembuhkan perempuan itu pada hari Sabat.</w:t>
      </w:r>
    </w:p>
    <w:p>
      <w:pPr/>
      <w:r>
        <w:rPr>
          <w:lang w:val="id_ID" w:bidi="id_ID"/>
        </w:rPr>
      </w:r>
      <w:r>
        <w:rPr>
          <w:lang w:val="id_ID" w:bidi="id_ID"/>
        </w:rPr>
        <w:t>Pastikan bahwa tim memerankan seseorang yang mengambilkan air untuk lembu dan keledai pada hari Sabat. Ini bisa jadi aktor yang sama dengan penguasa sinagoge itu.</w:t>
      </w:r>
    </w:p>
    <w:p>
      <w:pPr/>
      <w:r>
        <w:rPr>
          <w:lang w:val="id_ID" w:bidi="id_ID"/>
        </w:rPr>
      </w:r>
      <w:r>
        <w:rPr>
          <w:lang w:val="id_ID" w:bidi="id_ID"/>
        </w:rPr>
        <w:t>Saat kelompok memerankan kisah ini untuk kedua kalinya, hentikan mereka pada titik-titik tertentu.</w:t>
      </w:r>
    </w:p>
    <w:p>
      <w:pPr/>
      <w:r>
        <w:rPr>
          <w:lang w:val="id_ID" w:bidi="id_ID"/>
        </w:rPr>
      </w:r>
      <w:r>
        <w:rPr>
          <w:lang w:val="id_ID" w:bidi="id_ID"/>
        </w:rPr>
        <w:t>Perankan keluarga Yesus mengajar dalam sinagoge pada hari Sabat. Yesus memanggil ke depan seorang perempuan yang telah lumpuh selama 18 tahun.</w:t>
      </w:r>
    </w:p>
    <w:p>
      <w:pPr/>
      <w:r>
        <w:rPr>
          <w:lang w:val="id_ID" w:bidi="id_ID"/>
        </w:rPr>
      </w:r>
      <w:r>
        <w:rPr>
          <w:lang w:val="id_ID" w:bidi="id_ID"/>
        </w:rPr>
        <w:t xml:space="preserve">Hentikan adegannya: Tanyakan kepada aktor yang memerankan seorang perempuan itu, ”Bagaimana perasaan saudara?” Saudara mungkin mendengar hal-hal seperti, "Malu. Aku tidak ingin semua orang menatapku," "Terkejut. Aku tak bisa percaya bagaimana Yesus menginginkan aku di suatu tempat kehormatan.", dan "Terharu." Ia memperhatikanku." Ulangi adegannya. </w:t>
      </w:r>
    </w:p>
    <w:p>
      <w:pPr/>
      <w:r>
        <w:rPr>
          <w:lang w:val="id_ID" w:bidi="id_ID"/>
        </w:rPr>
      </w:r>
      <w:r>
        <w:rPr>
          <w:lang w:val="id_ID" w:bidi="id_ID"/>
        </w:rPr>
        <w:t>Perankan bahwa Yesus meletakkan tangan-Nya pada wanita itu, dan ia berdiri tegak. Ia memuji Allah.</w:t>
      </w:r>
    </w:p>
    <w:p>
      <w:pPr/>
      <w:r>
        <w:rPr>
          <w:lang w:val="id_ID" w:bidi="id_ID"/>
        </w:rPr>
      </w:r>
      <w:r>
        <w:rPr>
          <w:lang w:val="id_ID" w:bidi="id_ID"/>
        </w:rPr>
        <w:t xml:space="preserve">Hentikan adegannya: Tanyakan kepada aktor yang memerankan seorang perempuan itu, ”Bagaimana perasaan saudara?” Saudara mungkin mendengar hal-hal seperti, "Aku akhirnya bebas! Beban itu lenyap. Sekarang, aku bisa ambil bagian dalam komunitasku.", "Gembira! Aku mau semua orang tahu apa yang dilakukan Yesus untukku.", dan "Kagum. Yesus jauh lebih berkuasa daripada yang membuatku lumpuh." Tanyakan kepada aktor yang memerankan penguasa itu, "Bagaimana perasaan saudara?" Saudara mungkin mendengar hal-hal seperti, "murka" Yesus mendorong orang-orang untuk melanggar aturan-aturan kita..", "Aku harus mengendalikan orang-orang. Yesus harus dikoreksi," dan "Kesal. Perempuan itu bisa menunggu sampai besok!." Ulangi adegannya. </w:t>
      </w:r>
    </w:p>
    <w:p>
      <w:pPr/>
      <w:r>
        <w:rPr>
          <w:lang w:val="id_ID" w:bidi="id_ID"/>
        </w:rPr>
      </w:r>
      <w:r>
        <w:rPr>
          <w:lang w:val="id_ID" w:bidi="id_ID"/>
        </w:rPr>
        <w:t>Perankan bahwa sang penguasa mengkritik orang-orang dalam sinagoge itu. Ia mengatakan kepada mereka kalau mereka ingin disembuhkan, jangan datang pada hari Sabat. Yesus menanggapi dengan mengatakan bahwa mereka adalah orang-orang munafik karena mereka melepaskan hewan mereka untuk membawa mereka ke air. Yesus mengatakan wanita itu lebih berharga daripada para hewan itu. Musuh-musuh Yesus merasa malu, tetapi orang-orang senang karena semua hal yang dilakukan Yesus.</w:t>
      </w:r>
    </w:p>
    <w:p>
      <w:pPr/>
      <w:r>
        <w:rPr>
          <w:lang w:val="id_ID" w:bidi="id_ID"/>
        </w:rPr>
      </w:r>
      <w:r>
        <w:rPr>
          <w:lang w:val="id_ID" w:bidi="id_ID"/>
        </w:rPr>
        <w:t>Hentikan adegannya: Tanyakan kepada aktor yang memerankan Yesus, ”Bagaimana perasaan Anda?” Saudara mungkin mendengar hal-hal seperti, "Marah." Mereka seharusnya memelihara umat, tapi mereka hanya mempersulit mereka untuk mematuhi hukum Allah.", "Penuh belas kasih. Aku senang perempuan itu bebas," dan "Penuh harapan. Aku akan segera menggenapi hukum Allah bagi mereka."</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Yesus mengajar dalam sebuah </w:t>
      </w:r>
      <w:r>
        <w:rPr>
          <w:b/>
          <w:lang w:val="id_ID" w:bidi="id_ID"/>
        </w:rPr>
        <w:t>sinagoge</w:t>
      </w:r>
      <w:r>
        <w:rPr>
          <w:lang w:val="id_ID" w:bidi="id_ID"/>
        </w:rPr>
        <w:t xml:space="preserve">, atau tempat ibadah orang Yahudi, pada </w:t>
      </w:r>
      <w:r>
        <w:rPr>
          <w:b/>
          <w:lang w:val="id_ID" w:bidi="id_ID"/>
        </w:rPr>
        <w:t>hari Sabat</w:t>
      </w:r>
      <w:r>
        <w:rPr>
          <w:lang w:val="id_ID" w:bidi="id_ID"/>
        </w:rPr>
        <w:t xml:space="preserve">, maupun hari istirahat dan ibadah orang Yahudi. Pastikan untuk menerjemahkan sinagoge dan sabat dengan cara yang sama seperti yang telah saudara lakukan di bagian sebelumnya. Kedua istilah ini, </w:t>
      </w:r>
      <w:hyperlink r:id="rId127">
        <w:r>
          <w:rPr>
            <w:lang w:val="id_ID" w:bidi="id_ID"/>
          </w:rPr>
          <w:rPr>
            <w:color w:val="0000EE"/>
            <w:u w:val="single"/>
          </w:rPr>
          <w:t>sinagoge</w:t>
        </w:r>
      </w:hyperlink>
      <w:r>
        <w:rPr>
          <w:lang w:val="id_ID" w:bidi="id_ID"/>
        </w:rPr>
        <w:t xml:space="preserve"> dan </w:t>
      </w:r>
      <w:hyperlink r:id="rId128">
        <w:r>
          <w:rPr>
            <w:lang w:val="id_ID" w:bidi="id_ID"/>
          </w:rPr>
          <w:rPr>
            <w:color w:val="0000EE"/>
            <w:u w:val="single"/>
          </w:rPr>
          <w:t>Sabat</w:t>
        </w:r>
      </w:hyperlink>
      <w:r>
        <w:rPr>
          <w:lang w:val="id_ID" w:bidi="id_ID"/>
        </w:rPr>
        <w:t xml:space="preserve">, terdapat di Daftar Kata Utama. </w:t>
      </w:r>
    </w:p>
    <w:p>
      <w:pPr/>
      <w:r>
        <w:rPr>
          <w:lang w:val="id_ID" w:bidi="id_ID"/>
        </w:rPr>
      </w:r>
      <w:r>
        <w:rPr>
          <w:lang w:val="id_ID" w:bidi="id_ID"/>
        </w:rPr>
        <w:t>Berhenti dan tunjukkan sebuah gambar sinagoge jika tim Anda membutuhkan referensi.</w:t>
      </w:r>
    </w:p>
    <w:p>
      <w:pPr/>
      <w:r>
        <w:rPr>
          <w:lang w:val="id_ID" w:bidi="id_ID"/>
        </w:rPr>
      </w:r>
      <w:r>
        <w:rPr>
          <w:lang w:val="id_ID" w:bidi="id_ID"/>
        </w:rPr>
        <w:t xml:space="preserve">Dalam sinagoge itu, ada seorang wanita yang </w:t>
      </w:r>
      <w:r>
        <w:rPr>
          <w:b/>
          <w:lang w:val="id_ID" w:bidi="id_ID"/>
        </w:rPr>
        <w:t>lumpuh</w:t>
      </w:r>
      <w:r>
        <w:rPr>
          <w:lang w:val="id_ID" w:bidi="id_ID"/>
        </w:rPr>
        <w:t xml:space="preserve"> oleh sebuah penyakit. Di sini, lumpuh, atau bungkuk, mengacu kepada wanita itu yang tidak dapat berdiri tegak karena punggungnya bungkuk maupun bengkok. Suatu </w:t>
      </w:r>
      <w:r>
        <w:rPr>
          <w:b/>
          <w:lang w:val="id_ID" w:bidi="id_ID"/>
        </w:rPr>
        <w:t>roh</w:t>
      </w:r>
      <w:r>
        <w:rPr>
          <w:lang w:val="id_ID" w:bidi="id_ID"/>
        </w:rPr>
        <w:t xml:space="preserve">, atau roh jahat, adalah penyebab dari penyakit perempuan itu. Pastikan untuk menerjemahkan roh dengan cara yang sama seperti yang telah Anda lakukan sebelumnya. </w:t>
      </w:r>
      <w:hyperlink r:id="rId25">
        <w:r>
          <w:rPr>
            <w:lang w:val="id_ID" w:bidi="id_ID"/>
          </w:rPr>
          <w:rPr>
            <w:color w:val="0000EE"/>
            <w:u w:val="single"/>
          </w:rPr>
          <w:t>Roh jahat</w:t>
        </w:r>
      </w:hyperlink>
      <w:r>
        <w:rPr>
          <w:lang w:val="id_ID" w:bidi="id_ID"/>
        </w:rPr>
        <w:t xml:space="preserve"> terdapat di Daftar Kata Utama.</w:t>
      </w:r>
    </w:p>
    <w:p>
      <w:pPr/>
      <w:r>
        <w:rPr>
          <w:lang w:val="id_ID" w:bidi="id_ID"/>
        </w:rPr>
      </w:r>
      <w:r>
        <w:rPr>
          <w:lang w:val="id_ID" w:bidi="id_ID"/>
        </w:rPr>
        <w:t xml:space="preserve">Sang </w:t>
      </w:r>
      <w:r>
        <w:rPr>
          <w:b/>
          <w:lang w:val="id_ID" w:bidi="id_ID"/>
        </w:rPr>
        <w:t>kepala rumah ibadat</w:t>
      </w:r>
      <w:r>
        <w:rPr>
          <w:lang w:val="id_ID" w:bidi="id_ID"/>
        </w:rPr>
        <w:t xml:space="preserve"> marah karena Yesus menyembuhkan pada hari Sabat. Setiap sinagoge memiliki satu pemimpin atau lebih. Para pemimpin bertanggung jawab untuk memelihara bangunan dan mengatur kegiatan dan pelayanan-pelayanan ibadah. Mereka bukan para imam dan tidak mempersembahkan kurban atas nama umat. </w:t>
      </w:r>
    </w:p>
    <w:p>
      <w:pPr/>
      <w:r>
        <w:rPr>
          <w:lang w:val="id_ID" w:bidi="id_ID"/>
        </w:rPr>
      </w:r>
      <w:r>
        <w:rPr>
          <w:lang w:val="id_ID" w:bidi="id_ID"/>
        </w:rPr>
        <w:t xml:space="preserve">Lukas menyebut Yesus, </w:t>
      </w:r>
      <w:r>
        <w:rPr>
          <w:b/>
          <w:lang w:val="id_ID" w:bidi="id_ID"/>
        </w:rPr>
        <w:t>Tuhan</w:t>
      </w:r>
      <w:r>
        <w:rPr>
          <w:lang w:val="id_ID" w:bidi="id_ID"/>
        </w:rPr>
        <w:t xml:space="preserve">. Gelar ini menunjuk kepada Yesus sebagai orang yang memiliki otoritas yang sejati dari Allah untuk menafsirkan hukum Allah. Pastikan untuk menerjemahkan Tuhan dengan cara yang sama seperti yang telah Anda lakukan sebelumnya. </w:t>
      </w:r>
      <w:hyperlink r:id="rId60">
        <w:r>
          <w:rPr>
            <w:lang w:val="id_ID" w:bidi="id_ID"/>
          </w:rPr>
          <w:rPr>
            <w:color w:val="0000EE"/>
            <w:u w:val="single"/>
          </w:rPr>
          <w:t>Tuhan</w:t>
        </w:r>
      </w:hyperlink>
      <w:r>
        <w:rPr>
          <w:lang w:val="id_ID" w:bidi="id_ID"/>
        </w:rPr>
        <w:t xml:space="preserve"> terdapat di Daftar Kata Utama. </w:t>
      </w:r>
    </w:p>
    <w:p>
      <w:pPr/>
      <w:r>
        <w:rPr>
          <w:lang w:val="id_ID" w:bidi="id_ID"/>
        </w:rPr>
      </w:r>
      <w:r>
        <w:rPr>
          <w:lang w:val="id_ID" w:bidi="id_ID"/>
        </w:rPr>
        <w:t xml:space="preserve">Yesus mengatakan bahwa Setan menahan wanita itu dalam ikatan selama 18 tahun. </w:t>
      </w:r>
      <w:r>
        <w:rPr>
          <w:b/>
          <w:lang w:val="id_ID" w:bidi="id_ID"/>
        </w:rPr>
        <w:t>Setan</w:t>
      </w:r>
      <w:r>
        <w:rPr>
          <w:lang w:val="id_ID" w:bidi="id_ID"/>
        </w:rPr>
        <w:t xml:space="preserve"> mengacu kepada kepala semua roh jahat dan musuh Allah serta umat-Nya. Pastikan untuk menerjemahkan Setan dengan cara yang sama seperti yang telah Anda lakukan sebelumnya. </w:t>
      </w:r>
      <w:hyperlink r:id="rId119">
        <w:r>
          <w:rPr>
            <w:lang w:val="id_ID" w:bidi="id_ID"/>
          </w:rPr>
          <w:rPr>
            <w:color w:val="0000EE"/>
            <w:u w:val="single"/>
          </w:rPr>
          <w:t>Setan</w:t>
        </w:r>
      </w:hyperlink>
      <w:r>
        <w:rPr>
          <w:lang w:val="id_ID" w:bidi="id_ID"/>
        </w:rPr>
        <w:t xml:space="preserve"> terdapat di Daftar Kata Utama. </w:t>
      </w:r>
    </w:p>
    <w:p>
      <w:pPr/>
      <w:r>
        <w:rPr>
          <w:lang w:val="id_ID" w:bidi="id_ID"/>
        </w:rPr>
      </w:r>
      <w:r>
        <w:rPr>
          <w:lang w:val="id_ID" w:bidi="id_ID"/>
        </w:rPr>
        <w:t xml:space="preserve">Yesus menyebut perempuan itu seorang </w:t>
      </w:r>
      <w:r>
        <w:rPr>
          <w:b/>
          <w:lang w:val="id_ID" w:bidi="id_ID"/>
        </w:rPr>
        <w:t>keturunan Abraham</w:t>
      </w:r>
      <w:r>
        <w:rPr>
          <w:lang w:val="id_ID" w:bidi="id_ID"/>
        </w:rPr>
        <w:t xml:space="preserve">. Ini adalah nama lain untuk orang-orang Yahudi karena </w:t>
      </w:r>
      <w:hyperlink r:id="rId102">
        <w:r>
          <w:rPr>
            <w:lang w:val="id_ID" w:bidi="id_ID"/>
          </w:rPr>
          <w:rPr>
            <w:color w:val="0000EE"/>
            <w:u w:val="single"/>
          </w:rPr>
          <w:t>Abraham</w:t>
        </w:r>
      </w:hyperlink>
      <w:r>
        <w:rPr>
          <w:lang w:val="id_ID" w:bidi="id_ID"/>
        </w:rPr>
        <w:t xml:space="preserve"> adalah nenek moyang mereka. Yesus mengatakan Allah menerima wanita itu sebagai salah satu umat-Nya yang khusus.</w:t>
      </w:r>
    </w:p>
    <w:p>
      <w:pPr/>
      <w:r>
        <w:rPr>
          <w:lang w:val="id_ID" w:bidi="id_ID"/>
        </w:rPr>
      </w:r>
      <w:r>
        <w:rPr>
          <w:lang w:val="id_ID" w:bidi="id_ID"/>
        </w:rPr>
        <w:t xml:space="preserve">Yesus menyebut pemimpin sinagoge dan mereka yang berpikir seperti dia sebagai orang-orang </w:t>
      </w:r>
      <w:r>
        <w:rPr>
          <w:b/>
          <w:lang w:val="id_ID" w:bidi="id_ID"/>
        </w:rPr>
        <w:t>munafik</w:t>
      </w:r>
      <w:r>
        <w:rPr>
          <w:lang w:val="id_ID" w:bidi="id_ID"/>
        </w:rPr>
        <w:t xml:space="preserve">, atau orang-orang yang mengharapkan orang lain untuk hidup dengan satu cara, tetapi mereka sendiri tidak hidup seperti itu. Pastikan untuk menerjemahkan orang munafik dengan cara yang sama seperti yang telah Anda lakukan di bagian sebelumnya. </w:t>
      </w:r>
      <w:hyperlink r:id="rId215">
        <w:r>
          <w:rPr>
            <w:lang w:val="id_ID" w:bidi="id_ID"/>
          </w:rPr>
          <w:rPr>
            <w:color w:val="0000EE"/>
            <w:u w:val="single"/>
          </w:rPr>
          <w:t>Istilah Munafik</w:t>
        </w:r>
      </w:hyperlink>
      <w:r>
        <w:rPr>
          <w:lang w:val="id_ID" w:bidi="id_ID"/>
        </w:rPr>
        <w:t xml:space="preserve"> terdapat di dalam Daftar Kata Utama.</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ini, sebagai satu kelompok, dalam bahasa sendiri.</w:t>
      </w:r>
    </w:p>
    <w:p>
      <w:pPr/>
      <w:r>
        <w:rPr>
          <w:lang w:val="id_ID" w:bidi="id_ID"/>
        </w:rPr>
      </w:r>
      <w:r>
        <w:rPr>
          <w:lang w:val="id_ID" w:bidi="id_ID"/>
        </w:rPr>
        <w:t>Pertama, semua anggota kelompok harus berlatih menceritakan perikop ini dalam bahasa sendiri. Ingatlah untuk memasukkan hal-hal yang sudah diputuskan dalam langkah-langkah sebelumnya, seperti kronologi, kata, frasa, emosi, atau apa pun yang Anda telah diskusikan.</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itu dan berhenti sejenak. Lakukan ini sampai kelompok telah menceritakan kembali seluruh teks. Anggota-anggota kelompok dapat saling memperbaiki dalam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teks tersebut tanpa interupsi setidaknya satu kali. Seorang anggota kelompok dapat menggunakan benda apa saja, gerakan, atau papan cerita untuk membantu mereka mengingat teks tersebut.</w:t>
      </w:r>
    </w:p>
    <w:p>
      <w:pPr/>
      <w:r>
        <w:rPr>
          <w:lang w:val="id_ID" w:bidi="id_ID"/>
        </w:rPr>
      </w:r>
      <w:r>
        <w:rPr>
          <w:lang w:val="id_ID" w:bidi="id_ID"/>
        </w:rPr>
        <w:t>Hentikan sejenak audio ini di sini.</w:t>
      </w:r>
    </w:p>
    <w:p>
      <w:pPr/>
      <w:r>
        <w:rPr>
          <w:lang w:val="id_ID" w:bidi="id_ID"/>
        </w:rPr>
      </w:r>
      <w:r>
        <w:rPr>
          <w:lang w:val="id_ID" w:bidi="id_ID"/>
        </w:rPr>
        <w:t xml:space="preserve">Selanjutnya, kelompok dapat memutuskan versi siapa dari teks tersebut yang Anda paling sukai. Anda mungkin memutuskan untuk menyukai cara bercerita seorang anggota kelompok untuk suatu adegan, tetapi menyukai cara anggota kelompok lain menceritakan adegan lainnya. </w:t>
      </w:r>
    </w:p>
    <w:p>
      <w:pPr/>
      <w:r>
        <w:rPr>
          <w:lang w:val="id_ID" w:bidi="id_ID"/>
        </w:rPr>
      </w:r>
      <w:r>
        <w:rPr>
          <w:lang w:val="id_ID" w:bidi="id_ID"/>
        </w:rPr>
        <w:t>Hentikan sejenak audio ini di sini.</w:t>
      </w:r>
    </w:p>
    <w:p>
      <w:pPr/>
      <w:r>
        <w:rPr>
          <w:lang w:val="id_ID" w:bidi="id_ID"/>
        </w:rPr>
      </w:r>
      <w:r>
        <w:rPr>
          <w:lang w:val="id_ID" w:bidi="id_ID"/>
        </w:rPr>
        <w:t>Akhirnya, kelompok dapat menyusun versi akhir yang disetujui oleh semua anggota kelompok untuk perikop itu.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Lukas 13:10–17</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396">
        <w:r>
          <w:rPr>
            <w:lang w:val="id_ID" w:bidi="id_ID"/>
          </w:rPr>
          <w:rPr>
            <w:color w:val="0000EE"/>
            <w:u w:val="single"/>
          </w:rPr>
          <w:t>Dengar dan Renungkan</w:t>
        </w:r>
      </w:hyperlink>
      <w:r>
        <w:rPr>
          <w:lang w:val="id_ID" w:bidi="id_ID"/>
        </w:rPr>
        <w:t xml:space="preserve"> (663 KB)</w:t>
      </w:r>
      <w:r>
        <w:rPr>
          <w:lang w:val="id_ID" w:bidi="id_ID"/>
        </w:rPr>
      </w:r>
    </w:p>
    <w:p>
      <w:pPr>
        <w:pStyle w:val="ListBullet"/>
        <w:spacing w:line="240" w:lineRule="auto"/>
        <w:ind w:left="720"/>
      </w:pPr>
      <w:r>
        <w:rPr>
          <w:lang w:val="id_ID" w:bidi="id_ID"/>
        </w:rPr>
      </w:r>
      <w:hyperlink r:id="rId397">
        <w:r>
          <w:rPr>
            <w:lang w:val="id_ID" w:bidi="id_ID"/>
          </w:rPr>
          <w:rPr>
            <w:color w:val="0000EE"/>
            <w:u w:val="single"/>
          </w:rPr>
          <w:t>Menyiapkan Panggung</w:t>
        </w:r>
      </w:hyperlink>
      <w:r>
        <w:rPr>
          <w:lang w:val="id_ID" w:bidi="id_ID"/>
        </w:rPr>
        <w:t xml:space="preserve"> (5.9 MB)</w:t>
      </w:r>
      <w:r>
        <w:rPr>
          <w:lang w:val="id_ID" w:bidi="id_ID"/>
        </w:rPr>
      </w:r>
    </w:p>
    <w:p>
      <w:pPr>
        <w:pStyle w:val="ListBullet"/>
        <w:spacing w:line="240" w:lineRule="auto"/>
        <w:ind w:left="720"/>
      </w:pPr>
      <w:r>
        <w:rPr>
          <w:lang w:val="id_ID" w:bidi="id_ID"/>
        </w:rPr>
      </w:r>
      <w:hyperlink r:id="rId398">
        <w:r>
          <w:rPr>
            <w:lang w:val="id_ID" w:bidi="id_ID"/>
          </w:rPr>
          <w:rPr>
            <w:color w:val="0000EE"/>
            <w:u w:val="single"/>
          </w:rPr>
          <w:t>Menjelaskan Adegan</w:t>
        </w:r>
      </w:hyperlink>
      <w:r>
        <w:rPr>
          <w:lang w:val="id_ID" w:bidi="id_ID"/>
        </w:rPr>
        <w:t xml:space="preserve"> (3.0 MB)</w:t>
      </w:r>
      <w:r>
        <w:rPr>
          <w:lang w:val="id_ID" w:bidi="id_ID"/>
        </w:rPr>
      </w:r>
    </w:p>
    <w:p>
      <w:pPr>
        <w:pStyle w:val="ListBullet"/>
        <w:spacing w:line="240" w:lineRule="auto"/>
        <w:ind w:left="720"/>
      </w:pPr>
      <w:r>
        <w:rPr>
          <w:lang w:val="id_ID" w:bidi="id_ID"/>
        </w:rPr>
      </w:r>
      <w:hyperlink r:id="rId399">
        <w:r>
          <w:rPr>
            <w:lang w:val="id_ID" w:bidi="id_ID"/>
          </w:rPr>
          <w:rPr>
            <w:color w:val="0000EE"/>
            <w:u w:val="single"/>
          </w:rPr>
          <w:t>Memperagakan Bacaan</w:t>
        </w:r>
      </w:hyperlink>
      <w:r>
        <w:rPr>
          <w:lang w:val="id_ID" w:bidi="id_ID"/>
        </w:rPr>
        <w:t xml:space="preserve"> (3.3 MB)</w:t>
      </w:r>
      <w:r>
        <w:rPr>
          <w:lang w:val="id_ID" w:bidi="id_ID"/>
        </w:rPr>
      </w:r>
    </w:p>
    <w:p>
      <w:pPr>
        <w:pStyle w:val="ListBullet"/>
        <w:spacing w:line="240" w:lineRule="auto"/>
        <w:ind w:left="720"/>
      </w:pPr>
      <w:r>
        <w:rPr>
          <w:lang w:val="id_ID" w:bidi="id_ID"/>
        </w:rPr>
      </w:r>
      <w:hyperlink r:id="rId400">
        <w:r>
          <w:rPr>
            <w:lang w:val="id_ID" w:bidi="id_ID"/>
          </w:rPr>
          <w:rPr>
            <w:color w:val="0000EE"/>
            <w:u w:val="single"/>
          </w:rPr>
          <w:t>Melengkapi yang Kurang</w:t>
        </w:r>
      </w:hyperlink>
      <w:r>
        <w:rPr>
          <w:lang w:val="id_ID" w:bidi="id_ID"/>
        </w:rPr>
        <w:t xml:space="preserve"> (2.3 MB)</w:t>
      </w:r>
      <w:r>
        <w:rPr>
          <w:lang w:val="id_ID" w:bidi="id_ID"/>
        </w:rPr>
      </w:r>
    </w:p>
    <w:p>
      <w:pPr>
        <w:pStyle w:val="ListBullet"/>
        <w:spacing w:line="240" w:lineRule="auto"/>
        <w:ind w:left="720"/>
      </w:pPr>
      <w:r>
        <w:rPr>
          <w:lang w:val="id_ID" w:bidi="id_ID"/>
        </w:rPr>
      </w:r>
      <w:hyperlink r:id="rId401">
        <w:r>
          <w:rPr>
            <w:lang w:val="id_ID" w:bidi="id_ID"/>
          </w:rPr>
          <w:rPr>
            <w:color w:val="0000EE"/>
            <w:u w:val="single"/>
          </w:rPr>
          <w:t>Menyampaikan Firman Tuhan</w:t>
        </w:r>
      </w:hyperlink>
      <w:r>
        <w:rPr>
          <w:lang w:val="id_ID" w:bidi="id_ID"/>
        </w:rPr>
        <w:t xml:space="preserve"> (1.5 MB)</w:t>
      </w:r>
      <w:r>
        <w:rPr>
          <w:lang w:val="id_ID" w:bidi="id_ID"/>
        </w:rPr>
      </w:r>
      <w:r>
        <w:rPr>
          <w:lang w:val="id_ID" w:bidi="id_ID"/>
        </w:rPr>
      </w:r>
      <w:r>
        <w:rPr>
          <w:lang w:val="id_ID" w:bidi="id_ID"/>
        </w:rPr>
      </w:r>
    </w:p>
    <w:p>
      <w:pPr/>
      <w:r>
        <w:rPr>
          <w:lang w:val="id_ID" w:bidi="id_ID"/>
        </w:rPr>
      </w:r>
    </w:p>
    <w:p>
      <w:pPr>
        <w:pStyle w:val="Heading2"/>
      </w:pPr>
      <w:r>
        <w:rPr>
          <w:lang w:val="id_ID" w:bidi="id_ID"/>
        </w:rPr>
        <w:t>Lukas 13:18–21</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Dengarkan Lukas 13:18–21 dan renungkan di dalam hati Anda. Dengarkan teks sebanyak tiga kali (dalam tiga terjemahan yang berbeda, jika memungkinkan). Kemudian sebagai satu tim diskusikan pertanyaan-pertanyaan berikut ini:</w:t>
      </w:r>
    </w:p>
    <w:p>
      <w:pPr>
        <w:pStyle w:val="ListBullet"/>
        <w:spacing w:line="240" w:lineRule="auto"/>
        <w:ind w:left="720"/>
      </w:pPr>
      <w:r>
        <w:rPr>
          <w:lang w:val="id_ID" w:bidi="id_ID"/>
        </w:rPr>
      </w:r>
      <w:r>
        <w:rPr>
          <w:lang w:val="id_ID" w:bidi="id_ID"/>
        </w:rPr>
        <w:t xml:space="preserve">Apa yang Anda suka dalam kisah ini? </w:t>
      </w:r>
    </w:p>
    <w:p>
      <w:pPr>
        <w:pStyle w:val="ListBullet"/>
        <w:spacing w:line="240" w:lineRule="auto"/>
        <w:ind w:left="720"/>
      </w:pPr>
      <w:r>
        <w:rPr>
          <w:lang w:val="id_ID" w:bidi="id_ID"/>
        </w:rPr>
      </w:r>
      <w:r>
        <w:rPr>
          <w:lang w:val="id_ID" w:bidi="id_ID"/>
        </w:rPr>
        <w:t xml:space="preserve">Apa yang Anda tidak suka atau tidak mengerti? </w:t>
      </w:r>
    </w:p>
    <w:p>
      <w:pPr>
        <w:pStyle w:val="ListBullet"/>
        <w:spacing w:line="240" w:lineRule="auto"/>
        <w:ind w:left="720"/>
      </w:pPr>
      <w:r>
        <w:rPr>
          <w:lang w:val="id_ID" w:bidi="id_ID"/>
        </w:rPr>
      </w:r>
      <w:r>
        <w:rPr>
          <w:lang w:val="id_ID" w:bidi="id_ID"/>
        </w:rPr>
        <w:t>Apa yang kisah ini katakan tentang Yesus?</w:t>
      </w:r>
    </w:p>
    <w:p>
      <w:pPr>
        <w:pStyle w:val="ListBullet"/>
        <w:spacing w:line="240" w:lineRule="auto"/>
        <w:ind w:left="720"/>
      </w:pPr>
      <w:r>
        <w:rPr>
          <w:lang w:val="id_ID" w:bidi="id_ID"/>
        </w:rPr>
      </w:r>
      <w:r>
        <w:rPr>
          <w:lang w:val="id_ID" w:bidi="id_ID"/>
        </w:rPr>
        <w:t>Apa yang kisah ini katakan tentang manusia?</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Dalam kisah terakhir, Yesus menyembuhkan seorang wanita yang lumpuh dalam sinagoge, atau tempat ibadah orang Yahudi, pada hari istirahat orang Yahudi. Setelah itu, pemimpin sinagoge mengkritik pengajaran Yesus. Yesus menghadapi pemimpin sinagoge dan mengatakan kalau menyembuhkan wanita itu pada hari Sabat tidak salah. Sekarang, Yesus menceritakan dua perumpamaan tentang kerajaan Allah.</w:t>
      </w:r>
    </w:p>
    <w:p>
      <w:pPr/>
      <w:r>
        <w:rPr>
          <w:lang w:val="id_ID" w:bidi="id_ID"/>
        </w:rPr>
      </w:r>
      <w:r>
        <w:rPr>
          <w:lang w:val="id_ID" w:bidi="id_ID"/>
        </w:rPr>
        <w:t>Lukas tidak memberi tahu apakah Yesus menceritakan kedua perumpamaan dalam sinagoge atau nanti, setelah Dia menyembuhkan wanita yang lumpuh itu. Sudah jelas dari isi bahwa pengajaran Yesus adalah tentang kerajaan Allah, Allah memerintah dalam hati umat manusia, terkait dengan penyembuhan yang dilakukan-Nya. Menurut para pemimpin agama, penyembuhan Yesus adalah tidak pada tempatnya karena terjadi dalam sinagoge. Penyembuhan itu tidak biasa karena terjadi pada hari Sabat. Dan menurut para pemimpin agama, penyembuhan Yesus ditujukan kepada jenis orang yang salah karena ia adalah seorang perempuan yang tersisihkan. Namun Yesus menentang keyakinan para pemimpin agama dengan menggambarkan bagaimana sepertinya kerajaan Allah itu. Dia tidak menggambarkan kerajaan Allah dengan gambar kebesaran kerajaan, melainkan menggambarkannya dengan gambar dari kehidupan desa sehari-hari.</w:t>
      </w:r>
    </w:p>
    <w:p>
      <w:pPr/>
      <w:r>
        <w:rPr>
          <w:lang w:val="id_ID" w:bidi="id_ID"/>
        </w:rPr>
      </w:r>
      <w:r>
        <w:rPr>
          <w:lang w:val="id_ID" w:bidi="id_ID"/>
        </w:rPr>
        <w:t>Perumpamaan pertama Yesus membandingkan kerajaan Allah dengan benih biji sesawi untuk menunjukkan bagaimana kerajaan Allah tumbuh dan berkembang. Yesus mulai dengan mengajukan dua pertanyaan yang berarti hal yang sama. Pengulangan ini membawa penekanan pada apa yang akan Dia katakan dan memperkenalkan tema baru dalam pengajaran-Nya. Bagi orang-orang Yahudi, biji sesawi melambangkan segala sesuatu yang kecil. Biarpun benih itu kecil, ketika seseorang menanamnya, benih itu tumbuh menjadi pohon yang tingginya tiga meter atau sepuluh kaki. Seperti benih biji sesawi, kerajaan Allah dimulai sebagai sesuatu yang sangat kecil, tetapi seiring waktu, kerajaan itu tumbuh sangat besar. Pohon itu tumbuh begitu tinggi sehingga burung-burung yang dapat terbang membuat sarang di cabang-cabangnya.</w:t>
      </w:r>
    </w:p>
    <w:p>
      <w:pPr/>
      <w:r>
        <w:rPr>
          <w:lang w:val="id_ID" w:bidi="id_ID"/>
        </w:rPr>
      </w:r>
      <w:r>
        <w:rPr>
          <w:lang w:val="id_ID" w:bidi="id_ID"/>
        </w:rPr>
        <w:t>Berhenti dan tunjukkan kepada tim Anda sebuah gambar biji sesawi serta pohon yang tumbuh darinya.</w:t>
      </w:r>
    </w:p>
    <w:p>
      <w:pPr/>
      <w:r>
        <w:rPr>
          <w:lang w:val="id_ID" w:bidi="id_ID"/>
        </w:rPr>
      </w:r>
      <w:r>
        <w:rPr>
          <w:lang w:val="id_ID" w:bidi="id_ID"/>
        </w:rPr>
        <w:t>Yesus membuat perbandingan lain dengan menceritakan perumpamaan kedua. Yesus mengajukan pertanyaan yang sama seperti sebelumnya, "Dengan apa harus Aku bandingkan kerajaan Allah itu?" dan tidak mengharapkan jawabannya. Sebaliknya, Dia memberi jawaban dengan membandingkan kerajaan Allah dengan ragi. Dalam perumpamaan itu, seorang wanita sedang membuat roti. Ia menambahkan sejumlah kecil ragi, atau zat yang digunakan untuk membuat adonan mengembang dan naik, sampai sejumlah besar tepung. Para cendekiawan tidak mengetahui ukuran yang tepat dari "seah" dalam pengukuran modern. Kita tahu bahwa dengan ukuran tepung ini, seseorang pasti akan dapat memanggang roti untuk memberi makan lebih dari 100 orang! Ragi itu menyebar melalui adonan hingga memengaruhi semua adonan dengan cara yang baik. Biasanya ini memakan waktu beberapa jam untuk terjadi. Ini adalah cara yang sama dengan dampak dari Allah yang memerintah dalam kehidupan sedikit orang yang menyebar ke seluruh dunia.</w:t>
      </w:r>
    </w:p>
    <w:p>
      <w:pPr/>
      <w:r>
        <w:rPr>
          <w:lang w:val="id_ID" w:bidi="id_ID"/>
        </w:rPr>
      </w:r>
      <w:r>
        <w:rPr>
          <w:lang w:val="id_ID" w:bidi="id_ID"/>
        </w:rPr>
        <w:t>Berhenti dan tunjukkan kepada tim saudara sebuah foto seorang perempuan yang mengadon ragi ke dalam tepung untuk membuat roti. Diskusikan bersama tim Anda. Bagaimana cara orang-orang membuat roti di tempat Anda tinggal? Jelaskan prosesnya.</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 xml:space="preserve">Dalam sesi ini, Anda akan membantu kelompok memvisualisasikan kisah ini. Anda akan membantu kelompok mendefinisikan adegan, latar, dan karakter dari kisah ini. </w:t>
      </w:r>
    </w:p>
    <w:p>
      <w:pPr/>
      <w:r>
        <w:rPr>
          <w:lang w:val="id_ID" w:bidi="id_ID"/>
        </w:rPr>
      </w:r>
      <w:r>
        <w:rPr>
          <w:lang w:val="id_ID" w:bidi="id_ID"/>
        </w:rPr>
        <w:t>Kisah ini memiliki dua adegan.</w:t>
      </w:r>
    </w:p>
    <w:p>
      <w:pPr/>
      <w:r>
        <w:rPr>
          <w:lang w:val="id_ID" w:bidi="id_ID"/>
        </w:rPr>
      </w:r>
      <w:r>
        <w:rPr>
          <w:b/>
          <w:lang w:val="id_ID" w:bidi="id_ID"/>
        </w:rPr>
        <w:t>Adegan pertama:</w:t>
      </w:r>
      <w:r>
        <w:rPr>
          <w:lang w:val="id_ID" w:bidi="id_ID"/>
        </w:rPr>
        <w:t xml:space="preserve"> Yesus mengajar. Dia membandingkan kerajaan Allah dengan sebuah biji sesawi. Seorang tukang kebun menanam biji sesawi. Seiring waktu, biji itu tumbuh menjadi pohon besar dan burung bersarang di dalamnya.</w:t>
      </w:r>
    </w:p>
    <w:p>
      <w:pPr/>
      <w:r>
        <w:rPr>
          <w:lang w:val="id_ID" w:bidi="id_ID"/>
        </w:rPr>
      </w:r>
      <w:r>
        <w:rPr>
          <w:b/>
          <w:lang w:val="id_ID" w:bidi="id_ID"/>
        </w:rPr>
        <w:t>Adegan kedua:</w:t>
      </w:r>
      <w:r>
        <w:rPr>
          <w:lang w:val="id_ID" w:bidi="id_ID"/>
        </w:rPr>
        <w:t xml:space="preserve"> Yesus membandingkan kerajaan Allah dengan ragi. Seorang wanita bekerja dengan sejumlah kecil ragi dan sejumlah besar tepung. Ia membuat roti dan cukup untuk memberi makan 100 orang.</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Mereka yang mendengarkan Yesus</w:t>
      </w:r>
    </w:p>
    <w:p>
      <w:pPr>
        <w:pStyle w:val="ListBullet"/>
        <w:spacing w:line="240" w:lineRule="auto"/>
        <w:ind w:left="720"/>
      </w:pPr>
      <w:r>
        <w:rPr>
          <w:lang w:val="id_ID" w:bidi="id_ID"/>
        </w:rPr>
      </w:r>
      <w:r>
        <w:rPr>
          <w:lang w:val="id_ID" w:bidi="id_ID"/>
        </w:rPr>
        <w:t>Tukang kebun</w:t>
      </w:r>
    </w:p>
    <w:p>
      <w:pPr>
        <w:pStyle w:val="ListBullet"/>
        <w:spacing w:line="240" w:lineRule="auto"/>
        <w:ind w:left="720"/>
      </w:pPr>
      <w:r>
        <w:rPr>
          <w:lang w:val="id_ID" w:bidi="id_ID"/>
        </w:rPr>
      </w:r>
      <w:r>
        <w:rPr>
          <w:lang w:val="id_ID" w:bidi="id_ID"/>
        </w:rPr>
        <w:t>Wanita yang bekerja dengan adonan</w:t>
      </w:r>
    </w:p>
    <w:p>
      <w:pPr/>
      <w:r>
        <w:rPr>
          <w:lang w:val="id_ID" w:bidi="id_ID"/>
        </w:rPr>
      </w:r>
      <w:r>
        <w:rPr>
          <w:lang w:val="id_ID" w:bidi="id_ID"/>
        </w:rPr>
        <w:t xml:space="preserve">Dalam sesi ini, ambillah papan cerita kelompok, gambarlah, atau gunakan beberapa macam alat peraga (benda-benda yang dapat Anda pindahkan seperti batu, batang, mainan anak-anak) untuk memvisualisasikan kisah dan adegan di dalamnya. </w:t>
      </w:r>
    </w:p>
    <w:p>
      <w:pPr/>
      <w:r>
        <w:rPr>
          <w:lang w:val="id_ID" w:bidi="id_ID"/>
        </w:rPr>
      </w:r>
      <w:r>
        <w:rPr>
          <w:lang w:val="id_ID" w:bidi="id_ID"/>
        </w:rPr>
        <w:t>Penting untuk diingat bahwa Yesus mengajar perumpamaan tepat setelah menyembuhkan seorang wanita yang memiliki status rendah pada hari istirahat orang Yahudi. Ini bukan sesuatu yang diharapkan untuk dilakukan para pemimpin agama itu.</w:t>
      </w:r>
    </w:p>
    <w:p>
      <w:pPr/>
      <w:r>
        <w:rPr>
          <w:lang w:val="id_ID" w:bidi="id_ID"/>
        </w:rPr>
      </w:r>
      <w:r>
        <w:rPr>
          <w:lang w:val="id_ID" w:bidi="id_ID"/>
        </w:rPr>
        <w:t>Penting untuk diingat bahwa Yesus mengajar tentang bagaimana kerajaan Allah berbeda dari apa yang tampaknya diharapkan banyak orang. Dia memakai perbandingan yang pasti akan dikenal oleh orang-orang biasa yang tinggal di desa-desa.</w:t>
      </w:r>
    </w:p>
    <w:p>
      <w:pPr/>
      <w:r>
        <w:rPr>
          <w:lang w:val="id_ID" w:bidi="id_ID"/>
        </w:rPr>
      </w:r>
      <w:r>
        <w:rPr>
          <w:lang w:val="id_ID" w:bidi="id_ID"/>
        </w:rPr>
        <w:t>Yesus bertanya, "Seperti apakah kerajaan Allah itu? Dengan apa Aku bisa membandingkannya?"</w:t>
      </w:r>
    </w:p>
    <w:p>
      <w:pPr/>
      <w:r>
        <w:rPr>
          <w:lang w:val="id_ID" w:bidi="id_ID"/>
        </w:rPr>
      </w:r>
      <w:r>
        <w:rPr>
          <w:lang w:val="id_ID" w:bidi="id_ID"/>
        </w:rPr>
        <w:t>Penting untuk diingat bahwa Yesus memulai dengan sebuah pertanyaan yang tidak diharapkan jawabannya dari pendengar. Dalam kedua perumpamaan itu, Yesus mengajukan sebuah pertanyaan untuk diri-Nya sendiri. Ini bisa digambarkan sebagai perenungan Yesus.</w:t>
      </w:r>
    </w:p>
    <w:p>
      <w:pPr/>
      <w:r>
        <w:rPr>
          <w:lang w:val="id_ID" w:bidi="id_ID"/>
        </w:rPr>
      </w:r>
      <w:r>
        <w:rPr>
          <w:lang w:val="id_ID" w:bidi="id_ID"/>
        </w:rPr>
        <w:t>Yesus membandingkan kerajaan Allah dengan sebuah biji sesawi. Seorang tukang kebun menanam biji sesawi. Seiring waktu, biji itu tumbuh menjadi pohon besar dan burung bersarang padanya. Yesus kemudian membandingkan kerajaan Allah dengan ragi. Seorang wanita bekerja dengan sejumlah kecil ragi dan sejumlah besar tepung. Ia membuat roti dan cukup untuk memberi makan 100 orang.</w:t>
      </w:r>
    </w:p>
    <w:p>
      <w:pPr/>
      <w:r>
        <w:rPr>
          <w:lang w:val="id_ID" w:bidi="id_ID"/>
        </w:rPr>
      </w:r>
      <w:r>
        <w:rPr>
          <w:lang w:val="id_ID" w:bidi="id_ID"/>
        </w:rPr>
        <w:t>Penting untuk diingat bahwa Yesus menggunakan perbandingan ragi sebelumnya. Terakhir kali, Yesus menggunakan ragi untuk merujuk kepada kemunafikan para pemimpin agama. Sekarang, Dia menggunakannya sebagai perbandingan yang baik dengan kerajaan Allah.</w:t>
      </w:r>
    </w:p>
    <w:p>
      <w:pPr/>
      <w:r>
        <w:rPr>
          <w:lang w:val="id_ID" w:bidi="id_ID"/>
        </w:rPr>
      </w:r>
      <w:r>
        <w:rPr>
          <w:lang w:val="id_ID" w:bidi="id_ID"/>
        </w:rPr>
        <w:t xml:space="preserve">Penting untuk diingat bahwa kedua perumpamaan itu menunjukkan bagaimana sesuatu yang sangat kecil memiliki dampak yang hebat. Yesus menggunakan kedua kisah tersebut untuk menjelaskan seperti apa kerajaan Allah itu; ini akan dimulai dari yang kecil, tetapi tumbuh seiring waktu menjadi lebih besar daripada dugaan semua orang. </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 xml:space="preserve">Dalam sesi ini, tim akan mendramatisir kisah tersebut. </w:t>
      </w:r>
    </w:p>
    <w:p>
      <w:pPr/>
      <w:r>
        <w:rPr>
          <w:lang w:val="id_ID" w:bidi="id_ID"/>
        </w:rPr>
      </w:r>
      <w:r>
        <w:rPr>
          <w:lang w:val="id_ID" w:bidi="id_ID"/>
        </w:rPr>
        <w:t>Kisah ini memiliki dua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Mereka yang mendengarkan Yesus</w:t>
      </w:r>
    </w:p>
    <w:p>
      <w:pPr>
        <w:pStyle w:val="ListBullet"/>
        <w:spacing w:line="240" w:lineRule="auto"/>
        <w:ind w:left="720"/>
      </w:pPr>
      <w:r>
        <w:rPr>
          <w:lang w:val="id_ID" w:bidi="id_ID"/>
        </w:rPr>
      </w:r>
      <w:r>
        <w:rPr>
          <w:lang w:val="id_ID" w:bidi="id_ID"/>
        </w:rPr>
        <w:t>Tukang kebun</w:t>
      </w:r>
    </w:p>
    <w:p>
      <w:pPr>
        <w:pStyle w:val="ListBullet"/>
        <w:spacing w:line="240" w:lineRule="auto"/>
        <w:ind w:left="720"/>
      </w:pPr>
      <w:r>
        <w:rPr>
          <w:lang w:val="id_ID" w:bidi="id_ID"/>
        </w:rPr>
      </w:r>
      <w:r>
        <w:rPr>
          <w:lang w:val="id_ID" w:bidi="id_ID"/>
        </w:rPr>
        <w:t>Wanita yang bekerja dengan adonan</w:t>
      </w:r>
    </w:p>
    <w:p>
      <w:pPr/>
      <w:r>
        <w:rPr>
          <w:lang w:val="id_ID" w:bidi="id_ID"/>
        </w:rPr>
      </w:r>
      <w:r>
        <w:rPr>
          <w:lang w:val="id_ID" w:bidi="id_ID"/>
        </w:rPr>
        <w:t>Minta tim untuk memerankan kisah itu dua kali. Pertama, minta mereka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ini untuk pertama kali, perhatikan dialog, alur, plot, dan kronologi kisah tersebut.</w:t>
      </w:r>
    </w:p>
    <w:p>
      <w:pPr/>
      <w:r>
        <w:rPr>
          <w:lang w:val="id_ID" w:bidi="id_ID"/>
        </w:rPr>
      </w:r>
      <w:r>
        <w:rPr>
          <w:lang w:val="id_ID" w:bidi="id_ID"/>
        </w:rPr>
        <w:t>Pastikan bahwa tim memerankan seorang tukang kebun yang menanam biji sesawi. Tim dapat menggunakan alat bantu seperti cabang atau sapu untuk menunjukkan bagaimana biji sesawi menjadi pohon dan burung membuat sarang di cabang-cabangnya.</w:t>
      </w:r>
    </w:p>
    <w:p>
      <w:pPr/>
      <w:r>
        <w:rPr>
          <w:lang w:val="id_ID" w:bidi="id_ID"/>
        </w:rPr>
      </w:r>
      <w:r>
        <w:rPr>
          <w:lang w:val="id_ID" w:bidi="id_ID"/>
        </w:rPr>
        <w:t>Pastikan bahwa tim memerankan seorang wanita yang menggunakan ragi untuk membuat roti. Tim dapat menggunakan alat bantu seperti lumpur dengan bebatuan kecil atau tepung dengan pewarna untuk menunjukkan bahwa ragi itu telah memengaruhi semua adonan.</w:t>
      </w:r>
    </w:p>
    <w:p>
      <w:pPr/>
      <w:r>
        <w:rPr>
          <w:lang w:val="id_ID" w:bidi="id_ID"/>
        </w:rPr>
      </w:r>
      <w:r>
        <w:rPr>
          <w:lang w:val="id_ID" w:bidi="id_ID"/>
        </w:rPr>
        <w:t>Saat kelompok memerankan kisah ini untuk kedua kalinya, hentikan mereka pada titik-titik tertentu.</w:t>
      </w:r>
    </w:p>
    <w:p>
      <w:pPr/>
      <w:r>
        <w:rPr>
          <w:lang w:val="id_ID" w:bidi="id_ID"/>
        </w:rPr>
      </w:r>
      <w:r>
        <w:rPr>
          <w:lang w:val="id_ID" w:bidi="id_ID"/>
        </w:rPr>
        <w:t xml:space="preserve">Perankan bahwa Yesus memberikan contoh benih biji sesawi yang tumbuh menjadi sebuah pohon. </w:t>
      </w:r>
    </w:p>
    <w:p>
      <w:pPr/>
      <w:r>
        <w:rPr>
          <w:lang w:val="id_ID" w:bidi="id_ID"/>
        </w:rPr>
      </w:r>
      <w:r>
        <w:rPr>
          <w:lang w:val="id_ID" w:bidi="id_ID"/>
        </w:rPr>
        <w:t xml:space="preserve">Hentikan adegannya: Tanyakan kepada aktor yang memerankan pengurus kebun, ”Bagaimana perasaan saudara?” Saudara mungkin mendengar hal-hal seperti, "Aku terkesan dengan cara benih kecil ini tumbuh begitu tinggi.", "Aku senang karena benih itu tidak mati, melainkan tumbuh menjadi pohon yang sehat.", dan "Damai. Sangat indah melihat burung-burung itu." Ulangi adegannya. </w:t>
      </w:r>
    </w:p>
    <w:p>
      <w:pPr/>
      <w:r>
        <w:rPr>
          <w:lang w:val="id_ID" w:bidi="id_ID"/>
        </w:rPr>
      </w:r>
      <w:r>
        <w:rPr>
          <w:lang w:val="id_ID" w:bidi="id_ID"/>
        </w:rPr>
        <w:t>Perankan Yesus memberikan contoh sedikit ragi yang mengkhamiri semua adonan.</w:t>
      </w:r>
    </w:p>
    <w:p>
      <w:pPr/>
      <w:r>
        <w:rPr>
          <w:lang w:val="id_ID" w:bidi="id_ID"/>
        </w:rPr>
      </w:r>
      <w:r>
        <w:rPr>
          <w:lang w:val="id_ID" w:bidi="id_ID"/>
        </w:rPr>
        <w:t>Hentikan adegannya: Tanyakan kepada aktor yang memerankan penonton itu, ”Bagaimana perasaan saudara?” Saudara mungkin mendengar hal-hal seperti, "Penuh pengharapan." Kerajaan Allah akan bertumbuh!" "Apakah ini pembaharuan besar yang telah kita tunggu?" dan "Aku senang Yesus menggunakan contoh-contoh yang dapat Aku mengerti."</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Yesus mengajar dan membandingkan kerajaan </w:t>
      </w:r>
      <w:r>
        <w:rPr>
          <w:b/>
          <w:lang w:val="id_ID" w:bidi="id_ID"/>
        </w:rPr>
        <w:t>Allah</w:t>
      </w:r>
      <w:r>
        <w:rPr>
          <w:lang w:val="id_ID" w:bidi="id_ID"/>
        </w:rPr>
        <w:t xml:space="preserve"> dengan dua hal yang berbeda. "Kerajaan Allah" merujuk kepada Allah yang memerintah dalam hati umat dengan cara yang baru. Pastikan untuk menerjemahkan kerajaan Allah dengan cara yang sama seperti yang telah Anda lakukan sebelumnya. </w:t>
      </w:r>
      <w:hyperlink r:id="rId205">
        <w:r>
          <w:rPr>
            <w:lang w:val="id_ID" w:bidi="id_ID"/>
          </w:rPr>
          <w:rPr>
            <w:color w:val="0000EE"/>
            <w:u w:val="single"/>
          </w:rPr>
          <w:t>Kerajaan Allah</w:t>
        </w:r>
      </w:hyperlink>
      <w:r>
        <w:rPr>
          <w:lang w:val="id_ID" w:bidi="id_ID"/>
        </w:rPr>
        <w:t xml:space="preserve"> ada di Daftar Kata Utama. </w:t>
      </w:r>
    </w:p>
    <w:p>
      <w:pPr/>
      <w:r>
        <w:rPr>
          <w:lang w:val="id_ID" w:bidi="id_ID"/>
        </w:rPr>
      </w:r>
      <w:r>
        <w:rPr>
          <w:lang w:val="id_ID" w:bidi="id_ID"/>
        </w:rPr>
        <w:t xml:space="preserve">Yesus membandingkan kerajaan Allah dengan </w:t>
      </w:r>
      <w:r>
        <w:rPr>
          <w:b/>
          <w:lang w:val="id_ID" w:bidi="id_ID"/>
        </w:rPr>
        <w:t>sebuah benih biji sesawi</w:t>
      </w:r>
      <w:r>
        <w:rPr>
          <w:lang w:val="id_ID" w:bidi="id_ID"/>
        </w:rPr>
        <w:t>. Orang-orang Yahudi menganggap benih biji sesawi menjadi simbol kekecilan.</w:t>
      </w:r>
    </w:p>
    <w:p>
      <w:pPr/>
      <w:r>
        <w:rPr>
          <w:lang w:val="id_ID" w:bidi="id_ID"/>
        </w:rPr>
      </w:r>
      <w:r>
        <w:rPr>
          <w:lang w:val="id_ID" w:bidi="id_ID"/>
        </w:rPr>
        <w:t>Berhenti dan tunjukkan kepada tim saudara sebuah gambar benih biji sesawi serta membandingkannya dengan pertumbuhannya, jika saudara belum melakukannya.</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ini, sebagai satu kelompok, dalam bahasa sendiri.</w:t>
      </w:r>
    </w:p>
    <w:p>
      <w:pPr/>
      <w:r>
        <w:rPr>
          <w:lang w:val="id_ID" w:bidi="id_ID"/>
        </w:rPr>
      </w:r>
      <w:r>
        <w:rPr>
          <w:lang w:val="id_ID" w:bidi="id_ID"/>
        </w:rPr>
        <w:t>Pertama, semua anggota kelompok harus berlatih menceritakan perikop ini dalam bahasa sendiri. Ingatlah untuk memasukkan hal-hal yang sudah diputuskan dalam langkah-langkah sebelumnya, seperti kronologi, kata, frasa, emosi, atau apa pun yang Anda telah diskusikan.</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itu dan berhenti sejenak. Lakukan ini sampai kelompok telah menceritakan kembali seluruh teks. Anggota-anggota kelompok dapat saling memperbaiki dalam tahap ini. </w:t>
      </w:r>
    </w:p>
    <w:p>
      <w:pPr/>
      <w:r>
        <w:rPr>
          <w:lang w:val="id_ID" w:bidi="id_ID"/>
        </w:rPr>
      </w:r>
      <w:r>
        <w:rPr>
          <w:lang w:val="id_ID" w:bidi="id_ID"/>
        </w:rPr>
        <w:t>Hentikan sejenak audio ini di sini.</w:t>
      </w:r>
    </w:p>
    <w:p>
      <w:pPr/>
      <w:r>
        <w:rPr>
          <w:lang w:val="id_ID" w:bidi="id_ID"/>
        </w:rPr>
      </w:r>
      <w:r>
        <w:rPr>
          <w:lang w:val="id_ID" w:bidi="id_ID"/>
        </w:rPr>
        <w:t>Selanjutnya, setiap anggota kelompok harus menceritakan seluruh teks tersebut tanpa interupsi setidaknya satu kali. Seorang anggota kelompok dapat menggunakan benda apa saja, gerakan, atau papan cerita untuk membantu mereka mengingat teks tersebut.</w:t>
      </w:r>
    </w:p>
    <w:p>
      <w:pPr/>
      <w:r>
        <w:rPr>
          <w:lang w:val="id_ID" w:bidi="id_ID"/>
        </w:rPr>
      </w:r>
      <w:r>
        <w:rPr>
          <w:lang w:val="id_ID" w:bidi="id_ID"/>
        </w:rPr>
        <w:t>Hentikan sejenak audio ini di sini.</w:t>
      </w:r>
    </w:p>
    <w:p>
      <w:pPr/>
      <w:r>
        <w:rPr>
          <w:lang w:val="id_ID" w:bidi="id_ID"/>
        </w:rPr>
      </w:r>
      <w:r>
        <w:rPr>
          <w:lang w:val="id_ID" w:bidi="id_ID"/>
        </w:rPr>
        <w:t xml:space="preserve">Selanjutnya, kelompok dapat memutuskan versi siapa dari teks tersebut yang Anda paling sukai. Anda mungkin memutuskan untuk menyukai cara bercerita seorang anggota kelompok untuk suatu adegan, tetapi menyukai cara anggota kelompok lain menceritakan adegan lainnya. </w:t>
      </w:r>
    </w:p>
    <w:p>
      <w:pPr/>
      <w:r>
        <w:rPr>
          <w:lang w:val="id_ID" w:bidi="id_ID"/>
        </w:rPr>
      </w:r>
      <w:r>
        <w:rPr>
          <w:lang w:val="id_ID" w:bidi="id_ID"/>
        </w:rPr>
        <w:t>Hentikan sejenak audio ini di sini.</w:t>
      </w:r>
    </w:p>
    <w:p>
      <w:pPr/>
      <w:r>
        <w:rPr>
          <w:lang w:val="id_ID" w:bidi="id_ID"/>
        </w:rPr>
      </w:r>
      <w:r>
        <w:rPr>
          <w:lang w:val="id_ID" w:bidi="id_ID"/>
        </w:rPr>
        <w:t>Akhirnya, kelompok dapat menyusun versi akhir yang disetujui oleh semua anggota kelompok untuk perikop itu.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Lukas 13:18–21</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402">
        <w:r>
          <w:rPr>
            <w:lang w:val="id_ID" w:bidi="id_ID"/>
          </w:rPr>
          <w:rPr>
            <w:color w:val="0000EE"/>
            <w:u w:val="single"/>
          </w:rPr>
          <w:t>Dengar dan Renungkan</w:t>
        </w:r>
      </w:hyperlink>
      <w:r>
        <w:rPr>
          <w:lang w:val="id_ID" w:bidi="id_ID"/>
        </w:rPr>
        <w:t xml:space="preserve"> (933 KB)</w:t>
      </w:r>
      <w:r>
        <w:rPr>
          <w:lang w:val="id_ID" w:bidi="id_ID"/>
        </w:rPr>
      </w:r>
    </w:p>
    <w:p>
      <w:pPr>
        <w:pStyle w:val="ListBullet"/>
        <w:spacing w:line="240" w:lineRule="auto"/>
        <w:ind w:left="720"/>
      </w:pPr>
      <w:r>
        <w:rPr>
          <w:lang w:val="id_ID" w:bidi="id_ID"/>
        </w:rPr>
      </w:r>
      <w:hyperlink r:id="rId403">
        <w:r>
          <w:rPr>
            <w:lang w:val="id_ID" w:bidi="id_ID"/>
          </w:rPr>
          <w:rPr>
            <w:color w:val="0000EE"/>
            <w:u w:val="single"/>
          </w:rPr>
          <w:t>Menyiapkan Panggung</w:t>
        </w:r>
      </w:hyperlink>
      <w:r>
        <w:rPr>
          <w:lang w:val="id_ID" w:bidi="id_ID"/>
        </w:rPr>
        <w:t xml:space="preserve"> (3.9 MB)</w:t>
      </w:r>
      <w:r>
        <w:rPr>
          <w:lang w:val="id_ID" w:bidi="id_ID"/>
        </w:rPr>
      </w:r>
    </w:p>
    <w:p>
      <w:pPr>
        <w:pStyle w:val="ListBullet"/>
        <w:spacing w:line="240" w:lineRule="auto"/>
        <w:ind w:left="720"/>
      </w:pPr>
      <w:r>
        <w:rPr>
          <w:lang w:val="id_ID" w:bidi="id_ID"/>
        </w:rPr>
      </w:r>
      <w:hyperlink r:id="rId404">
        <w:r>
          <w:rPr>
            <w:lang w:val="id_ID" w:bidi="id_ID"/>
          </w:rPr>
          <w:rPr>
            <w:color w:val="0000EE"/>
            <w:u w:val="single"/>
          </w:rPr>
          <w:t>Menjelaskan Adegan</w:t>
        </w:r>
      </w:hyperlink>
      <w:r>
        <w:rPr>
          <w:lang w:val="id_ID" w:bidi="id_ID"/>
        </w:rPr>
        <w:t xml:space="preserve"> (3.4 MB)</w:t>
      </w:r>
      <w:r>
        <w:rPr>
          <w:lang w:val="id_ID" w:bidi="id_ID"/>
        </w:rPr>
      </w:r>
    </w:p>
    <w:p>
      <w:pPr>
        <w:pStyle w:val="ListBullet"/>
        <w:spacing w:line="240" w:lineRule="auto"/>
        <w:ind w:left="720"/>
      </w:pPr>
      <w:r>
        <w:rPr>
          <w:lang w:val="id_ID" w:bidi="id_ID"/>
        </w:rPr>
      </w:r>
      <w:hyperlink r:id="rId405">
        <w:r>
          <w:rPr>
            <w:lang w:val="id_ID" w:bidi="id_ID"/>
          </w:rPr>
          <w:rPr>
            <w:color w:val="0000EE"/>
            <w:u w:val="single"/>
          </w:rPr>
          <w:t>Memperagakan Bacaan</w:t>
        </w:r>
      </w:hyperlink>
      <w:r>
        <w:rPr>
          <w:lang w:val="id_ID" w:bidi="id_ID"/>
        </w:rPr>
        <w:t xml:space="preserve"> (2.6 MB)</w:t>
      </w:r>
      <w:r>
        <w:rPr>
          <w:lang w:val="id_ID" w:bidi="id_ID"/>
        </w:rPr>
      </w:r>
    </w:p>
    <w:p>
      <w:pPr>
        <w:pStyle w:val="ListBullet"/>
        <w:spacing w:line="240" w:lineRule="auto"/>
        <w:ind w:left="720"/>
      </w:pPr>
      <w:r>
        <w:rPr>
          <w:lang w:val="id_ID" w:bidi="id_ID"/>
        </w:rPr>
      </w:r>
      <w:hyperlink r:id="rId406">
        <w:r>
          <w:rPr>
            <w:lang w:val="id_ID" w:bidi="id_ID"/>
          </w:rPr>
          <w:rPr>
            <w:color w:val="0000EE"/>
            <w:u w:val="single"/>
          </w:rPr>
          <w:t>Melengkapi yang Kurang</w:t>
        </w:r>
      </w:hyperlink>
      <w:r>
        <w:rPr>
          <w:lang w:val="id_ID" w:bidi="id_ID"/>
        </w:rPr>
        <w:t xml:space="preserve"> (937 KB)</w:t>
      </w:r>
      <w:r>
        <w:rPr>
          <w:lang w:val="id_ID" w:bidi="id_ID"/>
        </w:rPr>
      </w:r>
    </w:p>
    <w:p>
      <w:pPr>
        <w:pStyle w:val="ListBullet"/>
        <w:spacing w:line="240" w:lineRule="auto"/>
        <w:ind w:left="720"/>
      </w:pPr>
      <w:r>
        <w:rPr>
          <w:lang w:val="id_ID" w:bidi="id_ID"/>
        </w:rPr>
      </w:r>
      <w:hyperlink r:id="rId407">
        <w:r>
          <w:rPr>
            <w:lang w:val="id_ID" w:bidi="id_ID"/>
          </w:rPr>
          <w:rPr>
            <w:color w:val="0000EE"/>
            <w:u w:val="single"/>
          </w:rPr>
          <w:t>Menyampaikan Firman Tuhan</w:t>
        </w:r>
      </w:hyperlink>
      <w:r>
        <w:rPr>
          <w:lang w:val="id_ID" w:bidi="id_ID"/>
        </w:rPr>
        <w:t xml:space="preserve"> (2.0 MB)</w:t>
      </w:r>
      <w:r>
        <w:rPr>
          <w:lang w:val="id_ID" w:bidi="id_ID"/>
        </w:rPr>
      </w:r>
      <w:r>
        <w:rPr>
          <w:lang w:val="id_ID" w:bidi="id_ID"/>
        </w:rPr>
      </w:r>
      <w:r>
        <w:rPr>
          <w:lang w:val="id_ID" w:bidi="id_ID"/>
        </w:rPr>
      </w:r>
    </w:p>
    <w:p>
      <w:pPr/>
      <w:r>
        <w:rPr>
          <w:lang w:val="id_ID" w:bidi="id_ID"/>
        </w:rPr>
      </w:r>
    </w:p>
    <w:p>
      <w:pPr>
        <w:pStyle w:val="Heading2"/>
      </w:pPr>
      <w:r>
        <w:rPr>
          <w:lang w:val="id_ID" w:bidi="id_ID"/>
        </w:rPr>
        <w:t>Lukas 13:22–30</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Dengarkan Lukas 13:22–30 dan renungkan di dalam hati Anda. Dengarkan teks sebanyak tiga kali (dalam tiga terjemahan yang berbeda, jika memungkinkan). Kemudian sebagai satu tim diskusikan pertanyaan-pertanyaan berikut ini:</w:t>
      </w:r>
    </w:p>
    <w:p>
      <w:pPr>
        <w:pStyle w:val="ListBullet"/>
        <w:spacing w:line="240" w:lineRule="auto"/>
        <w:ind w:left="720"/>
      </w:pPr>
      <w:r>
        <w:rPr>
          <w:lang w:val="id_ID" w:bidi="id_ID"/>
        </w:rPr>
      </w:r>
      <w:r>
        <w:rPr>
          <w:lang w:val="id_ID" w:bidi="id_ID"/>
        </w:rPr>
        <w:t xml:space="preserve">Apa yang Anda suka dalam kisah ini? </w:t>
      </w:r>
    </w:p>
    <w:p>
      <w:pPr>
        <w:pStyle w:val="ListBullet"/>
        <w:spacing w:line="240" w:lineRule="auto"/>
        <w:ind w:left="720"/>
      </w:pPr>
      <w:r>
        <w:rPr>
          <w:lang w:val="id_ID" w:bidi="id_ID"/>
        </w:rPr>
      </w:r>
      <w:r>
        <w:rPr>
          <w:lang w:val="id_ID" w:bidi="id_ID"/>
        </w:rPr>
        <w:t xml:space="preserve">Apa yang Anda tidak suka atau tidak mengerti? </w:t>
      </w:r>
    </w:p>
    <w:p>
      <w:pPr>
        <w:pStyle w:val="ListBullet"/>
        <w:spacing w:line="240" w:lineRule="auto"/>
        <w:ind w:left="720"/>
      </w:pPr>
      <w:r>
        <w:rPr>
          <w:lang w:val="id_ID" w:bidi="id_ID"/>
        </w:rPr>
      </w:r>
      <w:r>
        <w:rPr>
          <w:lang w:val="id_ID" w:bidi="id_ID"/>
        </w:rPr>
        <w:t>Apa yang kisah ini katakan tentang Yesus?</w:t>
      </w:r>
    </w:p>
    <w:p>
      <w:pPr>
        <w:pStyle w:val="ListBullet"/>
        <w:spacing w:line="240" w:lineRule="auto"/>
        <w:ind w:left="720"/>
      </w:pPr>
      <w:r>
        <w:rPr>
          <w:lang w:val="id_ID" w:bidi="id_ID"/>
        </w:rPr>
      </w:r>
      <w:r>
        <w:rPr>
          <w:lang w:val="id_ID" w:bidi="id_ID"/>
        </w:rPr>
        <w:t>Apa yang kisah ini katakan tentang manusia?</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Sebelumnya, Yesus menyembuhkan seorang wanita yang lumpuh dan kemudian mengajar tentang seperti apa kerajaan Allah itu. Dalam kisah ini, Yesus dan para murid-Nya melanjutkan perjalanan mereka menuju Yerusalem di mana Dia tahu Dia akan mati. Sepanjang perjalanan, Yesus berhenti di desa-desa dan mengajar banyak orang. Seseorang bertanya kepada-Nya apakah hanya beberapa orang yang akan diselamatkan.</w:t>
      </w:r>
    </w:p>
    <w:p>
      <w:pPr/>
      <w:r>
        <w:rPr>
          <w:lang w:val="id_ID" w:bidi="id_ID"/>
        </w:rPr>
      </w:r>
      <w:r>
        <w:rPr>
          <w:lang w:val="id_ID" w:bidi="id_ID"/>
        </w:rPr>
        <w:t>Yesus dan para murid-Nya menjelajahi desa-desa dalam perjalanan mereka menuju Yerusalem. Di setiap kota kecil, Yesus berhenti untuk mengajar orang-orang. Pada satu kesempatan, seseorang bertanya kepada Yesus, "Tuhan, apakah hanya sedikit orang yang akan diselamatkan?" Di sini, diselamatkan berarti diselamatkan atau dibebaskan dari hukuman Allah karena dosa, maupun ketidaktaatan kepada Allah. Lukas tidak mengatakan siapa orang ini, yang menyiratkan bahwa respons Yesus adalah untuk semua orang.</w:t>
      </w:r>
    </w:p>
    <w:p>
      <w:pPr/>
      <w:r>
        <w:rPr>
          <w:lang w:val="id_ID" w:bidi="id_ID"/>
        </w:rPr>
      </w:r>
      <w:r>
        <w:rPr>
          <w:lang w:val="id_ID" w:bidi="id_ID"/>
        </w:rPr>
        <w:t>Yesus tidak menanggapi dengan berbicara tentang beberapa orang yang akan diselamatkan, melainkan tentang banyak orang yang tidak akan diselamatkan. Yesus membandingkan kerajaan Allah, atau Allah yang memerintah dalam hati banyak orang, dengan sebuah rumah yang pintunya sempit. Baik kerajaan Allah maupun sebuah pintu yang sempit itu sulit dimasuki.</w:t>
      </w:r>
    </w:p>
    <w:p>
      <w:pPr/>
      <w:r>
        <w:rPr>
          <w:lang w:val="id_ID" w:bidi="id_ID"/>
        </w:rPr>
      </w:r>
      <w:r>
        <w:rPr>
          <w:lang w:val="id_ID" w:bidi="id_ID"/>
        </w:rPr>
        <w:t>Berhenti dan tunjukkan sebuah gambar pintu depan rumah orang Yahudi. Diskusikan dengan tim Anda: Apakah pintu masuk ke rumah itu tampak seperti dalam kebudayaan Anda? Bagaimana seseorang mengumumkan kedatangan mereka? Berapa banyak orang yang dapat memasuki sebuah rumah sekaligus?</w:t>
      </w:r>
    </w:p>
    <w:p>
      <w:pPr/>
      <w:r>
        <w:rPr>
          <w:lang w:val="id_ID" w:bidi="id_ID"/>
        </w:rPr>
      </w:r>
      <w:r>
        <w:rPr>
          <w:lang w:val="id_ID" w:bidi="id_ID"/>
        </w:rPr>
        <w:t>Yesus mengatakan orang-orang harus berjuang atau bekerja keras untuk memasuki kerajaan Allah. Ini bukan berarti orang-orang memasuki kerajaan Allah dengan melakukan perbuatan baik. Yesus menjelaskan bahwa banyak orang akan mau memasuki kerajaan Allah, tetapi mereka tidak akan mampu karena pintunya tertutup. Pemilik rumah itu menutup pintu. Hanya dialah yang dapat membuka pintu dan mengizinkan orang-orang masuk. Yesus mengatakan bahwa begitu pemiliknya sudah bangun dan menutup pintu, tidak seorang pun akan dapat masuk. Yesus mendesak orang-orang agar berusaha menaati Allah sekarang sehingga mereka kelak akan dapat memasuki kerajaan Allah.</w:t>
      </w:r>
    </w:p>
    <w:p>
      <w:pPr/>
      <w:r>
        <w:rPr>
          <w:lang w:val="id_ID" w:bidi="id_ID"/>
        </w:rPr>
      </w:r>
      <w:r>
        <w:rPr>
          <w:lang w:val="id_ID" w:bidi="id_ID"/>
        </w:rPr>
        <w:t>Orang-orang yang berusaha masuk pintu setelah sang pemilik menutupnya, berdiri di luar sambil mengetuk dan berteriak. Pada zaman Yesus, orang-orang mengetuk pintu agar diizinkan masuk. Pemilik menanggapi dengan mengatakan bahwa ia tidak tahu orang-orang di luar itu keluarga. Ini menyiratkan bahwa ia tidak memiliki hubungan dengan mereka. Pemilik itu tidak mengacu kepada tempat asal orang-orang itu. Orang-orang di luar ingin sang pemilik mengatakan bahwa ia mengenal mereka. Mereka berusaha membuktikannya dengan mengatakan mereka telah berbagi makanan bersama. Dalam kebudayaan Yahudi, ini adalah tanda persahabatan. Mereka juga mengatakan bahwa Dia telah mengajar di kota-kota tempat mereka tinggal.</w:t>
      </w:r>
    </w:p>
    <w:p>
      <w:pPr/>
      <w:r>
        <w:rPr>
          <w:lang w:val="id_ID" w:bidi="id_ID"/>
        </w:rPr>
      </w:r>
      <w:r>
        <w:rPr>
          <w:lang w:val="id_ID" w:bidi="id_ID"/>
        </w:rPr>
        <w:t>Berhenti dan diskusikan dengan tim Saudara: Bagaimana orang-orang membuktikan bahwa mereka mengenal seseorang dalam budaya saudara? Pengalaman membangun kepercayaan macam apakah yang dibagikan di tempat Anda tinggal?</w:t>
      </w:r>
    </w:p>
    <w:p>
      <w:pPr/>
      <w:r>
        <w:rPr>
          <w:lang w:val="id_ID" w:bidi="id_ID"/>
        </w:rPr>
      </w:r>
      <w:r>
        <w:rPr>
          <w:lang w:val="id_ID" w:bidi="id_ID"/>
        </w:rPr>
        <w:t>Orang lain ingin masuk karena mereka telah mendengar Yesus mengajar. Mereka tidak akan diizinkan masuk. Sang pemilik akan mengatakan kepada orang-orang di luar bahwa ia benar-benar tidak mengenal mereka. Sang pemilik menolak orang-orang di luar dan meminta mereka pergi. Dia menyebut mereka pembuat kejahatan, atau mereka yang biasa melakukan kesalahan.</w:t>
      </w:r>
    </w:p>
    <w:p>
      <w:pPr/>
      <w:r>
        <w:rPr>
          <w:lang w:val="id_ID" w:bidi="id_ID"/>
        </w:rPr>
      </w:r>
      <w:r>
        <w:rPr>
          <w:lang w:val="id_ID" w:bidi="id_ID"/>
        </w:rPr>
        <w:t>Yesus kemudian berubah dari menceritakan kisah sang pemilik rumah menjadi berbicara langsung tentang kerajaan Allah. Yesus berbicara tentang dua kelompok orang: mereka yang merupakan bagian dari kerajaan Allah dan mereka yang akan berada di tempat hukuman, di luar kerajaan Allah. Orang-orang yang berada di luar kerajaan Allah akan menangis dan mengertakkan gigi mereka, atau mengertakkan gigi mereka bersama-sama sebagai ungkapan kemarahan, kepahitan, serta kebencian.</w:t>
      </w:r>
    </w:p>
    <w:p>
      <w:pPr/>
      <w:r>
        <w:rPr>
          <w:lang w:val="id_ID" w:bidi="id_ID"/>
        </w:rPr>
      </w:r>
      <w:r>
        <w:rPr>
          <w:lang w:val="id_ID" w:bidi="id_ID"/>
        </w:rPr>
        <w:t>Berhenti dan diskusikan dengan tim Saudara: Bagaimana orang-orang mengungkapkan kemarahan, kepahitan, atau kebencian dalam budaya saudara? Jelaskan bahasa tubuh mereka.</w:t>
      </w:r>
    </w:p>
    <w:p>
      <w:pPr/>
      <w:r>
        <w:rPr>
          <w:lang w:val="id_ID" w:bidi="id_ID"/>
        </w:rPr>
      </w:r>
      <w:r>
        <w:rPr>
          <w:lang w:val="id_ID" w:bidi="id_ID"/>
        </w:rPr>
        <w:t>Yesus mengatakan bahwa kelak, orang-orang di luar kerajaan Allah akan melihat nenek moyang mereka dan para nabi, atau utusan Allah, yang memercayai Allah serta mematuhi-Nya di dalam kerajaan Allah. Mereka tidak akan dapat bergabung dengan para nenek moyang mereka Abraham, Yakub, dan Ishak, atau para nabi, para utusan Allah, yang telah meninggal. Sebaliknya, mereka akan dibuang dari kerajaan Allah karena mereka tidak percaya kepada Yesus. Dibuang berarti dikucilkan atau diusir.</w:t>
      </w:r>
    </w:p>
    <w:p>
      <w:pPr/>
      <w:r>
        <w:rPr>
          <w:lang w:val="id_ID" w:bidi="id_ID"/>
        </w:rPr>
      </w:r>
      <w:r>
        <w:rPr>
          <w:lang w:val="id_ID" w:bidi="id_ID"/>
        </w:rPr>
        <w:t>Orang-orang Yahudi meyakini bahwa ketika sang Juru Selamat yang Dijanjikan datang, akan ada perayaan besar. Yesus menggunakan contoh ini untuk mengatakan orang-orang akan datang dari segala penjuru, termasuk orang-orang non-Yahudi, untuk bersandar di meja. Ini berarti menjadi bagian dari pesta di kerajaan Allah. Yesus kemudian mengatakan sesuatu yang tidak terduga. Yesus mengatakan Allah akan menganggap beberapa orang menjadi sangat penting di kerajaan-Nya yang tidak dihormati atau dianggap penting oleh orang-orang Yahudi. Ini pasti akan termasuk orang-orang Kafir, atau non-Yahudi. Yesus juga mengatakan kebalikannya adalah benar: orang-orang yang memiliki status tinggi di bumi itu akan memiliki status rendah di kerajaan Allah.</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 xml:space="preserve">Dalam sesi ini, Anda akan membantu kelompok memvisualisasikan kisah ini. Anda akan membantu kelompok mendefinisikan adegan, latar, dan karakter dari kisah ini. </w:t>
      </w:r>
    </w:p>
    <w:p>
      <w:pPr/>
      <w:r>
        <w:rPr>
          <w:lang w:val="id_ID" w:bidi="id_ID"/>
        </w:rPr>
      </w:r>
      <w:r>
        <w:rPr>
          <w:lang w:val="id_ID" w:bidi="id_ID"/>
        </w:rPr>
        <w:t>Kisah ini memiliki dua adegan.</w:t>
      </w:r>
    </w:p>
    <w:p>
      <w:pPr/>
      <w:r>
        <w:rPr>
          <w:lang w:val="id_ID" w:bidi="id_ID"/>
        </w:rPr>
      </w:r>
      <w:r>
        <w:rPr>
          <w:b/>
          <w:lang w:val="id_ID" w:bidi="id_ID"/>
        </w:rPr>
        <w:t>Adegan pertama:</w:t>
      </w:r>
      <w:r>
        <w:rPr>
          <w:lang w:val="id_ID" w:bidi="id_ID"/>
        </w:rPr>
        <w:t xml:space="preserve"> Yesus mengajar di kota-kota dalam perjalanan menuju Yerusalem. Seseorang bertanya kepada Yesus apakah hanya sedikit orang yang akan diselamatkan.</w:t>
      </w:r>
    </w:p>
    <w:p>
      <w:pPr/>
      <w:r>
        <w:rPr>
          <w:lang w:val="id_ID" w:bidi="id_ID"/>
        </w:rPr>
      </w:r>
      <w:r>
        <w:rPr>
          <w:b/>
          <w:lang w:val="id_ID" w:bidi="id_ID"/>
        </w:rPr>
        <w:t>Adegan kedua:</w:t>
      </w:r>
      <w:r>
        <w:rPr>
          <w:lang w:val="id_ID" w:bidi="id_ID"/>
        </w:rPr>
        <w:t xml:space="preserve"> Yesus menyuruhorang banyak bekerja keras untuk memasuki pintu yang sempit menuju kerajaan Allah. Yesus mengatakan kepada mereka apa yang akan terjadi jika mereka tidak dapat masuk ke dalam kerajaan Allah. Yesus berbicara tentang mereka yang tidak masuk melalui pintu yang sempit.</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Penonton</w:t>
      </w:r>
    </w:p>
    <w:p>
      <w:pPr>
        <w:pStyle w:val="ListBullet"/>
        <w:spacing w:line="240" w:lineRule="auto"/>
        <w:ind w:left="720"/>
      </w:pPr>
      <w:r>
        <w:rPr>
          <w:lang w:val="id_ID" w:bidi="id_ID"/>
        </w:rPr>
      </w:r>
      <w:r>
        <w:rPr>
          <w:lang w:val="id_ID" w:bidi="id_ID"/>
        </w:rPr>
        <w:t>Orang yang mempertanyakan Yesus</w:t>
      </w:r>
    </w:p>
    <w:p>
      <w:pPr>
        <w:pStyle w:val="ListBullet"/>
        <w:spacing w:line="240" w:lineRule="auto"/>
        <w:ind w:left="720"/>
      </w:pPr>
      <w:r>
        <w:rPr>
          <w:lang w:val="id_ID" w:bidi="id_ID"/>
        </w:rPr>
      </w:r>
      <w:r>
        <w:rPr>
          <w:lang w:val="id_ID" w:bidi="id_ID"/>
        </w:rPr>
        <w:t>Pemilik rumah</w:t>
      </w:r>
    </w:p>
    <w:p>
      <w:pPr>
        <w:pStyle w:val="ListBullet"/>
        <w:spacing w:line="240" w:lineRule="auto"/>
        <w:ind w:left="720"/>
      </w:pPr>
      <w:r>
        <w:rPr>
          <w:lang w:val="id_ID" w:bidi="id_ID"/>
        </w:rPr>
      </w:r>
      <w:r>
        <w:rPr>
          <w:lang w:val="id_ID" w:bidi="id_ID"/>
        </w:rPr>
        <w:t>Orang-orang di dalam</w:t>
      </w:r>
    </w:p>
    <w:p>
      <w:pPr>
        <w:pStyle w:val="ListBullet"/>
        <w:spacing w:line="240" w:lineRule="auto"/>
        <w:ind w:left="720"/>
      </w:pPr>
      <w:r>
        <w:rPr>
          <w:lang w:val="id_ID" w:bidi="id_ID"/>
        </w:rPr>
      </w:r>
      <w:r>
        <w:rPr>
          <w:lang w:val="id_ID" w:bidi="id_ID"/>
        </w:rPr>
        <w:t>Orang-orang di luar</w:t>
      </w:r>
    </w:p>
    <w:p>
      <w:pPr>
        <w:pStyle w:val="ListBullet"/>
        <w:spacing w:line="240" w:lineRule="auto"/>
        <w:ind w:left="720"/>
      </w:pPr>
      <w:r>
        <w:rPr>
          <w:lang w:val="id_ID" w:bidi="id_ID"/>
        </w:rPr>
      </w:r>
      <w:r>
        <w:rPr>
          <w:lang w:val="id_ID" w:bidi="id_ID"/>
        </w:rPr>
        <w:t>Abraham</w:t>
      </w:r>
    </w:p>
    <w:p>
      <w:pPr>
        <w:pStyle w:val="ListBullet"/>
        <w:spacing w:line="240" w:lineRule="auto"/>
        <w:ind w:left="720"/>
      </w:pPr>
      <w:r>
        <w:rPr>
          <w:lang w:val="id_ID" w:bidi="id_ID"/>
        </w:rPr>
      </w:r>
      <w:r>
        <w:rPr>
          <w:lang w:val="id_ID" w:bidi="id_ID"/>
        </w:rPr>
        <w:t>Ishak</w:t>
      </w:r>
    </w:p>
    <w:p>
      <w:pPr>
        <w:pStyle w:val="ListBullet"/>
        <w:spacing w:line="240" w:lineRule="auto"/>
        <w:ind w:left="720"/>
      </w:pPr>
      <w:r>
        <w:rPr>
          <w:lang w:val="id_ID" w:bidi="id_ID"/>
        </w:rPr>
      </w:r>
      <w:r>
        <w:rPr>
          <w:lang w:val="id_ID" w:bidi="id_ID"/>
        </w:rPr>
        <w:t>Yakub</w:t>
      </w:r>
    </w:p>
    <w:p>
      <w:pPr>
        <w:pStyle w:val="ListBullet"/>
        <w:spacing w:line="240" w:lineRule="auto"/>
        <w:ind w:left="720"/>
      </w:pPr>
      <w:r>
        <w:rPr>
          <w:lang w:val="id_ID" w:bidi="id_ID"/>
        </w:rPr>
      </w:r>
      <w:r>
        <w:rPr>
          <w:lang w:val="id_ID" w:bidi="id_ID"/>
        </w:rPr>
        <w:t>Orang-orang kafir dari semua tempat</w:t>
      </w:r>
    </w:p>
    <w:p>
      <w:pPr/>
      <w:r>
        <w:rPr>
          <w:lang w:val="id_ID" w:bidi="id_ID"/>
        </w:rPr>
      </w:r>
      <w:r>
        <w:rPr>
          <w:lang w:val="id_ID" w:bidi="id_ID"/>
        </w:rPr>
        <w:t xml:space="preserve">Dalam sesi ini, ambillah papan cerita kelompok, gambarlah, atau gunakan beberapa macam alat peraga (benda-benda yang dapat Anda pindahkan seperti batu, batang, mainan anak-anak) untuk memvisualisasikan kisah dan adegan di dalamnya. </w:t>
      </w:r>
    </w:p>
    <w:p>
      <w:pPr/>
      <w:r>
        <w:rPr>
          <w:lang w:val="id_ID" w:bidi="id_ID"/>
        </w:rPr>
      </w:r>
      <w:r>
        <w:rPr>
          <w:lang w:val="id_ID" w:bidi="id_ID"/>
        </w:rPr>
        <w:t>Seseorang bertanya kepada Yesus tentang siapa yang akan diselamatkan ketika Yesus sedang mengajar. Yesus menanggapi dengan menceritakan sebuah perumpamaan tentang pemilik rumah dan pintu yang sempit.</w:t>
      </w:r>
    </w:p>
    <w:p>
      <w:pPr/>
      <w:r>
        <w:rPr>
          <w:lang w:val="id_ID" w:bidi="id_ID"/>
        </w:rPr>
      </w:r>
      <w:r>
        <w:rPr>
          <w:lang w:val="id_ID" w:bidi="id_ID"/>
        </w:rPr>
        <w:t>Penting untuk diingat bahwa gagasan tentang pintu memberikan kendali kepada pemilik kapan membuka atau menutupnya.</w:t>
      </w:r>
    </w:p>
    <w:p>
      <w:pPr/>
      <w:r>
        <w:rPr>
          <w:lang w:val="id_ID" w:bidi="id_ID"/>
        </w:rPr>
      </w:r>
      <w:r>
        <w:rPr>
          <w:lang w:val="id_ID" w:bidi="id_ID"/>
        </w:rPr>
        <w:t>Penting untuk diingat bahwa melalui pintu yang sempit menyiratkan sebuah keputusan untuk dekat dengan pemilik, untuk mengikuti sang pemilik.</w:t>
      </w:r>
    </w:p>
    <w:p>
      <w:pPr/>
      <w:r>
        <w:rPr>
          <w:lang w:val="id_ID" w:bidi="id_ID"/>
        </w:rPr>
      </w:r>
      <w:r>
        <w:rPr>
          <w:lang w:val="id_ID" w:bidi="id_ID"/>
        </w:rPr>
        <w:t xml:space="preserve">Banyak orang berusaha masuk ke pintu, tetapi tidak dapat masuk ke dalamnya. Ketika mereka mencoba untuk membuat pemilik itu mengenali mereka, ia tidak melakukannya. Ia tetap menutup pintu dan menyuruh mereka pergi. Mereka sangat sedih karena mereka melihat nenek moyang mereka di pesta kerajaan Allah bersama orang-orang non-Yahudi dan mereka tidak dapat hadir. </w:t>
      </w:r>
    </w:p>
    <w:p>
      <w:pPr/>
      <w:r>
        <w:rPr>
          <w:lang w:val="id_ID" w:bidi="id_ID"/>
        </w:rPr>
      </w:r>
      <w:r>
        <w:rPr>
          <w:lang w:val="id_ID" w:bidi="id_ID"/>
        </w:rPr>
        <w:t>Penting untuk diingat bahwa bagi orang-orang Yahudi, perjamuan bersama Abraham, Ishak, dan Yakub adalah sesuatu yang mereka inginkan ketika mereka menjadi bagian dari kerajaan Allah.</w:t>
      </w:r>
    </w:p>
    <w:p>
      <w:pPr/>
      <w:r>
        <w:rPr>
          <w:lang w:val="id_ID" w:bidi="id_ID"/>
        </w:rPr>
      </w:r>
      <w:r>
        <w:rPr>
          <w:lang w:val="id_ID" w:bidi="id_ID"/>
        </w:rPr>
        <w:t>Penting untuk diingat ketika Yesus mengatakan orang-orang datang dari timur, barat, selatan, dan utara, maksud-Nya orang-orang dari seluruh dunia, setiap bangsa. Mereka akan datang ke meja di kerajaan Allah.</w:t>
      </w:r>
    </w:p>
    <w:p>
      <w:pPr/>
      <w:r>
        <w:rPr>
          <w:lang w:val="id_ID" w:bidi="id_ID"/>
        </w:rPr>
      </w:r>
      <w:r>
        <w:rPr>
          <w:lang w:val="id_ID" w:bidi="id_ID"/>
        </w:rPr>
        <w:t>Penting untuk diingat bahwa bagi orang-orang Yahudi, berbagi makanan dengan orang-orang Kafir, atau non-Yahudi itu penghinaan.</w:t>
      </w:r>
    </w:p>
    <w:p>
      <w:pPr/>
      <w:r>
        <w:rPr>
          <w:lang w:val="id_ID" w:bidi="id_ID"/>
        </w:rPr>
      </w:r>
      <w:r>
        <w:rPr>
          <w:lang w:val="id_ID" w:bidi="id_ID"/>
        </w:rPr>
        <w:t>Penting untuk diingat bahwa Yesus menggunakan kata seperti "memang" atau "lihatlah" untuk mengatakan kepada para pendengar-Nya agar mendengarkan baik-baik. Yesus menekankan bahwa Dia akan mengatakan sesuatu yang tidak terduga. Yesus mengatakan kepada mereka bahwa di kerajaan Allah, urutan kepentingan akan berlawanan dengan apa yang ada di bumi.</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 xml:space="preserve">Dalam sesi ini, tim akan mendramatisir kisah tersebut. </w:t>
      </w:r>
    </w:p>
    <w:p>
      <w:pPr/>
      <w:r>
        <w:rPr>
          <w:lang w:val="id_ID" w:bidi="id_ID"/>
        </w:rPr>
      </w:r>
      <w:r>
        <w:rPr>
          <w:lang w:val="id_ID" w:bidi="id_ID"/>
        </w:rPr>
        <w:t>Kisah ini memiliki dua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Penonton</w:t>
      </w:r>
    </w:p>
    <w:p>
      <w:pPr>
        <w:pStyle w:val="ListBullet"/>
        <w:spacing w:line="240" w:lineRule="auto"/>
        <w:ind w:left="720"/>
      </w:pPr>
      <w:r>
        <w:rPr>
          <w:lang w:val="id_ID" w:bidi="id_ID"/>
        </w:rPr>
      </w:r>
      <w:r>
        <w:rPr>
          <w:lang w:val="id_ID" w:bidi="id_ID"/>
        </w:rPr>
        <w:t>Orang yang mempertanyakan Yesus</w:t>
      </w:r>
    </w:p>
    <w:p>
      <w:pPr>
        <w:pStyle w:val="ListBullet"/>
        <w:spacing w:line="240" w:lineRule="auto"/>
        <w:ind w:left="720"/>
      </w:pPr>
      <w:r>
        <w:rPr>
          <w:lang w:val="id_ID" w:bidi="id_ID"/>
        </w:rPr>
      </w:r>
      <w:r>
        <w:rPr>
          <w:lang w:val="id_ID" w:bidi="id_ID"/>
        </w:rPr>
        <w:t>Pemilik rumah</w:t>
      </w:r>
    </w:p>
    <w:p>
      <w:pPr>
        <w:pStyle w:val="ListBullet"/>
        <w:spacing w:line="240" w:lineRule="auto"/>
        <w:ind w:left="720"/>
      </w:pPr>
      <w:r>
        <w:rPr>
          <w:lang w:val="id_ID" w:bidi="id_ID"/>
        </w:rPr>
      </w:r>
      <w:r>
        <w:rPr>
          <w:lang w:val="id_ID" w:bidi="id_ID"/>
        </w:rPr>
        <w:t>Orang-orang di dalam</w:t>
      </w:r>
    </w:p>
    <w:p>
      <w:pPr>
        <w:pStyle w:val="ListBullet"/>
        <w:spacing w:line="240" w:lineRule="auto"/>
        <w:ind w:left="720"/>
      </w:pPr>
      <w:r>
        <w:rPr>
          <w:lang w:val="id_ID" w:bidi="id_ID"/>
        </w:rPr>
      </w:r>
      <w:r>
        <w:rPr>
          <w:lang w:val="id_ID" w:bidi="id_ID"/>
        </w:rPr>
        <w:t>Orang-orang di luar</w:t>
      </w:r>
    </w:p>
    <w:p>
      <w:pPr>
        <w:pStyle w:val="ListBullet"/>
        <w:spacing w:line="240" w:lineRule="auto"/>
        <w:ind w:left="720"/>
      </w:pPr>
      <w:r>
        <w:rPr>
          <w:lang w:val="id_ID" w:bidi="id_ID"/>
        </w:rPr>
      </w:r>
      <w:r>
        <w:rPr>
          <w:lang w:val="id_ID" w:bidi="id_ID"/>
        </w:rPr>
        <w:t>Abraham</w:t>
      </w:r>
    </w:p>
    <w:p>
      <w:pPr>
        <w:pStyle w:val="ListBullet"/>
        <w:spacing w:line="240" w:lineRule="auto"/>
        <w:ind w:left="720"/>
      </w:pPr>
      <w:r>
        <w:rPr>
          <w:lang w:val="id_ID" w:bidi="id_ID"/>
        </w:rPr>
      </w:r>
      <w:r>
        <w:rPr>
          <w:lang w:val="id_ID" w:bidi="id_ID"/>
        </w:rPr>
        <w:t>Ishak</w:t>
      </w:r>
    </w:p>
    <w:p>
      <w:pPr>
        <w:pStyle w:val="ListBullet"/>
        <w:spacing w:line="240" w:lineRule="auto"/>
        <w:ind w:left="720"/>
      </w:pPr>
      <w:r>
        <w:rPr>
          <w:lang w:val="id_ID" w:bidi="id_ID"/>
        </w:rPr>
      </w:r>
      <w:r>
        <w:rPr>
          <w:lang w:val="id_ID" w:bidi="id_ID"/>
        </w:rPr>
        <w:t>Yakub</w:t>
      </w:r>
    </w:p>
    <w:p>
      <w:pPr>
        <w:pStyle w:val="ListBullet"/>
        <w:spacing w:line="240" w:lineRule="auto"/>
        <w:ind w:left="720"/>
      </w:pPr>
      <w:r>
        <w:rPr>
          <w:lang w:val="id_ID" w:bidi="id_ID"/>
        </w:rPr>
      </w:r>
      <w:r>
        <w:rPr>
          <w:lang w:val="id_ID" w:bidi="id_ID"/>
        </w:rPr>
        <w:t>Orang-orang kafir dari semua tempat</w:t>
      </w:r>
    </w:p>
    <w:p>
      <w:pPr/>
      <w:r>
        <w:rPr>
          <w:lang w:val="id_ID" w:bidi="id_ID"/>
        </w:rPr>
      </w:r>
      <w:r>
        <w:rPr>
          <w:lang w:val="id_ID" w:bidi="id_ID"/>
        </w:rPr>
        <w:t>Minta tim untuk memerankan kisah itu dua kali. Pertama, minta mereka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ini untuk pertama kali, perhatikan dialog, alur, plot, dan kronologi kisah tersebut.</w:t>
      </w:r>
    </w:p>
    <w:p>
      <w:pPr/>
      <w:r>
        <w:rPr>
          <w:lang w:val="id_ID" w:bidi="id_ID"/>
        </w:rPr>
      </w:r>
      <w:r>
        <w:rPr>
          <w:lang w:val="id_ID" w:bidi="id_ID"/>
        </w:rPr>
        <w:t>Pastikan bahwa tim mulai berakting dengan menunjukkan pemilik rumah yang makan dan minum bersama beberapa orang. Mereka memunggungi Yesus ketika Dia menceritakan perumpamaan itu. Kemudian, pemilik rumah itu pergi untuk mengajar orang-orang di jalanan. Ketika ia kembali ke rumahnya, beberapa orang berbalik dan mengikuti pemilik, tetapi yang lain tidak. Sang pemilik menunggu sebentar, tetapi kemudian ia menutup pintu.</w:t>
      </w:r>
    </w:p>
    <w:p>
      <w:pPr/>
      <w:r>
        <w:rPr>
          <w:lang w:val="id_ID" w:bidi="id_ID"/>
        </w:rPr>
      </w:r>
      <w:r>
        <w:rPr>
          <w:lang w:val="id_ID" w:bidi="id_ID"/>
        </w:rPr>
        <w:t>Pastikan bahwa tim memerankan orang-orang yang berusaha melewati pintu yang sempit.</w:t>
      </w:r>
    </w:p>
    <w:p>
      <w:pPr/>
      <w:r>
        <w:rPr>
          <w:lang w:val="id_ID" w:bidi="id_ID"/>
        </w:rPr>
      </w:r>
      <w:r>
        <w:rPr>
          <w:lang w:val="id_ID" w:bidi="id_ID"/>
        </w:rPr>
        <w:t>Pastikan bahwa tim memerankan pemilik rumah yang menutup pintu setelah beberapa saat. Orang-orang yang ditinggalkan di luar sangat sedih dan marah. Mereka melihat ke dalam rumah, di sebuah meja ada Abraham, Ishak, dan Yakub sedang makan bersama sang pemilik.</w:t>
      </w:r>
    </w:p>
    <w:p>
      <w:pPr/>
      <w:r>
        <w:rPr>
          <w:lang w:val="id_ID" w:bidi="id_ID"/>
        </w:rPr>
      </w:r>
      <w:r>
        <w:rPr>
          <w:lang w:val="id_ID" w:bidi="id_ID"/>
        </w:rPr>
        <w:t>Pastikan bahwa tim menunjukkan orang-orang yang datang dari seluruh tempat duduk di meja.</w:t>
      </w:r>
    </w:p>
    <w:p>
      <w:pPr/>
      <w:r>
        <w:rPr>
          <w:lang w:val="id_ID" w:bidi="id_ID"/>
        </w:rPr>
      </w:r>
      <w:r>
        <w:rPr>
          <w:lang w:val="id_ID" w:bidi="id_ID"/>
        </w:rPr>
        <w:t>Saat kelompok memerankan kisah ini untuk kedua kalinya, hentikan mereka pada titik-titik tertentu.</w:t>
      </w:r>
    </w:p>
    <w:p>
      <w:pPr/>
      <w:r>
        <w:rPr>
          <w:lang w:val="id_ID" w:bidi="id_ID"/>
        </w:rPr>
      </w:r>
      <w:r>
        <w:rPr>
          <w:lang w:val="id_ID" w:bidi="id_ID"/>
        </w:rPr>
        <w:t>Perankan Yesus dan para murid-Nya yang melintasi kota-kota kecil sambil mengajar ketika mereka pergi ke Yerusalem. Seseorang di salah satu kota kecil bertanya kepada Yesus apakah hanya sedikit orang yang akan diselamatkan.</w:t>
      </w:r>
    </w:p>
    <w:p>
      <w:pPr/>
      <w:r>
        <w:rPr>
          <w:lang w:val="id_ID" w:bidi="id_ID"/>
        </w:rPr>
      </w:r>
      <w:r>
        <w:rPr>
          <w:lang w:val="id_ID" w:bidi="id_ID"/>
        </w:rPr>
        <w:t xml:space="preserve">Hentikan adegannya: Tanyakan kepada aktor yang memerankan murid Yesus, ”Bagaimana perasaan saudara?” Saudara mungkin mendengar hal-hal seperti, "Saya merasa yakin." Kami adalah bagian dari yang sedikit itu.", "Bingung, Aku kira Yesus datang untuk menyelamatkan semua orang di Israel.", dan "Bagaimana Yesus akan menjawab pertanyaan ini? Dia selalu memiliki cara yang tak terduga untuk menjawab." Ulangi adegannya. </w:t>
      </w:r>
    </w:p>
    <w:p>
      <w:pPr/>
      <w:r>
        <w:rPr>
          <w:lang w:val="id_ID" w:bidi="id_ID"/>
        </w:rPr>
      </w:r>
      <w:r>
        <w:rPr>
          <w:lang w:val="id_ID" w:bidi="id_ID"/>
        </w:rPr>
        <w:t>Yesus mengatakan kepada semua orang yang mendengar-Nya agar berusaha melewati pintu yang sempit. Ia mengatakan bahwa banyak orang berusaha masuk, tetapi mereka tidak akan dapat. Yesus mengatakan, "Ketika pemilik rumah menutup pintu, engkau mungkin tetap di luar sambil mengetuk pintu, tetapi pemilik rumah akan mengatakan aku tidak mengenal kamu. Engkau akan mengatakan, "Namun kami telah makan dan minum di hadapanmu." Tetapi pemilik itu akan menjawab, "Aku tidak tahu siapa kamu. Enyahlah, engkau yang berbuat jahat."</w:t>
      </w:r>
    </w:p>
    <w:p>
      <w:pPr/>
      <w:r>
        <w:rPr>
          <w:lang w:val="id_ID" w:bidi="id_ID"/>
        </w:rPr>
      </w:r>
      <w:r>
        <w:rPr>
          <w:lang w:val="id_ID" w:bidi="id_ID"/>
        </w:rPr>
        <w:t xml:space="preserve">Hentikan adegannya: Tanyakan kepada aktor yang memerankan pendengar itu, ”Bagaimana perasaan saudara?” Saudara mungkin mendengar hal-hal seperti, "Aku kira aku hanya perlu bersama Yesus.", "Khawatir. Aku tidak tahu bahwa memasuki kerajaan Allah adalah sangat sulit.", dan "Marah. Kami adalah umat Allah. Bagaimana bisa Yesus mengatakan Allah tidak akan mengenal kami?" Ulangi adegannya. </w:t>
      </w:r>
    </w:p>
    <w:p>
      <w:pPr/>
      <w:r>
        <w:rPr>
          <w:lang w:val="id_ID" w:bidi="id_ID"/>
        </w:rPr>
      </w:r>
      <w:r>
        <w:rPr>
          <w:lang w:val="id_ID" w:bidi="id_ID"/>
        </w:rPr>
        <w:t>Yesus terus mengajar. Dia mengatakan, "Di tempat itu engkau akan sangat sedih dan marah ketika engkau melihat Abraham, Ishak, dan Yakub makan di meja dalam kerajaan Allah, tetapi engkau tidak akan dapat bergabung. Orang-orang akan datang dari seluruh dunia, dari semua bangsa. Mereka akan makan di meja kerajaan Allah. Dengarkan baik-baik, mereka yang kamu anggap menjadi yang terakhir akan menjadi yang pertama, dan siapa pun yang kau pikir harus menjadi yang pertama akan menjadi yang terakhir."</w:t>
      </w:r>
    </w:p>
    <w:p>
      <w:pPr/>
      <w:r>
        <w:rPr>
          <w:lang w:val="id_ID" w:bidi="id_ID"/>
        </w:rPr>
      </w:r>
      <w:r>
        <w:rPr>
          <w:lang w:val="id_ID" w:bidi="id_ID"/>
        </w:rPr>
        <w:t>Hentikan adegannya: Tanyakan kepada aktor yang memerankan orang-orang yang di luar itu, ”Bagaimana perasaan saudara?” Anda mungkin mendengar hal-hal seperti, "Kecewa." Mengapa orang-orang yang bukan keturunan Abraham diizinkan masuk?". "Aku melakukan yang terbaik untuk menjadi yang pertama, mengapa Aku harus menjadi yang terakhir?" dan "Sedih, Aku berharap aku tidak hanya mendengarkan Yesus tetapi menaati apa yang Ia katakan." Tanyakan kepada aktor yang memerankan orang-orang non Yahudi, "Bagaimana perasaan kalian?" Anda mungkin mendengar hal-hal seperti, "Bahagia. Aku tak pernah membayangkan menjadi bagian dari perjamuan seperti ini.", "Aku senang karena sang pemilik rumah membuat jalan bagiku untuk hadir.", dan "Mengapa begitu banyak umat-Nya sendiri yang tidak melakukan apa yang dikatakan-Nya?" Tanyakan kepada aktor yang memerankan Abraham, "Bagaimana perasaan Anda?" Saudara mungkin mendengar hal-hal seperti, "Sedih." Seandainya semua keturunanku beriman kepada Juruselamat yang Dijanjikan Allah.", "Allah adalah setia. Dia terus menepati janjinya dengan membawaku dan banyak orang lain ke tanah perjanjian sejati.", dan "Rendah hati. Allah mampu menyerahkan Anak-Nya dengan cara yang tidak pernah aku bayangkan."</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Yesus dan para murid, atau para pengikut-Nya, sedang dalam perjalanan menuju </w:t>
      </w:r>
      <w:r>
        <w:rPr>
          <w:b/>
          <w:lang w:val="id_ID" w:bidi="id_ID"/>
        </w:rPr>
        <w:t>Yerusalem</w:t>
      </w:r>
      <w:r>
        <w:rPr>
          <w:lang w:val="id_ID" w:bidi="id_ID"/>
        </w:rPr>
        <w:t xml:space="preserve">, atau ibu kota agama Yahudi. </w:t>
      </w:r>
      <w:hyperlink r:id="rId21">
        <w:r>
          <w:rPr>
            <w:lang w:val="id_ID" w:bidi="id_ID"/>
          </w:rPr>
          <w:rPr>
            <w:color w:val="0000EE"/>
            <w:u w:val="single"/>
          </w:rPr>
          <w:t>Yerusalem</w:t>
        </w:r>
      </w:hyperlink>
      <w:r>
        <w:rPr>
          <w:lang w:val="id_ID" w:bidi="id_ID"/>
        </w:rPr>
        <w:t xml:space="preserve"> terdapat di Daftar Kata Utama. </w:t>
      </w:r>
    </w:p>
    <w:p>
      <w:pPr/>
      <w:r>
        <w:rPr>
          <w:lang w:val="id_ID" w:bidi="id_ID"/>
        </w:rPr>
      </w:r>
      <w:r>
        <w:rPr>
          <w:lang w:val="id_ID" w:bidi="id_ID"/>
        </w:rPr>
        <w:t>Sementara Yesus mengajar di sebuah kota, seseorang bertanya kepada-Nya, "</w:t>
      </w:r>
      <w:r>
        <w:rPr>
          <w:b/>
          <w:lang w:val="id_ID" w:bidi="id_ID"/>
        </w:rPr>
        <w:t>Tuhan</w:t>
      </w:r>
      <w:r>
        <w:rPr>
          <w:lang w:val="id_ID" w:bidi="id_ID"/>
        </w:rPr>
        <w:t xml:space="preserve">, apakah hanya sedikit orang yang akan </w:t>
      </w:r>
      <w:r>
        <w:rPr>
          <w:b/>
          <w:lang w:val="id_ID" w:bidi="id_ID"/>
        </w:rPr>
        <w:t>diselamatkan</w:t>
      </w:r>
      <w:r>
        <w:rPr>
          <w:lang w:val="id_ID" w:bidi="id_ID"/>
        </w:rPr>
        <w:t xml:space="preserve">?" Di sini, Tuhan adalah gelar terhormat yang berarti sama dengan tuan. Diselamatkan berarti diselamatkan dari hukuman Allah atas dosa, atau ketidaktaatan terhadap Allah. Pastikan untuk menerjemahkan Tuhan dan diselamatkan dengan cara yang sama seperti yang telah Anda lakukan sebelumnya. </w:t>
      </w:r>
      <w:hyperlink r:id="rId263">
        <w:r>
          <w:rPr>
            <w:lang w:val="id_ID" w:bidi="id_ID"/>
          </w:rPr>
          <w:rPr>
            <w:color w:val="0000EE"/>
            <w:u w:val="single"/>
          </w:rPr>
          <w:t>Tuhan</w:t>
        </w:r>
      </w:hyperlink>
      <w:r>
        <w:rPr>
          <w:lang w:val="id_ID" w:bidi="id_ID"/>
        </w:rPr>
        <w:t xml:space="preserve"> dan </w:t>
      </w:r>
      <w:hyperlink r:id="rId50">
        <w:r>
          <w:rPr>
            <w:lang w:val="id_ID" w:bidi="id_ID"/>
          </w:rPr>
          <w:rPr>
            <w:color w:val="0000EE"/>
            <w:u w:val="single"/>
          </w:rPr>
          <w:t>keselamatan</w:t>
        </w:r>
      </w:hyperlink>
      <w:r>
        <w:rPr>
          <w:lang w:val="id_ID" w:bidi="id_ID"/>
        </w:rPr>
        <w:t xml:space="preserve"> ada di Daftar Kata Utama.</w:t>
      </w:r>
    </w:p>
    <w:p>
      <w:pPr/>
      <w:r>
        <w:rPr>
          <w:lang w:val="id_ID" w:bidi="id_ID"/>
        </w:rPr>
      </w:r>
      <w:r>
        <w:rPr>
          <w:lang w:val="id_ID" w:bidi="id_ID"/>
        </w:rPr>
        <w:t xml:space="preserve">Dalam kisah Yesus tentang pemilik rumah itu, pemilik itu memanggil orang-orang dari luar sebagai pelaku </w:t>
      </w:r>
      <w:r>
        <w:rPr>
          <w:b/>
          <w:lang w:val="id_ID" w:bidi="id_ID"/>
        </w:rPr>
        <w:t>kejahatan</w:t>
      </w:r>
      <w:r>
        <w:rPr>
          <w:lang w:val="id_ID" w:bidi="id_ID"/>
        </w:rPr>
        <w:t xml:space="preserve"> dan mengatakan kepada mereka untuk pergi. Para pelaku kejahatan mengacu kepada mereka yang biasanya melakukan apa yang salah. </w:t>
      </w:r>
      <w:hyperlink r:id="rId408">
        <w:r>
          <w:rPr>
            <w:lang w:val="id_ID" w:bidi="id_ID"/>
          </w:rPr>
          <w:rPr>
            <w:color w:val="0000EE"/>
            <w:u w:val="single"/>
          </w:rPr>
          <w:t>Istilah Kejahatan</w:t>
        </w:r>
      </w:hyperlink>
      <w:r>
        <w:rPr>
          <w:lang w:val="id_ID" w:bidi="id_ID"/>
        </w:rPr>
        <w:t xml:space="preserve"> terdapat di Daftar Kata Utama. </w:t>
      </w:r>
    </w:p>
    <w:p>
      <w:pPr/>
      <w:r>
        <w:rPr>
          <w:lang w:val="id_ID" w:bidi="id_ID"/>
        </w:rPr>
      </w:r>
      <w:r>
        <w:rPr>
          <w:lang w:val="id_ID" w:bidi="id_ID"/>
        </w:rPr>
        <w:t xml:space="preserve">Yesus mengatakan orang-orang yang dibuang keluar akan melihat nenek moyang mereka dan para utusan </w:t>
      </w:r>
      <w:r>
        <w:rPr>
          <w:b/>
          <w:lang w:val="id_ID" w:bidi="id_ID"/>
        </w:rPr>
        <w:t>Allah</w:t>
      </w:r>
      <w:r>
        <w:rPr>
          <w:lang w:val="id_ID" w:bidi="id_ID"/>
        </w:rPr>
        <w:t xml:space="preserve">, para </w:t>
      </w:r>
      <w:r>
        <w:rPr>
          <w:b/>
          <w:lang w:val="id_ID" w:bidi="id_ID"/>
        </w:rPr>
        <w:t>nabi</w:t>
      </w:r>
      <w:r>
        <w:rPr>
          <w:lang w:val="id_ID" w:bidi="id_ID"/>
        </w:rPr>
        <w:t xml:space="preserve">, di kerajaan Allah, tempat di mana Allah memerintah. Mereka tidak akan dapat bergabung dengan mereka. Pastikan untuk menerjemahkan para nabi dan kerajaan Allah dengan cara yang sama seperti yang telah Anda lakukan dalam bagian sebelumnya. Kedua istilah, </w:t>
      </w:r>
      <w:hyperlink r:id="rId63">
        <w:r>
          <w:rPr>
            <w:lang w:val="id_ID" w:bidi="id_ID"/>
          </w:rPr>
          <w:rPr>
            <w:color w:val="0000EE"/>
            <w:u w:val="single"/>
          </w:rPr>
          <w:t>nabi</w:t>
        </w:r>
      </w:hyperlink>
      <w:r>
        <w:rPr>
          <w:lang w:val="id_ID" w:bidi="id_ID"/>
        </w:rPr>
        <w:t xml:space="preserve"> dan </w:t>
      </w:r>
      <w:hyperlink r:id="rId205">
        <w:r>
          <w:rPr>
            <w:lang w:val="id_ID" w:bidi="id_ID"/>
          </w:rPr>
          <w:rPr>
            <w:color w:val="0000EE"/>
            <w:u w:val="single"/>
          </w:rPr>
          <w:t>kerajaan Allah</w:t>
        </w:r>
      </w:hyperlink>
      <w:r>
        <w:rPr>
          <w:lang w:val="id_ID" w:bidi="id_ID"/>
        </w:rPr>
        <w:t>, terdapat di Daftar Kata Utama.</w:t>
      </w:r>
    </w:p>
    <w:p>
      <w:pPr/>
      <w:r>
        <w:rPr>
          <w:lang w:val="id_ID" w:bidi="id_ID"/>
        </w:rPr>
      </w:r>
      <w:r>
        <w:rPr>
          <w:lang w:val="id_ID" w:bidi="id_ID"/>
        </w:rPr>
        <w:t xml:space="preserve">Yesus mengatakan bahwa orang-orang akan datang dari </w:t>
      </w:r>
      <w:r>
        <w:rPr>
          <w:b/>
          <w:lang w:val="id_ID" w:bidi="id_ID"/>
        </w:rPr>
        <w:t>segala penjuru</w:t>
      </w:r>
      <w:r>
        <w:rPr>
          <w:lang w:val="id_ID" w:bidi="id_ID"/>
        </w:rPr>
        <w:t>, Utara, Selatan, Timur, dan Barat, untuk menjadi bagian dari perjamuan di kerajaan Allah. Yesus menunjukkan bahwa orang-orang tidak hanya akan datang dari Israel, tetapi dari seluruh dunia.</w:t>
      </w:r>
    </w:p>
    <w:p>
      <w:pPr/>
      <w:r>
        <w:rPr>
          <w:lang w:val="id_ID" w:bidi="id_ID"/>
        </w:rPr>
      </w:r>
      <w:r>
        <w:rPr>
          <w:lang w:val="id_ID" w:bidi="id_ID"/>
        </w:rPr>
        <w:t>Berhenti dan diskusikan dengan tim saudara: Apa yang orang-orang membicarakan tentang petunjuk arah dalam budaya Anda? Pastikan terjemahan Anda menunjukkan bahwa orang-orang akan datang dari seluruh dunia.</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ini, sebagai satu kelompok, dalam bahasa sendiri.</w:t>
      </w:r>
    </w:p>
    <w:p>
      <w:pPr/>
      <w:r>
        <w:rPr>
          <w:lang w:val="id_ID" w:bidi="id_ID"/>
        </w:rPr>
      </w:r>
      <w:r>
        <w:rPr>
          <w:lang w:val="id_ID" w:bidi="id_ID"/>
        </w:rPr>
        <w:t>Pertama, semua anggota kelompok harus berlatih menceritakan perikop ini dalam bahasa sendiri. Ingatlah untuk memasukkan hal-hal yang sudah diputuskan dalam langkah-langkah sebelumnya, seperti kronologi, kata, frasa, emosi, atau apa pun yang Anda telah diskusikan.</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itu dan berhenti sejenak. Lakukan ini sampai kelompok telah menceritakan kembali seluruh teks. Anggota-anggota kelompok dapat saling memperbaiki dalam tahap ini. </w:t>
      </w:r>
    </w:p>
    <w:p>
      <w:pPr/>
      <w:r>
        <w:rPr>
          <w:lang w:val="id_ID" w:bidi="id_ID"/>
        </w:rPr>
      </w:r>
      <w:r>
        <w:rPr>
          <w:lang w:val="id_ID" w:bidi="id_ID"/>
        </w:rPr>
        <w:t>Hentikan sejenak audio ini di sini.</w:t>
      </w:r>
    </w:p>
    <w:p>
      <w:pPr/>
      <w:r>
        <w:rPr>
          <w:lang w:val="id_ID" w:bidi="id_ID"/>
        </w:rPr>
      </w:r>
      <w:r>
        <w:rPr>
          <w:lang w:val="id_ID" w:bidi="id_ID"/>
        </w:rPr>
        <w:t>Selanjutnya, setiap anggota kelompok harus menceritakan seluruh teks tersebut tanpa interupsi setidaknya satu kali. Seorang anggota kelompok dapat menggunakan benda apa saja, gerakan, atau papan cerita untuk membantu mereka mengingat teks tersebut.</w:t>
      </w:r>
    </w:p>
    <w:p>
      <w:pPr/>
      <w:r>
        <w:rPr>
          <w:lang w:val="id_ID" w:bidi="id_ID"/>
        </w:rPr>
      </w:r>
      <w:r>
        <w:rPr>
          <w:lang w:val="id_ID" w:bidi="id_ID"/>
        </w:rPr>
        <w:t>Hentikan sejenak audio ini di sini.</w:t>
      </w:r>
    </w:p>
    <w:p>
      <w:pPr/>
      <w:r>
        <w:rPr>
          <w:lang w:val="id_ID" w:bidi="id_ID"/>
        </w:rPr>
      </w:r>
      <w:r>
        <w:rPr>
          <w:lang w:val="id_ID" w:bidi="id_ID"/>
        </w:rPr>
        <w:t xml:space="preserve">Selanjutnya, kelompok dapat memutuskan versi siapa dari teks tersebut yang Anda paling sukai. Anda mungkin memutuskan untuk menyukai cara bercerita seorang anggota kelompok untuk suatu adegan, tetapi menyukai cara anggota kelompok lain menceritakan adegan lainnya. </w:t>
      </w:r>
    </w:p>
    <w:p>
      <w:pPr/>
      <w:r>
        <w:rPr>
          <w:lang w:val="id_ID" w:bidi="id_ID"/>
        </w:rPr>
      </w:r>
      <w:r>
        <w:rPr>
          <w:lang w:val="id_ID" w:bidi="id_ID"/>
        </w:rPr>
        <w:t>Hentikan sejenak audio ini di sini.</w:t>
      </w:r>
    </w:p>
    <w:p>
      <w:pPr/>
      <w:r>
        <w:rPr>
          <w:lang w:val="id_ID" w:bidi="id_ID"/>
        </w:rPr>
      </w:r>
      <w:r>
        <w:rPr>
          <w:lang w:val="id_ID" w:bidi="id_ID"/>
        </w:rPr>
        <w:t>Akhirnya, kelompok dapat menyusun versi akhir yang disetujui oleh semua anggota kelompok untuk perikop itu.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Lukas 13:22–30</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409">
        <w:r>
          <w:rPr>
            <w:lang w:val="id_ID" w:bidi="id_ID"/>
          </w:rPr>
          <w:rPr>
            <w:color w:val="0000EE"/>
            <w:u w:val="single"/>
          </w:rPr>
          <w:t>Dengar dan Renungkan</w:t>
        </w:r>
      </w:hyperlink>
      <w:r>
        <w:rPr>
          <w:lang w:val="id_ID" w:bidi="id_ID"/>
        </w:rPr>
        <w:t xml:space="preserve"> (499 KB)</w:t>
      </w:r>
      <w:r>
        <w:rPr>
          <w:lang w:val="id_ID" w:bidi="id_ID"/>
        </w:rPr>
      </w:r>
    </w:p>
    <w:p>
      <w:pPr>
        <w:pStyle w:val="ListBullet"/>
        <w:spacing w:line="240" w:lineRule="auto"/>
        <w:ind w:left="720"/>
      </w:pPr>
      <w:r>
        <w:rPr>
          <w:lang w:val="id_ID" w:bidi="id_ID"/>
        </w:rPr>
      </w:r>
      <w:hyperlink r:id="rId410">
        <w:r>
          <w:rPr>
            <w:lang w:val="id_ID" w:bidi="id_ID"/>
          </w:rPr>
          <w:rPr>
            <w:color w:val="0000EE"/>
            <w:u w:val="single"/>
          </w:rPr>
          <w:t>Menyiapkan Panggung</w:t>
        </w:r>
      </w:hyperlink>
      <w:r>
        <w:rPr>
          <w:lang w:val="id_ID" w:bidi="id_ID"/>
        </w:rPr>
        <w:t xml:space="preserve"> (3.5 MB)</w:t>
      </w:r>
      <w:r>
        <w:rPr>
          <w:lang w:val="id_ID" w:bidi="id_ID"/>
        </w:rPr>
      </w:r>
    </w:p>
    <w:p>
      <w:pPr>
        <w:pStyle w:val="ListBullet"/>
        <w:spacing w:line="240" w:lineRule="auto"/>
        <w:ind w:left="720"/>
      </w:pPr>
      <w:r>
        <w:rPr>
          <w:lang w:val="id_ID" w:bidi="id_ID"/>
        </w:rPr>
      </w:r>
      <w:hyperlink r:id="rId411">
        <w:r>
          <w:rPr>
            <w:lang w:val="id_ID" w:bidi="id_ID"/>
          </w:rPr>
          <w:rPr>
            <w:color w:val="0000EE"/>
            <w:u w:val="single"/>
          </w:rPr>
          <w:t>Menjelaskan Adegan</w:t>
        </w:r>
      </w:hyperlink>
      <w:r>
        <w:rPr>
          <w:lang w:val="id_ID" w:bidi="id_ID"/>
        </w:rPr>
        <w:t xml:space="preserve"> (1.9 MB)</w:t>
      </w:r>
      <w:r>
        <w:rPr>
          <w:lang w:val="id_ID" w:bidi="id_ID"/>
        </w:rPr>
      </w:r>
    </w:p>
    <w:p>
      <w:pPr>
        <w:pStyle w:val="ListBullet"/>
        <w:spacing w:line="240" w:lineRule="auto"/>
        <w:ind w:left="720"/>
      </w:pPr>
      <w:r>
        <w:rPr>
          <w:lang w:val="id_ID" w:bidi="id_ID"/>
        </w:rPr>
      </w:r>
      <w:hyperlink r:id="rId412">
        <w:r>
          <w:rPr>
            <w:lang w:val="id_ID" w:bidi="id_ID"/>
          </w:rPr>
          <w:rPr>
            <w:color w:val="0000EE"/>
            <w:u w:val="single"/>
          </w:rPr>
          <w:t>Memperagakan Bacaan</w:t>
        </w:r>
      </w:hyperlink>
      <w:r>
        <w:rPr>
          <w:lang w:val="id_ID" w:bidi="id_ID"/>
        </w:rPr>
        <w:t xml:space="preserve"> (3.2 MB)</w:t>
      </w:r>
      <w:r>
        <w:rPr>
          <w:lang w:val="id_ID" w:bidi="id_ID"/>
        </w:rPr>
      </w:r>
    </w:p>
    <w:p>
      <w:pPr>
        <w:pStyle w:val="ListBullet"/>
        <w:spacing w:line="240" w:lineRule="auto"/>
        <w:ind w:left="720"/>
      </w:pPr>
      <w:r>
        <w:rPr>
          <w:lang w:val="id_ID" w:bidi="id_ID"/>
        </w:rPr>
      </w:r>
      <w:hyperlink r:id="rId413">
        <w:r>
          <w:rPr>
            <w:lang w:val="id_ID" w:bidi="id_ID"/>
          </w:rPr>
          <w:rPr>
            <w:color w:val="0000EE"/>
            <w:u w:val="single"/>
          </w:rPr>
          <w:t>Melengkapi yang Kurang</w:t>
        </w:r>
      </w:hyperlink>
      <w:r>
        <w:rPr>
          <w:lang w:val="id_ID" w:bidi="id_ID"/>
        </w:rPr>
        <w:t xml:space="preserve"> (1.3 MB)</w:t>
      </w:r>
      <w:r>
        <w:rPr>
          <w:lang w:val="id_ID" w:bidi="id_ID"/>
        </w:rPr>
      </w:r>
    </w:p>
    <w:p>
      <w:pPr>
        <w:pStyle w:val="ListBullet"/>
        <w:spacing w:line="240" w:lineRule="auto"/>
        <w:ind w:left="720"/>
      </w:pPr>
      <w:r>
        <w:rPr>
          <w:lang w:val="id_ID" w:bidi="id_ID"/>
        </w:rPr>
      </w:r>
      <w:hyperlink r:id="rId414">
        <w:r>
          <w:rPr>
            <w:lang w:val="id_ID" w:bidi="id_ID"/>
          </w:rPr>
          <w:rPr>
            <w:color w:val="0000EE"/>
            <w:u w:val="single"/>
          </w:rPr>
          <w:t>Menyampaikan Firman Tuhan</w:t>
        </w:r>
      </w:hyperlink>
      <w:r>
        <w:rPr>
          <w:lang w:val="id_ID" w:bidi="id_ID"/>
        </w:rPr>
        <w:t xml:space="preserve"> (1.1 MB)</w:t>
      </w:r>
      <w:r>
        <w:rPr>
          <w:lang w:val="id_ID" w:bidi="id_ID"/>
        </w:rPr>
      </w:r>
      <w:r>
        <w:rPr>
          <w:lang w:val="id_ID" w:bidi="id_ID"/>
        </w:rPr>
      </w:r>
      <w:r>
        <w:rPr>
          <w:lang w:val="id_ID" w:bidi="id_ID"/>
        </w:rPr>
      </w:r>
    </w:p>
    <w:p>
      <w:pPr/>
      <w:r>
        <w:rPr>
          <w:lang w:val="id_ID" w:bidi="id_ID"/>
        </w:rPr>
      </w:r>
    </w:p>
    <w:p>
      <w:pPr>
        <w:pStyle w:val="Heading2"/>
      </w:pPr>
      <w:r>
        <w:rPr>
          <w:lang w:val="id_ID" w:bidi="id_ID"/>
        </w:rPr>
        <w:t>Lukas 13:31–35</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Dengarkan Lukas 13:31–35 dan renungkan di dalam hati Anda. Dengarkan teks sebanyak tiga kali (dalam tiga terjemahan yang berbeda, jika memungkinkan). Kemudian sebagai satu tim diskusikan pertanyaan-pertanyaan berikut ini:</w:t>
      </w:r>
    </w:p>
    <w:p>
      <w:pPr>
        <w:pStyle w:val="ListBullet"/>
        <w:spacing w:line="240" w:lineRule="auto"/>
        <w:ind w:left="720"/>
      </w:pPr>
      <w:r>
        <w:rPr>
          <w:lang w:val="id_ID" w:bidi="id_ID"/>
        </w:rPr>
      </w:r>
      <w:r>
        <w:rPr>
          <w:lang w:val="id_ID" w:bidi="id_ID"/>
        </w:rPr>
        <w:t xml:space="preserve">Apa yang Anda suka dalam kisah ini? </w:t>
      </w:r>
    </w:p>
    <w:p>
      <w:pPr>
        <w:pStyle w:val="ListBullet"/>
        <w:spacing w:line="240" w:lineRule="auto"/>
        <w:ind w:left="720"/>
      </w:pPr>
      <w:r>
        <w:rPr>
          <w:lang w:val="id_ID" w:bidi="id_ID"/>
        </w:rPr>
      </w:r>
      <w:r>
        <w:rPr>
          <w:lang w:val="id_ID" w:bidi="id_ID"/>
        </w:rPr>
        <w:t xml:space="preserve">Apa yang Anda tidak suka atau tidak mengerti? </w:t>
      </w:r>
    </w:p>
    <w:p>
      <w:pPr>
        <w:pStyle w:val="ListBullet"/>
        <w:spacing w:line="240" w:lineRule="auto"/>
        <w:ind w:left="720"/>
      </w:pPr>
      <w:r>
        <w:rPr>
          <w:lang w:val="id_ID" w:bidi="id_ID"/>
        </w:rPr>
      </w:r>
      <w:r>
        <w:rPr>
          <w:lang w:val="id_ID" w:bidi="id_ID"/>
        </w:rPr>
        <w:t>Apa yang kisah ini katakan tentang Yesus?</w:t>
      </w:r>
    </w:p>
    <w:p>
      <w:pPr>
        <w:pStyle w:val="ListBullet"/>
        <w:spacing w:line="240" w:lineRule="auto"/>
        <w:ind w:left="720"/>
      </w:pPr>
      <w:r>
        <w:rPr>
          <w:lang w:val="id_ID" w:bidi="id_ID"/>
        </w:rPr>
      </w:r>
      <w:r>
        <w:rPr>
          <w:lang w:val="id_ID" w:bidi="id_ID"/>
        </w:rPr>
        <w:t>Apa yang kisah ini katakan tentang manusia?</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Dalam kisah terakhir, Yesus dan para murid-Nya sedang dalam perjalanan mereka menuju Yerusalem. Yesus berhenti dan mengajar di berbagai desa di perjalanan. Di satu tempat, Yesus menjawab pertanyaan seseorang tentang siapa yang akan diselamatkan. Segera setelah itu, beberapa pemimpin agama memperingatkan Yesus agar pergi karena Herodes ingin membunuh-Nya.</w:t>
      </w:r>
    </w:p>
    <w:p>
      <w:pPr/>
      <w:r>
        <w:rPr>
          <w:lang w:val="id_ID" w:bidi="id_ID"/>
        </w:rPr>
      </w:r>
      <w:r>
        <w:rPr>
          <w:lang w:val="id_ID" w:bidi="id_ID"/>
        </w:rPr>
        <w:t>Yesus bersama para murid, atau para pengikut terdekat-Nya, mengajar orang-orang di sebuah kota dalam perjalanan menuju Yerusalem. Tepat setelah Yesus mengajar tentang kerajaan Allah yang seperti rumah dengan pintu yang sempit, beberapa orang Farisi, atau para pemimpin agama, mengatakan kepada Yesus bahwa Dia harus pergi. Mereka mengatakan kepada Yesus bahwa Herodes, gubernur Galilea, ingin membunuh-Nya. Anda akan ingat dari bagian sebelumnya bahwa Herodes Antipas adalah penguasa yang sama yang membunuh Yohanes Pembaptis dengan memenggal kepalanya. Orang-orang Farisi mengatakannya sebagai peringatan yang sopan dan bukan sebagai perintah. Kita tidak tahu apakah orang-orang Farisi ini tulus dalam peringatan mereka kepada Yesus, atau mereka hanya ingin Dia pergi.</w:t>
      </w:r>
    </w:p>
    <w:p>
      <w:pPr/>
      <w:r>
        <w:rPr>
          <w:lang w:val="id_ID" w:bidi="id_ID"/>
        </w:rPr>
      </w:r>
      <w:r>
        <w:rPr>
          <w:lang w:val="id_ID" w:bidi="id_ID"/>
        </w:rPr>
        <w:t>Berhenti dan diskusikan dengan tim saudara: Dalam budaya saudara, bagaimana orang-orang dengan sopan mengatakan kepada orang lain untuk meninggalkan komunitas mereka?</w:t>
      </w:r>
    </w:p>
    <w:p>
      <w:pPr/>
      <w:r>
        <w:rPr>
          <w:lang w:val="id_ID" w:bidi="id_ID"/>
        </w:rPr>
      </w:r>
      <w:r>
        <w:rPr>
          <w:lang w:val="id_ID" w:bidi="id_ID"/>
        </w:rPr>
        <w:t>Yesus menanggapi dengan memberikan orang-orang Farisi sebuah pesan untuk Herodes. Yesus membandingkan Herodes dengan seekor rubah. Meskipun Yesus menggunakan contoh seekor rubah sebelumnya, perbandingan dengan rubah ini memiliki makna yang berbeda. Yesus bisa jadi mengatakan Herodes itu licik atau sifatnya merusak seperti seekor rubah.</w:t>
      </w:r>
    </w:p>
    <w:p>
      <w:pPr/>
      <w:r>
        <w:rPr>
          <w:lang w:val="id_ID" w:bidi="id_ID"/>
        </w:rPr>
      </w:r>
      <w:r>
        <w:rPr>
          <w:lang w:val="id_ID" w:bidi="id_ID"/>
        </w:rPr>
        <w:t>Berhenti dan tunjukkan kepada tim Anda sebuah gambar rubah. Diskusikan dengan tim Anda: Bagaimana orang-orang dibandingkan dengan hewan dalam kebudayaan Anda? Binatang apakah yang dalam kebudayaan Anda digambarkan sebagai licik?</w:t>
      </w:r>
    </w:p>
    <w:p>
      <w:pPr/>
      <w:r>
        <w:rPr>
          <w:lang w:val="id_ID" w:bidi="id_ID"/>
        </w:rPr>
      </w:r>
      <w:r>
        <w:rPr>
          <w:lang w:val="id_ID" w:bidi="id_ID"/>
        </w:rPr>
        <w:t>Yesus ingin orang-orang Farisi mengatakan kepada Herodes bahwa Dia akan melanjutkan pelayanan-Nya beberapa saat lebih lama sebelum selesai. Yesus menunjukkan bahwa Dia akan terus menyembuhkan dan mengusir roh-roh jahat dari banyak orang. Ketika Yesus mengatakan "hari ini dan besok," maksud-Nya tidak secara harfiah mengartikan dua hari lagi. Sebaliknya, maksud-Nya dalam jangka waktu yang singkat. Pada akhir dari masa itu, Yesus akan "mencapai tujuan-Nya." Kemungkinan besar, Yesus mengacu kepada kematian-Nya di Yerusalem. Mati di salib akan menjadi tindakan terakhir Yesus untuk menyelamatkan orang-orang dari ketidaktaatan mereka kepada Allah.</w:t>
      </w:r>
    </w:p>
    <w:p>
      <w:pPr/>
      <w:r>
        <w:rPr>
          <w:lang w:val="id_ID" w:bidi="id_ID"/>
        </w:rPr>
      </w:r>
      <w:r>
        <w:rPr>
          <w:lang w:val="id_ID" w:bidi="id_ID"/>
        </w:rPr>
        <w:t>Yesus membawa penekanan dengan mengulangi bahwa Dia harus tetap bepergian menuju Yerusalem untuk menyelesaikan rencana Allah yang mengutus-Nya. Ini adalah rencana Allah bagi Yesus untuk mati di Yerusalem. Yesus mengatakan bahwa Yerusalem adalah tempat di mana para nabi, atau para utusan Allah, mati. Ini adalah ironis, atau kebalikan dari apa yang diharapkan, karena Yerusalem dipandang sebagai tempat suci, maupun tempat yang dipisahkan bagi Allah. Bait Suci, tempat ibadah utama orang Yahudi, terletak di Yerusalem. Namun, begitu banyak nabi yang dibunuh di Yerusalem sehingga dikenal sebagai tempat di mana para nabi meninggal. Yesus menyiratkan bahwa Dia adalah seorang nabi dan orang-orang di Yerusalem akan membunuh-Nya.</w:t>
      </w:r>
    </w:p>
    <w:p>
      <w:pPr/>
      <w:r>
        <w:rPr>
          <w:lang w:val="id_ID" w:bidi="id_ID"/>
        </w:rPr>
      </w:r>
      <w:r>
        <w:rPr>
          <w:lang w:val="id_ID" w:bidi="id_ID"/>
        </w:rPr>
        <w:t>Berhenti dan diskusikan dengan tim saudara: Di wilayah saudara tempat-tempat apa yang dianggap kudus, atau dikhususkan bagi Allah? Apakah hal-hal yang diharapkan banyak orang atau tidak terjadi di tempat-tempat suci, di wilayah Anda?</w:t>
      </w:r>
    </w:p>
    <w:p>
      <w:pPr/>
      <w:r>
        <w:rPr>
          <w:lang w:val="id_ID" w:bidi="id_ID"/>
        </w:rPr>
      </w:r>
      <w:r>
        <w:rPr>
          <w:lang w:val="id_ID" w:bidi="id_ID"/>
        </w:rPr>
        <w:t>Kemudian Yesus berbicara dengan kesedihan luar biasa kepada kota Yerusalem, seolah-olah itu adalah seseorang. Yesus mengatakan, "Oh Yerusalem, Yerusalem." Pengulangan nama kota ini mengungkapkan kesedihan dan ketidaksetujuan.</w:t>
      </w:r>
    </w:p>
    <w:p>
      <w:pPr/>
      <w:r>
        <w:rPr>
          <w:lang w:val="id_ID" w:bidi="id_ID"/>
        </w:rPr>
      </w:r>
      <w:r>
        <w:rPr>
          <w:lang w:val="id_ID" w:bidi="id_ID"/>
        </w:rPr>
        <w:t>Berhenti dan diskusikan dengan tim saudara: Bagaimana orang-orang meratap atau berbicara dengan kesedihan dalam budaya saudara?</w:t>
      </w:r>
    </w:p>
    <w:p>
      <w:pPr/>
      <w:r>
        <w:rPr>
          <w:lang w:val="id_ID" w:bidi="id_ID"/>
        </w:rPr>
      </w:r>
      <w:r>
        <w:rPr>
          <w:lang w:val="id_ID" w:bidi="id_ID"/>
        </w:rPr>
        <w:t>Dalam Injil Matius dan Markus, Yesus mengucapkan perkataan yang sama, tetapi Yesus berada di Bait Suci ketika Dia mengatakan tentang mereka. Kemungkinannya Yesus mengatakan hal yang sama lebih dari sekali. Yesus berbicara kepada rakyat Yerusalem dan menggambarkan mereka sebagai orang-orang yang membunuh para nabi yang diutus Allah. Para pemimpin agama Yahudi biasanya membunuh para penjahat dengan dilempari batu sampai mereka mati. Ketika Yesus mengatakan Dia ingin "mengumpulkan anak-anak Mu bersama-sama," Dia merujuk kepada penduduk Yerusalem. Yesus menggunakan perbandingan seekor induk ayam bersama anak-anaknya untuk mengatakan bahwa Dia ingin melindungi rakyat Yerusalem dari bahaya dan penghakiman. Tidak seperti rubah, seekor induk ayam ingin melindungi, bukan menghancurkan. Namun, rakyat Yerusalem tidak mau mengizinkan Yesus melindungi mereka. Mereka tidak memercayai Yesus sebagai Juru Selamat yang Dijanjikan. Karena itulah, mereka kelak tidak akan menerima perlindungan Yesus dari penghakiman Allah.</w:t>
      </w:r>
    </w:p>
    <w:p>
      <w:pPr/>
      <w:r>
        <w:rPr>
          <w:lang w:val="id_ID" w:bidi="id_ID"/>
        </w:rPr>
      </w:r>
      <w:r>
        <w:rPr>
          <w:lang w:val="id_ID" w:bidi="id_ID"/>
        </w:rPr>
        <w:t>Berhenti dan tunjukkan sebuah gambar induk ayam bersama anak-anaknya di bawah sayapnya.</w:t>
      </w:r>
    </w:p>
    <w:p>
      <w:pPr/>
      <w:r>
        <w:rPr>
          <w:lang w:val="id_ID" w:bidi="id_ID"/>
        </w:rPr>
      </w:r>
      <w:r>
        <w:rPr>
          <w:lang w:val="id_ID" w:bidi="id_ID"/>
        </w:rPr>
        <w:t>Yesus menubuatkan dengan berbicara tentang apa yang akan terjadi kelak. Dia mengatakan, "Rumahmu akan menjadi sunyi." Akibat tidak menerima Yesus sebagai Juruselamat yang dijanjikan, Allah akan meninggalkan penduduk Yerusalem dan Bait Suci di dalamnya. Allah tidak akan lagi melindungi mereka. Sebagian besar cendekiawan merasa inilah yang terjadi ketika orang-orang Romawi menghancurkan Yerusalem sekitar 40 tahun setelah Yesus wafat.</w:t>
      </w:r>
    </w:p>
    <w:p>
      <w:pPr/>
      <w:r>
        <w:rPr>
          <w:lang w:val="id_ID" w:bidi="id_ID"/>
        </w:rPr>
      </w:r>
      <w:r>
        <w:rPr>
          <w:lang w:val="id_ID" w:bidi="id_ID"/>
        </w:rPr>
        <w:t>Yesus mengatakan bahwa orang-orang tidak akan melihat Dia lagi sampai mereka menyambut-Nya. Ini dapat merujuk kepada masuknya kedatangan Yesus ke Yerusalem, kembalinya Yesus kedunia dari surga, atau kapan saja orang-orang Yahudi menerima Yesus sebagai Juru Selamat yang dijanjikan. Yesus memprediksi apa yang akan mereka katakan dengan mengutip kitab suci dari kitab Mazmur. Yesus mengatakan, "Diberkatilah dia yang datang dalam nama Tuhan." Kutipan ini mengungkapkan pujian bagi Yesus sebagai Juru Selamat Allah yang Dijanjikan dan Diberkati Allah, atau menunjukkan kemurahan hati. "Dia yang datang dalam nama Tuhan adalah gelar yang digunakan orang-orang Yahudi untuk merujuk kepada Juruselamat yang dijanjikan. Artinya seseorang yang datang sebagai wakil Tuhan. Tuhan mengacu kepada nama pribadi Allah, Yahweh. Yesus mengetahui bahwa ketika kelak Dia memasuki Yerusalem, orang-orang akan berseru memuji Tuan dan segala mukjizat Allah telah melakukan Dia. Namun akhirnya, mereka akan membunuh Yesus, sama seperti mereka membunuh para nabi.</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 xml:space="preserve">Dalam sesi ini, Anda akan membantu kelompok memvisualisasikan kisah ini. Anda akan membantu kelompok mendefinisikan adegan, latar, dan karakter dari kisah ini. </w:t>
      </w:r>
    </w:p>
    <w:p>
      <w:pPr/>
      <w:r>
        <w:rPr>
          <w:lang w:val="id_ID" w:bidi="id_ID"/>
        </w:rPr>
      </w:r>
      <w:r>
        <w:rPr>
          <w:lang w:val="id_ID" w:bidi="id_ID"/>
        </w:rPr>
        <w:t>Kisah ini memiliki dua adegan.</w:t>
      </w:r>
    </w:p>
    <w:p>
      <w:pPr/>
      <w:r>
        <w:rPr>
          <w:lang w:val="id_ID" w:bidi="id_ID"/>
        </w:rPr>
      </w:r>
      <w:r>
        <w:rPr>
          <w:b/>
          <w:lang w:val="id_ID" w:bidi="id_ID"/>
        </w:rPr>
        <w:t>Adegan pertama:</w:t>
      </w:r>
      <w:r>
        <w:rPr>
          <w:lang w:val="id_ID" w:bidi="id_ID"/>
        </w:rPr>
        <w:t xml:space="preserve"> Orang-orang Farisi menyuruh Yesus pergi karena Herodes ingin membunuh-Nya. Yesus memberikan orang-orang Farisi sebuah pesan untuk Herodes. Yesus mengatakan Dia akan melanjutkan pelayanan-Nya beberapa waktu lagi sebelum Dia meninggal. Sama seperti para nabi yang datang sebelumnya, Yesus mengatakan Dia tidak akan dibunuh di tempat lain selain di Yerusalem.</w:t>
      </w:r>
    </w:p>
    <w:p>
      <w:pPr/>
      <w:r>
        <w:rPr>
          <w:lang w:val="id_ID" w:bidi="id_ID"/>
        </w:rPr>
      </w:r>
      <w:r>
        <w:rPr>
          <w:b/>
          <w:lang w:val="id_ID" w:bidi="id_ID"/>
        </w:rPr>
        <w:t>Adegan kedua:</w:t>
      </w:r>
      <w:r>
        <w:rPr>
          <w:lang w:val="id_ID" w:bidi="id_ID"/>
        </w:rPr>
        <w:t xml:space="preserve"> Yesus sangat sedih atas Yerusalem karena orang-orang yang tinggal di sana membunuh para nabi. Yesus mengatakan bahwa dalam waktu singkat orang-orang tidak akan melihat-Nya lagi sampai mereka mengatakan, "Diberkatilah orang yang datang dalam nama Tuhan."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Orang-orang Farisi</w:t>
      </w:r>
    </w:p>
    <w:p>
      <w:pPr>
        <w:pStyle w:val="ListBullet"/>
        <w:spacing w:line="240" w:lineRule="auto"/>
        <w:ind w:left="720"/>
      </w:pPr>
      <w:r>
        <w:rPr>
          <w:lang w:val="id_ID" w:bidi="id_ID"/>
        </w:rPr>
      </w:r>
      <w:r>
        <w:rPr>
          <w:lang w:val="id_ID" w:bidi="id_ID"/>
        </w:rPr>
        <w:t>Para nabi dibunuh</w:t>
      </w:r>
    </w:p>
    <w:p>
      <w:pPr>
        <w:pStyle w:val="ListBullet"/>
        <w:spacing w:line="240" w:lineRule="auto"/>
        <w:ind w:left="720"/>
      </w:pPr>
      <w:r>
        <w:rPr>
          <w:lang w:val="id_ID" w:bidi="id_ID"/>
        </w:rPr>
      </w:r>
      <w:r>
        <w:rPr>
          <w:lang w:val="id_ID" w:bidi="id_ID"/>
        </w:rPr>
        <w:t>Rakyat Yerusalem</w:t>
      </w:r>
    </w:p>
    <w:p>
      <w:pPr>
        <w:pStyle w:val="ListBullet"/>
        <w:spacing w:line="240" w:lineRule="auto"/>
        <w:ind w:left="720"/>
      </w:pPr>
      <w:r>
        <w:rPr>
          <w:lang w:val="id_ID" w:bidi="id_ID"/>
        </w:rPr>
      </w:r>
      <w:r>
        <w:rPr>
          <w:lang w:val="id_ID" w:bidi="id_ID"/>
        </w:rPr>
        <w:t>Induk ayam</w:t>
      </w:r>
    </w:p>
    <w:p>
      <w:pPr>
        <w:pStyle w:val="ListBullet"/>
        <w:spacing w:line="240" w:lineRule="auto"/>
        <w:ind w:left="720"/>
      </w:pPr>
      <w:r>
        <w:rPr>
          <w:lang w:val="id_ID" w:bidi="id_ID"/>
        </w:rPr>
      </w:r>
      <w:r>
        <w:rPr>
          <w:lang w:val="id_ID" w:bidi="id_ID"/>
        </w:rPr>
        <w:t>Para ayam</w:t>
      </w:r>
    </w:p>
    <w:p>
      <w:pPr/>
      <w:r>
        <w:rPr>
          <w:lang w:val="id_ID" w:bidi="id_ID"/>
        </w:rPr>
      </w:r>
      <w:r>
        <w:rPr>
          <w:lang w:val="id_ID" w:bidi="id_ID"/>
        </w:rPr>
        <w:t xml:space="preserve">Dalam sesi ini, ambillah papan cerita kelompok, gambarlah, atau gunakan beberapa macam alat peraga (benda-benda yang dapat Anda pindahkan seperti batu, batang, mainan anak-anak) untuk memvisualisasikan kisah dan adegan di dalamnya. </w:t>
      </w:r>
    </w:p>
    <w:p>
      <w:pPr/>
      <w:r>
        <w:rPr>
          <w:lang w:val="id_ID" w:bidi="id_ID"/>
        </w:rPr>
      </w:r>
      <w:r>
        <w:rPr>
          <w:lang w:val="id_ID" w:bidi="id_ID"/>
        </w:rPr>
        <w:t>Penting untuk diingat bahwa Yesus sedang bepergian menuju Yerusalem.</w:t>
      </w:r>
    </w:p>
    <w:p>
      <w:pPr/>
      <w:r>
        <w:rPr>
          <w:lang w:val="id_ID" w:bidi="id_ID"/>
        </w:rPr>
      </w:r>
      <w:r>
        <w:rPr>
          <w:lang w:val="id_ID" w:bidi="id_ID"/>
        </w:rPr>
        <w:t>Penting untuk diingat bahwa orang-orang Farisi menyuruh Yesus pergi sambil mengatakan bahwa Herodes ingin membunuh-Nya. Yesus menanggapi dengan mengatakan bahwa Dia akan terus melakukan pekerjaan-Nya.</w:t>
      </w:r>
    </w:p>
    <w:p>
      <w:pPr/>
      <w:r>
        <w:rPr>
          <w:lang w:val="id_ID" w:bidi="id_ID"/>
        </w:rPr>
      </w:r>
      <w:r>
        <w:rPr>
          <w:lang w:val="id_ID" w:bidi="id_ID"/>
        </w:rPr>
        <w:t>Penting untuk diingat bahwa Yesus merujuk kepada Herodes ketika Dia berkata tentang rubah.</w:t>
      </w:r>
    </w:p>
    <w:p>
      <w:pPr/>
      <w:r>
        <w:rPr>
          <w:lang w:val="id_ID" w:bidi="id_ID"/>
        </w:rPr>
      </w:r>
      <w:r>
        <w:rPr>
          <w:lang w:val="id_ID" w:bidi="id_ID"/>
        </w:rPr>
        <w:t>Penting untuk diingat bahwa Yesus mengatakan "hari ini, besok, dan keesokan harinya," untuk menunjukkan bahwa Yesus masih akan melakukan tanda-tanda serta mujizat dalam waktu singkat.</w:t>
      </w:r>
    </w:p>
    <w:p>
      <w:pPr/>
      <w:r>
        <w:rPr>
          <w:lang w:val="id_ID" w:bidi="id_ID"/>
        </w:rPr>
      </w:r>
      <w:r>
        <w:rPr>
          <w:lang w:val="id_ID" w:bidi="id_ID"/>
        </w:rPr>
        <w:t>Penting untuk diingat bahwa Yesus mengingatkan orang-orang Farisi bahwa nenek moyang mereka membunuh para nabi, atau para utusan Allah, di Yerusalem, kota suci tempat orang-orang Yahudi menyembah Allah. Ketika Yesus mengatakan, "Tidak mungkin seorang nabi harus binasa jauh dari Yerusalem," Ia mengatakan suatu ironi atau membesar-besarkan bahwa Yerusalem adalah kota yang dikenal karena penganiayaan para nabi. Yesus mengatakan kalau Dia akan mengikuti langkah-langkah yang sama seperti para nabi. Ancaman Herodes bukan masalah.</w:t>
      </w:r>
    </w:p>
    <w:p>
      <w:pPr/>
      <w:r>
        <w:rPr>
          <w:lang w:val="id_ID" w:bidi="id_ID"/>
        </w:rPr>
      </w:r>
      <w:r>
        <w:rPr>
          <w:lang w:val="id_ID" w:bidi="id_ID"/>
        </w:rPr>
        <w:t>Berhenti dan diskusikan dengan tim saudara: Kata atau frasa apa yang digunakan dalam bahasa saudara untuk mengungkapkan sesuatu yang berlebihan atau ironi?</w:t>
      </w:r>
    </w:p>
    <w:p>
      <w:pPr/>
      <w:r>
        <w:rPr>
          <w:lang w:val="id_ID" w:bidi="id_ID"/>
        </w:rPr>
      </w:r>
      <w:r>
        <w:rPr>
          <w:lang w:val="id_ID" w:bidi="id_ID"/>
        </w:rPr>
        <w:t>Penting untuk diingat bahwa Yesus sedang berbicara kepada Yerusalem seolah Dia mau berbicara kepada seseorang. Yesus berbicara tentang Yerusalem seolah-olah kota ini mampu membunuh banyak orang. Selain itu, Dia mengacu kepada Yerusalem seolah-olah kota itu memiliki kemampuan untuk tidak membiarkan Yesus melindungi rakyat Yerusalem.</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 xml:space="preserve">Dalam sesi ini, tim akan mendramatisir kisah tersebut. </w:t>
      </w:r>
    </w:p>
    <w:p>
      <w:pPr/>
      <w:r>
        <w:rPr>
          <w:lang w:val="id_ID" w:bidi="id_ID"/>
        </w:rPr>
      </w:r>
      <w:r>
        <w:rPr>
          <w:lang w:val="id_ID" w:bidi="id_ID"/>
        </w:rPr>
        <w:t>Kisah ini memiliki dua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Orang-orang Farisi</w:t>
      </w:r>
    </w:p>
    <w:p>
      <w:pPr>
        <w:pStyle w:val="ListBullet"/>
        <w:spacing w:line="240" w:lineRule="auto"/>
        <w:ind w:left="720"/>
      </w:pPr>
      <w:r>
        <w:rPr>
          <w:lang w:val="id_ID" w:bidi="id_ID"/>
        </w:rPr>
      </w:r>
      <w:r>
        <w:rPr>
          <w:lang w:val="id_ID" w:bidi="id_ID"/>
        </w:rPr>
        <w:t>Para nabi dibunuh</w:t>
      </w:r>
    </w:p>
    <w:p>
      <w:pPr>
        <w:pStyle w:val="ListBullet"/>
        <w:spacing w:line="240" w:lineRule="auto"/>
        <w:ind w:left="720"/>
      </w:pPr>
      <w:r>
        <w:rPr>
          <w:lang w:val="id_ID" w:bidi="id_ID"/>
        </w:rPr>
      </w:r>
      <w:r>
        <w:rPr>
          <w:lang w:val="id_ID" w:bidi="id_ID"/>
        </w:rPr>
        <w:t>Rakyat Yerusalem</w:t>
      </w:r>
    </w:p>
    <w:p>
      <w:pPr>
        <w:pStyle w:val="ListBullet"/>
        <w:spacing w:line="240" w:lineRule="auto"/>
        <w:ind w:left="720"/>
      </w:pPr>
      <w:r>
        <w:rPr>
          <w:lang w:val="id_ID" w:bidi="id_ID"/>
        </w:rPr>
      </w:r>
      <w:r>
        <w:rPr>
          <w:lang w:val="id_ID" w:bidi="id_ID"/>
        </w:rPr>
        <w:t>Induk ayam</w:t>
      </w:r>
    </w:p>
    <w:p>
      <w:pPr>
        <w:pStyle w:val="ListBullet"/>
        <w:spacing w:line="240" w:lineRule="auto"/>
        <w:ind w:left="720"/>
      </w:pPr>
      <w:r>
        <w:rPr>
          <w:lang w:val="id_ID" w:bidi="id_ID"/>
        </w:rPr>
      </w:r>
      <w:r>
        <w:rPr>
          <w:lang w:val="id_ID" w:bidi="id_ID"/>
        </w:rPr>
        <w:t>Para ayam</w:t>
      </w:r>
    </w:p>
    <w:p>
      <w:pPr/>
      <w:r>
        <w:rPr>
          <w:lang w:val="id_ID" w:bidi="id_ID"/>
        </w:rPr>
      </w:r>
      <w:r>
        <w:rPr>
          <w:lang w:val="id_ID" w:bidi="id_ID"/>
        </w:rPr>
        <w:t>Minta tim untuk memerankan kisah itu dua kali. Pertama, minta mereka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ini untuk pertama kali, perhatikan dialog, alur, plot, dan kronologi kisah tersebut.</w:t>
      </w:r>
    </w:p>
    <w:p>
      <w:pPr/>
      <w:r>
        <w:rPr>
          <w:lang w:val="id_ID" w:bidi="id_ID"/>
        </w:rPr>
      </w:r>
      <w:r>
        <w:rPr>
          <w:lang w:val="id_ID" w:bidi="id_ID"/>
        </w:rPr>
        <w:t>Pastikan bahwa tim memerankan orang-orang Farisi yang menyuruh Yesus pergi.</w:t>
      </w:r>
    </w:p>
    <w:p>
      <w:pPr/>
      <w:r>
        <w:rPr>
          <w:lang w:val="id_ID" w:bidi="id_ID"/>
        </w:rPr>
      </w:r>
      <w:r>
        <w:rPr>
          <w:lang w:val="id_ID" w:bidi="id_ID"/>
        </w:rPr>
        <w:t>Pastikan bahwa tim memerankan beberapa nabi dan beberapa utusan yang dibunuh dengan dirajam di Yerusalem sementara Yesus menggambarkan tindakan-tindakan tersebut.</w:t>
      </w:r>
    </w:p>
    <w:p>
      <w:pPr/>
      <w:r>
        <w:rPr>
          <w:lang w:val="id_ID" w:bidi="id_ID"/>
        </w:rPr>
      </w:r>
      <w:r>
        <w:rPr>
          <w:lang w:val="id_ID" w:bidi="id_ID"/>
        </w:rPr>
        <w:t>Pastikan bahwa tim memerankan Yesus sambil meratapi, atau mengatakan dengan suara sedih, "Oh Yerusalem..."</w:t>
      </w:r>
    </w:p>
    <w:p>
      <w:pPr/>
      <w:r>
        <w:rPr>
          <w:lang w:val="id_ID" w:bidi="id_ID"/>
        </w:rPr>
      </w:r>
      <w:r>
        <w:rPr>
          <w:lang w:val="id_ID" w:bidi="id_ID"/>
        </w:rPr>
        <w:t>Pastikan bahwa tim memerankan seekor induk ayam yang berusaha mengumpulkan anak-anaknya di bawah sayapnya, tetapi para anak ayam menolaknya dengan melarikan diri.</w:t>
      </w:r>
    </w:p>
    <w:p>
      <w:pPr/>
      <w:r>
        <w:rPr>
          <w:lang w:val="id_ID" w:bidi="id_ID"/>
        </w:rPr>
      </w:r>
      <w:r>
        <w:rPr>
          <w:lang w:val="id_ID" w:bidi="id_ID"/>
        </w:rPr>
        <w:t>Saat kelompok memerankan kisah ini untuk kedua kalinya, hentikan mereka pada titik-titik tertentu.</w:t>
      </w:r>
    </w:p>
    <w:p>
      <w:pPr/>
      <w:r>
        <w:rPr>
          <w:lang w:val="id_ID" w:bidi="id_ID"/>
        </w:rPr>
      </w:r>
      <w:r>
        <w:rPr>
          <w:lang w:val="id_ID" w:bidi="id_ID"/>
        </w:rPr>
        <w:t>Perankan orang-orang Farisi yang menyuruh Yesus pergi karena Herodes ingin membunuh-Nya. Yesus menanggapi dengan mengatakan bahwa Dia akan terus melakukan mujizat karena seorang nabi tidak dapat mati jauh dari Yerusalem. Yesus dengan sedih mengatakan bahwa Yerusalem adalah kota yang membunuh para utusan Allah dan batu-batu mereka yang dikirim ke Yerusalem.</w:t>
      </w:r>
    </w:p>
    <w:p>
      <w:pPr/>
      <w:r>
        <w:rPr>
          <w:lang w:val="id_ID" w:bidi="id_ID"/>
        </w:rPr>
      </w:r>
      <w:r>
        <w:rPr>
          <w:lang w:val="id_ID" w:bidi="id_ID"/>
        </w:rPr>
        <w:t xml:space="preserve">Hentikan adegannya: Tanyakan kepada aktor yang memerankan orang Farisi itu, ”Bagaimana perasaan saudara?” Anda mungkin mendengar hal-hal seperti, "Bingung. Mengapa dia merasa sangat yakin?" "Marah, mauku adalah dia segera pergi.", dan "Tersinggung." Aku tahu kalau nenek moyang kita membunuh beberapa nabi, tetapi kami bukan seperti mereka." Tanyakan kepada aktor yang memerankan Yesus, "Bagaimana perasaan Anda?" Saudara mungkin mendengar hal-hal seperti, "Hati yang hancur. Umatku terus menolak berita dan para utusan Allah.", "Berat." Aku tahu kematianku akan segera tiba," dan "Tidak takut. Aku tahu Bapaku adalah yang memegang kendali." Ulangi adegannya. </w:t>
      </w:r>
    </w:p>
    <w:p>
      <w:pPr/>
      <w:r>
        <w:rPr>
          <w:lang w:val="id_ID" w:bidi="id_ID"/>
        </w:rPr>
      </w:r>
      <w:r>
        <w:rPr>
          <w:lang w:val="id_ID" w:bidi="id_ID"/>
        </w:rPr>
        <w:t>Perankan Yesus mengatakan Dia telah berusaha mengumpulkan rakyat Yerusalem seperti seekor induk ayam yang berusaha mengumpulkan anak-anaknya. Yesus mengatakan kepada mereka bahwa mereka tidak mau. Akhirnya, Yesus mengatakan bahwa mereka tidak akan melihat Dia sampai mereka mengatakan, "Diberkatilah orang yang datang dalam nama Tuhan."</w:t>
      </w:r>
    </w:p>
    <w:p>
      <w:pPr/>
      <w:r>
        <w:rPr>
          <w:lang w:val="id_ID" w:bidi="id_ID"/>
        </w:rPr>
      </w:r>
      <w:r>
        <w:rPr>
          <w:lang w:val="id_ID" w:bidi="id_ID"/>
        </w:rPr>
        <w:t>Hentikan adegannya: Tanyakan kepada para aktor yang memerankan murid-murid, ”Bagaimana perasaan kalian?” Anda mungkin mendengar hal-hal seperti, "Bingung. Mengapa Yesus berbicara tentang kematian?" "Sedih, aku ingat bagaimana Yesus ditolak pada kesempatan lain.", dan "Dengan semangat, akan tiba masanya waktunya ketika orang-orang berkata "Diberkatilah orang yang datang dalam nama Tuhan."</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Setelah Yesus mengajar sekelompok orang, beberapa </w:t>
      </w:r>
      <w:r>
        <w:rPr>
          <w:b/>
          <w:lang w:val="id_ID" w:bidi="id_ID"/>
        </w:rPr>
        <w:t>orang Farisi</w:t>
      </w:r>
      <w:r>
        <w:rPr>
          <w:lang w:val="id_ID" w:bidi="id_ID"/>
        </w:rPr>
        <w:t xml:space="preserve">, atau para pemimpin agama memperingatkan Yesus bahwa Herodes ingin membunuh-Nya. Pastikan untuk menerjemahkan Farisi dengan cara yang sama seperti yang telah Anda lakukan sebelumnya. </w:t>
      </w:r>
      <w:hyperlink r:id="rId161">
        <w:r>
          <w:rPr>
            <w:lang w:val="id_ID" w:bidi="id_ID"/>
          </w:rPr>
          <w:rPr>
            <w:color w:val="0000EE"/>
            <w:u w:val="single"/>
          </w:rPr>
          <w:t>Farisi</w:t>
        </w:r>
      </w:hyperlink>
      <w:r>
        <w:rPr>
          <w:lang w:val="id_ID" w:bidi="id_ID"/>
        </w:rPr>
        <w:t xml:space="preserve"> terdapat di Daftar Kata Utama.</w:t>
      </w:r>
    </w:p>
    <w:p>
      <w:pPr/>
      <w:r>
        <w:rPr>
          <w:lang w:val="id_ID" w:bidi="id_ID"/>
        </w:rPr>
      </w:r>
      <w:r>
        <w:rPr>
          <w:lang w:val="id_ID" w:bidi="id_ID"/>
        </w:rPr>
        <w:t xml:space="preserve">Yesus mengatakan kepada mereka bahwa Dia akan terus menyembuhkan banyak orang dan mengusir </w:t>
      </w:r>
      <w:r>
        <w:rPr>
          <w:b/>
          <w:lang w:val="id_ID" w:bidi="id_ID"/>
        </w:rPr>
        <w:t>para setan</w:t>
      </w:r>
      <w:r>
        <w:rPr>
          <w:lang w:val="id_ID" w:bidi="id_ID"/>
        </w:rPr>
        <w:t xml:space="preserve">, atau roh-roh jahat, dari banyak orang. Pastikan untuk menerjemahkan setan dengan cara yang sama seperti yang telah Anda lakukan di bagian sebelumnya. </w:t>
      </w:r>
      <w:hyperlink r:id="rId196">
        <w:r>
          <w:rPr>
            <w:lang w:val="id_ID" w:bidi="id_ID"/>
          </w:rPr>
          <w:rPr>
            <w:color w:val="0000EE"/>
            <w:u w:val="single"/>
          </w:rPr>
          <w:t>Setan</w:t>
        </w:r>
      </w:hyperlink>
      <w:r>
        <w:rPr>
          <w:lang w:val="id_ID" w:bidi="id_ID"/>
        </w:rPr>
        <w:t xml:space="preserve"> terdapat di Daftar Kata Utama. Yesus mengatakan Dia akan melakukannya sampai Dia mencapai </w:t>
      </w:r>
      <w:r>
        <w:rPr>
          <w:b/>
          <w:lang w:val="id_ID" w:bidi="id_ID"/>
        </w:rPr>
        <w:t>Yerusalem</w:t>
      </w:r>
      <w:r>
        <w:rPr>
          <w:lang w:val="id_ID" w:bidi="id_ID"/>
        </w:rPr>
        <w:t xml:space="preserve">, atau ibu kota agama Yahudi, di mana Dia tahu Dia akan mati. </w:t>
      </w:r>
      <w:hyperlink r:id="rId21">
        <w:r>
          <w:rPr>
            <w:lang w:val="id_ID" w:bidi="id_ID"/>
          </w:rPr>
          <w:rPr>
            <w:color w:val="0000EE"/>
            <w:u w:val="single"/>
          </w:rPr>
          <w:t>Yerusalem</w:t>
        </w:r>
      </w:hyperlink>
      <w:r>
        <w:rPr>
          <w:lang w:val="id_ID" w:bidi="id_ID"/>
        </w:rPr>
        <w:t xml:space="preserve"> terdapat di Daftar Kata Utama. </w:t>
      </w:r>
    </w:p>
    <w:p>
      <w:pPr/>
      <w:r>
        <w:rPr>
          <w:lang w:val="id_ID" w:bidi="id_ID"/>
        </w:rPr>
      </w:r>
      <w:r>
        <w:rPr>
          <w:lang w:val="id_ID" w:bidi="id_ID"/>
        </w:rPr>
        <w:t xml:space="preserve">Yesus mengatakan Yerusalem adalah kota tempat banyak orang membunuh </w:t>
      </w:r>
      <w:r>
        <w:rPr>
          <w:b/>
          <w:lang w:val="id_ID" w:bidi="id_ID"/>
        </w:rPr>
        <w:t>para nabi</w:t>
      </w:r>
      <w:r>
        <w:rPr>
          <w:lang w:val="id_ID" w:bidi="id_ID"/>
        </w:rPr>
        <w:t xml:space="preserve">, atau para utusan Allah. Pastikan untuk menerjemahkan nabi dengan cara yang sama seperti yang telah Anda lakukan sebelumnya. </w:t>
      </w:r>
      <w:hyperlink r:id="rId63">
        <w:r>
          <w:rPr>
            <w:lang w:val="id_ID" w:bidi="id_ID"/>
          </w:rPr>
          <w:rPr>
            <w:color w:val="0000EE"/>
            <w:u w:val="single"/>
          </w:rPr>
          <w:t>Nabi</w:t>
        </w:r>
      </w:hyperlink>
      <w:r>
        <w:rPr>
          <w:lang w:val="id_ID" w:bidi="id_ID"/>
        </w:rPr>
        <w:t xml:space="preserve"> ada di Daftar Kata Utama.</w:t>
      </w:r>
    </w:p>
    <w:p>
      <w:pPr/>
      <w:r>
        <w:rPr>
          <w:lang w:val="id_ID" w:bidi="id_ID"/>
        </w:rPr>
      </w:r>
      <w:r>
        <w:rPr>
          <w:lang w:val="id_ID" w:bidi="id_ID"/>
        </w:rPr>
        <w:t xml:space="preserve">Yesus mengatakan bahwa orang-orang tidak akan melihat-Nya lagi sampai saat ketika mereka menyambut-Nya. Mereka akan menyambut-Nya dengan mengatakan Dia </w:t>
      </w:r>
      <w:r>
        <w:rPr>
          <w:b/>
          <w:lang w:val="id_ID" w:bidi="id_ID"/>
        </w:rPr>
        <w:t>diberkati</w:t>
      </w:r>
      <w:r>
        <w:rPr>
          <w:lang w:val="id_ID" w:bidi="id_ID"/>
        </w:rPr>
        <w:t xml:space="preserve">, atau berkenan kepada Allah. Pastikan untuk menerjemahkan diberkati dengan cara yang sama seperti yang telah Anda lakukan sebelumnya. </w:t>
      </w:r>
      <w:hyperlink r:id="rId204">
        <w:r>
          <w:rPr>
            <w:lang w:val="id_ID" w:bidi="id_ID"/>
          </w:rPr>
          <w:rPr>
            <w:color w:val="0000EE"/>
            <w:u w:val="single"/>
          </w:rPr>
          <w:t>Diberkati</w:t>
        </w:r>
      </w:hyperlink>
      <w:r>
        <w:rPr>
          <w:lang w:val="id_ID" w:bidi="id_ID"/>
        </w:rPr>
        <w:t xml:space="preserve"> terdapat di Daftar Kata Utama. Dia yang datang dalam nama </w:t>
      </w:r>
      <w:r>
        <w:rPr>
          <w:b/>
          <w:lang w:val="id_ID" w:bidi="id_ID"/>
        </w:rPr>
        <w:t>Tuhan</w:t>
      </w:r>
      <w:r>
        <w:rPr>
          <w:lang w:val="id_ID" w:bidi="id_ID"/>
        </w:rPr>
        <w:t xml:space="preserve"> adalah gelar yang mengacu kepada Juru Selamat yang Dijanjikan. Di sini, kata Tuhan merujuk kepada Allah sendiri karena orang-orang Yahudi tidak menggunakan nama Allah yang sebenarnya Yahweh, karena rasa hormat. Pastikan untuk menerjemahkan Tuhan dengan cara yang sama seperti yang telah Anda lakukan sebelumnya. </w:t>
      </w:r>
      <w:hyperlink r:id="rId60">
        <w:r>
          <w:rPr>
            <w:lang w:val="id_ID" w:bidi="id_ID"/>
          </w:rPr>
          <w:rPr>
            <w:color w:val="0000EE"/>
            <w:u w:val="single"/>
          </w:rPr>
          <w:t>Tuhan</w:t>
        </w:r>
      </w:hyperlink>
      <w:r>
        <w:rPr>
          <w:lang w:val="id_ID" w:bidi="id_ID"/>
        </w:rPr>
        <w:t xml:space="preserve"> terdapat di Daftar Kata Utama. </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ini, sebagai satu kelompok, dalam bahasa sendiri.</w:t>
      </w:r>
    </w:p>
    <w:p>
      <w:pPr/>
      <w:r>
        <w:rPr>
          <w:lang w:val="id_ID" w:bidi="id_ID"/>
        </w:rPr>
      </w:r>
      <w:r>
        <w:rPr>
          <w:lang w:val="id_ID" w:bidi="id_ID"/>
        </w:rPr>
        <w:t>Pertama, semua anggota kelompok harus berlatih menceritakan perikop ini dalam bahasa sendiri. Ingatlah untuk memasukkan hal-hal yang sudah diputuskan dalam langkah-langkah sebelumnya, seperti kronologi, kata, frasa, emosi, atau apa pun yang Anda telah diskusikan.</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itu dan berhenti sejenak. Lakukan ini sampai kelompok telah menceritakan kembali seluruh teks. Anggota-anggota kelompok dapat saling memperbaiki dalam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teks tersebut tanpa interupsi setidaknya satu kali. Seorang anggota kelompok dapat menggunakan benda apa saja, gerakan, atau papan cerita untuk membantu mereka mengingat teks tersebut.</w:t>
      </w:r>
    </w:p>
    <w:p>
      <w:pPr/>
      <w:r>
        <w:rPr>
          <w:lang w:val="id_ID" w:bidi="id_ID"/>
        </w:rPr>
      </w:r>
      <w:r>
        <w:rPr>
          <w:lang w:val="id_ID" w:bidi="id_ID"/>
        </w:rPr>
        <w:t>Hentikan sejenak audio ini di sini.</w:t>
      </w:r>
    </w:p>
    <w:p>
      <w:pPr/>
      <w:r>
        <w:rPr>
          <w:lang w:val="id_ID" w:bidi="id_ID"/>
        </w:rPr>
      </w:r>
      <w:r>
        <w:rPr>
          <w:lang w:val="id_ID" w:bidi="id_ID"/>
        </w:rPr>
        <w:t xml:space="preserve">Selanjutnya, kelompok dapat memutuskan versi siapa dari teks tersebut yang Anda paling sukai. Anda mungkin memutuskan untuk menyukai cara bercerita seorang anggota kelompok untuk suatu adegan, tetapi menyukai cara anggota kelompok lain menceritakan adegan lainnya. </w:t>
      </w:r>
    </w:p>
    <w:p>
      <w:pPr/>
      <w:r>
        <w:rPr>
          <w:lang w:val="id_ID" w:bidi="id_ID"/>
        </w:rPr>
      </w:r>
      <w:r>
        <w:rPr>
          <w:lang w:val="id_ID" w:bidi="id_ID"/>
        </w:rPr>
        <w:t>Hentikan sejenak audio ini di sini.</w:t>
      </w:r>
    </w:p>
    <w:p>
      <w:pPr/>
      <w:r>
        <w:rPr>
          <w:lang w:val="id_ID" w:bidi="id_ID"/>
        </w:rPr>
      </w:r>
      <w:r>
        <w:rPr>
          <w:lang w:val="id_ID" w:bidi="id_ID"/>
        </w:rPr>
        <w:t>Akhirnya, kelompok dapat menyusun versi akhir yang disetujui oleh semua anggota kelompok untuk perikop itu.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Lukas 13:31–35</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415">
        <w:r>
          <w:rPr>
            <w:lang w:val="id_ID" w:bidi="id_ID"/>
          </w:rPr>
          <w:rPr>
            <w:color w:val="0000EE"/>
            <w:u w:val="single"/>
          </w:rPr>
          <w:t>Dengar dan Renungkan</w:t>
        </w:r>
      </w:hyperlink>
      <w:r>
        <w:rPr>
          <w:lang w:val="id_ID" w:bidi="id_ID"/>
        </w:rPr>
        <w:t xml:space="preserve"> (433 KB)</w:t>
      </w:r>
      <w:r>
        <w:rPr>
          <w:lang w:val="id_ID" w:bidi="id_ID"/>
        </w:rPr>
      </w:r>
    </w:p>
    <w:p>
      <w:pPr>
        <w:pStyle w:val="ListBullet"/>
        <w:spacing w:line="240" w:lineRule="auto"/>
        <w:ind w:left="720"/>
      </w:pPr>
      <w:r>
        <w:rPr>
          <w:lang w:val="id_ID" w:bidi="id_ID"/>
        </w:rPr>
      </w:r>
      <w:hyperlink r:id="rId416">
        <w:r>
          <w:rPr>
            <w:lang w:val="id_ID" w:bidi="id_ID"/>
          </w:rPr>
          <w:rPr>
            <w:color w:val="0000EE"/>
            <w:u w:val="single"/>
          </w:rPr>
          <w:t>Menyiapkan Panggung</w:t>
        </w:r>
      </w:hyperlink>
      <w:r>
        <w:rPr>
          <w:lang w:val="id_ID" w:bidi="id_ID"/>
        </w:rPr>
        <w:t xml:space="preserve"> (3.7 MB)</w:t>
      </w:r>
      <w:r>
        <w:rPr>
          <w:lang w:val="id_ID" w:bidi="id_ID"/>
        </w:rPr>
      </w:r>
    </w:p>
    <w:p>
      <w:pPr>
        <w:pStyle w:val="ListBullet"/>
        <w:spacing w:line="240" w:lineRule="auto"/>
        <w:ind w:left="720"/>
      </w:pPr>
      <w:r>
        <w:rPr>
          <w:lang w:val="id_ID" w:bidi="id_ID"/>
        </w:rPr>
      </w:r>
      <w:hyperlink r:id="rId417">
        <w:r>
          <w:rPr>
            <w:lang w:val="id_ID" w:bidi="id_ID"/>
          </w:rPr>
          <w:rPr>
            <w:color w:val="0000EE"/>
            <w:u w:val="single"/>
          </w:rPr>
          <w:t>Menjelaskan Adegan</w:t>
        </w:r>
      </w:hyperlink>
      <w:r>
        <w:rPr>
          <w:lang w:val="id_ID" w:bidi="id_ID"/>
        </w:rPr>
        <w:t xml:space="preserve"> (1.9 MB)</w:t>
      </w:r>
      <w:r>
        <w:rPr>
          <w:lang w:val="id_ID" w:bidi="id_ID"/>
        </w:rPr>
      </w:r>
    </w:p>
    <w:p>
      <w:pPr>
        <w:pStyle w:val="ListBullet"/>
        <w:spacing w:line="240" w:lineRule="auto"/>
        <w:ind w:left="720"/>
      </w:pPr>
      <w:r>
        <w:rPr>
          <w:lang w:val="id_ID" w:bidi="id_ID"/>
        </w:rPr>
      </w:r>
      <w:hyperlink r:id="rId418">
        <w:r>
          <w:rPr>
            <w:lang w:val="id_ID" w:bidi="id_ID"/>
          </w:rPr>
          <w:rPr>
            <w:color w:val="0000EE"/>
            <w:u w:val="single"/>
          </w:rPr>
          <w:t>Memperagakan Bacaan</w:t>
        </w:r>
      </w:hyperlink>
      <w:r>
        <w:rPr>
          <w:lang w:val="id_ID" w:bidi="id_ID"/>
        </w:rPr>
        <w:t xml:space="preserve"> (1.9 MB)</w:t>
      </w:r>
      <w:r>
        <w:rPr>
          <w:lang w:val="id_ID" w:bidi="id_ID"/>
        </w:rPr>
      </w:r>
    </w:p>
    <w:p>
      <w:pPr>
        <w:pStyle w:val="ListBullet"/>
        <w:spacing w:line="240" w:lineRule="auto"/>
        <w:ind w:left="720"/>
      </w:pPr>
      <w:r>
        <w:rPr>
          <w:lang w:val="id_ID" w:bidi="id_ID"/>
        </w:rPr>
      </w:r>
      <w:hyperlink r:id="rId419">
        <w:r>
          <w:rPr>
            <w:lang w:val="id_ID" w:bidi="id_ID"/>
          </w:rPr>
          <w:rPr>
            <w:color w:val="0000EE"/>
            <w:u w:val="single"/>
          </w:rPr>
          <w:t>Melengkapi yang Kurang</w:t>
        </w:r>
      </w:hyperlink>
      <w:r>
        <w:rPr>
          <w:lang w:val="id_ID" w:bidi="id_ID"/>
        </w:rPr>
        <w:t xml:space="preserve"> (1.1 MB)</w:t>
      </w:r>
      <w:r>
        <w:rPr>
          <w:lang w:val="id_ID" w:bidi="id_ID"/>
        </w:rPr>
      </w:r>
    </w:p>
    <w:p>
      <w:pPr>
        <w:pStyle w:val="ListBullet"/>
        <w:spacing w:line="240" w:lineRule="auto"/>
        <w:ind w:left="720"/>
      </w:pPr>
      <w:r>
        <w:rPr>
          <w:lang w:val="id_ID" w:bidi="id_ID"/>
        </w:rPr>
      </w:r>
      <w:hyperlink r:id="rId420">
        <w:r>
          <w:rPr>
            <w:lang w:val="id_ID" w:bidi="id_ID"/>
          </w:rPr>
          <w:rPr>
            <w:color w:val="0000EE"/>
            <w:u w:val="single"/>
          </w:rPr>
          <w:t>Menyampaikan Firman Tuhan</w:t>
        </w:r>
      </w:hyperlink>
      <w:r>
        <w:rPr>
          <w:lang w:val="id_ID" w:bidi="id_ID"/>
        </w:rPr>
        <w:t xml:space="preserve"> (995 KB)</w:t>
      </w:r>
      <w:r>
        <w:rPr>
          <w:lang w:val="id_ID" w:bidi="id_ID"/>
        </w:rPr>
      </w:r>
      <w:r>
        <w:rPr>
          <w:lang w:val="id_ID" w:bidi="id_ID"/>
        </w:rPr>
      </w:r>
      <w:r>
        <w:rPr>
          <w:lang w:val="id_ID" w:bidi="id_ID"/>
        </w:rPr>
      </w:r>
    </w:p>
    <w:p>
      <w:pPr/>
      <w:r>
        <w:rPr>
          <w:lang w:val="id_ID" w:bidi="id_ID"/>
        </w:rPr>
      </w:r>
    </w:p>
    <w:p>
      <w:pPr>
        <w:pStyle w:val="Heading2"/>
      </w:pPr>
      <w:r>
        <w:rPr>
          <w:lang w:val="id_ID" w:bidi="id_ID"/>
        </w:rPr>
        <w:t>Lukas 14:1–14</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Dengarkan Lukas 14:1–14 dan renungkan dalam hati Anda. Dengarkan teks sebanyak tiga kali (dalam tiga terjemahan yang berbeda, jika memungkinkan). Kemudian sebagai satu tim diskusikan pertanyaan-pertanyaan berikut ini:</w:t>
      </w:r>
    </w:p>
    <w:p>
      <w:pPr>
        <w:pStyle w:val="ListBullet"/>
        <w:spacing w:line="240" w:lineRule="auto"/>
        <w:ind w:left="720"/>
      </w:pPr>
      <w:r>
        <w:rPr>
          <w:lang w:val="id_ID" w:bidi="id_ID"/>
        </w:rPr>
      </w:r>
      <w:r>
        <w:rPr>
          <w:lang w:val="id_ID" w:bidi="id_ID"/>
        </w:rPr>
        <w:t xml:space="preserve">Apa yang Anda suka dalam kisah ini? </w:t>
      </w:r>
    </w:p>
    <w:p>
      <w:pPr>
        <w:pStyle w:val="ListBullet"/>
        <w:spacing w:line="240" w:lineRule="auto"/>
        <w:ind w:left="720"/>
      </w:pPr>
      <w:r>
        <w:rPr>
          <w:lang w:val="id_ID" w:bidi="id_ID"/>
        </w:rPr>
      </w:r>
      <w:r>
        <w:rPr>
          <w:lang w:val="id_ID" w:bidi="id_ID"/>
        </w:rPr>
        <w:t xml:space="preserve">Apa yang Anda tidak suka atau tidak mengerti? </w:t>
      </w:r>
    </w:p>
    <w:p>
      <w:pPr>
        <w:pStyle w:val="ListBullet"/>
        <w:spacing w:line="240" w:lineRule="auto"/>
        <w:ind w:left="720"/>
      </w:pPr>
      <w:r>
        <w:rPr>
          <w:lang w:val="id_ID" w:bidi="id_ID"/>
        </w:rPr>
      </w:r>
      <w:r>
        <w:rPr>
          <w:lang w:val="id_ID" w:bidi="id_ID"/>
        </w:rPr>
        <w:t>Apa yang kisah ini katakan tentang Yesus?</w:t>
      </w:r>
    </w:p>
    <w:p>
      <w:pPr>
        <w:pStyle w:val="ListBullet"/>
        <w:spacing w:line="240" w:lineRule="auto"/>
        <w:ind w:left="720"/>
      </w:pPr>
      <w:r>
        <w:rPr>
          <w:lang w:val="id_ID" w:bidi="id_ID"/>
        </w:rPr>
      </w:r>
      <w:r>
        <w:rPr>
          <w:lang w:val="id_ID" w:bidi="id_ID"/>
        </w:rPr>
        <w:t xml:space="preserve">Apa yang kisah ini katakan tentang manusia? </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Yesus dan para murid-Nya melanjutkan perjalanan mereka ke Yerusalem. Dalam kisah terakhir, para pemimpin agama memperingatkan Yesus bahwa Herodes ingin membunuh-Nya. Yesus mengatakan Dia akan terus menyembuhkan banyak orang sampai tiba waktu-Nya untuk mati di Yerusalem. Kini, Yesus makan di rumah seorang pemimpin agama pada hari Sabat, atau hari istirahat orang Yahudi.</w:t>
      </w:r>
    </w:p>
    <w:p>
      <w:pPr/>
      <w:r>
        <w:rPr>
          <w:lang w:val="id_ID" w:bidi="id_ID"/>
        </w:rPr>
      </w:r>
      <w:r>
        <w:rPr>
          <w:lang w:val="id_ID" w:bidi="id_ID"/>
        </w:rPr>
        <w:t>Dalam perjalanan ke Yerusalem, Yesus mungkin melanjutkan kebiasaan-Nya mengajar pada hari Sabat. ini adalah suatu hal yang umum bagi orang yahudi untuk makan bersama setelah ibadah di sinagoge Seorang tokoh Farisi yang penting, atau pemimpin agama, mengundang Yesus ke rumahnya. Berbagi makanan bersama dalam kebudayaan Yahudi itu penting dan mencerminkan status sosial tuan rumah serta mereka yang diundang. Orang Farisi yang mengundang Yesus itu penting, karena ia adalah pemimpin orang Farisi lainnya. Orang Farisi itu hanya akan mengundang mereka yang memiliki status sosial yang sama atau lebih tinggi seperti dirinya sendiri. Oleh karena itu, kita tidak tahu mengapa orang-orang Farisi mengizinkan seorang pria yang sakit berada di perjamuan itu. Di bagian sebelumnya, Lukas sering menggambarkan meja sebagai latar tempat bagi Yesus untuk mengikut sertakan orang-orang berstatus sosial lebih rendah, yang merupakan orang-orang yang menurut para pemimpin agama adalah jahat.</w:t>
      </w:r>
    </w:p>
    <w:p>
      <w:pPr/>
      <w:r>
        <w:rPr>
          <w:lang w:val="id_ID" w:bidi="id_ID"/>
        </w:rPr>
      </w:r>
      <w:r>
        <w:rPr>
          <w:lang w:val="id_ID" w:bidi="id_ID"/>
        </w:rPr>
        <w:t>Berhenti sejenak dan diskusikan dengan tim Anda: Jenis acara apa yang tidak dapat dihadiri oleh orang-orang tertentu dalam budaya Saudara, karena mereka tidak cukup kaya atau berasal dari status sosial yang rendah?</w:t>
      </w:r>
    </w:p>
    <w:p>
      <w:pPr/>
      <w:r>
        <w:rPr>
          <w:lang w:val="id_ID" w:bidi="id_ID"/>
        </w:rPr>
      </w:r>
      <w:r>
        <w:rPr>
          <w:lang w:val="id_ID" w:bidi="id_ID"/>
        </w:rPr>
        <w:t>Terakhir kali ketika Yesus berbicara dengan para pemimpin agama, Yesus meninggalkan mereka dalam keadaan marah dan merencanakan cara untuk menuduh-Nya melakukan kesalahan. Lukas mengingatkan kita tentang permusuhan ini dengan mengatakan para pemimpin agama itu mengamati Yesus dengan saksama. Di hadapan Yesus, ada seorang pria yang menderita edema atau pembengkakan abnormal pada lengan dan kaki yang berisi air. Yesus bertanya kepada semua orang Farisi dan para ahli Taurat yang hadir apa yang dikatakan oleh hukum Allah tentang menyembuhkan seseorang pada hari Sabat. Yesus tidak meminta informasi, melainkan ingin mereka menyampaikan opini secara terbuka. Namun para pemimpin agama itu tidak menjawab, mungkin karena mereka takut dikritik atas jawaban apa pun yang mereka berikan. Yesus menyentuh pria itu, menyembuhkannya, dan mengizinkannya pergi serta pulang.</w:t>
      </w:r>
    </w:p>
    <w:p>
      <w:pPr/>
      <w:r>
        <w:rPr>
          <w:lang w:val="id_ID" w:bidi="id_ID"/>
        </w:rPr>
      </w:r>
      <w:r>
        <w:rPr>
          <w:lang w:val="id_ID" w:bidi="id_ID"/>
        </w:rPr>
        <w:t>Yesus menggunakan penyembuhan-Nya untuk mengajar tentang hari Sabat. Yesus mengajukan sebuah pertanyaan untuk menyiratkan para pemimpin agama itu akan membantu anak atau lembu mereka jika jatuh ke sumur pada hari Sabat. Seekor lembu dapat mengacu kepada setiap hewan yang seperti sapi. Sumur adalah lubang dalam yang digali orang-orang untuk mendapatkan air dari tanah. Jika seseorang jatuh ke dalam, mereka tidak dapat memanjat keluar sendiri. Seseorang harus segera membantu mereka dan tidak menunggu keesokan harinya, karena orang atau hewan itu akan tenggelam.</w:t>
      </w:r>
    </w:p>
    <w:p>
      <w:pPr/>
      <w:r>
        <w:rPr>
          <w:lang w:val="id_ID" w:bidi="id_ID"/>
        </w:rPr>
      </w:r>
      <w:r>
        <w:rPr>
          <w:lang w:val="id_ID" w:bidi="id_ID"/>
        </w:rPr>
        <w:t>Berhenti dan tunjukkan kepada tim saudara sebuah gambar sumur serta lembu.</w:t>
      </w:r>
    </w:p>
    <w:p>
      <w:pPr/>
      <w:r>
        <w:rPr>
          <w:lang w:val="id_ID" w:bidi="id_ID"/>
        </w:rPr>
      </w:r>
      <w:r>
        <w:rPr>
          <w:lang w:val="id_ID" w:bidi="id_ID"/>
        </w:rPr>
        <w:t>Para pemimpin agama itu diam, karena mereka tidak ingin orang-orang mengira mereka setuju dengan Yesus. Mereka tidak ingin mengakui bahwa Yesus benar ketika menyembuhkan pria itu. Dengan bersikap diam, para pemimpin agama itu membuktikan bahwa Yesus adalah seorang guru yang berwibawa. Para pemimpin agama itu tidak dapat berdebat dengan Yesus. Saat berada di rumah orang Farisi, Yesus memperhatikan bagaimana para tamu tiba dan memutuskan di mana mereka duduk. Mereka semua ingin duduk di kursi kehormatan, atau kursi tempat duduk orang-orang yang paling penting.</w:t>
      </w:r>
    </w:p>
    <w:p>
      <w:pPr/>
      <w:r>
        <w:rPr>
          <w:lang w:val="id_ID" w:bidi="id_ID"/>
        </w:rPr>
      </w:r>
      <w:r>
        <w:rPr>
          <w:lang w:val="id_ID" w:bidi="id_ID"/>
        </w:rPr>
        <w:t xml:space="preserve">Berhenti dan diskusikan dengan tim Anda: Dalam budaya Anda, bagaimana orang memilih tempat duduk saat diundang makan di rumah seseorang? Seperti apakah pengaturan tempat duduk itu dan mengapa? </w:t>
      </w:r>
    </w:p>
    <w:p>
      <w:pPr/>
      <w:r>
        <w:rPr>
          <w:lang w:val="id_ID" w:bidi="id_ID"/>
        </w:rPr>
      </w:r>
      <w:r>
        <w:rPr>
          <w:lang w:val="id_ID" w:bidi="id_ID"/>
        </w:rPr>
        <w:t>Yesus memberi saran kepada para tamu dengan menceritakan sebuah perumpamaan, atau kisah pendek. Konteks cerita itu adalah pesta pernikahan orang Yahudi. Keluarga merayakan dengan pesta sebagai acara formal di mana para tamu duduk sesuai dengan kepentingan mereka. Tamu yang paling penting itu duduk paling dekat dengan tuan rumah. Yesus ingin para pendengar-Nya berpikir tentang apa yang akan mereka lakukan jika seseorang mengundang mereka ke pesta semacam ini. Yesus mengatakan jika seseorang memilih tempat yang terhormat untuk diri mereka sendiri, tuan rumah yang mengundang mereka mungkin menyuruh menyerahkan kursi mereka kepada seseorang yang lebih penting. Sang tuan rumah akan mempermalukan tamu itu di depan umum, dan mereka pasti akan duduk di kursi terburuk, atau kursi yang paling jauh dari tuan rumah. Sebaliknya, mereka harus memilih kursi yang paling tidak penting sehingga ketika tuan rumah melihat mereka, ia akan memanggil mereka teman dan menyuruh mereka pindah ke kursi yang lebih penting. Semua tamu lainnya akan melihat tuan rumah menghormati mereka. Yesus menggunakan contoh ini untuk mengajar bahwa semua orang yang menghormati diri sendiri akan menerima rasa malu. Namun mereka yang rendah hati dan rela mengambil tempat berstatus rendah akan dihormati oleh Allah.</w:t>
      </w:r>
    </w:p>
    <w:p>
      <w:pPr/>
      <w:r>
        <w:rPr>
          <w:lang w:val="id_ID" w:bidi="id_ID"/>
        </w:rPr>
      </w:r>
      <w:r>
        <w:rPr>
          <w:lang w:val="id_ID" w:bidi="id_ID"/>
        </w:rPr>
        <w:t>Berhenti dan diskusikan dengan tim saudara: Hal-hal apa saja yang menentukan status sosial seseorang dalam budaya saudara? Bagaimana mungkin seseorang merendahkan status sosial mereka?</w:t>
      </w:r>
    </w:p>
    <w:p>
      <w:pPr/>
      <w:r>
        <w:rPr>
          <w:lang w:val="id_ID" w:bidi="id_ID"/>
        </w:rPr>
      </w:r>
      <w:r>
        <w:rPr>
          <w:lang w:val="id_ID" w:bidi="id_ID"/>
        </w:rPr>
        <w:t>Yesus mengatakan kepada tuan rumahnya, atau orang Farisi yang mengundang-Nya, bahwa Dia seharusnya tidak hanya mengundang keluarga dan tetangga kaya ke rumahnya untuk perjamuan. Sering kali tuan rumah hanya mengundang orang-orang yang mereka tahu akan mengundang mereka ke rumah mereka sendiri untuk makan. Dengan menerima undangan, seorang tamu mengetahui bahwa mereka memiliki kewajiban kepada tuan rumah. Yesus berkata bahwa jika mereka hanya mengundang orang-orang yang kaya, maka satu-satunya imbalan yang akan mereka terima adalah makan di rumah orang lain. Sebaliknya, Yesus mengatakan mereka harus mengundang orang miskin, orang lumpuh, orang buta, dan orang timpang, atau mereka yang tidak dapat berjalan dengan lancar. Mereka ini adalah orang-orang yang terlalu miskin atau terlalu lemah untuk mengundang para pemimpin agama ke pesta makan malam mereka sendiri. Yesus mengatakan Allah akan memberkati atau memberi penghargaan kepada mereka karena menyertakan orang miskin. Kebangkitan orang benar merujuk kepada waktu di masa depan ketika Allah akan membuat semua orang benar, atau mereka yang benar di mata Allah, hidup lagi.</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Dalam sesi ini, Anda akan membantu kelompok untuk memvisualisasikan kisah ini. Anda akan membantu kelompok mendefinisikan atau menentukan adegan, latar, dan karakter dari kisah ini.</w:t>
      </w:r>
    </w:p>
    <w:p>
      <w:pPr/>
      <w:r>
        <w:rPr>
          <w:lang w:val="id_ID" w:bidi="id_ID"/>
        </w:rPr>
      </w:r>
      <w:r>
        <w:rPr>
          <w:lang w:val="id_ID" w:bidi="id_ID"/>
        </w:rPr>
        <w:t xml:space="preserve">Kisah ini memiliki tiga adegan. </w:t>
      </w:r>
    </w:p>
    <w:p>
      <w:pPr/>
      <w:r>
        <w:rPr>
          <w:lang w:val="id_ID" w:bidi="id_ID"/>
        </w:rPr>
      </w:r>
      <w:r>
        <w:rPr>
          <w:b/>
          <w:lang w:val="id_ID" w:bidi="id_ID"/>
        </w:rPr>
        <w:t>Adegan pertama:</w:t>
      </w:r>
      <w:r>
        <w:rPr>
          <w:lang w:val="id_ID" w:bidi="id_ID"/>
        </w:rPr>
        <w:t xml:space="preserve"> Yesus mengajar pada hari Sabat. Seorang Farisi yang penting atau terkemuka mengundang Yesus untuk makan di rumahnya. Yesus dikelilingi oleh para pemimpin agama dan seorang pria yang sakit. Yesus bertanya apakah sah atau boleh menyembuhkan pada hari Sabat. Para pemimpin agama tidak menjawab. Yesus menyembuhkan pria itu dan mengajar mereka tentang penyembuhan pada hari Sabat, dengan menggunakan sumur sebagai sebuah contoh.</w:t>
      </w:r>
    </w:p>
    <w:p>
      <w:pPr/>
      <w:r>
        <w:rPr>
          <w:lang w:val="id_ID" w:bidi="id_ID"/>
        </w:rPr>
      </w:r>
      <w:r>
        <w:rPr>
          <w:b/>
          <w:lang w:val="id_ID" w:bidi="id_ID"/>
        </w:rPr>
        <w:t>Adegan kedua:</w:t>
      </w:r>
      <w:r>
        <w:rPr>
          <w:lang w:val="id_ID" w:bidi="id_ID"/>
        </w:rPr>
        <w:t xml:space="preserve"> Yesus melihat para tamu memilih kursi atau tempat duduk mereka. Dia menceritakan sebuah perumpamaan tentang perjamuan pernikahan untuk mengajar mereka kerendahan hati.</w:t>
      </w:r>
    </w:p>
    <w:p>
      <w:pPr/>
      <w:r>
        <w:rPr>
          <w:lang w:val="id_ID" w:bidi="id_ID"/>
        </w:rPr>
      </w:r>
      <w:r>
        <w:rPr>
          <w:b/>
          <w:lang w:val="id_ID" w:bidi="id_ID"/>
        </w:rPr>
        <w:t>Adegan ketiga:</w:t>
      </w:r>
      <w:r>
        <w:rPr>
          <w:lang w:val="id_ID" w:bidi="id_ID"/>
        </w:rPr>
        <w:t xml:space="preserve"> Yesus memberi saran atau nasihat kepada tuan rumah dan mengatakan kepadanya bahwa ia seharusnya mengundang orang miskin ke pestanya, walaupun mereka tidak dapat membalasnya.</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Tuan rumah (orang Farisi)</w:t>
      </w:r>
    </w:p>
    <w:p>
      <w:pPr>
        <w:pStyle w:val="ListBullet"/>
        <w:spacing w:line="240" w:lineRule="auto"/>
        <w:ind w:left="720"/>
      </w:pPr>
      <w:r>
        <w:rPr>
          <w:lang w:val="id_ID" w:bidi="id_ID"/>
        </w:rPr>
      </w:r>
      <w:r>
        <w:rPr>
          <w:lang w:val="id_ID" w:bidi="id_ID"/>
        </w:rPr>
        <w:t>Orang yang sakit busung air</w:t>
      </w:r>
    </w:p>
    <w:p>
      <w:pPr>
        <w:pStyle w:val="ListBullet"/>
        <w:spacing w:line="240" w:lineRule="auto"/>
        <w:ind w:left="720"/>
      </w:pPr>
      <w:r>
        <w:rPr>
          <w:lang w:val="id_ID" w:bidi="id_ID"/>
        </w:rPr>
      </w:r>
      <w:r>
        <w:rPr>
          <w:lang w:val="id_ID" w:bidi="id_ID"/>
        </w:rPr>
        <w:t>Para tamu (orang-orang Farisi dan para ahli hukum)</w:t>
      </w:r>
    </w:p>
    <w:p>
      <w:pPr/>
      <w:r>
        <w:rPr>
          <w:lang w:val="id_ID" w:bidi="id_ID"/>
        </w:rPr>
      </w:r>
      <w:r>
        <w:rPr>
          <w:lang w:val="id_ID" w:bidi="id_ID"/>
        </w:rPr>
        <w:t xml:space="preserve">Dalam sesi ini, ambillah papan cerita kelompok, gambarlah, atau gunakan beberapa macam alat peraga (benda-benda yang dapat Anda pindahkan seperti batu, batang, mainan anak-anak) untuk memvisualisasikan kisah dan adegan di dalamnya. </w:t>
      </w:r>
    </w:p>
    <w:p>
      <w:pPr/>
      <w:r>
        <w:rPr>
          <w:lang w:val="id_ID" w:bidi="id_ID"/>
        </w:rPr>
      </w:r>
      <w:r>
        <w:rPr>
          <w:lang w:val="id_ID" w:bidi="id_ID"/>
        </w:rPr>
        <w:t>Penting untuk diingat bahwa Yesus telah mengajar pada hari Sabat dan melakukan mukjizat.</w:t>
      </w:r>
    </w:p>
    <w:p>
      <w:pPr/>
      <w:r>
        <w:rPr>
          <w:lang w:val="id_ID" w:bidi="id_ID"/>
        </w:rPr>
      </w:r>
      <w:r>
        <w:rPr>
          <w:lang w:val="id_ID" w:bidi="id_ID"/>
        </w:rPr>
        <w:t>Penting untuk diingat bahwa seorang pria yang sakit duduk tepat di hadapan Yesus saat makan. Kita tidak tahu bagaimana ia masuk ke rumah orang Farisi itu, karena kehadirannya pasti akan membuat para pemimpin agama menjadi najis.</w:t>
      </w:r>
    </w:p>
    <w:p>
      <w:pPr/>
      <w:r>
        <w:rPr>
          <w:lang w:val="id_ID" w:bidi="id_ID"/>
        </w:rPr>
      </w:r>
      <w:r>
        <w:rPr>
          <w:lang w:val="id_ID" w:bidi="id_ID"/>
        </w:rPr>
        <w:t>Penting untuk diingat bahwa Yesus mengetahui apa yang dipikirkan para pemimpin agama itu. Yesus menanggapi sikap mereka terhadap-Nya dengan bertanya apakah sah atau boleh untuk menyembuhkan pada hari Sabat. Yesus menggunakan contoh dari mereka yang berusaha mengeluarkan seekor lembu atau seorang anak dari sumur untuk menunjukkan bahwa penyembuhan pada hari Sabat itu tidak salah.</w:t>
      </w:r>
    </w:p>
    <w:p>
      <w:pPr/>
      <w:r>
        <w:rPr>
          <w:lang w:val="id_ID" w:bidi="id_ID"/>
        </w:rPr>
      </w:r>
      <w:r>
        <w:rPr>
          <w:lang w:val="id_ID" w:bidi="id_ID"/>
        </w:rPr>
        <w:t>Penting untuk diingat bahwa meskipun para pemimpin agama itu melihat Yesus dengan saksama, Yesus juga mengamati mereka dengan saksama dan menceritakan sebuah kisah untuk menanggapi perilaku mereka memilih kursi.</w:t>
      </w:r>
    </w:p>
    <w:p>
      <w:pPr/>
      <w:r>
        <w:rPr>
          <w:lang w:val="id_ID" w:bidi="id_ID"/>
        </w:rPr>
      </w:r>
      <w:r>
        <w:rPr>
          <w:lang w:val="id_ID" w:bidi="id_ID"/>
        </w:rPr>
        <w:t>Semua tamu ingin duduk di kursi atau tempat yang paling terhormat, tetapi Yesus menggunakan kisah itu untuk memberi tahu mereka bahwa mereka harus rendah hati.</w:t>
      </w:r>
    </w:p>
    <w:p>
      <w:pPr/>
      <w:r>
        <w:rPr>
          <w:lang w:val="id_ID" w:bidi="id_ID"/>
        </w:rPr>
      </w:r>
      <w:r>
        <w:rPr>
          <w:lang w:val="id_ID" w:bidi="id_ID"/>
        </w:rPr>
        <w:t>Penting untuk diingat bahwa dalam kebudayaan Yahudi, duduk dekat dengan tuan rumah dianggap sebagai tempat kehormatan.</w:t>
      </w:r>
    </w:p>
    <w:p>
      <w:pPr/>
      <w:r>
        <w:rPr>
          <w:lang w:val="id_ID" w:bidi="id_ID"/>
        </w:rPr>
      </w:r>
      <w:r>
        <w:rPr>
          <w:lang w:val="id_ID" w:bidi="id_ID"/>
        </w:rPr>
        <w:t>Yesus menasehati sang tuan rumah agar mengundang orang-orang yang dikucilkan masyarakat ke pestanya, meskipun mereka tidak dapat membalasnya dengan mengundangnya ke pesta mereka sendiri.</w:t>
      </w:r>
    </w:p>
    <w:p>
      <w:pPr/>
      <w:r>
        <w:rPr>
          <w:lang w:val="id_ID" w:bidi="id_ID"/>
        </w:rPr>
      </w:r>
      <w:r>
        <w:rPr>
          <w:lang w:val="id_ID" w:bidi="id_ID"/>
        </w:rPr>
        <w:t>Penting untuk diingat bahwa dalam kebudayaan Yahudi, orang miskin, orang lumpuh, orang timpang, dan orang buta adalah orang-orang yang diusir atau dikucilkan secara sosial. Mereka tidak dapat berpartisipasi sepenuhnya dalam komunitas mereka dan tidak akan mampu untuk mengundang orang-orang Farisi ke pesta, karena mereka terlalu miskin atau terlalu lemah untuk melakukannya.</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Dengarkan teks sekali lagi dalam versi yang paling mudah dimengerti.</w:t>
      </w:r>
    </w:p>
    <w:p>
      <w:pPr/>
      <w:r>
        <w:rPr>
          <w:lang w:val="id_ID" w:bidi="id_ID"/>
        </w:rPr>
      </w:r>
      <w:r>
        <w:rPr>
          <w:lang w:val="id_ID" w:bidi="id_ID"/>
        </w:rPr>
        <w:t>Dalam sesi ini, tim akan mendramatisir kisah tersebut.</w:t>
      </w:r>
    </w:p>
    <w:p>
      <w:pPr/>
      <w:r>
        <w:rPr>
          <w:lang w:val="id_ID" w:bidi="id_ID"/>
        </w:rPr>
      </w:r>
      <w:r>
        <w:rPr>
          <w:lang w:val="id_ID" w:bidi="id_ID"/>
        </w:rPr>
        <w:t>Kisah ini memiliki tiga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Tuan rumah (orang Farisi)</w:t>
      </w:r>
    </w:p>
    <w:p>
      <w:pPr>
        <w:pStyle w:val="ListBullet"/>
        <w:spacing w:line="240" w:lineRule="auto"/>
        <w:ind w:left="720"/>
      </w:pPr>
      <w:r>
        <w:rPr>
          <w:lang w:val="id_ID" w:bidi="id_ID"/>
        </w:rPr>
      </w:r>
      <w:r>
        <w:rPr>
          <w:lang w:val="id_ID" w:bidi="id_ID"/>
        </w:rPr>
        <w:t>Orang yang sakit busung air</w:t>
      </w:r>
    </w:p>
    <w:p>
      <w:pPr>
        <w:pStyle w:val="ListBullet"/>
        <w:spacing w:line="240" w:lineRule="auto"/>
        <w:ind w:left="720"/>
      </w:pPr>
      <w:r>
        <w:rPr>
          <w:lang w:val="id_ID" w:bidi="id_ID"/>
        </w:rPr>
      </w:r>
      <w:r>
        <w:rPr>
          <w:lang w:val="id_ID" w:bidi="id_ID"/>
        </w:rPr>
        <w:t>Para tamu (orang-orang Farisi dan para ahli hukum)</w:t>
      </w:r>
    </w:p>
    <w:p>
      <w:pPr/>
      <w:r>
        <w:rPr>
          <w:lang w:val="id_ID" w:bidi="id_ID"/>
        </w:rPr>
      </w:r>
      <w:r>
        <w:rPr>
          <w:lang w:val="id_ID" w:bidi="id_ID"/>
        </w:rPr>
        <w:t>Minta tim untuk memerankan kisah itu dua kali. Pertama, minta mereka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ini untuk pertama kali, perhatikan dialog, alur, plot, dan kronologi kisah tersebut.</w:t>
      </w:r>
    </w:p>
    <w:p>
      <w:pPr/>
      <w:r>
        <w:rPr>
          <w:lang w:val="id_ID" w:bidi="id_ID"/>
        </w:rPr>
      </w:r>
      <w:r>
        <w:rPr>
          <w:lang w:val="id_ID" w:bidi="id_ID"/>
        </w:rPr>
        <w:t>Pastikan bahwa tim memerankan para pemimpin agama yang mengamati Yesus dengan saksama untuk melihat apakah Dia melakukan sesuatu yang salah. Perankan bahwa Yesus mengamati ketika para tamu memilih kursi mereka. Mereka semua berusaha mendapatkan kursi terbaik di samping tuan rumah.</w:t>
      </w:r>
    </w:p>
    <w:p>
      <w:pPr/>
      <w:r>
        <w:rPr>
          <w:lang w:val="id_ID" w:bidi="id_ID"/>
        </w:rPr>
      </w:r>
      <w:r>
        <w:rPr>
          <w:lang w:val="id_ID" w:bidi="id_ID"/>
        </w:rPr>
        <w:t>Saat kelompok memerankan kisah ini untuk kedua kalinya, hentikan mereka pada titik-titik tertentu.</w:t>
      </w:r>
    </w:p>
    <w:p>
      <w:pPr/>
      <w:r>
        <w:rPr>
          <w:lang w:val="id_ID" w:bidi="id_ID"/>
        </w:rPr>
      </w:r>
      <w:r>
        <w:rPr>
          <w:lang w:val="id_ID" w:bidi="id_ID"/>
        </w:rPr>
        <w:t>Perankan bahwa seorang Farisi yang penting mengundang Yesus ke rumahnya untuk makan. Para tamu lainnya adalah para pemimpin agama lainnya dan seorang pria yang sakit. Semua orang mengamati Yesus dari dekat untuk melihat apakah Dia akan melakukan kesalahan. Yesus bertanya kepada mereka apakah dibenarkan untuk menyembuhkan pada hari Sabat, tetapi para pemimpin agama itu diam.</w:t>
      </w:r>
    </w:p>
    <w:p>
      <w:pPr/>
      <w:r>
        <w:rPr>
          <w:lang w:val="id_ID" w:bidi="id_ID"/>
        </w:rPr>
      </w:r>
      <w:r>
        <w:rPr>
          <w:lang w:val="id_ID" w:bidi="id_ID"/>
        </w:rPr>
        <w:t xml:space="preserve">Hentikan adegannya: Tanyakan kepada aktor yang memerankan tuan rumah itu, ”Bagaimana perasaan saudara?” Saudara mungkin mendengar hal-hal seperti, "Penuh pengharapan. Mungkin sekarang aku bisa memergoki Yesus yang mengatakan sesuatu yang salah.", "Aku tidak mau menjawab pertanyaan Yesus. Ia mungkin membuatku tampak buruk di hadapan para tamuku.", dan "Penasaran. Hukum Allah tidak secara spesifik mengatakan kalau menyembuhkan pada hari Sabat itu salah." Ulangi adegannya. </w:t>
      </w:r>
    </w:p>
    <w:p>
      <w:pPr/>
      <w:r>
        <w:rPr>
          <w:lang w:val="id_ID" w:bidi="id_ID"/>
        </w:rPr>
      </w:r>
      <w:r>
        <w:rPr>
          <w:lang w:val="id_ID" w:bidi="id_ID"/>
        </w:rPr>
        <w:t>Perankan bahwa Yesus menyembuhkan pria itu dan menyuruhnya pulang. Yesus menggunakan contoh berusaha mengeluarkan seekor lembu atau seorang anak dari sumur pada hari Sabat untuk menyiratkan bahwa penyembuhan pada hari Sabat itu tidak salah. Yesus melihat semua tamu sedang berusaha memilih kursi kehormatan. Dia menceritakan sebuah kisah tentang perjamuan pernikahan untuk mengajar kerendahan hati.</w:t>
      </w:r>
    </w:p>
    <w:p>
      <w:pPr/>
      <w:r>
        <w:rPr>
          <w:lang w:val="id_ID" w:bidi="id_ID"/>
        </w:rPr>
      </w:r>
      <w:r>
        <w:rPr>
          <w:lang w:val="id_ID" w:bidi="id_ID"/>
        </w:rPr>
        <w:t>Sekarang suruhlah orang-orang memerankan kisah yang diceritakan Yesus tentang perjamuan pernikahan.</w:t>
      </w:r>
    </w:p>
    <w:p>
      <w:pPr/>
      <w:r>
        <w:rPr>
          <w:lang w:val="id_ID" w:bidi="id_ID"/>
        </w:rPr>
      </w:r>
      <w:r>
        <w:rPr>
          <w:lang w:val="id_ID" w:bidi="id_ID"/>
        </w:rPr>
        <w:t>Hentikan adegannya: Tanyakan kepada aktor yang memerankan orang yang harus menyerahkan kursi mereka kepada seseorang yang lebih penting, "Bagaimana perasaan Anda?" Anda mungkin mendengar hal-hal seperti, "Malu." Semua orang melihatku yang harus pindah ke kursi yang kurang penting.", "Tersinggung. Aku kira aku lebih penting bagi tuan rumah dari pada dia!" dan Kesal Aku tak akan mengundang tuan rumah itu lagi ke rumahku." Ulangi adegannya.</w:t>
      </w:r>
    </w:p>
    <w:p>
      <w:pPr/>
      <w:r>
        <w:rPr>
          <w:lang w:val="id_ID" w:bidi="id_ID"/>
        </w:rPr>
      </w:r>
      <w:r>
        <w:rPr>
          <w:lang w:val="id_ID" w:bidi="id_ID"/>
        </w:rPr>
        <w:t>Tanyakan kepada aktor yang memerankan orang yang diberikan kursi yang lebih baik oleh tuan rumah, "Bagaimana perasaan saudara?" Anda mungkin mendengar hal-hal seperti, "Terhormat. Tuan rumah menghargaiku.", "Aku bersyukur atas persahabatan kami..", dan "Aku senang karena aku tidak memilih untuk menghormati atau meninggikan diriku dan tampak bodoh di hadapan orang lain."</w:t>
      </w:r>
    </w:p>
    <w:p>
      <w:pPr/>
      <w:r>
        <w:rPr>
          <w:lang w:val="id_ID" w:bidi="id_ID"/>
        </w:rPr>
      </w:r>
      <w:r>
        <w:rPr>
          <w:lang w:val="id_ID" w:bidi="id_ID"/>
        </w:rPr>
        <w:t>Perankan Yesus mengatakan kepada tuan rumah bahwa ia seharusnya tidak hanya mengundang teman-temannya dan mereka yang dianggap penting, tetapi dia juga harus mengundang orang miskin, orang lumpuh, orang buta, serta orang timpang. Yesus mengatakan Allah akan membalasnya karena menyertakan orang-orang yang dipinggirkan masyarakat.</w:t>
      </w:r>
    </w:p>
    <w:p>
      <w:pPr/>
      <w:r>
        <w:rPr>
          <w:lang w:val="id_ID" w:bidi="id_ID"/>
        </w:rPr>
      </w:r>
      <w:r>
        <w:rPr>
          <w:lang w:val="id_ID" w:bidi="id_ID"/>
        </w:rPr>
        <w:t>Hentikan adegannya: Tanyakan kepada aktor yang memerankan tuan rumah itu, ”Bagaimana perasaan saudara?” Saudara mungkin mendengar hal-hal seperti, "Tersinggung. Yesus adalah tamuku! Ia seharusnya tidak mengatakan siapa yang harus aku undang ke rumahku sendiri.", "Itu gila. Mengundang orang-orang itu ke rumahku akan membuatku tampak buruk.", dan "Penuh pertimbangan. Apakah Yesus benar? Mungkin aku harus berusaha menghormati Allah dengan mengikutsertakan orang miskin." Ulangi adegannya.</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Yesus makan di rumah seorang </w:t>
      </w:r>
      <w:r>
        <w:rPr>
          <w:b/>
          <w:lang w:val="id_ID" w:bidi="id_ID"/>
        </w:rPr>
        <w:t>Farisi</w:t>
      </w:r>
      <w:r>
        <w:rPr>
          <w:lang w:val="id_ID" w:bidi="id_ID"/>
        </w:rPr>
        <w:t xml:space="preserve">, atau pemimpin agama, pada </w:t>
      </w:r>
      <w:r>
        <w:rPr>
          <w:b/>
          <w:lang w:val="id_ID" w:bidi="id_ID"/>
        </w:rPr>
        <w:t>hari Sabat</w:t>
      </w:r>
      <w:r>
        <w:rPr>
          <w:lang w:val="id_ID" w:bidi="id_ID"/>
        </w:rPr>
        <w:t xml:space="preserve">, maupun hari istirahat. Orang Farisi itu penting, karena ia adalah pemimpin orang Farisi lainnya. Ia telah mengundang banyak pemimpin agama lainnya ke rumahnya termasuk </w:t>
      </w:r>
      <w:r>
        <w:rPr>
          <w:b/>
          <w:lang w:val="id_ID" w:bidi="id_ID"/>
        </w:rPr>
        <w:t>para ahli</w:t>
      </w:r>
      <w:r>
        <w:rPr>
          <w:lang w:val="id_ID" w:bidi="id_ID"/>
        </w:rPr>
        <w:t xml:space="preserve"> atau </w:t>
      </w:r>
      <w:r>
        <w:rPr>
          <w:b/>
          <w:lang w:val="id_ID" w:bidi="id_ID"/>
        </w:rPr>
        <w:t>para pengajar hukum Taurat</w:t>
      </w:r>
      <w:r>
        <w:rPr>
          <w:lang w:val="id_ID" w:bidi="id_ID"/>
        </w:rPr>
        <w:t xml:space="preserve">, maupun mereka yang menafsirkan dan mengajar hukum Allah Mereka semua mengamati Yesus dengan seksama untuk melihat apakah Dia akan melanggar hukum Allah. Pastikan untuk menerjemahkan orang Farisi, hari Sabat, dan para pengajar hukum Taurat dengan cara yang sama seperti yang telah Anda lakukan di bagian sebelumnya. Ketiga istilah, </w:t>
      </w:r>
      <w:hyperlink r:id="rId161">
        <w:r>
          <w:rPr>
            <w:lang w:val="id_ID" w:bidi="id_ID"/>
          </w:rPr>
          <w:rPr>
            <w:color w:val="0000EE"/>
            <w:u w:val="single"/>
          </w:rPr>
          <w:t>Farisi</w:t>
        </w:r>
      </w:hyperlink>
      <w:r>
        <w:rPr>
          <w:lang w:val="id_ID" w:bidi="id_ID"/>
        </w:rPr>
        <w:t xml:space="preserve">, </w:t>
      </w:r>
      <w:hyperlink r:id="rId128">
        <w:r>
          <w:rPr>
            <w:lang w:val="id_ID" w:bidi="id_ID"/>
          </w:rPr>
          <w:rPr>
            <w:color w:val="0000EE"/>
            <w:u w:val="single"/>
          </w:rPr>
          <w:t>Sabat</w:t>
        </w:r>
      </w:hyperlink>
      <w:r>
        <w:rPr>
          <w:lang w:val="id_ID" w:bidi="id_ID"/>
        </w:rPr>
        <w:t xml:space="preserve">, dan </w:t>
      </w:r>
      <w:hyperlink r:id="rId103">
        <w:r>
          <w:rPr>
            <w:lang w:val="id_ID" w:bidi="id_ID"/>
          </w:rPr>
          <w:rPr>
            <w:color w:val="0000EE"/>
            <w:u w:val="single"/>
          </w:rPr>
          <w:t>guru/pengajar</w:t>
        </w:r>
      </w:hyperlink>
      <w:r>
        <w:rPr>
          <w:lang w:val="id_ID" w:bidi="id_ID"/>
        </w:rPr>
        <w:t>, terdapat di Daftar Kata Utama.</w:t>
      </w:r>
    </w:p>
    <w:p>
      <w:pPr/>
      <w:r>
        <w:rPr>
          <w:lang w:val="id_ID" w:bidi="id_ID"/>
        </w:rPr>
      </w:r>
      <w:r>
        <w:rPr>
          <w:lang w:val="id_ID" w:bidi="id_ID"/>
        </w:rPr>
        <w:t xml:space="preserve">Seorang pria yang menderita </w:t>
      </w:r>
      <w:r>
        <w:rPr>
          <w:b/>
          <w:lang w:val="id_ID" w:bidi="id_ID"/>
        </w:rPr>
        <w:t>sakit busung air</w:t>
      </w:r>
      <w:r>
        <w:rPr>
          <w:lang w:val="id_ID" w:bidi="id_ID"/>
        </w:rPr>
        <w:t xml:space="preserve"> duduk di hadapan Yesus. Busung air adalah penyakit yang menyebabkan kaki dan lengan seseorang membengkak berisi air. Karena ia sakit, kehadiran orang itu pasti akan membuat para pemimpin agama menjadi najis, atau tidak layak untuk melayani Allah.</w:t>
      </w:r>
    </w:p>
    <w:p>
      <w:pPr/>
      <w:r>
        <w:rPr>
          <w:lang w:val="id_ID" w:bidi="id_ID"/>
        </w:rPr>
      </w:r>
      <w:r>
        <w:rPr>
          <w:lang w:val="id_ID" w:bidi="id_ID"/>
        </w:rPr>
        <w:t xml:space="preserve">Yesus bertanya kepada mereka apakah </w:t>
      </w:r>
      <w:r>
        <w:rPr>
          <w:b/>
          <w:lang w:val="id_ID" w:bidi="id_ID"/>
        </w:rPr>
        <w:t>diperbolehkan</w:t>
      </w:r>
      <w:r>
        <w:rPr>
          <w:lang w:val="id_ID" w:bidi="id_ID"/>
        </w:rPr>
        <w:t xml:space="preserve"> menyembuhkan seorang pria pada hari Sabat. Dia menanyakan para pemimpin agama apa yang dikatakan hukum Allah tentang penyembuhan pada hari Sabat. Hukum merujuk kepada aturan Allah yang diberikan kepada Musa untuk umat-Nya. Pastikan untuk menerjemahkan hukum dengan cara yang sama seperti yang telah Anda lakukan sebelumnya. Istilah </w:t>
      </w:r>
      <w:hyperlink r:id="rId421">
        <w:r>
          <w:rPr>
            <w:lang w:val="id_ID" w:bidi="id_ID"/>
          </w:rPr>
          <w:rPr>
            <w:color w:val="0000EE"/>
            <w:u w:val="single"/>
          </w:rPr>
          <w:t>Hukum</w:t>
        </w:r>
      </w:hyperlink>
      <w:r>
        <w:rPr>
          <w:lang w:val="id_ID" w:bidi="id_ID"/>
        </w:rPr>
        <w:t xml:space="preserve"> terdapat di Daftar Kata Utama.</w:t>
      </w:r>
    </w:p>
    <w:p>
      <w:pPr/>
      <w:r>
        <w:rPr>
          <w:lang w:val="id_ID" w:bidi="id_ID"/>
        </w:rPr>
      </w:r>
      <w:r>
        <w:rPr>
          <w:lang w:val="id_ID" w:bidi="id_ID"/>
        </w:rPr>
        <w:t xml:space="preserve">Yesus menyembuhkan orang itu dan mengatakan mereka pasti akan menyelamatkan anak-anak atau </w:t>
      </w:r>
      <w:r>
        <w:rPr>
          <w:b/>
          <w:lang w:val="id_ID" w:bidi="id_ID"/>
        </w:rPr>
        <w:t>lembu</w:t>
      </w:r>
      <w:r>
        <w:rPr>
          <w:lang w:val="id_ID" w:bidi="id_ID"/>
        </w:rPr>
        <w:t xml:space="preserve"> jika mereka terperosok dalam </w:t>
      </w:r>
      <w:r>
        <w:rPr>
          <w:b/>
          <w:lang w:val="id_ID" w:bidi="id_ID"/>
        </w:rPr>
        <w:t>sumur</w:t>
      </w:r>
      <w:r>
        <w:rPr>
          <w:lang w:val="id_ID" w:bidi="id_ID"/>
        </w:rPr>
        <w:t xml:space="preserve"> pada hari Sabat. Seekor lembu mengacu kepada setiap hewan yang seperti sapi. Itu sering digunakan untuk merujuk kepada seekor hewan yang melakukan pekerjaan bertani. Sebuah sumur mengacu kepada lubang yang dalam yang digali orang-orang untuk mendapatkan air dari sumber di tanah.</w:t>
      </w:r>
    </w:p>
    <w:p>
      <w:pPr/>
      <w:r>
        <w:rPr>
          <w:lang w:val="id_ID" w:bidi="id_ID"/>
        </w:rPr>
      </w:r>
      <w:r>
        <w:rPr>
          <w:lang w:val="id_ID" w:bidi="id_ID"/>
        </w:rPr>
        <w:t>Berhenti dan tunjukkan sebuah gambar lembu dan sumur, jika saudara/anda belum melakukannya.</w:t>
      </w:r>
    </w:p>
    <w:p>
      <w:pPr/>
      <w:r>
        <w:rPr>
          <w:lang w:val="id_ID" w:bidi="id_ID"/>
        </w:rPr>
      </w:r>
      <w:r>
        <w:rPr>
          <w:lang w:val="id_ID" w:bidi="id_ID"/>
        </w:rPr>
        <w:t xml:space="preserve">Yesus mengatakan jika para pemimpin agama mengikutsertakan orang miskin dengan mengundang mereka ke rumah mereka, Allah akan membalas mereka pada </w:t>
      </w:r>
      <w:r>
        <w:rPr>
          <w:b/>
          <w:lang w:val="id_ID" w:bidi="id_ID"/>
        </w:rPr>
        <w:t>waktu kebangkitan orang benar</w:t>
      </w:r>
      <w:r>
        <w:rPr>
          <w:lang w:val="id_ID" w:bidi="id_ID"/>
        </w:rPr>
        <w:t xml:space="preserve">. Kebangkitan mengacu kepada waktu di masa depan ketika Allah akan membuat orang-orang bangkit dari kematian sebagai orang yang sama. Secara khusus, Yesus mengacu kepada mereka yang bangkit dari kematian yang merupakan </w:t>
      </w:r>
      <w:r>
        <w:rPr>
          <w:b/>
          <w:lang w:val="id_ID" w:bidi="id_ID"/>
        </w:rPr>
        <w:t>orang benar</w:t>
      </w:r>
      <w:r>
        <w:rPr>
          <w:lang w:val="id_ID" w:bidi="id_ID"/>
        </w:rPr>
        <w:t xml:space="preserve">, atau memiliki hubungan yang benar dengan Allah. Pastikan untuk menerjemahkan orang benar dengan cara yang sama seperti yang telah Anda lakukan sebelumnya. </w:t>
      </w:r>
      <w:hyperlink r:id="rId422">
        <w:r>
          <w:rPr>
            <w:lang w:val="id_ID" w:bidi="id_ID"/>
          </w:rPr>
          <w:rPr>
            <w:color w:val="0000EE"/>
            <w:u w:val="single"/>
          </w:rPr>
          <w:t>Kebangkitan</w:t>
        </w:r>
      </w:hyperlink>
      <w:r>
        <w:rPr>
          <w:lang w:val="id_ID" w:bidi="id_ID"/>
        </w:rPr>
        <w:t xml:space="preserve"> dan </w:t>
      </w:r>
      <w:hyperlink r:id="rId19">
        <w:r>
          <w:rPr>
            <w:lang w:val="id_ID" w:bidi="id_ID"/>
          </w:rPr>
          <w:rPr>
            <w:color w:val="0000EE"/>
            <w:u w:val="single"/>
          </w:rPr>
          <w:t>orang benar</w:t>
        </w:r>
      </w:hyperlink>
      <w:r>
        <w:rPr>
          <w:lang w:val="id_ID" w:bidi="id_ID"/>
        </w:rPr>
        <w:t xml:space="preserve"> terdapat di Daftar Kata Utama.</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itu, secara berkelompok, dalam bahasa sendiri.</w:t>
      </w:r>
    </w:p>
    <w:p>
      <w:pPr/>
      <w:r>
        <w:rPr>
          <w:lang w:val="id_ID" w:bidi="id_ID"/>
        </w:rPr>
      </w:r>
      <w:r>
        <w:rPr>
          <w:lang w:val="id_ID" w:bidi="id_ID"/>
        </w:rPr>
        <w:t>Pertama, seluruh kelompok harus berlatih menceritakan perikop itu dalam bahasa sendiri. Ingatlah untuk menyertakan hal-hal yang sudah ditentukan dalam tahap-tahap sebelumnya, seperti kronologi, kata, frasa, emosi, atau apa pun yang sudah dibahas.</w:t>
      </w:r>
    </w:p>
    <w:p>
      <w:pPr/>
      <w:r>
        <w:rPr>
          <w:lang w:val="id_ID" w:bidi="id_ID"/>
        </w:rPr>
      </w:r>
      <w:r>
        <w:rPr>
          <w:lang w:val="id_ID" w:bidi="id_ID"/>
        </w:rPr>
        <w:t xml:space="preserve">Satu anggota harus mengucapkan beberapa kalimat dari perikop itu dan berhenti sebentar. Anggota kelompok lain harus mengucapkan kalimat selanjutnya dari perikop itu tersebut dan berhenti sejenak. Lakukan ini sampai kelompok telah menceritakan kembali seluruh teks. Anggota-anggota kelompok dapat saling memperbaiki dalam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teks tersebut tanpa interupsi setidaknya satu kali. Seorang anggota kelompok dapat menggunakan benda apa saja, gerakan, atau papan cerita untuk membantu mereka mengingat teks tersebut.</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siapa dari teks tersebut yang Anda paling 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Akhirnya, kelompok dapat menyusun versi akhir dari perikop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Lukas 14:1–14</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423">
        <w:r>
          <w:rPr>
            <w:lang w:val="id_ID" w:bidi="id_ID"/>
          </w:rPr>
          <w:rPr>
            <w:color w:val="0000EE"/>
            <w:u w:val="single"/>
          </w:rPr>
          <w:t>Dengar dan Renungkan</w:t>
        </w:r>
      </w:hyperlink>
      <w:r>
        <w:rPr>
          <w:lang w:val="id_ID" w:bidi="id_ID"/>
        </w:rPr>
        <w:t xml:space="preserve"> (792 KB)</w:t>
      </w:r>
      <w:r>
        <w:rPr>
          <w:lang w:val="id_ID" w:bidi="id_ID"/>
        </w:rPr>
      </w:r>
    </w:p>
    <w:p>
      <w:pPr>
        <w:pStyle w:val="ListBullet"/>
        <w:spacing w:line="240" w:lineRule="auto"/>
        <w:ind w:left="720"/>
      </w:pPr>
      <w:r>
        <w:rPr>
          <w:lang w:val="id_ID" w:bidi="id_ID"/>
        </w:rPr>
      </w:r>
      <w:hyperlink r:id="rId424">
        <w:r>
          <w:rPr>
            <w:lang w:val="id_ID" w:bidi="id_ID"/>
          </w:rPr>
          <w:rPr>
            <w:color w:val="0000EE"/>
            <w:u w:val="single"/>
          </w:rPr>
          <w:t>Menyiapkan Panggung</w:t>
        </w:r>
      </w:hyperlink>
      <w:r>
        <w:rPr>
          <w:lang w:val="id_ID" w:bidi="id_ID"/>
        </w:rPr>
        <w:t xml:space="preserve"> (6.5 MB)</w:t>
      </w:r>
      <w:r>
        <w:rPr>
          <w:lang w:val="id_ID" w:bidi="id_ID"/>
        </w:rPr>
      </w:r>
    </w:p>
    <w:p>
      <w:pPr>
        <w:pStyle w:val="ListBullet"/>
        <w:spacing w:line="240" w:lineRule="auto"/>
        <w:ind w:left="720"/>
      </w:pPr>
      <w:r>
        <w:rPr>
          <w:lang w:val="id_ID" w:bidi="id_ID"/>
        </w:rPr>
      </w:r>
      <w:hyperlink r:id="rId425">
        <w:r>
          <w:rPr>
            <w:lang w:val="id_ID" w:bidi="id_ID"/>
          </w:rPr>
          <w:rPr>
            <w:color w:val="0000EE"/>
            <w:u w:val="single"/>
          </w:rPr>
          <w:t>Menjelaskan Adegan</w:t>
        </w:r>
      </w:hyperlink>
      <w:r>
        <w:rPr>
          <w:lang w:val="id_ID" w:bidi="id_ID"/>
        </w:rPr>
        <w:t xml:space="preserve"> (3.2 MB)</w:t>
      </w:r>
      <w:r>
        <w:rPr>
          <w:lang w:val="id_ID" w:bidi="id_ID"/>
        </w:rPr>
      </w:r>
    </w:p>
    <w:p>
      <w:pPr>
        <w:pStyle w:val="ListBullet"/>
        <w:spacing w:line="240" w:lineRule="auto"/>
        <w:ind w:left="720"/>
      </w:pPr>
      <w:r>
        <w:rPr>
          <w:lang w:val="id_ID" w:bidi="id_ID"/>
        </w:rPr>
      </w:r>
      <w:hyperlink r:id="rId426">
        <w:r>
          <w:rPr>
            <w:lang w:val="id_ID" w:bidi="id_ID"/>
          </w:rPr>
          <w:rPr>
            <w:color w:val="0000EE"/>
            <w:u w:val="single"/>
          </w:rPr>
          <w:t>Memperagakan Bacaan</w:t>
        </w:r>
      </w:hyperlink>
      <w:r>
        <w:rPr>
          <w:lang w:val="id_ID" w:bidi="id_ID"/>
        </w:rPr>
        <w:t xml:space="preserve"> (4.5 MB)</w:t>
      </w:r>
      <w:r>
        <w:rPr>
          <w:lang w:val="id_ID" w:bidi="id_ID"/>
        </w:rPr>
      </w:r>
    </w:p>
    <w:p>
      <w:pPr>
        <w:pStyle w:val="ListBullet"/>
        <w:spacing w:line="240" w:lineRule="auto"/>
        <w:ind w:left="720"/>
      </w:pPr>
      <w:r>
        <w:rPr>
          <w:lang w:val="id_ID" w:bidi="id_ID"/>
        </w:rPr>
      </w:r>
      <w:hyperlink r:id="rId427">
        <w:r>
          <w:rPr>
            <w:lang w:val="id_ID" w:bidi="id_ID"/>
          </w:rPr>
          <w:rPr>
            <w:color w:val="0000EE"/>
            <w:u w:val="single"/>
          </w:rPr>
          <w:t>Melengkapi yang Kurang</w:t>
        </w:r>
      </w:hyperlink>
      <w:r>
        <w:rPr>
          <w:lang w:val="id_ID" w:bidi="id_ID"/>
        </w:rPr>
        <w:t xml:space="preserve"> (2.5 MB)</w:t>
      </w:r>
      <w:r>
        <w:rPr>
          <w:lang w:val="id_ID" w:bidi="id_ID"/>
        </w:rPr>
      </w:r>
    </w:p>
    <w:p>
      <w:pPr>
        <w:pStyle w:val="ListBullet"/>
        <w:spacing w:line="240" w:lineRule="auto"/>
        <w:ind w:left="720"/>
      </w:pPr>
      <w:r>
        <w:rPr>
          <w:lang w:val="id_ID" w:bidi="id_ID"/>
        </w:rPr>
      </w:r>
      <w:hyperlink r:id="rId428">
        <w:r>
          <w:rPr>
            <w:lang w:val="id_ID" w:bidi="id_ID"/>
          </w:rPr>
          <w:rPr>
            <w:color w:val="0000EE"/>
            <w:u w:val="single"/>
          </w:rPr>
          <w:t>Menyampaikan Firman Tuhan</w:t>
        </w:r>
      </w:hyperlink>
      <w:r>
        <w:rPr>
          <w:lang w:val="id_ID" w:bidi="id_ID"/>
        </w:rPr>
        <w:t xml:space="preserve"> (1.9 MB)</w:t>
      </w:r>
      <w:r>
        <w:rPr>
          <w:lang w:val="id_ID" w:bidi="id_ID"/>
        </w:rPr>
      </w:r>
      <w:r>
        <w:rPr>
          <w:lang w:val="id_ID" w:bidi="id_ID"/>
        </w:rPr>
      </w:r>
      <w:r>
        <w:rPr>
          <w:lang w:val="id_ID" w:bidi="id_ID"/>
        </w:rPr>
      </w:r>
    </w:p>
    <w:p>
      <w:pPr/>
      <w:r>
        <w:rPr>
          <w:lang w:val="id_ID" w:bidi="id_ID"/>
        </w:rPr>
      </w:r>
    </w:p>
    <w:p>
      <w:pPr>
        <w:pStyle w:val="Heading2"/>
      </w:pPr>
      <w:r>
        <w:rPr>
          <w:lang w:val="id_ID" w:bidi="id_ID"/>
        </w:rPr>
        <w:t>Lukas 14:15–24</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Dengarkan Lukas 14:15–24 dan renungkan dalam hati Anda. Dengarkan teks sebanyak tiga kali (dalam tiga terjemahan yang berbeda, jika memungkinkan). Kemudian sebagai satu tim diskusikan pertanyaan-pertanyaan berikut ini:</w:t>
      </w:r>
    </w:p>
    <w:p>
      <w:pPr>
        <w:pStyle w:val="ListBullet"/>
        <w:spacing w:line="240" w:lineRule="auto"/>
        <w:ind w:left="720"/>
      </w:pPr>
      <w:r>
        <w:rPr>
          <w:lang w:val="id_ID" w:bidi="id_ID"/>
        </w:rPr>
      </w:r>
      <w:r>
        <w:rPr>
          <w:lang w:val="id_ID" w:bidi="id_ID"/>
        </w:rPr>
        <w:t xml:space="preserve">Apa yang Anda suka dalam kisah ini? </w:t>
      </w:r>
    </w:p>
    <w:p>
      <w:pPr>
        <w:pStyle w:val="ListBullet"/>
        <w:spacing w:line="240" w:lineRule="auto"/>
        <w:ind w:left="720"/>
      </w:pPr>
      <w:r>
        <w:rPr>
          <w:lang w:val="id_ID" w:bidi="id_ID"/>
        </w:rPr>
      </w:r>
      <w:r>
        <w:rPr>
          <w:lang w:val="id_ID" w:bidi="id_ID"/>
        </w:rPr>
        <w:t xml:space="preserve">Apa yang Anda tidak suka atau tidak mengerti? </w:t>
      </w:r>
    </w:p>
    <w:p>
      <w:pPr>
        <w:pStyle w:val="ListBullet"/>
        <w:spacing w:line="240" w:lineRule="auto"/>
        <w:ind w:left="720"/>
      </w:pPr>
      <w:r>
        <w:rPr>
          <w:lang w:val="id_ID" w:bidi="id_ID"/>
        </w:rPr>
      </w:r>
      <w:r>
        <w:rPr>
          <w:lang w:val="id_ID" w:bidi="id_ID"/>
        </w:rPr>
        <w:t>Apa yang kisah ini katakan tentang Yesus?</w:t>
      </w:r>
    </w:p>
    <w:p>
      <w:pPr>
        <w:pStyle w:val="ListBullet"/>
        <w:spacing w:line="240" w:lineRule="auto"/>
        <w:ind w:left="720"/>
      </w:pPr>
      <w:r>
        <w:rPr>
          <w:lang w:val="id_ID" w:bidi="id_ID"/>
        </w:rPr>
      </w:r>
      <w:r>
        <w:rPr>
          <w:lang w:val="id_ID" w:bidi="id_ID"/>
        </w:rPr>
        <w:t>Apa yang kisah ini katakan tentang manusia?</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Sebelumnya, Yesus berada di rumah seorang pemimpin agama pada hari Sabat, atau hari istirahat orang Yahudi. Yesus menyembuhkan seorang pria yang sakit dan mengajar para pemimpin agama bahwa mereka harus menunjukkan keramahan kepada orang miskin. Kini, seorang pria berbicara tentang pesta atau perjamuan di kerajaan Allah. Yesus menanggapinya dengan menceritakan sebuah kisah.</w:t>
      </w:r>
    </w:p>
    <w:p>
      <w:pPr/>
      <w:r>
        <w:rPr>
          <w:lang w:val="id_ID" w:bidi="id_ID"/>
        </w:rPr>
      </w:r>
      <w:r>
        <w:rPr>
          <w:lang w:val="id_ID" w:bidi="id_ID"/>
        </w:rPr>
        <w:t>Setelah Yesus selesai mengajar para pemimpin agama tentang memasukkan atau mengikutsertakan orang miskin ke rumah mereka, seorang pria yang makan bersama Yesus mengatakan bahwa siapa pun yang makan di pesta kerajaan Allah itu diberkati, atau telah menerima kehormatan besar dari Allah. Banyak orang Yahudi meyakini bahwa ketika Juru Selamat yang Dijanjikan datang, akan ada perayaan besar. Orang-orang yang setia kepada Allah akan datang ke pesta atau perjamuan dan menikmati berkat Allah yang hidup di bawah pemerintahan Juru Selamat yang dijanjikan. Yesus menanggapi pria itu dengan menceritakan sebuah perumpamaan, atau kisah dengan makna yang lebih dalam.</w:t>
      </w:r>
    </w:p>
    <w:p>
      <w:pPr/>
      <w:r>
        <w:rPr>
          <w:lang w:val="id_ID" w:bidi="id_ID"/>
        </w:rPr>
      </w:r>
      <w:r>
        <w:rPr>
          <w:lang w:val="id_ID" w:bidi="id_ID"/>
        </w:rPr>
        <w:t>Dalam kisah itu, seorang pria sedang merencanakan perjamuan, atau makanan besar di rumahnya. Ia mengutus para hambanya untuk memberi tahu para tamu undangan agar datang karena perjamuan sudah siap. Namun semua tamu memberi alasan kepada para hamba mengapa mereka tidak dapat pergi, sekalipun mereka sudah berkomitmen untuk pergi. Seseorang membeli ladang dan ingin memeriksanya, yang lain membeli lima kuk, atau pasang, lembu serta ingin melihat seberapa baik mereka akan bekerja, dan yang lain mengatakan ia baru saja menikah. Tidak satu pun dari alasan ini yang merupakan alasan nyata atau sebenarnya bagi para tamu untuk tidak menghadiri pesta atau perjamuan itu. Seseorang tidak akan membeli sebuah ladang atau lembu tanpa lebih dahulu memeriksanya. Menikah juga bukan alasan yang valid. Secara budaya, alasan ini yang dibuat oleh para tamu yang kaya pasti akan mempermalukan tuan rumah. Penolakan mereka menunjukkan bahwa status sosial tuan rumah tidak cukup tinggi bagi mereka untuk menghadiri pesta.</w:t>
      </w:r>
    </w:p>
    <w:p>
      <w:pPr/>
      <w:r>
        <w:rPr>
          <w:lang w:val="id_ID" w:bidi="id_ID"/>
        </w:rPr>
      </w:r>
      <w:r>
        <w:rPr>
          <w:lang w:val="id_ID" w:bidi="id_ID"/>
        </w:rPr>
        <w:t>Berhenti dan diskusikan dengan tim saudara: Bagaimana penolakan masyarakat memengaruhi status sosial seseorang dalam kebudayaan saudara?</w:t>
      </w:r>
    </w:p>
    <w:p>
      <w:pPr/>
      <w:r>
        <w:rPr>
          <w:lang w:val="id_ID" w:bidi="id_ID"/>
        </w:rPr>
      </w:r>
      <w:r>
        <w:rPr>
          <w:lang w:val="id_ID" w:bidi="id_ID"/>
        </w:rPr>
        <w:t>Ketika para hamba melaporkan alasan ini kepada sang tuan, ia menjadi sangat marah. Sang tuan memerintahkan para hambanya untuk pergi ke jalanan umum, tempat para pengemis dan orang buangan tinggal. Ia ingin para hamba mengundang orang miskin, orang lumpuh, orang buta, dan orang timpang ke pestanya. Mereka ini adalah orang-orang yang sama, yang sebelumnya disarankan Yesus untuk dipedulikan para pemimpin agama. Para pemimpin agama mengecualikan kelompok orang ini dari keanggotaan penuh dalam umat Allah. Para hamba mematuhi sang tuan, tetapi masih ada ruang untuk lebih banyak tamu. Jadi, sang tuan menyuruh mereka pergi dan mencari lebih banyak tamu di jalan-jalan, di luar kota kecil serta jalan pedesaan. Ini adalah pagar tanaman yang memisahkan ladang-ladang di desa.</w:t>
      </w:r>
    </w:p>
    <w:p>
      <w:pPr/>
      <w:r>
        <w:rPr>
          <w:lang w:val="id_ID" w:bidi="id_ID"/>
        </w:rPr>
      </w:r>
      <w:r>
        <w:rPr>
          <w:lang w:val="id_ID" w:bidi="id_ID"/>
        </w:rPr>
        <w:t>Berhenti dan tunjukkan kepada tim Anda sebuah gambar pagar tanaman yang memisahkan ladang-ladang di desa.</w:t>
      </w:r>
    </w:p>
    <w:p>
      <w:pPr/>
      <w:r>
        <w:rPr>
          <w:lang w:val="id_ID" w:bidi="id_ID"/>
        </w:rPr>
      </w:r>
      <w:r>
        <w:rPr>
          <w:lang w:val="id_ID" w:bidi="id_ID"/>
        </w:rPr>
        <w:t>Orang-orang miskin mungkin enggan datang ke pesta itu, karena mereka terlalu miskin untuk mengundang tuan rumah kembali ke rumah mereka. Para hamba pasti harus meyakinkan orang-orang yang mereka temui untuk datang. Sang tuan melakukannya karena ia ingin setiap kursi di mejanya penuh. Sang tuan dengan tegas dan mengatakan bahwa tidak satu pun dari para tamu asli yang menolak undangan itu akan diizinkan untuk menghadiri pesta atau menyantap setiap makanan.</w:t>
      </w:r>
    </w:p>
    <w:p>
      <w:pPr/>
      <w:r>
        <w:rPr>
          <w:lang w:val="id_ID" w:bidi="id_ID"/>
        </w:rPr>
      </w:r>
      <w:r>
        <w:rPr>
          <w:lang w:val="id_ID" w:bidi="id_ID"/>
        </w:rPr>
        <w:t>Yesus memakai perumpamaan itu untuk mengajar pentingnya menerima undangan Allah agar menjadi bagian dari kerajaan-Nya. Orang-orang yang menolak undangan Allah adalah mereka yang tidak tertarik untuk menjadi bagian dari kerajaan Allah. Mereka yang menerima undangan itu senang menjadi bagian dari kerajaan Allah. Mereka tidak peduli dengan status sosial, melainkan menunjukkan kasih dan kemurahan hati kepada orang-orang yang tersingkir dari masyarakat.</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Dalam sesi ini, Anda akan membantu kelompok untuk memvisualisasikan kisah ini. Anda akan membantu kelompok mendefinisikan atau menentukan adegan, latar, dan karakter dalam kisah ini.</w:t>
      </w:r>
    </w:p>
    <w:p>
      <w:pPr/>
      <w:r>
        <w:rPr>
          <w:lang w:val="id_ID" w:bidi="id_ID"/>
        </w:rPr>
      </w:r>
      <w:r>
        <w:rPr>
          <w:lang w:val="id_ID" w:bidi="id_ID"/>
        </w:rPr>
        <w:t>Kisah ini memiliki empat adegan.</w:t>
      </w:r>
    </w:p>
    <w:p>
      <w:pPr/>
      <w:r>
        <w:rPr>
          <w:lang w:val="id_ID" w:bidi="id_ID"/>
        </w:rPr>
      </w:r>
      <w:r>
        <w:rPr>
          <w:b/>
          <w:lang w:val="id_ID" w:bidi="id_ID"/>
        </w:rPr>
        <w:t>Adegan pertama:</w:t>
      </w:r>
      <w:r>
        <w:rPr>
          <w:lang w:val="id_ID" w:bidi="id_ID"/>
        </w:rPr>
        <w:t xml:space="preserve"> Yesus berada di sebuah meja bersama para tamu lainnya di rumah seorang Farisi pada hari Sabat. Seorang pria berkomentar di meja. Yesus menanggapi dengan menceritakan sebuah perumpamaan tentang seorang tuan yang mengadakan pesta dan mengutus para hambanya untuk mengundang para tamu.</w:t>
      </w:r>
    </w:p>
    <w:p>
      <w:pPr/>
      <w:r>
        <w:rPr>
          <w:lang w:val="id_ID" w:bidi="id_ID"/>
        </w:rPr>
      </w:r>
      <w:r>
        <w:rPr>
          <w:b/>
          <w:lang w:val="id_ID" w:bidi="id_ID"/>
        </w:rPr>
        <w:t>Adegan kedua:</w:t>
      </w:r>
      <w:r>
        <w:rPr>
          <w:lang w:val="id_ID" w:bidi="id_ID"/>
        </w:rPr>
        <w:t xml:space="preserve"> Seorang tuan mengirim undangan kepada para tamu penting untuk makan di rumahnya. Para tamu menerima undangannya. Ketika perjamuan telah siap, tuan rumah mengutus para hambanya untuk memberi tahu para tamu agar datang.</w:t>
      </w:r>
    </w:p>
    <w:p>
      <w:pPr/>
      <w:r>
        <w:rPr>
          <w:lang w:val="id_ID" w:bidi="id_ID"/>
        </w:rPr>
      </w:r>
      <w:r>
        <w:rPr>
          <w:b/>
          <w:lang w:val="id_ID" w:bidi="id_ID"/>
        </w:rPr>
        <w:t>Adegan ketiga:</w:t>
      </w:r>
      <w:r>
        <w:rPr>
          <w:lang w:val="id_ID" w:bidi="id_ID"/>
        </w:rPr>
        <w:t xml:space="preserve"> Seorang tamu mengatakan ia tidak dapat datang dan pergi untuk melihat tanahnya. Tamu lain mengatakan ia tidak bisa datang dan pergi untuk melihat lembunya. Tamu lainnya mengatakan ia tidak bisa datang dan menghabiskan waktu bersama istrinya. Para hamba memberi tahu sang tuan bahwa tidak ada yang datang. Sang tuan marah.</w:t>
      </w:r>
    </w:p>
    <w:p>
      <w:pPr/>
      <w:r>
        <w:rPr>
          <w:lang w:val="id_ID" w:bidi="id_ID"/>
        </w:rPr>
      </w:r>
      <w:r>
        <w:rPr>
          <w:b/>
          <w:lang w:val="id_ID" w:bidi="id_ID"/>
        </w:rPr>
        <w:t>Adegan keempat:</w:t>
      </w:r>
      <w:r>
        <w:rPr>
          <w:lang w:val="id_ID" w:bidi="id_ID"/>
        </w:rPr>
        <w:t xml:space="preserve"> Sang tuan mengutus para hambanya ke jalanan dan jalan pedesaan untuk menemukan lebih banyak tamu. Para hamba meyakinkan orang miskin, lumpuh, timpang, dan buta untuk datang ke pesta tuan mereka. Rumah dan meja sang tuan rumah sudah penuh. Sang tuan mengatakan para tamu yang tidak datang tidak akan pernah mencicipi makanan di pestanya.</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Tuan rumah (orang Farisi)</w:t>
      </w:r>
    </w:p>
    <w:p>
      <w:pPr>
        <w:pStyle w:val="ListBullet"/>
        <w:spacing w:line="240" w:lineRule="auto"/>
        <w:ind w:left="720"/>
      </w:pPr>
      <w:r>
        <w:rPr>
          <w:lang w:val="id_ID" w:bidi="id_ID"/>
        </w:rPr>
      </w:r>
      <w:r>
        <w:rPr>
          <w:lang w:val="id_ID" w:bidi="id_ID"/>
        </w:rPr>
        <w:t>Para tamu (orang-orang Farisi dan para ahli hukum)</w:t>
      </w:r>
    </w:p>
    <w:p>
      <w:pPr>
        <w:pStyle w:val="ListBullet"/>
        <w:spacing w:line="240" w:lineRule="auto"/>
        <w:ind w:left="720"/>
      </w:pPr>
      <w:r>
        <w:rPr>
          <w:lang w:val="id_ID" w:bidi="id_ID"/>
        </w:rPr>
      </w:r>
      <w:r>
        <w:rPr>
          <w:lang w:val="id_ID" w:bidi="id_ID"/>
        </w:rPr>
        <w:t>Tamu yang berkomentar</w:t>
      </w:r>
    </w:p>
    <w:p>
      <w:pPr>
        <w:pStyle w:val="ListBullet"/>
        <w:spacing w:line="240" w:lineRule="auto"/>
        <w:ind w:left="720"/>
      </w:pPr>
      <w:r>
        <w:rPr>
          <w:lang w:val="id_ID" w:bidi="id_ID"/>
        </w:rPr>
      </w:r>
      <w:r>
        <w:rPr>
          <w:lang w:val="id_ID" w:bidi="id_ID"/>
        </w:rPr>
        <w:t>Tuan</w:t>
      </w:r>
    </w:p>
    <w:p>
      <w:pPr>
        <w:pStyle w:val="ListBullet"/>
        <w:spacing w:line="240" w:lineRule="auto"/>
        <w:ind w:left="720"/>
      </w:pPr>
      <w:r>
        <w:rPr>
          <w:lang w:val="id_ID" w:bidi="id_ID"/>
        </w:rPr>
      </w:r>
      <w:r>
        <w:rPr>
          <w:lang w:val="id_ID" w:bidi="id_ID"/>
        </w:rPr>
        <w:t>para hamba</w:t>
      </w:r>
    </w:p>
    <w:p>
      <w:pPr>
        <w:pStyle w:val="ListBullet"/>
        <w:spacing w:line="240" w:lineRule="auto"/>
        <w:ind w:left="720"/>
      </w:pPr>
      <w:r>
        <w:rPr>
          <w:lang w:val="id_ID" w:bidi="id_ID"/>
        </w:rPr>
      </w:r>
      <w:r>
        <w:rPr>
          <w:lang w:val="id_ID" w:bidi="id_ID"/>
        </w:rPr>
        <w:t>Para tamu yang menolak</w:t>
      </w:r>
    </w:p>
    <w:p>
      <w:pPr>
        <w:pStyle w:val="ListBullet"/>
        <w:spacing w:line="240" w:lineRule="auto"/>
        <w:ind w:left="720"/>
      </w:pPr>
      <w:r>
        <w:rPr>
          <w:lang w:val="id_ID" w:bidi="id_ID"/>
        </w:rPr>
      </w:r>
      <w:r>
        <w:rPr>
          <w:lang w:val="id_ID" w:bidi="id_ID"/>
        </w:rPr>
        <w:t>Para tamu yang diyakinkan untuk datang</w:t>
      </w:r>
    </w:p>
    <w:p>
      <w:pPr/>
      <w:r>
        <w:rPr>
          <w:lang w:val="id_ID" w:bidi="id_ID"/>
        </w:rPr>
      </w:r>
      <w:r>
        <w:rPr>
          <w:lang w:val="id_ID" w:bidi="id_ID"/>
        </w:rPr>
        <w:t xml:space="preserve">Dalam sesi ini, ambillah papan cerita kelompok, gambarlah, atau gunakan beberapa macam alat peraga (benda-benda yang dapat Anda pindahkan seperti batu, batang, mainan anak-anak) untuk memvisualisasikan kisah dan adegan di dalamnya. </w:t>
      </w:r>
    </w:p>
    <w:p>
      <w:pPr/>
      <w:r>
        <w:rPr>
          <w:lang w:val="id_ID" w:bidi="id_ID"/>
        </w:rPr>
      </w:r>
      <w:r>
        <w:rPr>
          <w:lang w:val="id_ID" w:bidi="id_ID"/>
        </w:rPr>
        <w:t>Penting untuk diingat bahwa Yesus duduk di sebuah meja bersama para tamu lainnya, di rumah seorang Farisi pada hari Sabat. Yesus baru saja menyembuhkan seorang pria dan mengajar para pemimpin agama bahwa mereka harus mengundang orang miskin ke rumah mereka untuk perjamuan.</w:t>
      </w:r>
    </w:p>
    <w:p>
      <w:pPr/>
      <w:r>
        <w:rPr>
          <w:lang w:val="id_ID" w:bidi="id_ID"/>
        </w:rPr>
      </w:r>
      <w:r>
        <w:rPr>
          <w:lang w:val="id_ID" w:bidi="id_ID"/>
        </w:rPr>
        <w:t>Seorang tamu di meja mengatakan bahwa siapa pun yang makan di pesta atau perjamuan kerajaan Allah itu diberkati.</w:t>
      </w:r>
    </w:p>
    <w:p>
      <w:pPr/>
      <w:r>
        <w:rPr>
          <w:lang w:val="id_ID" w:bidi="id_ID"/>
        </w:rPr>
      </w:r>
      <w:r>
        <w:rPr>
          <w:lang w:val="id_ID" w:bidi="id_ID"/>
        </w:rPr>
        <w:t>Penting untuk diingat bahwa orang-orang Yahudi yakin bahwa mereka akan diundang ke pesta atau perjamuan Juruselamat yang dijanjikan di kerajaan Allah, karena mereka adalah keturunan Abraham. Namun Yesus mengatakan ini tidak benar, jika mereka tidak menaati Allah dengan menerima Yesus dan pengajaran-Nya untuk mengikutsertakan orang miskin.</w:t>
      </w:r>
    </w:p>
    <w:p>
      <w:pPr/>
      <w:r>
        <w:rPr>
          <w:lang w:val="id_ID" w:bidi="id_ID"/>
        </w:rPr>
      </w:r>
      <w:r>
        <w:rPr>
          <w:lang w:val="id_ID" w:bidi="id_ID"/>
        </w:rPr>
        <w:t xml:space="preserve">Yesus menanggapi dengan perumpamaan tentang seorang tuan yang mengirim banyak undangan untuk sebuah pesta. </w:t>
      </w:r>
    </w:p>
    <w:p>
      <w:pPr/>
      <w:r>
        <w:rPr>
          <w:lang w:val="id_ID" w:bidi="id_ID"/>
        </w:rPr>
      </w:r>
      <w:r>
        <w:rPr>
          <w:lang w:val="id_ID" w:bidi="id_ID"/>
        </w:rPr>
        <w:t>Penting untuk diingat bahwa menolak undangan seseorang untuk datang ke pesta mendatangkan rasa malu kepada tuan rumah, terutama jika tamu itu kaya.</w:t>
      </w:r>
    </w:p>
    <w:p>
      <w:pPr/>
      <w:r>
        <w:rPr>
          <w:lang w:val="id_ID" w:bidi="id_ID"/>
        </w:rPr>
      </w:r>
      <w:r>
        <w:rPr>
          <w:lang w:val="id_ID" w:bidi="id_ID"/>
        </w:rPr>
        <w:t>Penting untuk diingat bahwa alasan para tamu untuk tidak datang tidak tepat secara budaya.</w:t>
      </w:r>
    </w:p>
    <w:p>
      <w:pPr/>
      <w:r>
        <w:rPr>
          <w:lang w:val="id_ID" w:bidi="id_ID"/>
        </w:rPr>
      </w:r>
      <w:r>
        <w:rPr>
          <w:lang w:val="id_ID" w:bidi="id_ID"/>
        </w:rPr>
        <w:t>Penting untuk diingat bahwa dengan menyertakan orang-orang yang tidak terduga di pestanya, Yesus menunjukkan para pemimpin agama bahwa Allah peduli dengan orang-orang yang dikucilkan atau terpinggirkan dari masyarakat dan akan memasukkan mereka dalam kerajaan Allah.</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Dengarkan teks sekali lagi dalam versi yang paling mudah dimengerti.</w:t>
      </w:r>
    </w:p>
    <w:p>
      <w:pPr/>
      <w:r>
        <w:rPr>
          <w:lang w:val="id_ID" w:bidi="id_ID"/>
        </w:rPr>
      </w:r>
      <w:r>
        <w:rPr>
          <w:lang w:val="id_ID" w:bidi="id_ID"/>
        </w:rPr>
        <w:t>Dalam sesi ini, kelompok akan mendramatisir kisah tersebut.</w:t>
      </w:r>
    </w:p>
    <w:p>
      <w:pPr/>
      <w:r>
        <w:rPr>
          <w:lang w:val="id_ID" w:bidi="id_ID"/>
        </w:rPr>
      </w:r>
      <w:r>
        <w:rPr>
          <w:lang w:val="id_ID" w:bidi="id_ID"/>
        </w:rPr>
        <w:t>Kisah ini memiliki empat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Tuan rumah (orang Farisi)</w:t>
      </w:r>
    </w:p>
    <w:p>
      <w:pPr>
        <w:pStyle w:val="ListBullet"/>
        <w:spacing w:line="240" w:lineRule="auto"/>
        <w:ind w:left="720"/>
      </w:pPr>
      <w:r>
        <w:rPr>
          <w:lang w:val="id_ID" w:bidi="id_ID"/>
        </w:rPr>
      </w:r>
      <w:r>
        <w:rPr>
          <w:lang w:val="id_ID" w:bidi="id_ID"/>
        </w:rPr>
        <w:t>Para tamu (orang-orang Farisi dan para ahli hukum)</w:t>
      </w:r>
    </w:p>
    <w:p>
      <w:pPr>
        <w:pStyle w:val="ListBullet"/>
        <w:spacing w:line="240" w:lineRule="auto"/>
        <w:ind w:left="720"/>
      </w:pPr>
      <w:r>
        <w:rPr>
          <w:lang w:val="id_ID" w:bidi="id_ID"/>
        </w:rPr>
      </w:r>
      <w:r>
        <w:rPr>
          <w:lang w:val="id_ID" w:bidi="id_ID"/>
        </w:rPr>
        <w:t>Tamu yang berkomentar</w:t>
      </w:r>
    </w:p>
    <w:p>
      <w:pPr>
        <w:pStyle w:val="ListBullet"/>
        <w:spacing w:line="240" w:lineRule="auto"/>
        <w:ind w:left="720"/>
      </w:pPr>
      <w:r>
        <w:rPr>
          <w:lang w:val="id_ID" w:bidi="id_ID"/>
        </w:rPr>
      </w:r>
      <w:r>
        <w:rPr>
          <w:lang w:val="id_ID" w:bidi="id_ID"/>
        </w:rPr>
        <w:t>Tuan</w:t>
      </w:r>
    </w:p>
    <w:p>
      <w:pPr>
        <w:pStyle w:val="ListBullet"/>
        <w:spacing w:line="240" w:lineRule="auto"/>
        <w:ind w:left="720"/>
      </w:pPr>
      <w:r>
        <w:rPr>
          <w:lang w:val="id_ID" w:bidi="id_ID"/>
        </w:rPr>
      </w:r>
      <w:r>
        <w:rPr>
          <w:lang w:val="id_ID" w:bidi="id_ID"/>
        </w:rPr>
        <w:t>Para hamba</w:t>
      </w:r>
    </w:p>
    <w:p>
      <w:pPr>
        <w:pStyle w:val="ListBullet"/>
        <w:spacing w:line="240" w:lineRule="auto"/>
        <w:ind w:left="720"/>
      </w:pPr>
      <w:r>
        <w:rPr>
          <w:lang w:val="id_ID" w:bidi="id_ID"/>
        </w:rPr>
      </w:r>
      <w:r>
        <w:rPr>
          <w:lang w:val="id_ID" w:bidi="id_ID"/>
        </w:rPr>
        <w:t>Para tamu yang menolak</w:t>
      </w:r>
    </w:p>
    <w:p>
      <w:pPr>
        <w:pStyle w:val="ListBullet"/>
        <w:spacing w:line="240" w:lineRule="auto"/>
        <w:ind w:left="720"/>
      </w:pPr>
      <w:r>
        <w:rPr>
          <w:lang w:val="id_ID" w:bidi="id_ID"/>
        </w:rPr>
      </w:r>
      <w:r>
        <w:rPr>
          <w:lang w:val="id_ID" w:bidi="id_ID"/>
        </w:rPr>
        <w:t>Para tamu yang diyakinkan untuk datang</w:t>
      </w:r>
    </w:p>
    <w:p>
      <w:pPr/>
      <w:r>
        <w:rPr>
          <w:lang w:val="id_ID" w:bidi="id_ID"/>
        </w:rPr>
      </w:r>
      <w:r>
        <w:rPr>
          <w:lang w:val="id_ID" w:bidi="id_ID"/>
        </w:rPr>
        <w:t>Minta tim untuk memerankan kisah itu dua kali. Pertama, minta mereka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ini untuk pertama kali, perhatikan dialog, alur, plot, dan kronologi kisah tersebut.</w:t>
      </w:r>
    </w:p>
    <w:p>
      <w:pPr/>
      <w:r>
        <w:rPr>
          <w:lang w:val="id_ID" w:bidi="id_ID"/>
        </w:rPr>
      </w:r>
      <w:r>
        <w:rPr>
          <w:lang w:val="id_ID" w:bidi="id_ID"/>
        </w:rPr>
        <w:t>Pastikan bahwa tim memerankan para tamu yang menerima undangan, menolak untuk pergi ke pesta ketika pesta sudah siap.</w:t>
      </w:r>
    </w:p>
    <w:p>
      <w:pPr/>
      <w:r>
        <w:rPr>
          <w:lang w:val="id_ID" w:bidi="id_ID"/>
        </w:rPr>
      </w:r>
      <w:r>
        <w:rPr>
          <w:lang w:val="id_ID" w:bidi="id_ID"/>
        </w:rPr>
        <w:t>Pastikan bahwa tim memerankan rumah yang dipenuhi dengan orang-orang yang baru saja diyakinkan untuk datang. Beberapa di antara orang-orang ini bisa jadi timpang atau dituntun dalam keadaan buta untuk menunjukkan bahwa mereka orang-orang yang dikucilkan.</w:t>
      </w:r>
    </w:p>
    <w:p>
      <w:pPr/>
      <w:r>
        <w:rPr>
          <w:lang w:val="id_ID" w:bidi="id_ID"/>
        </w:rPr>
      </w:r>
      <w:r>
        <w:rPr>
          <w:lang w:val="id_ID" w:bidi="id_ID"/>
        </w:rPr>
        <w:t>Saat kelompok memerankan kisah ini untuk kedua kalinya, hentikan mereka pada titik-titik tertentu.</w:t>
      </w:r>
    </w:p>
    <w:p>
      <w:pPr/>
      <w:r>
        <w:rPr>
          <w:lang w:val="id_ID" w:bidi="id_ID"/>
        </w:rPr>
      </w:r>
      <w:r>
        <w:rPr>
          <w:lang w:val="id_ID" w:bidi="id_ID"/>
        </w:rPr>
        <w:t>Seorang tamu mengatakan siapa pun yang menghadiri pesta di kerajaan Allah itu diberkati. Yesus menceritakan sebuah perumpamaan dalam menanggapi komentarnya.</w:t>
      </w:r>
    </w:p>
    <w:p>
      <w:pPr/>
      <w:r>
        <w:rPr>
          <w:lang w:val="id_ID" w:bidi="id_ID"/>
        </w:rPr>
      </w:r>
      <w:r>
        <w:rPr>
          <w:lang w:val="id_ID" w:bidi="id_ID"/>
        </w:rPr>
        <w:t>Sekarang perankan tuan rumah yang mengutus para hambanya untuk mengundang para tamu ke sebuah pesta. Banyak tamu kaya yang menerima undangannya.</w:t>
      </w:r>
    </w:p>
    <w:p>
      <w:pPr/>
      <w:r>
        <w:rPr>
          <w:lang w:val="id_ID" w:bidi="id_ID"/>
        </w:rPr>
      </w:r>
      <w:r>
        <w:rPr>
          <w:lang w:val="id_ID" w:bidi="id_ID"/>
        </w:rPr>
        <w:t>Hentikan adegannya: Tanyakan kepada aktor yang memerankan tuan rumah itu, ”Bagaimana perasaan saudara?” Saudara mungkin mendengar hal-hal seperti, "Penuh pengharapan. Aku senang menyambut para tamu penting seperti itu di rumahku." "Aku siap. Sekarang aku tahu berapa banyak makanan dan minuman yang harus disiapkan para hambaku untuk membuat pesta." dan "Aku juga menantikan undangan ke rumah para tamuku kelak." Ulangi adegannya.</w:t>
      </w:r>
    </w:p>
    <w:p>
      <w:pPr/>
      <w:r>
        <w:rPr>
          <w:lang w:val="id_ID" w:bidi="id_ID"/>
        </w:rPr>
      </w:r>
      <w:r>
        <w:rPr>
          <w:lang w:val="id_ID" w:bidi="id_ID"/>
        </w:rPr>
        <w:t>Perankan tuan rumah yang mengutus para hambanya lagi untuk memberi tahu para tamu agar datang karena perjamuan sudah siap. Seorang tamu mengatakan ia tidak bisa datang karena harus memeriksa tanahnya. Tamu lain mengatakan ia tidak bisa datang, karena harus memeriksa lembunya. Tamu lainnya mengatakan ia tidak bisa datang, baru saja menikah.</w:t>
      </w:r>
    </w:p>
    <w:p>
      <w:pPr/>
      <w:r>
        <w:rPr>
          <w:lang w:val="id_ID" w:bidi="id_ID"/>
        </w:rPr>
      </w:r>
      <w:r>
        <w:rPr>
          <w:lang w:val="id_ID" w:bidi="id_ID"/>
        </w:rPr>
        <w:t>Hentikan adegannya: Tanyakan kepada aktor yang memerankan para tamu yang mendengarkan kisah Yesus, ”Bagaimana perasaan saudara?” Saudara mungkin mendengar hal-hal seperti, "Terkejut. Aku tidak percaya mereka menolak undangannya karena alasan yang konyol semacam itu.", "Aku kasihan kepada sang tuan rumah. Ia pasti sangat malu," dan "Mungkin tuan rumah tidak sepenting tamunya." Ulangi adegannya.</w:t>
      </w:r>
    </w:p>
    <w:p>
      <w:pPr/>
      <w:r>
        <w:rPr>
          <w:lang w:val="id_ID" w:bidi="id_ID"/>
        </w:rPr>
      </w:r>
      <w:r>
        <w:rPr>
          <w:lang w:val="id_ID" w:bidi="id_ID"/>
        </w:rPr>
        <w:t>Perankan tuan rumah yang marah. Ia mengutus para hambanya ke jalanan dan jalan pedesaan. Para hamba menemukan orang miskin, orang timpang, orang buta, dan orang lumpuh serta meyakinkan mereka agar datang ke pesta. Mereka memasuki rumah sang tuan dan makan di mejanya. Setiap kursi penuh. Sang tuan rumah mengatakan para tamu yang menolaknya tidak akan pernah mencicipi makanannya.</w:t>
      </w:r>
    </w:p>
    <w:p>
      <w:pPr/>
      <w:r>
        <w:rPr>
          <w:lang w:val="id_ID" w:bidi="id_ID"/>
        </w:rPr>
      </w:r>
      <w:r>
        <w:rPr>
          <w:lang w:val="id_ID" w:bidi="id_ID"/>
        </w:rPr>
        <w:t>Hentikan adegannya: Tanyakan kepada aktor yang memerankan seorang pria miskin di meja, ”Bagaimana perasaan saudara?” Saudara mungkin mendengar hal-hal seperti, "Merasa rendah hati. Aku tak pernah membayangkan diundang ke rumah yang bagus seperti itu.", "Khawatir. Aku tidak bisa membalas sang tuan rumah." dan "Diikutsertakan. Senang karena diperhatikan dan dipedulikan." Tanyakan kepada seorang pemimpin agama yang mendengarkan kisah Yesus, "Bagaimana perasaan saudara?" Anda mungkin mendengar hal-hal seperti, "Aku tidak bisa membayangkan mengundang orang-orang semacam itu ke rumahku. Tentunya maksud-Nya bukanlah bahwa orang-orang non-Yahudi akan berada di perjamuannya Allah?" "Marah. Siapakah yang dimaksudkan Yesus?" dan "Penuh pertimbangan. Mungkin aku harus lebih teliti menafsirkan perkataan para nabi."</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Seorang pria di meja mengatakan bahwa mereka yang makan di pesta atau perjamuan kerajaan </w:t>
      </w:r>
      <w:r>
        <w:rPr>
          <w:b/>
          <w:lang w:val="id_ID" w:bidi="id_ID"/>
        </w:rPr>
        <w:t>Allah</w:t>
      </w:r>
      <w:r>
        <w:rPr>
          <w:lang w:val="id_ID" w:bidi="id_ID"/>
        </w:rPr>
        <w:t xml:space="preserve"> itu </w:t>
      </w:r>
      <w:r>
        <w:rPr>
          <w:b/>
          <w:lang w:val="id_ID" w:bidi="id_ID"/>
        </w:rPr>
        <w:t>diberkati</w:t>
      </w:r>
      <w:r>
        <w:rPr>
          <w:lang w:val="id_ID" w:bidi="id_ID"/>
        </w:rPr>
        <w:t xml:space="preserve">. Kerajaan Allah merujuk kepada Allah yang memerintah dalam hati umat-Nya sebagai raja mereka. Diberkati merujuk kepada Allah yang berkenan atau menghormati seseorang. Pria itu yakin bahwa ketika sang Juru Selamat yang Dijanjikan datang memerintah, Dia akan mengadakan pesta besar dan mereka yang hadir akan diberkati. Pastikan untuk menerjemahkan kerajaan Allah dan diberkati dengan cara yang sama seperti yang telah Anda lakukan sebelumnya. Kedua istilah, </w:t>
      </w:r>
      <w:hyperlink r:id="rId205">
        <w:r>
          <w:rPr>
            <w:lang w:val="id_ID" w:bidi="id_ID"/>
          </w:rPr>
          <w:rPr>
            <w:color w:val="0000EE"/>
            <w:u w:val="single"/>
          </w:rPr>
          <w:t>Kerajaan Allah</w:t>
        </w:r>
      </w:hyperlink>
      <w:r>
        <w:rPr>
          <w:lang w:val="id_ID" w:bidi="id_ID"/>
        </w:rPr>
        <w:t xml:space="preserve"> dan </w:t>
      </w:r>
      <w:hyperlink r:id="rId204">
        <w:r>
          <w:rPr>
            <w:lang w:val="id_ID" w:bidi="id_ID"/>
          </w:rPr>
          <w:rPr>
            <w:color w:val="0000EE"/>
            <w:u w:val="single"/>
          </w:rPr>
          <w:t>diberkati</w:t>
        </w:r>
      </w:hyperlink>
      <w:r>
        <w:rPr>
          <w:lang w:val="id_ID" w:bidi="id_ID"/>
        </w:rPr>
        <w:t>, terdapat di Daftar Kata Utama.</w:t>
      </w:r>
    </w:p>
    <w:p>
      <w:pPr/>
      <w:r>
        <w:rPr>
          <w:lang w:val="id_ID" w:bidi="id_ID"/>
        </w:rPr>
      </w:r>
      <w:r>
        <w:rPr>
          <w:lang w:val="id_ID" w:bidi="id_ID"/>
        </w:rPr>
        <w:t xml:space="preserve">Yesus menceritakan sebuah </w:t>
      </w:r>
      <w:r>
        <w:rPr>
          <w:b/>
          <w:lang w:val="id_ID" w:bidi="id_ID"/>
        </w:rPr>
        <w:t>perumpamaan</w:t>
      </w:r>
      <w:r>
        <w:rPr>
          <w:lang w:val="id_ID" w:bidi="id_ID"/>
        </w:rPr>
        <w:t xml:space="preserve">, atau kisah pendek, untuk menanggapi komentar orang itu. Kisah itu tentang seorang </w:t>
      </w:r>
      <w:r>
        <w:rPr>
          <w:b/>
          <w:lang w:val="id_ID" w:bidi="id_ID"/>
        </w:rPr>
        <w:t>tuan</w:t>
      </w:r>
      <w:r>
        <w:rPr>
          <w:lang w:val="id_ID" w:bidi="id_ID"/>
        </w:rPr>
        <w:t xml:space="preserve">, atau seorang pria yang mempunyai otoritas, yang memerintahkan para hambanya untuk mengundang orang-orang ke perjamuan, maupun pesta besarnya. Pastikan untuk menerjemahkan perumpamaan dan tuan dengan cara yang sama seperti yang telah Anda lakukan di bagian sebelumnya. Kedua istilah ini, </w:t>
      </w:r>
      <w:hyperlink r:id="rId173">
        <w:r>
          <w:rPr>
            <w:lang w:val="id_ID" w:bidi="id_ID"/>
          </w:rPr>
          <w:rPr>
            <w:color w:val="0000EE"/>
            <w:u w:val="single"/>
          </w:rPr>
          <w:t>perumpamaan</w:t>
        </w:r>
      </w:hyperlink>
      <w:r>
        <w:rPr>
          <w:lang w:val="id_ID" w:bidi="id_ID"/>
        </w:rPr>
        <w:t xml:space="preserve"> dan </w:t>
      </w:r>
      <w:hyperlink r:id="rId146">
        <w:r>
          <w:rPr>
            <w:lang w:val="id_ID" w:bidi="id_ID"/>
          </w:rPr>
          <w:rPr>
            <w:color w:val="0000EE"/>
            <w:u w:val="single"/>
          </w:rPr>
          <w:t>tuan</w:t>
        </w:r>
      </w:hyperlink>
      <w:r>
        <w:rPr>
          <w:lang w:val="id_ID" w:bidi="id_ID"/>
        </w:rPr>
        <w:t>, terdapat di Daftar Kata Utama.</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itu, secara berkelompok, dalam bahasa sendiri.</w:t>
      </w:r>
    </w:p>
    <w:p>
      <w:pPr/>
      <w:r>
        <w:rPr>
          <w:lang w:val="id_ID" w:bidi="id_ID"/>
        </w:rPr>
      </w:r>
      <w:r>
        <w:rPr>
          <w:lang w:val="id_ID" w:bidi="id_ID"/>
        </w:rPr>
        <w:t>Pertama, seluruh kelompok harus berlatih menceritakan perikop itu dalam bahasa sendiri. Ingatlah untuk menyertakan hal-hal yang sudah ditentukan dalam tahap-tahap sebelumnya, seperti kronologi, kata, frasa, emosi, atau apa pun yang sudah dibahas.</w:t>
      </w:r>
    </w:p>
    <w:p>
      <w:pPr/>
      <w:r>
        <w:rPr>
          <w:lang w:val="id_ID" w:bidi="id_ID"/>
        </w:rPr>
      </w:r>
      <w:r>
        <w:rPr>
          <w:lang w:val="id_ID" w:bidi="id_ID"/>
        </w:rPr>
        <w:t xml:space="preserve">Satu anggota harus mengucapkan beberapa kalimat dari perikop itu dan berhenti sebentar. Anggota kelompok lain harus mengucapkan kalimat selanjutnya dari perikop itu tersebut dan berhenti sejenak. Lakukan ini sampai kelompok telah menceritakan kembali seluruh teks. Anggota-anggota kelompok dapat saling memperbaiki dalam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teks tersebut tanpa interupsi setidaknya satu kali. Seorang anggota kelompok dapat menggunakan benda apa saja, gerakan, atau papan cerita untuk membantu mereka mengingat teks tersebut.</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siapa dari teks tersebut yang Anda paling sukai. Anda mungkin memutuskan untuk menyukai cara bercerita seorang anggota kelompok untuk suatu adegan, tetapi menyukai cara anggota kelompok lain menceritakan adegan lainnya. </w:t>
      </w:r>
    </w:p>
    <w:p>
      <w:pPr/>
      <w:r>
        <w:rPr>
          <w:lang w:val="id_ID" w:bidi="id_ID"/>
        </w:rPr>
      </w:r>
      <w:r>
        <w:rPr>
          <w:lang w:val="id_ID" w:bidi="id_ID"/>
        </w:rPr>
        <w:t>Hentikan sejenak audio ini di sini.</w:t>
      </w:r>
    </w:p>
    <w:p>
      <w:pPr/>
      <w:r>
        <w:rPr>
          <w:lang w:val="id_ID" w:bidi="id_ID"/>
        </w:rPr>
      </w:r>
      <w:r>
        <w:rPr>
          <w:lang w:val="id_ID" w:bidi="id_ID"/>
        </w:rPr>
        <w:t>Akhirnya, kelompok dapat menyusun versi akhir dari perikop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Lukas 14:15–24</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429">
        <w:r>
          <w:rPr>
            <w:lang w:val="id_ID" w:bidi="id_ID"/>
          </w:rPr>
          <w:rPr>
            <w:color w:val="0000EE"/>
            <w:u w:val="single"/>
          </w:rPr>
          <w:t>Dengar dan Renungkan</w:t>
        </w:r>
      </w:hyperlink>
      <w:r>
        <w:rPr>
          <w:lang w:val="id_ID" w:bidi="id_ID"/>
        </w:rPr>
        <w:t xml:space="preserve"> (764 KB)</w:t>
      </w:r>
      <w:r>
        <w:rPr>
          <w:lang w:val="id_ID" w:bidi="id_ID"/>
        </w:rPr>
      </w:r>
    </w:p>
    <w:p>
      <w:pPr>
        <w:pStyle w:val="ListBullet"/>
        <w:spacing w:line="240" w:lineRule="auto"/>
        <w:ind w:left="720"/>
      </w:pPr>
      <w:r>
        <w:rPr>
          <w:lang w:val="id_ID" w:bidi="id_ID"/>
        </w:rPr>
      </w:r>
      <w:hyperlink r:id="rId430">
        <w:r>
          <w:rPr>
            <w:lang w:val="id_ID" w:bidi="id_ID"/>
          </w:rPr>
          <w:rPr>
            <w:color w:val="0000EE"/>
            <w:u w:val="single"/>
          </w:rPr>
          <w:t>Menyiapkan Panggung</w:t>
        </w:r>
      </w:hyperlink>
      <w:r>
        <w:rPr>
          <w:lang w:val="id_ID" w:bidi="id_ID"/>
        </w:rPr>
        <w:t xml:space="preserve"> (4.4 MB)</w:t>
      </w:r>
      <w:r>
        <w:rPr>
          <w:lang w:val="id_ID" w:bidi="id_ID"/>
        </w:rPr>
      </w:r>
    </w:p>
    <w:p>
      <w:pPr>
        <w:pStyle w:val="ListBullet"/>
        <w:spacing w:line="240" w:lineRule="auto"/>
        <w:ind w:left="720"/>
      </w:pPr>
      <w:r>
        <w:rPr>
          <w:lang w:val="id_ID" w:bidi="id_ID"/>
        </w:rPr>
      </w:r>
      <w:hyperlink r:id="rId431">
        <w:r>
          <w:rPr>
            <w:lang w:val="id_ID" w:bidi="id_ID"/>
          </w:rPr>
          <w:rPr>
            <w:color w:val="0000EE"/>
            <w:u w:val="single"/>
          </w:rPr>
          <w:t>Menjelaskan Adegan</w:t>
        </w:r>
      </w:hyperlink>
      <w:r>
        <w:rPr>
          <w:lang w:val="id_ID" w:bidi="id_ID"/>
        </w:rPr>
        <w:t xml:space="preserve"> (3.7 MB)</w:t>
      </w:r>
      <w:r>
        <w:rPr>
          <w:lang w:val="id_ID" w:bidi="id_ID"/>
        </w:rPr>
      </w:r>
    </w:p>
    <w:p>
      <w:pPr>
        <w:pStyle w:val="ListBullet"/>
        <w:spacing w:line="240" w:lineRule="auto"/>
        <w:ind w:left="720"/>
      </w:pPr>
      <w:r>
        <w:rPr>
          <w:lang w:val="id_ID" w:bidi="id_ID"/>
        </w:rPr>
      </w:r>
      <w:hyperlink r:id="rId432">
        <w:r>
          <w:rPr>
            <w:lang w:val="id_ID" w:bidi="id_ID"/>
          </w:rPr>
          <w:rPr>
            <w:color w:val="0000EE"/>
            <w:u w:val="single"/>
          </w:rPr>
          <w:t>Memperagakan Bacaan</w:t>
        </w:r>
      </w:hyperlink>
      <w:r>
        <w:rPr>
          <w:lang w:val="id_ID" w:bidi="id_ID"/>
        </w:rPr>
        <w:t xml:space="preserve"> (4.2 MB)</w:t>
      </w:r>
      <w:r>
        <w:rPr>
          <w:lang w:val="id_ID" w:bidi="id_ID"/>
        </w:rPr>
      </w:r>
    </w:p>
    <w:p>
      <w:pPr>
        <w:pStyle w:val="ListBullet"/>
        <w:spacing w:line="240" w:lineRule="auto"/>
        <w:ind w:left="720"/>
      </w:pPr>
      <w:r>
        <w:rPr>
          <w:lang w:val="id_ID" w:bidi="id_ID"/>
        </w:rPr>
      </w:r>
      <w:hyperlink r:id="rId433">
        <w:r>
          <w:rPr>
            <w:lang w:val="id_ID" w:bidi="id_ID"/>
          </w:rPr>
          <w:rPr>
            <w:color w:val="0000EE"/>
            <w:u w:val="single"/>
          </w:rPr>
          <w:t>Melengkapi yang Kurang</w:t>
        </w:r>
      </w:hyperlink>
      <w:r>
        <w:rPr>
          <w:lang w:val="id_ID" w:bidi="id_ID"/>
        </w:rPr>
        <w:t xml:space="preserve"> (1.4 MB)</w:t>
      </w:r>
      <w:r>
        <w:rPr>
          <w:lang w:val="id_ID" w:bidi="id_ID"/>
        </w:rPr>
      </w:r>
    </w:p>
    <w:p>
      <w:pPr>
        <w:pStyle w:val="ListBullet"/>
        <w:spacing w:line="240" w:lineRule="auto"/>
        <w:ind w:left="720"/>
      </w:pPr>
      <w:r>
        <w:rPr>
          <w:lang w:val="id_ID" w:bidi="id_ID"/>
        </w:rPr>
      </w:r>
      <w:hyperlink r:id="rId434">
        <w:r>
          <w:rPr>
            <w:lang w:val="id_ID" w:bidi="id_ID"/>
          </w:rPr>
          <w:rPr>
            <w:color w:val="0000EE"/>
            <w:u w:val="single"/>
          </w:rPr>
          <w:t>Menyampaikan Firman Tuhan</w:t>
        </w:r>
      </w:hyperlink>
      <w:r>
        <w:rPr>
          <w:lang w:val="id_ID" w:bidi="id_ID"/>
        </w:rPr>
        <w:t xml:space="preserve"> (2.0 MB)</w:t>
      </w:r>
      <w:r>
        <w:rPr>
          <w:lang w:val="id_ID" w:bidi="id_ID"/>
        </w:rPr>
      </w:r>
      <w:r>
        <w:rPr>
          <w:lang w:val="id_ID" w:bidi="id_ID"/>
        </w:rPr>
      </w:r>
      <w:r>
        <w:rPr>
          <w:lang w:val="id_ID" w:bidi="id_ID"/>
        </w:rPr>
      </w:r>
    </w:p>
    <w:p>
      <w:pPr/>
      <w:r>
        <w:rPr>
          <w:lang w:val="id_ID" w:bidi="id_ID"/>
        </w:rPr>
      </w:r>
    </w:p>
    <w:p>
      <w:pPr>
        <w:pStyle w:val="Heading2"/>
      </w:pPr>
      <w:r>
        <w:rPr>
          <w:lang w:val="id_ID" w:bidi="id_ID"/>
        </w:rPr>
        <w:t>Lukas 14:25–35</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Dengarkan atau lihat Lukas 14:25–35 dan renungkan di dalam hati anda. Dengarkan atau bacalah teks sebanyak tiga kali (dalam tiga terjemahan yang berbeda, jika memungkinkan). Kemudian diskusikan pertanyaan-pertanyaan berikut secara berkelompok:</w:t>
      </w:r>
    </w:p>
    <w:p>
      <w:pPr>
        <w:pStyle w:val="ListBullet"/>
        <w:spacing w:line="240" w:lineRule="auto"/>
        <w:ind w:left="720"/>
      </w:pPr>
      <w:r>
        <w:rPr>
          <w:lang w:val="id_ID" w:bidi="id_ID"/>
        </w:rPr>
      </w:r>
      <w:r>
        <w:rPr>
          <w:lang w:val="id_ID" w:bidi="id_ID"/>
        </w:rPr>
        <w:t>Apa yang saudara suka dalam kisah ini?</w:t>
      </w:r>
    </w:p>
    <w:p>
      <w:pPr>
        <w:pStyle w:val="ListBullet"/>
        <w:spacing w:line="240" w:lineRule="auto"/>
        <w:ind w:left="720"/>
      </w:pPr>
      <w:r>
        <w:rPr>
          <w:lang w:val="id_ID" w:bidi="id_ID"/>
        </w:rPr>
      </w:r>
      <w:r>
        <w:rPr>
          <w:lang w:val="id_ID" w:bidi="id_ID"/>
        </w:rPr>
        <w:t>Apa yang saudara tidak suka atau tidak mengerti?</w:t>
      </w:r>
    </w:p>
    <w:p>
      <w:pPr>
        <w:pStyle w:val="ListBullet"/>
        <w:spacing w:line="240" w:lineRule="auto"/>
        <w:ind w:left="720"/>
      </w:pPr>
      <w:r>
        <w:rPr>
          <w:lang w:val="id_ID" w:bidi="id_ID"/>
        </w:rPr>
      </w:r>
      <w:r>
        <w:rPr>
          <w:lang w:val="id_ID" w:bidi="id_ID"/>
        </w:rPr>
        <w:t>Apa yang kisah ini katakan tentang Yesus?</w:t>
      </w:r>
    </w:p>
    <w:p>
      <w:pPr>
        <w:pStyle w:val="ListBullet"/>
        <w:spacing w:line="240" w:lineRule="auto"/>
        <w:ind w:left="720"/>
      </w:pPr>
      <w:r>
        <w:rPr>
          <w:lang w:val="id_ID" w:bidi="id_ID"/>
        </w:rPr>
      </w:r>
      <w:r>
        <w:rPr>
          <w:lang w:val="id_ID" w:bidi="id_ID"/>
        </w:rPr>
        <w:t>Apa yang kisah ini katakan tentang manusia?</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Siapa yang saudara kenal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Sebelumnya, Yesus mengajar para pemimpin agama di rumah seorang Farisi pada hari Sabat. Yesus memperingatkan mereka agar tidak menolak undangan Allah untuk bergabung dengan kerajaan Allah. Yesus terus bepergian bersama para murid-Nya menuju Yerusalem, di mana Dia tahu bahwa Dia akan mati. Kerumunan orang banyak mengikuti-Nya ke mana pun Ia pergi.</w:t>
      </w:r>
    </w:p>
    <w:p>
      <w:pPr/>
      <w:r>
        <w:rPr>
          <w:lang w:val="id_ID" w:bidi="id_ID"/>
        </w:rPr>
      </w:r>
      <w:r>
        <w:rPr>
          <w:lang w:val="id_ID" w:bidi="id_ID"/>
        </w:rPr>
        <w:t>Yesus sedang berjalan bersama murid-murid-Nya, atau pengikut-Nya yang terdekat, dari kota ke kota. Kata "sekarang" digunakan bukan sebagai ungkapan waktu, melainkan untuk memperkenalkan peristiwa baru. Kerumunan orang banyak mengikuti-Nya. Yesus berhenti dan berbalik untuk mengajar mereka yang benar-benar ingin menjadi murid Yesus. Kita tahu dari perikop sebelumnya bahwa istilah murid merujuk kepada para pelajar yang berada dalam hubungan khusus dengan guru mereka. Murid itu mengikuti guru ke mana pun dia pergi. Mereka berkomitmen dalam hidup mereka untuk belajar dari guru dan hidup sesuai dengan ajaran serta teladannya. Yesus mengatakan bahwa jika seseorang datang kepada Yesus dan ingin menjadi murid Yesus, mereka harus membenci keluarga mereka. Di sini, Yesus menggunakan kata membenci yang berarti bahwa mereka harus lebih sedikit mengasihi keluarga mereka daripada mengasihi Yesus. Dalam budaya Yahudi, orang-orang melihat keluarga dan leluhur seseorang untuk memutuskan apakah mereka orang yang penting atau tidak. Yesus menekankan bahwa mereka harus mengasihi-Nya bahkan lebih daripada diri mereka sendiri. Ini menyiratkan bahwa mereka harus bersedia mati bagi Yesus jika diperlukan. Ketika Yesus mengatakan "siapa pun," Ia menyiratkan bahwa undangan-Nya terbuka kepada siapa pun. Tetapi jika seseorang tidak memiliki kasih jenis ini kepada Yesus, mereka tidak dapat menjadi murid Yesus.</w:t>
      </w:r>
    </w:p>
    <w:p>
      <w:pPr/>
      <w:r>
        <w:rPr>
          <w:lang w:val="id_ID" w:bidi="id_ID"/>
        </w:rPr>
      </w:r>
      <w:r>
        <w:rPr>
          <w:lang w:val="id_ID" w:bidi="id_ID"/>
        </w:rPr>
        <w:t>Berhenti dan diskusikan dengan tim saudara: Bagaimana identitas sesorang dijelaskan dalam budaya saudara? Bagaimana jika seseorang berpaling dari hal-hal yang membuatnya penting?</w:t>
      </w:r>
    </w:p>
    <w:p>
      <w:pPr/>
      <w:r>
        <w:rPr>
          <w:lang w:val="id_ID" w:bidi="id_ID"/>
        </w:rPr>
      </w:r>
      <w:r>
        <w:rPr>
          <w:lang w:val="id_ID" w:bidi="id_ID"/>
        </w:rPr>
        <w:t>Dengan cara yang sama, barangsiapa yang tidak memikul salib Nya tidak dapat menjadi murid Yesus. Orang-orang Romawi membunuh para penjahat di atas kayu salib. Para penjahat harus membawa potongan salib itu ke tempat di mana mereka akan mati. Yesus menggunakan frasa ini, karena mengetahui bahwa Ia akan segera mati dengan cara ini. Yesus menyiratkan bahwa barangsiapa yang ingin menjadi murid Nya harus bersedia menderita dan bahkan mati agar menaati Nya.</w:t>
      </w:r>
    </w:p>
    <w:p>
      <w:pPr/>
      <w:r>
        <w:rPr>
          <w:lang w:val="id_ID" w:bidi="id_ID"/>
        </w:rPr>
      </w:r>
      <w:r>
        <w:rPr>
          <w:lang w:val="id_ID" w:bidi="id_ID"/>
        </w:rPr>
        <w:t>Berhenti dan tunjukkan gambar seorang pria yang membawa kayu salib.</w:t>
      </w:r>
    </w:p>
    <w:p>
      <w:pPr/>
      <w:r>
        <w:rPr>
          <w:lang w:val="id_ID" w:bidi="id_ID"/>
        </w:rPr>
      </w:r>
      <w:r>
        <w:rPr>
          <w:lang w:val="id_ID" w:bidi="id_ID"/>
        </w:rPr>
        <w:t>Yesus menceritakan sebuah perumpamaan, atau kisah pendek, untuk menekankan bahwa seseorang harus berpikir dengan hati-hati tentang kesulitan dan penderitaan sebelum mereka berkomitmen untuk menjadi murid Nya. Yesus bertanya, "Tidakkah engkau terlebih dahulu duduk dan memperkirakan biayanya untuk melihat apakah engkau memiliki cukup uang untuk menyelesaikannya?" untuk menekankan bahwa jawabannya adalah ya. Semua orang akan dengan hati-hati mencari tahu berapa biaya untuk membangun sebuah menara sebelum mulai membangunnya. Menara dapat merujuk kepada bangunan yang tinggi dan mahal yang digunakan banyak orang untuk mengawasi kebun anggur, atau ladang yang digunakan untuk melihat pertumbuhan tanaman anggur.</w:t>
      </w:r>
    </w:p>
    <w:p>
      <w:pPr/>
      <w:r>
        <w:rPr>
          <w:lang w:val="id_ID" w:bidi="id_ID"/>
        </w:rPr>
      </w:r>
      <w:r>
        <w:rPr>
          <w:lang w:val="id_ID" w:bidi="id_ID"/>
        </w:rPr>
        <w:t>Berhenti dan tunjukkan gambar menara kebun anggur. Diskusikan bersama tim saudara. Hal-hal apa yang dilakukan orang-orang untuk menunjukkan bahwa mereka adalah orang yang tidak bertanggung jawab dengan pengelolaan uang? Proyek apa saja dalam komunitas saudara yang harus diselesaikan ketika sudah dimulai?</w:t>
      </w:r>
    </w:p>
    <w:p>
      <w:pPr/>
      <w:r>
        <w:rPr>
          <w:lang w:val="id_ID" w:bidi="id_ID"/>
        </w:rPr>
      </w:r>
      <w:r>
        <w:rPr>
          <w:lang w:val="id_ID" w:bidi="id_ID"/>
        </w:rPr>
        <w:t>Jika mereka tidak menghitung biayanya maka orang itu akan membangun fondasi, atau dasar, tetapi tidak memiliki cukup uang untuk menyelesaikan menara itu. Ini akan menyebabkan orang-orang mencemooh atau mempermalukan tukang bangunan atau orang yang membangunnya itu di muka umum. Orang-orang menertawakan tukang bangunan atau orang yang membangunnya itu dan menunjuk-nya dengan cara yang mengejek.</w:t>
      </w:r>
    </w:p>
    <w:p>
      <w:pPr/>
      <w:r>
        <w:rPr>
          <w:lang w:val="id_ID" w:bidi="id_ID"/>
        </w:rPr>
      </w:r>
      <w:r>
        <w:rPr>
          <w:lang w:val="id_ID" w:bidi="id_ID"/>
        </w:rPr>
        <w:t>Yesus kemudian menceritakan satu perumpamaan lain untuk mengajar hal yang sama. Yesus bertanya, "Tidakkah Ia terlebih dahulu duduk untuk mempetimbangkan apakah Ia dapat bersama 10.000 orang untuk menghadapi lawan yang datang melawan-Nya dengan 20.000 orang?" untuk menekankan bahwa jawabannya adalah ya. Tentu saja seorang raja pertama-tama akan duduk bersama para penasihatnya untuk memutuskan apakah pasukannya dapat mengalahkan tentara musuh sebelum pergi berperang. Dalam contoh ini, raja musuhnya datang untuk menyerang raja pertama. Raja harus memutuskan apakah akan melawan musuh itu atau menyerah. Jika raja memutuskan bahwa ia tidak dapat menang, ia akan mengutus delegasi, atau sekelompok kecil orang, kepada raja musuhnya untuk menanyakan apa yang ia inginkan agar tercipta damai. Perumpamaan ini menyiratkan bahwa seseorang harus berpikir dengan hati-hati sebelum membuat keputusan penting. Yesus ingin para murid yang potensial berpikir dengan hati-hati sebelum mengikuti-Nya. Yesus mengatakan kepada mereka bahwa mereka harus melepaskan segala sesuatu yang akan menghalangi mereka mengikut Yesus.</w:t>
      </w:r>
    </w:p>
    <w:p>
      <w:pPr/>
      <w:r>
        <w:rPr>
          <w:lang w:val="id_ID" w:bidi="id_ID"/>
        </w:rPr>
      </w:r>
      <w:r>
        <w:rPr>
          <w:lang w:val="id_ID" w:bidi="id_ID"/>
        </w:rPr>
        <w:t>Berhenti dan diskusikan dengan tim saudara: Jelaskan saat ketika anggota komunitas saudara pergi berperang atau hampir pergi berperang. Bagaimana damai dinegosiasikan?</w:t>
      </w:r>
    </w:p>
    <w:p>
      <w:pPr/>
      <w:r>
        <w:rPr>
          <w:lang w:val="id_ID" w:bidi="id_ID"/>
        </w:rPr>
      </w:r>
      <w:r>
        <w:rPr>
          <w:lang w:val="id_ID" w:bidi="id_ID"/>
        </w:rPr>
        <w:t>Yesus kemudian membandingkan para murid-Nya dengan garam. Garam itu berharga karena membuat makanan terasa enak dan mencegah makanan agar tidak membusuk. Yesus bertanya, "Dapatkah garam dibuat asin lagi?" bukan untuk dijawab, tetapi untuk menekankan bahwa jawabannya adalah tidak. Jika garam tidak diproses, atau dibuat dengan benar, garam itu kehilangan rasanya. Bahkan tidak baik untuk dijadikan pupuk untuk memperbaiki tanah. Garam dapat digunakan sebagai pupuk dengan dua cara. Bahan itu dapat langsung ditambahkan ke tanah, atau dapat ditambahkan ke tumpukan kotoran untuk kemudian ditaburkan di tanah, Sebaliknya, orang-orang membuang garam yang tidak berasa asin. Yesus mengatakan, "Barangsiapa bertelinga, hendaklah ia mendengar." Ini adalah cara lain yang dilakukan Yesus mendorong para pendengar-Nya untuk mendengarkan dengan seksama. Yesus ingin mereka tidak hanya mendengarkan firman-Nya, tetapi juga memikirkan dan menanggapi apa yang telah mereka pelajari.</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Dengarkan teks sekali lagi dalam versi yang paling mudah dimengerti.</w:t>
      </w:r>
    </w:p>
    <w:p>
      <w:pPr/>
      <w:r>
        <w:rPr>
          <w:lang w:val="id_ID" w:bidi="id_ID"/>
        </w:rPr>
      </w:r>
      <w:r>
        <w:rPr>
          <w:lang w:val="id_ID" w:bidi="id_ID"/>
        </w:rPr>
        <w:t>Dalam sesi ini, Anda akan membantu kelompok memvisualisasikan kisah ini. Anda akan membantu kelompok mendefinisikan atau memerankan adegan, latar, dan karakter dari kisah ini.</w:t>
      </w:r>
    </w:p>
    <w:p>
      <w:pPr/>
      <w:r>
        <w:rPr>
          <w:lang w:val="id_ID" w:bidi="id_ID"/>
        </w:rPr>
      </w:r>
      <w:r>
        <w:rPr>
          <w:lang w:val="id_ID" w:bidi="id_ID"/>
        </w:rPr>
        <w:t>Kisah ini memiliki dua adegan.</w:t>
      </w:r>
    </w:p>
    <w:p>
      <w:pPr/>
      <w:r>
        <w:rPr>
          <w:lang w:val="id_ID" w:bidi="id_ID"/>
        </w:rPr>
      </w:r>
      <w:r>
        <w:rPr>
          <w:b/>
          <w:lang w:val="id_ID" w:bidi="id_ID"/>
        </w:rPr>
        <w:t>Adegan pertama:</w:t>
      </w:r>
      <w:r>
        <w:rPr>
          <w:lang w:val="id_ID" w:bidi="id_ID"/>
        </w:rPr>
        <w:t xml:space="preserve"> Yesus bepergian bersama para murid-Nya dan orang banyak mengikuti-Nya. Yesus berpaling kepada orang banyak dan mengajar mereka bahwa mereka harus membenci keluarga mereka dan memikul salib mereka jika mereka benar-benar ingin menjadi murid-Nya.</w:t>
      </w:r>
    </w:p>
    <w:p>
      <w:pPr/>
      <w:r>
        <w:rPr>
          <w:lang w:val="id_ID" w:bidi="id_ID"/>
        </w:rPr>
      </w:r>
      <w:r>
        <w:rPr>
          <w:b/>
          <w:lang w:val="id_ID" w:bidi="id_ID"/>
        </w:rPr>
        <w:t>Adegan kedua:</w:t>
      </w:r>
      <w:r>
        <w:rPr>
          <w:lang w:val="id_ID" w:bidi="id_ID"/>
        </w:rPr>
        <w:t xml:space="preserve"> Yesus mengajar orang banyak bahwa mereka harus berpikir dengan seksama sebelum menjadi murid Yesus. Ia menggunakan tiga perumpamaan untuk mengajar pelajaran ini. Yesus mengatakan kepada orang banyak bahwa mereka tidak boleh hanya mendengar, tetapi juga menerapkan apa yang mereka pelajari dari perumpamaan-Nya.</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Kerumunan orang</w:t>
      </w:r>
    </w:p>
    <w:p>
      <w:pPr>
        <w:pStyle w:val="ListBullet"/>
        <w:spacing w:line="240" w:lineRule="auto"/>
        <w:ind w:left="720"/>
      </w:pPr>
      <w:r>
        <w:rPr>
          <w:lang w:val="id_ID" w:bidi="id_ID"/>
        </w:rPr>
      </w:r>
      <w:r>
        <w:rPr>
          <w:lang w:val="id_ID" w:bidi="id_ID"/>
        </w:rPr>
        <w:t>Mereka yang ingin menjadi murid-murid Yesus</w:t>
      </w:r>
    </w:p>
    <w:p>
      <w:pPr>
        <w:pStyle w:val="ListBullet"/>
        <w:spacing w:line="240" w:lineRule="auto"/>
        <w:ind w:left="720"/>
      </w:pPr>
      <w:r>
        <w:rPr>
          <w:lang w:val="id_ID" w:bidi="id_ID"/>
        </w:rPr>
      </w:r>
      <w:r>
        <w:rPr>
          <w:lang w:val="id_ID" w:bidi="id_ID"/>
        </w:rPr>
        <w:t>Orang yang membuat rencana dan kemudian membangun menara</w:t>
      </w:r>
    </w:p>
    <w:p>
      <w:pPr>
        <w:pStyle w:val="ListBullet"/>
        <w:spacing w:line="240" w:lineRule="auto"/>
        <w:ind w:left="720"/>
      </w:pPr>
      <w:r>
        <w:rPr>
          <w:lang w:val="id_ID" w:bidi="id_ID"/>
        </w:rPr>
      </w:r>
      <w:r>
        <w:rPr>
          <w:lang w:val="id_ID" w:bidi="id_ID"/>
        </w:rPr>
        <w:t>Orang yang tidak membuat rencana dan tidak dapat menyelesaikan menara</w:t>
      </w:r>
    </w:p>
    <w:p>
      <w:pPr>
        <w:pStyle w:val="ListBullet"/>
        <w:spacing w:line="240" w:lineRule="auto"/>
        <w:ind w:left="720"/>
      </w:pPr>
      <w:r>
        <w:rPr>
          <w:lang w:val="id_ID" w:bidi="id_ID"/>
        </w:rPr>
      </w:r>
      <w:r>
        <w:rPr>
          <w:lang w:val="id_ID" w:bidi="id_ID"/>
        </w:rPr>
        <w:t>Orang-orang yang mengejek orang yang tidak dapat menyelesaikan menaranya</w:t>
      </w:r>
    </w:p>
    <w:p>
      <w:pPr>
        <w:pStyle w:val="ListBullet"/>
        <w:spacing w:line="240" w:lineRule="auto"/>
        <w:ind w:left="720"/>
      </w:pPr>
      <w:r>
        <w:rPr>
          <w:lang w:val="id_ID" w:bidi="id_ID"/>
        </w:rPr>
      </w:r>
      <w:r>
        <w:rPr>
          <w:lang w:val="id_ID" w:bidi="id_ID"/>
        </w:rPr>
        <w:t>Raja yang bertemu dengan para penasihat</w:t>
      </w:r>
    </w:p>
    <w:p>
      <w:pPr>
        <w:pStyle w:val="ListBullet"/>
        <w:spacing w:line="240" w:lineRule="auto"/>
        <w:ind w:left="720"/>
      </w:pPr>
      <w:r>
        <w:rPr>
          <w:lang w:val="id_ID" w:bidi="id_ID"/>
        </w:rPr>
      </w:r>
      <w:r>
        <w:rPr>
          <w:lang w:val="id_ID" w:bidi="id_ID"/>
        </w:rPr>
        <w:t>Raja yang tidak bertemu dengan para penasihat</w:t>
      </w:r>
    </w:p>
    <w:p>
      <w:pPr>
        <w:pStyle w:val="ListBullet"/>
        <w:spacing w:line="240" w:lineRule="auto"/>
        <w:ind w:left="720"/>
      </w:pPr>
      <w:r>
        <w:rPr>
          <w:lang w:val="id_ID" w:bidi="id_ID"/>
        </w:rPr>
      </w:r>
      <w:r>
        <w:rPr>
          <w:lang w:val="id_ID" w:bidi="id_ID"/>
        </w:rPr>
        <w:t>Raja musuhnya</w:t>
      </w:r>
    </w:p>
    <w:p>
      <w:pPr>
        <w:pStyle w:val="ListBullet"/>
        <w:spacing w:line="240" w:lineRule="auto"/>
        <w:ind w:left="720"/>
      </w:pPr>
      <w:r>
        <w:rPr>
          <w:lang w:val="id_ID" w:bidi="id_ID"/>
        </w:rPr>
      </w:r>
      <w:r>
        <w:rPr>
          <w:lang w:val="id_ID" w:bidi="id_ID"/>
        </w:rPr>
        <w:t>Orang yang membuang garam yang tidak terasa asin</w:t>
      </w:r>
    </w:p>
    <w:p>
      <w:pPr/>
      <w:r>
        <w:rPr>
          <w:lang w:val="id_ID" w:bidi="id_ID"/>
        </w:rPr>
      </w:r>
      <w:r>
        <w:rPr>
          <w:lang w:val="id_ID" w:bidi="id_ID"/>
        </w:rPr>
        <w:t xml:space="preserve">Dalam sesi ini, ambillah papan cerita kelompok, gambarlah, atau gunakan beberapa macam alat peraga (benda-benda yang dapat Anda pindahkan seperti batu, batang, mainan anak-anak) untuk memvisualisasikan kisah dan adegan di dalamnya. </w:t>
      </w:r>
    </w:p>
    <w:p>
      <w:pPr/>
      <w:r>
        <w:rPr>
          <w:lang w:val="id_ID" w:bidi="id_ID"/>
        </w:rPr>
      </w:r>
      <w:r>
        <w:rPr>
          <w:lang w:val="id_ID" w:bidi="id_ID"/>
        </w:rPr>
        <w:t>Penting untuk diingat bahwa banyak orang mengikuti Yesus pada titik ini, tetapi tidak semua dari mereka adalah murid-murid-Nya.</w:t>
      </w:r>
    </w:p>
    <w:p>
      <w:pPr/>
      <w:r>
        <w:rPr>
          <w:lang w:val="id_ID" w:bidi="id_ID"/>
        </w:rPr>
      </w:r>
      <w:r>
        <w:rPr>
          <w:lang w:val="id_ID" w:bidi="id_ID"/>
        </w:rPr>
        <w:t>Kata sekarang memperkenalkan peristiwa baru. Yesus berpaling kepada orang banyak dan mengajar mereka berapa harga yang harus dibayar untuk menjadi murid Yesus.</w:t>
      </w:r>
    </w:p>
    <w:p>
      <w:pPr/>
      <w:r>
        <w:rPr>
          <w:lang w:val="id_ID" w:bidi="id_ID"/>
        </w:rPr>
      </w:r>
      <w:r>
        <w:rPr>
          <w:lang w:val="id_ID" w:bidi="id_ID"/>
        </w:rPr>
        <w:t>Penting untuk diingat Yesus tidak bermaksud bahwa orang-orang yang ingin menjadi murid Yesus harus membenci keluarga mereka. Sebaliknya, Ia bermaksud mereka harus lebih sedikit mengasihi keluarga mereka daripada Yesus. Kasih mereka kepada Yesus akan sangat besar sehingga kasih mereka kepada keluarga akan menjadi kecil dalam perbandingannya. Dengan cara yang sama, seseorang harus mengasihi Yesus lebih daripada mereka mengasihi diri mereka sendiri.</w:t>
      </w:r>
    </w:p>
    <w:p>
      <w:pPr/>
      <w:r>
        <w:rPr>
          <w:lang w:val="id_ID" w:bidi="id_ID"/>
        </w:rPr>
      </w:r>
      <w:r>
        <w:rPr>
          <w:lang w:val="id_ID" w:bidi="id_ID"/>
        </w:rPr>
        <w:t>Penting untuk diingat bahwa ketika Yesus berbicara tentang memikul salib, Ia tahu bahwa Ia akan segera mati di atas salib.</w:t>
      </w:r>
    </w:p>
    <w:p>
      <w:pPr/>
      <w:r>
        <w:rPr>
          <w:lang w:val="id_ID" w:bidi="id_ID"/>
        </w:rPr>
      </w:r>
      <w:r>
        <w:rPr>
          <w:lang w:val="id_ID" w:bidi="id_ID"/>
        </w:rPr>
        <w:t>Yesus kemudian menceritakan tiga perumpamaan kecil, atau kisah pendek.</w:t>
      </w:r>
    </w:p>
    <w:p>
      <w:pPr/>
      <w:r>
        <w:rPr>
          <w:lang w:val="id_ID" w:bidi="id_ID"/>
        </w:rPr>
      </w:r>
      <w:r>
        <w:rPr>
          <w:lang w:val="id_ID" w:bidi="id_ID"/>
        </w:rPr>
        <w:t>Berhenti dan diskusikan dengan tim saudara: Bagaimana orang-orang dalam bahasa saudara berpindah dari satu contoh pengajaran ke contoh pengajaran berikutnya? Kata penghubung apa yang mereka gunakan? Cobalah untuk menceritakan kisah dengan daftar contoh-contoh dan perhatikan bagaimana mengaitkannya bersama-sama.</w:t>
      </w:r>
    </w:p>
    <w:p>
      <w:pPr/>
      <w:r>
        <w:rPr>
          <w:lang w:val="id_ID" w:bidi="id_ID"/>
        </w:rPr>
      </w:r>
      <w:r>
        <w:rPr>
          <w:lang w:val="id_ID" w:bidi="id_ID"/>
        </w:rPr>
        <w:t>Yesus menggunakan contoh tentang seseorang yang membangun menara untuk mengajar tentang pentingnya berpikir dengan seksama sebelum bertindak.</w:t>
      </w:r>
    </w:p>
    <w:p>
      <w:pPr/>
      <w:r>
        <w:rPr>
          <w:lang w:val="id_ID" w:bidi="id_ID"/>
        </w:rPr>
      </w:r>
      <w:r>
        <w:rPr>
          <w:lang w:val="id_ID" w:bidi="id_ID"/>
        </w:rPr>
        <w:t>Penting untuk diingat bahwa Yesus mengajukan pertanyaan-pertanyaan yang tidak diharapkan untuk dijawab karena jawabannya sudah jelas bagi para pendengar-Nya.</w:t>
      </w:r>
    </w:p>
    <w:p>
      <w:pPr/>
      <w:r>
        <w:rPr>
          <w:lang w:val="id_ID" w:bidi="id_ID"/>
        </w:rPr>
      </w:r>
      <w:r>
        <w:rPr>
          <w:lang w:val="id_ID" w:bidi="id_ID"/>
        </w:rPr>
        <w:t>Penting untuk diingat bahwa fondasi adalah dasar bangunan yang membuatnya berdiri kokoh dan kuat.</w:t>
      </w:r>
    </w:p>
    <w:p>
      <w:pPr/>
      <w:r>
        <w:rPr>
          <w:lang w:val="id_ID" w:bidi="id_ID"/>
        </w:rPr>
      </w:r>
      <w:r>
        <w:rPr>
          <w:lang w:val="id_ID" w:bidi="id_ID"/>
        </w:rPr>
        <w:t>Penting untuk diingat bahwa orang-orang menunjuk atau merujuk kepada tukang bangunan itu dengan cara yang mengejek-Nya.</w:t>
      </w:r>
    </w:p>
    <w:p>
      <w:pPr/>
      <w:r>
        <w:rPr>
          <w:lang w:val="id_ID" w:bidi="id_ID"/>
        </w:rPr>
      </w:r>
      <w:r>
        <w:rPr>
          <w:lang w:val="id_ID" w:bidi="id_ID"/>
        </w:rPr>
        <w:t>Penting untuk diingat bahwa ketika Yesus mengatakan, "Serahkan semua yang dimiliki," Ia bermaksud seseorang tidak boleh menyimpan apa pun yang akan menghalangi mereka tidak menaati Yesus.</w:t>
      </w:r>
    </w:p>
    <w:p>
      <w:pPr/>
      <w:r>
        <w:rPr>
          <w:lang w:val="id_ID" w:bidi="id_ID"/>
        </w:rPr>
      </w:r>
      <w:r>
        <w:rPr>
          <w:lang w:val="id_ID" w:bidi="id_ID"/>
        </w:rPr>
        <w:t>Penting untuk diingat bahwa jika garam tidak diproses dengan benar, garam itu kehilangan rasa asinnya. Yesus menyiratkan bahwa para pendengar-Nya harus berhati-hati dalam memahami apa arti sebenarnya menjadi murid Yesus sebelum mereka memutuskan untuk mengikuti-Nya.</w:t>
      </w:r>
    </w:p>
    <w:p>
      <w:pPr/>
      <w:r>
        <w:rPr>
          <w:lang w:val="id_ID" w:bidi="id_ID"/>
        </w:rPr>
      </w:r>
      <w:r>
        <w:rPr>
          <w:lang w:val="id_ID" w:bidi="id_ID"/>
        </w:rPr>
        <w:t>Yesus mengatakan, "Barangsiapa bertelinga, hendaklah mereka mendengar."</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Dalam sesi ini, tim akan mendramatisasi kisah tersebut.</w:t>
      </w:r>
    </w:p>
    <w:p>
      <w:pPr/>
      <w:r>
        <w:rPr>
          <w:lang w:val="id_ID" w:bidi="id_ID"/>
        </w:rPr>
      </w:r>
      <w:r>
        <w:rPr>
          <w:lang w:val="id_ID" w:bidi="id_ID"/>
        </w:rPr>
        <w:t>Kisah ini memiliki dua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Kerumunan orang</w:t>
      </w:r>
    </w:p>
    <w:p>
      <w:pPr>
        <w:pStyle w:val="ListBullet"/>
        <w:spacing w:line="240" w:lineRule="auto"/>
        <w:ind w:left="720"/>
      </w:pPr>
      <w:r>
        <w:rPr>
          <w:lang w:val="id_ID" w:bidi="id_ID"/>
        </w:rPr>
      </w:r>
      <w:r>
        <w:rPr>
          <w:lang w:val="id_ID" w:bidi="id_ID"/>
        </w:rPr>
        <w:t>Mereka yang ingin menjadi murid-murid Yesus</w:t>
      </w:r>
    </w:p>
    <w:p>
      <w:pPr>
        <w:pStyle w:val="ListBullet"/>
        <w:spacing w:line="240" w:lineRule="auto"/>
        <w:ind w:left="720"/>
      </w:pPr>
      <w:r>
        <w:rPr>
          <w:lang w:val="id_ID" w:bidi="id_ID"/>
        </w:rPr>
      </w:r>
      <w:r>
        <w:rPr>
          <w:lang w:val="id_ID" w:bidi="id_ID"/>
        </w:rPr>
        <w:t>Orang yang membuat rencana dan kemudian membangun menara</w:t>
      </w:r>
    </w:p>
    <w:p>
      <w:pPr>
        <w:pStyle w:val="ListBullet"/>
        <w:spacing w:line="240" w:lineRule="auto"/>
        <w:ind w:left="720"/>
      </w:pPr>
      <w:r>
        <w:rPr>
          <w:lang w:val="id_ID" w:bidi="id_ID"/>
        </w:rPr>
      </w:r>
      <w:r>
        <w:rPr>
          <w:lang w:val="id_ID" w:bidi="id_ID"/>
        </w:rPr>
        <w:t>Orang yang tidak membuat rencana dan tidak dapat menyelesaikan menara</w:t>
      </w:r>
    </w:p>
    <w:p>
      <w:pPr>
        <w:pStyle w:val="ListBullet"/>
        <w:spacing w:line="240" w:lineRule="auto"/>
        <w:ind w:left="720"/>
      </w:pPr>
      <w:r>
        <w:rPr>
          <w:lang w:val="id_ID" w:bidi="id_ID"/>
        </w:rPr>
      </w:r>
      <w:r>
        <w:rPr>
          <w:lang w:val="id_ID" w:bidi="id_ID"/>
        </w:rPr>
        <w:t>Orang-orang yang mengejek orang yang tidak dapat menyelesaikan menaranya</w:t>
      </w:r>
    </w:p>
    <w:p>
      <w:pPr>
        <w:pStyle w:val="ListBullet"/>
        <w:spacing w:line="240" w:lineRule="auto"/>
        <w:ind w:left="720"/>
      </w:pPr>
      <w:r>
        <w:rPr>
          <w:lang w:val="id_ID" w:bidi="id_ID"/>
        </w:rPr>
      </w:r>
      <w:r>
        <w:rPr>
          <w:lang w:val="id_ID" w:bidi="id_ID"/>
        </w:rPr>
        <w:t>Raja yang bertemu dengan para penasihat</w:t>
      </w:r>
    </w:p>
    <w:p>
      <w:pPr>
        <w:pStyle w:val="ListBullet"/>
        <w:spacing w:line="240" w:lineRule="auto"/>
        <w:ind w:left="720"/>
      </w:pPr>
      <w:r>
        <w:rPr>
          <w:lang w:val="id_ID" w:bidi="id_ID"/>
        </w:rPr>
      </w:r>
      <w:r>
        <w:rPr>
          <w:lang w:val="id_ID" w:bidi="id_ID"/>
        </w:rPr>
        <w:t>Raja yang tidak bertemu dengan para penasihat</w:t>
      </w:r>
    </w:p>
    <w:p>
      <w:pPr>
        <w:pStyle w:val="ListBullet"/>
        <w:spacing w:line="240" w:lineRule="auto"/>
        <w:ind w:left="720"/>
      </w:pPr>
      <w:r>
        <w:rPr>
          <w:lang w:val="id_ID" w:bidi="id_ID"/>
        </w:rPr>
      </w:r>
      <w:r>
        <w:rPr>
          <w:lang w:val="id_ID" w:bidi="id_ID"/>
        </w:rPr>
        <w:t>Raja musuhnya</w:t>
      </w:r>
    </w:p>
    <w:p>
      <w:pPr>
        <w:pStyle w:val="ListBullet"/>
        <w:spacing w:line="240" w:lineRule="auto"/>
        <w:ind w:left="720"/>
      </w:pPr>
      <w:r>
        <w:rPr>
          <w:lang w:val="id_ID" w:bidi="id_ID"/>
        </w:rPr>
      </w:r>
      <w:r>
        <w:rPr>
          <w:lang w:val="id_ID" w:bidi="id_ID"/>
        </w:rPr>
        <w:t>Orang yang membuang garam yang tidak terasa asin</w:t>
      </w:r>
    </w:p>
    <w:p>
      <w:pPr/>
      <w:r>
        <w:rPr>
          <w:lang w:val="id_ID" w:bidi="id_ID"/>
        </w:rPr>
      </w:r>
      <w:r>
        <w:rPr>
          <w:lang w:val="id_ID" w:bidi="id_ID"/>
        </w:rPr>
        <w:t>Minta tim untuk memerankan kisah itu dua kali. Pertama, minta mereka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itu untuk pertama kali, perhatikan dialog, alur, plot, dan kronologi kisah tersebut.</w:t>
      </w:r>
    </w:p>
    <w:p>
      <w:pPr/>
      <w:r>
        <w:rPr>
          <w:lang w:val="id_ID" w:bidi="id_ID"/>
        </w:rPr>
      </w:r>
      <w:r>
        <w:rPr>
          <w:lang w:val="id_ID" w:bidi="id_ID"/>
        </w:rPr>
        <w:t>Pastikan bahwa tim memerankan orang banyak yang mengikuti Yesus dan para murid Yesus.</w:t>
      </w:r>
    </w:p>
    <w:p>
      <w:pPr/>
      <w:r>
        <w:rPr>
          <w:lang w:val="id_ID" w:bidi="id_ID"/>
        </w:rPr>
      </w:r>
      <w:r>
        <w:rPr>
          <w:lang w:val="id_ID" w:bidi="id_ID"/>
        </w:rPr>
        <w:t>Pastikan bahwa tim memerankan salah satu murid yang meninggalkan keluarganya untuk mengikut Yesus sementara Yesus memberikan ajaran-Nya dan menceritakan perumpamaan.</w:t>
      </w:r>
    </w:p>
    <w:p>
      <w:pPr/>
      <w:r>
        <w:rPr>
          <w:lang w:val="id_ID" w:bidi="id_ID"/>
        </w:rPr>
      </w:r>
      <w:r>
        <w:rPr>
          <w:lang w:val="id_ID" w:bidi="id_ID"/>
        </w:rPr>
        <w:t>Pastikan bahwa tim memerankan seseorang yang membangun menara setelah merencanakan dengan baik. Tim dapat menggunakan alat peraga untuk mewakili menara yang sedang dibangun.</w:t>
      </w:r>
    </w:p>
    <w:p>
      <w:pPr/>
      <w:r>
        <w:rPr>
          <w:lang w:val="id_ID" w:bidi="id_ID"/>
        </w:rPr>
      </w:r>
      <w:r>
        <w:rPr>
          <w:lang w:val="id_ID" w:bidi="id_ID"/>
        </w:rPr>
        <w:t>Pastikan bahwa tim memerankan seorang raja di meja yang merencanakan pembelaannya melawan bangsa lain yang akan menyerang. Tim dapat menggunakan alat peraga seperti potongan catur atau batu untuk mewakili pertempuran melawan raja musuhnya.</w:t>
      </w:r>
    </w:p>
    <w:p>
      <w:pPr/>
      <w:r>
        <w:rPr>
          <w:lang w:val="id_ID" w:bidi="id_ID"/>
        </w:rPr>
      </w:r>
      <w:r>
        <w:rPr>
          <w:lang w:val="id_ID" w:bidi="id_ID"/>
        </w:rPr>
        <w:t>Pastikan tim memerankan seseorang yang membuat garam. Orang ini dapat mendapatkan garam yang baik dan merasa bahagia. Kemudian orang itu membuat garam yang lain dan prosesnya salah dan garam tidak memiliki rasa asin.</w:t>
      </w:r>
    </w:p>
    <w:p>
      <w:pPr/>
      <w:r>
        <w:rPr>
          <w:lang w:val="id_ID" w:bidi="id_ID"/>
        </w:rPr>
      </w:r>
      <w:r>
        <w:rPr>
          <w:lang w:val="id_ID" w:bidi="id_ID"/>
        </w:rPr>
        <w:t>Saat tim memerankan kisah ini untuk kedua kali, hentikan mereka pada titik tertentu.</w:t>
      </w:r>
    </w:p>
    <w:p>
      <w:pPr/>
      <w:r>
        <w:rPr>
          <w:lang w:val="id_ID" w:bidi="id_ID"/>
        </w:rPr>
      </w:r>
      <w:r>
        <w:rPr>
          <w:lang w:val="id_ID" w:bidi="id_ID"/>
        </w:rPr>
        <w:t>Perankan Yesus yang bepergian ke Yerusalem bersama murid-murid-Nya. Kerumunan orang banyak mengikuti-Nya. Yesus berbalik untuk mengajar orang banyak. He Ia mengatakan kepada mereka bahwa mereka harus membenci keluarga mereka dan memikul salib mereka jika mereka ingin menjadi murid-Nya.</w:t>
      </w:r>
    </w:p>
    <w:p>
      <w:pPr/>
      <w:r>
        <w:rPr>
          <w:lang w:val="id_ID" w:bidi="id_ID"/>
        </w:rPr>
      </w:r>
      <w:r>
        <w:rPr>
          <w:lang w:val="id_ID" w:bidi="id_ID"/>
        </w:rPr>
        <w:t>Hentikan adegannya: Tanyakan kepada aktor yang memerankan kerumunan, ”Bagaimana perasaan Anda?” Anda mungkin mendengar hal-hal seperti, "Bingung. Tetapi mengapa aku harus membenci keluargaku?" ""Aku takut mati di atas salib," dan "Kecewa. Mengikuti Yesus terdengar sulit." Tanyakan kepada aktor yang memerankan seorang murid Yesus, "Bagaimana perasaan saudara?" Saudara mungkin mendengar hal-hal seperti, "Penuh pengharapan." Aku tahu penganiayaan akan datang, tetapi Yesus telah berjanji bahwa Roh Kudus akan bersama aku," "Yesus adalah benar. Sulit untuk meninggalkan keluargaku," dan "Aku berharap orang-orang lain juga akan mengikut Yesus." Ulangi adegannya.</w:t>
      </w:r>
    </w:p>
    <w:p>
      <w:pPr/>
      <w:r>
        <w:rPr>
          <w:lang w:val="id_ID" w:bidi="id_ID"/>
        </w:rPr>
      </w:r>
      <w:r>
        <w:rPr>
          <w:lang w:val="id_ID" w:bidi="id_ID"/>
        </w:rPr>
        <w:t>Perankan Yesus berbicara tentang seseorang yang membangun sebuah menara. Orang yang memperkirakan biayanya dapat menyelesaikan menara mereka. Orang yang tidak membuat rencana meletakkan fondasi, tetapi tidak dapat menyelesaikannya. Kemudian orang-orang mengejek-Nya.</w:t>
      </w:r>
    </w:p>
    <w:p>
      <w:pPr/>
      <w:r>
        <w:rPr>
          <w:lang w:val="id_ID" w:bidi="id_ID"/>
        </w:rPr>
      </w:r>
      <w:r>
        <w:rPr>
          <w:lang w:val="id_ID" w:bidi="id_ID"/>
        </w:rPr>
        <w:t>Hentikan adegannya: Tanyakan kepada aktor yang memerankan orang yang tidak membuat rencana ”Bagaimana perasaan saudara” Saudara mungkin mendengar hal-hal seperti, "penuh penyesalan. Aku seharusnya merencanakan dengan lebih baik," "Malu. Keputusanku yang buruk sekarang diketahui umum," dan "Putus asa. Aku harus mendapatkan lebih banyak uang untuk menyelesaikan menara itu." Ulangi adegannya.</w:t>
      </w:r>
    </w:p>
    <w:p>
      <w:pPr/>
      <w:r>
        <w:rPr>
          <w:lang w:val="id_ID" w:bidi="id_ID"/>
        </w:rPr>
      </w:r>
      <w:r>
        <w:rPr>
          <w:lang w:val="id_ID" w:bidi="id_ID"/>
        </w:rPr>
        <w:t>Perankan Yesus sedang berbicara tentang seorang raja yang memutuskan apakah akan membela dirinya sendiri atau menyerah. Yesus mengatakan bahwa mereka yang tidak menyerahkan segala sesuatu tidak dapat menjadi murid-murid-Nya. Yesus mengajar tentang garam yang kehilangan rasa asinnya. Yesus mengatakan "Barangsiapa bertelinga, hendaklah mereka mendengar."</w:t>
      </w:r>
    </w:p>
    <w:p>
      <w:pPr/>
      <w:r>
        <w:rPr>
          <w:lang w:val="id_ID" w:bidi="id_ID"/>
        </w:rPr>
      </w:r>
      <w:r>
        <w:rPr>
          <w:lang w:val="id_ID" w:bidi="id_ID"/>
        </w:rPr>
        <w:t>Hentikan adegannya: Tanyakan kepada aktor yang memerankan Yesus, ”Bagaimana perasaan Anda?” Saudara mungkin mendengar hal-hal seperti, "Sedih. Banyak orang mengikuti-Ku karena alasan yang salah," "Belas kasihan. Begitu mereka berhenti berpaut pada barang-barang mereka, mereka dapat mengalami Allah sebagai Bapa surgawi mereka yang menyediakan semua yang mereka butuhkan," dan "Aku ingin mereka tahu betapa sulitnya mengikut- AKu."</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Yesus melakukan perjalanan ke </w:t>
      </w:r>
      <w:hyperlink r:id="rId21">
        <w:r>
          <w:rPr>
            <w:lang w:val="id_ID" w:bidi="id_ID"/>
          </w:rPr>
          <w:rPr>
            <w:color w:val="0000EE"/>
            <w:u w:val="single"/>
          </w:rPr>
          <w:t>Yerusalem</w:t>
        </w:r>
      </w:hyperlink>
      <w:r>
        <w:rPr>
          <w:lang w:val="id_ID" w:bidi="id_ID"/>
        </w:rPr>
        <w:t xml:space="preserve"> dan orang banyak mengikuti-Nya. Yesus berbalik dan mengajar mereka berapa harga yang harus dibayar untuk menjadi </w:t>
      </w:r>
      <w:r>
        <w:rPr>
          <w:b/>
          <w:lang w:val="id_ID" w:bidi="id_ID"/>
        </w:rPr>
        <w:t>murid Yesus</w:t>
      </w:r>
      <w:r>
        <w:rPr>
          <w:lang w:val="id_ID" w:bidi="id_ID"/>
        </w:rPr>
        <w:t xml:space="preserve">, atau pengikut-Nya. Dalam budaya Yahudi, seorang murid merujuk kepada para pelajar yang mengikuti guru mereka ke mana pun ia pergi. Mereka berkomitmen dalam hidup mereka untuk belajar dan hidup sesuai dengan ajaran dan teladan guru mereka. Yesus tidak berbicara tentang menjadi salah satu dari 12 rasul pilihNya yang juga adalah murid-murid. Pastikan untuk menerjemahkan murid dengan cara yang sama seperti yang telah Anda lakukan sebelumnya. </w:t>
      </w:r>
      <w:hyperlink r:id="rId171">
        <w:r>
          <w:rPr>
            <w:lang w:val="id_ID" w:bidi="id_ID"/>
          </w:rPr>
          <w:rPr>
            <w:color w:val="0000EE"/>
            <w:u w:val="single"/>
          </w:rPr>
          <w:t>Murid</w:t>
        </w:r>
      </w:hyperlink>
      <w:r>
        <w:rPr>
          <w:lang w:val="id_ID" w:bidi="id_ID"/>
        </w:rPr>
        <w:t xml:space="preserve"> terdapat di Daftar Kata Utama.</w:t>
      </w:r>
    </w:p>
    <w:p>
      <w:pPr/>
      <w:r>
        <w:rPr>
          <w:lang w:val="id_ID" w:bidi="id_ID"/>
        </w:rPr>
      </w:r>
      <w:r>
        <w:rPr>
          <w:lang w:val="id_ID" w:bidi="id_ID"/>
        </w:rPr>
        <w:t xml:space="preserve">Yesus mengatakan bahwa mereka yang mengikuti dan percaya kepada-Nya sebagai Juru Selamat yang dijanjikan harus memikul </w:t>
      </w:r>
      <w:r>
        <w:rPr>
          <w:b/>
          <w:lang w:val="id_ID" w:bidi="id_ID"/>
        </w:rPr>
        <w:t>salib</w:t>
      </w:r>
      <w:r>
        <w:rPr>
          <w:lang w:val="id_ID" w:bidi="id_ID"/>
        </w:rPr>
        <w:t xml:space="preserve"> mereka dan mengikut-Nya. Salib merujuk pada balok kayu salib di mana tentara Roma akan memaksa para penjahat untuk dibawa ke tempat di mana mereka akan mati. Pastikan untuk menerjemahkan salib dengan cara yang sama seperti yang telah saudara lakukan sebelumnya. </w:t>
      </w:r>
      <w:hyperlink r:id="rId303">
        <w:r>
          <w:rPr>
            <w:lang w:val="id_ID" w:bidi="id_ID"/>
          </w:rPr>
          <w:rPr>
            <w:color w:val="0000EE"/>
            <w:u w:val="single"/>
          </w:rPr>
          <w:t>Salib</w:t>
        </w:r>
      </w:hyperlink>
      <w:r>
        <w:rPr>
          <w:lang w:val="id_ID" w:bidi="id_ID"/>
        </w:rPr>
        <w:t xml:space="preserve"> terdapat di Daftar Kata Utama. </w:t>
      </w:r>
    </w:p>
    <w:p>
      <w:pPr/>
      <w:r>
        <w:rPr>
          <w:lang w:val="id_ID" w:bidi="id_ID"/>
        </w:rPr>
      </w:r>
      <w:r>
        <w:rPr>
          <w:lang w:val="id_ID" w:bidi="id_ID"/>
        </w:rPr>
        <w:t>Berhenti dan tunjukkan kepada tim saudara gambar seorang pria yang membawa kayu salib, jika saudara belum melakukannya.</w:t>
      </w:r>
    </w:p>
    <w:p>
      <w:pPr/>
      <w:r>
        <w:rPr>
          <w:lang w:val="id_ID" w:bidi="id_ID"/>
        </w:rPr>
      </w:r>
      <w:r>
        <w:rPr>
          <w:lang w:val="id_ID" w:bidi="id_ID"/>
        </w:rPr>
        <w:t xml:space="preserve">Yesus menggunakan kisah pendek untuk menyiratkan orang-orang harus berpikir dengan seksama sebelum memutuskan untuk mengikut-Nya. Ia membandingkan ini dengan seseorang yang membangun sebuah menara tanpa menghitung biayanya terlebih dahulu. Mereka hanya dapat membangun </w:t>
      </w:r>
      <w:r>
        <w:rPr>
          <w:b/>
          <w:lang w:val="id_ID" w:bidi="id_ID"/>
        </w:rPr>
        <w:t>fondasi</w:t>
      </w:r>
      <w:r>
        <w:rPr>
          <w:lang w:val="id_ID" w:bidi="id_ID"/>
        </w:rPr>
        <w:t>, atau dasar, dari menara itu sebelum mereka kehabisan uang dan tidak dapat melanjutkan. Yesus telah mengajar sebelumnya tentang bagaimana rumah-rumah dengan fondasi yang kuat dibangun dengan menggali ke dalam tanah untuk menemukan lapisan batu. Ini membuat bangunan rumah itu tetap kokoh jika bencana alam terjadi.</w:t>
      </w:r>
    </w:p>
    <w:p>
      <w:pPr/>
      <w:r>
        <w:rPr>
          <w:lang w:val="id_ID" w:bidi="id_ID"/>
        </w:rPr>
      </w:r>
      <w:r>
        <w:rPr>
          <w:lang w:val="id_ID" w:bidi="id_ID"/>
        </w:rPr>
        <w:t>Jika orang-orang tidak membangun rumah dengan meletakkan fondasi dalam budaya saudara, diskusikan istilah bangunan untuk lapisan pertama sebuah rumah sebelum dapat sepenuhnya selesai.</w:t>
      </w:r>
    </w:p>
    <w:p>
      <w:pPr/>
      <w:r>
        <w:rPr>
          <w:lang w:val="id_ID" w:bidi="id_ID"/>
        </w:rPr>
      </w:r>
      <w:r>
        <w:rPr>
          <w:lang w:val="id_ID" w:bidi="id_ID"/>
        </w:rPr>
        <w:t xml:space="preserve">Yesus menceritakan kisah lain tentang dua </w:t>
      </w:r>
      <w:r>
        <w:rPr>
          <w:b/>
          <w:lang w:val="id_ID" w:bidi="id_ID"/>
        </w:rPr>
        <w:t>raja</w:t>
      </w:r>
      <w:r>
        <w:rPr>
          <w:lang w:val="id_ID" w:bidi="id_ID"/>
        </w:rPr>
        <w:t xml:space="preserve"> yang berperang, atau para pemimpin dari wilayah yang berlawanan. Yesus mengatakan jika </w:t>
      </w:r>
      <w:hyperlink r:id="rId435">
        <w:r>
          <w:rPr>
            <w:lang w:val="id_ID" w:bidi="id_ID"/>
          </w:rPr>
          <w:rPr>
            <w:color w:val="0000EE"/>
            <w:u w:val="single"/>
          </w:rPr>
          <w:t>raja</w:t>
        </w:r>
      </w:hyperlink>
      <w:r>
        <w:rPr>
          <w:lang w:val="id_ID" w:bidi="id_ID"/>
        </w:rPr>
        <w:t xml:space="preserve"> itu tidak duduk dan mempertimbangkan apa yang harus dilakukan terlebih dahulu maka ia harus menyerah, atau bertanya kepada raja musuhnya apa yang ia inginkan agar ada </w:t>
      </w:r>
      <w:r>
        <w:rPr>
          <w:b/>
          <w:lang w:val="id_ID" w:bidi="id_ID"/>
        </w:rPr>
        <w:t>damai</w:t>
      </w:r>
      <w:r>
        <w:rPr>
          <w:lang w:val="id_ID" w:bidi="id_ID"/>
        </w:rPr>
        <w:t xml:space="preserve">. Di sini, damai berarti tidak adanya perang. Pastikan untuk menerjemahkan damai dengan cara yang sama seperti yang telah Anda lakukan di bagian sebelumnya. </w:t>
      </w:r>
      <w:hyperlink r:id="rId77">
        <w:r>
          <w:rPr>
            <w:lang w:val="id_ID" w:bidi="id_ID"/>
          </w:rPr>
          <w:rPr>
            <w:color w:val="0000EE"/>
            <w:u w:val="single"/>
          </w:rPr>
          <w:t>Damai</w:t>
        </w:r>
      </w:hyperlink>
      <w:r>
        <w:rPr>
          <w:lang w:val="id_ID" w:bidi="id_ID"/>
        </w:rPr>
        <w:t xml:space="preserve"> terdapat di Daftar Kata Utama.</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itu, secara berkelompok, dalam bahasa sendiri.</w:t>
      </w:r>
    </w:p>
    <w:p>
      <w:pPr/>
      <w:r>
        <w:rPr>
          <w:lang w:val="id_ID" w:bidi="id_ID"/>
        </w:rPr>
      </w:r>
      <w:r>
        <w:rPr>
          <w:lang w:val="id_ID" w:bidi="id_ID"/>
        </w:rPr>
        <w:t>Pertama, seluruh kelompok harus berlatih menceritakan perikop itu dalam bahasa sendiri. Ingatlah untuk menyertakan hal-hal yang sudah ditentukan dalam tahap-tahap sebelumnya, seperti kronologi, kata, frasa, emosi, atau apa pun yang sudah dibahas.</w:t>
      </w:r>
    </w:p>
    <w:p>
      <w:pPr/>
      <w:r>
        <w:rPr>
          <w:lang w:val="id_ID" w:bidi="id_ID"/>
        </w:rPr>
      </w:r>
      <w:r>
        <w:rPr>
          <w:lang w:val="id_ID" w:bidi="id_ID"/>
        </w:rPr>
        <w:t xml:space="preserve">Satu anggota harus mengucapkan beberapa kalimat dari perikop itu dan berhenti sebentar. Anggota kelompok lain harus mengucapkan kalimat selanjutnya dari perikop itu tersebut dan berhenti sejenak. Lakukan ini sampai kelompok telah menceritakan kembali seluruh teks. Anggota-anggota kelompok dapat saling memperbaiki dalam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teks tersebut tanpa interupsi setidaknya satu kali. Seorang anggota kelompok dapat menggunakan benda apa saja, gerakan, atau papan cerita untuk membantu mereka mengingat teks tersebut.</w:t>
      </w:r>
    </w:p>
    <w:p>
      <w:pPr/>
      <w:r>
        <w:rPr>
          <w:lang w:val="id_ID" w:bidi="id_ID"/>
        </w:rPr>
      </w:r>
      <w:r>
        <w:rPr>
          <w:lang w:val="id_ID" w:bidi="id_ID"/>
        </w:rPr>
        <w:t>Hentikan sejenak audio ini di sini.</w:t>
      </w:r>
    </w:p>
    <w:p>
      <w:pPr/>
      <w:r>
        <w:rPr>
          <w:lang w:val="id_ID" w:bidi="id_ID"/>
        </w:rPr>
      </w:r>
      <w:r>
        <w:rPr>
          <w:lang w:val="id_ID" w:bidi="id_ID"/>
        </w:rPr>
        <w:t xml:space="preserve">Selanjutnya, kelompok dapat memutuskan versi siapa dari teks tersebut yang Anda paling sukai. Anda mungkin memutuskan untuk menyukai cara bercerita seorang anggota kelompok untuk suatu adegan, tetapi menyukai cara anggota kelompok lain menceritakan adegan lainnya. </w:t>
      </w:r>
    </w:p>
    <w:p>
      <w:pPr/>
      <w:r>
        <w:rPr>
          <w:lang w:val="id_ID" w:bidi="id_ID"/>
        </w:rPr>
      </w:r>
      <w:r>
        <w:rPr>
          <w:lang w:val="id_ID" w:bidi="id_ID"/>
        </w:rPr>
        <w:t>Hentikan sejenak audio ini di sini.</w:t>
      </w:r>
    </w:p>
    <w:p>
      <w:pPr/>
      <w:r>
        <w:rPr>
          <w:lang w:val="id_ID" w:bidi="id_ID"/>
        </w:rPr>
      </w:r>
      <w:r>
        <w:rPr>
          <w:lang w:val="id_ID" w:bidi="id_ID"/>
        </w:rPr>
        <w:t>Akhirnya, kelompok dapat menyusun versi akhir dari perikop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Lukas 14:25–35</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436">
        <w:r>
          <w:rPr>
            <w:lang w:val="id_ID" w:bidi="id_ID"/>
          </w:rPr>
          <w:rPr>
            <w:color w:val="0000EE"/>
            <w:u w:val="single"/>
          </w:rPr>
          <w:t>Dengar dan Renungkan</w:t>
        </w:r>
      </w:hyperlink>
      <w:r>
        <w:rPr>
          <w:lang w:val="id_ID" w:bidi="id_ID"/>
        </w:rPr>
        <w:t xml:space="preserve"> (772 KB)</w:t>
      </w:r>
      <w:r>
        <w:rPr>
          <w:lang w:val="id_ID" w:bidi="id_ID"/>
        </w:rPr>
      </w:r>
    </w:p>
    <w:p>
      <w:pPr>
        <w:pStyle w:val="ListBullet"/>
        <w:spacing w:line="240" w:lineRule="auto"/>
        <w:ind w:left="720"/>
      </w:pPr>
      <w:r>
        <w:rPr>
          <w:lang w:val="id_ID" w:bidi="id_ID"/>
        </w:rPr>
      </w:r>
      <w:hyperlink r:id="rId437">
        <w:r>
          <w:rPr>
            <w:lang w:val="id_ID" w:bidi="id_ID"/>
          </w:rPr>
          <w:rPr>
            <w:color w:val="0000EE"/>
            <w:u w:val="single"/>
          </w:rPr>
          <w:t>Menyiapkan Panggung</w:t>
        </w:r>
      </w:hyperlink>
      <w:r>
        <w:rPr>
          <w:lang w:val="id_ID" w:bidi="id_ID"/>
        </w:rPr>
        <w:t xml:space="preserve"> (6.6 MB)</w:t>
      </w:r>
      <w:r>
        <w:rPr>
          <w:lang w:val="id_ID" w:bidi="id_ID"/>
        </w:rPr>
      </w:r>
    </w:p>
    <w:p>
      <w:pPr>
        <w:pStyle w:val="ListBullet"/>
        <w:spacing w:line="240" w:lineRule="auto"/>
        <w:ind w:left="720"/>
      </w:pPr>
      <w:r>
        <w:rPr>
          <w:lang w:val="id_ID" w:bidi="id_ID"/>
        </w:rPr>
      </w:r>
      <w:hyperlink r:id="rId438">
        <w:r>
          <w:rPr>
            <w:lang w:val="id_ID" w:bidi="id_ID"/>
          </w:rPr>
          <w:rPr>
            <w:color w:val="0000EE"/>
            <w:u w:val="single"/>
          </w:rPr>
          <w:t>Menjelaskan Adegan</w:t>
        </w:r>
      </w:hyperlink>
      <w:r>
        <w:rPr>
          <w:lang w:val="id_ID" w:bidi="id_ID"/>
        </w:rPr>
        <w:t xml:space="preserve"> (4.1 MB)</w:t>
      </w:r>
      <w:r>
        <w:rPr>
          <w:lang w:val="id_ID" w:bidi="id_ID"/>
        </w:rPr>
      </w:r>
    </w:p>
    <w:p>
      <w:pPr>
        <w:pStyle w:val="ListBullet"/>
        <w:spacing w:line="240" w:lineRule="auto"/>
        <w:ind w:left="720"/>
      </w:pPr>
      <w:r>
        <w:rPr>
          <w:lang w:val="id_ID" w:bidi="id_ID"/>
        </w:rPr>
      </w:r>
      <w:hyperlink r:id="rId439">
        <w:r>
          <w:rPr>
            <w:lang w:val="id_ID" w:bidi="id_ID"/>
          </w:rPr>
          <w:rPr>
            <w:color w:val="0000EE"/>
            <w:u w:val="single"/>
          </w:rPr>
          <w:t>Memperagakan Bacaan</w:t>
        </w:r>
      </w:hyperlink>
      <w:r>
        <w:rPr>
          <w:lang w:val="id_ID" w:bidi="id_ID"/>
        </w:rPr>
        <w:t xml:space="preserve"> (4.4 MB)</w:t>
      </w:r>
      <w:r>
        <w:rPr>
          <w:lang w:val="id_ID" w:bidi="id_ID"/>
        </w:rPr>
      </w:r>
    </w:p>
    <w:p>
      <w:pPr>
        <w:pStyle w:val="ListBullet"/>
        <w:spacing w:line="240" w:lineRule="auto"/>
        <w:ind w:left="720"/>
      </w:pPr>
      <w:r>
        <w:rPr>
          <w:lang w:val="id_ID" w:bidi="id_ID"/>
        </w:rPr>
      </w:r>
      <w:hyperlink r:id="rId440">
        <w:r>
          <w:rPr>
            <w:lang w:val="id_ID" w:bidi="id_ID"/>
          </w:rPr>
          <w:rPr>
            <w:color w:val="0000EE"/>
            <w:u w:val="single"/>
          </w:rPr>
          <w:t>Melengkapi yang Kurang</w:t>
        </w:r>
      </w:hyperlink>
      <w:r>
        <w:rPr>
          <w:lang w:val="id_ID" w:bidi="id_ID"/>
        </w:rPr>
        <w:t xml:space="preserve"> (2.6 MB)</w:t>
      </w:r>
      <w:r>
        <w:rPr>
          <w:lang w:val="id_ID" w:bidi="id_ID"/>
        </w:rPr>
      </w:r>
    </w:p>
    <w:p>
      <w:pPr>
        <w:pStyle w:val="ListBullet"/>
        <w:spacing w:line="240" w:lineRule="auto"/>
        <w:ind w:left="720"/>
      </w:pPr>
      <w:r>
        <w:rPr>
          <w:lang w:val="id_ID" w:bidi="id_ID"/>
        </w:rPr>
      </w:r>
      <w:hyperlink r:id="rId441">
        <w:r>
          <w:rPr>
            <w:lang w:val="id_ID" w:bidi="id_ID"/>
          </w:rPr>
          <w:rPr>
            <w:color w:val="0000EE"/>
            <w:u w:val="single"/>
          </w:rPr>
          <w:t>Menyampaikan Firman Tuhan</w:t>
        </w:r>
      </w:hyperlink>
      <w:r>
        <w:rPr>
          <w:lang w:val="id_ID" w:bidi="id_ID"/>
        </w:rPr>
        <w:t xml:space="preserve"> (1.9 MB)</w:t>
      </w:r>
      <w:r>
        <w:rPr>
          <w:lang w:val="id_ID" w:bidi="id_ID"/>
        </w:rPr>
      </w:r>
      <w:r>
        <w:rPr>
          <w:lang w:val="id_ID" w:bidi="id_ID"/>
        </w:rPr>
      </w:r>
      <w:r>
        <w:rPr>
          <w:lang w:val="id_ID" w:bidi="id_ID"/>
        </w:rPr>
      </w:r>
    </w:p>
    <w:p>
      <w:pPr/>
      <w:r>
        <w:rPr>
          <w:lang w:val="id_ID" w:bidi="id_ID"/>
        </w:rPr>
      </w:r>
    </w:p>
    <w:p>
      <w:pPr>
        <w:pStyle w:val="Heading2"/>
      </w:pPr>
      <w:r>
        <w:rPr>
          <w:lang w:val="id_ID" w:bidi="id_ID"/>
        </w:rPr>
        <w:t>Lukas 15:1–10</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Dengarkan Lukas 15:1–10 dan renungkan di dalam hati anda. Dengarkan atau baca teks sebanyak tiga kali (dalam tiga terjemahan yang berbeda, jika memungkinkan). Kemudian diskusikan pertanyaan-pertanyaan ini secara kelompok:</w:t>
      </w:r>
    </w:p>
    <w:p>
      <w:pPr>
        <w:pStyle w:val="ListBullet"/>
        <w:spacing w:line="240" w:lineRule="auto"/>
        <w:ind w:left="720"/>
      </w:pPr>
      <w:r>
        <w:rPr>
          <w:lang w:val="id_ID" w:bidi="id_ID"/>
        </w:rPr>
      </w:r>
      <w:r>
        <w:rPr>
          <w:lang w:val="id_ID" w:bidi="id_ID"/>
        </w:rPr>
        <w:t>Apa yang saudara sukai dalam kisah ini?</w:t>
      </w:r>
    </w:p>
    <w:p>
      <w:pPr>
        <w:pStyle w:val="ListBullet"/>
        <w:spacing w:line="240" w:lineRule="auto"/>
        <w:ind w:left="720"/>
      </w:pPr>
      <w:r>
        <w:rPr>
          <w:lang w:val="id_ID" w:bidi="id_ID"/>
        </w:rPr>
      </w:r>
      <w:r>
        <w:rPr>
          <w:lang w:val="id_ID" w:bidi="id_ID"/>
        </w:rPr>
        <w:t>Apa yang saudara tidak suka atau tidak mengerti?</w:t>
      </w:r>
    </w:p>
    <w:p>
      <w:pPr>
        <w:pStyle w:val="ListBullet"/>
        <w:spacing w:line="240" w:lineRule="auto"/>
        <w:ind w:left="720"/>
      </w:pPr>
      <w:r>
        <w:rPr>
          <w:lang w:val="id_ID" w:bidi="id_ID"/>
        </w:rPr>
      </w:r>
      <w:r>
        <w:rPr>
          <w:lang w:val="id_ID" w:bidi="id_ID"/>
        </w:rPr>
        <w:t>Apa yang kisah ini katakan tentang Yesus?</w:t>
      </w:r>
    </w:p>
    <w:p>
      <w:pPr>
        <w:pStyle w:val="ListBullet"/>
        <w:spacing w:line="240" w:lineRule="auto"/>
        <w:ind w:left="720"/>
      </w:pPr>
      <w:r>
        <w:rPr>
          <w:lang w:val="id_ID" w:bidi="id_ID"/>
        </w:rPr>
      </w:r>
      <w:r>
        <w:rPr>
          <w:lang w:val="id_ID" w:bidi="id_ID"/>
        </w:rPr>
        <w:t>Apa yang kisah ini katakan tentang manusia?</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Siapakah orang yang saudara kenal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Dalam kisah terakhir, Yesus mengajar orang banyak dalam perjalanan ke Yerusalem berapa harga yang harus dibayar untuk menjadi murid-Nya. Yesus menggunakan perumpamaan untuk mengajar mereka bahwa mereka harus berpikir dengan seksama sebelum menjadi pengikut-Nya. Sekarang Yesus menanggapi para pemimpin agama yang menghakimi-Nya karena menggunakan waktu bersama orang-orang berdosa.</w:t>
      </w:r>
    </w:p>
    <w:p>
      <w:pPr/>
      <w:r>
        <w:rPr>
          <w:lang w:val="id_ID" w:bidi="id_ID"/>
        </w:rPr>
      </w:r>
      <w:r>
        <w:rPr>
          <w:lang w:val="id_ID" w:bidi="id_ID"/>
        </w:rPr>
        <w:t>Kita tidak tahu di mana Yesus berada dalam kisah ini. Tetapi kita tahu bahwa Yesus dan para murid-Nya, atau para pengikutNya, sedang dalam perjalanan ke Yerusalem dan kerumunan orang banyak mengikuti-Nya. Kata sekarang menandai dimulainya peristiwa baru. Ini bukan kata yang menunjukkan waktu. Yesus mulai mengajar dan banyak pemungut cukai dan orang-orang yang dianggap berdosa berkumpul di sekitar Yesus untuk mendengar-Nya dengan lebih baik. Para pemungut cukai adalah orang-orang Yahudi yang mengumpulkan uang untuk pemerintah Romawi dari orang-orang Yahudi lainnya. Mereka dipandang sebagai orang-orang berdosa, atau mereka yang terbiasa tidak menaati Allah Banyak orang Yahudi menolak untuk bergaul dengan mereka. Orang-orang Farisi dan para pengajar hukum Taurat, atau para pemimpin agama Yahudi, juga hadir. Mereka bergumam, atau bersungut-sungut, bahwa Yesus bersahabat dengan orang-orang berdosa. Ketika mereka memanggil Yesus sebagai "orang ini," mereka menunjukkan ketidaksetujuan mereka terhadap-Nya. Mereka kesal karena Yesus tampak senang berada di sekitar orang-orang berdosa dan bahkan makan di rumah mereka. Seperti yang saudara/anda ingat, makan bersama adalah simbol penerimaan dan persahabatan dalam budaya Yahudi.</w:t>
      </w:r>
    </w:p>
    <w:p>
      <w:pPr/>
      <w:r>
        <w:rPr>
          <w:lang w:val="id_ID" w:bidi="id_ID"/>
        </w:rPr>
      </w:r>
      <w:r>
        <w:rPr>
          <w:lang w:val="id_ID" w:bidi="id_ID"/>
        </w:rPr>
        <w:t>Berhentilah sejenak dan diskusikan dengan tim saudara: Profesi apa saja yang tidak diterima secara sosial dalam budaya Anda? Apa yang terjadi jika seseorang yang tidak diterima secara sosial bergaul dengan seseorang yang dipandang sebagai orang yang terhormat dalam budaya Anda?</w:t>
      </w:r>
    </w:p>
    <w:p>
      <w:pPr/>
      <w:r>
        <w:rPr>
          <w:lang w:val="id_ID" w:bidi="id_ID"/>
        </w:rPr>
      </w:r>
      <w:r>
        <w:rPr>
          <w:lang w:val="id_ID" w:bidi="id_ID"/>
        </w:rPr>
        <w:t>Yesus menggunakan tiga kisah yang saling berkaitan untuk menanggapi kritik para pemimpin agama. Semua dari ketiga kisah memiliki tokoh utama yang kehilangan sesuatu, menemukannya kembali, dan merayakan penemuan barang yang hilang. barang-barang yang hilang mewakili orang-orang yang berdosa. Kisah-kisah tersebut mengungkapkan sukacita yang dirasakan Allah ketika satu orang yang berdosa bertobat dan dipulihkan hubungannya dengan Allah</w:t>
      </w:r>
    </w:p>
    <w:p>
      <w:pPr/>
      <w:r>
        <w:rPr>
          <w:lang w:val="id_ID" w:bidi="id_ID"/>
        </w:rPr>
      </w:r>
      <w:r>
        <w:rPr>
          <w:lang w:val="id_ID" w:bidi="id_ID"/>
        </w:rPr>
        <w:t>Yesus memulai perumpamaan pertama-Nya dengan mengajukan pertanyaan yang panjang: "Misalkan seseorang memiliki 100 domba, Tidakkah ia akan meninggalkan 99 domba di padang untuk menemukan domba yang hilang?" Yesus tidak mengharapkan jawaban karena semua orang tahu bahwa jawabannya adalah ya. Dalam budaya Yahudi, para gembala menggembalakan domba mereka di perbukitan di daerah padang rumput di mana domba dapat beristirahat dan makan rumput. Para gembala menjaga domba-domba mereka didalam kandang pada malam hari, sehingga seseorang yang meninggalkan kawanan domba untuk mencari seekor domba yang hilang bukanlah orang yang kejam atau bodoh. Gembala itu akan mencari domba yang hilang sampai ia menemukannya. Kemudian ia akan membawa domba itu dengan meletakkan perutnya di bagian belakang lehernya dan memegang kakinya di depan.</w:t>
      </w:r>
    </w:p>
    <w:p>
      <w:pPr/>
      <w:r>
        <w:rPr>
          <w:lang w:val="id_ID" w:bidi="id_ID"/>
        </w:rPr>
      </w:r>
      <w:r>
        <w:rPr>
          <w:lang w:val="id_ID" w:bidi="id_ID"/>
        </w:rPr>
        <w:t>Berhenti dan tunjukkan gambar seorang gembala Yahudi yang membawa seekor domba di perbukitan Israel. Dalam budaya saudara, apa tanggapan yang normal ketika seekor binatang hilang?</w:t>
      </w:r>
    </w:p>
    <w:p>
      <w:pPr/>
      <w:r>
        <w:rPr>
          <w:lang w:val="id_ID" w:bidi="id_ID"/>
        </w:rPr>
      </w:r>
      <w:r>
        <w:rPr>
          <w:lang w:val="id_ID" w:bidi="id_ID"/>
        </w:rPr>
        <w:t>Kemungkinan besar gembala itu merayakannya dengan memanggil teman-teman dan tetangganya bersama-sama, untuk mengadakan pesta Ia ingin mereka berbahagia bersama-Nya karena Ia menemukan domba-Nya yang hilang. Frasa "Aku berkata kepadamu" berarti bahwa Yesus akan mengatakan sesuatu yang penting. Ketika Yesus mengatakan, "dengan cara yang sama," Ia menunjukkan bahwa Ia akan menjelaskan makna dari perumpamaan itu. Seperti gembala itu, Allah dan para malaikat-Nya merayakannya di surga, atau tempat di mana Allah tinggal, ketika satu orang berdosa bertobat. Allah lebih bersukacita tentang satu orang berdosa yang berpaling kepada-Nya daripada tentang 99 orang benar, atau mereka yang tidak memerlukan pertobatan. Kita tidak tahu apakah Yesus merujuk kepada orang-orang yang berpikir bahwa mereka adalah benar, atau kepada orang-orang yang sudah memiliki hubungan yang baik dengan Allah. Yang terbaik adalah membiarkan terjemahan anda terbuka untuk kedua penafsiran.</w:t>
      </w:r>
    </w:p>
    <w:p>
      <w:pPr/>
      <w:r>
        <w:rPr>
          <w:lang w:val="id_ID" w:bidi="id_ID"/>
        </w:rPr>
      </w:r>
      <w:r>
        <w:rPr>
          <w:lang w:val="id_ID" w:bidi="id_ID"/>
        </w:rPr>
        <w:t>Yesus menggunakan kata dan frasa yang sama untuk menceritakan sebuah perumpamaan tentang uang dirham yang hilang. Yesus menggunakan pertanyaan untuk menekankan bahwa seorang perempuan, kemungkinan besar seorang janda, pasti akan mencari uang dirham yang berharga yang hilang. Ketika Yesus mengatakan bahwa ia memiliki 10 keping uang perak, Ia merujuk kepada satu koin uang Yunani yang bernilai upah sehari. Perempuan itu menyalakan pelita, atau wadah kecil yang penuh dengan minyak dan sebuah sumbu. Ia menyapu lantai dengan sapu dan mencari dengan seksama sampai ia menemukan dirham yang hilang. Sama seperti gembala itu, ia memanggil teman-teman dan tetangganya untuk bersukacita bersamanya karena ia telah menemukan uang dirhamnya yang hilang. Yesus menekankan bahwa dengan cara yang sama, Allah dan para malaikat-Nya bersukacita ketika seorang berdosa bertobat.</w:t>
      </w:r>
    </w:p>
    <w:p>
      <w:pPr/>
      <w:r>
        <w:rPr>
          <w:lang w:val="id_ID" w:bidi="id_ID"/>
        </w:rPr>
      </w:r>
      <w:r>
        <w:rPr>
          <w:lang w:val="id_ID" w:bidi="id_ID"/>
        </w:rPr>
        <w:t>Berhenti dan tunjukkan kepada tim saudara gambar pelita minyak dan sebuah uang dirham.</w:t>
      </w:r>
    </w:p>
    <w:p>
      <w:pPr/>
      <w:r>
        <w:rPr>
          <w:lang w:val="id_ID" w:bidi="id_ID"/>
        </w:rPr>
      </w:r>
      <w:r>
        <w:rPr>
          <w:lang w:val="id_ID" w:bidi="id_ID"/>
        </w:rPr>
        <w:t>Dalam kisah berikutnya, Yesus menceritakan sebuah perumpamaan ketiga dan terakhir untuk mengajar bagaimana perasaan Allah ketika satu orang berdosa bertobat dan berpaling kepada-Nya. Ketiga perumpamaan diceritakan pada saat yang sama sebagai tanggapan terhadap para pemimpin agama yang menyalahkan Yesus karena dekat dengan orang-orang berdosa.</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Dalam sesi ini, saudara akan membantu kelompok untuk memvisualisasikan kisah ini. Saudara akan membantu kelompok mendefinisikan atau memerankan adegan, latar, dan karakter dari kisah ini.</w:t>
      </w:r>
    </w:p>
    <w:p>
      <w:pPr/>
      <w:r>
        <w:rPr>
          <w:lang w:val="id_ID" w:bidi="id_ID"/>
        </w:rPr>
      </w:r>
      <w:r>
        <w:rPr>
          <w:lang w:val="id_ID" w:bidi="id_ID"/>
        </w:rPr>
        <w:t>Kisah ini memiliki tiga adegan.</w:t>
      </w:r>
    </w:p>
    <w:p>
      <w:pPr/>
      <w:r>
        <w:rPr>
          <w:lang w:val="id_ID" w:bidi="id_ID"/>
        </w:rPr>
      </w:r>
      <w:r>
        <w:rPr>
          <w:b/>
          <w:lang w:val="id_ID" w:bidi="id_ID"/>
        </w:rPr>
        <w:t>Adegan pertama:</w:t>
      </w:r>
      <w:r>
        <w:rPr>
          <w:lang w:val="id_ID" w:bidi="id_ID"/>
        </w:rPr>
        <w:t xml:space="preserve"> Yesus mengajar. Ia dikelilingi oleh orang banyak termasuk para pemungut cukai dan orang-orang berdosa. Para pemimpin agama bersungut-sungut bahwa Yesus menerima orang-orang berdosa.</w:t>
      </w:r>
    </w:p>
    <w:p>
      <w:pPr/>
      <w:r>
        <w:rPr>
          <w:lang w:val="id_ID" w:bidi="id_ID"/>
        </w:rPr>
      </w:r>
      <w:r>
        <w:rPr>
          <w:b/>
          <w:lang w:val="id_ID" w:bidi="id_ID"/>
        </w:rPr>
        <w:t>Adegan kedua:</w:t>
      </w:r>
      <w:r>
        <w:rPr>
          <w:lang w:val="id_ID" w:bidi="id_ID"/>
        </w:rPr>
        <w:t xml:space="preserve"> Yesus menceritakan sebuah perumpamaan tentang seorang gembala. Seorang gembala meninggalkan 99 domba untuk menemukan seekor domba yang hilang. Ia menemukan domba yang hilang itu dan memanggil teman-teman untuk merayakannya. Yesus mengatakan bahwa Allah bersukacita dengan cara yang sama seperti gembala ketika satu orang berdosa bertobat.</w:t>
      </w:r>
    </w:p>
    <w:p>
      <w:pPr/>
      <w:r>
        <w:rPr>
          <w:lang w:val="id_ID" w:bidi="id_ID"/>
        </w:rPr>
      </w:r>
      <w:r>
        <w:rPr>
          <w:b/>
          <w:lang w:val="id_ID" w:bidi="id_ID"/>
        </w:rPr>
        <w:t>Adegan ketiga:</w:t>
      </w:r>
      <w:r>
        <w:rPr>
          <w:lang w:val="id_ID" w:bidi="id_ID"/>
        </w:rPr>
        <w:t xml:space="preserve"> Yesus menceritakan sebuah perumpamaan tentang satu keping uang dirham yang hilang. Seorang perempuan kehilangan salah satu dari sepuluh keping uang dirham. Ia menyalakan sebuah pelita dan menemukan uang koin itu. Ia memanggil teman-temannya untuk merayakannya. Yesus mengatakan bahwa Allah dan para malaikat bersukacita dengan cara yang sama seperti perempuan itu ketika satu orang berdosa bertobat.</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Orang-orang Farisi dan para pengajar hukum taurat</w:t>
      </w:r>
    </w:p>
    <w:p>
      <w:pPr>
        <w:pStyle w:val="ListBullet"/>
        <w:spacing w:line="240" w:lineRule="auto"/>
        <w:ind w:left="720"/>
      </w:pPr>
      <w:r>
        <w:rPr>
          <w:lang w:val="id_ID" w:bidi="id_ID"/>
        </w:rPr>
      </w:r>
      <w:r>
        <w:rPr>
          <w:lang w:val="id_ID" w:bidi="id_ID"/>
        </w:rPr>
        <w:t>Para pemungut cukai</w:t>
      </w:r>
    </w:p>
    <w:p>
      <w:pPr>
        <w:pStyle w:val="ListBullet"/>
        <w:spacing w:line="240" w:lineRule="auto"/>
        <w:ind w:left="720"/>
      </w:pPr>
      <w:r>
        <w:rPr>
          <w:lang w:val="id_ID" w:bidi="id_ID"/>
        </w:rPr>
      </w:r>
      <w:r>
        <w:rPr>
          <w:lang w:val="id_ID" w:bidi="id_ID"/>
        </w:rPr>
        <w:t>Orang-orang berdosa</w:t>
      </w:r>
    </w:p>
    <w:p>
      <w:pPr>
        <w:pStyle w:val="ListBullet"/>
        <w:spacing w:line="240" w:lineRule="auto"/>
        <w:ind w:left="720"/>
      </w:pPr>
      <w:r>
        <w:rPr>
          <w:lang w:val="id_ID" w:bidi="id_ID"/>
        </w:rPr>
      </w:r>
      <w:r>
        <w:rPr>
          <w:lang w:val="id_ID" w:bidi="id_ID"/>
        </w:rPr>
        <w:t>Gembala</w:t>
      </w:r>
    </w:p>
    <w:p>
      <w:pPr>
        <w:pStyle w:val="ListBullet"/>
        <w:spacing w:line="240" w:lineRule="auto"/>
        <w:ind w:left="720"/>
      </w:pPr>
      <w:r>
        <w:rPr>
          <w:lang w:val="id_ID" w:bidi="id_ID"/>
        </w:rPr>
      </w:r>
      <w:r>
        <w:rPr>
          <w:lang w:val="id_ID" w:bidi="id_ID"/>
        </w:rPr>
        <w:t>Domba (99 dan domba yang hilang)</w:t>
      </w:r>
    </w:p>
    <w:p>
      <w:pPr>
        <w:pStyle w:val="ListBullet"/>
        <w:spacing w:line="240" w:lineRule="auto"/>
        <w:ind w:left="720"/>
      </w:pPr>
      <w:r>
        <w:rPr>
          <w:lang w:val="id_ID" w:bidi="id_ID"/>
        </w:rPr>
      </w:r>
      <w:r>
        <w:rPr>
          <w:lang w:val="id_ID" w:bidi="id_ID"/>
        </w:rPr>
        <w:t>Teman-teman Gembala</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Perempuan</w:t>
      </w:r>
    </w:p>
    <w:p>
      <w:pPr>
        <w:pStyle w:val="ListBullet"/>
        <w:spacing w:line="240" w:lineRule="auto"/>
        <w:ind w:left="720"/>
      </w:pPr>
      <w:r>
        <w:rPr>
          <w:lang w:val="id_ID" w:bidi="id_ID"/>
        </w:rPr>
      </w:r>
      <w:r>
        <w:rPr>
          <w:lang w:val="id_ID" w:bidi="id_ID"/>
        </w:rPr>
        <w:t>Teman-teman perempuan itu</w:t>
      </w:r>
    </w:p>
    <w:p>
      <w:pPr>
        <w:pStyle w:val="ListBullet"/>
        <w:spacing w:line="240" w:lineRule="auto"/>
        <w:ind w:left="720"/>
      </w:pPr>
      <w:r>
        <w:rPr>
          <w:lang w:val="id_ID" w:bidi="id_ID"/>
        </w:rPr>
      </w:r>
      <w:r>
        <w:rPr>
          <w:lang w:val="id_ID" w:bidi="id_ID"/>
        </w:rPr>
        <w:t>Para malaikat</w:t>
      </w:r>
    </w:p>
    <w:p>
      <w:pPr>
        <w:pStyle w:val="ListBullet"/>
        <w:spacing w:line="240" w:lineRule="auto"/>
        <w:ind w:left="720"/>
      </w:pPr>
      <w:r>
        <w:rPr>
          <w:lang w:val="id_ID" w:bidi="id_ID"/>
        </w:rPr>
      </w:r>
      <w:r>
        <w:rPr>
          <w:lang w:val="id_ID" w:bidi="id_ID"/>
        </w:rPr>
        <w:t>Orang berdosa yang bertobat</w:t>
      </w:r>
    </w:p>
    <w:p>
      <w:pPr/>
      <w:r>
        <w:rPr>
          <w:lang w:val="id_ID" w:bidi="id_ID"/>
        </w:rPr>
      </w:r>
      <w:r>
        <w:rPr>
          <w:lang w:val="id_ID" w:bidi="id_ID"/>
        </w:rPr>
        <w:t>Dalam sesi ini, ambillah papan cerita kelompok, gambarlah, atau gunakan beberapa macam alat peraga (benda-benda yang dapat Anda pindahkan seperti batu, batang, mainan anak-anak) untuk memvisualisasikan kisah dan adegan di dalamnya.</w:t>
      </w:r>
    </w:p>
    <w:p>
      <w:pPr/>
      <w:r>
        <w:rPr>
          <w:lang w:val="id_ID" w:bidi="id_ID"/>
        </w:rPr>
      </w:r>
      <w:r>
        <w:rPr>
          <w:lang w:val="id_ID" w:bidi="id_ID"/>
        </w:rPr>
        <w:t>Penting untuk diingat bahwa orang-orang berdosa biasanya dihindari dan ditolak oleh orang-orang Yahudi lainnya. Mereka tidak diizinkan untuk sepenuhnya mengambil bagian dalam komunitas mereka.</w:t>
      </w:r>
    </w:p>
    <w:p>
      <w:pPr/>
      <w:r>
        <w:rPr>
          <w:lang w:val="id_ID" w:bidi="id_ID"/>
        </w:rPr>
      </w:r>
      <w:r>
        <w:rPr>
          <w:lang w:val="id_ID" w:bidi="id_ID"/>
        </w:rPr>
        <w:t>Penting untuk diingat bahwa setiap perumpamaan yang diceritakan Yesus mengalami peningkatan dalam pentingnya apa yang hilang. Dalam kisah pertama, 1 dari 99 domba hilang. Tetap ipada perempuan itu, 1 dari 10 keping uang dirham yang hilang. Dan akhirnya, dalam kisah berikutnya, 1 dari 2 anak seorang ayah hilang.</w:t>
      </w:r>
    </w:p>
    <w:p>
      <w:pPr/>
      <w:r>
        <w:rPr>
          <w:lang w:val="id_ID" w:bidi="id_ID"/>
        </w:rPr>
      </w:r>
      <w:r>
        <w:rPr>
          <w:lang w:val="id_ID" w:bidi="id_ID"/>
        </w:rPr>
        <w:t>Penting untuk diingat bahwa Yesus memulai kisah tentang domba yang hilang dengan sebuah pertanyaan. Yesus tidak mengharapkan orang-orang untuk menjawab pertanyaan-Nya karena semua orang sudah tahu bahwa jawabannya adalah ya. Yesus menekankan bahwa ya, semua orang akan pergi mencari domba yang hilang itu!</w:t>
      </w:r>
    </w:p>
    <w:p>
      <w:pPr/>
      <w:r>
        <w:rPr>
          <w:lang w:val="id_ID" w:bidi="id_ID"/>
        </w:rPr>
      </w:r>
      <w:r>
        <w:rPr>
          <w:lang w:val="id_ID" w:bidi="id_ID"/>
        </w:rPr>
        <w:t>Penting untuk diingat bahwa ketika Yesus mengatakan "Aku berkata kepadamu," Ia menekankan bahwa Ia akan mengatakan sesuatu yang penting dan bahwa Ia ingin para pendengar-Nya mendengarkan dengan seksama. Frasa "dengan cara yang sama" menunjukkan bahwa Yesus akan mengatakan kepada para pendengar-Nya gagasan utama dari perumpamaan itu.</w:t>
      </w:r>
    </w:p>
    <w:p>
      <w:pPr/>
      <w:r>
        <w:rPr>
          <w:lang w:val="id_ID" w:bidi="id_ID"/>
        </w:rPr>
      </w:r>
      <w:r>
        <w:rPr>
          <w:lang w:val="id_ID" w:bidi="id_ID"/>
        </w:rPr>
        <w:t>Penting untuk diingat bahwa Yesus menggunakan pertanyaan lain untuk memulai perumpamaan tentang uang dirham yang hilang. Sekali lagi, Yesus tahu bahwa para pendengar-Nya sudah tahu bahwa jawabannya adalah ya. Ia menggunakan pertanyaan itu untuk menekankan bahwa tentu saja perempuan itu akan mencari uang dirham yang hilang. Menurut budaya, ini adalah jawaban yang jelas kepada para pendengar Yesus.</w:t>
      </w:r>
    </w:p>
    <w:p>
      <w:pPr/>
      <w:r>
        <w:rPr>
          <w:lang w:val="id_ID" w:bidi="id_ID"/>
        </w:rPr>
      </w:r>
      <w:r>
        <w:rPr>
          <w:lang w:val="id_ID" w:bidi="id_ID"/>
        </w:rPr>
        <w:t>Penting untuk diingat bahwa ketika perempuan itu memanggil teman-temannya untuk datang bersukacita bersamanya karena mereka adalah perempuan tertentu dan kemungkinan besar ia adalah seorang janda.</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Dalam sesi ini, tim akan mendramatisir kisah tersebut.</w:t>
      </w:r>
    </w:p>
    <w:p>
      <w:pPr/>
      <w:r>
        <w:rPr>
          <w:lang w:val="id_ID" w:bidi="id_ID"/>
        </w:rPr>
      </w:r>
      <w:r>
        <w:rPr>
          <w:lang w:val="id_ID" w:bidi="id_ID"/>
        </w:rPr>
        <w:t xml:space="preserve">Kisah ini memiliki tiga adegan. </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Orang-orang Farisi dan para pengajar hukum Taurat</w:t>
      </w:r>
    </w:p>
    <w:p>
      <w:pPr>
        <w:pStyle w:val="ListBullet"/>
        <w:spacing w:line="240" w:lineRule="auto"/>
        <w:ind w:left="720"/>
      </w:pPr>
      <w:r>
        <w:rPr>
          <w:lang w:val="id_ID" w:bidi="id_ID"/>
        </w:rPr>
      </w:r>
      <w:r>
        <w:rPr>
          <w:lang w:val="id_ID" w:bidi="id_ID"/>
        </w:rPr>
        <w:t>Para pemungut cukai</w:t>
      </w:r>
    </w:p>
    <w:p>
      <w:pPr>
        <w:pStyle w:val="ListBullet"/>
        <w:spacing w:line="240" w:lineRule="auto"/>
        <w:ind w:left="720"/>
      </w:pPr>
      <w:r>
        <w:rPr>
          <w:lang w:val="id_ID" w:bidi="id_ID"/>
        </w:rPr>
      </w:r>
      <w:r>
        <w:rPr>
          <w:lang w:val="id_ID" w:bidi="id_ID"/>
        </w:rPr>
        <w:t>Orang-orang berdosa</w:t>
      </w:r>
    </w:p>
    <w:p>
      <w:pPr>
        <w:pStyle w:val="ListBullet"/>
        <w:spacing w:line="240" w:lineRule="auto"/>
        <w:ind w:left="720"/>
      </w:pPr>
      <w:r>
        <w:rPr>
          <w:lang w:val="id_ID" w:bidi="id_ID"/>
        </w:rPr>
      </w:r>
      <w:r>
        <w:rPr>
          <w:lang w:val="id_ID" w:bidi="id_ID"/>
        </w:rPr>
        <w:t>Gembala</w:t>
      </w:r>
    </w:p>
    <w:p>
      <w:pPr>
        <w:pStyle w:val="ListBullet"/>
        <w:spacing w:line="240" w:lineRule="auto"/>
        <w:ind w:left="720"/>
      </w:pPr>
      <w:r>
        <w:rPr>
          <w:lang w:val="id_ID" w:bidi="id_ID"/>
        </w:rPr>
      </w:r>
      <w:r>
        <w:rPr>
          <w:lang w:val="id_ID" w:bidi="id_ID"/>
        </w:rPr>
        <w:t>Domba (99 dan domba yang hilang)</w:t>
      </w:r>
    </w:p>
    <w:p>
      <w:pPr>
        <w:pStyle w:val="ListBullet"/>
        <w:spacing w:line="240" w:lineRule="auto"/>
        <w:ind w:left="720"/>
      </w:pPr>
      <w:r>
        <w:rPr>
          <w:lang w:val="id_ID" w:bidi="id_ID"/>
        </w:rPr>
      </w:r>
      <w:r>
        <w:rPr>
          <w:lang w:val="id_ID" w:bidi="id_ID"/>
        </w:rPr>
        <w:t>Teman-teman Gembala</w:t>
      </w:r>
    </w:p>
    <w:p>
      <w:pPr>
        <w:pStyle w:val="ListBullet"/>
        <w:spacing w:line="240" w:lineRule="auto"/>
        <w:ind w:left="720"/>
      </w:pPr>
      <w:r>
        <w:rPr>
          <w:lang w:val="id_ID" w:bidi="id_ID"/>
        </w:rPr>
      </w:r>
      <w:r>
        <w:rPr>
          <w:lang w:val="id_ID" w:bidi="id_ID"/>
        </w:rPr>
        <w:t>Tuhan</w:t>
      </w:r>
    </w:p>
    <w:p>
      <w:pPr>
        <w:pStyle w:val="ListBullet"/>
        <w:spacing w:line="240" w:lineRule="auto"/>
        <w:ind w:left="720"/>
      </w:pPr>
      <w:r>
        <w:rPr>
          <w:lang w:val="id_ID" w:bidi="id_ID"/>
        </w:rPr>
      </w:r>
      <w:r>
        <w:rPr>
          <w:lang w:val="id_ID" w:bidi="id_ID"/>
        </w:rPr>
        <w:t>Perempuan</w:t>
      </w:r>
    </w:p>
    <w:p>
      <w:pPr>
        <w:pStyle w:val="ListBullet"/>
        <w:spacing w:line="240" w:lineRule="auto"/>
        <w:ind w:left="720"/>
      </w:pPr>
      <w:r>
        <w:rPr>
          <w:lang w:val="id_ID" w:bidi="id_ID"/>
        </w:rPr>
      </w:r>
      <w:r>
        <w:rPr>
          <w:lang w:val="id_ID" w:bidi="id_ID"/>
        </w:rPr>
        <w:t>Teman-teman perempuan itu</w:t>
      </w:r>
    </w:p>
    <w:p>
      <w:pPr>
        <w:pStyle w:val="ListBullet"/>
        <w:spacing w:line="240" w:lineRule="auto"/>
        <w:ind w:left="720"/>
      </w:pPr>
      <w:r>
        <w:rPr>
          <w:lang w:val="id_ID" w:bidi="id_ID"/>
        </w:rPr>
      </w:r>
      <w:r>
        <w:rPr>
          <w:lang w:val="id_ID" w:bidi="id_ID"/>
        </w:rPr>
        <w:t>Para malaikat</w:t>
      </w:r>
    </w:p>
    <w:p>
      <w:pPr>
        <w:pStyle w:val="ListBullet"/>
        <w:spacing w:line="240" w:lineRule="auto"/>
        <w:ind w:left="720"/>
      </w:pPr>
      <w:r>
        <w:rPr>
          <w:lang w:val="id_ID" w:bidi="id_ID"/>
        </w:rPr>
      </w:r>
      <w:r>
        <w:rPr>
          <w:lang w:val="id_ID" w:bidi="id_ID"/>
        </w:rPr>
        <w:t>Orang berdosa yang bertobat</w:t>
      </w:r>
    </w:p>
    <w:p>
      <w:pPr/>
      <w:r>
        <w:rPr>
          <w:lang w:val="id_ID" w:bidi="id_ID"/>
        </w:rPr>
      </w:r>
      <w:r>
        <w:rPr>
          <w:lang w:val="id_ID" w:bidi="id_ID"/>
        </w:rPr>
        <w:t>Minta tim untuk memerankan kisah itu dua kali. Pertama, minta mereka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itu untuk pertama kali, perhatikan dialog, alur, plot, dan kronologi kisah tersebut.</w:t>
      </w:r>
    </w:p>
    <w:p>
      <w:pPr/>
      <w:r>
        <w:rPr>
          <w:lang w:val="id_ID" w:bidi="id_ID"/>
        </w:rPr>
      </w:r>
      <w:r>
        <w:rPr>
          <w:lang w:val="id_ID" w:bidi="id_ID"/>
        </w:rPr>
        <w:t>Pastikan tim memerankan gembala itu yang mengerahkan semua upayanya untuk menemukan domba-domba yang hilang. Ia tidak akan berhenti sampai Ia menemukannya.</w:t>
      </w:r>
    </w:p>
    <w:p>
      <w:pPr/>
      <w:r>
        <w:rPr>
          <w:lang w:val="id_ID" w:bidi="id_ID"/>
        </w:rPr>
      </w:r>
      <w:r>
        <w:rPr>
          <w:lang w:val="id_ID" w:bidi="id_ID"/>
        </w:rPr>
        <w:t>Pastikan tim memerankan gembala yang bersukacita atas domba-domba yang hilang pada saat yang sama Allah bersukacita karena satu orang berdosa yang berpaling kepada-Nya. Dengan cara yang sama, perankan perempuan itu yang bersukacita atas uang dirham yang ditemukannya pada saat yang sama Allah dan para malaikat-Nya bersukacita karena seorang berdosa yang berpaling kepada-Nya. Ini bisa jadi beberapa aktor yang sama yang berkumpul di sekitar Yesus.</w:t>
      </w:r>
    </w:p>
    <w:p>
      <w:pPr/>
      <w:r>
        <w:rPr>
          <w:lang w:val="id_ID" w:bidi="id_ID"/>
        </w:rPr>
      </w:r>
      <w:r>
        <w:rPr>
          <w:lang w:val="id_ID" w:bidi="id_ID"/>
        </w:rPr>
        <w:t>Saat tim memerankan kisah ini untuk kedua kali, hentikan mereka pada titik tertentu.</w:t>
      </w:r>
    </w:p>
    <w:p>
      <w:pPr/>
      <w:r>
        <w:rPr>
          <w:lang w:val="id_ID" w:bidi="id_ID"/>
        </w:rPr>
      </w:r>
      <w:r>
        <w:rPr>
          <w:lang w:val="id_ID" w:bidi="id_ID"/>
        </w:rPr>
        <w:t>Perankan Yesus mengajar dan orang-orang berdosa serta para pemungut cukai yang berkumpul di sekitar-Nya untuk mendengar apa yang Ia katakan. Orang-orang Farisi dan para pengajar hukum Taurat bersungut-sungut bahwa Yesus menerima orang-orang berdosa.</w:t>
      </w:r>
    </w:p>
    <w:p>
      <w:pPr/>
      <w:r>
        <w:rPr>
          <w:lang w:val="id_ID" w:bidi="id_ID"/>
        </w:rPr>
      </w:r>
      <w:r>
        <w:rPr>
          <w:lang w:val="id_ID" w:bidi="id_ID"/>
        </w:rPr>
        <w:t>Hentikan adegannya: Tanyakan kepada aktor yang memerankan pemungut cukai itu, ”Bagaimana perasaan saudara?” Saudara mungkin mendengar hal-hal seperti, "Merasa rendah hati. Yesus menerima-Ku," "Yesus berbicara dengan otoritas dari Allah. Aku ingin mengikuti-Nya," dan "Penasaran. Yesus sangat berbeda dari para pemimpin agama lainnya." Tanyakan kepada aktor yang memerankan pemimpin agama, "Bagaimana perasaan saudara?" Saudara mungkin mendengar hal-hal seperti, "Terkejut. Tidakkah Yesus tahu siapa orang itu?" "Menjijikkan. Bagaimana Yesus dapat menyebut diri-Nya seorang guru agama dan berteman dengan orang-orang berdosa? Ia menjadi najis," dan "Nekat atau putus asa. Aku ingin menangkap Yesus melakukan sesuatu yang salah menurut hukum Allah." Ulangi adegannya.</w:t>
      </w:r>
    </w:p>
    <w:p>
      <w:pPr/>
      <w:r>
        <w:rPr>
          <w:lang w:val="id_ID" w:bidi="id_ID"/>
        </w:rPr>
      </w:r>
      <w:r>
        <w:rPr>
          <w:lang w:val="id_ID" w:bidi="id_ID"/>
        </w:rPr>
        <w:t>Perankan Yesus yang sedang menceritakan perumpamaan tentang domba yang hilang. Gembala itu merayakannya bersama teman-temannya ketika ia menemukan domba yang hilang. Yesus mengatakan ini seperti Allah yang bersukacita ketika satu orang berdosa bertobat.</w:t>
      </w:r>
    </w:p>
    <w:p>
      <w:pPr/>
      <w:r>
        <w:rPr>
          <w:lang w:val="id_ID" w:bidi="id_ID"/>
        </w:rPr>
      </w:r>
      <w:r>
        <w:rPr>
          <w:lang w:val="id_ID" w:bidi="id_ID"/>
        </w:rPr>
        <w:t>Hentikan adegannya: Tanyakan kepada aktor yang memerankan gembala, ”Bagaimana perasaan saudara?” Anda mungkin mendengar hal-hal seperti, "Bahagia. Aku sangat senang menemukan dombaku yang hilang," "Peduli. Setiap domba adalah penting bagi-Ku," dan "Bersemangat. Ini adalah alasan untuk merayakannya bersama teman-teman-Ku." Ulangi adegannya.</w:t>
      </w:r>
    </w:p>
    <w:p>
      <w:pPr/>
      <w:r>
        <w:rPr>
          <w:lang w:val="id_ID" w:bidi="id_ID"/>
        </w:rPr>
      </w:r>
      <w:r>
        <w:rPr>
          <w:lang w:val="id_ID" w:bidi="id_ID"/>
        </w:rPr>
        <w:t>Perankan Yesus yang sedang menceritakan perumpamaan tentang uang dirham yang hilang. Perempuan itu merayakannya bersama teman-temannya ketika ia menemukan uang dirham yang hilang. Yesus mengatakan ini seperti Allah yang bersukacita ketika satu orang berdosa bertobat.</w:t>
      </w:r>
    </w:p>
    <w:p>
      <w:pPr/>
      <w:r>
        <w:rPr>
          <w:lang w:val="id_ID" w:bidi="id_ID"/>
        </w:rPr>
      </w:r>
      <w:r>
        <w:rPr>
          <w:lang w:val="id_ID" w:bidi="id_ID"/>
        </w:rPr>
        <w:t>Hentikan adegannya: Tanyakan kepada aktor yang memerankan orang perempuan itu, ”Bagaimana perasaan saudara?” Anda mungkin mendengar hal-hal seperti, "Lega. Aku tidak tahu bagaimana aku akan membayar untuk barang-barang itu jika aku tidak menemukan dirham yang hilang," "Bahagia. Aku ingin merayakan uang dirham yang hilang telah ditemukan," dan "Bersyukur. Aku sangat senang karena aku dapat menemukannya." Ulangi adegannya.</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Yesus sedang mengajar, dan para </w:t>
      </w:r>
      <w:r>
        <w:rPr>
          <w:b/>
          <w:lang w:val="id_ID" w:bidi="id_ID"/>
        </w:rPr>
        <w:t>pemungut cukai</w:t>
      </w:r>
      <w:r>
        <w:rPr>
          <w:lang w:val="id_ID" w:bidi="id_ID"/>
        </w:rPr>
        <w:t xml:space="preserve"> dan </w:t>
      </w:r>
      <w:r>
        <w:rPr>
          <w:b/>
          <w:lang w:val="id_ID" w:bidi="id_ID"/>
        </w:rPr>
        <w:t>orang-orang berdosa</w:t>
      </w:r>
      <w:r>
        <w:rPr>
          <w:lang w:val="id_ID" w:bidi="id_ID"/>
        </w:rPr>
        <w:t xml:space="preserve"> berkumpul di sekitar-Nya. Para pemungut cukai adalah orang-orang Yahudi yang bekerja untuk pemerintah Romawi yang memungut pajak, atau uang, dari orang-orang Yahudi lainnya. Mereka dibenci oleh orang-orang Yahudi dan dianggap sebagai orang-orang berdosa. Orang-orang berdosa merujuk kepada siapa pun yang terbiasa tidak menaati Allah. Pastikan untuk menerjemahkan pemungut cukai dan orang berdosa dengan cara yang sama seperti yang telah saudara lakukan sebelumnya. </w:t>
      </w:r>
      <w:hyperlink r:id="rId66">
        <w:r>
          <w:rPr>
            <w:lang w:val="id_ID" w:bidi="id_ID"/>
          </w:rPr>
          <w:rPr>
            <w:color w:val="0000EE"/>
            <w:u w:val="single"/>
          </w:rPr>
          <w:t>Orang berdosa</w:t>
        </w:r>
      </w:hyperlink>
      <w:r>
        <w:rPr>
          <w:lang w:val="id_ID" w:bidi="id_ID"/>
        </w:rPr>
        <w:t xml:space="preserve"> perumpamaan terdapat di Daftar Kata utama.</w:t>
      </w:r>
    </w:p>
    <w:p>
      <w:pPr/>
      <w:r>
        <w:rPr>
          <w:lang w:val="id_ID" w:bidi="id_ID"/>
        </w:rPr>
      </w:r>
      <w:r>
        <w:rPr>
          <w:b/>
          <w:lang w:val="id_ID" w:bidi="id_ID"/>
        </w:rPr>
        <w:t>Orang-orang Farisi</w:t>
      </w:r>
      <w:r>
        <w:rPr>
          <w:lang w:val="id_ID" w:bidi="id_ID"/>
        </w:rPr>
        <w:t xml:space="preserve"> dan </w:t>
      </w:r>
      <w:r>
        <w:rPr>
          <w:b/>
          <w:lang w:val="id_ID" w:bidi="id_ID"/>
        </w:rPr>
        <w:t>Para pengajar hukum Taurat</w:t>
      </w:r>
      <w:r>
        <w:rPr>
          <w:lang w:val="id_ID" w:bidi="id_ID"/>
        </w:rPr>
        <w:t xml:space="preserve">, atau para pemimpin agama Yahudi, bersungut-sungut karena mereka melihat Yesus menerima orang-orang berdosa. Pastikan untuk menerjemahkan orang Farisi dan pengajar hukum Taurat dengan cara yang sama seperti yang telah saudara lakukan sebelumnya. Kedua istilah, </w:t>
      </w:r>
      <w:hyperlink r:id="rId161">
        <w:r>
          <w:rPr>
            <w:lang w:val="id_ID" w:bidi="id_ID"/>
          </w:rPr>
          <w:rPr>
            <w:color w:val="0000EE"/>
            <w:u w:val="single"/>
          </w:rPr>
          <w:t>Farisi</w:t>
        </w:r>
      </w:hyperlink>
      <w:r>
        <w:rPr>
          <w:lang w:val="id_ID" w:bidi="id_ID"/>
        </w:rPr>
        <w:t xml:space="preserve"> dan para </w:t>
      </w:r>
      <w:hyperlink r:id="rId90">
        <w:r>
          <w:rPr>
            <w:lang w:val="id_ID" w:bidi="id_ID"/>
          </w:rPr>
          <w:rPr>
            <w:color w:val="0000EE"/>
            <w:u w:val="single"/>
          </w:rPr>
          <w:t>pengajar hukum Taurat</w:t>
        </w:r>
      </w:hyperlink>
      <w:r>
        <w:rPr>
          <w:lang w:val="id_ID" w:bidi="id_ID"/>
        </w:rPr>
        <w:t>, terdapat di Daftar Kata Utama.</w:t>
      </w:r>
    </w:p>
    <w:p>
      <w:pPr/>
      <w:r>
        <w:rPr>
          <w:lang w:val="id_ID" w:bidi="id_ID"/>
        </w:rPr>
      </w:r>
      <w:r>
        <w:rPr>
          <w:lang w:val="id_ID" w:bidi="id_ID"/>
        </w:rPr>
        <w:t xml:space="preserve">Yesus tahu pikiran mereka dan menceritakan tiga </w:t>
      </w:r>
      <w:r>
        <w:rPr>
          <w:b/>
          <w:lang w:val="id_ID" w:bidi="id_ID"/>
        </w:rPr>
        <w:t>perumpamaan</w:t>
      </w:r>
      <w:r>
        <w:rPr>
          <w:lang w:val="id_ID" w:bidi="id_ID"/>
        </w:rPr>
        <w:t xml:space="preserve">, atau kisah pendek yang mengungkapkan makna yang lebih dalam tentang Allah. Pastikan untuk menerjemahkan perumpamaan dengan cara yang sama seperti yang telah Anda lakukan di bagian sebelumnya. </w:t>
      </w:r>
      <w:hyperlink r:id="rId103">
        <w:r>
          <w:rPr>
            <w:lang w:val="id_ID" w:bidi="id_ID"/>
          </w:rPr>
          <w:rPr>
            <w:color w:val="0000EE"/>
            <w:u w:val="single"/>
          </w:rPr>
          <w:t>Perumpamaan</w:t>
        </w:r>
      </w:hyperlink>
      <w:r>
        <w:rPr>
          <w:lang w:val="id_ID" w:bidi="id_ID"/>
        </w:rPr>
        <w:t xml:space="preserve"> terdapat di Daftar Kata Utama.</w:t>
      </w:r>
    </w:p>
    <w:p>
      <w:pPr/>
      <w:r>
        <w:rPr>
          <w:lang w:val="id_ID" w:bidi="id_ID"/>
        </w:rPr>
      </w:r>
      <w:r>
        <w:rPr>
          <w:lang w:val="id_ID" w:bidi="id_ID"/>
        </w:rPr>
        <w:t xml:space="preserve">Kisah pertama adalah tentang seorang gembala yang kehilangan seekor domba. Ketika ia menemukan domba itu, gembala itu bersukacita. Yesus mengatakan ini seperti Allah yang bersukacita di surga ketika satu orang </w:t>
      </w:r>
      <w:r>
        <w:rPr>
          <w:b/>
          <w:lang w:val="id_ID" w:bidi="id_ID"/>
        </w:rPr>
        <w:t>yang berbuat dosa</w:t>
      </w:r>
      <w:r>
        <w:rPr>
          <w:lang w:val="id_ID" w:bidi="id_ID"/>
        </w:rPr>
        <w:t xml:space="preserve"> </w:t>
      </w:r>
      <w:r>
        <w:rPr>
          <w:b/>
          <w:lang w:val="id_ID" w:bidi="id_ID"/>
        </w:rPr>
        <w:t>bertobat</w:t>
      </w:r>
      <w:r>
        <w:rPr>
          <w:lang w:val="id_ID" w:bidi="id_ID"/>
        </w:rPr>
        <w:t xml:space="preserve">. Di sini, surga merujuk kepada tempat di mana Allah tinggal. Bertobat berarti bahwa seseorang memutuskan untuk berhenti berbuat dosa dan berpaling kepada Allah agar memiliki hubungan yang dipulihkan dengan-Nya. Pastikan untuk menerjemahkan surga dan bertobat dengan cara yang sama seperti yang telah saudara lakukan sebelumnya. Kedua istilah ini, </w:t>
      </w:r>
      <w:hyperlink r:id="rId68">
        <w:r>
          <w:rPr>
            <w:lang w:val="id_ID" w:bidi="id_ID"/>
          </w:rPr>
          <w:rPr>
            <w:color w:val="0000EE"/>
            <w:u w:val="single"/>
          </w:rPr>
          <w:t>surga</w:t>
        </w:r>
      </w:hyperlink>
      <w:r>
        <w:rPr>
          <w:lang w:val="id_ID" w:bidi="id_ID"/>
        </w:rPr>
        <w:t xml:space="preserve"> dan </w:t>
      </w:r>
      <w:hyperlink r:id="rId100">
        <w:r>
          <w:rPr>
            <w:lang w:val="id_ID" w:bidi="id_ID"/>
          </w:rPr>
          <w:rPr>
            <w:color w:val="0000EE"/>
            <w:u w:val="single"/>
          </w:rPr>
          <w:t>bertobat</w:t>
        </w:r>
      </w:hyperlink>
      <w:r>
        <w:rPr>
          <w:lang w:val="id_ID" w:bidi="id_ID"/>
        </w:rPr>
        <w:t>, terdapat di Daftar Kata Utama.</w:t>
      </w:r>
    </w:p>
    <w:p>
      <w:pPr/>
      <w:r>
        <w:rPr>
          <w:lang w:val="id_ID" w:bidi="id_ID"/>
        </w:rPr>
      </w:r>
      <w:r>
        <w:rPr>
          <w:lang w:val="id_ID" w:bidi="id_ID"/>
        </w:rPr>
        <w:t xml:space="preserve">Yesus mengatakan bahwa Allah akan lebih senang untuk satu orang berdosa yang bertobat daripada 99 </w:t>
      </w:r>
      <w:r>
        <w:rPr>
          <w:b/>
          <w:lang w:val="id_ID" w:bidi="id_ID"/>
        </w:rPr>
        <w:t>orang benar</w:t>
      </w:r>
      <w:r>
        <w:rPr>
          <w:lang w:val="id_ID" w:bidi="id_ID"/>
        </w:rPr>
        <w:t xml:space="preserve"> yang tidak memerlukan pertobatan. Di sini, orang benar merujuk kepada orang-orang yang hidup menurut standar Allah. Yesus mungkin merujuk kepada mereka yang berpikir bahwa mereka adalah benar atau kepada mereka yang telah bertobat sehingga Allah melihat mereka sebagai benar. Yang terbaik adalah membiarkan terjemahan saudara terbuka untuk kedua penafsiran. Pastikan untuk menerjemahkan orang benar dengan cara yang sama seperti yang telah saudara lakukan sebelumnya. </w:t>
      </w:r>
      <w:hyperlink r:id="rId19">
        <w:r>
          <w:rPr>
            <w:lang w:val="id_ID" w:bidi="id_ID"/>
          </w:rPr>
          <w:rPr>
            <w:color w:val="0000EE"/>
            <w:u w:val="single"/>
          </w:rPr>
          <w:t>Istilah benar</w:t>
        </w:r>
      </w:hyperlink>
      <w:r>
        <w:rPr>
          <w:lang w:val="id_ID" w:bidi="id_ID"/>
        </w:rPr>
        <w:t xml:space="preserve"> terdapat di Daftar Kata Utama.</w:t>
      </w:r>
    </w:p>
    <w:p>
      <w:pPr/>
      <w:r>
        <w:rPr>
          <w:lang w:val="id_ID" w:bidi="id_ID"/>
        </w:rPr>
      </w:r>
      <w:r>
        <w:rPr>
          <w:lang w:val="id_ID" w:bidi="id_ID"/>
        </w:rPr>
        <w:t xml:space="preserve">Yesus menceritakan kisah lain tentang seorang perempuan yang kehilangan salah satu dari 10 </w:t>
      </w:r>
      <w:r>
        <w:rPr>
          <w:b/>
          <w:lang w:val="id_ID" w:bidi="id_ID"/>
        </w:rPr>
        <w:t>keping uang dirham</w:t>
      </w:r>
      <w:r>
        <w:rPr>
          <w:lang w:val="id_ID" w:bidi="id_ID"/>
        </w:rPr>
        <w:t xml:space="preserve">. Keping uang perak merujuk kepada </w:t>
      </w:r>
      <w:hyperlink r:id="rId442">
        <w:r>
          <w:rPr>
            <w:lang w:val="id_ID" w:bidi="id_ID"/>
          </w:rPr>
          <w:rPr>
            <w:color w:val="0000EE"/>
            <w:u w:val="single"/>
          </w:rPr>
          <w:t>drakhma</w:t>
        </w:r>
      </w:hyperlink>
      <w:r>
        <w:rPr>
          <w:lang w:val="id_ID" w:bidi="id_ID"/>
        </w:rPr>
        <w:t xml:space="preserve">, atau uang perak Yunani yang bernilai upah sehari untuk seorang pekerja biasa. Perempuan itu menyalakan </w:t>
      </w:r>
      <w:r>
        <w:rPr>
          <w:b/>
          <w:lang w:val="id_ID" w:bidi="id_ID"/>
        </w:rPr>
        <w:t>pelita</w:t>
      </w:r>
      <w:r>
        <w:rPr>
          <w:lang w:val="id_ID" w:bidi="id_ID"/>
        </w:rPr>
        <w:t xml:space="preserve"> agar dapat mencari uang dirham yang hilang. </w:t>
      </w:r>
      <w:hyperlink r:id="rId263">
        <w:r>
          <w:rPr>
            <w:lang w:val="id_ID" w:bidi="id_ID"/>
          </w:rPr>
          <w:rPr>
            <w:color w:val="0000EE"/>
            <w:u w:val="single"/>
          </w:rPr>
          <w:t>Pelita</w:t>
        </w:r>
      </w:hyperlink>
      <w:r>
        <w:rPr>
          <w:lang w:val="id_ID" w:bidi="id_ID"/>
        </w:rPr>
        <w:t xml:space="preserve"> merujuk kepada sebuah wadah kecil yang penuh dengan minyak yang dinyalakan dengan sebuah sumbu. Pastikan untuk menerjemahkan pelita dengan cara yang sama seperti yang telah Anda lakukan sebelumnya.</w:t>
      </w:r>
    </w:p>
    <w:p>
      <w:pPr/>
      <w:r>
        <w:rPr>
          <w:lang w:val="id_ID" w:bidi="id_ID"/>
        </w:rPr>
      </w:r>
      <w:r>
        <w:rPr>
          <w:lang w:val="id_ID" w:bidi="id_ID"/>
        </w:rPr>
        <w:t>Berhenti dan tunjukkan kepada tim saudara gambar uang drakhma dan gambar pelita untuk dijadikan rujukan.</w:t>
      </w:r>
    </w:p>
    <w:p>
      <w:pPr/>
      <w:r>
        <w:rPr>
          <w:lang w:val="id_ID" w:bidi="id_ID"/>
        </w:rPr>
      </w:r>
      <w:r>
        <w:rPr>
          <w:lang w:val="id_ID" w:bidi="id_ID"/>
        </w:rPr>
        <w:t xml:space="preserve">Yesus mengatakan bahwa perempuan itu bersukacita karena menemukan uang dirham itu sama seperti para </w:t>
      </w:r>
      <w:r>
        <w:rPr>
          <w:b/>
          <w:lang w:val="id_ID" w:bidi="id_ID"/>
        </w:rPr>
        <w:t>malaikat</w:t>
      </w:r>
      <w:r>
        <w:rPr>
          <w:lang w:val="id_ID" w:bidi="id_ID"/>
        </w:rPr>
        <w:t xml:space="preserve"> yang bersukacita dalam hadirat Allah ketika satu orang berdosa bertobat. Para malaikat merujuk kepada makhluk rohani yang merupakan utusan Allah. Pastikan untuk menerjemahkan malaikat dengan cara yang sama seperti yang telah saudara lakukan di bagian sebelumnya. </w:t>
      </w:r>
      <w:hyperlink r:id="rId23">
        <w:r>
          <w:rPr>
            <w:lang w:val="id_ID" w:bidi="id_ID"/>
          </w:rPr>
          <w:rPr>
            <w:color w:val="0000EE"/>
            <w:u w:val="single"/>
          </w:rPr>
          <w:t>Istilah malaikat</w:t>
        </w:r>
      </w:hyperlink>
      <w:r>
        <w:rPr>
          <w:lang w:val="id_ID" w:bidi="id_ID"/>
        </w:rPr>
        <w:t xml:space="preserve"> terdapat di Daftar Kata Utama.</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versi rekaman dari perikop ini dalam terjemahan yang paling mudah dimengerti.</w:t>
      </w:r>
    </w:p>
    <w:p>
      <w:pPr/>
      <w:r>
        <w:rPr>
          <w:lang w:val="id_ID" w:bidi="id_ID"/>
        </w:rPr>
      </w:r>
      <w:r>
        <w:rPr>
          <w:lang w:val="id_ID" w:bidi="id_ID"/>
        </w:rPr>
        <w:t>Dalam sesi ini, ceritakan kembali perikop itu, secara berkelompok, dalam bahasa sendiri.</w:t>
      </w:r>
    </w:p>
    <w:p>
      <w:pPr/>
      <w:r>
        <w:rPr>
          <w:lang w:val="id_ID" w:bidi="id_ID"/>
        </w:rPr>
      </w:r>
      <w:r>
        <w:rPr>
          <w:lang w:val="id_ID" w:bidi="id_ID"/>
        </w:rPr>
        <w:t>Pertama, seluruh kelompok harus berlatih menceritakan perikop itu dalam bahasa sendiri. Ingatlah untuk menyertakan hal-hal yang sudah ditentukan dalam tahap-tahap sebelumnya, seperti kronologi, kata, frasa, emosi, atau apa pun yang sudah dibahas.</w:t>
      </w:r>
    </w:p>
    <w:p>
      <w:pPr/>
      <w:r>
        <w:rPr>
          <w:lang w:val="id_ID" w:bidi="id_ID"/>
        </w:rPr>
      </w:r>
      <w:r>
        <w:rPr>
          <w:lang w:val="id_ID" w:bidi="id_ID"/>
        </w:rPr>
        <w:t xml:space="preserve">Satu anggota harus mengucapkan beberapa kalimat dari perikop itu dan berhenti sebentar. Anggota kelompok lain harus mengucapkan kalimat selanjutnya dari perikop itu tersebut dan berhenti sejenak. Lakukan ini sampai kelompok telah menceritakan kembali seluruh teks. Anggota-anggota kelompok dapat saling memperbaiki dalam tahap ini. </w:t>
      </w:r>
    </w:p>
    <w:p>
      <w:pPr/>
      <w:r>
        <w:rPr>
          <w:lang w:val="id_ID" w:bidi="id_ID"/>
        </w:rPr>
      </w:r>
      <w:r>
        <w:rPr>
          <w:lang w:val="id_ID" w:bidi="id_ID"/>
        </w:rPr>
        <w:t>Hentikan sejenak audio ini di sini.</w:t>
      </w:r>
    </w:p>
    <w:p>
      <w:pPr/>
      <w:r>
        <w:rPr>
          <w:lang w:val="id_ID" w:bidi="id_ID"/>
        </w:rPr>
      </w:r>
      <w:r>
        <w:rPr>
          <w:lang w:val="id_ID" w:bidi="id_ID"/>
        </w:rPr>
        <w:t>Selanjutnya, setiap anggota kelompok harus menceritakan seluruh teks tersebut tanpa interupsi setidaknya satu kali. Seorang anggota kelompok dapat menggunakan benda apa saja, gerakan, atau papan cerita untuk membantu mereka mengingat teks tersebut.</w:t>
      </w:r>
    </w:p>
    <w:p>
      <w:pPr/>
      <w:r>
        <w:rPr>
          <w:lang w:val="id_ID" w:bidi="id_ID"/>
        </w:rPr>
      </w:r>
      <w:r>
        <w:rPr>
          <w:lang w:val="id_ID" w:bidi="id_ID"/>
        </w:rPr>
        <w:t>Hentikan sejenak audio ini di sini.</w:t>
      </w:r>
    </w:p>
    <w:p>
      <w:pPr/>
      <w:r>
        <w:rPr>
          <w:lang w:val="id_ID" w:bidi="id_ID"/>
        </w:rPr>
      </w:r>
      <w:r>
        <w:rPr>
          <w:lang w:val="id_ID" w:bidi="id_ID"/>
        </w:rPr>
        <w:t xml:space="preserve">Selanjutnya, kelompok dapat memutuskan versi siapa dari teks tersebut yang Anda paling sukai. Anda mungkin memutuskan untuk menyukai cara bercerita seorang anggota kelompok untuk suatu adegan, tetapi menyukai cara anggota kelompok lain menceritakan adegan lainnya. </w:t>
      </w:r>
    </w:p>
    <w:p>
      <w:pPr/>
      <w:r>
        <w:rPr>
          <w:lang w:val="id_ID" w:bidi="id_ID"/>
        </w:rPr>
      </w:r>
      <w:r>
        <w:rPr>
          <w:lang w:val="id_ID" w:bidi="id_ID"/>
        </w:rPr>
        <w:t>Hentikan sejenak audio ini di sini.</w:t>
      </w:r>
    </w:p>
    <w:p>
      <w:pPr/>
      <w:r>
        <w:rPr>
          <w:lang w:val="id_ID" w:bidi="id_ID"/>
        </w:rPr>
      </w:r>
      <w:r>
        <w:rPr>
          <w:lang w:val="id_ID" w:bidi="id_ID"/>
        </w:rPr>
        <w:t>Akhirnya, kelompok dapat menyusun versi akhir dari perikop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Lukas 15:1–10</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443">
        <w:r>
          <w:rPr>
            <w:lang w:val="id_ID" w:bidi="id_ID"/>
          </w:rPr>
          <w:rPr>
            <w:color w:val="0000EE"/>
            <w:u w:val="single"/>
          </w:rPr>
          <w:t>Dengar dan Renungkan</w:t>
        </w:r>
      </w:hyperlink>
      <w:r>
        <w:rPr>
          <w:lang w:val="id_ID" w:bidi="id_ID"/>
        </w:rPr>
        <w:t xml:space="preserve"> (523 KB)</w:t>
      </w:r>
      <w:r>
        <w:rPr>
          <w:lang w:val="id_ID" w:bidi="id_ID"/>
        </w:rPr>
      </w:r>
    </w:p>
    <w:p>
      <w:pPr>
        <w:pStyle w:val="ListBullet"/>
        <w:spacing w:line="240" w:lineRule="auto"/>
        <w:ind w:left="720"/>
      </w:pPr>
      <w:r>
        <w:rPr>
          <w:lang w:val="id_ID" w:bidi="id_ID"/>
        </w:rPr>
      </w:r>
      <w:hyperlink r:id="rId444">
        <w:r>
          <w:rPr>
            <w:lang w:val="id_ID" w:bidi="id_ID"/>
          </w:rPr>
          <w:rPr>
            <w:color w:val="0000EE"/>
            <w:u w:val="single"/>
          </w:rPr>
          <w:t>Menyiapkan Panggung</w:t>
        </w:r>
      </w:hyperlink>
      <w:r>
        <w:rPr>
          <w:lang w:val="id_ID" w:bidi="id_ID"/>
        </w:rPr>
        <w:t xml:space="preserve"> (4.0 MB)</w:t>
      </w:r>
      <w:r>
        <w:rPr>
          <w:lang w:val="id_ID" w:bidi="id_ID"/>
        </w:rPr>
      </w:r>
    </w:p>
    <w:p>
      <w:pPr>
        <w:pStyle w:val="ListBullet"/>
        <w:spacing w:line="240" w:lineRule="auto"/>
        <w:ind w:left="720"/>
      </w:pPr>
      <w:r>
        <w:rPr>
          <w:lang w:val="id_ID" w:bidi="id_ID"/>
        </w:rPr>
      </w:r>
      <w:hyperlink r:id="rId445">
        <w:r>
          <w:rPr>
            <w:lang w:val="id_ID" w:bidi="id_ID"/>
          </w:rPr>
          <w:rPr>
            <w:color w:val="0000EE"/>
            <w:u w:val="single"/>
          </w:rPr>
          <w:t>Menjelaskan Adegan</w:t>
        </w:r>
      </w:hyperlink>
      <w:r>
        <w:rPr>
          <w:lang w:val="id_ID" w:bidi="id_ID"/>
        </w:rPr>
        <w:t xml:space="preserve"> (2.6 MB)</w:t>
      </w:r>
      <w:r>
        <w:rPr>
          <w:lang w:val="id_ID" w:bidi="id_ID"/>
        </w:rPr>
      </w:r>
    </w:p>
    <w:p>
      <w:pPr>
        <w:pStyle w:val="ListBullet"/>
        <w:spacing w:line="240" w:lineRule="auto"/>
        <w:ind w:left="720"/>
      </w:pPr>
      <w:r>
        <w:rPr>
          <w:lang w:val="id_ID" w:bidi="id_ID"/>
        </w:rPr>
      </w:r>
      <w:hyperlink r:id="rId446">
        <w:r>
          <w:rPr>
            <w:lang w:val="id_ID" w:bidi="id_ID"/>
          </w:rPr>
          <w:rPr>
            <w:color w:val="0000EE"/>
            <w:u w:val="single"/>
          </w:rPr>
          <w:t>Memperagakan Bacaan</w:t>
        </w:r>
      </w:hyperlink>
      <w:r>
        <w:rPr>
          <w:lang w:val="id_ID" w:bidi="id_ID"/>
        </w:rPr>
        <w:t xml:space="preserve"> (2.9 MB)</w:t>
      </w:r>
      <w:r>
        <w:rPr>
          <w:lang w:val="id_ID" w:bidi="id_ID"/>
        </w:rPr>
      </w:r>
    </w:p>
    <w:p>
      <w:pPr>
        <w:pStyle w:val="ListBullet"/>
        <w:spacing w:line="240" w:lineRule="auto"/>
        <w:ind w:left="720"/>
      </w:pPr>
      <w:r>
        <w:rPr>
          <w:lang w:val="id_ID" w:bidi="id_ID"/>
        </w:rPr>
      </w:r>
      <w:hyperlink r:id="rId447">
        <w:r>
          <w:rPr>
            <w:lang w:val="id_ID" w:bidi="id_ID"/>
          </w:rPr>
          <w:rPr>
            <w:color w:val="0000EE"/>
            <w:u w:val="single"/>
          </w:rPr>
          <w:t>Melengkapi yang Kurang</w:t>
        </w:r>
      </w:hyperlink>
      <w:r>
        <w:rPr>
          <w:lang w:val="id_ID" w:bidi="id_ID"/>
        </w:rPr>
        <w:t xml:space="preserve"> (2.7 MB)</w:t>
      </w:r>
      <w:r>
        <w:rPr>
          <w:lang w:val="id_ID" w:bidi="id_ID"/>
        </w:rPr>
      </w:r>
    </w:p>
    <w:p>
      <w:pPr>
        <w:pStyle w:val="ListBullet"/>
        <w:spacing w:line="240" w:lineRule="auto"/>
        <w:ind w:left="720"/>
      </w:pPr>
      <w:r>
        <w:rPr>
          <w:lang w:val="id_ID" w:bidi="id_ID"/>
        </w:rPr>
      </w:r>
      <w:hyperlink r:id="rId448">
        <w:r>
          <w:rPr>
            <w:lang w:val="id_ID" w:bidi="id_ID"/>
          </w:rPr>
          <w:rPr>
            <w:color w:val="0000EE"/>
            <w:u w:val="single"/>
          </w:rPr>
          <w:t>Menyampaikan Firman Tuhan</w:t>
        </w:r>
      </w:hyperlink>
      <w:r>
        <w:rPr>
          <w:lang w:val="id_ID" w:bidi="id_ID"/>
        </w:rPr>
        <w:t xml:space="preserve"> (1.3 MB)</w:t>
      </w:r>
      <w:r>
        <w:rPr>
          <w:lang w:val="id_ID" w:bidi="id_ID"/>
        </w:rPr>
      </w:r>
      <w:r>
        <w:rPr>
          <w:lang w:val="id_ID" w:bidi="id_ID"/>
        </w:rPr>
      </w:r>
      <w:r>
        <w:rPr>
          <w:lang w:val="id_ID" w:bidi="id_ID"/>
        </w:rPr>
      </w:r>
    </w:p>
    <w:p>
      <w:pPr/>
      <w:r>
        <w:rPr>
          <w:lang w:val="id_ID" w:bidi="id_ID"/>
        </w:rPr>
      </w:r>
    </w:p>
    <w:p>
      <w:pPr>
        <w:pStyle w:val="Heading2"/>
      </w:pPr>
      <w:r>
        <w:rPr>
          <w:lang w:val="id_ID" w:bidi="id_ID"/>
        </w:rPr>
        <w:t>Lukas 15:11–32</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Dengarkan Lukas 15:11–32 dan renungkan di dalam hati Anda. Dengarkan atau bacalah teks sebanyak tiga kali (dalam tiga terjemahan yang berbeda, jika memungkinkan). Kemudian diskusikan pertanyaan-pertanyaan berikut secara berkelompok:</w:t>
      </w:r>
    </w:p>
    <w:p>
      <w:pPr>
        <w:pStyle w:val="ListBullet"/>
        <w:spacing w:line="240" w:lineRule="auto"/>
        <w:ind w:left="720"/>
      </w:pPr>
      <w:r>
        <w:rPr>
          <w:lang w:val="id_ID" w:bidi="id_ID"/>
        </w:rPr>
      </w:r>
      <w:r>
        <w:rPr>
          <w:lang w:val="id_ID" w:bidi="id_ID"/>
        </w:rPr>
        <w:t>Apa yang saudara sukai dalam kisah ini?</w:t>
      </w:r>
    </w:p>
    <w:p>
      <w:pPr>
        <w:pStyle w:val="ListBullet"/>
        <w:spacing w:line="240" w:lineRule="auto"/>
        <w:ind w:left="720"/>
      </w:pPr>
      <w:r>
        <w:rPr>
          <w:lang w:val="id_ID" w:bidi="id_ID"/>
        </w:rPr>
      </w:r>
      <w:r>
        <w:rPr>
          <w:lang w:val="id_ID" w:bidi="id_ID"/>
        </w:rPr>
        <w:t>Apa yang saudara tidak suka atau tidak mengerti?</w:t>
      </w:r>
    </w:p>
    <w:p>
      <w:pPr>
        <w:pStyle w:val="ListBullet"/>
        <w:spacing w:line="240" w:lineRule="auto"/>
        <w:ind w:left="720"/>
      </w:pPr>
      <w:r>
        <w:rPr>
          <w:lang w:val="id_ID" w:bidi="id_ID"/>
        </w:rPr>
      </w:r>
      <w:r>
        <w:rPr>
          <w:lang w:val="id_ID" w:bidi="id_ID"/>
        </w:rPr>
        <w:t>Apa yang kisah ini katakan tentang Yesus?</w:t>
      </w:r>
    </w:p>
    <w:p>
      <w:pPr>
        <w:pStyle w:val="ListBullet"/>
        <w:spacing w:line="240" w:lineRule="auto"/>
        <w:ind w:left="720"/>
      </w:pPr>
      <w:r>
        <w:rPr>
          <w:lang w:val="id_ID" w:bidi="id_ID"/>
        </w:rPr>
      </w:r>
      <w:r>
        <w:rPr>
          <w:lang w:val="id_ID" w:bidi="id_ID"/>
        </w:rPr>
        <w:t>Apa yang kisah ini katakan tentang manusia?</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Siapakah orang yang saudara kenal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Dalam kisah terakhir, Yesus sedang bersama para murid-Nya dan orang banyak menuju ke Yerusalem. Yesus menceritakan dua perumpamaan untuk menanggapi para pemimpin agama yang menyalahkan-Nya karena menggunakan waktu bersama orang-orang berdosa. Perumpamaan itu adalah tentang seekor domba yang hilang dan uang dirham yang hilang. Sekarang, Yesus terus mengajar dengan menceritakan perumpamaan yang ketiga dan terakhir tentang seseorang pria dan dua anaknya.</w:t>
      </w:r>
    </w:p>
    <w:p>
      <w:pPr/>
      <w:r>
        <w:rPr>
          <w:lang w:val="id_ID" w:bidi="id_ID"/>
        </w:rPr>
      </w:r>
      <w:r>
        <w:rPr>
          <w:lang w:val="id_ID" w:bidi="id_ID"/>
        </w:rPr>
        <w:t>Perumpamaan ketiga Yesus adalah tentang seorang seseorang yang memiliki dua anak laki-laki. Anak yang lebih muda atau bungsu dengan sopan meminta bagian atas warisan itu kepada ayahnya. Ini adalah bagian dari harta keluarga yang diterima oleh anak-anak ketika ayah mereka yang sudah sangat tua atau mati. Tetapi anak yang lebih muda tidak mau menunggu. Ini adalah tindakan yang sangat tidak sopan kepada ayahnya. Dalam budaya Yahudi, anak yang tertua menerima harta dua kali lebih banyak daripada anak lainnya. Jadi ayah itu kemungkinan besar memberikan sepertiga dari hartanya kepada anak yang lebih muda. Anak yang lebih muda dengan cepat menjual semua hartanya untuk sejumlah uang, yang mana ini bahkan lebih tidak sopan atau tidak hormat kepada ayahnya. Anak yang lebih muda berkemas dan berpindah ke negeri yang jauh dari rumah. Ketika Yesus mengatakan bahwa ia "memboroskan semua kekayaannya dengan hidup berfoya-foya," ia bermaksud bahwa anak itu menghabiskan uangnya dengan tidak bijak untuk hal-hal seperti berjudi, mabuk, dan mengadakan pesta.</w:t>
      </w:r>
    </w:p>
    <w:p>
      <w:pPr/>
      <w:r>
        <w:rPr>
          <w:lang w:val="id_ID" w:bidi="id_ID"/>
        </w:rPr>
      </w:r>
      <w:r>
        <w:rPr>
          <w:lang w:val="id_ID" w:bidi="id_ID"/>
        </w:rPr>
        <w:t>Ketika anak itu telah menghabiskan semua uangnya, ia mulai kelaparan karena ada bencana kelaparan di negeri itu. Kelaparan merujuk kepada masa di suatu negeri ketika hanya ada sedikit yang bisa dimakan bagi manusia atau binatang. Ia memutuskan untuk bekerja bagi seorang peternak babi yang tinggal di negeri itu. Kebanyakan orang Yahudi membenci babi karena mereka menganggapnya najis, atau tidak layak dimakan. Orang itu sangat putus asa sehingga ia sangat lapar sampai makan makanan babi itu! Makanan ini terdiri dari buah dari pohon yang biasanya hanya digunakan untuk memberi makan binatang. Tetapi tidak ada yang memberikan sesuatu untuk dimakan kepada orang itu, bahkan polong pun tidak.</w:t>
      </w:r>
    </w:p>
    <w:p>
      <w:pPr/>
      <w:r>
        <w:rPr>
          <w:lang w:val="id_ID" w:bidi="id_ID"/>
        </w:rPr>
      </w:r>
      <w:r>
        <w:rPr>
          <w:lang w:val="id_ID" w:bidi="id_ID"/>
        </w:rPr>
        <w:t>Berhenti dan tunjukkan kepada tim saudara gambar babi dan polong buah carob. Binatang apa saja yang dianggap sebagai najis dalam budaya saudara? Bagaimana perasaan seseorang jika mereka harus bekerja dengan binatang-binatang ini?</w:t>
      </w:r>
    </w:p>
    <w:p>
      <w:pPr/>
      <w:r>
        <w:rPr>
          <w:lang w:val="id_ID" w:bidi="id_ID"/>
        </w:rPr>
      </w:r>
      <w:r>
        <w:rPr>
          <w:lang w:val="id_ID" w:bidi="id_ID"/>
        </w:rPr>
        <w:t>Kisah itu berubah ketika orang itu sadar atau mulai berpikir dengan lebih jernih. Anak itu tahu bahwa para pekerja upahan ayahnya memiliki banyak makanan. Ia memutuskan untuk kembali ke rumah dan bertanya kepada ayahnya apakah ia dapat bekerja di ladang pertaniannya. Ia merasa bahwa ia tidak lagi layak mendapat kehormatan untuk disebut anak. Pekerja upahan tidak merujuk kepada budak, tetapi kepada orang-orang yang merdeka yang bekerja dengan upah. Ketika anak itu berpikir tentang apa yang akan ia katakan, ia mengatakan, "Aku telah berdosa terhadap surga dan terhadap bapa." Surga adalah cara lain untuk merujuk kepada Allah. Anak itu mengatakan bahwa ia telah melakukan kesalahan terhadap Allah dan terhadap bapanya. Anak itu berpikir bahwa apa yang telah dilakukannya adalah sangat salah sehingga ia tidak dapat mengharapkan ayahnya untuk memperlakukan dia sebagai seorang anak.</w:t>
      </w:r>
    </w:p>
    <w:p>
      <w:pPr/>
      <w:r>
        <w:rPr>
          <w:lang w:val="id_ID" w:bidi="id_ID"/>
        </w:rPr>
      </w:r>
      <w:r>
        <w:rPr>
          <w:lang w:val="id_ID" w:bidi="id_ID"/>
        </w:rPr>
        <w:t>Berhenti dan diskusikan dengan tim saudara: Bagaimana orang-orang memperlakukan seseorang dalam budaya saudara ketika seseorang kembali ke keluarga mereka setelah pergi dengan cara yang tidak terhormat?</w:t>
      </w:r>
    </w:p>
    <w:p>
      <w:pPr/>
      <w:r>
        <w:rPr>
          <w:lang w:val="id_ID" w:bidi="id_ID"/>
        </w:rPr>
      </w:r>
      <w:r>
        <w:rPr>
          <w:lang w:val="id_ID" w:bidi="id_ID"/>
        </w:rPr>
        <w:t>Yesus kemudian mengubah fokus-Nya kepada bapak. Ayah itu melihat sang anak datang dan mengenalinya dari kejauhan. Dipenuhi dengan keinginan yang kuat untuk menunjukkan belas kasihan, ayah itu berlari dan menyambut sang anak. Itu bukanlah kebiasaan seorang pria yang lebih tua untuk berlari seperti itu. Dalam budaya Yahudi, adalah hal yang normal untuk memberi salam kepada keluarga dengan memeluk mereka dan mencium mereka sekali di setiap pipi. Anak itu memulai perkataannya yang telah dipersiapkan tetapi ayahnya menyelanya. Ayah itu melakukan kebalikan dari apa yang diharapkan oleh sang anak. Ayah itu mengatakan kepada para hambanya untuk segera mengenakan jubah yang terbaik, cincin, dan sandal pada sang anak sekaligus. Ini berarti bahwa Ia tidak ingin mereka menunda-nunda. Ini semua adalah cara yang bersifat budaya untuk menunjukkan rasa hormat dan kasih kepada anak itu.</w:t>
      </w:r>
    </w:p>
    <w:p>
      <w:pPr/>
      <w:r>
        <w:rPr>
          <w:lang w:val="id_ID" w:bidi="id_ID"/>
        </w:rPr>
      </w:r>
      <w:r>
        <w:rPr>
          <w:lang w:val="id_ID" w:bidi="id_ID"/>
        </w:rPr>
        <w:t>Berhenti dan tunjukkan kepada tim saudara satu gambar jubah dan sandal orang Yahudi. Diskusikan dengan tim saudara, pakaian atau perhiasan apa saja yang digunakan untuk menghormati seseorang dalam budaya saudara?</w:t>
      </w:r>
    </w:p>
    <w:p>
      <w:pPr/>
      <w:r>
        <w:rPr>
          <w:lang w:val="id_ID" w:bidi="id_ID"/>
        </w:rPr>
      </w:r>
      <w:r>
        <w:rPr>
          <w:lang w:val="id_ID" w:bidi="id_ID"/>
        </w:rPr>
        <w:t>Ayah itu mengatakan kepada para hambanya untuk membawa anak lembu yang telah digemukkan, atau lembu muda itu. Keluarga Yahudi yang kaya biasanya memberi makan satu anak sapi atau lembu muda dengan gandum atau biji-bijian tambahan sehingga menjadi lemak. Mereka menyimpannya untuk disembelih dan dimakan untuk acara-acara khusus. Ayah itu ingin makan perjamuan besar bersama untuk merayakan kembalinya sang anak. Ayah itu mengatakan, "Anakku ini telah mati dan hidup lagi," yang berarti bahwa sang anak seperti seseorang yang telah mati dan hidup lagi. Ayah itu tidak pernah menyangka untuk melihatnya lagi. Ayah itu membandingkannya dengan sesuatu yang hilang dan telah ditemukan kembali.</w:t>
      </w:r>
    </w:p>
    <w:p>
      <w:pPr/>
      <w:r>
        <w:rPr>
          <w:lang w:val="id_ID" w:bidi="id_ID"/>
        </w:rPr>
      </w:r>
      <w:r>
        <w:rPr>
          <w:lang w:val="id_ID" w:bidi="id_ID"/>
        </w:rPr>
        <w:t>Pada saat yang sama, anak yang lebih tua sedang bekerja di ladang ayahnya. Ketika ia kembali dan mendengar suara perayaan, ia mengetahui bahwa mereka sedang merayakan kembalinya saudaranya. Anak yang lebih tua marah dan menolak untuk masuk ke rumah itu. Dengan menolak untuk memasuki rumah itu, saudara yang lebih tua itu menolak untuk makan bersama dengan saudaranya. Dalam budaya Yahudi, ini adalah satu cara untuk menghindari atau menolak saudaranya. Ketika ayahnya mendesaknya untuk masuk ke dalam, anak itu menjawab dengan cara yang tidak sopan dan tidak memanggilnya Bapa. Ia marah bahwa meskipun ia bekerja seperti seorang budak selama bertahun-tahun dan tidak pernah tidak menaati ayahnya, ayahnya tidak pernah memberikan apa pun kepadanya untuk sebuah pesta, bahkan seekor kambing muda pun tidak. Kambing muda tidak terlalu berharga daripada anak sapi atau lembu yang gemuk. Anak yang lebih tua menuduh anak yang lebih muda telah memboroskan uang ayahnya untuk perempuan yang memiliki reputasi buruk.</w:t>
      </w:r>
    </w:p>
    <w:p>
      <w:pPr/>
      <w:r>
        <w:rPr>
          <w:lang w:val="id_ID" w:bidi="id_ID"/>
        </w:rPr>
      </w:r>
      <w:r>
        <w:rPr>
          <w:lang w:val="id_ID" w:bidi="id_ID"/>
        </w:rPr>
        <w:t>Ayah itu menanggapi dengan anak yang lebih tua dengan baik atau ramah. Ia mengatakan kepada anak yang lebih tua bahwa ia tidak pernah pergi sehingga tidak perlu untuk merayakan kembalinya. Semua harta milik ayah itu sudah menjadi miliknya. Ayah itu mengatakan bahwa anak yang lebih tua harus merayakan saudaranya yang telah kembali karena ia telah hilang dan sekarang ditemukan. Ayah itu mengatakan bahwa ia telah mati dan sekarang ia hidup. Ia tidak bermaksud bahwa anak yang lebih muda benar-benar telah mati, tetapi bahwa ia seperti telah mati. Tetapi seperti orang-orang Farisi, saudara yang lebih tua itu menolak untuk merayakannya. Saudara yang lebih tua itu ingin diakui karena ketaatan dan statusnya sebagai seorang anak. Tetapi Ayah ingin ia untuk menerima sang adik lelaki sebagaimana sang ayah telah menerimanya. Perumpamaan itu berakhir dengan undangan dari Bapa untuk menerima mereka yang telah hilang atau tersesat tetapi sekarang ditemukan.</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Dalam sesi ini, saudara akan membantu kelompok untuk memvisualisasikan kisah ini. Saudara akan membantu kelompok mendefinisikan atau memerankan adegan, latar, dan karakter dalam kisah ini.</w:t>
      </w:r>
    </w:p>
    <w:p>
      <w:pPr/>
      <w:r>
        <w:rPr>
          <w:lang w:val="id_ID" w:bidi="id_ID"/>
        </w:rPr>
      </w:r>
      <w:r>
        <w:rPr>
          <w:lang w:val="id_ID" w:bidi="id_ID"/>
        </w:rPr>
        <w:t>Kisah ini memiliki empat adegan.</w:t>
      </w:r>
    </w:p>
    <w:p>
      <w:pPr/>
      <w:r>
        <w:rPr>
          <w:lang w:val="id_ID" w:bidi="id_ID"/>
        </w:rPr>
      </w:r>
      <w:r>
        <w:rPr>
          <w:b/>
          <w:lang w:val="id_ID" w:bidi="id_ID"/>
        </w:rPr>
        <w:t>Adegan pertama:</w:t>
      </w:r>
      <w:r>
        <w:rPr>
          <w:lang w:val="id_ID" w:bidi="id_ID"/>
        </w:rPr>
        <w:t xml:space="preserve"> Yesus sedang mengajar. Ia dikelilingi oleh orang banyak termasuk para pemungut cukai dan orang-orang berdosa. Para pemimpin agama bersungut-sungut bahwa Yesus menerima orang-orang berdosa. Yesus mengajar dengan menceritakan dua perumpamaan.</w:t>
      </w:r>
    </w:p>
    <w:p>
      <w:pPr/>
      <w:r>
        <w:rPr>
          <w:lang w:val="id_ID" w:bidi="id_ID"/>
        </w:rPr>
      </w:r>
      <w:r>
        <w:rPr>
          <w:b/>
          <w:lang w:val="id_ID" w:bidi="id_ID"/>
        </w:rPr>
        <w:t>Adegan kedua:</w:t>
      </w:r>
      <w:r>
        <w:rPr>
          <w:lang w:val="id_ID" w:bidi="id_ID"/>
        </w:rPr>
        <w:t xml:space="preserve"> Yesus menceritakan perumpamaan ketiga tentang seseorang yang memiliki dua anak laki-laki. Anak yang lebih muda itu meminta warisan lebih awal. Ia menjual tanah itu dan pindah ke tempat yang jauh. Ia menghabiskan semua uangnya, dan ia lapar karena ada bencana kelaparan di negeri itu. Ia bekerja untuk seorang peternak babi, tetapi ia masih tetap lapar.</w:t>
      </w:r>
    </w:p>
    <w:p>
      <w:pPr/>
      <w:r>
        <w:rPr>
          <w:lang w:val="id_ID" w:bidi="id_ID"/>
        </w:rPr>
      </w:r>
      <w:r>
        <w:rPr>
          <w:b/>
          <w:lang w:val="id_ID" w:bidi="id_ID"/>
        </w:rPr>
        <w:t>Adegan ketiga:</w:t>
      </w:r>
      <w:r>
        <w:rPr>
          <w:lang w:val="id_ID" w:bidi="id_ID"/>
        </w:rPr>
        <w:t xml:space="preserve"> Anak yang lebih muda memutuskan untuk kembali kepada ayahnya dan bekerja untuknya. Ayah itu melihatnya kembali dan berlari untuk menyambutnya. Ayah itu dengan senang hati menyambutnya kembali dan menghormatinya. Ayah itu mengadakan pesta yang besar untuk anak yang lebih muda itu.</w:t>
      </w:r>
    </w:p>
    <w:p>
      <w:pPr/>
      <w:r>
        <w:rPr>
          <w:lang w:val="id_ID" w:bidi="id_ID"/>
        </w:rPr>
      </w:r>
      <w:r>
        <w:rPr>
          <w:b/>
          <w:lang w:val="id_ID" w:bidi="id_ID"/>
        </w:rPr>
        <w:t>Adegan keempat:</w:t>
      </w:r>
      <w:r>
        <w:rPr>
          <w:lang w:val="id_ID" w:bidi="id_ID"/>
        </w:rPr>
        <w:t xml:space="preserve"> Saudara yang lebih tua itu kembali dari ladang. Seorang hamba mengatakan kepadanya bahwa ayahnya sedang merayakan kembalinya sang adik laki-laki. Ia marah dan menolak untuk bergabung dalam perayaan itu. Ayahnya mengatakan kepadanya bahwa ia harus bahagia karena saudaranya telah hilang tetapi sekarang ditemukan.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Orang-orang Farisi dan para pengajar hukum taurat</w:t>
      </w:r>
    </w:p>
    <w:p>
      <w:pPr>
        <w:pStyle w:val="ListBullet"/>
        <w:spacing w:line="240" w:lineRule="auto"/>
        <w:ind w:left="720"/>
      </w:pPr>
      <w:r>
        <w:rPr>
          <w:lang w:val="id_ID" w:bidi="id_ID"/>
        </w:rPr>
      </w:r>
      <w:r>
        <w:rPr>
          <w:lang w:val="id_ID" w:bidi="id_ID"/>
        </w:rPr>
        <w:t>Para pemungut cukai</w:t>
      </w:r>
    </w:p>
    <w:p>
      <w:pPr>
        <w:pStyle w:val="ListBullet"/>
        <w:spacing w:line="240" w:lineRule="auto"/>
        <w:ind w:left="720"/>
      </w:pPr>
      <w:r>
        <w:rPr>
          <w:lang w:val="id_ID" w:bidi="id_ID"/>
        </w:rPr>
      </w:r>
      <w:r>
        <w:rPr>
          <w:lang w:val="id_ID" w:bidi="id_ID"/>
        </w:rPr>
        <w:t>Orang-orang berdosa</w:t>
      </w:r>
    </w:p>
    <w:p>
      <w:pPr>
        <w:pStyle w:val="ListBullet"/>
        <w:spacing w:line="240" w:lineRule="auto"/>
        <w:ind w:left="720"/>
      </w:pPr>
      <w:r>
        <w:rPr>
          <w:lang w:val="id_ID" w:bidi="id_ID"/>
        </w:rPr>
      </w:r>
      <w:r>
        <w:rPr>
          <w:lang w:val="id_ID" w:bidi="id_ID"/>
        </w:rPr>
        <w:t>Ayah</w:t>
      </w:r>
    </w:p>
    <w:p>
      <w:pPr>
        <w:pStyle w:val="ListBullet"/>
        <w:spacing w:line="240" w:lineRule="auto"/>
        <w:ind w:left="720"/>
      </w:pPr>
      <w:r>
        <w:rPr>
          <w:lang w:val="id_ID" w:bidi="id_ID"/>
        </w:rPr>
      </w:r>
      <w:r>
        <w:rPr>
          <w:lang w:val="id_ID" w:bidi="id_ID"/>
        </w:rPr>
        <w:t>Anak laki-laki muda</w:t>
      </w:r>
    </w:p>
    <w:p>
      <w:pPr>
        <w:pStyle w:val="ListBullet"/>
        <w:spacing w:line="240" w:lineRule="auto"/>
        <w:ind w:left="720"/>
      </w:pPr>
      <w:r>
        <w:rPr>
          <w:lang w:val="id_ID" w:bidi="id_ID"/>
        </w:rPr>
      </w:r>
      <w:r>
        <w:rPr>
          <w:lang w:val="id_ID" w:bidi="id_ID"/>
        </w:rPr>
        <w:t>Anak yang tua</w:t>
      </w:r>
    </w:p>
    <w:p>
      <w:pPr>
        <w:pStyle w:val="ListBullet"/>
        <w:spacing w:line="240" w:lineRule="auto"/>
        <w:ind w:left="720"/>
      </w:pPr>
      <w:r>
        <w:rPr>
          <w:lang w:val="id_ID" w:bidi="id_ID"/>
        </w:rPr>
      </w:r>
      <w:r>
        <w:rPr>
          <w:lang w:val="id_ID" w:bidi="id_ID"/>
        </w:rPr>
        <w:t>Para hamba ayah</w:t>
      </w:r>
    </w:p>
    <w:p>
      <w:pPr>
        <w:pStyle w:val="ListBullet"/>
        <w:spacing w:line="240" w:lineRule="auto"/>
        <w:ind w:left="720"/>
      </w:pPr>
      <w:r>
        <w:rPr>
          <w:lang w:val="id_ID" w:bidi="id_ID"/>
        </w:rPr>
      </w:r>
      <w:r>
        <w:rPr>
          <w:lang w:val="id_ID" w:bidi="id_ID"/>
        </w:rPr>
        <w:t>Peternak babi</w:t>
      </w:r>
    </w:p>
    <w:p>
      <w:pPr>
        <w:pStyle w:val="ListBullet"/>
        <w:spacing w:line="240" w:lineRule="auto"/>
        <w:ind w:left="720"/>
      </w:pPr>
      <w:r>
        <w:rPr>
          <w:lang w:val="id_ID" w:bidi="id_ID"/>
        </w:rPr>
      </w:r>
      <w:r>
        <w:rPr>
          <w:lang w:val="id_ID" w:bidi="id_ID"/>
        </w:rPr>
        <w:t>Babi-babi</w:t>
      </w:r>
    </w:p>
    <w:p>
      <w:pPr/>
      <w:r>
        <w:rPr>
          <w:lang w:val="id_ID" w:bidi="id_ID"/>
        </w:rPr>
      </w:r>
      <w:r>
        <w:rPr>
          <w:lang w:val="id_ID" w:bidi="id_ID"/>
        </w:rPr>
        <w:t xml:space="preserve">Dalam sesi ini, ambillah papan cerita kelompok, gambarlah, atau gunakan beberapa macam alat peraga (benda-benda yang dapat Anda pindahkan seperti batu, batang, mainan anak-anak) untuk memvisualisasikan kisah dan adegan di dalamnya. </w:t>
      </w:r>
    </w:p>
    <w:p>
      <w:pPr/>
      <w:r>
        <w:rPr>
          <w:lang w:val="id_ID" w:bidi="id_ID"/>
        </w:rPr>
      </w:r>
      <w:r>
        <w:rPr>
          <w:lang w:val="id_ID" w:bidi="id_ID"/>
        </w:rPr>
        <w:t>Penting untuk diingat bahwa ini adalah perumpamaan ketiga yang diajarkan Yesus untuk menekankan bahwa Allah bersukacita ketika orang-orang berdosa berpaling kepada-Nya.</w:t>
      </w:r>
    </w:p>
    <w:p>
      <w:pPr/>
      <w:r>
        <w:rPr>
          <w:lang w:val="id_ID" w:bidi="id_ID"/>
        </w:rPr>
      </w:r>
      <w:r>
        <w:rPr>
          <w:lang w:val="id_ID" w:bidi="id_ID"/>
        </w:rPr>
        <w:t>Penting untuk diingat bahwa anak itu lapar dan tidak memiliki apa pun untuk dimakan karena ada bencana kelaparan di negeri itu.</w:t>
      </w:r>
    </w:p>
    <w:p>
      <w:pPr/>
      <w:r>
        <w:rPr>
          <w:lang w:val="id_ID" w:bidi="id_ID"/>
        </w:rPr>
      </w:r>
      <w:r>
        <w:rPr>
          <w:lang w:val="id_ID" w:bidi="id_ID"/>
        </w:rPr>
        <w:t>Penting untuk diingat bahwa babi adalah najis dan dibenci oleh orang-orang Yahudi. Menurut hukum Allah, orang-orang Yahudi tidak dapat memakannya. Orang itu pasti sangat putus asa sehingga menyetujui bekerja untuk seorang peternak babi.</w:t>
      </w:r>
    </w:p>
    <w:p>
      <w:pPr/>
      <w:r>
        <w:rPr>
          <w:lang w:val="id_ID" w:bidi="id_ID"/>
        </w:rPr>
      </w:r>
      <w:r>
        <w:rPr>
          <w:lang w:val="id_ID" w:bidi="id_ID"/>
        </w:rPr>
        <w:t>Penting untuk diingat bahwa ketika Yesus mengatakan bahwa anak itu sadar kembali, maka ini adalah titik balik dalam kisah itu. Hal ini perlu ditekankan.</w:t>
      </w:r>
    </w:p>
    <w:p>
      <w:pPr/>
      <w:r>
        <w:rPr>
          <w:lang w:val="id_ID" w:bidi="id_ID"/>
        </w:rPr>
      </w:r>
      <w:r>
        <w:rPr>
          <w:lang w:val="id_ID" w:bidi="id_ID"/>
        </w:rPr>
        <w:t>Penting untuk diingat bahwa ketika anak itu mengatakan, "Aku telah berdosa terhadap surga," surga itu mewakili Allah sendiri. Anak itu berarti bahwa ia telah melakukan kesalahan di mata Allah.</w:t>
      </w:r>
    </w:p>
    <w:p>
      <w:pPr/>
      <w:r>
        <w:rPr>
          <w:lang w:val="id_ID" w:bidi="id_ID"/>
        </w:rPr>
      </w:r>
      <w:r>
        <w:rPr>
          <w:lang w:val="id_ID" w:bidi="id_ID"/>
        </w:rPr>
        <w:t>Penting untuk diingat bahwa jubah ayah, cincin, dan sandal adalah semua simbol kehormatan dalam budaya Yahudi. Menyembelih anak sapi atau lembu yang digemukkan adalah cara yang lebih besar untuk menunjukkan kehormatan dan merayakan anak muda itu. Kambing muda sebagai perbanding, tidak sepenting atau sebernilai itu.</w:t>
      </w:r>
    </w:p>
    <w:p>
      <w:pPr/>
      <w:r>
        <w:rPr>
          <w:lang w:val="id_ID" w:bidi="id_ID"/>
        </w:rPr>
      </w:r>
      <w:r>
        <w:rPr>
          <w:lang w:val="id_ID" w:bidi="id_ID"/>
        </w:rPr>
        <w:t>Penting untuk diingat bahwa dua situasi terjadi pada saat yang sama. Anak muda itu kembali dan disambut oleh ayahnya pada saat yang sama saudara yang lebih tua itu sedang bekerja di ladang.</w:t>
      </w:r>
    </w:p>
    <w:p>
      <w:pPr/>
      <w:r>
        <w:rPr>
          <w:lang w:val="id_ID" w:bidi="id_ID"/>
        </w:rPr>
      </w:r>
      <w:r>
        <w:rPr>
          <w:lang w:val="id_ID" w:bidi="id_ID"/>
        </w:rPr>
        <w:t>Penting untuk diingat bahwa saudara yang lebih tua itu menghindari dan menolak adiknya dengan menolak untuk memasuki rumah dan makan bersama dengannya. Anak yang lebih tua juga menunjukkan ketidaksopanan kepada ayahnya dengan tidak memanggilnya Bapa.</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Dengarkan teks sekali lagi dalam versi yang paling mudah dimengerti.</w:t>
      </w:r>
    </w:p>
    <w:p>
      <w:pPr/>
      <w:r>
        <w:rPr>
          <w:lang w:val="id_ID" w:bidi="id_ID"/>
        </w:rPr>
      </w:r>
      <w:r>
        <w:rPr>
          <w:lang w:val="id_ID" w:bidi="id_ID"/>
        </w:rPr>
        <w:t>Dalam sesi ini, kelompok akan mendramatisir kisah tersebut.</w:t>
      </w:r>
    </w:p>
    <w:p>
      <w:pPr/>
      <w:r>
        <w:rPr>
          <w:lang w:val="id_ID" w:bidi="id_ID"/>
        </w:rPr>
      </w:r>
      <w:r>
        <w:rPr>
          <w:lang w:val="id_ID" w:bidi="id_ID"/>
        </w:rPr>
        <w:t>Kisah ini memiliki empat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Orang-orang Farisi dan para pengajar hukum taurat</w:t>
      </w:r>
    </w:p>
    <w:p>
      <w:pPr>
        <w:pStyle w:val="ListBullet"/>
        <w:spacing w:line="240" w:lineRule="auto"/>
        <w:ind w:left="720"/>
      </w:pPr>
      <w:r>
        <w:rPr>
          <w:lang w:val="id_ID" w:bidi="id_ID"/>
        </w:rPr>
      </w:r>
      <w:r>
        <w:rPr>
          <w:lang w:val="id_ID" w:bidi="id_ID"/>
        </w:rPr>
        <w:t>Para pemungut cukai</w:t>
      </w:r>
    </w:p>
    <w:p>
      <w:pPr>
        <w:pStyle w:val="ListBullet"/>
        <w:spacing w:line="240" w:lineRule="auto"/>
        <w:ind w:left="720"/>
      </w:pPr>
      <w:r>
        <w:rPr>
          <w:lang w:val="id_ID" w:bidi="id_ID"/>
        </w:rPr>
      </w:r>
      <w:r>
        <w:rPr>
          <w:lang w:val="id_ID" w:bidi="id_ID"/>
        </w:rPr>
        <w:t>Orang-orang berdosa</w:t>
      </w:r>
    </w:p>
    <w:p>
      <w:pPr>
        <w:pStyle w:val="ListBullet"/>
        <w:spacing w:line="240" w:lineRule="auto"/>
        <w:ind w:left="720"/>
      </w:pPr>
      <w:r>
        <w:rPr>
          <w:lang w:val="id_ID" w:bidi="id_ID"/>
        </w:rPr>
      </w:r>
      <w:r>
        <w:rPr>
          <w:lang w:val="id_ID" w:bidi="id_ID"/>
        </w:rPr>
        <w:t>Ayah</w:t>
      </w:r>
    </w:p>
    <w:p>
      <w:pPr>
        <w:pStyle w:val="ListBullet"/>
        <w:spacing w:line="240" w:lineRule="auto"/>
        <w:ind w:left="720"/>
      </w:pPr>
      <w:r>
        <w:rPr>
          <w:lang w:val="id_ID" w:bidi="id_ID"/>
        </w:rPr>
      </w:r>
      <w:r>
        <w:rPr>
          <w:lang w:val="id_ID" w:bidi="id_ID"/>
        </w:rPr>
        <w:t>Anak laki-laki muda</w:t>
      </w:r>
    </w:p>
    <w:p>
      <w:pPr>
        <w:pStyle w:val="ListBullet"/>
        <w:spacing w:line="240" w:lineRule="auto"/>
        <w:ind w:left="720"/>
      </w:pPr>
      <w:r>
        <w:rPr>
          <w:lang w:val="id_ID" w:bidi="id_ID"/>
        </w:rPr>
      </w:r>
      <w:r>
        <w:rPr>
          <w:lang w:val="id_ID" w:bidi="id_ID"/>
        </w:rPr>
        <w:t>Anak yang tua</w:t>
      </w:r>
    </w:p>
    <w:p>
      <w:pPr>
        <w:pStyle w:val="ListBullet"/>
        <w:spacing w:line="240" w:lineRule="auto"/>
        <w:ind w:left="720"/>
      </w:pPr>
      <w:r>
        <w:rPr>
          <w:lang w:val="id_ID" w:bidi="id_ID"/>
        </w:rPr>
      </w:r>
      <w:r>
        <w:rPr>
          <w:lang w:val="id_ID" w:bidi="id_ID"/>
        </w:rPr>
        <w:t>Para hamba ayah</w:t>
      </w:r>
    </w:p>
    <w:p>
      <w:pPr>
        <w:pStyle w:val="ListBullet"/>
        <w:spacing w:line="240" w:lineRule="auto"/>
        <w:ind w:left="720"/>
      </w:pPr>
      <w:r>
        <w:rPr>
          <w:lang w:val="id_ID" w:bidi="id_ID"/>
        </w:rPr>
      </w:r>
      <w:r>
        <w:rPr>
          <w:lang w:val="id_ID" w:bidi="id_ID"/>
        </w:rPr>
        <w:t>Peternak babi</w:t>
      </w:r>
    </w:p>
    <w:p>
      <w:pPr>
        <w:pStyle w:val="ListBullet"/>
        <w:spacing w:line="240" w:lineRule="auto"/>
        <w:ind w:left="720"/>
      </w:pPr>
      <w:r>
        <w:rPr>
          <w:lang w:val="id_ID" w:bidi="id_ID"/>
        </w:rPr>
      </w:r>
      <w:r>
        <w:rPr>
          <w:lang w:val="id_ID" w:bidi="id_ID"/>
        </w:rPr>
        <w:t>Babi-babi</w:t>
      </w:r>
    </w:p>
    <w:p>
      <w:pPr/>
      <w:r>
        <w:rPr>
          <w:lang w:val="id_ID" w:bidi="id_ID"/>
        </w:rPr>
      </w:r>
      <w:r>
        <w:rPr>
          <w:lang w:val="id_ID" w:bidi="id_ID"/>
        </w:rPr>
        <w:t>Minta tim untuk memerankan kisah itu dua kali. Pertama, minta mereka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itu untuk pertama kali, perhatikan dialog, alur, plot, dan kronologi kisah tersebut.</w:t>
      </w:r>
    </w:p>
    <w:p>
      <w:pPr/>
      <w:r>
        <w:rPr>
          <w:lang w:val="id_ID" w:bidi="id_ID"/>
        </w:rPr>
      </w:r>
      <w:r>
        <w:rPr>
          <w:lang w:val="id_ID" w:bidi="id_ID"/>
        </w:rPr>
        <w:t>Pastikan tim memerankan gembala itu yang mengerahkan semua upayanya untuk menemukan domba-domba yang hilang. Ia tidak akan berhenti sampai Ia menemukannya.</w:t>
      </w:r>
    </w:p>
    <w:p>
      <w:pPr/>
      <w:r>
        <w:rPr>
          <w:lang w:val="id_ID" w:bidi="id_ID"/>
        </w:rPr>
      </w:r>
      <w:r>
        <w:rPr>
          <w:lang w:val="id_ID" w:bidi="id_ID"/>
        </w:rPr>
        <w:t>Pastikan tim memerankan gembala yang bersukacita atas domba-domba yang hilang sementara pada saat yang sama Allah bersukacita karena satu orang berdosa yang berpaling kepada-Nya. Dengan cara yang sama, perankan perempuan itu yang bersukacita atas uang dirham yang ditemukannya sementara pada saat yang sama Allah dan para malaikat-Nya bersukacita karena seorang berdosa yang berpaling kepada-Nya. Ini bisa jadi beberapa aktor yang sama yang berkumpul di sekitar Yesus.</w:t>
      </w:r>
    </w:p>
    <w:p>
      <w:pPr/>
      <w:r>
        <w:rPr>
          <w:lang w:val="id_ID" w:bidi="id_ID"/>
        </w:rPr>
      </w:r>
      <w:r>
        <w:rPr>
          <w:lang w:val="id_ID" w:bidi="id_ID"/>
        </w:rPr>
        <w:t>Pastikan bahwa tim memerankan saudara yang lebih tua yang terkejut dan marah ketika saudara yang lebih muda meminta warisan lebih awal dan kemudian pergi.</w:t>
      </w:r>
    </w:p>
    <w:p>
      <w:pPr/>
      <w:r>
        <w:rPr>
          <w:lang w:val="id_ID" w:bidi="id_ID"/>
        </w:rPr>
      </w:r>
      <w:r>
        <w:rPr>
          <w:lang w:val="id_ID" w:bidi="id_ID"/>
        </w:rPr>
        <w:t>Pastikan bahwa tim memerankan adik yang lebih muda telah menghabiskan uangnya dengan cara yang salah pada saat yang sama saudaranya yang lebih tua bekerja untuk ayah mereka.</w:t>
      </w:r>
    </w:p>
    <w:p>
      <w:pPr/>
      <w:r>
        <w:rPr>
          <w:lang w:val="id_ID" w:bidi="id_ID"/>
        </w:rPr>
      </w:r>
      <w:r>
        <w:rPr>
          <w:lang w:val="id_ID" w:bidi="id_ID"/>
        </w:rPr>
        <w:t>Pastikan bahwa tim memerankan saudara yang lebih muda yang sangat lapar. Ia jijik dengan babi-babi, tetapi ia sangat lapar sehingga ia memutuskan bekerja untuk seorang peternak babi.</w:t>
      </w:r>
    </w:p>
    <w:p>
      <w:pPr/>
      <w:r>
        <w:rPr>
          <w:lang w:val="id_ID" w:bidi="id_ID"/>
        </w:rPr>
      </w:r>
      <w:r>
        <w:rPr>
          <w:lang w:val="id_ID" w:bidi="id_ID"/>
        </w:rPr>
        <w:t>Pastikan bahwa tim memerankan saudara yang lebih muda yang sadar ketika ia mulai menganggap makanan babi sebagai sesuatu yang diinginkan. Ia memutuskan untuk kembali kepada ayahnya.</w:t>
      </w:r>
    </w:p>
    <w:p>
      <w:pPr/>
      <w:r>
        <w:rPr>
          <w:lang w:val="id_ID" w:bidi="id_ID"/>
        </w:rPr>
      </w:r>
      <w:r>
        <w:rPr>
          <w:lang w:val="id_ID" w:bidi="id_ID"/>
        </w:rPr>
        <w:t>Pastikan tim memerankan saudara yang lebih muda yang mengenakan jubah terbaik ayahnya, dengan cincin di jarinya, dan sandal di kakinya ketika ia merayakan pesta bersama keluarganya. Pada saat yang sama, perankan saudara yang lebih tua yang sedang bekerja di ladang.</w:t>
      </w:r>
    </w:p>
    <w:p>
      <w:pPr/>
      <w:r>
        <w:rPr>
          <w:lang w:val="id_ID" w:bidi="id_ID"/>
        </w:rPr>
      </w:r>
      <w:r>
        <w:rPr>
          <w:lang w:val="id_ID" w:bidi="id_ID"/>
        </w:rPr>
        <w:t>Saat kelompok memerankan kisah ini untuk kedua kalinya, hentikan mereka pada titik-titik tertentu.</w:t>
      </w:r>
    </w:p>
    <w:p>
      <w:pPr/>
      <w:r>
        <w:rPr>
          <w:lang w:val="id_ID" w:bidi="id_ID"/>
        </w:rPr>
      </w:r>
      <w:r>
        <w:rPr>
          <w:lang w:val="id_ID" w:bidi="id_ID"/>
        </w:rPr>
        <w:t>Perankan Yesus mengajar dan orang-orang berdosa serta para pemungut cukai yang berkumpul di sekitar-Nya untuk mendengar apa yang Ia katakan. Orang-orang Farisi dan para pengajar hukum Taurat bersungut-sungut bahwa Yesus menerima orang-orang berdosa. Yesus menceritakan perumpamaan ketiga tentang seseorang yang memiliki dua anak laki-laki. Anak yang lebih muda itu meminta warisan terlebih dahulu. Ia menjual harta milik ayah itu dengan uang dan kemudian pindah ke negeri yang jauh.</w:t>
      </w:r>
    </w:p>
    <w:p>
      <w:pPr/>
      <w:r>
        <w:rPr>
          <w:lang w:val="id_ID" w:bidi="id_ID"/>
        </w:rPr>
      </w:r>
      <w:r>
        <w:rPr>
          <w:lang w:val="id_ID" w:bidi="id_ID"/>
        </w:rPr>
        <w:t>Hentikan adegannya: Tanyakan kepada aktor yang memerankan sang ayah ”Bagaimana perasaan saudara?” Saudara mungkin mendengar hal-hal seperti, "Sedih. Ia tidak mengerti betapa pentingnya keluarga itu," "Tidak dihormati. Anak lelaki yang paling muda berharap aku mati," dan "Frustrasi. Anak lelaki yang paling muda bahkan tidak menghargai warisannya." Ulangi adegannya.</w:t>
      </w:r>
    </w:p>
    <w:p>
      <w:pPr/>
      <w:r>
        <w:rPr>
          <w:lang w:val="id_ID" w:bidi="id_ID"/>
        </w:rPr>
      </w:r>
      <w:r>
        <w:rPr>
          <w:lang w:val="id_ID" w:bidi="id_ID"/>
        </w:rPr>
        <w:t>Perankan adegan anak yang lebih muda yang menghabiskan semua uangnya untuk hidup dengan cara yang salah. Kelaparan datang dan ia menjadi lapar dan tidak punya uang, jauh dari rumah.</w:t>
      </w:r>
    </w:p>
    <w:p>
      <w:pPr/>
      <w:r>
        <w:rPr>
          <w:lang w:val="id_ID" w:bidi="id_ID"/>
        </w:rPr>
      </w:r>
      <w:r>
        <w:rPr>
          <w:lang w:val="id_ID" w:bidi="id_ID"/>
        </w:rPr>
        <w:t>Hentikan adegannya: Tanyakan kepada aktor yang memerankan anak yang muda itu, ”Bagaimana perasaan saudara?” Saudara mungkin mendengar hal-hal seperti, "Sendirian. Aku merindukan keluargaku," "Menyesal. Seharusnya aku tidak menghabiskan semua uangku dengan begitu cepat," dan "Putus asa. Aku sangat lapar sehingga aku akan melakukan apa pun untuk makanan." Ulangi adegannya.</w:t>
      </w:r>
    </w:p>
    <w:p>
      <w:pPr/>
      <w:r>
        <w:rPr>
          <w:lang w:val="id_ID" w:bidi="id_ID"/>
        </w:rPr>
      </w:r>
      <w:r>
        <w:rPr>
          <w:lang w:val="id_ID" w:bidi="id_ID"/>
        </w:rPr>
        <w:t>Perankan adegan anak muda yang bekerja untuk seorang peternak babi. Ia sangat lapar sehingga ia mulai menginginkan makanan babi itu. Ia memutuskan untuk kembali kepada ayahnya dan meminta untuk menjadi hamba upahan. Ia tahu bahwa ia telah melakukan kesalahan terhadap Allah dan melawan ayahnya. Ia memulai perjalanannya pulang.</w:t>
      </w:r>
    </w:p>
    <w:p>
      <w:pPr/>
      <w:r>
        <w:rPr>
          <w:lang w:val="id_ID" w:bidi="id_ID"/>
        </w:rPr>
      </w:r>
      <w:r>
        <w:rPr>
          <w:lang w:val="id_ID" w:bidi="id_ID"/>
        </w:rPr>
        <w:t>Hentikan adegannya: Tanyakan kepada aktor yang memerankan anak yang muda itu, ”Bagaimana perasaan saudara?” Saudara mungkin mendengar hal-hal seperti, "Penuh pengharapan". Aku akan bekerja untuk ayahku bahkan sekalipun ia tidak menyebut aku anak," "Malu. Aku malu telah memboroskan uang ayahku," dan "Khawatir. Aku bertanya-tanya apa yang akan dipikirkan keluargaku tentang aku?" Ulangi adegannya.</w:t>
      </w:r>
    </w:p>
    <w:p>
      <w:pPr/>
      <w:r>
        <w:rPr>
          <w:lang w:val="id_ID" w:bidi="id_ID"/>
        </w:rPr>
      </w:r>
      <w:r>
        <w:rPr>
          <w:lang w:val="id_ID" w:bidi="id_ID"/>
        </w:rPr>
        <w:t>Perankan ayah yang melihat dari jauh. anak yang muda mulai mendekat. Ayah itu mengenalinya dan berlari untuk menyambutnya. Ia menghormati sang anak yang masih muda dengan jubah, cincin, dan sandal di kakinya. Sang ayah mengatakan kepada para hambanya bahwa mereka akan mengadakan perayaan besar untuk sang anak karena ia telah kembali.</w:t>
      </w:r>
    </w:p>
    <w:p>
      <w:pPr/>
      <w:r>
        <w:rPr>
          <w:lang w:val="id_ID" w:bidi="id_ID"/>
        </w:rPr>
      </w:r>
      <w:r>
        <w:rPr>
          <w:lang w:val="id_ID" w:bidi="id_ID"/>
        </w:rPr>
        <w:t>Hentikan adegannya: Tanyakan kepada aktor yang memerankan anak yang muda itu, ”Bagaimana perasaan saudara?” Saudara mungkin mendengar hal-hal seperti, "Tidak percaya. Aku tidak bisa percaya betapa bahagianya ayahku," Terharu. Ia menerima-ku bahkan setelah semua kejahatan yang telah kulakukan," dan "Aku tidak layak mendapat kehormatan yang diberikan ayahku kepadaku." Ulangi adegannya. Tanyakan kepada aktor yang memerankan sang ayah itu, "Bagaimana perasaan saudara?" Saudara mungkin mendengar hal-hal seperti, "Lega. Anak saya berada di rumah lagi," "Penuh sukacita. Ini adalah alasan untuk merayakannya," dan "Peduli. Ia terlihat sangat kurus. Aku akan menyelenggarakan suatu perjamuan untuknya." Ulangi adegannya.</w:t>
      </w:r>
    </w:p>
    <w:p>
      <w:pPr/>
      <w:r>
        <w:rPr>
          <w:lang w:val="id_ID" w:bidi="id_ID"/>
        </w:rPr>
      </w:r>
      <w:r>
        <w:rPr>
          <w:lang w:val="id_ID" w:bidi="id_ID"/>
        </w:rPr>
        <w:t>Perankan saudara yang lebih tua yang sedang bekerja di ladang. Ia kembali ke rumah dan mendengar perayaan. Ia mengerti bahwa saudaranya telah kembali dan ayahnya telah menyembelih anak sapi atau lembu yang gemuk untuk menghormatinya. Saudara yang lebih tua menolak untuk masuk dan ikut merayakannya. Ayahnya mengatakan kepadanya bahwa ia harus bahagia karena saudaranya telah hilang tetapi sekarang ditemukan.</w:t>
      </w:r>
    </w:p>
    <w:p>
      <w:pPr/>
      <w:r>
        <w:rPr>
          <w:lang w:val="id_ID" w:bidi="id_ID"/>
        </w:rPr>
      </w:r>
      <w:r>
        <w:rPr>
          <w:lang w:val="id_ID" w:bidi="id_ID"/>
        </w:rPr>
        <w:t>Hentikan adegannya: Tanyakan kepada aktor yang memerankan anak yang tua itu, ”Bagaimana perasaan saudara?” Anda mungkin mendengar hal-hal seperti, "Kesal." Saudaraku tidak layak dihormati," "Iri. Aku ingin ayahku mengakui ketaatanku di depan umum," dan "Aku senang saudaraku kembali, tetapi sulit untuk ikut merayakannya." Tanyakan kepada aktor yang memerankan para pemimpin agama yang mendengarkan perumpamaan itu, "Bagaimana perasaan saudara?" Saudara mungkin mendengar hal-hal seperti, "Adalah salah untuk memberikan pujian untuk orang-orang berdosa!" "Mengapa ayah itu merayakannya ketika ia telah berbuat dosa terhadap Allah?" dan "Gelisah. Yesus selalu menggunakan kisah-kisah yang bijak untuk mengkritik kita."</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Yesus menceritakan perumpamaan, atau kisah pendek, tentang seseorang yang memiliki dua anak laki-laki. Anak yang muda itu meminta warisan lebih awal kemudian pindah ke negeri yang jauh. Setelah kelaparan datang dan ia bekerja untuk seorang </w:t>
      </w:r>
      <w:r>
        <w:rPr>
          <w:b/>
          <w:lang w:val="id_ID" w:bidi="id_ID"/>
        </w:rPr>
        <w:t>peternak</w:t>
      </w:r>
      <w:r>
        <w:rPr>
          <w:lang w:val="id_ID" w:bidi="id_ID"/>
        </w:rPr>
        <w:t xml:space="preserve"> babi, anak muda itu memutuskan untuk kembali ke rumah. Orang-orang Yahudi menganggap babi sebagai najis karena mereka tidak dapat dimakan.</w:t>
      </w:r>
    </w:p>
    <w:p>
      <w:pPr/>
      <w:r>
        <w:rPr>
          <w:lang w:val="id_ID" w:bidi="id_ID"/>
        </w:rPr>
      </w:r>
      <w:r>
        <w:rPr>
          <w:lang w:val="id_ID" w:bidi="id_ID"/>
        </w:rPr>
        <w:t>Berhenti dan tunjukkan sebuah gambar babi, jika saudara belum melakukannya.</w:t>
      </w:r>
    </w:p>
    <w:p>
      <w:pPr/>
      <w:r>
        <w:rPr>
          <w:lang w:val="id_ID" w:bidi="id_ID"/>
        </w:rPr>
      </w:r>
      <w:r>
        <w:rPr>
          <w:lang w:val="id_ID" w:bidi="id_ID"/>
        </w:rPr>
        <w:t>Anak yang muda itu kembali ke rumah dan ayahnya menyambutnya. Ketika anak muda itu mengatakan, "Aku telah berdosa terhadap</w:t>
      </w:r>
      <w:r>
        <w:rPr>
          <w:b/>
          <w:lang w:val="id_ID" w:bidi="id_ID"/>
        </w:rPr>
        <w:t>surga</w:t>
      </w:r>
      <w:r>
        <w:rPr>
          <w:lang w:val="id_ID" w:bidi="id_ID"/>
        </w:rPr>
        <w:t xml:space="preserve">dan aku telah berdosa terhadap bapa," dalam konteks ini, surga merujuk kepada Allah sendiri. Anak itu mengatakan bahwa ia telah melakukan kesalahan terhadap Allah dan bapanya. Pastikan untuk menerjemahkan surga dengan cara yang sama seperti yang telah Anda lakukan sebelumnya. </w:t>
      </w:r>
      <w:hyperlink r:id="rId68">
        <w:r>
          <w:rPr>
            <w:lang w:val="id_ID" w:bidi="id_ID"/>
          </w:rPr>
          <w:rPr>
            <w:color w:val="0000EE"/>
            <w:u w:val="single"/>
          </w:rPr>
          <w:t>Surga</w:t>
        </w:r>
      </w:hyperlink>
      <w:r>
        <w:rPr>
          <w:lang w:val="id_ID" w:bidi="id_ID"/>
        </w:rPr>
        <w:t xml:space="preserve"> terdapat di Daftar Kata Utama.</w:t>
      </w:r>
    </w:p>
    <w:p>
      <w:pPr/>
      <w:r>
        <w:rPr>
          <w:lang w:val="id_ID" w:bidi="id_ID"/>
        </w:rPr>
      </w:r>
      <w:r>
        <w:rPr>
          <w:lang w:val="id_ID" w:bidi="id_ID"/>
        </w:rPr>
        <w:t xml:space="preserve">Sang ayah memerintahkan para hambanya untuk membawa jubah yang terbaik, sandal, dan cincin untuk dikenakan pada sang anak untuk menghormatinya. Seorang </w:t>
      </w:r>
      <w:r>
        <w:rPr>
          <w:b/>
          <w:lang w:val="id_ID" w:bidi="id_ID"/>
        </w:rPr>
        <w:t>hamba</w:t>
      </w:r>
      <w:r>
        <w:rPr>
          <w:lang w:val="id_ID" w:bidi="id_ID"/>
        </w:rPr>
        <w:t xml:space="preserve"> merujuk kepada seseorang yang tinggal di rumah tangga tuannya dan melayani kebutuhan tuan dari hamba. Pastikan untuk menerjemahkan hamba dengan cara yang sama seperti yang telah saudara lakukan sebelumnya. </w:t>
      </w:r>
      <w:hyperlink r:id="rId229">
        <w:r>
          <w:rPr>
            <w:lang w:val="id_ID" w:bidi="id_ID"/>
          </w:rPr>
          <w:rPr>
            <w:color w:val="0000EE"/>
            <w:u w:val="single"/>
          </w:rPr>
          <w:t>Hamba</w:t>
        </w:r>
      </w:hyperlink>
      <w:r>
        <w:rPr>
          <w:lang w:val="id_ID" w:bidi="id_ID"/>
        </w:rPr>
        <w:t xml:space="preserve"> terdapat di Daftar Kata Utama.</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itu, secara berkelompok, dalam bahasa sendiri.</w:t>
      </w:r>
    </w:p>
    <w:p>
      <w:pPr/>
      <w:r>
        <w:rPr>
          <w:lang w:val="id_ID" w:bidi="id_ID"/>
        </w:rPr>
      </w:r>
      <w:r>
        <w:rPr>
          <w:lang w:val="id_ID" w:bidi="id_ID"/>
        </w:rPr>
        <w:t>Pertama, seluruh kelompok harus berlatih menceritakan perikop itu dalam bahasa sendiri. Ingatlah untuk menyertakan hal-hal yang sudah ditentukan dalam tahap-tahap sebelumnya, seperti kronologi, kata, frasa, emosi, atau apa pun yang sudah dibahas.</w:t>
      </w:r>
    </w:p>
    <w:p>
      <w:pPr/>
      <w:r>
        <w:rPr>
          <w:lang w:val="id_ID" w:bidi="id_ID"/>
        </w:rPr>
      </w:r>
      <w:r>
        <w:rPr>
          <w:lang w:val="id_ID" w:bidi="id_ID"/>
        </w:rPr>
        <w:t xml:space="preserve">Satu anggota harus mengucapkan beberapa kalimat dari perikop itu dan berhenti sebentar. Anggota kelompok lain harus mengucapkan kalimat selanjutnya dari perikop itu tersebut dan berhenti sejenak. Lakukan ini sampai kelompok telah menceritakan kembali seluruh teks. Anggota-anggota kelompok dapat saling memperbaiki dalam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teks tersebut tanpa interupsi setidaknya satu kali. Seorang anggota kelompok dapat menggunakan benda apa saja, gerakan, atau papan cerita untuk membantu mereka mengingat teks tersebut.</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siapa dari teks tersebut yang Anda paling 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Akhirnya, kelompok dapat menyusun versi akhir dari perikop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Lukas 15:11–32</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449">
        <w:r>
          <w:rPr>
            <w:lang w:val="id_ID" w:bidi="id_ID"/>
          </w:rPr>
          <w:rPr>
            <w:color w:val="0000EE"/>
            <w:u w:val="single"/>
          </w:rPr>
          <w:t>Dengar dan Renungkan</w:t>
        </w:r>
      </w:hyperlink>
      <w:r>
        <w:rPr>
          <w:lang w:val="id_ID" w:bidi="id_ID"/>
        </w:rPr>
        <w:t xml:space="preserve"> (697 KB)</w:t>
      </w:r>
      <w:r>
        <w:rPr>
          <w:lang w:val="id_ID" w:bidi="id_ID"/>
        </w:rPr>
      </w:r>
    </w:p>
    <w:p>
      <w:pPr>
        <w:pStyle w:val="ListBullet"/>
        <w:spacing w:line="240" w:lineRule="auto"/>
        <w:ind w:left="720"/>
      </w:pPr>
      <w:r>
        <w:rPr>
          <w:lang w:val="id_ID" w:bidi="id_ID"/>
        </w:rPr>
      </w:r>
      <w:hyperlink r:id="rId450">
        <w:r>
          <w:rPr>
            <w:lang w:val="id_ID" w:bidi="id_ID"/>
          </w:rPr>
          <w:rPr>
            <w:color w:val="0000EE"/>
            <w:u w:val="single"/>
          </w:rPr>
          <w:t>Menyiapkan Panggung</w:t>
        </w:r>
      </w:hyperlink>
      <w:r>
        <w:rPr>
          <w:lang w:val="id_ID" w:bidi="id_ID"/>
        </w:rPr>
        <w:t xml:space="preserve"> (5.8 MB)</w:t>
      </w:r>
      <w:r>
        <w:rPr>
          <w:lang w:val="id_ID" w:bidi="id_ID"/>
        </w:rPr>
      </w:r>
    </w:p>
    <w:p>
      <w:pPr>
        <w:pStyle w:val="ListBullet"/>
        <w:spacing w:line="240" w:lineRule="auto"/>
        <w:ind w:left="720"/>
      </w:pPr>
      <w:r>
        <w:rPr>
          <w:lang w:val="id_ID" w:bidi="id_ID"/>
        </w:rPr>
      </w:r>
      <w:hyperlink r:id="rId451">
        <w:r>
          <w:rPr>
            <w:lang w:val="id_ID" w:bidi="id_ID"/>
          </w:rPr>
          <w:rPr>
            <w:color w:val="0000EE"/>
            <w:u w:val="single"/>
          </w:rPr>
          <w:t>Menjelaskan Adegan</w:t>
        </w:r>
      </w:hyperlink>
      <w:r>
        <w:rPr>
          <w:lang w:val="id_ID" w:bidi="id_ID"/>
        </w:rPr>
        <w:t xml:space="preserve"> (3.2 MB)</w:t>
      </w:r>
      <w:r>
        <w:rPr>
          <w:lang w:val="id_ID" w:bidi="id_ID"/>
        </w:rPr>
      </w:r>
    </w:p>
    <w:p>
      <w:pPr>
        <w:pStyle w:val="ListBullet"/>
        <w:spacing w:line="240" w:lineRule="auto"/>
        <w:ind w:left="720"/>
      </w:pPr>
      <w:r>
        <w:rPr>
          <w:lang w:val="id_ID" w:bidi="id_ID"/>
        </w:rPr>
      </w:r>
      <w:hyperlink r:id="rId452">
        <w:r>
          <w:rPr>
            <w:lang w:val="id_ID" w:bidi="id_ID"/>
          </w:rPr>
          <w:rPr>
            <w:color w:val="0000EE"/>
            <w:u w:val="single"/>
          </w:rPr>
          <w:t>Memperagakan Bacaan</w:t>
        </w:r>
      </w:hyperlink>
      <w:r>
        <w:rPr>
          <w:lang w:val="id_ID" w:bidi="id_ID"/>
        </w:rPr>
        <w:t xml:space="preserve"> (6.3 MB)</w:t>
      </w:r>
      <w:r>
        <w:rPr>
          <w:lang w:val="id_ID" w:bidi="id_ID"/>
        </w:rPr>
      </w:r>
    </w:p>
    <w:p>
      <w:pPr>
        <w:pStyle w:val="ListBullet"/>
        <w:spacing w:line="240" w:lineRule="auto"/>
        <w:ind w:left="720"/>
      </w:pPr>
      <w:r>
        <w:rPr>
          <w:lang w:val="id_ID" w:bidi="id_ID"/>
        </w:rPr>
      </w:r>
      <w:hyperlink r:id="rId453">
        <w:r>
          <w:rPr>
            <w:lang w:val="id_ID" w:bidi="id_ID"/>
          </w:rPr>
          <w:rPr>
            <w:color w:val="0000EE"/>
            <w:u w:val="single"/>
          </w:rPr>
          <w:t>Melengkapi yang Kurang</w:t>
        </w:r>
      </w:hyperlink>
      <w:r>
        <w:rPr>
          <w:lang w:val="id_ID" w:bidi="id_ID"/>
        </w:rPr>
        <w:t xml:space="preserve"> (1.2 MB)</w:t>
      </w:r>
      <w:r>
        <w:rPr>
          <w:lang w:val="id_ID" w:bidi="id_ID"/>
        </w:rPr>
      </w:r>
    </w:p>
    <w:p>
      <w:pPr>
        <w:pStyle w:val="ListBullet"/>
        <w:spacing w:line="240" w:lineRule="auto"/>
        <w:ind w:left="720"/>
      </w:pPr>
      <w:r>
        <w:rPr>
          <w:lang w:val="id_ID" w:bidi="id_ID"/>
        </w:rPr>
      </w:r>
      <w:hyperlink r:id="rId454">
        <w:r>
          <w:rPr>
            <w:lang w:val="id_ID" w:bidi="id_ID"/>
          </w:rPr>
          <w:rPr>
            <w:color w:val="0000EE"/>
            <w:u w:val="single"/>
          </w:rPr>
          <w:t>Menyampaikan Firman Tuhan</w:t>
        </w:r>
      </w:hyperlink>
      <w:r>
        <w:rPr>
          <w:lang w:val="id_ID" w:bidi="id_ID"/>
        </w:rPr>
        <w:t xml:space="preserve"> (1.5 MB)</w:t>
      </w:r>
      <w:r>
        <w:rPr>
          <w:lang w:val="id_ID" w:bidi="id_ID"/>
        </w:rPr>
      </w:r>
      <w:r>
        <w:rPr>
          <w:lang w:val="id_ID" w:bidi="id_ID"/>
        </w:rPr>
      </w:r>
      <w:r>
        <w:rPr>
          <w:lang w:val="id_ID" w:bidi="id_ID"/>
        </w:rPr>
      </w:r>
    </w:p>
    <w:p>
      <w:pPr/>
      <w:r>
        <w:rPr>
          <w:lang w:val="id_ID" w:bidi="id_ID"/>
        </w:rPr>
      </w:r>
    </w:p>
    <w:p>
      <w:pPr>
        <w:pStyle w:val="Heading2"/>
      </w:pPr>
      <w:r>
        <w:rPr>
          <w:lang w:val="id_ID" w:bidi="id_ID"/>
        </w:rPr>
        <w:t>Lukas 16:1–15</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Dengarkan atau bacalah Lukas 16:1–15 dan renungkan di dalam hati saudara. Dengarkan atau bacalah teks sebanyak tiga kali (dalam tiga terjemahan yang berbeda, jika memungkinkan). Kemudian diskusikan pertanyaan-pertanyaan berikut secara berkelompok:</w:t>
      </w:r>
    </w:p>
    <w:p>
      <w:pPr>
        <w:pStyle w:val="ListBullet"/>
        <w:spacing w:line="240" w:lineRule="auto"/>
        <w:ind w:left="720"/>
      </w:pPr>
      <w:r>
        <w:rPr>
          <w:lang w:val="id_ID" w:bidi="id_ID"/>
        </w:rPr>
      </w:r>
      <w:r>
        <w:rPr>
          <w:lang w:val="id_ID" w:bidi="id_ID"/>
        </w:rPr>
        <w:t>Apa yang saudara sukai dalam kisah ini?</w:t>
      </w:r>
    </w:p>
    <w:p>
      <w:pPr>
        <w:pStyle w:val="ListBullet"/>
        <w:spacing w:line="240" w:lineRule="auto"/>
        <w:ind w:left="720"/>
      </w:pPr>
      <w:r>
        <w:rPr>
          <w:lang w:val="id_ID" w:bidi="id_ID"/>
        </w:rPr>
      </w:r>
      <w:r>
        <w:rPr>
          <w:lang w:val="id_ID" w:bidi="id_ID"/>
        </w:rPr>
        <w:t>Apakah yang tidak saudara sukai atau tidak pahami?</w:t>
      </w:r>
    </w:p>
    <w:p>
      <w:pPr>
        <w:pStyle w:val="ListBullet"/>
        <w:spacing w:line="240" w:lineRule="auto"/>
        <w:ind w:left="720"/>
      </w:pPr>
      <w:r>
        <w:rPr>
          <w:lang w:val="id_ID" w:bidi="id_ID"/>
        </w:rPr>
      </w:r>
      <w:r>
        <w:rPr>
          <w:lang w:val="id_ID" w:bidi="id_ID"/>
        </w:rPr>
        <w:t>Apakah yang diceritakan kisah ini tentang Allah atau Yesus?</w:t>
      </w:r>
    </w:p>
    <w:p>
      <w:pPr>
        <w:pStyle w:val="ListBullet"/>
        <w:spacing w:line="240" w:lineRule="auto"/>
        <w:ind w:left="720"/>
      </w:pPr>
      <w:r>
        <w:rPr>
          <w:lang w:val="id_ID" w:bidi="id_ID"/>
        </w:rPr>
      </w:r>
      <w:r>
        <w:rPr>
          <w:lang w:val="id_ID" w:bidi="id_ID"/>
        </w:rPr>
        <w:t>Apakah yang diceritakan kisah ini tentang manusia?</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Siapakah orang yang saudara kenal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Yesus terus mengajar melalui perumpamaan. Ingatlah sebuah perumpamaan adalah kisah yang menggunakan situasi sehari-hari untuk menjelaskan makna yang lebih dalam. Yesus menyampaikan perumpamaan ini kepada para murid-Nya, atau para pengikut-Nya. Namun, Yesus tahu bahwa orang-orang Farisi, atau para pemimpin agama, masih mendengarkan semuanya. Yesus menceritakan perumpamaan kepada para murid untuk melemahkan atau menegur sikap yang sangat dipegang oleh orang-orang Farisi. Perumpamaan itu mengajar para murid untuk menjadi penatalayan uang yang baik tanpa membiarkan diri mereka menjadi budak uang.</w:t>
      </w:r>
    </w:p>
    <w:p>
      <w:pPr/>
      <w:r>
        <w:rPr>
          <w:lang w:val="id_ID" w:bidi="id_ID"/>
        </w:rPr>
      </w:r>
      <w:r>
        <w:rPr>
          <w:lang w:val="id_ID" w:bidi="id_ID"/>
        </w:rPr>
        <w:t>Yesus menceritakan kisah tentang seorang kaya yang memiliki seorang manajer atau pengelola atau bendahara atas semua harta orang kaya itu. Seorang manajer adalah orang yang bertanggung jawab menjalankan rumah tangga. Kemungkinan besar orang kaya itu banyak melakukan perjalanan dan oleh karena itu membutuhkan seseorang untuk mengelola urusannya. Manajer itu memiliki banyak tanggung jawab hukum kepada orang kaya itu. Manajer atau bendahara itu memiliki banyak tanggung jawab hukum kepada orang kaya itu. itu bertanggung jawab untuk meminjamkan uang kepada para petani dan kemudian menagih utang mereka. Seorang Yahudi tidak dapat menarik atau membebankan bunga dari orang Yahudi lainnya. Namun, tampaknya, manajer atau bendahara itu telah setuju untuk menerima bunga dari panen para petani.</w:t>
      </w:r>
    </w:p>
    <w:p>
      <w:pPr/>
      <w:r>
        <w:rPr>
          <w:lang w:val="id_ID" w:bidi="id_ID"/>
        </w:rPr>
      </w:r>
      <w:r>
        <w:rPr>
          <w:lang w:val="id_ID" w:bidi="id_ID"/>
        </w:rPr>
        <w:t>Seseorang, di sini tidak mengatakan siapa, menuduh manajer atau bendahara itu menghambur-hamburkan harta orang kaya itu. Orang kaya itu bertanya, "Apa yang saya dengar tentang engkau?" Ia tidak mengharapkan jawaban atas pertanyaan ini. Pertanyaan ini beranggapan bahwa orang kaya dan bendahara tahu apa yang dibicarakan orang kaya itu. Kisah tidak mengatakan apakah tuduhan itu benar atau tidak. Cara orang kaya dan manajer atau bendahara itu menanggapi tuduhan itu membuatnya tampak benar.</w:t>
      </w:r>
    </w:p>
    <w:p>
      <w:pPr/>
      <w:r>
        <w:rPr>
          <w:lang w:val="id_ID" w:bidi="id_ID"/>
        </w:rPr>
      </w:r>
      <w:r>
        <w:rPr>
          <w:lang w:val="id_ID" w:bidi="id_ID"/>
        </w:rPr>
        <w:t>Berhenti dan diskusikan dalam tim: Dalam budaya saudara apakah ada peran bagi seseorang untuk menjaga atau mengurus rumah tangga orang lain? Diskusikan tanggung jawab apa saja yang dimiliki orang itu dan berapa banyak otoritas yang dimiliki?</w:t>
      </w:r>
    </w:p>
    <w:p>
      <w:pPr/>
      <w:r>
        <w:rPr>
          <w:lang w:val="id_ID" w:bidi="id_ID"/>
        </w:rPr>
      </w:r>
      <w:r>
        <w:rPr>
          <w:lang w:val="id_ID" w:bidi="id_ID"/>
        </w:rPr>
        <w:t>Orang kaya itu mengatakan kepada manajer atau bendahara itu untuk memberikan laporan pertanggungjawaban. Laporan itu harus memberitahukan kepada orang kaya itu apa yang diterima bendahara dan apa yang dibelanjakan manajer atau bendahara itu, dan apa yang masih berutang. Orang kaya itu kemudian mengatakan kepada bendahara bahwa manajer atau bendahara itu tidak akan lagi bekerja sesuai dengan pekerjaannya sekarang.</w:t>
      </w:r>
    </w:p>
    <w:p>
      <w:pPr/>
      <w:r>
        <w:rPr>
          <w:lang w:val="id_ID" w:bidi="id_ID"/>
        </w:rPr>
      </w:r>
      <w:r>
        <w:rPr>
          <w:lang w:val="id_ID" w:bidi="id_ID"/>
        </w:rPr>
        <w:t>Berhenti dan diskusikan dalam tim: Dalam budaya saudara apa yang terjadi ketika seseorang dituduh melakukan sesuatu yang salah? Bagaimana masyarakat memperlakukan orang itu? Bagaimana tanggapan dari teman-teman orang itu?. Apa yang terjadi dengan pekerjaannya atau uangnya?</w:t>
      </w:r>
    </w:p>
    <w:p>
      <w:pPr/>
      <w:r>
        <w:rPr>
          <w:lang w:val="id_ID" w:bidi="id_ID"/>
        </w:rPr>
      </w:r>
      <w:r>
        <w:rPr>
          <w:lang w:val="id_ID" w:bidi="id_ID"/>
        </w:rPr>
        <w:t>Manajer atau bendahara itu mengatakan dalam dirinya sendiri, "Apa yang harus saya lakukan?" Manajer atau bendahara itu melihat masa depannya, bukan pada laporan yang harus ia berikan. Posisi manajemen akan memberikan tempat tinggal dan status sosial yang lebih tinggi kepada bendahara. Ketika manajer. atau bendahara itu kehilangan pekerjaan ini, ia akan kehilangan status dan rumah sekaligus. Manajer atau bendahara itu tidak memiliki pilihan lain untuk bekerja. Manajer atau bendahara itu tidak dapat melakukan pekerjaan secara fisik seperti menggali tanah untuk bertani, dan ia terlalu gengsi untuk mengemis. Pekerjaan ini akan menempatkan manajer atau bendahara itu ke dalam kelas sosial yang jauh lebih rendah. Dalam tradisi Yahudi, manajer atau bendahara itu akan dianggap najis jika ia harus mengemis. Orang lain akan mendengar tentang masalah dari manajer atau bendahara itu, sehingga tidak mungkin bendahara itu dapat mendapatkan pekerjaan lain dalam posisi yang sama ditempat orang lain.</w:t>
      </w:r>
    </w:p>
    <w:p>
      <w:pPr/>
      <w:r>
        <w:rPr>
          <w:lang w:val="id_ID" w:bidi="id_ID"/>
        </w:rPr>
      </w:r>
      <w:r>
        <w:rPr>
          <w:lang w:val="id_ID" w:bidi="id_ID"/>
        </w:rPr>
        <w:t>Manajer atau bendahara itu datang dengan rencana yang akan memastikan bahwa orang lain akan berbaik hati kepadanya setelah ia kehilangan pekerjaannya. Manajer atau bendahara itu memanggil orang-orang, satu per satu, yang berutang kepada orang kaya itu. Manajer atau bendahara itu kemudian mengurangi setiap utang mereka sebelum ia harus menyerahkan laporan pertanggungjawaban kepada orang kaya itu.</w:t>
      </w:r>
    </w:p>
    <w:p>
      <w:pPr/>
      <w:r>
        <w:rPr>
          <w:lang w:val="id_ID" w:bidi="id_ID"/>
        </w:rPr>
      </w:r>
      <w:r>
        <w:rPr>
          <w:lang w:val="id_ID" w:bidi="id_ID"/>
        </w:rPr>
        <w:t>Kisah itu hanya mengatakan kepada kita tentang dua orang yang utangnya dikurangi, tetapi diasumsikan bahwa ada banyak lagi yang mendapat perlakuan serupa. Kita tahu bahwa utang mereka besar, tetapi kita tidak tahu jumlah yang tepat. Satu versi menyatakan 800 galon minyak dan 1000 gantang gandum. Manajer atau bendahara itu mengatakan kepada orang-orang untuk duduk dengan cepat. Manajer atau bendahara itu melakukan ini dengan cepat dan secara rahasia. Perumpamaan itu tidak mengatakan kepada kita apakah yang dilakukan manajer atau bendahara untuk mengurangi utang adalah berdasarkan hukum atau moral.</w:t>
      </w:r>
    </w:p>
    <w:p>
      <w:pPr/>
      <w:r>
        <w:rPr>
          <w:lang w:val="id_ID" w:bidi="id_ID"/>
        </w:rPr>
      </w:r>
      <w:r>
        <w:rPr>
          <w:lang w:val="id_ID" w:bidi="id_ID"/>
        </w:rPr>
        <w:t>Dalam budaya itu, manajer atau bendahara itu melakukan suatu kebaikan bagi mereka yang berutang, dan kemudian mereka yang berutang, akan berutang sesuatu sebagai imbalannya kepada manajer atau bendahara. Manajer atau bendahara itu percaya bahwa mereka akan menunjukkank keramahan kepadanya ketika ia tidak lagi memiliki tempat untuk tinggal. Manajer atau bendahara itu telah mengamankan masa depannya.</w:t>
      </w:r>
    </w:p>
    <w:p>
      <w:pPr/>
      <w:r>
        <w:rPr>
          <w:lang w:val="id_ID" w:bidi="id_ID"/>
        </w:rPr>
      </w:r>
      <w:r>
        <w:rPr>
          <w:lang w:val="id_ID" w:bidi="id_ID"/>
        </w:rPr>
        <w:t>Berhenti dan diskusikan dalam tim: Apakah ada harapan untuk balas jasa dalam budaya saudara? Jika ada seperti apa Ceritakan kisah tentang saat seseorang melakukan kebaikan kepada saudara atau saudara melakukan kebaikan untuk dia. Apa yang diharapkan dari saudara atau mereka setelah itu?</w:t>
      </w:r>
    </w:p>
    <w:p>
      <w:pPr/>
      <w:r>
        <w:rPr>
          <w:lang w:val="id_ID" w:bidi="id_ID"/>
        </w:rPr>
      </w:r>
      <w:r>
        <w:rPr>
          <w:lang w:val="id_ID" w:bidi="id_ID"/>
        </w:rPr>
        <w:t>Orang kaya tidak memiliki pilihan selain menghargai ide bendahara untuk mengurangi utang demi kepentingan manajer atau bendahara serta kepentingan para pengutang juga. Kebanyakan versi mengatakan bahwa bendahara itu bertindak "cerdik." Menjadi bijak berarti bertindak dengan wawasan dan dengan pemahaman yang dalam terhadap suatu situasi. Cerdik bukan secara moral yang baik atau buruk, tetapi dapat menilai situasi dan bertindak dengan tepat untuk mendapatkan hasil yang diinginkan. Meskipun orang kaya itu memuji bendahara karena cerdik dalam interaksi ini, Yesus menyebut manajer atau bendaraha itu tidak jujur. Yesus mengatakan bahwa bendahara itu tidak jujur dalam pekerjaannya, bukan hanya ketika manajer atau bendahara itu mengurangi utang orang-orang.</w:t>
      </w:r>
    </w:p>
    <w:p>
      <w:pPr/>
      <w:r>
        <w:rPr>
          <w:lang w:val="id_ID" w:bidi="id_ID"/>
        </w:rPr>
      </w:r>
      <w:r>
        <w:rPr>
          <w:lang w:val="id_ID" w:bidi="id_ID"/>
        </w:rPr>
        <w:t>Yesus membandingkan dua kelompok orang. Satu kelompok adalah "anak-anak zaman ini," atau orang-orang yang mengikuti cara-cara dunia. Kelompok lain adalah "anak-anak terang," atau orang-orang yang mengikuti cara-cara Kerajaan Allah. Orang-orang yang mengikuti cara dunia lebih baik atau mahir dalam menggunakan sistem dunia. Kita tidak boleh mengambil contoh manajer atau bendahara yang tidak adil atau jujur untuk membenarkan ketidakjujuran. Namun, manajer atau bendahara yang tidak adil atau jujur itu cerdik, dan orang-orang yang mengikuti Kerajaan Allah kadang-kadang dapat belajar dari mereka yang cerdik.</w:t>
      </w:r>
    </w:p>
    <w:p>
      <w:pPr/>
      <w:r>
        <w:rPr>
          <w:lang w:val="id_ID" w:bidi="id_ID"/>
        </w:rPr>
      </w:r>
      <w:r>
        <w:rPr>
          <w:lang w:val="id_ID" w:bidi="id_ID"/>
        </w:rPr>
        <w:t>Berhenti dan diskusikan dalam tim: Apakah ada pria atau wanita duniawi atau yang berpengalaman dalam budaya saudara yang menggunakan pemahaman dan perencanaan yang cermat untuk mendapatkan hasil? Ceritakan kisah tentang suatu masa ketika seseorang yang tidak jujur melakukan sesuatu yang menyebabkan dirinya mendapatkan suatu keuntungan.</w:t>
      </w:r>
    </w:p>
    <w:p>
      <w:pPr/>
      <w:r>
        <w:rPr>
          <w:lang w:val="id_ID" w:bidi="id_ID"/>
        </w:rPr>
      </w:r>
      <w:r>
        <w:rPr>
          <w:lang w:val="id_ID" w:bidi="id_ID"/>
        </w:rPr>
        <w:t>Yesus menyampaikan pokok utama bahwa perumpamaan itu mengajar para murid untuk menggunakan "kekayaan yang tidak benar," atau kekayaan yang merupakan milik dunia ini, untuk membantu orang lain, atau "berteman." Kebanyakan orang berpikir bahwa Yesus berbicara tentang membantu orang miskin dan menggunakan kekayaan, yang tidak kekal, untuk memberi manfaat kepada orang lain untuk kekekalan bagi orang yang membantu. Yesus tidak mengatakan bahwa uang itu buruk tetapi uang adalah bagian dari dunia ini. Uang tidak kekal.</w:t>
      </w:r>
    </w:p>
    <w:p>
      <w:pPr/>
      <w:r>
        <w:rPr>
          <w:lang w:val="id_ID" w:bidi="id_ID"/>
        </w:rPr>
      </w:r>
      <w:r>
        <w:rPr>
          <w:lang w:val="id_ID" w:bidi="id_ID"/>
        </w:rPr>
        <w:t>Yesus kemudian menyatakan bahwa mereka yang setia dalam hal-hal kecil dapat dipercaya dengan lebih banyak atau besar, dan mereka yang tidak benar dalam perkara-perkara kecil dia juga tidak benar dengan perkara-perkara besar. Menjadi setia berarti dapat dipercaya dan konsisten. Yesus mengajukan dua pertanyaan dan tidak mengharapkan jawaban. Yesus bertanya, "Jika kamu tidak setia dengan kekayaan yang tidak benar, atau kekayaan yang merupakan milik dunia, siapa yang akan mempercayakan kekayaan yang sejati kepadamu?" Kekayaan yang sejati ini adalah kekayaan kerajaan Allah, atau hikmat rohani, dan hubungan dengan Yesus. Demikian pula, "Jika kamu tidak dapat setia dengan harta orang lain, tidak ada yang akan memberikan kamu milikmu sendiri."</w:t>
      </w:r>
    </w:p>
    <w:p>
      <w:pPr/>
      <w:r>
        <w:rPr>
          <w:lang w:val="id_ID" w:bidi="id_ID"/>
        </w:rPr>
      </w:r>
      <w:r>
        <w:rPr>
          <w:lang w:val="id_ID" w:bidi="id_ID"/>
        </w:rPr>
        <w:t>Kemudian Yesus menyelesaikan bagian perumpamaan ini dengan membagikan salah satu pokok utama. Tidak seorang pun yang dapat melayani dua tuan, dan oleh karena itu tidak ada yang dapat melayani Allah dan uang. Manajer atau bendahara dalam perumpamaan itu lebih berfokus pada uang daripada melayani orang kaya dengan setia. Yesus mengharapkan para murid dan orang-orang Farisi memahami bahwa jika uang adalah tuan mereka, mereka tidak akan melayani Allah.</w:t>
      </w:r>
    </w:p>
    <w:p>
      <w:pPr/>
      <w:r>
        <w:rPr>
          <w:lang w:val="id_ID" w:bidi="id_ID"/>
        </w:rPr>
      </w:r>
      <w:r>
        <w:rPr>
          <w:lang w:val="id_ID" w:bidi="id_ID"/>
        </w:rPr>
        <w:t>Orang-orang Farisi, yang adalah pencinta uang, mendengar semua yang dikatakan Yesus dan mencemoohkan Yesus karena itu. Yesus mengatakan kepada mereka bahwa mereka membuat diri mereka terlihat baik di hadapan orang-orang, tetapi Allah mengetahui hati mereka. Apa yang diperhatikan sistem dunia, dibenci oleh Allah.</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Dengarkan teks sekali lagi dalam versi yang paling mudah dimengerti.</w:t>
      </w:r>
    </w:p>
    <w:p>
      <w:pPr/>
      <w:r>
        <w:rPr>
          <w:lang w:val="id_ID" w:bidi="id_ID"/>
        </w:rPr>
      </w:r>
      <w:r>
        <w:rPr>
          <w:lang w:val="id_ID" w:bidi="id_ID"/>
        </w:rPr>
        <w:t>Dalam sesi ini, Anda akan membantu kelompok untuk memvisualisasikan kisah ini. Saudara akan membantu kelompok mendefinisikan atau memerankan adegan, latar, dan karakter dari kisah ini.</w:t>
      </w:r>
    </w:p>
    <w:p>
      <w:pPr/>
      <w:r>
        <w:rPr>
          <w:lang w:val="id_ID" w:bidi="id_ID"/>
        </w:rPr>
      </w:r>
      <w:r>
        <w:rPr>
          <w:lang w:val="id_ID" w:bidi="id_ID"/>
        </w:rPr>
        <w:t>Kisah ini memiliki 4 adegan.</w:t>
      </w:r>
    </w:p>
    <w:p>
      <w:pPr/>
      <w:r>
        <w:rPr>
          <w:lang w:val="id_ID" w:bidi="id_ID"/>
        </w:rPr>
      </w:r>
      <w:r>
        <w:rPr>
          <w:b/>
          <w:lang w:val="id_ID" w:bidi="id_ID"/>
        </w:rPr>
        <w:t>Adegan pertama:</w:t>
      </w:r>
      <w:r>
        <w:rPr>
          <w:lang w:val="id_ID" w:bidi="id_ID"/>
        </w:rPr>
        <w:t xml:space="preserve"> Yesus menceritakan perumpamaan kepada para murid-Nya tentang seorang kaya yang memiliki seorang manajer atau bendahara. Manajer atau bendahara itu dituduh salah dalam mengelola kekayaan orang kaya itu. Orang kaya itu mendatangi dan mengatakan kepada manajer atau bendahara itu untuk memberikan laporan tentang apa yang telah dilakukan. Orang kaya mengatakan kepada manajer atau bendahara bahwa ia tidak akan lagi bekerja untuk orang kaya itu.</w:t>
      </w:r>
    </w:p>
    <w:p>
      <w:pPr/>
      <w:r>
        <w:rPr>
          <w:lang w:val="id_ID" w:bidi="id_ID"/>
        </w:rPr>
      </w:r>
      <w:r>
        <w:rPr>
          <w:b/>
          <w:lang w:val="id_ID" w:bidi="id_ID"/>
        </w:rPr>
        <w:t>Adegan kedua:</w:t>
      </w:r>
      <w:r>
        <w:rPr>
          <w:lang w:val="id_ID" w:bidi="id_ID"/>
        </w:rPr>
        <w:t xml:space="preserve"> Manajer atau bendahara itu bertanya-tanya apa yang akan ia lakukan untuk mengurus dirinya sendiri. Manajer atau bendahara itu memiliki gagasan dan menghubungi semua orang yang berutang kepada orang kaya itu. Manajer atau bendahara itu mengurangi utang mereka cukup banyak. Mereka yang berutang kepada orang kaya itu, sekarang juga berutang budi kepada manajer atau bendahara itu sebagai balasan. Manajer atau bendahara itu percaya bahwa mereka akan ramah kepadanya dengan mengizinkannya tinggal di rumah mereka. Orang kaya itu menghargai betapa cerdasnya manajer atau bendahara itu dalam menangani situasi ini.</w:t>
      </w:r>
    </w:p>
    <w:p>
      <w:pPr/>
      <w:r>
        <w:rPr>
          <w:lang w:val="id_ID" w:bidi="id_ID"/>
        </w:rPr>
      </w:r>
      <w:r>
        <w:rPr>
          <w:b/>
          <w:lang w:val="id_ID" w:bidi="id_ID"/>
        </w:rPr>
        <w:t>Adegan ketiga:</w:t>
      </w:r>
      <w:r>
        <w:rPr>
          <w:lang w:val="id_ID" w:bidi="id_ID"/>
        </w:rPr>
        <w:t xml:space="preserve"> Yesus berkomentar tentang bagaimana manajer atau bendahara itu menilai situasi dan bertindak dengan cerdas. Ia kemudian mengatakan bahwa mereka yang setia dengan hal-hal kecil dapat dipercaya dengan lebih banyak atau besar dan mereka yang tidak setia dengan sedikit tidak dapat dipercaya dengan lebih banyak atau besar. Yesus mengajukan dua pertanyaan tentang menjadi seorang manajer atau bendahara keuangan yang setia. Ia tidak mengharapkan jawaban. Yesus mengatakan kepada para murid bahwa mereka tidak dapat mengasihi Allah dan uang.</w:t>
      </w:r>
    </w:p>
    <w:p>
      <w:pPr/>
      <w:r>
        <w:rPr>
          <w:lang w:val="id_ID" w:bidi="id_ID"/>
        </w:rPr>
      </w:r>
      <w:r>
        <w:rPr>
          <w:b/>
          <w:lang w:val="id_ID" w:bidi="id_ID"/>
        </w:rPr>
        <w:t>Adegan keempat:</w:t>
      </w:r>
      <w:r>
        <w:rPr>
          <w:lang w:val="id_ID" w:bidi="id_ID"/>
        </w:rPr>
        <w:t xml:space="preserve"> Orang-orang Farisi mendengar Yesus mengatakan ini dan menertawakan Yesus. Yesus menegur mereka dengan mengatakan kepada mereka bahwa meskipun mereka mungkin mencoba terlihat baik di luar Allah mengetahui hati mereka.</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Orang-orang Farisi</w:t>
      </w:r>
    </w:p>
    <w:p>
      <w:pPr/>
      <w:r>
        <w:rPr>
          <w:lang w:val="id_ID" w:bidi="id_ID"/>
        </w:rPr>
      </w:r>
      <w:r>
        <w:rPr>
          <w:lang w:val="id_ID" w:bidi="id_ID"/>
        </w:rPr>
        <w:t>Para tokoh dalam perumpamaan ini meliputi:</w:t>
      </w:r>
    </w:p>
    <w:p>
      <w:pPr>
        <w:pStyle w:val="ListBullet"/>
        <w:spacing w:line="240" w:lineRule="auto"/>
        <w:ind w:left="720"/>
      </w:pPr>
      <w:r>
        <w:rPr>
          <w:lang w:val="id_ID" w:bidi="id_ID"/>
        </w:rPr>
      </w:r>
      <w:r>
        <w:rPr>
          <w:lang w:val="id_ID" w:bidi="id_ID"/>
        </w:rPr>
        <w:t>Orang kaya</w:t>
      </w:r>
    </w:p>
    <w:p>
      <w:pPr>
        <w:pStyle w:val="ListBullet"/>
        <w:spacing w:line="240" w:lineRule="auto"/>
        <w:ind w:left="720"/>
      </w:pPr>
      <w:r>
        <w:rPr>
          <w:lang w:val="id_ID" w:bidi="id_ID"/>
        </w:rPr>
      </w:r>
      <w:r>
        <w:rPr>
          <w:lang w:val="id_ID" w:bidi="id_ID"/>
        </w:rPr>
        <w:t>Manajer atau bendahara</w:t>
      </w:r>
    </w:p>
    <w:p>
      <w:pPr>
        <w:pStyle w:val="ListBullet"/>
        <w:spacing w:line="240" w:lineRule="auto"/>
        <w:ind w:left="720"/>
      </w:pPr>
      <w:r>
        <w:rPr>
          <w:lang w:val="id_ID" w:bidi="id_ID"/>
        </w:rPr>
      </w:r>
      <w:r>
        <w:rPr>
          <w:lang w:val="id_ID" w:bidi="id_ID"/>
        </w:rPr>
        <w:t>Orang yang menuduh bendahara itu</w:t>
      </w:r>
    </w:p>
    <w:p>
      <w:pPr>
        <w:pStyle w:val="ListBullet"/>
        <w:spacing w:line="240" w:lineRule="auto"/>
        <w:ind w:left="720"/>
      </w:pPr>
      <w:r>
        <w:rPr>
          <w:lang w:val="id_ID" w:bidi="id_ID"/>
        </w:rPr>
      </w:r>
      <w:r>
        <w:rPr>
          <w:lang w:val="id_ID" w:bidi="id_ID"/>
        </w:rPr>
        <w:t>Mereka yang berutang kepada orang kaya itu</w:t>
      </w:r>
    </w:p>
    <w:p>
      <w:pPr/>
      <w:r>
        <w:rPr>
          <w:lang w:val="id_ID" w:bidi="id_ID"/>
        </w:rPr>
      </w:r>
      <w:r>
        <w:rPr>
          <w:lang w:val="id_ID" w:bidi="id_ID"/>
        </w:rPr>
        <w:t>Dalam sesi ini, ambillah papan cerita kelompok, gambarlah, atau gunakan beberapa macam alat peraga (benda-benda yang dapat Anda pindahkan seperti batu, batang, mainan anak-anak) untuk memvisualisasikan kisah dan adegan di dalamnya.</w:t>
      </w:r>
    </w:p>
    <w:p>
      <w:pPr/>
      <w:r>
        <w:rPr>
          <w:lang w:val="id_ID" w:bidi="id_ID"/>
        </w:rPr>
      </w:r>
      <w:r>
        <w:rPr>
          <w:lang w:val="id_ID" w:bidi="id_ID"/>
        </w:rPr>
        <w:t>Yesus menceritakan perumpamaan dan berbicara secara khusus berbicara kepada para murid Yesus. Yesus mengajar baik para murid dan orang-orang Farisi di sekitar-Nya. Yesus menceritakan perumpamaan tentang seorang kaya yang memiliki seorang manajer atau bendahara yang tidak menangani bisnis dengan baik.</w:t>
      </w:r>
    </w:p>
    <w:p>
      <w:pPr/>
      <w:r>
        <w:rPr>
          <w:lang w:val="id_ID" w:bidi="id_ID"/>
        </w:rPr>
      </w:r>
      <w:r>
        <w:rPr>
          <w:lang w:val="id_ID" w:bidi="id_ID"/>
        </w:rPr>
        <w:t>Diskusikan seperti apa ini terlihatnya. Menurut saudara apa yang dilakukan atau tidak dilakukan oleh manajer atau bendahara itu?</w:t>
      </w:r>
    </w:p>
    <w:p>
      <w:pPr/>
      <w:r>
        <w:rPr>
          <w:lang w:val="id_ID" w:bidi="id_ID"/>
        </w:rPr>
      </w:r>
      <w:r>
        <w:rPr>
          <w:lang w:val="id_ID" w:bidi="id_ID"/>
        </w:rPr>
        <w:t>Orang kaya itu menyampaikan tuduhan kepada manajer atau bendahara itu. Karena manajer atau bendahar itu bertanggung jawab atas rumah tangga tuannya, kita dapat berasumsi ini terjadi di atau di sekitar rumah orang kaya itu.</w:t>
      </w:r>
    </w:p>
    <w:p>
      <w:pPr/>
      <w:r>
        <w:rPr>
          <w:lang w:val="id_ID" w:bidi="id_ID"/>
        </w:rPr>
      </w:r>
      <w:r>
        <w:rPr>
          <w:lang w:val="id_ID" w:bidi="id_ID"/>
        </w:rPr>
        <w:t>Manajer atau bendahara itu memahami bahwa kehidupannya akan segera berubah menjadi lebih buruk. Manajer atau bendahara itu kemudian memanggil mereka yang berutang kepada orang kaya itu dan mengurangi utang mereka. Para pengutang kemudian akan berutang budi kepada manajer atau bendahara itu. Orang kaya itu menghargai betapa cerdasnya manajer atau bendahara itu untuk mengurus kebutuhan masa depannya itu sendiri.</w:t>
      </w:r>
    </w:p>
    <w:p>
      <w:pPr/>
      <w:r>
        <w:rPr>
          <w:lang w:val="id_ID" w:bidi="id_ID"/>
        </w:rPr>
      </w:r>
      <w:r>
        <w:rPr>
          <w:lang w:val="id_ID" w:bidi="id_ID"/>
        </w:rPr>
        <w:t>Apakah budaya saudara memiliki permainan yang menggunakan uang palsu? Gunakan uang palsu atau sesuatu seperti daun yang akan mewakili uang untuk membahas dan menceritakan bagaimana rekening dilunasi.</w:t>
      </w:r>
    </w:p>
    <w:p>
      <w:pPr/>
      <w:r>
        <w:rPr>
          <w:lang w:val="id_ID" w:bidi="id_ID"/>
        </w:rPr>
      </w:r>
      <w:r>
        <w:rPr>
          <w:lang w:val="id_ID" w:bidi="id_ID"/>
        </w:rPr>
        <w:t>Yesus kemudian berkomentar tentang perlunya kecerdikan yang sama bagi anak-anak terang. Yesus berkomentar tentang bagaimana orang-orang yang setia dengan yang kecil akan tetap setia dan mereka yang tidak setia dengan yang kecil tidak akan setia dengan yang banyak atau hal besar. Yesus menyatakan pokok utama kepada para murid bahwa mereka harus cerdik dan setia dengan hal-hal yang telah diberikan dan bahwa mereka tidak dapat melayani dua tuan yang berbeda pada saat yang sama. Yesus mengatakan bahwa para murid tidak dapat melayani Allah dan uang.</w:t>
      </w:r>
    </w:p>
    <w:p>
      <w:pPr/>
      <w:r>
        <w:rPr>
          <w:lang w:val="id_ID" w:bidi="id_ID"/>
        </w:rPr>
      </w:r>
      <w:r>
        <w:rPr>
          <w:lang w:val="id_ID" w:bidi="id_ID"/>
        </w:rPr>
        <w:t>Orang-orang Farisi yang telah berada di sana sepanjang waktu mendengarkan, mencemooh Yesus karena apa yang dikatakan Yesus. Orang-orang Farisi dikenal mencintai uang. Yesus mengatakan kepada mereka bahwa mereka mungkin terlihat baik di hadapan orang-orang, tetapi Allah mengetahui hati mereka.</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Dengarkan teks sekali lagi dalam versi yang paling mudah dimengerti.</w:t>
      </w:r>
    </w:p>
    <w:p>
      <w:pPr/>
      <w:r>
        <w:rPr>
          <w:lang w:val="id_ID" w:bidi="id_ID"/>
        </w:rPr>
      </w:r>
      <w:r>
        <w:rPr>
          <w:lang w:val="id_ID" w:bidi="id_ID"/>
        </w:rPr>
        <w:t>Dalam sesi ini, tim akan mendramatisir kisah tersebut.</w:t>
      </w:r>
    </w:p>
    <w:p>
      <w:pPr/>
      <w:r>
        <w:rPr>
          <w:lang w:val="id_ID" w:bidi="id_ID"/>
        </w:rPr>
      </w:r>
      <w:r>
        <w:rPr>
          <w:lang w:val="id_ID" w:bidi="id_ID"/>
        </w:rPr>
        <w:t>Kisah ini memiliki 4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Orang-orang Farisi</w:t>
      </w:r>
    </w:p>
    <w:p>
      <w:pPr/>
      <w:r>
        <w:rPr>
          <w:lang w:val="id_ID" w:bidi="id_ID"/>
        </w:rPr>
      </w:r>
      <w:r>
        <w:rPr>
          <w:lang w:val="id_ID" w:bidi="id_ID"/>
        </w:rPr>
        <w:t>Para tokoh dalam perumpamaan ini meliputi:</w:t>
      </w:r>
    </w:p>
    <w:p>
      <w:pPr>
        <w:pStyle w:val="ListBullet"/>
        <w:spacing w:line="240" w:lineRule="auto"/>
        <w:ind w:left="720"/>
      </w:pPr>
      <w:r>
        <w:rPr>
          <w:lang w:val="id_ID" w:bidi="id_ID"/>
        </w:rPr>
      </w:r>
      <w:r>
        <w:rPr>
          <w:lang w:val="id_ID" w:bidi="id_ID"/>
        </w:rPr>
        <w:t>Orang kaya</w:t>
      </w:r>
    </w:p>
    <w:p>
      <w:pPr>
        <w:pStyle w:val="ListBullet"/>
        <w:spacing w:line="240" w:lineRule="auto"/>
        <w:ind w:left="720"/>
      </w:pPr>
      <w:r>
        <w:rPr>
          <w:lang w:val="id_ID" w:bidi="id_ID"/>
        </w:rPr>
      </w:r>
      <w:r>
        <w:rPr>
          <w:lang w:val="id_ID" w:bidi="id_ID"/>
        </w:rPr>
        <w:t>Manajer atau bendahara</w:t>
      </w:r>
    </w:p>
    <w:p>
      <w:pPr>
        <w:pStyle w:val="ListBullet"/>
        <w:spacing w:line="240" w:lineRule="auto"/>
        <w:ind w:left="720"/>
      </w:pPr>
      <w:r>
        <w:rPr>
          <w:lang w:val="id_ID" w:bidi="id_ID"/>
        </w:rPr>
      </w:r>
      <w:r>
        <w:rPr>
          <w:lang w:val="id_ID" w:bidi="id_ID"/>
        </w:rPr>
        <w:t>Orang yang menuduh manajer atau bendahara itu</w:t>
      </w:r>
    </w:p>
    <w:p>
      <w:pPr>
        <w:pStyle w:val="ListBullet"/>
        <w:spacing w:line="240" w:lineRule="auto"/>
        <w:ind w:left="720"/>
      </w:pPr>
      <w:r>
        <w:rPr>
          <w:lang w:val="id_ID" w:bidi="id_ID"/>
        </w:rPr>
      </w:r>
      <w:r>
        <w:rPr>
          <w:lang w:val="id_ID" w:bidi="id_ID"/>
        </w:rPr>
        <w:t>Mereka yang berutang kepada orang kaya itu</w:t>
      </w:r>
    </w:p>
    <w:p>
      <w:pPr/>
      <w:r>
        <w:rPr>
          <w:lang w:val="id_ID" w:bidi="id_ID"/>
        </w:rPr>
      </w:r>
      <w:r>
        <w:rPr>
          <w:lang w:val="id_ID" w:bidi="id_ID"/>
        </w:rPr>
        <w:t>Minta tim untuk memerankan kisah itu dua kali. Mereka harus memerankannya dalam bahasa yang mereka terjemahkan. Pertama, minta mereka memerankan kisah itu tanpa berhenti. Pada saat tim memerankan kisah itu untuk kedua kali, hentikan mereka pada titik yang berbeda dalam kisah tersebut.</w:t>
      </w:r>
    </w:p>
    <w:p>
      <w:pPr/>
      <w:r>
        <w:rPr>
          <w:lang w:val="id_ID" w:bidi="id_ID"/>
        </w:rPr>
      </w:r>
      <w:r>
        <w:rPr>
          <w:lang w:val="id_ID" w:bidi="id_ID"/>
        </w:rPr>
        <w:t>Ketika tim memerankan kisah itu untuk pertama kali, perhatikan dialog, alur, plot, dan kronologi kisah tersebut. Perhatikan bagian penting atau sulit dari kisah maupun bagian yang akan diperankan dan jangan dilewati. Bantu tim untuk mengingat bagian dari kisah tersebut.</w:t>
      </w:r>
    </w:p>
    <w:p>
      <w:pPr/>
      <w:r>
        <w:rPr>
          <w:lang w:val="id_ID" w:bidi="id_ID"/>
        </w:rPr>
      </w:r>
      <w:r>
        <w:rPr>
          <w:lang w:val="id_ID" w:bidi="id_ID"/>
        </w:rPr>
        <w:t>Saat tim memerankan kisah ini untuk kedua kali, hentikan mereka pada titik tertentu. Pastikan untuk memerankan perumpamaan yang sedang diceritakan Yesus.</w:t>
      </w:r>
    </w:p>
    <w:p>
      <w:pPr/>
      <w:r>
        <w:rPr>
          <w:lang w:val="id_ID" w:bidi="id_ID"/>
        </w:rPr>
      </w:r>
      <w:r>
        <w:rPr>
          <w:lang w:val="id_ID" w:bidi="id_ID"/>
        </w:rPr>
        <w:t>Yesus sedang berbicara kepada para murid-Nya. Yesus menceritakan perumpamaan tentang seorang kaya yang memiliki seorang manajer atau bendahara rumah tangga orang kaya tersebut. Orang-orang mengatakan kepada orang kaya itu bahwa manajer atau bendahara itu tidak jujur. Orang kaya itu menyampaikan tuduhan kepada manajer atau bendahara itu.</w:t>
      </w:r>
    </w:p>
    <w:p>
      <w:pPr/>
      <w:r>
        <w:rPr>
          <w:lang w:val="id_ID" w:bidi="id_ID"/>
        </w:rPr>
      </w:r>
      <w:r>
        <w:rPr>
          <w:lang w:val="id_ID" w:bidi="id_ID"/>
        </w:rPr>
        <w:t>Manajer atau bendahara itu memahami bahwa kehidupannya akan segera berubah menjadi lebih buruk. Manajer atau bendahara itu kemudian memanggil mereka yang berutang kepada orang kaya itu dan mengurangi utang mereka.</w:t>
      </w:r>
    </w:p>
    <w:p>
      <w:pPr/>
      <w:r>
        <w:rPr>
          <w:lang w:val="id_ID" w:bidi="id_ID"/>
        </w:rPr>
      </w:r>
      <w:r>
        <w:rPr>
          <w:lang w:val="id_ID" w:bidi="id_ID"/>
        </w:rPr>
        <w:t>Hentikan adegannya: Tanyakan kepada orang-orang yang memerankan para pengutang bagaimana perasaan mereka ketika utang mereka berkurang. Dengarkan hal-hal seperti, "Merasa lega! Sangat bahagia sehingga saya tidak berutang banyak," "Bersyukur kepada manajer atau bendahara itu karena mengubah jumlah utang saya." Ulangi adegannya</w:t>
      </w:r>
    </w:p>
    <w:p>
      <w:pPr/>
      <w:r>
        <w:rPr>
          <w:lang w:val="id_ID" w:bidi="id_ID"/>
        </w:rPr>
      </w:r>
      <w:r>
        <w:rPr>
          <w:lang w:val="id_ID" w:bidi="id_ID"/>
        </w:rPr>
        <w:t>Para pengutang kemudian akan berutang budi kepada manajer atau bendahara itu. Orang kaya itu menghargai betapa cerdasnya manajer atau bendahara itu untuk mengurus kebutuhan masa depan manajer atau bendahara itu sendiri.</w:t>
      </w:r>
    </w:p>
    <w:p>
      <w:pPr/>
      <w:r>
        <w:rPr>
          <w:lang w:val="id_ID" w:bidi="id_ID"/>
        </w:rPr>
      </w:r>
      <w:r>
        <w:rPr>
          <w:lang w:val="id_ID" w:bidi="id_ID"/>
        </w:rPr>
        <w:t>Yesus kemudian berkomentar tentang perlunya kemampuan yang sama bagi anak-anak terang untuk menilai situasi dan membawa hasil yang diinginkan. Yesus berkomentar tentang bagaimana orang-orang yang setia dengan yang kecil akan tetap setia dan mereka yang tidak setia dengan yang kecil tidak akan setia dengan yang banyak atau hal yang besar. Yesus menyatakan pokok utama kepada para murid bahwa mereka harus cerdik dan setia dengan hal-hal yang telah diberikan dan bahwa mereka tidak dapat melayani dua tuan yang berbeda pada saat yang sama. Yesus mengatakan bahwa para murid tidak dapat melayani Allah dan uang.</w:t>
      </w:r>
    </w:p>
    <w:p>
      <w:pPr/>
      <w:r>
        <w:rPr>
          <w:lang w:val="id_ID" w:bidi="id_ID"/>
        </w:rPr>
      </w:r>
      <w:r>
        <w:rPr>
          <w:lang w:val="id_ID" w:bidi="id_ID"/>
        </w:rPr>
        <w:t>Hentikan adegannya: Tanyakan kepada para murid apa yang mereka rasakan atau pikirkan. Dengarkan hal-hal seperti, "Yesus pasti mengarahkan komentar-Nya kepada orang-orang Farisi." "Berharap bahwa saya tidak akan pernah mengutamakan uang di atas Allah." "Takut bahwa saya akan megutamakan uang daripada Allah." "Takut karena jika saya tidak mencari uang, Saya berharap Allah akan menyediakan kebutuhan saya." Ulangi adegannya.</w:t>
      </w:r>
    </w:p>
    <w:p>
      <w:pPr/>
      <w:r>
        <w:rPr>
          <w:lang w:val="id_ID" w:bidi="id_ID"/>
        </w:rPr>
      </w:r>
      <w:r>
        <w:rPr>
          <w:lang w:val="id_ID" w:bidi="id_ID"/>
        </w:rPr>
        <w:t>Orang-orang Farisi yang telah berada di sana sepanjang waktu mendengarkan, malah mencemooh Yesus karena apa yang dikatakan Yesus. Orang-orang Farisi dikenal mencintai uang. Yesus mengatakan kepada mereka bahwa mereka mungkin terlihat baik di hadapan orang-orang, tetapi Allah mengetahui hati mereka.</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Yesus berbicara langsung kepada para </w:t>
      </w:r>
      <w:r>
        <w:rPr>
          <w:b/>
          <w:lang w:val="id_ID" w:bidi="id_ID"/>
        </w:rPr>
        <w:t>murid</w:t>
      </w:r>
      <w:r>
        <w:rPr>
          <w:lang w:val="id_ID" w:bidi="id_ID"/>
        </w:rPr>
        <w:t xml:space="preserve">. Murid-murid Yesus adalah para pengikut-Nya yang terdekat. Gunakan kata yang sama untuk murid seperti yang telah saudara gunakan sebelumnya. Lihat Daftar Kata Utama untuk definisi </w:t>
      </w:r>
      <w:hyperlink r:id="rId171">
        <w:r>
          <w:rPr>
            <w:lang w:val="id_ID" w:bidi="id_ID"/>
          </w:rPr>
          <w:rPr>
            <w:color w:val="0000EE"/>
            <w:u w:val="single"/>
          </w:rPr>
          <w:t>murid-murid</w:t>
        </w:r>
      </w:hyperlink>
      <w:r>
        <w:rPr>
          <w:lang w:val="id_ID" w:bidi="id_ID"/>
        </w:rPr>
        <w:t>.</w:t>
      </w:r>
    </w:p>
    <w:p>
      <w:pPr/>
      <w:r>
        <w:rPr>
          <w:lang w:val="id_ID" w:bidi="id_ID"/>
        </w:rPr>
      </w:r>
      <w:r>
        <w:rPr>
          <w:lang w:val="id_ID" w:bidi="id_ID"/>
        </w:rPr>
        <w:t xml:space="preserve">Yesus menceritakan perumpamaan tentang seorang kaya yang memiliki seorang </w:t>
      </w:r>
      <w:r>
        <w:rPr>
          <w:b/>
          <w:lang w:val="id_ID" w:bidi="id_ID"/>
        </w:rPr>
        <w:t>manajer atau bendahara</w:t>
      </w:r>
      <w:r>
        <w:rPr>
          <w:lang w:val="id_ID" w:bidi="id_ID"/>
        </w:rPr>
        <w:t>. Seorang manajer atau bendahara adalah orang yang bertanggung jawab atas rumah tangga dan urusan keuangan orang lain. Manajer atau bendahara itu dituduh tidak jujur. Orang kaya itu berbicara langsung kepada manajer atau bendahara tentang hal itu. Orang kaya itu mengatakan kepada manajer atau bendahara itu untuk menyerahkan laporan pertanggungjawaban karena manajer itu dipecat.</w:t>
      </w:r>
    </w:p>
    <w:p>
      <w:pPr/>
      <w:r>
        <w:rPr>
          <w:lang w:val="id_ID" w:bidi="id_ID"/>
        </w:rPr>
      </w:r>
      <w:r>
        <w:rPr>
          <w:lang w:val="id_ID" w:bidi="id_ID"/>
        </w:rPr>
        <w:t xml:space="preserve">Manajer atau bendahara itu mengurangi utang beberapa orang yang berutang kepada orang kaya itu. Ini memastikan bahwa orang-orang ini akan berhutang budi kepada manajer atau bendahara itu. Orang kaya itu menghargai bahwa manajer atau bendahara itu bertindak </w:t>
      </w:r>
      <w:r>
        <w:rPr>
          <w:b/>
          <w:lang w:val="id_ID" w:bidi="id_ID"/>
        </w:rPr>
        <w:t>cerdik</w:t>
      </w:r>
      <w:r>
        <w:rPr>
          <w:lang w:val="id_ID" w:bidi="id_ID"/>
        </w:rPr>
        <w:t>. Menjadi cerdik berarti bertindak dengan wawasan dan dengan pemahaman yang dalam terhadap suatu situasi. Cerdik bukan secara moral yang baik atau buruk, tetapi dapat menilai situasi dan bertindak dengan tepat untuk mendapatkan hasil yang diinginkan.</w:t>
      </w:r>
    </w:p>
    <w:p>
      <w:pPr/>
      <w:r>
        <w:rPr>
          <w:lang w:val="id_ID" w:bidi="id_ID"/>
        </w:rPr>
      </w:r>
      <w:r>
        <w:rPr>
          <w:lang w:val="id_ID" w:bidi="id_ID"/>
        </w:rPr>
        <w:t>Yesus berbicara tentang kapan</w:t>
      </w:r>
      <w:r>
        <w:rPr>
          <w:b/>
          <w:lang w:val="id_ID" w:bidi="id_ID"/>
        </w:rPr>
        <w:t>kesetiaan</w:t>
      </w:r>
      <w:r>
        <w:rPr>
          <w:lang w:val="id_ID" w:bidi="id_ID"/>
        </w:rPr>
        <w:t xml:space="preserve"> orang-orang dapat diandalkan. Kepercayaan adalah dapat dipercaya dan dapat diandalkan. Yesus mengatakan bahwa para murid tidak dapat melayani dua tuan. Yesus mengatakan bahwa mereka tidak dapat melayani Allah dan uang.</w:t>
      </w:r>
    </w:p>
    <w:p>
      <w:pPr/>
      <w:r>
        <w:rPr>
          <w:lang w:val="id_ID" w:bidi="id_ID"/>
        </w:rPr>
      </w:r>
      <w:r>
        <w:rPr>
          <w:lang w:val="id_ID" w:bidi="id_ID"/>
        </w:rPr>
        <w:t>Orang-orang</w:t>
      </w:r>
      <w:r>
        <w:rPr>
          <w:b/>
          <w:lang w:val="id_ID" w:bidi="id_ID"/>
        </w:rPr>
        <w:t>Farisi</w:t>
      </w:r>
      <w:r>
        <w:rPr>
          <w:lang w:val="id_ID" w:bidi="id_ID"/>
        </w:rPr>
        <w:t xml:space="preserve">, atau para pemimpin agama pada waktu itu, menertawakan Yesus karena mengatakan ini. Orang-orang Farisi dikenal mencintai uang. Yesus mengatakan kepada orang-orang Farisi bahwa mereka mungkin mencoba terlihat baik di hadapan dunia di sekitar mereka, tetapi Allah mengetahui hati mereka. Terjemahkan Farisi dengan cara yang sama seperti yang telah saudara lakukan sebelumnya. Lihatlah Glosarium Utama untuk definisi </w:t>
      </w:r>
      <w:hyperlink r:id="rId161">
        <w:r>
          <w:rPr>
            <w:lang w:val="id_ID" w:bidi="id_ID"/>
          </w:rPr>
          <w:rPr>
            <w:color w:val="0000EE"/>
            <w:u w:val="single"/>
          </w:rPr>
          <w:t>Farisi</w:t>
        </w:r>
      </w:hyperlink>
      <w:r>
        <w:rPr>
          <w:lang w:val="id_ID" w:bidi="id_ID"/>
        </w:rPr>
        <w:t>.</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itu, secara berkelompok, dalam bahasa sendiri.</w:t>
      </w:r>
    </w:p>
    <w:p>
      <w:pPr/>
      <w:r>
        <w:rPr>
          <w:lang w:val="id_ID" w:bidi="id_ID"/>
        </w:rPr>
      </w:r>
      <w:r>
        <w:rPr>
          <w:lang w:val="id_ID" w:bidi="id_ID"/>
        </w:rPr>
        <w:t>Pertama, seluruh kelompok harus berlatih menceritakan perikop itu dalam bahasa sendiri. Ingatlah untuk menyertakan hal-hal yang sudah ditentukan dalam tahap-tahap sebelumnya, seperti kronologi, kata, frasa, emosi, atau apa pun yang sudah dibahas.</w:t>
      </w:r>
    </w:p>
    <w:p>
      <w:pPr/>
      <w:r>
        <w:rPr>
          <w:lang w:val="id_ID" w:bidi="id_ID"/>
        </w:rPr>
      </w:r>
      <w:r>
        <w:rPr>
          <w:lang w:val="id_ID" w:bidi="id_ID"/>
        </w:rPr>
        <w:t xml:space="preserve">Satu anggota harus mengucapkan beberapa kalimat dari perikop itu dan berhenti sebentar. Anggota kelompok lain harus mengucapkan kalimat selanjutnya dari perikop itu tersebut dan berhenti sejenak. Lakukan ini sampai kelompok telah menceritakan kembali seluruh teks. Anggota-anggota kelompok dapat saling memperbaiki dalam tahap ini. </w:t>
      </w:r>
    </w:p>
    <w:p>
      <w:pPr/>
      <w:r>
        <w:rPr>
          <w:lang w:val="id_ID" w:bidi="id_ID"/>
        </w:rPr>
      </w:r>
      <w:r>
        <w:rPr>
          <w:lang w:val="id_ID" w:bidi="id_ID"/>
        </w:rPr>
        <w:t>Hentikan sejenak audio ini di sini.</w:t>
      </w:r>
    </w:p>
    <w:p>
      <w:pPr/>
      <w:r>
        <w:rPr>
          <w:lang w:val="id_ID" w:bidi="id_ID"/>
        </w:rPr>
      </w:r>
      <w:r>
        <w:rPr>
          <w:lang w:val="id_ID" w:bidi="id_ID"/>
        </w:rPr>
        <w:t>Selanjutnya, setiap anggota kelompok harus menceritakan seluruh teks tersebut tanpa interupsi setidaknya satu kali. Seorang anggota kelompok dapat menggunakan benda apa saja, gerakan, atau papan cerita untuk membantu mereka mengingat teks tersebut.</w:t>
      </w:r>
    </w:p>
    <w:p>
      <w:pPr/>
      <w:r>
        <w:rPr>
          <w:lang w:val="id_ID" w:bidi="id_ID"/>
        </w:rPr>
      </w:r>
      <w:r>
        <w:rPr>
          <w:lang w:val="id_ID" w:bidi="id_ID"/>
        </w:rPr>
        <w:t>Hentikan sejenak audio ini di sini.</w:t>
      </w:r>
    </w:p>
    <w:p>
      <w:pPr/>
      <w:r>
        <w:rPr>
          <w:lang w:val="id_ID" w:bidi="id_ID"/>
        </w:rPr>
      </w:r>
      <w:r>
        <w:rPr>
          <w:lang w:val="id_ID" w:bidi="id_ID"/>
        </w:rPr>
        <w:t xml:space="preserve">Selanjutnya, kelompok dapat memutuskan versi siapa dari teks tersebut yang Anda paling sukai. Anda mungkin memutuskan untuk menyukai cara bercerita seorang anggota kelompok untuk suatu adegan, tetapi menyukai cara anggota kelompok lain menceritakan adegan lainnya. </w:t>
      </w:r>
    </w:p>
    <w:p>
      <w:pPr/>
      <w:r>
        <w:rPr>
          <w:lang w:val="id_ID" w:bidi="id_ID"/>
        </w:rPr>
      </w:r>
      <w:r>
        <w:rPr>
          <w:lang w:val="id_ID" w:bidi="id_ID"/>
        </w:rPr>
        <w:t>Hentikan sejenak audio ini di sini.</w:t>
      </w:r>
    </w:p>
    <w:p>
      <w:pPr/>
      <w:r>
        <w:rPr>
          <w:lang w:val="id_ID" w:bidi="id_ID"/>
        </w:rPr>
      </w:r>
      <w:r>
        <w:rPr>
          <w:lang w:val="id_ID" w:bidi="id_ID"/>
        </w:rPr>
        <w:t>Akhirnya, kelompok dapat menyusun versi akhir dari perikop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Lukas 16:1–15</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455">
        <w:r>
          <w:rPr>
            <w:lang w:val="id_ID" w:bidi="id_ID"/>
          </w:rPr>
          <w:rPr>
            <w:color w:val="0000EE"/>
            <w:u w:val="single"/>
          </w:rPr>
          <w:t>Dengar dan Renungkan</w:t>
        </w:r>
      </w:hyperlink>
      <w:r>
        <w:rPr>
          <w:lang w:val="id_ID" w:bidi="id_ID"/>
        </w:rPr>
        <w:t xml:space="preserve"> (620 KB)</w:t>
      </w:r>
      <w:r>
        <w:rPr>
          <w:lang w:val="id_ID" w:bidi="id_ID"/>
        </w:rPr>
      </w:r>
    </w:p>
    <w:p>
      <w:pPr>
        <w:pStyle w:val="ListBullet"/>
        <w:spacing w:line="240" w:lineRule="auto"/>
        <w:ind w:left="720"/>
      </w:pPr>
      <w:r>
        <w:rPr>
          <w:lang w:val="id_ID" w:bidi="id_ID"/>
        </w:rPr>
      </w:r>
      <w:hyperlink r:id="rId456">
        <w:r>
          <w:rPr>
            <w:lang w:val="id_ID" w:bidi="id_ID"/>
          </w:rPr>
          <w:rPr>
            <w:color w:val="0000EE"/>
            <w:u w:val="single"/>
          </w:rPr>
          <w:t>Menyiapkan Panggung</w:t>
        </w:r>
      </w:hyperlink>
      <w:r>
        <w:rPr>
          <w:lang w:val="id_ID" w:bidi="id_ID"/>
        </w:rPr>
        <w:t xml:space="preserve"> (8.3 MB)</w:t>
      </w:r>
      <w:r>
        <w:rPr>
          <w:lang w:val="id_ID" w:bidi="id_ID"/>
        </w:rPr>
      </w:r>
    </w:p>
    <w:p>
      <w:pPr>
        <w:pStyle w:val="ListBullet"/>
        <w:spacing w:line="240" w:lineRule="auto"/>
        <w:ind w:left="720"/>
      </w:pPr>
      <w:r>
        <w:rPr>
          <w:lang w:val="id_ID" w:bidi="id_ID"/>
        </w:rPr>
      </w:r>
      <w:hyperlink r:id="rId457">
        <w:r>
          <w:rPr>
            <w:lang w:val="id_ID" w:bidi="id_ID"/>
          </w:rPr>
          <w:rPr>
            <w:color w:val="0000EE"/>
            <w:u w:val="single"/>
          </w:rPr>
          <w:t>Menjelaskan Adegan</w:t>
        </w:r>
      </w:hyperlink>
      <w:r>
        <w:rPr>
          <w:lang w:val="id_ID" w:bidi="id_ID"/>
        </w:rPr>
        <w:t xml:space="preserve"> (4.5 MB)</w:t>
      </w:r>
      <w:r>
        <w:rPr>
          <w:lang w:val="id_ID" w:bidi="id_ID"/>
        </w:rPr>
      </w:r>
    </w:p>
    <w:p>
      <w:pPr>
        <w:pStyle w:val="ListBullet"/>
        <w:spacing w:line="240" w:lineRule="auto"/>
        <w:ind w:left="720"/>
      </w:pPr>
      <w:r>
        <w:rPr>
          <w:lang w:val="id_ID" w:bidi="id_ID"/>
        </w:rPr>
      </w:r>
      <w:hyperlink r:id="rId458">
        <w:r>
          <w:rPr>
            <w:lang w:val="id_ID" w:bidi="id_ID"/>
          </w:rPr>
          <w:rPr>
            <w:color w:val="0000EE"/>
            <w:u w:val="single"/>
          </w:rPr>
          <w:t>Memperagakan Bacaan</w:t>
        </w:r>
      </w:hyperlink>
      <w:r>
        <w:rPr>
          <w:lang w:val="id_ID" w:bidi="id_ID"/>
        </w:rPr>
        <w:t xml:space="preserve"> (3.5 MB)</w:t>
      </w:r>
      <w:r>
        <w:rPr>
          <w:lang w:val="id_ID" w:bidi="id_ID"/>
        </w:rPr>
      </w:r>
    </w:p>
    <w:p>
      <w:pPr>
        <w:pStyle w:val="ListBullet"/>
        <w:spacing w:line="240" w:lineRule="auto"/>
        <w:ind w:left="720"/>
      </w:pPr>
      <w:r>
        <w:rPr>
          <w:lang w:val="id_ID" w:bidi="id_ID"/>
        </w:rPr>
      </w:r>
      <w:hyperlink r:id="rId459">
        <w:r>
          <w:rPr>
            <w:lang w:val="id_ID" w:bidi="id_ID"/>
          </w:rPr>
          <w:rPr>
            <w:color w:val="0000EE"/>
            <w:u w:val="single"/>
          </w:rPr>
          <w:t>Melengkapi yang Kurang</w:t>
        </w:r>
      </w:hyperlink>
      <w:r>
        <w:rPr>
          <w:lang w:val="id_ID" w:bidi="id_ID"/>
        </w:rPr>
        <w:t xml:space="preserve"> (1.9 MB)</w:t>
      </w:r>
      <w:r>
        <w:rPr>
          <w:lang w:val="id_ID" w:bidi="id_ID"/>
        </w:rPr>
      </w:r>
    </w:p>
    <w:p>
      <w:pPr>
        <w:pStyle w:val="ListBullet"/>
        <w:spacing w:line="240" w:lineRule="auto"/>
        <w:ind w:left="720"/>
      </w:pPr>
      <w:r>
        <w:rPr>
          <w:lang w:val="id_ID" w:bidi="id_ID"/>
        </w:rPr>
      </w:r>
      <w:hyperlink r:id="rId460">
        <w:r>
          <w:rPr>
            <w:lang w:val="id_ID" w:bidi="id_ID"/>
          </w:rPr>
          <w:rPr>
            <w:color w:val="0000EE"/>
            <w:u w:val="single"/>
          </w:rPr>
          <w:t>Menyampaikan Firman Tuhan</w:t>
        </w:r>
      </w:hyperlink>
      <w:r>
        <w:rPr>
          <w:lang w:val="id_ID" w:bidi="id_ID"/>
        </w:rPr>
        <w:t xml:space="preserve"> (1.6 MB)</w:t>
      </w:r>
      <w:r>
        <w:rPr>
          <w:lang w:val="id_ID" w:bidi="id_ID"/>
        </w:rPr>
      </w:r>
      <w:r>
        <w:rPr>
          <w:lang w:val="id_ID" w:bidi="id_ID"/>
        </w:rPr>
      </w:r>
      <w:r>
        <w:rPr>
          <w:lang w:val="id_ID" w:bidi="id_ID"/>
        </w:rPr>
      </w:r>
    </w:p>
    <w:p>
      <w:pPr/>
      <w:r>
        <w:rPr>
          <w:lang w:val="id_ID" w:bidi="id_ID"/>
        </w:rPr>
      </w:r>
    </w:p>
    <w:p>
      <w:pPr>
        <w:pStyle w:val="Heading2"/>
      </w:pPr>
      <w:r>
        <w:rPr>
          <w:lang w:val="id_ID" w:bidi="id_ID"/>
        </w:rPr>
        <w:t>Lukas 16:16–18</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Dengarkan atau baca Lukas 16:16–18 dan renungkan di dalam hati anda. Dengarkan atau baca teks sebanyak tiga kali (dalam tiga terjemahan yang berbeda, jika memungkinkan). Kemudian, sebagai sebuah tim, diskusikanlah pertanyaan-pertanyaan berikut:</w:t>
      </w:r>
    </w:p>
    <w:p>
      <w:pPr>
        <w:pStyle w:val="ListBullet"/>
        <w:spacing w:line="240" w:lineRule="auto"/>
        <w:ind w:left="720"/>
      </w:pPr>
      <w:r>
        <w:rPr>
          <w:lang w:val="id_ID" w:bidi="id_ID"/>
        </w:rPr>
      </w:r>
      <w:r>
        <w:rPr>
          <w:lang w:val="id_ID" w:bidi="id_ID"/>
        </w:rPr>
        <w:t>Apa yang saudara sukai dalam kisah ini?</w:t>
      </w:r>
    </w:p>
    <w:p>
      <w:pPr>
        <w:pStyle w:val="ListBullet"/>
        <w:spacing w:line="240" w:lineRule="auto"/>
        <w:ind w:left="720"/>
      </w:pPr>
      <w:r>
        <w:rPr>
          <w:lang w:val="id_ID" w:bidi="id_ID"/>
        </w:rPr>
      </w:r>
      <w:r>
        <w:rPr>
          <w:lang w:val="id_ID" w:bidi="id_ID"/>
        </w:rPr>
        <w:t>Apakah yang tidak saudara sukai atau tidak pahami?</w:t>
      </w:r>
    </w:p>
    <w:p>
      <w:pPr>
        <w:pStyle w:val="ListBullet"/>
        <w:spacing w:line="240" w:lineRule="auto"/>
        <w:ind w:left="720"/>
      </w:pPr>
      <w:r>
        <w:rPr>
          <w:lang w:val="id_ID" w:bidi="id_ID"/>
        </w:rPr>
      </w:r>
      <w:r>
        <w:rPr>
          <w:lang w:val="id_ID" w:bidi="id_ID"/>
        </w:rPr>
        <w:t>Apakah yang diceritakan kisah ini tentang Allah atau Yesus?</w:t>
      </w:r>
    </w:p>
    <w:p>
      <w:pPr>
        <w:pStyle w:val="ListBullet"/>
        <w:spacing w:line="240" w:lineRule="auto"/>
        <w:ind w:left="720"/>
      </w:pPr>
      <w:r>
        <w:rPr>
          <w:lang w:val="id_ID" w:bidi="id_ID"/>
        </w:rPr>
      </w:r>
      <w:r>
        <w:rPr>
          <w:lang w:val="id_ID" w:bidi="id_ID"/>
        </w:rPr>
        <w:t>Apakah yang diceritakan kisah ini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orang yang saudara kenal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Yesus telah berbicara kepada para murid dan orang-orang Farisi tentang bagaimana mereka mengasihi tuan-tuan lain selain Allah. Ia juga telah memperingatkan mereka untuk tidak lebih peduli tentang apa yang dipikirkan orang tentang mereka daripada apa yang dipikirkan Allah tentang mereka. Yesus menjadikan mereka tahu bahwa Yesus tidak membuang atau menghapus atau bertentangan dengan hukum dan ajaran yang diberikan oleh Musa dan para nabi. Sebaliknya, orang-orang perlu memahami hukum dan ajaran Musa dan para nabi dalam terang ajaran Yesus tentang Kerajaan Allah. Hukum yang diberikan Allah kepada Musa sering hanya disebut Hukum Taurat. Dan ajaran lain dari para nabi lain hanya disebut sebagai para nabi. Kerajaan Allah adalah aturan dan pemerintahan Allah di dalam hati orang-orang yang mengikuti-Nya sampai suatu hari pemerintahan dan kekuasaan Allah lengkap di seluruh bumi.</w:t>
      </w:r>
    </w:p>
    <w:p>
      <w:pPr/>
      <w:r>
        <w:rPr>
          <w:lang w:val="id_ID" w:bidi="id_ID"/>
        </w:rPr>
      </w:r>
      <w:r>
        <w:rPr>
          <w:lang w:val="id_ID" w:bidi="id_ID"/>
        </w:rPr>
        <w:t>Yesus membuat perbedaan antara hukum Perjanjian Lama dan para nabi, dan kabar baik tentang kerajaan Allah yang sedang dikotbahkan atau diberitakan oleh Yesus. Yohanes Pembaptis adalah titik awal ketika orang-orang mulai mendengar tentang Kerajaan Allah. Yesus mengatakan bahwa semua orang memaksa atau berusaha keras untuk masuk ke dalam kerajaan Allah. Ada beberapa makna yang mungkin dari pernyataan ini. Kata "memaksa" berarti menggunakan kekerasan. Yesus mungkin sedang mengatakan bahwa orang-orang menggunakan kekerasan atau kekuatan militer untuk membangun apa yang mereka anggap sebagai Kerajaan Allah di bumi. Beberapa orang percaya bahwa Yesus mengatakan orang-orang berjuang atau berusaha sangat keras untuk masuk ke dalam kerajaan Allah. Kebanyakan orang percaya bahwa Yesus menekankan hubungan dengan tindakan bendahara yang tidak jujur yang putus asa tetapi bertindak dengan tegas, dan cerdas. Yesus mungkin juga mengatakan bahwa ketika orang-orang memilih tuan mana yang akan mereka layani, mereka sedang membuat keputusan penting. Itu juga dapat dikatakan, "Semua orang yang ingin mendapat manfaat dari kabar baik tentang kerajaan Allah harus mengambil tindakan drastis untuk mendapatkannya." Mungkin Yesus berbicara langsung kepada orang-orang Farisi yang "mencuri" kerajaan Allah dari para pengikut mereka. Orang-orang Farisi memberikan perintah kepada orang-orang untuk melakukan hal-hal yang membuat mereka terlihat baik di luar, tetapi tidak mengubah pikiran atau motivasi batin mereka. Yesus juga mengatakan bahwa semua orang sangat ingin untuk masuk ke dalam Kerajaan Allah. Ini akan menyinggung orang-orang Farisi, para pemimpin penting agama Yahudi, karena mereka berpikir bahwa mereka adalah satu-satunya orang yang cukup benar untuk masuk ke dalam Kerajaan Allah.</w:t>
      </w:r>
    </w:p>
    <w:p>
      <w:pPr/>
      <w:r>
        <w:rPr>
          <w:lang w:val="id_ID" w:bidi="id_ID"/>
        </w:rPr>
      </w:r>
      <w:r>
        <w:rPr>
          <w:lang w:val="id_ID" w:bidi="id_ID"/>
        </w:rPr>
        <w:t>Berhenti dan diskusikan dalam tim: menurut pendapat orang-orang di gereja atau komunitas saudara, apa yang terjadi dalam kerajaan Allah? Selain melalui Yesus, Apa saja cara yang orang-orang lakukan untuk masuk ke dalam kerajaan Allah?</w:t>
      </w:r>
    </w:p>
    <w:p>
      <w:pPr/>
      <w:r>
        <w:rPr>
          <w:lang w:val="id_ID" w:bidi="id_ID"/>
        </w:rPr>
      </w:r>
      <w:r>
        <w:rPr>
          <w:lang w:val="id_ID" w:bidi="id_ID"/>
        </w:rPr>
        <w:t>Yesus menekankan bahwa hukum Taurat akan berlaku untuk waktu yang lama. Yesus mengatakan bahwa lebih mudah surga dan bumi berlalu atau dimusnahkan, daripada huruf terkecil dalam hukum Taurat hilang.</w:t>
      </w:r>
    </w:p>
    <w:p>
      <w:pPr/>
      <w:r>
        <w:rPr>
          <w:lang w:val="id_ID" w:bidi="id_ID"/>
        </w:rPr>
      </w:r>
      <w:r>
        <w:rPr>
          <w:lang w:val="id_ID" w:bidi="id_ID"/>
        </w:rPr>
        <w:t>Kemudian Yesus memberikan penafsiran tentang satu hukum tentang orang yang menceraikan pasangannya yang mungkin telah mengejutkan orang-orang Farisi. Orang-orang Yahudi diizinkan untuk menceraikan istri mereka dan menikah kembali jika ada alasan yang benar dan selama mereka melalui prosedur yang benar. Orang-orang Farisi memperluas makna hukum Taurat sehingga mereka dapat terus melakukan hal-hal buruk seperti yang mereka inginkan. Budaya telah berkembang menjadi sedemikian rupa sehingga orang-orang Yahudi bercerai dan menikah kembali karena mereka tertarik pada seorang perempuan yang bukan istri mereka. Yesus mengambil sikap yang tegas terhadap menceraikan seseorang untuk menikahi orang lain lagi, dengan menyebutnya perzinahan, atau ketidaksetiaan dalam pernikahan.</w:t>
      </w:r>
    </w:p>
    <w:p>
      <w:pPr/>
      <w:r>
        <w:rPr>
          <w:lang w:val="id_ID" w:bidi="id_ID"/>
        </w:rPr>
      </w:r>
      <w:r>
        <w:rPr>
          <w:lang w:val="id_ID" w:bidi="id_ID"/>
        </w:rPr>
        <w:t>Berhenti dan diskusikan dalam tim: Bicarakan tentang hukum dalam budaya saudara di mana pemerintah atau pemimpin agama tidak tegas dalam penegakkan hukumnya karena itu menguntungkan keinginan mereka. Bagaimana saudara melihat ini mempengaruhi budaya saudara?</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Dalam sesi ini, saudara akan membantu kelompok untuk emvisualisasikan kisah ini. Saudara akan membantu kelompok mendefinisikan atau memerankan adegan, latar, dan karakter dari kisah ini.</w:t>
      </w:r>
    </w:p>
    <w:p>
      <w:pPr/>
      <w:r>
        <w:rPr>
          <w:lang w:val="id_ID" w:bidi="id_ID"/>
        </w:rPr>
      </w:r>
      <w:r>
        <w:rPr>
          <w:lang w:val="id_ID" w:bidi="id_ID"/>
        </w:rPr>
        <w:t>Kisah ini memiliki 1 adegan.</w:t>
      </w:r>
    </w:p>
    <w:p>
      <w:pPr/>
      <w:r>
        <w:rPr>
          <w:lang w:val="id_ID" w:bidi="id_ID"/>
        </w:rPr>
      </w:r>
      <w:r>
        <w:rPr>
          <w:b/>
          <w:lang w:val="id_ID" w:bidi="id_ID"/>
        </w:rPr>
        <w:t>Adegan pertama:</w:t>
      </w:r>
      <w:r>
        <w:rPr>
          <w:lang w:val="id_ID" w:bidi="id_ID"/>
        </w:rPr>
        <w:t xml:space="preserve"> Yesus berbicara kepada orang-orang Farisi dan didengar oleh para murid. Yesus mengatakan kepada orang-orang Farisi bahwa orang-orang memberitakan ajaran dari hukum Taurat Musa dan para nabi sampai masa Yohanes Pembaptis. Yesus mengatakan bahwa sejak itu Ia telah memberitakan kabar baik tentang kerajaan Allah. Banyak orang mencoba dengan penuh bersemangat untuk masuk ke dalam kerajaan Allah. Yesus memastikan bahwa orang-orang Farisi tahu bahwa hukum Taurat masih penting dan tidak hilang. Yesus mengatakan kepada orang-orang Farisi bahwa menceraikan istri dan menikahi wanita yang lain adalah berzinah, dan menikahi seorang perempuan yang diceraikan adalah berzinah.</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Orang-orang Farisi (mendengarkan Yesus)</w:t>
      </w:r>
    </w:p>
    <w:p>
      <w:pPr>
        <w:pStyle w:val="ListBullet"/>
        <w:spacing w:line="240" w:lineRule="auto"/>
        <w:ind w:left="720"/>
      </w:pPr>
      <w:r>
        <w:rPr>
          <w:lang w:val="id_ID" w:bidi="id_ID"/>
        </w:rPr>
      </w:r>
      <w:r>
        <w:rPr>
          <w:lang w:val="id_ID" w:bidi="id_ID"/>
        </w:rPr>
        <w:t>Yohanes Pembaptis juga disebutkan</w:t>
      </w:r>
    </w:p>
    <w:p>
      <w:pPr>
        <w:pStyle w:val="ListBullet"/>
        <w:spacing w:line="240" w:lineRule="auto"/>
        <w:ind w:left="720"/>
      </w:pPr>
      <w:r>
        <w:rPr>
          <w:lang w:val="id_ID" w:bidi="id_ID"/>
        </w:rPr>
      </w:r>
      <w:r>
        <w:rPr>
          <w:lang w:val="id_ID" w:bidi="id_ID"/>
        </w:rPr>
        <w:t>Orang-orang yang memaksa atau berusaha untuk masuk ke dalam kerajaan Allah</w:t>
      </w:r>
    </w:p>
    <w:p>
      <w:pPr>
        <w:pStyle w:val="ListBullet"/>
        <w:spacing w:line="240" w:lineRule="auto"/>
        <w:ind w:left="720"/>
      </w:pPr>
      <w:r>
        <w:rPr>
          <w:lang w:val="id_ID" w:bidi="id_ID"/>
        </w:rPr>
      </w:r>
      <w:r>
        <w:rPr>
          <w:lang w:val="id_ID" w:bidi="id_ID"/>
        </w:rPr>
        <w:t>Pria dan wanita yang menikah dan bercerai</w:t>
      </w:r>
    </w:p>
    <w:p>
      <w:pPr/>
      <w:r>
        <w:rPr>
          <w:lang w:val="id_ID" w:bidi="id_ID"/>
        </w:rPr>
      </w:r>
      <w:r>
        <w:rPr>
          <w:lang w:val="id_ID" w:bidi="id_ID"/>
        </w:rPr>
        <w:t>Dalam sesi ini, ambillah papan cerita kelompok, gambarlah, atau gunakan beberapa macam alat peraga (benda-benda yang dapat Anda pindahkan seperti batu, batang, mainan anak-anak) untuk memvisualisasikan kisah dan adegan di dalamnya.</w:t>
      </w:r>
    </w:p>
    <w:p>
      <w:pPr/>
      <w:r>
        <w:rPr>
          <w:lang w:val="id_ID" w:bidi="id_ID"/>
        </w:rPr>
      </w:r>
      <w:r>
        <w:rPr>
          <w:lang w:val="id_ID" w:bidi="id_ID"/>
        </w:rPr>
        <w:t>Yesus masih berbicara kepada orang-orang Farisi. Yesus menyampaikan komentarnya kepada orang-orang Farisi setelah mereka mengejek Yesus karena berbicara tentang uang. Yesus menjelaskan bahwa kabar baik tentang kerajaan Allah tidak terpisah dari hukum Taurat dan para nabi, dan bahwa semua orang berusaha mati-matian untuk masuk ke dalam kerajaan Allah. Yesus mengatakan bahwa hukum Taurat masih tetap berlaku dan bahwa itu adalah kekal. Yesus mengatakan bahwa lebih mudah surga dan bumi lenyap, daripada huruf terkecil dalam hukum Taurat hilang.</w:t>
      </w:r>
    </w:p>
    <w:p>
      <w:pPr/>
      <w:r>
        <w:rPr>
          <w:lang w:val="id_ID" w:bidi="id_ID"/>
        </w:rPr>
      </w:r>
      <w:r>
        <w:rPr>
          <w:lang w:val="id_ID" w:bidi="id_ID"/>
        </w:rPr>
        <w:t>Sebagai tim, ambillah sesuatu yang dapat saudara jadikan tanda dengan: tongkat di dalam tanah, bunga di atas beton, atau pena/pensil dan kertas jika tersedia. Buatlah tanda terkecil yang terlihat di tanah, di atas beton, atau di atas kertas yang dapat saudara lakukan. Yesus mengatakan bahwa lebih mudah seluruh ciptaan lenyap daripada huruf yang terkecil dalam hukum Taurat hilang.</w:t>
      </w:r>
    </w:p>
    <w:p>
      <w:pPr/>
      <w:r>
        <w:rPr>
          <w:lang w:val="id_ID" w:bidi="id_ID"/>
        </w:rPr>
      </w:r>
      <w:r>
        <w:rPr>
          <w:lang w:val="id_ID" w:bidi="id_ID"/>
        </w:rPr>
        <w:t>Yesus memberikan penafsiran yang lebih ketat tentang hukum Taurat. Ia memberikan contoh untuk menunjukkan bagaimana hukum Taurat tetap penting.</w:t>
      </w:r>
    </w:p>
    <w:p>
      <w:pPr/>
      <w:r>
        <w:rPr>
          <w:lang w:val="id_ID" w:bidi="id_ID"/>
        </w:rPr>
      </w:r>
      <w:r>
        <w:rPr>
          <w:lang w:val="id_ID" w:bidi="id_ID"/>
        </w:rPr>
        <w:t>Bagaimana budaya saudara memberikan contoh untuk memperjelas suatu pokok?</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Dalam sesi ini, tim akan mendramatisir kisah tersebut.</w:t>
      </w:r>
    </w:p>
    <w:p>
      <w:pPr/>
      <w:r>
        <w:rPr>
          <w:lang w:val="id_ID" w:bidi="id_ID"/>
        </w:rPr>
      </w:r>
      <w:r>
        <w:rPr>
          <w:lang w:val="id_ID" w:bidi="id_ID"/>
        </w:rPr>
        <w:t>Kisah ini memiliki 1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Orang-orang Farisi (mendengarkan Yesus)</w:t>
      </w:r>
    </w:p>
    <w:p>
      <w:pPr>
        <w:pStyle w:val="ListBullet"/>
        <w:spacing w:line="240" w:lineRule="auto"/>
        <w:ind w:left="720"/>
      </w:pPr>
      <w:r>
        <w:rPr>
          <w:lang w:val="id_ID" w:bidi="id_ID"/>
        </w:rPr>
      </w:r>
      <w:r>
        <w:rPr>
          <w:lang w:val="id_ID" w:bidi="id_ID"/>
        </w:rPr>
        <w:t>Yohanes Pembaptis juga disebutkan</w:t>
      </w:r>
    </w:p>
    <w:p>
      <w:pPr>
        <w:pStyle w:val="ListBullet"/>
        <w:spacing w:line="240" w:lineRule="auto"/>
        <w:ind w:left="720"/>
      </w:pPr>
      <w:r>
        <w:rPr>
          <w:lang w:val="id_ID" w:bidi="id_ID"/>
        </w:rPr>
      </w:r>
      <w:r>
        <w:rPr>
          <w:lang w:val="id_ID" w:bidi="id_ID"/>
        </w:rPr>
        <w:t>Orang-orang yang memaksa masuk ke dalam kerajaan Allah</w:t>
      </w:r>
    </w:p>
    <w:p>
      <w:pPr>
        <w:pStyle w:val="ListBullet"/>
        <w:spacing w:line="240" w:lineRule="auto"/>
        <w:ind w:left="720"/>
      </w:pPr>
      <w:r>
        <w:rPr>
          <w:lang w:val="id_ID" w:bidi="id_ID"/>
        </w:rPr>
      </w:r>
      <w:r>
        <w:rPr>
          <w:lang w:val="id_ID" w:bidi="id_ID"/>
        </w:rPr>
        <w:t>Pria dan wanita yang menikah dan bercerai</w:t>
      </w:r>
    </w:p>
    <w:p>
      <w:pPr/>
      <w:r>
        <w:rPr>
          <w:lang w:val="id_ID" w:bidi="id_ID"/>
        </w:rPr>
      </w:r>
      <w:r>
        <w:rPr>
          <w:lang w:val="id_ID" w:bidi="id_ID"/>
        </w:rPr>
        <w:t>Minta tim untuk memerankan kisah itu dua kali. Mereka harus memerankannya dalam bahasa yang mereka terjemahkan. Pertama, minta mereka memerankan kisah itu tanpa berhenti. Pada saat tim memerankan kisah itu untuk kedua kali, hentikan mereka pada titik yang berbeda dalam kisah tersebut.</w:t>
      </w:r>
    </w:p>
    <w:p>
      <w:pPr/>
      <w:r>
        <w:rPr>
          <w:lang w:val="id_ID" w:bidi="id_ID"/>
        </w:rPr>
      </w:r>
      <w:r>
        <w:rPr>
          <w:lang w:val="id_ID" w:bidi="id_ID"/>
        </w:rPr>
        <w:t>Ketika tim memerankan kisah itu untuk pertama kali, perhatikan dialog, alur, plot, dan kronologi kisah tersebut. Perhatikan bagian penting atau sulit dari kisah maupun bagian yang akan diperankan dan jangan dilewati. Bantu tim untuk mengingat bagian dari kisah tersebut.</w:t>
      </w:r>
    </w:p>
    <w:p>
      <w:pPr/>
      <w:r>
        <w:rPr>
          <w:lang w:val="id_ID" w:bidi="id_ID"/>
        </w:rPr>
      </w:r>
      <w:r>
        <w:rPr>
          <w:lang w:val="id_ID" w:bidi="id_ID"/>
        </w:rPr>
        <w:t>Saat tim memerankan kisah ini untuk kedua kali, hentikan mereka pada titik tertentu.</w:t>
      </w:r>
    </w:p>
    <w:p>
      <w:pPr/>
      <w:r>
        <w:rPr>
          <w:lang w:val="id_ID" w:bidi="id_ID"/>
        </w:rPr>
      </w:r>
      <w:r>
        <w:rPr>
          <w:lang w:val="id_ID" w:bidi="id_ID"/>
        </w:rPr>
        <w:t>Yesus berbicara kepada orang-orang Farisi dan didengar oleh atau dihadapan para murid. Yesus mengatakan kepada orang-orang Farisi bahwa orang-orang memberitakan hukum Taurat dan kitab para nabi sampai masa Yohanes Pembaptis. Yesus mengatakan bahwa sejak saat itu kabar baik tentang kerajaan Allah telah dikhotbahkan atau diberitakan. Banyak orang mencoba dengan memaksa diri atau bersemangat masuk ke dalam kerajaan Allah. Yesus memastikan bahwa orang-orang Farisi tahu bahwa hukum Taurat masih penting dan tidak hilang. Yesus mengatakan kepada orang-orang Farisi bahwa menceraikan istrinya dan menikahi wanita yang lain adalah berzinah, dan menikahi seorang perempuan yang diceraikan adalah berzinah.</w:t>
      </w:r>
    </w:p>
    <w:p>
      <w:pPr/>
      <w:r>
        <w:rPr>
          <w:lang w:val="id_ID" w:bidi="id_ID"/>
        </w:rPr>
      </w:r>
      <w:r>
        <w:rPr>
          <w:lang w:val="id_ID" w:bidi="id_ID"/>
        </w:rPr>
        <w:t>Hentikan adegannya: Tanyakan kepada orang-orang yang memerankan orang-orang Farisi bagaimana perasaan mereka. Dengarkan atau perhatikan hal-hal seperti, "Marah karena Yesus tampaknya bertentangan dengan hukum Allah. Yesus berpikir atau menganggap bahwa Ia lebih baik daripada kita!" "Tersinggung karena Yesus mengizinkan siapa pun untuk masuk ke dalam Kerajaan Allah, bahkan orang-orang berdosa!"</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Adegan pertama: Yesus berbicara kepada orang-orang Farisi dan didengar oleh para murid. Orang-orang </w:t>
      </w:r>
      <w:hyperlink r:id="rId161">
        <w:r>
          <w:rPr>
            <w:lang w:val="id_ID" w:bidi="id_ID"/>
          </w:rPr>
          <w:rPr>
            <w:color w:val="0000EE"/>
            <w:u w:val="single"/>
          </w:rPr>
          <w:t>Farisi</w:t>
        </w:r>
      </w:hyperlink>
      <w:r>
        <w:rPr>
          <w:lang w:val="id_ID" w:bidi="id_ID"/>
        </w:rPr>
        <w:t xml:space="preserve"> adalah para guru agama Yahudi. Para</w:t>
      </w:r>
      <w:hyperlink r:id="rId171">
        <w:r>
          <w:rPr>
            <w:lang w:val="id_ID" w:bidi="id_ID"/>
          </w:rPr>
          <w:rPr>
            <w:color w:val="0000EE"/>
            <w:u w:val="single"/>
          </w:rPr>
          <w:t>Murid-murid</w:t>
        </w:r>
      </w:hyperlink>
      <w:r>
        <w:rPr>
          <w:lang w:val="id_ID" w:bidi="id_ID"/>
        </w:rPr>
        <w:t xml:space="preserve"> adalah para pengikut Yesus yang terdekat. Yesus mengatakan kepada orang-orang Farisi bahwa</w:t>
      </w:r>
      <w:r>
        <w:rPr>
          <w:b/>
          <w:lang w:val="id_ID" w:bidi="id_ID"/>
        </w:rPr>
        <w:t>Hukum Taurat dan kitab para Nabi</w:t>
      </w:r>
      <w:r>
        <w:rPr>
          <w:lang w:val="id_ID" w:bidi="id_ID"/>
        </w:rPr>
        <w:t xml:space="preserve">,dikhotbahkan sampai masa </w:t>
      </w:r>
      <w:r>
        <w:rPr>
          <w:b/>
          <w:lang w:val="id_ID" w:bidi="id_ID"/>
        </w:rPr>
        <w:t>Yohanes Pembaptis</w:t>
      </w:r>
      <w:r>
        <w:rPr>
          <w:lang w:val="id_ID" w:bidi="id_ID"/>
        </w:rPr>
        <w:t xml:space="preserve">, Hukum Taurat dan kitab para nabi adalah pesan dari Allah kepada umat-Nya, orang-orang Israel, di seluruh Perjanjian Lama. Allah memberikan hukum Taurat kepada Musa dan diturunkan kepada generasi-generasi berikutnya. Para nabi adalah orang-orang yang menyampaikan pesan Allah kepada umat-Nya. Lihat Glosarium Utama untuk kedua </w:t>
      </w:r>
      <w:hyperlink r:id="rId421">
        <w:r>
          <w:rPr>
            <w:lang w:val="id_ID" w:bidi="id_ID"/>
          </w:rPr>
          <w:rPr>
            <w:color w:val="0000EE"/>
            <w:u w:val="single"/>
          </w:rPr>
          <w:t>hukum Taurat</w:t>
        </w:r>
      </w:hyperlink>
      <w:r>
        <w:rPr>
          <w:lang w:val="id_ID" w:bidi="id_ID"/>
        </w:rPr>
        <w:t xml:space="preserve"> dan </w:t>
      </w:r>
      <w:hyperlink r:id="rId63">
        <w:r>
          <w:rPr>
            <w:lang w:val="id_ID" w:bidi="id_ID"/>
          </w:rPr>
          <w:rPr>
            <w:color w:val="0000EE"/>
            <w:u w:val="single"/>
          </w:rPr>
          <w:t>nabi</w:t>
        </w:r>
      </w:hyperlink>
      <w:r>
        <w:rPr>
          <w:lang w:val="id_ID" w:bidi="id_ID"/>
        </w:rPr>
        <w:t xml:space="preserve">. </w:t>
      </w:r>
      <w:hyperlink r:id="rId461">
        <w:r>
          <w:rPr>
            <w:lang w:val="id_ID" w:bidi="id_ID"/>
          </w:rPr>
          <w:rPr>
            <w:color w:val="0000EE"/>
            <w:u w:val="single"/>
          </w:rPr>
          <w:t>Yohanes Pembaptis</w:t>
        </w:r>
      </w:hyperlink>
      <w:r>
        <w:rPr>
          <w:lang w:val="id_ID" w:bidi="id_ID"/>
        </w:rPr>
        <w:t xml:space="preserve"> adalah orang yang mempersiapkan jalan bagi Yesus dan Kerajaan Allah dengan mengatakan kepada orang-orang untuk bertobat dari dosa-dosa mereka dan dibaptis. Gunakan kata yang sama untuk Yohanes Pembaptis yang telah saudara gunakan sebelumnya.</w:t>
      </w:r>
    </w:p>
    <w:p>
      <w:pPr/>
      <w:r>
        <w:rPr>
          <w:lang w:val="id_ID" w:bidi="id_ID"/>
        </w:rPr>
      </w:r>
      <w:r>
        <w:rPr>
          <w:lang w:val="id_ID" w:bidi="id_ID"/>
        </w:rPr>
        <w:t xml:space="preserve">Yesus mengatakan bahwa sejak saat itu </w:t>
      </w:r>
      <w:hyperlink r:id="rId74">
        <w:r>
          <w:rPr>
            <w:lang w:val="id_ID" w:bidi="id_ID"/>
          </w:rPr>
          <w:rPr>
            <w:color w:val="0000EE"/>
            <w:u w:val="single"/>
          </w:rPr>
          <w:t>kabar baik</w:t>
        </w:r>
      </w:hyperlink>
      <w:r>
        <w:rPr>
          <w:lang w:val="id_ID" w:bidi="id_ID"/>
        </w:rPr>
        <w:t xml:space="preserve"> tentang </w:t>
      </w:r>
      <w:r>
        <w:rPr>
          <w:b/>
          <w:lang w:val="id_ID" w:bidi="id_ID"/>
        </w:rPr>
        <w:t>kerajaan Allah</w:t>
      </w:r>
      <w:r>
        <w:rPr>
          <w:lang w:val="id_ID" w:bidi="id_ID"/>
        </w:rPr>
        <w:t xml:space="preserve"> telah dikhotbahkan. Kerajaan Allah adalah ketika Allah memerintah dan berdaulat atas segala sesuatu. Gunakan kata yang sama yang telah saudara gunakan untuk kerajaan Allah dalam kitab Lukas. Lihat pada Glosarium Utama untuk definisi </w:t>
      </w:r>
      <w:hyperlink r:id="rId205">
        <w:r>
          <w:rPr>
            <w:lang w:val="id_ID" w:bidi="id_ID"/>
          </w:rPr>
          <w:rPr>
            <w:color w:val="0000EE"/>
            <w:u w:val="single"/>
          </w:rPr>
          <w:t>kerajaan Allah</w:t>
        </w:r>
      </w:hyperlink>
      <w:r>
        <w:rPr>
          <w:lang w:val="id_ID" w:bidi="id_ID"/>
        </w:rPr>
        <w:t>.</w:t>
      </w:r>
    </w:p>
    <w:p>
      <w:pPr/>
      <w:r>
        <w:rPr>
          <w:lang w:val="id_ID" w:bidi="id_ID"/>
        </w:rPr>
      </w:r>
      <w:r>
        <w:rPr>
          <w:lang w:val="id_ID" w:bidi="id_ID"/>
        </w:rPr>
        <w:t xml:space="preserve">Banyak orang mencoba dengan bersemangat untuk masuk ke dalam kerajaan Allah. Yesus memastikan bahwa orang-orang Farisi tahu bahwa hukum Taurat masih penting dan belum ditiadakan. Yesus mengatakan kepada orang-orang Farisi bahwa menceraikan istri dan menikahi wanita yang lain adalah </w:t>
      </w:r>
      <w:r>
        <w:rPr>
          <w:b/>
          <w:lang w:val="id_ID" w:bidi="id_ID"/>
        </w:rPr>
        <w:t>berzinah</w:t>
      </w:r>
      <w:r>
        <w:rPr>
          <w:lang w:val="id_ID" w:bidi="id_ID"/>
        </w:rPr>
        <w:t xml:space="preserve">, dan menikahi seorang perempuan yang diceraikan adalah berzinah. Perzinaan adalah ketika suami atau istri melakukan hubungan seksual dengan seseorang yang bukan suami atau istri mereka. Lihat Glosarium Utama untuk definisi </w:t>
      </w:r>
      <w:hyperlink r:id="rId462">
        <w:r>
          <w:rPr>
            <w:lang w:val="id_ID" w:bidi="id_ID"/>
          </w:rPr>
          <w:rPr>
            <w:color w:val="0000EE"/>
            <w:u w:val="single"/>
          </w:rPr>
          <w:t>perzinahan</w:t>
        </w:r>
      </w:hyperlink>
      <w:r>
        <w:rPr>
          <w:lang w:val="id_ID" w:bidi="id_ID"/>
        </w:rPr>
        <w:t>.</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itu, secara berkelompok, dalam bahasa sendiri.</w:t>
      </w:r>
    </w:p>
    <w:p>
      <w:pPr/>
      <w:r>
        <w:rPr>
          <w:lang w:val="id_ID" w:bidi="id_ID"/>
        </w:rPr>
      </w:r>
      <w:r>
        <w:rPr>
          <w:lang w:val="id_ID" w:bidi="id_ID"/>
        </w:rPr>
        <w:t>Pertama, seluruh kelompok harus berlatih menceritakan perikop itu dalam bahasa sendiri. Ingatlah untuk menyertakan hal-hal yang sudah ditentukan dalam tahap-tahap sebelumnya, seperti kronologi, kata, frasa, emosi, atau apa pun yang sudah dibahas.</w:t>
      </w:r>
    </w:p>
    <w:p>
      <w:pPr/>
      <w:r>
        <w:rPr>
          <w:lang w:val="id_ID" w:bidi="id_ID"/>
        </w:rPr>
      </w:r>
      <w:r>
        <w:rPr>
          <w:lang w:val="id_ID" w:bidi="id_ID"/>
        </w:rPr>
        <w:t xml:space="preserve">Satu anggota harus mengucapkan beberapa kalimat dari perikop itu dan berhenti sebentar. Anggota kelompok lain harus mengucapkan kalimat selanjutnya dari perikop itu tersebut dan berhenti sejenak. Lakukan ini sampai kelompok telah menceritakan kembali seluruh teks. Anggota-anggota kelompok dapat saling memperbaiki dalam tahap ini. </w:t>
      </w:r>
    </w:p>
    <w:p>
      <w:pPr/>
      <w:r>
        <w:rPr>
          <w:lang w:val="id_ID" w:bidi="id_ID"/>
        </w:rPr>
      </w:r>
      <w:r>
        <w:rPr>
          <w:lang w:val="id_ID" w:bidi="id_ID"/>
        </w:rPr>
        <w:t>Hentikan sejenak audio ini di sini.</w:t>
      </w:r>
    </w:p>
    <w:p>
      <w:pPr/>
      <w:r>
        <w:rPr>
          <w:lang w:val="id_ID" w:bidi="id_ID"/>
        </w:rPr>
      </w:r>
      <w:r>
        <w:rPr>
          <w:lang w:val="id_ID" w:bidi="id_ID"/>
        </w:rPr>
        <w:t>Selanjutnya, setiap anggota kelompok harus menceritakan seluruh teks tersebut tanpa interupsi setidaknya satu kali. Seorang anggota kelompok dapat menggunakan benda apa saja, gerakan, atau papan cerita untuk membantu mereka mengingat teks tersebut.</w:t>
      </w:r>
    </w:p>
    <w:p>
      <w:pPr/>
      <w:r>
        <w:rPr>
          <w:lang w:val="id_ID" w:bidi="id_ID"/>
        </w:rPr>
      </w:r>
      <w:r>
        <w:rPr>
          <w:lang w:val="id_ID" w:bidi="id_ID"/>
        </w:rPr>
        <w:t>Hentikan sejenak audio ini di sini.</w:t>
      </w:r>
    </w:p>
    <w:p>
      <w:pPr/>
      <w:r>
        <w:rPr>
          <w:lang w:val="id_ID" w:bidi="id_ID"/>
        </w:rPr>
      </w:r>
      <w:r>
        <w:rPr>
          <w:lang w:val="id_ID" w:bidi="id_ID"/>
        </w:rPr>
        <w:t xml:space="preserve">Selanjutnya, kelompok dapat memutuskan versi siapa dari teks tersebut yang Anda paling sukai. Anda mungkin memutuskan untuk menyukai cara bercerita seorang anggota kelompok untuk suatu adegan, tetapi menyukai cara anggota kelompok lain menceritakan adegan lainnya. </w:t>
      </w:r>
    </w:p>
    <w:p>
      <w:pPr/>
      <w:r>
        <w:rPr>
          <w:lang w:val="id_ID" w:bidi="id_ID"/>
        </w:rPr>
      </w:r>
      <w:r>
        <w:rPr>
          <w:lang w:val="id_ID" w:bidi="id_ID"/>
        </w:rPr>
        <w:t>Hentikan sejenak audio ini di sini.</w:t>
      </w:r>
    </w:p>
    <w:p>
      <w:pPr/>
      <w:r>
        <w:rPr>
          <w:lang w:val="id_ID" w:bidi="id_ID"/>
        </w:rPr>
      </w:r>
      <w:r>
        <w:rPr>
          <w:lang w:val="id_ID" w:bidi="id_ID"/>
        </w:rPr>
        <w:t>Akhirnya, kelompok dapat menyusun versi akhir dari perikop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Lukas 16:16–18</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463">
        <w:r>
          <w:rPr>
            <w:lang w:val="id_ID" w:bidi="id_ID"/>
          </w:rPr>
          <w:rPr>
            <w:color w:val="0000EE"/>
            <w:u w:val="single"/>
          </w:rPr>
          <w:t>Dengar dan Renungkan</w:t>
        </w:r>
      </w:hyperlink>
      <w:r>
        <w:rPr>
          <w:lang w:val="id_ID" w:bidi="id_ID"/>
        </w:rPr>
        <w:t xml:space="preserve"> (640 KB)</w:t>
      </w:r>
      <w:r>
        <w:rPr>
          <w:lang w:val="id_ID" w:bidi="id_ID"/>
        </w:rPr>
      </w:r>
    </w:p>
    <w:p>
      <w:pPr>
        <w:pStyle w:val="ListBullet"/>
        <w:spacing w:line="240" w:lineRule="auto"/>
        <w:ind w:left="720"/>
      </w:pPr>
      <w:r>
        <w:rPr>
          <w:lang w:val="id_ID" w:bidi="id_ID"/>
        </w:rPr>
      </w:r>
      <w:hyperlink r:id="rId464">
        <w:r>
          <w:rPr>
            <w:lang w:val="id_ID" w:bidi="id_ID"/>
          </w:rPr>
          <w:rPr>
            <w:color w:val="0000EE"/>
            <w:u w:val="single"/>
          </w:rPr>
          <w:t>Menyiapkan Panggung</w:t>
        </w:r>
      </w:hyperlink>
      <w:r>
        <w:rPr>
          <w:lang w:val="id_ID" w:bidi="id_ID"/>
        </w:rPr>
        <w:t xml:space="preserve"> (3.5 MB)</w:t>
      </w:r>
      <w:r>
        <w:rPr>
          <w:lang w:val="id_ID" w:bidi="id_ID"/>
        </w:rPr>
      </w:r>
    </w:p>
    <w:p>
      <w:pPr>
        <w:pStyle w:val="ListBullet"/>
        <w:spacing w:line="240" w:lineRule="auto"/>
        <w:ind w:left="720"/>
      </w:pPr>
      <w:r>
        <w:rPr>
          <w:lang w:val="id_ID" w:bidi="id_ID"/>
        </w:rPr>
      </w:r>
      <w:hyperlink r:id="rId465">
        <w:r>
          <w:rPr>
            <w:lang w:val="id_ID" w:bidi="id_ID"/>
          </w:rPr>
          <w:rPr>
            <w:color w:val="0000EE"/>
            <w:u w:val="single"/>
          </w:rPr>
          <w:t>Menjelaskan Adegan</w:t>
        </w:r>
      </w:hyperlink>
      <w:r>
        <w:rPr>
          <w:lang w:val="id_ID" w:bidi="id_ID"/>
        </w:rPr>
        <w:t xml:space="preserve"> (2.1 MB)</w:t>
      </w:r>
      <w:r>
        <w:rPr>
          <w:lang w:val="id_ID" w:bidi="id_ID"/>
        </w:rPr>
      </w:r>
    </w:p>
    <w:p>
      <w:pPr>
        <w:pStyle w:val="ListBullet"/>
        <w:spacing w:line="240" w:lineRule="auto"/>
        <w:ind w:left="720"/>
      </w:pPr>
      <w:r>
        <w:rPr>
          <w:lang w:val="id_ID" w:bidi="id_ID"/>
        </w:rPr>
      </w:r>
      <w:hyperlink r:id="rId466">
        <w:r>
          <w:rPr>
            <w:lang w:val="id_ID" w:bidi="id_ID"/>
          </w:rPr>
          <w:rPr>
            <w:color w:val="0000EE"/>
            <w:u w:val="single"/>
          </w:rPr>
          <w:t>Memperagakan Bacaan</w:t>
        </w:r>
      </w:hyperlink>
      <w:r>
        <w:rPr>
          <w:lang w:val="id_ID" w:bidi="id_ID"/>
        </w:rPr>
        <w:t xml:space="preserve"> (1.8 MB)</w:t>
      </w:r>
      <w:r>
        <w:rPr>
          <w:lang w:val="id_ID" w:bidi="id_ID"/>
        </w:rPr>
      </w:r>
    </w:p>
    <w:p>
      <w:pPr>
        <w:pStyle w:val="ListBullet"/>
        <w:spacing w:line="240" w:lineRule="auto"/>
        <w:ind w:left="720"/>
      </w:pPr>
      <w:r>
        <w:rPr>
          <w:lang w:val="id_ID" w:bidi="id_ID"/>
        </w:rPr>
      </w:r>
      <w:hyperlink r:id="rId467">
        <w:r>
          <w:rPr>
            <w:lang w:val="id_ID" w:bidi="id_ID"/>
          </w:rPr>
          <w:rPr>
            <w:color w:val="0000EE"/>
            <w:u w:val="single"/>
          </w:rPr>
          <w:t>Melengkapi yang Kurang</w:t>
        </w:r>
      </w:hyperlink>
      <w:r>
        <w:rPr>
          <w:lang w:val="id_ID" w:bidi="id_ID"/>
        </w:rPr>
        <w:t xml:space="preserve"> (1.5 MB)</w:t>
      </w:r>
      <w:r>
        <w:rPr>
          <w:lang w:val="id_ID" w:bidi="id_ID"/>
        </w:rPr>
      </w:r>
    </w:p>
    <w:p>
      <w:pPr>
        <w:pStyle w:val="ListBullet"/>
        <w:spacing w:line="240" w:lineRule="auto"/>
        <w:ind w:left="720"/>
      </w:pPr>
      <w:r>
        <w:rPr>
          <w:lang w:val="id_ID" w:bidi="id_ID"/>
        </w:rPr>
      </w:r>
      <w:hyperlink r:id="rId468">
        <w:r>
          <w:rPr>
            <w:lang w:val="id_ID" w:bidi="id_ID"/>
          </w:rPr>
          <w:rPr>
            <w:color w:val="0000EE"/>
            <w:u w:val="single"/>
          </w:rPr>
          <w:t>Menyampaikan Firman Tuhan</w:t>
        </w:r>
      </w:hyperlink>
      <w:r>
        <w:rPr>
          <w:lang w:val="id_ID" w:bidi="id_ID"/>
        </w:rPr>
        <w:t xml:space="preserve"> (1.3 MB)</w:t>
      </w:r>
      <w:r>
        <w:rPr>
          <w:lang w:val="id_ID" w:bidi="id_ID"/>
        </w:rPr>
      </w:r>
      <w:r>
        <w:rPr>
          <w:lang w:val="id_ID" w:bidi="id_ID"/>
        </w:rPr>
      </w:r>
      <w:r>
        <w:rPr>
          <w:lang w:val="id_ID" w:bidi="id_ID"/>
        </w:rPr>
      </w:r>
    </w:p>
    <w:p>
      <w:pPr/>
      <w:r>
        <w:rPr>
          <w:lang w:val="id_ID" w:bidi="id_ID"/>
        </w:rPr>
      </w:r>
    </w:p>
    <w:p>
      <w:pPr>
        <w:pStyle w:val="Heading2"/>
      </w:pPr>
      <w:r>
        <w:rPr>
          <w:lang w:val="id_ID" w:bidi="id_ID"/>
        </w:rPr>
        <w:t>Lukas 16:19–31</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Dengarkan Lukas 16:19–31 dan renungkan di dalam hati Anda. Dengarkan teks sebanyak tiga kali (dalam tiga terjemahan yang berbeda, jika memungkinkan). Kemudian sebagai satu tim diskusikan pertanyaan-pertanyaan berikut ini:</w:t>
      </w:r>
    </w:p>
    <w:p>
      <w:pPr>
        <w:pStyle w:val="ListBullet"/>
        <w:spacing w:line="240" w:lineRule="auto"/>
        <w:ind w:left="720"/>
      </w:pPr>
      <w:r>
        <w:rPr>
          <w:lang w:val="id_ID" w:bidi="id_ID"/>
        </w:rPr>
      </w:r>
      <w:r>
        <w:rPr>
          <w:lang w:val="id_ID" w:bidi="id_ID"/>
        </w:rPr>
        <w:t xml:space="preserve">Apa yang saudara sukai dalam kisah ini? </w:t>
      </w:r>
    </w:p>
    <w:p>
      <w:pPr>
        <w:pStyle w:val="ListBullet"/>
        <w:spacing w:line="240" w:lineRule="auto"/>
        <w:ind w:left="720"/>
      </w:pPr>
      <w:r>
        <w:rPr>
          <w:lang w:val="id_ID" w:bidi="id_ID"/>
        </w:rPr>
      </w:r>
      <w:r>
        <w:rPr>
          <w:lang w:val="id_ID" w:bidi="id_ID"/>
        </w:rPr>
        <w:t>Apakah yang tidak saudara sukai atau tidak pahami?</w:t>
      </w:r>
    </w:p>
    <w:p>
      <w:pPr>
        <w:pStyle w:val="ListBullet"/>
        <w:spacing w:line="240" w:lineRule="auto"/>
        <w:ind w:left="720"/>
      </w:pPr>
      <w:r>
        <w:rPr>
          <w:lang w:val="id_ID" w:bidi="id_ID"/>
        </w:rPr>
      </w:r>
      <w:r>
        <w:rPr>
          <w:lang w:val="id_ID" w:bidi="id_ID"/>
        </w:rPr>
        <w:t>Apakah yang dapat kita pelajari dari kisah ini tentang Allah atau Yesus?</w:t>
      </w:r>
    </w:p>
    <w:p>
      <w:pPr>
        <w:pStyle w:val="ListBullet"/>
        <w:spacing w:line="240" w:lineRule="auto"/>
        <w:ind w:left="720"/>
      </w:pPr>
      <w:r>
        <w:rPr>
          <w:lang w:val="id_ID" w:bidi="id_ID"/>
        </w:rPr>
      </w:r>
      <w:r>
        <w:rPr>
          <w:lang w:val="id_ID" w:bidi="id_ID"/>
        </w:rPr>
        <w:t>Apakah yang diceritakan kisah ini tentang manusia?</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Siapa yang saudara kenal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Yesus menceritakan perumpamaan yang lain kepada orang-orang Farisi. Ingatlah sebuah perumpamaan adalah kisah yang menggunakan situasi sehari-hari untuk menyampaikan pesan yang lebih dalam. Orang-orang Farisi adalah para guru agama Yahudi pada saat itu. Orang-orang Farisi dikenal mencintai uang dan sering tidak menyukai ajaran Yesus. Para murid masih mendengarkan Yesus juga. Murid-murid adalah para pengikut Yesus yang terdekat. Yesus menggunakan tema kekayaan duniawi dan kekayaan rohani dalam serangkaian perumpamaan ini.</w:t>
      </w:r>
    </w:p>
    <w:p>
      <w:pPr/>
      <w:r>
        <w:rPr>
          <w:lang w:val="id_ID" w:bidi="id_ID"/>
        </w:rPr>
      </w:r>
      <w:r>
        <w:rPr>
          <w:lang w:val="id_ID" w:bidi="id_ID"/>
        </w:rPr>
        <w:t>Perumpamaan ini mengkontraskan keadaan antara seorang kaya dan seorang miskin. Orang kaya itu selalu mengenakan jubah ungu, dan linen halus. Pewarna untuk kain ungu sangat mahal dan juga dikenal sebagai warna bangsawan. Linen halus adalah pakaian dalam orang kaya itu. Pakaian linen putih menunjukkan seorang anggota kelas tertinggi. Pakaian putih di bawah jubah ungu adalah tanda kekayaan tertinggi. Ia mengenakan ini setiap hari. Orang kaya itu menjalani hidupnya setiap hari dalam kemewahan. Orang kaya itu mungkin menikmati pesta makanan setiap hari.</w:t>
      </w:r>
    </w:p>
    <w:p>
      <w:pPr/>
      <w:r>
        <w:rPr>
          <w:lang w:val="id_ID" w:bidi="id_ID"/>
        </w:rPr>
      </w:r>
      <w:r>
        <w:rPr>
          <w:lang w:val="id_ID" w:bidi="id_ID"/>
        </w:rPr>
        <w:t>Berhentilah dan diskusikan dalam tim: Dengan cara apa saja orang-orang kaya menunjukkan kekayaan mereka? Bagaimana kebanyakan orang kaya dalam budaya saudara bersikap?</w:t>
      </w:r>
    </w:p>
    <w:p>
      <w:pPr/>
      <w:r>
        <w:rPr>
          <w:lang w:val="id_ID" w:bidi="id_ID"/>
        </w:rPr>
      </w:r>
      <w:r>
        <w:rPr>
          <w:lang w:val="id_ID" w:bidi="id_ID"/>
        </w:rPr>
        <w:t>Sebaliknya berbeda dengan orang kaya, orang miskin memiliki nama. Lazarus adalah satu-satunya tokoh dalam salah satu perumpamaan Yesus yang memiliki nama. Nama Lazarus berarti, "orang yang ditolong Allah" atau "Allah telah menolong."</w:t>
      </w:r>
    </w:p>
    <w:p>
      <w:pPr/>
      <w:r>
        <w:rPr>
          <w:lang w:val="id_ID" w:bidi="id_ID"/>
        </w:rPr>
      </w:r>
      <w:r>
        <w:rPr>
          <w:lang w:val="id_ID" w:bidi="id_ID"/>
        </w:rPr>
        <w:t>Lazarus dibaringkan di pintu gerbang orang kaya itu. Istilah "dibaringkan" berarti dibiarkan serta ditinggalkan disana dalam keadaan tidak layak. Istilah ini juga digunakan untuk orang-orang yang terbaring di tempat tidur karena sakit. Gerbang itu terlihat berada jauh dari pintu depan, yang menandakan bahwa orang kaya itu memiliki pekarangan yang luas, bukan hanya sebuah rumah saja. Lazarus mungkin berada di tempat yang mudah terlihat oleh siapa pun yang masuk dan keluar dari rumah orang kaya itu. Perhatikan bahwa tidak ada penyebutan tentang pakaian Lazarus. Berbeda dengan orang kaya itu, Lazarus dipenuhi dengan luka terbuka. Lazarus dibaringkan di sana untuk mengemis. Lazarus dianggap sebagai orang yang tidak diinginkan dan najis, atau tidak diterima oleh masyarakat karena penyakit atau sikap.</w:t>
      </w:r>
    </w:p>
    <w:p>
      <w:pPr/>
      <w:r>
        <w:rPr>
          <w:lang w:val="id_ID" w:bidi="id_ID"/>
        </w:rPr>
      </w:r>
      <w:r>
        <w:rPr>
          <w:lang w:val="id_ID" w:bidi="id_ID"/>
        </w:rPr>
        <w:t>Berhenti dan diskusikan bersama tim: Jelaskan berbagai kelas atau kasta dalam budaya anda. Bagaimana anda dapat mengetahui perbedaannya? Bagaimana orang-orang miskin atau kelas bawah diperlakukan dalam budaya saudara?</w:t>
      </w:r>
    </w:p>
    <w:p>
      <w:pPr/>
      <w:r>
        <w:rPr>
          <w:lang w:val="id_ID" w:bidi="id_ID"/>
        </w:rPr>
      </w:r>
      <w:r>
        <w:rPr>
          <w:lang w:val="id_ID" w:bidi="id_ID"/>
        </w:rPr>
        <w:t>Sementara orang kaya itu sedang berpesta Lazarus berharap ada seseorang yang memberi makan dia dengan remah-remah apa pun yang mungkin jatuh dari meja orang kaya itu. Lazarus tidak berada di dekat meja orang kaya itu. Lazarus hanya berharap sedikit makanan. Ini akan termasuk roti yang digunakan sebagai serbet dan kemudian dibuang dari meja. Namun, bahkan anjing-anjingpun datang untuk menjilat luka terbuka Lazarus. Dalam beberapa budaya, anjing dianggap sebagai bagian dari keluarga. Dalam perumpamaan ini anjing-anjing ini mungkin adalah anjing-anjing yang mencari makanan di mana pun mereka dapat temukan dan tidak diurus oleh orang-orang.</w:t>
      </w:r>
    </w:p>
    <w:p>
      <w:pPr/>
      <w:r>
        <w:rPr>
          <w:lang w:val="id_ID" w:bidi="id_ID"/>
        </w:rPr>
      </w:r>
      <w:r>
        <w:rPr>
          <w:lang w:val="id_ID" w:bidi="id_ID"/>
        </w:rPr>
        <w:t>Berhenti dan diskusikan dalam tim: Lihatlah gambar anjing-anjing. Jelaskan binatang apa saja yang serupa dalam budaya saudara.</w:t>
      </w:r>
    </w:p>
    <w:p>
      <w:pPr/>
      <w:r>
        <w:rPr>
          <w:lang w:val="id_ID" w:bidi="id_ID"/>
        </w:rPr>
      </w:r>
      <w:r>
        <w:rPr>
          <w:lang w:val="id_ID" w:bidi="id_ID"/>
        </w:rPr>
        <w:t>Lazarus mati. Jenazah Lazarus mungkin tidak dikuburkan, yang dalam budaya Yahudi dianggap seperti seseorang yang mengutuknya. Namun, para malaikat datang dan membawa Lazarus ke pangkuan Abraham, atau ke sisi Abraham di perjamuan surgawi. Para malaikat adalah makhluk spiritual yang bersifat adikodrati yang merupakan utusan dari Allah. Abraham adalah nenek moyang umat pilihan Allah, orang-orang Yahudi. Allah mengatakan kepada Abraham untuk meninggalkan rumahnya dan pergi ke negeri yang akan ditunjukkan Allah kepada Abraham. Allah memberkati Abraham dan mengatakan bahwa karena Abraham beriman kepada Allah, ia memiliki hubungan yang benar dengan Allah.</w:t>
      </w:r>
    </w:p>
    <w:p>
      <w:pPr/>
      <w:r>
        <w:rPr>
          <w:lang w:val="id_ID" w:bidi="id_ID"/>
        </w:rPr>
      </w:r>
      <w:r>
        <w:rPr>
          <w:lang w:val="id_ID" w:bidi="id_ID"/>
        </w:rPr>
        <w:t>Lazarus berada di jamuan besar di surga bersama Abraham. Ini adalah posisi kehormatan. Ini sangat kontras dengan kehidupan duniawi Lazarus, di mana Lazarus bahkan tidak bisa memakan sisa makanan dari orang lain. Tidak ada indikasi tentang mengapa Lazarus berada di tempat yang terhormat. Kita tidak seharusnya berasumsi bahwa itu hanya karena kemiskinan Lazarus.</w:t>
      </w:r>
    </w:p>
    <w:p>
      <w:pPr/>
      <w:r>
        <w:rPr>
          <w:lang w:val="id_ID" w:bidi="id_ID"/>
        </w:rPr>
      </w:r>
      <w:r>
        <w:rPr>
          <w:lang w:val="id_ID" w:bidi="id_ID"/>
        </w:rPr>
        <w:t>Orang kaya itu juga mati. Orang kaya itu dikuburkan, yang menunjukkan kekayaan duniawi orang kaya tersebut sekali lagi. Baik orang kaya dan Lazarus berakhir di Hades/dunia orang mati, meskipun tetap terpisah satu sama lain dengan jarak yang sangat jauh. Lazarus mengalami Hades sebagai dunia orang mati yang menyenangkan dan penuh damai. Orang kaya itu mengalami siksaan dan penderitaan yang hebat, karena ia mengalami kehidupan setelah kematian seperti orang yang tidak benar yang tidak memiliki hubungan dengan Allah. Kebanyakan sarjana Alkitab percaya bahwa Hades/dunia orang mati adalah tempat orang mati pergi, baik orang-orang benar dan orang-orang yang tidak benar, sampai penghakiman terakhir.</w:t>
      </w:r>
    </w:p>
    <w:p>
      <w:pPr/>
      <w:r>
        <w:rPr>
          <w:lang w:val="id_ID" w:bidi="id_ID"/>
        </w:rPr>
      </w:r>
      <w:r>
        <w:rPr>
          <w:lang w:val="id_ID" w:bidi="id_ID"/>
        </w:rPr>
        <w:t>Berhenti dan diskusikan sebagai tim: Apa kepercayaan dalam budaya Anda tentang apa yang terjadi ketika orang mati?</w:t>
      </w:r>
    </w:p>
    <w:p>
      <w:pPr/>
      <w:r>
        <w:rPr>
          <w:lang w:val="id_ID" w:bidi="id_ID"/>
        </w:rPr>
      </w:r>
      <w:r>
        <w:rPr>
          <w:lang w:val="id_ID" w:bidi="id_ID"/>
        </w:rPr>
        <w:t>Orang kaya itu menengadah dan melihat Abraham dan Lazarus sangat jauh. Orang-orang jahat dan orang-orang benar dipisahkan satu sama lain di Hades./dunia orang mati. Namun, dalam perumpamaan itu, komunikasi antara keduanya sangat diperlukan. Namun, perhatikan bahwa Lazarus tidak pernah berbicara dalam perumpamaan ini. Hanya orang kaya dan Abraham yang berbicara satu sama lain.</w:t>
      </w:r>
    </w:p>
    <w:p>
      <w:pPr/>
      <w:r>
        <w:rPr>
          <w:lang w:val="id_ID" w:bidi="id_ID"/>
        </w:rPr>
      </w:r>
      <w:r>
        <w:rPr>
          <w:lang w:val="id_ID" w:bidi="id_ID"/>
        </w:rPr>
        <w:t>Orang kaya itu berseru kepada Abraham dan memanggilnya, "Bapa Abraham." Orang kaya itu masih berusaha menjadikan dirinya sebagai salah satu dari "anak-anak Abraham." Abraham secara tradisional dikenal sebagai seorang teladan keramahtamahan kepada orang-orang asing. Jelas hal ini tidak berlaku bagi orang kaya. Karena Abraham dianggap sebagai bapa dari orang-orang dan agama Yahudi, Abraham memiliki posisi otoritas dan penting. Orang kaya itu meminta belas kasihan kepada Abraham karena orang kaya itu tersiksa. Belas kasihan adalah pertolongan yang murah hati pada saat-saat membutuhkan dan tidak berdaya. Siksaan adalah penderitaan yang hebat atau rasa sakit karena penyiksaan. Orang kaya itu meminta Abraham untuk mengutus Lazarus untuk mencelupkan jari Lazarus ke dalam air untuk menyejukkan lidah orang kaya itu. Orang kaya itu mengetahui nama Lazarus selama ini, tetapi tidak pernah sekali pun dalam hidupnya membantunya. Tampaknya orang kaya itu masih percaya bahwa orang-orang miskin seharusnya melakukan tugas bagi orang-orang kaya.</w:t>
      </w:r>
    </w:p>
    <w:p>
      <w:pPr/>
      <w:r>
        <w:rPr>
          <w:lang w:val="id_ID" w:bidi="id_ID"/>
        </w:rPr>
      </w:r>
      <w:r>
        <w:rPr>
          <w:lang w:val="id_ID" w:bidi="id_ID"/>
        </w:rPr>
        <w:t>Abraham menyebut orang kaya itu, "anak lelaki," atau "anak." Ini menunjukkan bahwa orang kaya itu masih merupakan salah satu keturunan Abraham. Ini juga adalah istilah yang menunjukkan belas kasihan. Allah menunjukkan belas kasihan bahkan kepada mereka yang mengabaikan Allah. Abraham mengatakan kepada orang kaya itu untuk mengingat bahwa orang kaya itu menerima hal-hal baik dalam kehidupan dan Lazarus menerima hal-hal buruk, tetapi sekarang itu adalah kebalikannya. Istilah "ingat" berarti bahwa ini adalah informasi yang seharusnya sudah diketahui orang kaya itu. Abraham juga menjelaskan bahwa ada jurang yang besar, atau jarak yang jauh seperti lubang tanpa dasar, di antara keduanya tidak dapat diseberangi dari kedua sisi.</w:t>
      </w:r>
    </w:p>
    <w:p>
      <w:pPr/>
      <w:r>
        <w:rPr>
          <w:lang w:val="id_ID" w:bidi="id_ID"/>
        </w:rPr>
      </w:r>
      <w:r>
        <w:rPr>
          <w:lang w:val="id_ID" w:bidi="id_ID"/>
        </w:rPr>
        <w:t>Berhenti dan lihatlah gambar jurang yang besar itu.</w:t>
      </w:r>
    </w:p>
    <w:p>
      <w:pPr/>
      <w:r>
        <w:rPr>
          <w:lang w:val="id_ID" w:bidi="id_ID"/>
        </w:rPr>
      </w:r>
      <w:r>
        <w:rPr>
          <w:lang w:val="id_ID" w:bidi="id_ID"/>
        </w:rPr>
        <w:t>Orang kaya itu bertanya apakah Abraham dapat mengutus Lazarus untuk memperingatkan rumah tangga ayahnya, khususnya 5 saudara lelakinya itu sehingga mereka tidak akan datang ke tempat siksaan juga. Tanggapan Abraham bahwa saudara-saudara harus mendengarkan Musa dan para nabi yang menunjukkan bahwa saudara-saudara sudah memiliki peringatan yang cukup. Orang kaya itu kemudian mengatakan, "tidak" kepada Abraham, menunjukkan bahwa orang kaya itu percaya bahwa Abraham salah. Orang kaya itu menyatakan bahwa jika seseorang dari antara orang mati pergi kepada saudara-saudara maka mereka akan bertobat. Abraham menyatakan bahwa jika mereka tidak akan mendengarkan Musa dan para nabi, mereka tidak akan diyakinkan meskipun jika seseorang bangkit dari kematian sekalipun. Abraham secara khusus menyebutkan kebangkitan, sementara orang kaya itu hanya menyebutkan seorang utusan dari antara orang mati. Perumpamaan Yesus menunjuk kepada kematian dan kebangkitan Yesus di masa depan. Yesus mengatakan bahwa jika orang-orang Farisi tidak akan mendengarkan Musa dan para nabi, mereka tidak akan percaya ketika Yesus dibangkitkan dari kematian juga. Kebangkitan Yesus tidak akan berdampak pada mereka karena bagaimanapun mereka kelihatan baik di luarnya, tetapi mereka telah mengeraskan hati mereka terhadap suara Allah.</w:t>
      </w:r>
    </w:p>
    <w:p>
      <w:pPr/>
      <w:r>
        <w:rPr>
          <w:lang w:val="id_ID" w:bidi="id_ID"/>
        </w:rPr>
      </w:r>
      <w:r>
        <w:rPr>
          <w:lang w:val="id_ID" w:bidi="id_ID"/>
        </w:rPr>
        <w:t>Berhenti dan diskusikan bersama sebagai tim: Dalam budaya saudara, apa yang telah anda lihat yang berhasil untuk meyakinkan orang-orang untuk mengikut Allah? Apa yang telah anda lihat yang menghalangi orang-orang untuk mengikuti Allah?</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Dalam sesi ini, Anda akan membantu kelompok untuk memvisualisasikan kisah ini. Anda akan membantu kelompok mendefinisikan adegan, latar, dan karakter dari kisah ini.</w:t>
      </w:r>
    </w:p>
    <w:p>
      <w:pPr/>
      <w:r>
        <w:rPr>
          <w:lang w:val="id_ID" w:bidi="id_ID"/>
        </w:rPr>
      </w:r>
      <w:r>
        <w:rPr>
          <w:lang w:val="id_ID" w:bidi="id_ID"/>
        </w:rPr>
        <w:t>Kisah ini memiliki 3 adegan.</w:t>
      </w:r>
    </w:p>
    <w:p>
      <w:pPr/>
      <w:r>
        <w:rPr>
          <w:lang w:val="id_ID" w:bidi="id_ID"/>
        </w:rPr>
      </w:r>
      <w:r>
        <w:rPr>
          <w:b/>
          <w:lang w:val="id_ID" w:bidi="id_ID"/>
        </w:rPr>
        <w:t>Adegan pertama:</w:t>
      </w:r>
      <w:r>
        <w:rPr>
          <w:lang w:val="id_ID" w:bidi="id_ID"/>
        </w:rPr>
        <w:t xml:space="preserve"> Yesus menceritakan sebuah perumpamaan yang membandingkan dan mengkontraskan seorang kaya dan seorang miskin. Yesus berbicara tentang kekayaan dan kehidupan mewah dari orang kaya itu. Yesus kemudian menceritakan tentang orang miskin bernama Lazarus yang mengemis di pintu gerbang orang kaya itu dan penuh luka. Lazarus mengharapkan untuk dapat makan potongan-potongan dari meja orang kaya itu. Namun yang terjadi sebaliknya, anjing-anjing datang dan menjilat luka-lukanya.</w:t>
      </w:r>
    </w:p>
    <w:p>
      <w:pPr/>
      <w:r>
        <w:rPr>
          <w:lang w:val="id_ID" w:bidi="id_ID"/>
        </w:rPr>
      </w:r>
      <w:r>
        <w:rPr>
          <w:b/>
          <w:lang w:val="id_ID" w:bidi="id_ID"/>
        </w:rPr>
        <w:t>Adegan kedua:</w:t>
      </w:r>
      <w:r>
        <w:rPr>
          <w:lang w:val="id_ID" w:bidi="id_ID"/>
        </w:rPr>
        <w:t xml:space="preserve"> Lazarus dan orang kaya itu mati. Lazarus dibawa pergi oleh para malaikat kepada Abraham. Orang kaya itu dikuburkan dan pergi untuk disiksa.</w:t>
      </w:r>
    </w:p>
    <w:p>
      <w:pPr/>
      <w:r>
        <w:rPr>
          <w:lang w:val="id_ID" w:bidi="id_ID"/>
        </w:rPr>
      </w:r>
      <w:r>
        <w:rPr>
          <w:b/>
          <w:lang w:val="id_ID" w:bidi="id_ID"/>
        </w:rPr>
        <w:t>Adegan ketiga:</w:t>
      </w:r>
      <w:r>
        <w:rPr>
          <w:lang w:val="id_ID" w:bidi="id_ID"/>
        </w:rPr>
        <w:t xml:space="preserve"> Orang kaya itu memandang keatas dan melihat Abraham dan Lazarus. Orang kaya itu meminta Abraham untuk memberikan belas kasihan kepadanya dan mengutus Lazarus untuk mencelupkan jarinya ke dalam air untuk menyejukkan lidah orang kaya itu. Abraham mengatakan tidak karena ketika mereka hidup, Lazarus yang memiliki hal-hal buruk, dan orang kaya itu yang memiliki hal-hal baik. Sekarang kondisinya terbalik. Orang kaya itu kemudian meminta Lazarus diutus kepada saudara-saudara orang kaya itu untuk memperingatkan mereka sehingga saudara-saudara orang kaya itu tidak mengalami siksaan. Abraham mengatakan kepadanya bahwa mereka memiliki kitab Musa dan para nabi untuk memperingatkan mereka. Orang kaya itu berpendapat bahwa itu tidak cukup. Orang kaya itu mengatakan bahwa saudara-saudaranya pasti akan mendengarkan jika seseorang diutus dari antara orang mati. Abraham mengatakan kepada orang kaya itu bahwa jika saudara-saudaranya tidak akan mendengarkan Musa dan para nabi, mereka pasti tidak akan mendengarkan sekalipun seseorang dibangkitkan dari kematian.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(Menceritakan kisah) Yesus</w:t>
      </w:r>
    </w:p>
    <w:p>
      <w:pPr>
        <w:pStyle w:val="ListBullet"/>
        <w:spacing w:line="240" w:lineRule="auto"/>
        <w:ind w:left="720"/>
      </w:pPr>
      <w:r>
        <w:rPr>
          <w:lang w:val="id_ID" w:bidi="id_ID"/>
        </w:rPr>
      </w:r>
      <w:r>
        <w:rPr>
          <w:lang w:val="id_ID" w:bidi="id_ID"/>
        </w:rPr>
        <w:t>(Mendengarkan perumpamaan itu) orang-orang Farisi dan para murid</w:t>
      </w:r>
    </w:p>
    <w:p>
      <w:pPr/>
      <w:r>
        <w:rPr>
          <w:lang w:val="id_ID" w:bidi="id_ID"/>
        </w:rPr>
      </w:r>
      <w:r>
        <w:rPr>
          <w:lang w:val="id_ID" w:bidi="id_ID"/>
        </w:rPr>
        <w:t>Para tokoh dalam perumpamaan ini meliputi:</w:t>
      </w:r>
    </w:p>
    <w:p>
      <w:pPr>
        <w:pStyle w:val="ListBullet"/>
        <w:spacing w:line="240" w:lineRule="auto"/>
        <w:ind w:left="720"/>
      </w:pPr>
      <w:r>
        <w:rPr>
          <w:lang w:val="id_ID" w:bidi="id_ID"/>
        </w:rPr>
      </w:r>
      <w:r>
        <w:rPr>
          <w:lang w:val="id_ID" w:bidi="id_ID"/>
        </w:rPr>
        <w:t xml:space="preserve">Orang kaya </w:t>
      </w:r>
    </w:p>
    <w:p>
      <w:pPr>
        <w:pStyle w:val="ListBullet"/>
        <w:spacing w:line="240" w:lineRule="auto"/>
        <w:ind w:left="720"/>
      </w:pPr>
      <w:r>
        <w:rPr>
          <w:lang w:val="id_ID" w:bidi="id_ID"/>
        </w:rPr>
      </w:r>
      <w:r>
        <w:rPr>
          <w:lang w:val="id_ID" w:bidi="id_ID"/>
        </w:rPr>
        <w:t>Lazarus</w:t>
      </w:r>
    </w:p>
    <w:p>
      <w:pPr>
        <w:pStyle w:val="ListBullet"/>
        <w:spacing w:line="240" w:lineRule="auto"/>
        <w:ind w:left="720"/>
      </w:pPr>
      <w:r>
        <w:rPr>
          <w:lang w:val="id_ID" w:bidi="id_ID"/>
        </w:rPr>
      </w:r>
      <w:r>
        <w:rPr>
          <w:lang w:val="id_ID" w:bidi="id_ID"/>
        </w:rPr>
        <w:t>Anjing-anjing</w:t>
      </w:r>
    </w:p>
    <w:p>
      <w:pPr>
        <w:pStyle w:val="ListBullet"/>
        <w:spacing w:line="240" w:lineRule="auto"/>
        <w:ind w:left="720"/>
      </w:pPr>
      <w:r>
        <w:rPr>
          <w:lang w:val="id_ID" w:bidi="id_ID"/>
        </w:rPr>
      </w:r>
      <w:r>
        <w:rPr>
          <w:lang w:val="id_ID" w:bidi="id_ID"/>
        </w:rPr>
        <w:t>Malaikat-malaikat</w:t>
      </w:r>
    </w:p>
    <w:p>
      <w:pPr>
        <w:pStyle w:val="ListBullet"/>
        <w:spacing w:line="240" w:lineRule="auto"/>
        <w:ind w:left="720"/>
      </w:pPr>
      <w:r>
        <w:rPr>
          <w:lang w:val="id_ID" w:bidi="id_ID"/>
        </w:rPr>
      </w:r>
      <w:r>
        <w:rPr>
          <w:lang w:val="id_ID" w:bidi="id_ID"/>
        </w:rPr>
        <w:t>Abraham</w:t>
      </w:r>
    </w:p>
    <w:p>
      <w:pPr/>
      <w:r>
        <w:rPr>
          <w:lang w:val="id_ID" w:bidi="id_ID"/>
        </w:rPr>
      </w:r>
      <w:r>
        <w:rPr>
          <w:lang w:val="id_ID" w:bidi="id_ID"/>
        </w:rPr>
        <w:t>Dalam sesi ini, ambillah papan cerita kelompok, gambarlah, atau gunakan beberapa macam alat peraga (benda-benda yang dapat Anda pindahkan seperti batu, batang, mainan anak-anak) untuk memvisualisasikan kisah dan adegan di dalamnya.</w:t>
      </w:r>
    </w:p>
    <w:p>
      <w:pPr/>
      <w:r>
        <w:rPr>
          <w:lang w:val="id_ID" w:bidi="id_ID"/>
        </w:rPr>
      </w:r>
      <w:r>
        <w:rPr>
          <w:lang w:val="id_ID" w:bidi="id_ID"/>
        </w:rPr>
        <w:t>Yesus menceritakan perumpamaan yang lain kepada orang-orang Farisi dan para murid. Yesus memulai langsung ke dalam kisah tentang seorang kaya yang memamerkan kekayaannya yang mewah dengan pakaian yang dikenakan orang kaya itu. Ia terbiasa, atau secara teratur, mengenakan pakaian yang diwarnai dengan warna ungu. Pewarna ini berasal dari Tirus di Libanon dan sangat mahal karena membutuhkan waktu lama untuk mengekstrak pewarna itu.</w:t>
      </w:r>
    </w:p>
    <w:p>
      <w:pPr/>
      <w:r>
        <w:rPr>
          <w:lang w:val="id_ID" w:bidi="id_ID"/>
        </w:rPr>
      </w:r>
      <w:r>
        <w:rPr>
          <w:lang w:val="id_ID" w:bidi="id_ID"/>
        </w:rPr>
        <w:t>Lihatlah gambar-gambar pakaian yang dicelup ungu dari Tirus.</w:t>
      </w:r>
    </w:p>
    <w:p>
      <w:pPr/>
      <w:r>
        <w:rPr>
          <w:lang w:val="id_ID" w:bidi="id_ID"/>
        </w:rPr>
      </w:r>
      <w:r>
        <w:rPr>
          <w:lang w:val="id_ID" w:bidi="id_ID"/>
        </w:rPr>
        <w:t>Orang kaya itu juga mengenakan pakaian dalam yang terbuat dari linen halus. Setiap hari orang kaya itu bersukaria dalam kemewahan. Kami berasumsi bahwa orang kaya itu berpesta di mejanya yaitu di rumahnya. Meja orang kaya itu disebutkan kemudian dalam kisah itu. Kehidupan orang kaya itu terlihat indah di luar.</w:t>
      </w:r>
    </w:p>
    <w:p>
      <w:pPr/>
      <w:r>
        <w:rPr>
          <w:lang w:val="id_ID" w:bidi="id_ID"/>
        </w:rPr>
      </w:r>
      <w:r>
        <w:rPr>
          <w:lang w:val="id_ID" w:bidi="id_ID"/>
        </w:rPr>
        <w:t>Seorang miskin yang bernama Lazarus dibiarkan terbaring di pintu gerbang rumah orang kaya itu. Lazarus penuh yang tubuhnya penuh dengan borok dan berharap seseorang dapat memberinya makanan yang berasal dari potongan-potongan meja orang kaya itu. Namun, alih-alih menerima potongan-potongan dari meja, namun yang datang adalah anjing-anjing untuk menjilat luka Lazarus. Kata seperti "namun," atau "selain itu" menunjukkan perbedaan antara apa yang diinginkan Lazarus dan apa yang benar-benar terjadi.</w:t>
      </w:r>
    </w:p>
    <w:p>
      <w:pPr/>
      <w:r>
        <w:rPr>
          <w:lang w:val="id_ID" w:bidi="id_ID"/>
        </w:rPr>
      </w:r>
      <w:r>
        <w:rPr>
          <w:lang w:val="id_ID" w:bidi="id_ID"/>
        </w:rPr>
        <w:t>Orang miskin itu mati dan dibawa oleh para malaikat ke pangkuan Abraham. Orang kaya itu juga mati dan dikuburkan. Dari hades atau dunia orang mati, di mana orang kaya itu tersiksa, orang kaya itu memandang keatas dan melihat Abraham dan Lazarus sangat jauh. Orang kaya itu berseru, "Bapa Abraham."</w:t>
      </w:r>
    </w:p>
    <w:p>
      <w:pPr/>
      <w:r>
        <w:rPr>
          <w:lang w:val="id_ID" w:bidi="id_ID"/>
        </w:rPr>
      </w:r>
      <w:r>
        <w:rPr>
          <w:lang w:val="id_ID" w:bidi="id_ID"/>
        </w:rPr>
        <w:t>Berhenti dan anggota tim berjalan menjauhi satu dengan yang lain. Seberapa jauh saudara masih dapat mendengar satu sama lain jika saudara berteriak?</w:t>
      </w:r>
    </w:p>
    <w:p>
      <w:pPr/>
      <w:r>
        <w:rPr>
          <w:lang w:val="id_ID" w:bidi="id_ID"/>
        </w:rPr>
      </w:r>
      <w:r>
        <w:rPr>
          <w:lang w:val="id_ID" w:bidi="id_ID"/>
        </w:rPr>
        <w:t>Orang kaya itu tidak pernah berbicara kepada Lazarus. Orang kaya itu hanya berbicara dengan Abraham. Orang kaya itu pasti seorang Yahudi agar bisa mengklaim Abraham sebagai bapaknya. Orang kaya itu mengadakan percakapan dengan Abraham yang meminta belas kasihan pertama-tama untuk dirinya sendiri dan kemudian untuk saudara-saudaranya. Orang kaya itu meminta Lazarus untuk dimintakan bantuannya untuk meringankan siksaan orang kaya itu. Abraham mengatakan kepadanya "tidak," karena sekarang Lazarus mendapat hiburan. Orang kaya itu kemudian bertanya apakah Lazarus dapat mengunjungi keluarga ayahnya untuk memperingatkan saudara-saudaranya, dan mendesak saudara-saudara untuk mendengarkan berita yang dibawa oleh orang yang datang dari dunia orang mati. Abraham menyatakan dengan jelas bahwa jika mereka tidak akan mendengarkan Musa dan para nabi, maka mereka tidak akan mendengarkan bahkan sekalipun seseorang dibangkitkan dari kematian.</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Dengarkan teks sekali lagi dalam versi yang paling mudah dimengerti.</w:t>
      </w:r>
    </w:p>
    <w:p>
      <w:pPr/>
      <w:r>
        <w:rPr>
          <w:lang w:val="id_ID" w:bidi="id_ID"/>
        </w:rPr>
      </w:r>
      <w:r>
        <w:rPr>
          <w:lang w:val="id_ID" w:bidi="id_ID"/>
        </w:rPr>
        <w:t>Dalam sesi ini, tim akan mendramatisir kisah tersebut.</w:t>
      </w:r>
    </w:p>
    <w:p>
      <w:pPr/>
      <w:r>
        <w:rPr>
          <w:lang w:val="id_ID" w:bidi="id_ID"/>
        </w:rPr>
      </w:r>
      <w:r>
        <w:rPr>
          <w:lang w:val="id_ID" w:bidi="id_ID"/>
        </w:rPr>
        <w:t>Kisah ini memiliki 3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(Orang yang mendengarkan perumpamaan itu) orang-orang Farisi dan para murid</w:t>
      </w:r>
    </w:p>
    <w:p>
      <w:pPr/>
      <w:r>
        <w:rPr>
          <w:lang w:val="id_ID" w:bidi="id_ID"/>
        </w:rPr>
      </w:r>
      <w:r>
        <w:rPr>
          <w:lang w:val="id_ID" w:bidi="id_ID"/>
        </w:rPr>
        <w:t>Para tokoh dalam perumpamaan ini meliputi:</w:t>
      </w:r>
    </w:p>
    <w:p>
      <w:pPr>
        <w:pStyle w:val="ListBullet"/>
        <w:spacing w:line="240" w:lineRule="auto"/>
        <w:ind w:left="720"/>
      </w:pPr>
      <w:r>
        <w:rPr>
          <w:lang w:val="id_ID" w:bidi="id_ID"/>
        </w:rPr>
      </w:r>
      <w:r>
        <w:rPr>
          <w:lang w:val="id_ID" w:bidi="id_ID"/>
        </w:rPr>
        <w:t>Orang kaya</w:t>
      </w:r>
    </w:p>
    <w:p>
      <w:pPr>
        <w:pStyle w:val="ListBullet"/>
        <w:spacing w:line="240" w:lineRule="auto"/>
        <w:ind w:left="720"/>
      </w:pPr>
      <w:r>
        <w:rPr>
          <w:lang w:val="id_ID" w:bidi="id_ID"/>
        </w:rPr>
      </w:r>
      <w:r>
        <w:rPr>
          <w:lang w:val="id_ID" w:bidi="id_ID"/>
        </w:rPr>
        <w:t>Lazarus (orang miskin)</w:t>
      </w:r>
    </w:p>
    <w:p>
      <w:pPr>
        <w:pStyle w:val="ListBullet"/>
        <w:spacing w:line="240" w:lineRule="auto"/>
        <w:ind w:left="720"/>
      </w:pPr>
      <w:r>
        <w:rPr>
          <w:lang w:val="id_ID" w:bidi="id_ID"/>
        </w:rPr>
      </w:r>
      <w:r>
        <w:rPr>
          <w:lang w:val="id_ID" w:bidi="id_ID"/>
        </w:rPr>
        <w:t>Anjing-anjing</w:t>
      </w:r>
    </w:p>
    <w:p>
      <w:pPr>
        <w:pStyle w:val="ListBullet"/>
        <w:spacing w:line="240" w:lineRule="auto"/>
        <w:ind w:left="720"/>
      </w:pPr>
      <w:r>
        <w:rPr>
          <w:lang w:val="id_ID" w:bidi="id_ID"/>
        </w:rPr>
      </w:r>
      <w:r>
        <w:rPr>
          <w:lang w:val="id_ID" w:bidi="id_ID"/>
        </w:rPr>
        <w:t>Malaikat-malaikat</w:t>
      </w:r>
    </w:p>
    <w:p>
      <w:pPr>
        <w:pStyle w:val="ListBullet"/>
        <w:spacing w:line="240" w:lineRule="auto"/>
        <w:ind w:left="720"/>
      </w:pPr>
      <w:r>
        <w:rPr>
          <w:lang w:val="id_ID" w:bidi="id_ID"/>
        </w:rPr>
      </w:r>
      <w:r>
        <w:rPr>
          <w:lang w:val="id_ID" w:bidi="id_ID"/>
        </w:rPr>
        <w:t>Abraham</w:t>
      </w:r>
    </w:p>
    <w:p>
      <w:pPr/>
      <w:r>
        <w:rPr>
          <w:lang w:val="id_ID" w:bidi="id_ID"/>
        </w:rPr>
      </w:r>
      <w:r>
        <w:rPr>
          <w:lang w:val="id_ID" w:bidi="id_ID"/>
        </w:rPr>
        <w:t>Minta tim untuk memerankan kisah ini dua kali. Mereka harus memerankannya dalam bahasa yang mereka terjemahkan. Pertama, minta mereka memerankan kisah itu tanpa berhenti. Pada saat tim memerankan kisah itu untuk kedua kali, hentikan mereka pada titik yang berbeda dalam kisah tersebut.</w:t>
      </w:r>
    </w:p>
    <w:p>
      <w:pPr/>
      <w:r>
        <w:rPr>
          <w:lang w:val="id_ID" w:bidi="id_ID"/>
        </w:rPr>
      </w:r>
      <w:r>
        <w:rPr>
          <w:lang w:val="id_ID" w:bidi="id_ID"/>
        </w:rPr>
        <w:t>Ketika tim memerankan kisah itu untuk pertama kali, perhatikan dialog, alur, plot, dan kronologi kisah tersebut. Perhatikan bagian penting atau sulit dari kisah maupun bagian yang akan diperankan dan jangan dilewati. Bantu tim untuk mengingat bagian dari kisah tersebut.</w:t>
      </w:r>
    </w:p>
    <w:p>
      <w:pPr/>
      <w:r>
        <w:rPr>
          <w:lang w:val="id_ID" w:bidi="id_ID"/>
        </w:rPr>
      </w:r>
      <w:r>
        <w:rPr>
          <w:lang w:val="id_ID" w:bidi="id_ID"/>
        </w:rPr>
        <w:t>Saat tim memerankan kisah ini untuk kedua kali, hentikan mereka pada titik tertentu. Ingatlah bahwa Yesus yang menceritakan perumpamaan ini.</w:t>
      </w:r>
    </w:p>
    <w:p>
      <w:pPr/>
      <w:r>
        <w:rPr>
          <w:lang w:val="id_ID" w:bidi="id_ID"/>
        </w:rPr>
      </w:r>
      <w:r>
        <w:rPr>
          <w:lang w:val="id_ID" w:bidi="id_ID"/>
        </w:rPr>
        <w:t>Yesus menceritakan sebuah perumpamaan yang membandingkan dan mengkontraskan seorang kaya dan seorang miskin. Yesus berbicara tentang kekayaan dan kehidupan mewah dari orang kaya itu. Yesus kemudian menceritakan tentang orang miskin bernama Lazarus yang mengemis di pintu gerbang orang kaya itu dan penuh luka. Lazarus mengharapkan dapat makan makanan yang berupa potongan-potongan dari meja orang kaya itu. Tetapi malah anjing-anjing yang datang dan menjilat luka-lukanya.</w:t>
      </w:r>
    </w:p>
    <w:p>
      <w:pPr/>
      <w:r>
        <w:rPr>
          <w:lang w:val="id_ID" w:bidi="id_ID"/>
        </w:rPr>
      </w:r>
      <w:r>
        <w:rPr>
          <w:lang w:val="id_ID" w:bidi="id_ID"/>
        </w:rPr>
        <w:t>Hentikan adegannya: tanyakan kepada aktor yang memerankan Lazarus apa yang ia rasakan. Dengarkan hal-hal seperti, "Sakit dan nyeri karena luka di tubuhku." "Frustrasi karena aku tidak dapat mengurus diri saya sendiri." "Malu, sedih, malu. Seperti orang terbuang yang tidak dipedulikan oleh seorang pun." Ulangi adegannya.</w:t>
      </w:r>
    </w:p>
    <w:p>
      <w:pPr/>
      <w:r>
        <w:rPr>
          <w:lang w:val="id_ID" w:bidi="id_ID"/>
        </w:rPr>
      </w:r>
      <w:r>
        <w:rPr>
          <w:lang w:val="id_ID" w:bidi="id_ID"/>
        </w:rPr>
        <w:t>Kedua orang itu mati. Lazarus dibawa oleh para malaikat ke sisi atau pangkuan Abraham. Orang kaya itu juga mati dan dikuburkan. Ia berada di Hades dan tersiksa, sementara Lazarus berada di pangkuan Abraham dan terhibur.</w:t>
      </w:r>
    </w:p>
    <w:p>
      <w:pPr/>
      <w:r>
        <w:rPr>
          <w:lang w:val="id_ID" w:bidi="id_ID"/>
        </w:rPr>
      </w:r>
      <w:r>
        <w:rPr>
          <w:lang w:val="id_ID" w:bidi="id_ID"/>
        </w:rPr>
        <w:t>Hentikan adegannya: Tanyakan kepada orang-orang yang memerankan orang kaya dan Lazarus bagaimana perasaan mereka. Dengarkan hal-hal seperti ini dari orang kaya itu, "Dalam keadaan banyak rasa sakit, saya hanya membutuhkan kelegaan!" "Ini sungguh sangat tidak adil! Apa yang telah saya lakukan sehingga layak mendapatkan ini?" Dari Lazarus dengarkan hal-hal seperti, "Benar-benar lega dan damai sepenuhnya." "Saya tidak lagi sakit atau menderita." "Dikasihi dan dihargai!" Ulangi adegannya.</w:t>
      </w:r>
    </w:p>
    <w:p>
      <w:pPr/>
      <w:r>
        <w:rPr>
          <w:lang w:val="id_ID" w:bidi="id_ID"/>
        </w:rPr>
      </w:r>
      <w:r>
        <w:rPr>
          <w:lang w:val="id_ID" w:bidi="id_ID"/>
        </w:rPr>
        <w:t>Orang kaya itu memandang ke atas dan melihat Abraham dan Lazarus dan meminta belas kasihan kepada Abraham. Abraham mengingatkan orang kaya itu dan Lazarus telah bertukar posisi sejak mereka berada di bumi. Abraham juga mengatakan kepada orang kaya itu bahwa ada jurang yang dalam yang tidak dapat diseberangi oleh kedua sisi.</w:t>
      </w:r>
    </w:p>
    <w:p>
      <w:pPr/>
      <w:r>
        <w:rPr>
          <w:lang w:val="id_ID" w:bidi="id_ID"/>
        </w:rPr>
      </w:r>
      <w:r>
        <w:rPr>
          <w:lang w:val="id_ID" w:bidi="id_ID"/>
        </w:rPr>
        <w:t>Orang kaya itu meminta Abraham untuk mengutus Lazarus kepada 5 saudaranya untuk memperingatkan mereka. Abraham mengatakan kepada orang kaya itu bahwa saudara-saudaranya harus mendengarkan Musa dan para nabi.</w:t>
      </w:r>
    </w:p>
    <w:p>
      <w:pPr/>
      <w:r>
        <w:rPr>
          <w:lang w:val="id_ID" w:bidi="id_ID"/>
        </w:rPr>
      </w:r>
      <w:r>
        <w:rPr>
          <w:lang w:val="id_ID" w:bidi="id_ID"/>
        </w:rPr>
        <w:t>Orang kaya itu mengatakan bahwa jika seseorang dari antara orang mati pergi kepada 5 saudaranya, mereka pasti akan mendengarkan dan bertobat. Abraham menegaskan bahwa jika mereka tidak mendengarkan Musa dan para nabi, mereka juga tidak akan mendengarkan sekalipun ketika seseorang dibangkitkan dari kematian.</w:t>
      </w:r>
    </w:p>
    <w:p>
      <w:pPr/>
      <w:r>
        <w:rPr>
          <w:lang w:val="id_ID" w:bidi="id_ID"/>
        </w:rPr>
      </w:r>
      <w:r>
        <w:rPr>
          <w:lang w:val="id_ID" w:bidi="id_ID"/>
        </w:rPr>
        <w:t>Hentikan adegannya: Tanyakan kepada aktor yang memerankan orang kaya itu bagaimana perasaannya. Dengarkan hal-hal seperti, "Kalah karena tampaknya tidak ada yang dapat saya lakukan." "Dalam rasa sakit dan penderitaan dan saya berharap itu akan segera berhenti." "Iri dengan di mana Lazarus berada." "Menyesali pilihanku tidak berbaik hati kepada mereka yang membutuhkan. Sekarang saya tidak menerima hal-hal yang baik ketika saya membutuhkan."</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Yesus menceritakan perumpamaan tentang seorang kaya yang sangat kaya, ditunjukkan dengan pakaian orang kaya itu dan pestanya yang mewah. Seorang miskin, bernama Lazarus, dibaringkan di pintu gerbang rumah orang kaya itu. Lazarus sakit dengan luka di seluruh tubuhnya. Lazarus mengharapkan potongan-potongan makanan yang jatuh dari meja orang kaya itu. Sebaliknya, anjing-anjing menjilat luka-lukanya.</w:t>
      </w:r>
    </w:p>
    <w:p>
      <w:pPr/>
      <w:r>
        <w:rPr>
          <w:lang w:val="id_ID" w:bidi="id_ID"/>
        </w:rPr>
      </w:r>
      <w:r>
        <w:rPr>
          <w:lang w:val="id_ID" w:bidi="id_ID"/>
        </w:rPr>
        <w:t xml:space="preserve">Kedua orang itu mati. Lazarus dibawa oleh para </w:t>
      </w:r>
      <w:r>
        <w:rPr>
          <w:b/>
          <w:lang w:val="id_ID" w:bidi="id_ID"/>
        </w:rPr>
        <w:t>malaikat</w:t>
      </w:r>
      <w:r>
        <w:rPr>
          <w:lang w:val="id_ID" w:bidi="id_ID"/>
        </w:rPr>
        <w:t xml:space="preserve"> ke pangkuan </w:t>
      </w:r>
      <w:r>
        <w:rPr>
          <w:b/>
          <w:lang w:val="id_ID" w:bidi="id_ID"/>
        </w:rPr>
        <w:t>Abraham</w:t>
      </w:r>
      <w:r>
        <w:rPr>
          <w:lang w:val="id_ID" w:bidi="id_ID"/>
        </w:rPr>
        <w:t xml:space="preserve">. Para malaikat adalah utusan rohani yang bersifat adikodrati dari Allah. Gunakan istilah yang sama yang telah saudara gunakan untuk malaikat sebelumnya. Lihat glosarium utama untuk definisi </w:t>
      </w:r>
      <w:hyperlink r:id="rId23">
        <w:r>
          <w:rPr>
            <w:lang w:val="id_ID" w:bidi="id_ID"/>
          </w:rPr>
          <w:rPr>
            <w:color w:val="0000EE"/>
            <w:u w:val="single"/>
          </w:rPr>
          <w:t>malaikat</w:t>
        </w:r>
      </w:hyperlink>
      <w:r>
        <w:rPr>
          <w:lang w:val="id_ID" w:bidi="id_ID"/>
        </w:rPr>
        <w:t xml:space="preserve">. </w:t>
      </w:r>
      <w:hyperlink r:id="rId102">
        <w:r>
          <w:rPr>
            <w:lang w:val="id_ID" w:bidi="id_ID"/>
          </w:rPr>
          <w:rPr>
            <w:color w:val="0000EE"/>
            <w:u w:val="single"/>
          </w:rPr>
          <w:t>Abraham</w:t>
        </w:r>
      </w:hyperlink>
      <w:r>
        <w:rPr>
          <w:lang w:val="id_ID" w:bidi="id_ID"/>
        </w:rPr>
        <w:t xml:space="preserve"> adalah bapa dari iman Yahudi dan orang yang kepadanya Allah janjikan untuk menjadikannya bangsa yang besar.</w:t>
      </w:r>
    </w:p>
    <w:p>
      <w:pPr/>
      <w:r>
        <w:rPr>
          <w:lang w:val="id_ID" w:bidi="id_ID"/>
        </w:rPr>
      </w:r>
      <w:r>
        <w:rPr>
          <w:lang w:val="id_ID" w:bidi="id_ID"/>
        </w:rPr>
        <w:t xml:space="preserve">Orang kaya itu juga mati dan dikuburkan. Ia berada di </w:t>
      </w:r>
      <w:r>
        <w:rPr>
          <w:b/>
          <w:lang w:val="id_ID" w:bidi="id_ID"/>
        </w:rPr>
        <w:t>Hades</w:t>
      </w:r>
      <w:r>
        <w:rPr>
          <w:lang w:val="id_ID" w:bidi="id_ID"/>
        </w:rPr>
        <w:t xml:space="preserve">. </w:t>
      </w:r>
      <w:hyperlink r:id="rId330">
        <w:r>
          <w:rPr>
            <w:lang w:val="id_ID" w:bidi="id_ID"/>
          </w:rPr>
          <w:rPr>
            <w:color w:val="0000EE"/>
            <w:u w:val="single"/>
          </w:rPr>
          <w:t>Hades</w:t>
        </w:r>
      </w:hyperlink>
      <w:r>
        <w:rPr>
          <w:lang w:val="id_ID" w:bidi="id_ID"/>
        </w:rPr>
        <w:t xml:space="preserve"> bukan tempat terakhir penyiksaan bagi mereka yang tidak mengikuti Yesus. Itu diyakini sebagai tempat di mana orang-orang benar dan tidak benar pergi ketika mereka mati sampai penghakiman terakhir datang.</w:t>
      </w:r>
    </w:p>
    <w:p>
      <w:pPr/>
      <w:r>
        <w:rPr>
          <w:lang w:val="id_ID" w:bidi="id_ID"/>
        </w:rPr>
      </w:r>
      <w:r>
        <w:rPr>
          <w:lang w:val="id_ID" w:bidi="id_ID"/>
        </w:rPr>
        <w:t xml:space="preserve">Orang kaya itu menengadah dan melihat Abraham dan Lazarus dan meminta </w:t>
      </w:r>
      <w:r>
        <w:rPr>
          <w:b/>
          <w:lang w:val="id_ID" w:bidi="id_ID"/>
        </w:rPr>
        <w:t>belas kasihan</w:t>
      </w:r>
      <w:r>
        <w:rPr>
          <w:lang w:val="id_ID" w:bidi="id_ID"/>
        </w:rPr>
        <w:t xml:space="preserve"> kepada Abraham karena orang kaya itu </w:t>
      </w:r>
      <w:r>
        <w:rPr>
          <w:b/>
          <w:lang w:val="id_ID" w:bidi="id_ID"/>
        </w:rPr>
        <w:t>tersiksa</w:t>
      </w:r>
      <w:r>
        <w:rPr>
          <w:lang w:val="id_ID" w:bidi="id_ID"/>
        </w:rPr>
        <w:t xml:space="preserve">. Belas kasihan adalah menunjukkan kebaikan atau belas kasihan kepada seseorang yang sangat membutuhkan. Lihat glosarium utama untuk definisi </w:t>
      </w:r>
      <w:hyperlink r:id="rId51">
        <w:r>
          <w:rPr>
            <w:lang w:val="id_ID" w:bidi="id_ID"/>
          </w:rPr>
          <w:rPr>
            <w:color w:val="0000EE"/>
            <w:u w:val="single"/>
          </w:rPr>
          <w:t>belas kasihan</w:t>
        </w:r>
      </w:hyperlink>
      <w:r>
        <w:rPr>
          <w:lang w:val="id_ID" w:bidi="id_ID"/>
        </w:rPr>
        <w:t>. Siksaan adalah rasa sakit yang hebat oleh karena penyiksaan.</w:t>
      </w:r>
    </w:p>
    <w:p>
      <w:pPr/>
      <w:r>
        <w:rPr>
          <w:lang w:val="id_ID" w:bidi="id_ID"/>
        </w:rPr>
      </w:r>
      <w:r>
        <w:rPr>
          <w:lang w:val="id_ID" w:bidi="id_ID"/>
        </w:rPr>
        <w:t xml:space="preserve">Abraham mengingatkan orang kaya itu dan Lazarus telah bertukar posisi sejak mereka berada di bumi. Abraham juga mengatakan kepada orang kaya itu bahwa ada </w:t>
      </w:r>
      <w:r>
        <w:rPr>
          <w:b/>
          <w:lang w:val="id_ID" w:bidi="id_ID"/>
        </w:rPr>
        <w:t>jurang</w:t>
      </w:r>
      <w:r>
        <w:rPr>
          <w:lang w:val="id_ID" w:bidi="id_ID"/>
        </w:rPr>
        <w:t xml:space="preserve"> yang dalam yang tidak dapat diseberangi oleh kedua sisi. Jurang adalah jarak yang tidak dapat dilewati.</w:t>
      </w:r>
    </w:p>
    <w:p>
      <w:pPr/>
      <w:r>
        <w:rPr>
          <w:lang w:val="id_ID" w:bidi="id_ID"/>
        </w:rPr>
      </w:r>
      <w:r>
        <w:rPr>
          <w:lang w:val="id_ID" w:bidi="id_ID"/>
        </w:rPr>
        <w:t>Lihatlah lagi pada gambar jurang yang besar itu.</w:t>
      </w:r>
    </w:p>
    <w:p>
      <w:pPr/>
      <w:r>
        <w:rPr>
          <w:lang w:val="id_ID" w:bidi="id_ID"/>
        </w:rPr>
      </w:r>
      <w:r>
        <w:rPr>
          <w:lang w:val="id_ID" w:bidi="id_ID"/>
        </w:rPr>
        <w:t xml:space="preserve">Orang kaya itu meminta Abraham untuk mengutus Lazarus kepada 5 saudaranya untuk memperingatkan mereka. Abraham mengatakan kepada orang kaya itu bahwa saudara-saudaranya harus mendengarkan </w:t>
      </w:r>
      <w:r>
        <w:rPr>
          <w:b/>
          <w:lang w:val="id_ID" w:bidi="id_ID"/>
        </w:rPr>
        <w:t>Musa dan para nabi</w:t>
      </w:r>
      <w:r>
        <w:rPr>
          <w:lang w:val="id_ID" w:bidi="id_ID"/>
        </w:rPr>
        <w:t xml:space="preserve">. Istilah lain untuk Musa dan para nabi adalah hukum </w:t>
      </w:r>
      <w:r>
        <w:rPr>
          <w:b/>
          <w:lang w:val="id_ID" w:bidi="id_ID"/>
        </w:rPr>
        <w:t>Taurat dan kitab para nabi</w:t>
      </w:r>
      <w:r>
        <w:rPr>
          <w:lang w:val="id_ID" w:bidi="id_ID"/>
        </w:rPr>
        <w:t xml:space="preserve">. Lihat Glosarium Utama untuk definisi lengkap tentang </w:t>
      </w:r>
      <w:hyperlink r:id="rId421">
        <w:r>
          <w:rPr>
            <w:lang w:val="id_ID" w:bidi="id_ID"/>
          </w:rPr>
          <w:rPr>
            <w:color w:val="0000EE"/>
            <w:u w:val="single"/>
          </w:rPr>
          <w:t>Hukum Taurat</w:t>
        </w:r>
      </w:hyperlink>
      <w:r>
        <w:rPr>
          <w:lang w:val="id_ID" w:bidi="id_ID"/>
        </w:rPr>
        <w:t xml:space="preserve">dan para </w:t>
      </w:r>
      <w:hyperlink r:id="rId63">
        <w:r>
          <w:rPr>
            <w:lang w:val="id_ID" w:bidi="id_ID"/>
          </w:rPr>
          <w:rPr>
            <w:color w:val="0000EE"/>
            <w:u w:val="single"/>
          </w:rPr>
          <w:t>Nabi</w:t>
        </w:r>
      </w:hyperlink>
      <w:r>
        <w:rPr>
          <w:lang w:val="id_ID" w:bidi="id_ID"/>
        </w:rPr>
        <w:t>.</w:t>
      </w:r>
    </w:p>
    <w:p>
      <w:pPr/>
      <w:r>
        <w:rPr>
          <w:lang w:val="id_ID" w:bidi="id_ID"/>
        </w:rPr>
      </w:r>
      <w:r>
        <w:rPr>
          <w:lang w:val="id_ID" w:bidi="id_ID"/>
        </w:rPr>
        <w:t xml:space="preserve">Orang kaya itu mengatakan bahwa jika seseorang dari antara orang mati pergi kepada 5 saudaranya, mereka pasti akan mendengarkan dan </w:t>
      </w:r>
      <w:r>
        <w:rPr>
          <w:b/>
          <w:lang w:val="id_ID" w:bidi="id_ID"/>
        </w:rPr>
        <w:t>bertobat</w:t>
      </w:r>
      <w:r>
        <w:rPr>
          <w:lang w:val="id_ID" w:bidi="id_ID"/>
        </w:rPr>
        <w:t>dari</w:t>
      </w:r>
      <w:r>
        <w:rPr>
          <w:b/>
          <w:lang w:val="id_ID" w:bidi="id_ID"/>
        </w:rPr>
        <w:t>dosa mereka</w:t>
      </w:r>
      <w:r>
        <w:rPr>
          <w:lang w:val="id_ID" w:bidi="id_ID"/>
        </w:rPr>
        <w:t xml:space="preserve"> . Abraham menegaskan bahwa jika mereka tidak mendengarkan Musa dan para nabi, mereka juga tidak akan mendengarkan sekalipun seseorang dibangkitkan dari kematian. Bertobat berarti berpaling ke arah yang berbeda dari apa yang telah saudara lakukan sebelumnya. Lihat kepada Glosarium Utama untuk definisi </w:t>
      </w:r>
      <w:hyperlink r:id="rId66">
        <w:r>
          <w:rPr>
            <w:lang w:val="id_ID" w:bidi="id_ID"/>
          </w:rPr>
          <w:rPr>
            <w:color w:val="0000EE"/>
            <w:u w:val="single"/>
          </w:rPr>
          <w:t>dosa</w:t>
        </w:r>
      </w:hyperlink>
      <w:r>
        <w:rPr>
          <w:lang w:val="id_ID" w:bidi="id_ID"/>
        </w:rPr>
        <w:t xml:space="preserve"> dan </w:t>
      </w:r>
      <w:hyperlink r:id="rId100">
        <w:r>
          <w:rPr>
            <w:lang w:val="id_ID" w:bidi="id_ID"/>
          </w:rPr>
          <w:rPr>
            <w:color w:val="0000EE"/>
            <w:u w:val="single"/>
          </w:rPr>
          <w:t>pertobatan</w:t>
        </w:r>
      </w:hyperlink>
      <w:r>
        <w:rPr>
          <w:lang w:val="id_ID" w:bidi="id_ID"/>
        </w:rPr>
        <w:t>.</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itu, secara berkelompok, dalam bahasa sendiri.</w:t>
      </w:r>
    </w:p>
    <w:p>
      <w:pPr/>
      <w:r>
        <w:rPr>
          <w:lang w:val="id_ID" w:bidi="id_ID"/>
        </w:rPr>
      </w:r>
      <w:r>
        <w:rPr>
          <w:lang w:val="id_ID" w:bidi="id_ID"/>
        </w:rPr>
        <w:t>Pertama, seluruh kelompok harus berlatih menceritakan perikop itu dalam bahasa sendiri. Ingatlah untuk menyertakan hal-hal yang sudah ditentukan dalam tahap-tahap sebelumnya, seperti kronologi, kata, frasa, emosi, atau apa pun yang sudah dibahas.</w:t>
      </w:r>
    </w:p>
    <w:p>
      <w:pPr/>
      <w:r>
        <w:rPr>
          <w:lang w:val="id_ID" w:bidi="id_ID"/>
        </w:rPr>
      </w:r>
      <w:r>
        <w:rPr>
          <w:lang w:val="id_ID" w:bidi="id_ID"/>
        </w:rPr>
        <w:t xml:space="preserve">Satu anggota harus mengucapkan beberapa kalimat dari perikop itu dan berhenti sebentar. Anggota kelompok lain harus mengucapkan kalimat selanjutnya dari perikop itu tersebut dan berhenti sejenak. Lakukan ini sampai kelompok telah menceritakan kembali seluruh teks. Anggota-anggota kelompok dapat saling memperbaiki dalam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teks tersebut tanpa interupsi setidaknya satu kali. Seorang anggota kelompok dapat menggunakan benda apa saja, gerakan, atau papan cerita untuk membantu mereka mengingat teks tersebut.</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siapa dari teks tersebut yang Anda paling 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Akhirnya, kelompok dapat menyusun versi akhir dari perikop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Lukas 16:19–31</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469">
        <w:r>
          <w:rPr>
            <w:lang w:val="id_ID" w:bidi="id_ID"/>
          </w:rPr>
          <w:rPr>
            <w:color w:val="0000EE"/>
            <w:u w:val="single"/>
          </w:rPr>
          <w:t>Dengar dan Renungkan</w:t>
        </w:r>
      </w:hyperlink>
      <w:r>
        <w:rPr>
          <w:lang w:val="id_ID" w:bidi="id_ID"/>
        </w:rPr>
        <w:t xml:space="preserve"> (564 KB)</w:t>
      </w:r>
      <w:r>
        <w:rPr>
          <w:lang w:val="id_ID" w:bidi="id_ID"/>
        </w:rPr>
      </w:r>
    </w:p>
    <w:p>
      <w:pPr>
        <w:pStyle w:val="ListBullet"/>
        <w:spacing w:line="240" w:lineRule="auto"/>
        <w:ind w:left="720"/>
      </w:pPr>
      <w:r>
        <w:rPr>
          <w:lang w:val="id_ID" w:bidi="id_ID"/>
        </w:rPr>
      </w:r>
      <w:hyperlink r:id="rId470">
        <w:r>
          <w:rPr>
            <w:lang w:val="id_ID" w:bidi="id_ID"/>
          </w:rPr>
          <w:rPr>
            <w:color w:val="0000EE"/>
            <w:u w:val="single"/>
          </w:rPr>
          <w:t>Menyiapkan Panggung</w:t>
        </w:r>
      </w:hyperlink>
      <w:r>
        <w:rPr>
          <w:lang w:val="id_ID" w:bidi="id_ID"/>
        </w:rPr>
        <w:t xml:space="preserve"> (6.9 MB)</w:t>
      </w:r>
      <w:r>
        <w:rPr>
          <w:lang w:val="id_ID" w:bidi="id_ID"/>
        </w:rPr>
      </w:r>
    </w:p>
    <w:p>
      <w:pPr>
        <w:pStyle w:val="ListBullet"/>
        <w:spacing w:line="240" w:lineRule="auto"/>
        <w:ind w:left="720"/>
      </w:pPr>
      <w:r>
        <w:rPr>
          <w:lang w:val="id_ID" w:bidi="id_ID"/>
        </w:rPr>
      </w:r>
      <w:hyperlink r:id="rId471">
        <w:r>
          <w:rPr>
            <w:lang w:val="id_ID" w:bidi="id_ID"/>
          </w:rPr>
          <w:rPr>
            <w:color w:val="0000EE"/>
            <w:u w:val="single"/>
          </w:rPr>
          <w:t>Menjelaskan Adegan</w:t>
        </w:r>
      </w:hyperlink>
      <w:r>
        <w:rPr>
          <w:lang w:val="id_ID" w:bidi="id_ID"/>
        </w:rPr>
        <w:t xml:space="preserve"> (4.0 MB)</w:t>
      </w:r>
      <w:r>
        <w:rPr>
          <w:lang w:val="id_ID" w:bidi="id_ID"/>
        </w:rPr>
      </w:r>
    </w:p>
    <w:p>
      <w:pPr>
        <w:pStyle w:val="ListBullet"/>
        <w:spacing w:line="240" w:lineRule="auto"/>
        <w:ind w:left="720"/>
      </w:pPr>
      <w:r>
        <w:rPr>
          <w:lang w:val="id_ID" w:bidi="id_ID"/>
        </w:rPr>
      </w:r>
      <w:hyperlink r:id="rId472">
        <w:r>
          <w:rPr>
            <w:lang w:val="id_ID" w:bidi="id_ID"/>
          </w:rPr>
          <w:rPr>
            <w:color w:val="0000EE"/>
            <w:u w:val="single"/>
          </w:rPr>
          <w:t>Memperagakan Bacaan</w:t>
        </w:r>
      </w:hyperlink>
      <w:r>
        <w:rPr>
          <w:lang w:val="id_ID" w:bidi="id_ID"/>
        </w:rPr>
        <w:t xml:space="preserve"> (3.0 MB)</w:t>
      </w:r>
      <w:r>
        <w:rPr>
          <w:lang w:val="id_ID" w:bidi="id_ID"/>
        </w:rPr>
      </w:r>
    </w:p>
    <w:p>
      <w:pPr>
        <w:pStyle w:val="ListBullet"/>
        <w:spacing w:line="240" w:lineRule="auto"/>
        <w:ind w:left="720"/>
      </w:pPr>
      <w:r>
        <w:rPr>
          <w:lang w:val="id_ID" w:bidi="id_ID"/>
        </w:rPr>
      </w:r>
      <w:hyperlink r:id="rId473">
        <w:r>
          <w:rPr>
            <w:lang w:val="id_ID" w:bidi="id_ID"/>
          </w:rPr>
          <w:rPr>
            <w:color w:val="0000EE"/>
            <w:u w:val="single"/>
          </w:rPr>
          <w:t>Melengkapi yang Kurang</w:t>
        </w:r>
      </w:hyperlink>
      <w:r>
        <w:rPr>
          <w:lang w:val="id_ID" w:bidi="id_ID"/>
        </w:rPr>
        <w:t xml:space="preserve"> (2.0 MB)</w:t>
      </w:r>
      <w:r>
        <w:rPr>
          <w:lang w:val="id_ID" w:bidi="id_ID"/>
        </w:rPr>
      </w:r>
    </w:p>
    <w:p>
      <w:pPr>
        <w:pStyle w:val="ListBullet"/>
        <w:spacing w:line="240" w:lineRule="auto"/>
        <w:ind w:left="720"/>
      </w:pPr>
      <w:r>
        <w:rPr>
          <w:lang w:val="id_ID" w:bidi="id_ID"/>
        </w:rPr>
      </w:r>
      <w:hyperlink r:id="rId474">
        <w:r>
          <w:rPr>
            <w:lang w:val="id_ID" w:bidi="id_ID"/>
          </w:rPr>
          <w:rPr>
            <w:color w:val="0000EE"/>
            <w:u w:val="single"/>
          </w:rPr>
          <w:t>Menyampaikan Firman Tuhan</w:t>
        </w:r>
      </w:hyperlink>
      <w:r>
        <w:rPr>
          <w:lang w:val="id_ID" w:bidi="id_ID"/>
        </w:rPr>
        <w:t xml:space="preserve"> (1.3 MB)</w:t>
      </w:r>
      <w:r>
        <w:rPr>
          <w:lang w:val="id_ID" w:bidi="id_ID"/>
        </w:rPr>
      </w:r>
      <w:r>
        <w:rPr>
          <w:lang w:val="id_ID" w:bidi="id_ID"/>
        </w:rPr>
      </w:r>
      <w:r>
        <w:rPr>
          <w:lang w:val="id_ID" w:bidi="id_ID"/>
        </w:rPr>
      </w:r>
    </w:p>
    <w:p>
      <w:pPr/>
      <w:r>
        <w:rPr>
          <w:lang w:val="id_ID" w:bidi="id_ID"/>
        </w:rPr>
      </w:r>
    </w:p>
    <w:p>
      <w:pPr>
        <w:pStyle w:val="Heading2"/>
      </w:pPr>
      <w:r>
        <w:rPr>
          <w:lang w:val="id_ID" w:bidi="id_ID"/>
        </w:rPr>
        <w:t>Lukas 17:1–10</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Dengarkan Lukas 17:1–10 dan renungkan di dalam hati Anda. Dengarkan atau baca teks sebanyak tiga kali (dalam tiga terjemahan yang berbeda, jika memungkinkan). Kemudian sebagai satu tim diskusikan pertanyaan-pertanyaan berikut ini:</w:t>
      </w:r>
    </w:p>
    <w:p>
      <w:pPr>
        <w:pStyle w:val="ListBullet"/>
        <w:spacing w:line="240" w:lineRule="auto"/>
        <w:ind w:left="720"/>
      </w:pPr>
      <w:r>
        <w:rPr>
          <w:lang w:val="id_ID" w:bidi="id_ID"/>
        </w:rPr>
      </w:r>
      <w:r>
        <w:rPr>
          <w:lang w:val="id_ID" w:bidi="id_ID"/>
        </w:rPr>
        <w:t>Apa yang saudara suka dalam kisah ini?</w:t>
      </w:r>
    </w:p>
    <w:p>
      <w:pPr>
        <w:pStyle w:val="ListBullet"/>
        <w:spacing w:line="240" w:lineRule="auto"/>
        <w:ind w:left="720"/>
      </w:pPr>
      <w:r>
        <w:rPr>
          <w:lang w:val="id_ID" w:bidi="id_ID"/>
        </w:rPr>
      </w:r>
      <w:r>
        <w:rPr>
          <w:lang w:val="id_ID" w:bidi="id_ID"/>
        </w:rPr>
        <w:t>Apakah yang tidak saudara sukai atau tidak pahami?</w:t>
      </w:r>
    </w:p>
    <w:p>
      <w:pPr>
        <w:pStyle w:val="ListBullet"/>
        <w:spacing w:line="240" w:lineRule="auto"/>
        <w:ind w:left="720"/>
      </w:pPr>
      <w:r>
        <w:rPr>
          <w:lang w:val="id_ID" w:bidi="id_ID"/>
        </w:rPr>
      </w:r>
      <w:r>
        <w:rPr>
          <w:lang w:val="id_ID" w:bidi="id_ID"/>
        </w:rPr>
        <w:t>Apakah yang diceritakan kisah ini tentang Allah atau Yesus?</w:t>
      </w:r>
    </w:p>
    <w:p>
      <w:pPr>
        <w:pStyle w:val="ListBullet"/>
        <w:spacing w:line="240" w:lineRule="auto"/>
        <w:ind w:left="720"/>
      </w:pPr>
      <w:r>
        <w:rPr>
          <w:lang w:val="id_ID" w:bidi="id_ID"/>
        </w:rPr>
      </w:r>
      <w:r>
        <w:rPr>
          <w:lang w:val="id_ID" w:bidi="id_ID"/>
        </w:rPr>
        <w:t>Apakah yang diceritakan kisah ini tentang manusia?</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Siapa yang saudara kenal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Yesus berbicara kepada para murid-Nya. Para murid adalah mereka yang mengikuti Yesus. Di sini hal ini merujuk kepada lebih dari 12 murid terdekat Yesus. Lukas kemudian mempersempit ini dengan menyebut 12 murid terdekat "rasul." Orang-orang Farisi masih berada di antara orang banyak dan sehingga mereka masih mendengar semua yang dikatakan Yesus. Kami berasumsi bahwa Yesus melanjutkan pengajaran-Nya dari perikop sebelumnya. Namun, tidak ada indikasi waktu atau tempat dalam teks itu.</w:t>
      </w:r>
    </w:p>
    <w:p>
      <w:pPr/>
      <w:r>
        <w:rPr>
          <w:lang w:val="id_ID" w:bidi="id_ID"/>
        </w:rPr>
      </w:r>
      <w:r>
        <w:rPr>
          <w:lang w:val="id_ID" w:bidi="id_ID"/>
        </w:rPr>
        <w:t>Yesus mengatakan kepada para murid-Nya bahwa godaan untuk berbuat dosa akan benar-benar datang. Beberapa versi menerjemahkan godaan untuk berbuat dosa sebagai "batu sandungan." Kata untuk "batu sandungan" adalah jebakan atau perangkap yang digunakan seseorang untuk menangkap binatang.</w:t>
      </w:r>
    </w:p>
    <w:p>
      <w:pPr/>
      <w:r>
        <w:rPr>
          <w:lang w:val="id_ID" w:bidi="id_ID"/>
        </w:rPr>
      </w:r>
      <w:r>
        <w:rPr>
          <w:lang w:val="id_ID" w:bidi="id_ID"/>
        </w:rPr>
        <w:t>Berhenti dan lihatlah gambar perangkap binatang itu.</w:t>
      </w:r>
    </w:p>
    <w:p>
      <w:pPr/>
      <w:r>
        <w:rPr>
          <w:lang w:val="id_ID" w:bidi="id_ID"/>
        </w:rPr>
      </w:r>
      <w:r>
        <w:rPr>
          <w:lang w:val="id_ID" w:bidi="id_ID"/>
        </w:rPr>
        <w:t>Yesus mengatakan kepada para murid bahwa mereka yang menyebabkan orang lain jatuh dalam dosa akan mengalami kesulitan dan tekanan atau penderitaan yang besar. Yesus mengatakan bahwa akan lebih baik atau lebih menguntungkan bagi mereka yang menyebabkan "orang-orang kecil ini" jatuh dalam dosa, untuk diikatkan batu kilangan di leher mereka dan dilemparkan ke dalam laut. "Orang-orang kecil ini" merujuk kepada mereka yang rentan, orang-orang yang tidak tahu banyak hal, atau memiliki status yang lebih rendah. Batu kilangan adalah batu yang sangat besar yang digunakan untuk menggiling gandum karena diputar di sebuah tempat penggilingan. Batu kilangan itu beratnya sekitar 1500 kilogram.</w:t>
      </w:r>
    </w:p>
    <w:p>
      <w:pPr/>
      <w:r>
        <w:rPr>
          <w:lang w:val="id_ID" w:bidi="id_ID"/>
        </w:rPr>
      </w:r>
      <w:r>
        <w:rPr>
          <w:lang w:val="id_ID" w:bidi="id_ID"/>
        </w:rPr>
        <w:t>Berhenti dan lihatlah gambar batu kilangan.</w:t>
      </w:r>
    </w:p>
    <w:p>
      <w:pPr/>
      <w:r>
        <w:rPr>
          <w:lang w:val="id_ID" w:bidi="id_ID"/>
        </w:rPr>
      </w:r>
      <w:r>
        <w:rPr>
          <w:lang w:val="id_ID" w:bidi="id_ID"/>
        </w:rPr>
        <w:t>Yesus memberikan peringatan kepada para murid. Ia mengatakan kepada mereka untuk berjaga-jaga. Jika salah satu saudara mereka, atau orang percaya lainnya berbuat dosa terhadap mereka, para murid diperintahkan untuk menegur atau menunjukkan ketidaksetujuan yang kuat terhadapnya. Jika saudara itu bertobat setelah anda menegurnya, ampunilah dia. Pertobatan adalah berpaling dari perilaku tertentu dan melakukan hal-hal yang berbeda. Pengampunan adalah ketika satu orang melepaskan hak untuk menghukum seseorang yang telah berbuat salah kepada orang itu. Yesus mengatakan bahwa bahkan jika orang itu berbuat salah kepada para murid 7 kali dan bertobat 7 kali, maka para murid harus mengampuni setiap kali. Angka tujuh melambangkan bahwa seseorang berbuat salah terhadap orang lain berkali-kali.</w:t>
      </w:r>
    </w:p>
    <w:p>
      <w:pPr/>
      <w:r>
        <w:rPr>
          <w:lang w:val="id_ID" w:bidi="id_ID"/>
        </w:rPr>
      </w:r>
      <w:r>
        <w:rPr>
          <w:lang w:val="id_ID" w:bidi="id_ID"/>
        </w:rPr>
        <w:t>Berhenti dan diskusikan dalam tim: Ceritakan kisah tentang suatu ketika seseorang berbuat salah kepada orang lain dan mereka bertobat, dan orang itu mengampuni mereka. Ketika seseorang dalam budaya saudara menyakiti orang lain, bagaimana mereka menunjukkan bahwa mereka menyesali perilaku mereka? Bagaimana orang lain menunjukkan bahwa mereka mengampuni?</w:t>
      </w:r>
    </w:p>
    <w:p>
      <w:pPr/>
      <w:r>
        <w:rPr>
          <w:lang w:val="id_ID" w:bidi="id_ID"/>
        </w:rPr>
      </w:r>
      <w:r>
        <w:rPr>
          <w:lang w:val="id_ID" w:bidi="id_ID"/>
        </w:rPr>
        <w:t>Sekarang Lukas menyebut para pengikut terdekat Yesus "rasul" karena "rasul" berarti utusan yang khusus. Para rasul meminta Tuhan, atau Yesus, untuk menambahkan iman atau kepercayaan mereka kepada Yesus. Lukas berbicara kepada Yesus sebagai Tuhan untuk menegaskan Yesus sebagai Allah. Para rasul tampaknya menanggapi perintah untuk mengampuni pelanggaran satu sama lain. Para rasul ingin lebih percaya kepada Yesus dan bahkan lebih setia mengikuti-Nya dengan mengampuni orang-orang ketika orang-orang berbuat salah kepada mereka. Sekali lagi Lukas merujuk kepada Yesus sebagai Tuhan. Yesus mengatakan kepada para rasul bahwa jika iman mereka sekecil biji sesawi, mereka dapat mengatakan kepada pohon ara itu untuk tercabut sendiri dan terlempar ke dalam laut, dan itu akan terjadi. Yesus tidak mengatakan kepada para rasul bahwa mereka tidak memiliki iman sebesar itu. Yesus mengatakan bahwa bukan ukuran iman yang penting, melainkan latihan iman itu yang diperlukan atau bagaimana iman itu dijalankan. Biji sesawi dalam budaya itu sering melambangkan hal-hal yang merupakan terkecil atau memiliki jumlah paling sedikit. Pohon ara adalah pohon yang tumbuh sekitar 6 meter dan memiliki akar yang sangat kuat. Fakta bahwa Yesus mengatakan "pohon ara ini" menunjukkan bahwa pasti ada pohon ara yang dekat dengan mereka.</w:t>
      </w:r>
    </w:p>
    <w:p>
      <w:pPr/>
      <w:r>
        <w:rPr>
          <w:lang w:val="id_ID" w:bidi="id_ID"/>
        </w:rPr>
      </w:r>
      <w:r>
        <w:rPr>
          <w:lang w:val="id_ID" w:bidi="id_ID"/>
        </w:rPr>
        <w:t>Berhenti dan diskusikan dalam tim: Berhenti dan lihatlah gambar biji sesawi dan gambar pohon ara. Apa salah satu biji terkecil dalam budaya saudara? Bagaimana saudara menggambarkan hal yang terkecil? Bagaimana saudara menggambarkan sesuatu yang sangat besar dan kuat?</w:t>
      </w:r>
    </w:p>
    <w:p>
      <w:pPr/>
      <w:r>
        <w:rPr>
          <w:lang w:val="id_ID" w:bidi="id_ID"/>
        </w:rPr>
      </w:r>
      <w:r>
        <w:rPr>
          <w:lang w:val="id_ID" w:bidi="id_ID"/>
        </w:rPr>
        <w:t>Yesus kemudian menceritakan sebuah perumpamaan dalam bentuk pertanyaan panjang yang mengharapkan jawaban negatif. Sekali lagi, perumpamaan adalah kisah yang menggunakan situasi sehari-hari untuk membuat makna rohani yang lebih dalam. Yesus menggunakan situasi di mana seorang hamba yang telah selesai membajak ladang atau menggembalakan domba. Yesus bertanya berapa banyak dari mereka yang akan mengatakan kepada hamba mereka untuk datang dan makan bersama mereka. Kebanyakan orang akan mengatakan tidak ada seorang pun. Mereka akan mengatakan kepada hamba itu untuk mengganti pakaian mereka dan menyajikan makanan kepada tuan itu. Kemudian hamba itu dapat memakan makannya setelah tuan itu selesai. Yesus sekali lagi mengajukan pertanyaan lain yang mengharapkan jawaban negatif. Apakah tuan itu mengucapkan "terima kasih" kepada hamba itu karena melakukan apa yang diperintahkan untuk dilakukan? Terimakasih di sini bukan hanya ucapan syukur secara lisan, tetapi menempatkan tuan itu dalam posisi berutang budi kepada hamba itu. Yesus mengatakan kepada mereka bahwa mereka harus menganggap diri mereka "hamba-hamba yang tidak berguna" ketika mereka telah melakukan apa yang telah diperintahkan untuk mereka lakukan. Tidak layak dianggap tidak pantas menerima perlakuan khusus atau perlakuan istimewa. Ini adalah serangan terhadap sikap Yahudi terutama orang-orang Farisi. Mereka berpendapat bahwa jika seseorang melakukan perbuatan baik, Allah harus memberi upah kepada mereka.</w:t>
      </w:r>
    </w:p>
    <w:p>
      <w:pPr/>
      <w:r>
        <w:rPr>
          <w:lang w:val="id_ID" w:bidi="id_ID"/>
        </w:rPr>
      </w:r>
      <w:r>
        <w:rPr>
          <w:lang w:val="id_ID" w:bidi="id_ID"/>
        </w:rPr>
        <w:t>Berhenti dan diskusikan dalam tim: Dalam budaya saudara bagaimana menurut saudara Allah menanggapi orang-orang yang melakukan perbuatan baik untuk diriNya? Ceritakan kisah tentang saat saudara berpikir Allah akan memberkati saudara dengan cara tertentu karena saudara taat kepada-Nya.</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Dengarkan teks sekali lagi dalam versi yang paling mudah dimengerti.</w:t>
      </w:r>
    </w:p>
    <w:p>
      <w:pPr/>
      <w:r>
        <w:rPr>
          <w:lang w:val="id_ID" w:bidi="id_ID"/>
        </w:rPr>
      </w:r>
      <w:r>
        <w:rPr>
          <w:lang w:val="id_ID" w:bidi="id_ID"/>
        </w:rPr>
        <w:t>Dalam sesi ini, saudara akan membantu kelompok untuk memvisualisasikan kisah ini. Saudara akan membantu kelompok mendefinisikan atau memerankan adegan, latar, dan karakter dari kisah ini.</w:t>
      </w:r>
    </w:p>
    <w:p>
      <w:pPr/>
      <w:r>
        <w:rPr>
          <w:lang w:val="id_ID" w:bidi="id_ID"/>
        </w:rPr>
      </w:r>
      <w:r>
        <w:rPr>
          <w:lang w:val="id_ID" w:bidi="id_ID"/>
        </w:rPr>
        <w:t>Kisah ini memiliki 4 adegan.</w:t>
      </w:r>
    </w:p>
    <w:p>
      <w:pPr/>
      <w:r>
        <w:rPr>
          <w:lang w:val="id_ID" w:bidi="id_ID"/>
        </w:rPr>
      </w:r>
      <w:r>
        <w:rPr>
          <w:b/>
          <w:lang w:val="id_ID" w:bidi="id_ID"/>
        </w:rPr>
        <w:t>Adegan pertama:</w:t>
      </w:r>
      <w:r>
        <w:rPr>
          <w:lang w:val="id_ID" w:bidi="id_ID"/>
        </w:rPr>
        <w:t xml:space="preserve"> Jesus berbicara dengan murid-muridNya. Yesus mengatakan kepada mereka bahwa pasti hal-hal yang menyebabkan orang-orang berbuat dosa akan datang. Tetapi celakalah bagi mereka yang mencobai dan menjerat orang-orang ke dalam dosa. Mereka akan lebih baik digantungi batu kilangan di leher mereka dan dilemparkan ke dalam laut, daripada menyebabkan orang-orang yang lemah tersandung.</w:t>
      </w:r>
    </w:p>
    <w:p>
      <w:pPr/>
      <w:r>
        <w:rPr>
          <w:lang w:val="id_ID" w:bidi="id_ID"/>
        </w:rPr>
      </w:r>
      <w:r>
        <w:rPr>
          <w:b/>
          <w:lang w:val="id_ID" w:bidi="id_ID"/>
        </w:rPr>
        <w:t>Adegan kedua:</w:t>
      </w:r>
      <w:r>
        <w:rPr>
          <w:lang w:val="id_ID" w:bidi="id_ID"/>
        </w:rPr>
        <w:t xml:space="preserve"> Yesus memperingatkan para murid untuk berjaga-jaga dan menegur seorang saudara dalam Kristus jika mereka berbuat dosa. Mereka juga harus menjalani kehidupan yang penuh pengampunan tidak peduli berapa kali mereka disakiti. Para rasul meminta Yesus untuk menambahkan iman mereka.</w:t>
      </w:r>
    </w:p>
    <w:p>
      <w:pPr/>
      <w:r>
        <w:rPr>
          <w:lang w:val="id_ID" w:bidi="id_ID"/>
        </w:rPr>
      </w:r>
      <w:r>
        <w:rPr>
          <w:b/>
          <w:lang w:val="id_ID" w:bidi="id_ID"/>
        </w:rPr>
        <w:t>Adegan ketiga:</w:t>
      </w:r>
      <w:r>
        <w:rPr>
          <w:lang w:val="id_ID" w:bidi="id_ID"/>
        </w:rPr>
        <w:t xml:space="preserve"> Yesus mengatakan kepada para murid jika mereka mempraktekkan atau memiliki iman sebesar biji sesawi, mereka dapat mengatakan kepada pohon yang sangat kuat dan tinggi untuk tercabut sendiri dan tertanam sendiri di laut dan itu akan terjadi.</w:t>
      </w:r>
    </w:p>
    <w:p>
      <w:pPr/>
      <w:r>
        <w:rPr>
          <w:lang w:val="id_ID" w:bidi="id_ID"/>
        </w:rPr>
      </w:r>
      <w:r>
        <w:rPr>
          <w:b/>
          <w:lang w:val="id_ID" w:bidi="id_ID"/>
        </w:rPr>
        <w:t>Adegan keempat:</w:t>
      </w:r>
      <w:r>
        <w:rPr>
          <w:lang w:val="id_ID" w:bidi="id_ID"/>
        </w:rPr>
        <w:t xml:space="preserve"> Yesus berbicara tentang bagaimana seorang hamba yang melakukan tugas yang diharapkan darinya tidak membutuhkan ucapan terima kasih atau pengakuan yang khusus. Dengan cara yang sama, para murid harus berpikir bahwa mereka tidak layak menerima pujian karena mematuhi apa yang diperintahkan untuk mereka lakukan.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Kelompok murid</w:t>
      </w:r>
    </w:p>
    <w:p>
      <w:pPr>
        <w:pStyle w:val="ListBullet"/>
        <w:spacing w:line="240" w:lineRule="auto"/>
        <w:ind w:left="720"/>
      </w:pPr>
      <w:r>
        <w:rPr>
          <w:lang w:val="id_ID" w:bidi="id_ID"/>
        </w:rPr>
      </w:r>
      <w:r>
        <w:rPr>
          <w:lang w:val="id_ID" w:bidi="id_ID"/>
        </w:rPr>
        <w:t>Orang-orang yang menyebabkan orang lain jatuh dalam dosa</w:t>
      </w:r>
    </w:p>
    <w:p>
      <w:pPr>
        <w:pStyle w:val="ListBullet"/>
        <w:spacing w:line="240" w:lineRule="auto"/>
        <w:ind w:left="720"/>
      </w:pPr>
      <w:r>
        <w:rPr>
          <w:lang w:val="id_ID" w:bidi="id_ID"/>
        </w:rPr>
      </w:r>
      <w:r>
        <w:rPr>
          <w:lang w:val="id_ID" w:bidi="id_ID"/>
        </w:rPr>
        <w:t>Anak-anak kecil</w:t>
      </w:r>
    </w:p>
    <w:p>
      <w:pPr>
        <w:pStyle w:val="ListBullet"/>
        <w:spacing w:line="240" w:lineRule="auto"/>
        <w:ind w:left="720"/>
      </w:pPr>
      <w:r>
        <w:rPr>
          <w:lang w:val="id_ID" w:bidi="id_ID"/>
        </w:rPr>
      </w:r>
      <w:r>
        <w:rPr>
          <w:lang w:val="id_ID" w:bidi="id_ID"/>
        </w:rPr>
        <w:t>Saudara / saudari dalam Kristus</w:t>
      </w:r>
    </w:p>
    <w:p>
      <w:pPr>
        <w:pStyle w:val="ListBullet"/>
        <w:spacing w:line="240" w:lineRule="auto"/>
        <w:ind w:left="720"/>
      </w:pPr>
      <w:r>
        <w:rPr>
          <w:lang w:val="id_ID" w:bidi="id_ID"/>
        </w:rPr>
      </w:r>
      <w:r>
        <w:rPr>
          <w:lang w:val="id_ID" w:bidi="id_ID"/>
        </w:rPr>
        <w:t>Para rasul (12)</w:t>
      </w:r>
    </w:p>
    <w:p>
      <w:pPr>
        <w:pStyle w:val="ListBullet"/>
        <w:spacing w:line="240" w:lineRule="auto"/>
        <w:ind w:left="720"/>
      </w:pPr>
      <w:r>
        <w:rPr>
          <w:lang w:val="id_ID" w:bidi="id_ID"/>
        </w:rPr>
      </w:r>
      <w:r>
        <w:rPr>
          <w:lang w:val="id_ID" w:bidi="id_ID"/>
        </w:rPr>
        <w:t>Pohon ara</w:t>
      </w:r>
    </w:p>
    <w:p>
      <w:pPr>
        <w:pStyle w:val="ListBullet"/>
        <w:spacing w:line="240" w:lineRule="auto"/>
        <w:ind w:left="720"/>
      </w:pPr>
      <w:r>
        <w:rPr>
          <w:lang w:val="id_ID" w:bidi="id_ID"/>
        </w:rPr>
      </w:r>
      <w:r>
        <w:rPr>
          <w:lang w:val="id_ID" w:bidi="id_ID"/>
        </w:rPr>
        <w:t>Hamba</w:t>
      </w:r>
    </w:p>
    <w:p>
      <w:pPr>
        <w:pStyle w:val="ListBullet"/>
        <w:spacing w:line="240" w:lineRule="auto"/>
        <w:ind w:left="720"/>
      </w:pPr>
      <w:r>
        <w:rPr>
          <w:lang w:val="id_ID" w:bidi="id_ID"/>
        </w:rPr>
      </w:r>
      <w:r>
        <w:rPr>
          <w:lang w:val="id_ID" w:bidi="id_ID"/>
        </w:rPr>
        <w:t>Tuan</w:t>
      </w:r>
    </w:p>
    <w:p>
      <w:pPr/>
      <w:r>
        <w:rPr>
          <w:lang w:val="id_ID" w:bidi="id_ID"/>
        </w:rPr>
      </w:r>
      <w:r>
        <w:rPr>
          <w:lang w:val="id_ID" w:bidi="id_ID"/>
        </w:rPr>
        <w:t>Dalam sesi ini, ambillah papan cerita kelompok, gambarlah, atau gunakan beberapa macam alat peraga (benda-benda yang dapat Anda pindahkan seperti batu, batang, mainan anak-anak) untuk memvisualisasikan kisah dan adegan di dalamnya.</w:t>
      </w:r>
    </w:p>
    <w:p>
      <w:pPr/>
      <w:r>
        <w:rPr>
          <w:lang w:val="id_ID" w:bidi="id_ID"/>
        </w:rPr>
      </w:r>
      <w:r>
        <w:rPr>
          <w:lang w:val="id_ID" w:bidi="id_ID"/>
        </w:rPr>
        <w:t>Yesus berbicara kepada para murid-Nya. Beberapa versi dimulai dengan, "Suatu hari Yesus berkata kepada para murid-Nya," menunjukkan bahwa tidak ada waktu atau hari yang diberikan. Beberapa versi dimulai dengan "Ia berkata kepada para murid," yang berarti Yesus sedang berbicara kepada para murid. Versi lain dimulai dengan "Dan Yesus berkata kepada para murid." Ini akan menunjukkan kelanjutan dari adegan dan latar belakang sebelumnya. Yesus mengatakan kepada para murid bahwa tidak mungkin hal-hal yang menyebabkan orang-orang berbuat dosa tidak datang. Tetapi celakalah bagi orang yang melaluinya mereka datang. "Celakalah orang-orang" berarti bahwa hal-hal buruk akan datang kepada orang-orang itu. Orang-orang yang menyebabkan orang lain berbuat dosa akan lebih baik digantungi batu kilangan di leher mereka dan dilemparkan ke dalam laut, daripada menyebabkan orang-orang yang lemah tersandung.</w:t>
      </w:r>
    </w:p>
    <w:p>
      <w:pPr/>
      <w:r>
        <w:rPr>
          <w:lang w:val="id_ID" w:bidi="id_ID"/>
        </w:rPr>
      </w:r>
      <w:r>
        <w:rPr>
          <w:lang w:val="id_ID" w:bidi="id_ID"/>
        </w:rPr>
        <w:t>Sebagai tim, ciptakan ruang di mana saudara dapat meletakkan segala macam rintangan seperti batu, kursi, kotak, meja di seluruh ruangan. Berpasangan. Mintalah satu orang ditutup mata dan orang yang lain dapat melihat. Mintalah orang yang melihat memimpin orang yang ditutup mata itu di sekitar rintangan dari satu ujung ruang ke ujung ruang yang lain tanpa tersandung saat melewati rintangan. Pimpinlah mereka dengan suara saudara, katakan kepada mereka ke mana harus pergi terlebih dahulu. Kemudian berganti peran dan orang kedua menuntun mereka dengan tangan. . Diskusikan betapa mudah atau sulitnya memimpin. Apakah lebih mudah memimpin dengan tangan dipegang atau melalui suara?</w:t>
      </w:r>
    </w:p>
    <w:p>
      <w:pPr/>
      <w:r>
        <w:rPr>
          <w:lang w:val="id_ID" w:bidi="id_ID"/>
        </w:rPr>
      </w:r>
      <w:r>
        <w:rPr>
          <w:lang w:val="id_ID" w:bidi="id_ID"/>
        </w:rPr>
        <w:t>Yesus memperingatkan para murid untuk berjaga-jaga dan menegur orang percaya lain jika mereka atau orang-orang percaya lain berbuat dosa terhadap mereka. Para murid perlu mengampuni bahkan jika orang percaya itu berdosa terhadap mereka 7 kali sehari dan setiap kali datang untuk bertobat. Para rasul mengatakan kepada Tuhan Yesus, "Tambahkan iman kami."</w:t>
      </w:r>
    </w:p>
    <w:p>
      <w:pPr/>
      <w:r>
        <w:rPr>
          <w:lang w:val="id_ID" w:bidi="id_ID"/>
        </w:rPr>
      </w:r>
      <w:r>
        <w:rPr>
          <w:lang w:val="id_ID" w:bidi="id_ID"/>
        </w:rPr>
        <w:t xml:space="preserve">Komentar atau tanggapan Yesus bahwa </w:t>
      </w:r>
      <w:r>
        <w:rPr>
          <w:i/>
          <w:lang w:val="id_ID" w:bidi="id_ID"/>
        </w:rPr>
        <w:t>jika</w:t>
      </w:r>
      <w:r>
        <w:rPr>
          <w:lang w:val="id_ID" w:bidi="id_ID"/>
        </w:rPr>
        <w:t xml:space="preserve"> mereka memiliki iman sebesar biji sesawi hal itu tidak menunjukkan bahwa iman mereka tidak besar. Yesus mengatakan kepada mereka bahwa mereka perlu mempraktekkan iman yang telah mereka miliki. Yesus mengatakan kepada para murid jika mereka mempraktekkan iman sebesar biji sesawi, mereka dapat mengatakan kepada pohon yang sangat tinggi untuk tercabut sendiri dan tertanam sendiri di laut dan itu akan terjadii. Yesus menggunakan kata "pohon ara ini" yang berarti mungkin ada pohon yang sangat dekat dengan mereka.</w:t>
      </w:r>
    </w:p>
    <w:p>
      <w:pPr/>
      <w:r>
        <w:rPr>
          <w:lang w:val="id_ID" w:bidi="id_ID"/>
        </w:rPr>
      </w:r>
      <w:r>
        <w:rPr>
          <w:lang w:val="id_ID" w:bidi="id_ID"/>
        </w:rPr>
        <w:t>Lihatlah lagi pada gambar biji sesawi dan pohon ara.</w:t>
      </w:r>
    </w:p>
    <w:p>
      <w:pPr/>
      <w:r>
        <w:rPr>
          <w:lang w:val="id_ID" w:bidi="id_ID"/>
        </w:rPr>
      </w:r>
      <w:r>
        <w:rPr>
          <w:lang w:val="id_ID" w:bidi="id_ID"/>
        </w:rPr>
        <w:t>Yesus berbicara tentang bagaimana seorang hamba yang melakukan tugas yang diharapkan darinya tidak diwajibkan mendapatkan ucapan terima kasih atau pengakuan yang khusus. Dengan cara yang sama, para murid harus berpikir bahwa mereka tidak layak menerima pujian karena mematuhi apa yang diperintahkan untuk mereka lakukan.</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Dalam sesi ini, tim akan mendramatisir kisah tersebut.</w:t>
      </w:r>
    </w:p>
    <w:p>
      <w:pPr/>
      <w:r>
        <w:rPr>
          <w:lang w:val="id_ID" w:bidi="id_ID"/>
        </w:rPr>
      </w:r>
      <w:r>
        <w:rPr>
          <w:lang w:val="id_ID" w:bidi="id_ID"/>
        </w:rPr>
        <w:t>Kisah ini memiliki 4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Kelompok murid</w:t>
      </w:r>
    </w:p>
    <w:p>
      <w:pPr>
        <w:pStyle w:val="ListBullet"/>
        <w:spacing w:line="240" w:lineRule="auto"/>
        <w:ind w:left="720"/>
      </w:pPr>
      <w:r>
        <w:rPr>
          <w:lang w:val="id_ID" w:bidi="id_ID"/>
        </w:rPr>
      </w:r>
      <w:r>
        <w:rPr>
          <w:lang w:val="id_ID" w:bidi="id_ID"/>
        </w:rPr>
        <w:t>Orang-orang yang menyebabkan orang lain berbuat dosa dengan batu kilangan di leher mereka</w:t>
      </w:r>
    </w:p>
    <w:p>
      <w:pPr>
        <w:pStyle w:val="ListBullet"/>
        <w:spacing w:line="240" w:lineRule="auto"/>
        <w:ind w:left="720"/>
      </w:pPr>
      <w:r>
        <w:rPr>
          <w:lang w:val="id_ID" w:bidi="id_ID"/>
        </w:rPr>
      </w:r>
      <w:r>
        <w:rPr>
          <w:lang w:val="id_ID" w:bidi="id_ID"/>
        </w:rPr>
        <w:t>Anak-anak kecil</w:t>
      </w:r>
    </w:p>
    <w:p>
      <w:pPr>
        <w:pStyle w:val="ListBullet"/>
        <w:spacing w:line="240" w:lineRule="auto"/>
        <w:ind w:left="720"/>
      </w:pPr>
      <w:r>
        <w:rPr>
          <w:lang w:val="id_ID" w:bidi="id_ID"/>
        </w:rPr>
      </w:r>
      <w:r>
        <w:rPr>
          <w:lang w:val="id_ID" w:bidi="id_ID"/>
        </w:rPr>
        <w:t>Saudara / saudari dalam Kristus</w:t>
      </w:r>
    </w:p>
    <w:p>
      <w:pPr>
        <w:pStyle w:val="ListBullet"/>
        <w:spacing w:line="240" w:lineRule="auto"/>
        <w:ind w:left="720"/>
      </w:pPr>
      <w:r>
        <w:rPr>
          <w:lang w:val="id_ID" w:bidi="id_ID"/>
        </w:rPr>
      </w:r>
      <w:r>
        <w:rPr>
          <w:lang w:val="id_ID" w:bidi="id_ID"/>
        </w:rPr>
        <w:t>Para rasul (12)</w:t>
      </w:r>
    </w:p>
    <w:p>
      <w:pPr>
        <w:pStyle w:val="ListBullet"/>
        <w:spacing w:line="240" w:lineRule="auto"/>
        <w:ind w:left="720"/>
      </w:pPr>
      <w:r>
        <w:rPr>
          <w:lang w:val="id_ID" w:bidi="id_ID"/>
        </w:rPr>
      </w:r>
      <w:r>
        <w:rPr>
          <w:lang w:val="id_ID" w:bidi="id_ID"/>
        </w:rPr>
        <w:t>Pohon ara</w:t>
      </w:r>
    </w:p>
    <w:p>
      <w:pPr>
        <w:pStyle w:val="ListBullet"/>
        <w:spacing w:line="240" w:lineRule="auto"/>
        <w:ind w:left="720"/>
      </w:pPr>
      <w:r>
        <w:rPr>
          <w:lang w:val="id_ID" w:bidi="id_ID"/>
        </w:rPr>
      </w:r>
      <w:r>
        <w:rPr>
          <w:lang w:val="id_ID" w:bidi="id_ID"/>
        </w:rPr>
        <w:t>Hamba</w:t>
      </w:r>
    </w:p>
    <w:p>
      <w:pPr>
        <w:pStyle w:val="ListBullet"/>
        <w:spacing w:line="240" w:lineRule="auto"/>
        <w:ind w:left="720"/>
      </w:pPr>
      <w:r>
        <w:rPr>
          <w:lang w:val="id_ID" w:bidi="id_ID"/>
        </w:rPr>
      </w:r>
      <w:r>
        <w:rPr>
          <w:lang w:val="id_ID" w:bidi="id_ID"/>
        </w:rPr>
        <w:t>Tuan</w:t>
      </w:r>
    </w:p>
    <w:p>
      <w:pPr/>
      <w:r>
        <w:rPr>
          <w:lang w:val="id_ID" w:bidi="id_ID"/>
        </w:rPr>
      </w:r>
      <w:r>
        <w:rPr>
          <w:lang w:val="id_ID" w:bidi="id_ID"/>
        </w:rPr>
        <w:t>Minta tim untuk memerankan atau memperagakan kisah itu dua kali. Mereka harus memerankannya atau memperagakannya dalam bahasa yang mereka terjemahkan. Pertama, minta mereka memerankan kisah itu tanpa berhenti. Pada saat tim memerankan kisah itu untuk kedua kali, hentikan mereka pada titik yang berbeda dalam kisah tersebut.</w:t>
      </w:r>
    </w:p>
    <w:p>
      <w:pPr/>
      <w:r>
        <w:rPr>
          <w:lang w:val="id_ID" w:bidi="id_ID"/>
        </w:rPr>
      </w:r>
      <w:r>
        <w:rPr>
          <w:lang w:val="id_ID" w:bidi="id_ID"/>
        </w:rPr>
        <w:t>Ketika tim memerankan kisah itu untuk pertama kali, perhatikan dialog, alur, plot, dan kronologi kisah tersebut. Perhatikan bagian penting atau sulit dari kisah maupun bagian yang akan diperankan atau diperagakan dan jangan dilewati. Bantu tim untuk mengingat bagian dari kisah tersebut.</w:t>
      </w:r>
    </w:p>
    <w:p>
      <w:pPr/>
      <w:r>
        <w:rPr>
          <w:lang w:val="id_ID" w:bidi="id_ID"/>
        </w:rPr>
      </w:r>
      <w:r>
        <w:rPr>
          <w:lang w:val="id_ID" w:bidi="id_ID"/>
        </w:rPr>
        <w:t>Saat tim memerankan kisah ini untuk kedua kali, hentikan mereka pada titik tertentu. Pastikan untuk memerankan apa yang sedang Yesus katakan kepada para murid.</w:t>
      </w:r>
    </w:p>
    <w:p>
      <w:pPr/>
      <w:r>
        <w:rPr>
          <w:lang w:val="id_ID" w:bidi="id_ID"/>
        </w:rPr>
      </w:r>
      <w:r>
        <w:rPr>
          <w:lang w:val="id_ID" w:bidi="id_ID"/>
        </w:rPr>
        <w:t>Yesus berbicara kepada para murid-Nya. Yesus mengatakan kepada para murid bahwa tidak mungkin hal-hal yang menyebabkan orang-orang berbuat dosa pasti akan datang. Tetapi celakalah bagi orang yang menyebabkannya. Mereka akan lebih baik digantungi batu kilangan di leher mereka dan dilemparkan ke dalam laut, daripada menyebabkan orang-orang yang lemah tersandung.</w:t>
      </w:r>
    </w:p>
    <w:p>
      <w:pPr/>
      <w:r>
        <w:rPr>
          <w:lang w:val="id_ID" w:bidi="id_ID"/>
        </w:rPr>
      </w:r>
      <w:r>
        <w:rPr>
          <w:lang w:val="id_ID" w:bidi="id_ID"/>
        </w:rPr>
        <w:t>Yesus memperingatkan para murid untuk berjaga-jaga dan menegur orang percaya lain jika mereka berbuat dosa terhadap mereka. Para murid perlu mengampuni bahkan jika orang percaya itu berdosa terhadap mereka 7 kali sehari dan datang untuk bertobat setiap kali.</w:t>
      </w:r>
    </w:p>
    <w:p>
      <w:pPr/>
      <w:r>
        <w:rPr>
          <w:lang w:val="id_ID" w:bidi="id_ID"/>
        </w:rPr>
      </w:r>
      <w:r>
        <w:rPr>
          <w:lang w:val="id_ID" w:bidi="id_ID"/>
        </w:rPr>
        <w:t xml:space="preserve">Hentikan adegannya: Tanyakan kepada mereka yang memerankan para murid bagaimana perasaan mereka. Dengarkan hal-hal seperti, "Tidak tahan melihat betapa cepatnya saya ingin marah kepada seseorang yang berbuat salah kepada saya." "Tidak yakin saya benar-benar dapat menjalankan apa yang dikatakan Yesus." "Khawatir tentang bagaimana secara praktis melakukan itu." Ulangi adegannya. </w:t>
      </w:r>
    </w:p>
    <w:p>
      <w:pPr/>
      <w:r>
        <w:rPr>
          <w:lang w:val="id_ID" w:bidi="id_ID"/>
        </w:rPr>
      </w:r>
      <w:r>
        <w:rPr>
          <w:lang w:val="id_ID" w:bidi="id_ID"/>
        </w:rPr>
        <w:t>Para rasul mengatakan kepada Tuhan, "Tambahkan iman kami." Yesus mengatakan kepada para murid jika mereka mempraktekkan iman sebesar biji sesawi, mereka dapat mengatakan kepada pohon yang sangat kuat dan tinggi untuk tercabut sendiri dan tertanam sendiri di laut dan itu akan terjadii.</w:t>
      </w:r>
    </w:p>
    <w:p>
      <w:pPr/>
      <w:r>
        <w:rPr>
          <w:lang w:val="id_ID" w:bidi="id_ID"/>
        </w:rPr>
      </w:r>
      <w:r>
        <w:rPr>
          <w:lang w:val="id_ID" w:bidi="id_ID"/>
        </w:rPr>
        <w:t>Hentikan adegannya: Tanyakan kepada aktor yang memerankan murid-murid bagaimana perasaan mereka. Dengarkan hal-hal seperti, "Terkejut karena kami dapat melakukan hal-hal seperti itu." "Saya ingin mencobanya."</w:t>
      </w:r>
    </w:p>
    <w:p>
      <w:pPr/>
      <w:r>
        <w:rPr>
          <w:lang w:val="id_ID" w:bidi="id_ID"/>
        </w:rPr>
      </w:r>
      <w:r>
        <w:rPr>
          <w:lang w:val="id_ID" w:bidi="id_ID"/>
        </w:rPr>
        <w:t>Yesus berbicara tentang bagaimana seorang hamba yang melakukan tugas yang diharapkan darinya tidak diwajibkan mendapatkan ucapan terima kasih atau pengakuan yang khusus. Dengan cara yang sama, para murid harus berpikir bahwa mereka tidak layak menerima pujian karena menaati apa yang diperintahkan kepada mereka untuk dilakukan.</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Yesus berbicara kepada </w:t>
      </w:r>
      <w:r>
        <w:rPr>
          <w:b/>
          <w:lang w:val="id_ID" w:bidi="id_ID"/>
        </w:rPr>
        <w:t>para murid-Nya</w:t>
      </w:r>
      <w:r>
        <w:rPr>
          <w:lang w:val="id_ID" w:bidi="id_ID"/>
        </w:rPr>
        <w:t xml:space="preserve">. Para </w:t>
      </w:r>
      <w:hyperlink r:id="rId171">
        <w:r>
          <w:rPr>
            <w:lang w:val="id_ID" w:bidi="id_ID"/>
          </w:rPr>
          <w:rPr>
            <w:color w:val="0000EE"/>
            <w:u w:val="single"/>
          </w:rPr>
          <w:t>murid</w:t>
        </w:r>
      </w:hyperlink>
      <w:r>
        <w:rPr>
          <w:lang w:val="id_ID" w:bidi="id_ID"/>
        </w:rPr>
        <w:t xml:space="preserve"> adalah para pengikut Yesus. Konteks ini menunjukkan bahwa Yesus berbicara kepada lebih dari sekadar 12 murid, Yesus mengatakan kepada para murid bahwa </w:t>
      </w:r>
      <w:r>
        <w:rPr>
          <w:b/>
          <w:lang w:val="id_ID" w:bidi="id_ID"/>
        </w:rPr>
        <w:t>batu sandungan</w:t>
      </w:r>
      <w:r>
        <w:rPr>
          <w:lang w:val="id_ID" w:bidi="id_ID"/>
        </w:rPr>
        <w:t xml:space="preserve"> akan benar-benar datang. Batu sandungan, adalah kata untuk perangkap, secara khusus untuk menangkap binatang. Yesus menggunakan kata ini untuk berarti sesuatu yang menyebabkan orang-orang berbuat dosa.</w:t>
      </w:r>
    </w:p>
    <w:p>
      <w:pPr/>
      <w:r>
        <w:rPr>
          <w:lang w:val="id_ID" w:bidi="id_ID"/>
        </w:rPr>
      </w:r>
      <w:r>
        <w:rPr>
          <w:lang w:val="id_ID" w:bidi="id_ID"/>
        </w:rPr>
        <w:t>Yesus mengatakan kepada para murid bahwa mereka yang menyebabkan orang lain berbuat dosa akan mengalami kesulitan dan tekanan atau penderitaan yang besar. Yesus mengatakan bahwa akan lebih baik atau lebih menguntungkan bagi mereka yang menyebabkan</w:t>
      </w:r>
      <w:r>
        <w:rPr>
          <w:b/>
          <w:lang w:val="id_ID" w:bidi="id_ID"/>
        </w:rPr>
        <w:t>orang-orang kecil ini</w:t>
      </w:r>
      <w:r>
        <w:rPr>
          <w:lang w:val="id_ID" w:bidi="id_ID"/>
        </w:rPr>
        <w:t xml:space="preserve"> berbuat dosa, diikatkan sebuah</w:t>
      </w:r>
      <w:r>
        <w:rPr>
          <w:b/>
          <w:lang w:val="id_ID" w:bidi="id_ID"/>
        </w:rPr>
        <w:t>batu kilangan</w:t>
      </w:r>
      <w:r>
        <w:rPr>
          <w:lang w:val="id_ID" w:bidi="id_ID"/>
        </w:rPr>
        <w:t xml:space="preserve"> di sekitar leher mereka dan dicemparkan ke dalam laut. "Orang-orang kecil ini" merujuk kepada mereka yang rentan atau memiliki status yang tidak penting. Batu kilangan adalah batu yang sangat besar yang digunakan untuk menggiling gandum saat diputar di sebuah tempat penggilingan. Batu kilangan itu beratnya sekitar 1500 kilogram.</w:t>
      </w:r>
    </w:p>
    <w:p>
      <w:pPr/>
      <w:r>
        <w:rPr>
          <w:lang w:val="id_ID" w:bidi="id_ID"/>
        </w:rPr>
      </w:r>
      <w:r>
        <w:rPr>
          <w:lang w:val="id_ID" w:bidi="id_ID"/>
        </w:rPr>
        <w:t xml:space="preserve">Yesus mengeluarkan peringatan kepada para murid. Ia mengatakan kepada mereka untuk berjaga-jaga. Jika salah satu saudara mereka, atau orang percaya lainnya </w:t>
      </w:r>
      <w:r>
        <w:rPr>
          <w:b/>
          <w:lang w:val="id_ID" w:bidi="id_ID"/>
        </w:rPr>
        <w:t>berdosa</w:t>
      </w:r>
      <w:r>
        <w:rPr>
          <w:lang w:val="id_ID" w:bidi="id_ID"/>
        </w:rPr>
        <w:t xml:space="preserve"> terhadap mereka, para murid diperintahkan untuk </w:t>
      </w:r>
      <w:r>
        <w:rPr>
          <w:b/>
          <w:lang w:val="id_ID" w:bidi="id_ID"/>
        </w:rPr>
        <w:t>menegur</w:t>
      </w:r>
      <w:r>
        <w:rPr>
          <w:lang w:val="id_ID" w:bidi="id_ID"/>
        </w:rPr>
        <w:t xml:space="preserve"> orang itu. Dosa adalah perbuatan tidak taat terhadap Allah. Lihat Daftar Kata Utama untuk definisi </w:t>
      </w:r>
      <w:hyperlink r:id="rId66">
        <w:r>
          <w:rPr>
            <w:lang w:val="id_ID" w:bidi="id_ID"/>
          </w:rPr>
          <w:rPr>
            <w:color w:val="0000EE"/>
            <w:u w:val="single"/>
          </w:rPr>
          <w:t>dosa</w:t>
        </w:r>
      </w:hyperlink>
      <w:r>
        <w:rPr>
          <w:lang w:val="id_ID" w:bidi="id_ID"/>
        </w:rPr>
        <w:t xml:space="preserve">. Menegur berarti mengungkapkan penolakan yang kuat terhadap seseorang atau tindakan mereka. Jika setelah ditegur saudara itu </w:t>
      </w:r>
      <w:r>
        <w:rPr>
          <w:b/>
          <w:lang w:val="id_ID" w:bidi="id_ID"/>
        </w:rPr>
        <w:t>bertobat</w:t>
      </w:r>
      <w:r>
        <w:rPr>
          <w:lang w:val="id_ID" w:bidi="id_ID"/>
        </w:rPr>
        <w:t xml:space="preserve">, </w:t>
      </w:r>
      <w:r>
        <w:rPr>
          <w:b/>
          <w:lang w:val="id_ID" w:bidi="id_ID"/>
        </w:rPr>
        <w:t>ampunilah</w:t>
      </w:r>
      <w:r>
        <w:rPr>
          <w:lang w:val="id_ID" w:bidi="id_ID"/>
        </w:rPr>
        <w:t xml:space="preserve"> mereka. Pertobatan adalah berpaling dari perilaku tertentu dan melakukan hal-hal yang berbeda. Pengampunan adalah ketika satu orang melepaskan hak untuk menghukum seseorang yang telah berbuat salah kepada orang itu. Gunakan kata yang sama yang telah saudara gunakan dalam Lukas sebelumnya untuk menerjemahkan bertobat dan mengampuni. Lihat kepada Daftar Kata Utama untuk definisi </w:t>
      </w:r>
      <w:hyperlink r:id="rId100">
        <w:r>
          <w:rPr>
            <w:lang w:val="id_ID" w:bidi="id_ID"/>
          </w:rPr>
          <w:rPr>
            <w:color w:val="0000EE"/>
            <w:u w:val="single"/>
          </w:rPr>
          <w:t>pertobatan</w:t>
        </w:r>
      </w:hyperlink>
      <w:r>
        <w:rPr>
          <w:lang w:val="id_ID" w:bidi="id_ID"/>
        </w:rPr>
        <w:t xml:space="preserve"> dan </w:t>
      </w:r>
      <w:hyperlink r:id="rId67">
        <w:r>
          <w:rPr>
            <w:lang w:val="id_ID" w:bidi="id_ID"/>
          </w:rPr>
          <w:rPr>
            <w:color w:val="0000EE"/>
            <w:u w:val="single"/>
          </w:rPr>
          <w:t>pengampunan</w:t>
        </w:r>
      </w:hyperlink>
      <w:r>
        <w:rPr>
          <w:lang w:val="id_ID" w:bidi="id_ID"/>
        </w:rPr>
        <w:t>.</w:t>
      </w:r>
    </w:p>
    <w:p>
      <w:pPr/>
      <w:r>
        <w:rPr>
          <w:lang w:val="id_ID" w:bidi="id_ID"/>
        </w:rPr>
      </w:r>
      <w:r>
        <w:rPr>
          <w:lang w:val="id_ID" w:bidi="id_ID"/>
        </w:rPr>
        <w:t>Yesus mengatakan bahwa bahkan jika orang itu berbuat salah kepada para murid 7 kali dan bertobat 7 kali, maka para murid harus selalu mengampuni.</w:t>
      </w:r>
    </w:p>
    <w:p>
      <w:pPr/>
      <w:r>
        <w:rPr>
          <w:lang w:val="id_ID" w:bidi="id_ID"/>
        </w:rPr>
      </w:r>
      <w:r>
        <w:rPr>
          <w:lang w:val="id_ID" w:bidi="id_ID"/>
        </w:rPr>
        <w:t xml:space="preserve">Lukas menggunakan istilah </w:t>
      </w:r>
      <w:r>
        <w:rPr>
          <w:b/>
          <w:lang w:val="id_ID" w:bidi="id_ID"/>
        </w:rPr>
        <w:t>rasul</w:t>
      </w:r>
      <w:r>
        <w:rPr>
          <w:lang w:val="id_ID" w:bidi="id_ID"/>
        </w:rPr>
        <w:t xml:space="preserve"> untuk menunjuk 12 pengikut terdekat Yesus yang berada dalam kelompok murid yang lebih besar. Para rasul adalah utusan yang khusus Yesus. Lihat glosarium utama untuk definisi </w:t>
      </w:r>
      <w:hyperlink r:id="rId189">
        <w:r>
          <w:rPr>
            <w:lang w:val="id_ID" w:bidi="id_ID"/>
          </w:rPr>
          <w:rPr>
            <w:color w:val="0000EE"/>
            <w:u w:val="single"/>
          </w:rPr>
          <w:t>rasul</w:t>
        </w:r>
      </w:hyperlink>
      <w:r>
        <w:rPr>
          <w:lang w:val="id_ID" w:bidi="id_ID"/>
        </w:rPr>
        <w:t xml:space="preserve">. Lukas mengatakan bahwa para rasul meminta Tuhan untuk membantu mereka menambahkan </w:t>
      </w:r>
      <w:hyperlink r:id="rId162">
        <w:r>
          <w:rPr>
            <w:lang w:val="id_ID" w:bidi="id_ID"/>
          </w:rPr>
          <w:rPr>
            <w:color w:val="0000EE"/>
            <w:u w:val="single"/>
          </w:rPr>
          <w:t>iman</w:t>
        </w:r>
      </w:hyperlink>
      <w:r>
        <w:rPr>
          <w:lang w:val="id_ID" w:bidi="id_ID"/>
        </w:rPr>
        <w:t xml:space="preserve"> mereka. Yesus mengatakan kepada para rasul bahwa jika </w:t>
      </w:r>
      <w:r>
        <w:rPr>
          <w:b/>
          <w:lang w:val="id_ID" w:bidi="id_ID"/>
        </w:rPr>
        <w:t>iman</w:t>
      </w:r>
      <w:r>
        <w:rPr>
          <w:lang w:val="id_ID" w:bidi="id_ID"/>
        </w:rPr>
        <w:t xml:space="preserve"> mereka sekecil biji sesawi, mereka dapat mengatakan kepada pohon ara itu untuk tercabut sendiri dan terlempar ke dalam laut, dan itu akan terjadi.</w:t>
      </w:r>
    </w:p>
    <w:p>
      <w:pPr/>
      <w:r>
        <w:rPr>
          <w:lang w:val="id_ID" w:bidi="id_ID"/>
        </w:rPr>
      </w:r>
      <w:r>
        <w:rPr>
          <w:lang w:val="id_ID" w:bidi="id_ID"/>
        </w:rPr>
        <w:t xml:space="preserve">Yesus kemudianmenceritakan sebuah kisah menggunakan situasi dari seorang </w:t>
      </w:r>
      <w:hyperlink r:id="rId229">
        <w:r>
          <w:rPr>
            <w:lang w:val="id_ID" w:bidi="id_ID"/>
          </w:rPr>
          <w:rPr>
            <w:color w:val="0000EE"/>
            <w:u w:val="single"/>
          </w:rPr>
          <w:t>hamba</w:t>
        </w:r>
      </w:hyperlink>
      <w:r>
        <w:rPr>
          <w:lang w:val="id_ID" w:bidi="id_ID"/>
        </w:rPr>
        <w:t>yang telah selesai membajak ladang atau menggembalakan domba. Yesus bertanya berapa banyak dari mereka yang akan mengatakan kepada hamba mereka untuk datang dan makan bersama mereka. Tanggapan yang diasumsikan bukanlah salah satu dari itu. Mereka akan mengatakan kepada hamba itu untuk mengganti pakaian mereka dan menyajikan makanan kepada tuan itu. Kemudian hamba itu dapat makan setelah tuan itu selesai. Yesus sekali lagi mengajukan pertanyaan lain yang mengharapkan jawaban negatif. Apakah tuan itu mengucapkan "terima kasih" kepada hamba itu karena melakukan apa yang diperintahkan untuk dilakukan? Yesus mengatakan kepada mereka bahwa mereka harus menganggap diri mereka "hamba-hamba yang tidak berguna" ketika mereka telah melakukan apa yang telah diperintahkan untuk mereka lakukan.</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itu, secara berkelompok, dalam bahasa sendiri.</w:t>
      </w:r>
    </w:p>
    <w:p>
      <w:pPr/>
      <w:r>
        <w:rPr>
          <w:lang w:val="id_ID" w:bidi="id_ID"/>
        </w:rPr>
      </w:r>
      <w:r>
        <w:rPr>
          <w:lang w:val="id_ID" w:bidi="id_ID"/>
        </w:rPr>
        <w:t>Pertama, seluruh kelompok harus berlatih menceritakan perikop itu dalam bahasa sendiri. Ingatlah untuk menyertakan hal-hal yang sudah ditentukan dalam tahap-tahap sebelumnya, seperti kronologi, kata, frasa, emosi, atau apa pun yang sudah dibahas.</w:t>
      </w:r>
    </w:p>
    <w:p>
      <w:pPr/>
      <w:r>
        <w:rPr>
          <w:lang w:val="id_ID" w:bidi="id_ID"/>
        </w:rPr>
      </w:r>
      <w:r>
        <w:rPr>
          <w:lang w:val="id_ID" w:bidi="id_ID"/>
        </w:rPr>
        <w:t xml:space="preserve">Satu anggota harus mengucapkan beberapa kalimat dari perikop itu dan berhenti sebentar. Anggota kelompok lain harus mengucapkan kalimat selanjutnya dari perikop itu tersebut dan berhenti sejenak. Lakukan ini sampai kelompok telah menceritakan kembali seluruh teks. Anggota-anggota kelompok dapat saling memperbaiki dalam tahap ini. </w:t>
      </w:r>
    </w:p>
    <w:p>
      <w:pPr/>
      <w:r>
        <w:rPr>
          <w:lang w:val="id_ID" w:bidi="id_ID"/>
        </w:rPr>
      </w:r>
      <w:r>
        <w:rPr>
          <w:lang w:val="id_ID" w:bidi="id_ID"/>
        </w:rPr>
        <w:t>Hentikan sejenak audio ini di sini.</w:t>
      </w:r>
    </w:p>
    <w:p>
      <w:pPr/>
      <w:r>
        <w:rPr>
          <w:lang w:val="id_ID" w:bidi="id_ID"/>
        </w:rPr>
      </w:r>
      <w:r>
        <w:rPr>
          <w:lang w:val="id_ID" w:bidi="id_ID"/>
        </w:rPr>
        <w:t>Selanjutnya, setiap anggota kelompok harus menceritakan seluruh teks tersebut tanpa interupsi setidaknya satu kali. Seorang anggota kelompok dapat menggunakan benda apa saja, gerakan, atau papan cerita untuk membantu mereka mengingat teks tersebut.</w:t>
      </w:r>
    </w:p>
    <w:p>
      <w:pPr/>
      <w:r>
        <w:rPr>
          <w:lang w:val="id_ID" w:bidi="id_ID"/>
        </w:rPr>
      </w:r>
      <w:r>
        <w:rPr>
          <w:lang w:val="id_ID" w:bidi="id_ID"/>
        </w:rPr>
        <w:t>Hentikan sejenak audio ini di sini.</w:t>
      </w:r>
    </w:p>
    <w:p>
      <w:pPr/>
      <w:r>
        <w:rPr>
          <w:lang w:val="id_ID" w:bidi="id_ID"/>
        </w:rPr>
      </w:r>
      <w:r>
        <w:rPr>
          <w:lang w:val="id_ID" w:bidi="id_ID"/>
        </w:rPr>
        <w:t xml:space="preserve">Selanjutnya, kelompok dapat memutuskan versi siapa dari teks tersebut yang Anda paling sukai. Anda mungkin memutuskan untuk menyukai cara bercerita seorang anggota kelompok untuk suatu adegan, tetapi menyukai cara anggota kelompok lain menceritakan adegan lainnya. </w:t>
      </w:r>
    </w:p>
    <w:p>
      <w:pPr/>
      <w:r>
        <w:rPr>
          <w:lang w:val="id_ID" w:bidi="id_ID"/>
        </w:rPr>
      </w:r>
      <w:r>
        <w:rPr>
          <w:lang w:val="id_ID" w:bidi="id_ID"/>
        </w:rPr>
        <w:t>Hentikan sejenak audio ini di sini.</w:t>
      </w:r>
    </w:p>
    <w:p>
      <w:pPr/>
      <w:r>
        <w:rPr>
          <w:lang w:val="id_ID" w:bidi="id_ID"/>
        </w:rPr>
      </w:r>
      <w:r>
        <w:rPr>
          <w:lang w:val="id_ID" w:bidi="id_ID"/>
        </w:rPr>
        <w:t>Akhirnya, kelompok dapat menyusun versi akhir dari perikop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Lukas 17:11–19</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Dengarkan atau bacalah Lukas 17:11–19 dan renungkan di dalam hati Anda. Dengarkan atau bacalah teks sebanyak tiga kali (dalam tiga terjemahan yang berbeda, jika memungkinkan). Kemudian diskusikan pertanyaan-pertanyaan berikut secara berkelompok:</w:t>
      </w:r>
    </w:p>
    <w:p>
      <w:pPr>
        <w:pStyle w:val="ListBullet"/>
        <w:spacing w:line="240" w:lineRule="auto"/>
        <w:ind w:left="720"/>
      </w:pPr>
      <w:r>
        <w:rPr>
          <w:lang w:val="id_ID" w:bidi="id_ID"/>
        </w:rPr>
      </w:r>
      <w:r>
        <w:rPr>
          <w:lang w:val="id_ID" w:bidi="id_ID"/>
        </w:rPr>
        <w:t>Apa yang saudara sukai dalam kisah ini?</w:t>
      </w:r>
    </w:p>
    <w:p>
      <w:pPr>
        <w:pStyle w:val="ListBullet"/>
        <w:spacing w:line="240" w:lineRule="auto"/>
        <w:ind w:left="720"/>
      </w:pPr>
      <w:r>
        <w:rPr>
          <w:lang w:val="id_ID" w:bidi="id_ID"/>
        </w:rPr>
      </w:r>
      <w:r>
        <w:rPr>
          <w:lang w:val="id_ID" w:bidi="id_ID"/>
        </w:rPr>
        <w:t>Apakah yang tidak saudara sukai atau tidak pahami?</w:t>
      </w:r>
    </w:p>
    <w:p>
      <w:pPr>
        <w:pStyle w:val="ListBullet"/>
        <w:spacing w:line="240" w:lineRule="auto"/>
        <w:ind w:left="720"/>
      </w:pPr>
      <w:r>
        <w:rPr>
          <w:lang w:val="id_ID" w:bidi="id_ID"/>
        </w:rPr>
      </w:r>
      <w:r>
        <w:rPr>
          <w:lang w:val="id_ID" w:bidi="id_ID"/>
        </w:rPr>
        <w:t>Apakah yang diceritakan kisah ini tentang Allah atau Yesus?</w:t>
      </w:r>
    </w:p>
    <w:p>
      <w:pPr>
        <w:pStyle w:val="ListBullet"/>
        <w:spacing w:line="240" w:lineRule="auto"/>
        <w:ind w:left="720"/>
      </w:pPr>
      <w:r>
        <w:rPr>
          <w:lang w:val="id_ID" w:bidi="id_ID"/>
        </w:rPr>
      </w:r>
      <w:r>
        <w:rPr>
          <w:lang w:val="id_ID" w:bidi="id_ID"/>
        </w:rPr>
        <w:t>Apakah yang diceritakan kisah ini tentang manusia?</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Siapakah orang yang saudara kenal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Yesus sedang dalam perjalanan ke Yerusalem dari Galilea. Ini adalah perjalanan terakhir Yesus ke Yerusalem. Perjalanan ke Yerusalem akan berakhir dengan kematian Yesus. Dalam perjalanan, Yesus lewat antara wilayah Samaria dan wilayah Galilea. Kita tidak tahu dimana posisi Yesus berada, tetapi kita dapat berasumsi bahwa, Yesus melewati perbatasan antara wilayah Samaria dan wilayah Galilea. Lukas menyebutkan Samaria dan Galilea sehingga kita tahu bahwa Yesus berada di daerah yang dihuni oleh orang-orang Yahudi dan non-Yahudi. Orang-orang Yahudi sebisa mungkin menghindari Samaria. Orang-orang Yahudi dan Samaria tidak saling menyukai. Orang-orang Samaria adalah Yahudi yang telah menikahi orang-orang kafir, atau non-Yahudi. Orang-orang Samaria bersikeras bahwa Gunung. Gerazim adalah tempat di mana Musa menghendaki mereka menyembah Allah. Orang-orang Samaria menolak menyembah Allah di Yerusalem. Orang-orang Yahudi menganggap orang-orang Samaria sebagai ras campuran yang telah mencemari agama yang benar. Orang-orang Yahudi kurang menyukai mereka daripada menyukai orang-orang kafir.</w:t>
      </w:r>
    </w:p>
    <w:p>
      <w:pPr/>
      <w:r>
        <w:rPr>
          <w:lang w:val="id_ID" w:bidi="id_ID"/>
        </w:rPr>
      </w:r>
      <w:r>
        <w:rPr>
          <w:lang w:val="id_ID" w:bidi="id_ID"/>
        </w:rPr>
        <w:t>Berhenti dan lihatlah peta Galilea sampai Yerusalem dan lihat di mana perbatasan Galilea dan Samaria berada. Diskusikan kelompok orang atau masyarakat dalam budaya saudara yang tidak saling menyukai. Mengapa mereka tidak saling menyukai?</w:t>
      </w:r>
    </w:p>
    <w:p>
      <w:pPr/>
      <w:r>
        <w:rPr>
          <w:lang w:val="id_ID" w:bidi="id_ID"/>
        </w:rPr>
      </w:r>
      <w:r>
        <w:rPr>
          <w:lang w:val="id_ID" w:bidi="id_ID"/>
        </w:rPr>
        <w:t>Kita tidak tahu nama desa yang didatangi Yesus ketika sepuluh orang kusta berteriak kepada Yesus. Seorang kusta adalah seseorang yang menderita kusta. Kusta adalah sejumlah macam penyakit kulit yang akan membuat orang-orang yang menderitanya menjadi najis dan tidak dapat tinggal di tengah masyarakat. Karena Yesus berada antara Samaria dan Galilea, dapat dipahami bahwa orang-orang kusta adalah orang-orang Yahudi dan Samaria. Orang-orang kusta berdiri cukup jauh dari pintu masuk desa untuk mematuhi hukum Taurat yaitu berada di luar gerbang, atau pintu masuk desa. Tetapi mereka cukup dekat sehingga mereka masih dapat menerima pertolongan dan amal dari mereka yang pergi masuk dan keluar dari desa.</w:t>
      </w:r>
    </w:p>
    <w:p>
      <w:pPr/>
      <w:r>
        <w:rPr>
          <w:lang w:val="id_ID" w:bidi="id_ID"/>
        </w:rPr>
      </w:r>
      <w:r>
        <w:rPr>
          <w:lang w:val="id_ID" w:bidi="id_ID"/>
        </w:rPr>
        <w:t>Berhenti dan diskusikan dalam tim: Jelaskan kelompok orang mana saja dalam budaya saudara yang biasanya tidak diterima dalam masyarakat. Jelaskan orang-orang dalam budaya saudara yang diusir atau dikucilkan dari komunitas karena alasan tertentu.</w:t>
      </w:r>
    </w:p>
    <w:p>
      <w:pPr/>
      <w:r>
        <w:rPr>
          <w:lang w:val="id_ID" w:bidi="id_ID"/>
        </w:rPr>
      </w:r>
      <w:r>
        <w:rPr>
          <w:lang w:val="id_ID" w:bidi="id_ID"/>
        </w:rPr>
        <w:t>Orang-orang kusta bertseru memohon agar Yesus mempunyai belas kasihan kepada mereka. Mereka menyebut Yesus Guru, yang menunjukkan bahwa mereka memahami otoritas Yesus. Kemungkinan mereka telah mendengar kisah-kisah tentang banyak orang yang telah disembuhkan Yesus. Panggilan mereka untuk belas kasihan adalah permintaan untuk kesembuhan.</w:t>
      </w:r>
    </w:p>
    <w:p>
      <w:pPr/>
      <w:r>
        <w:rPr>
          <w:lang w:val="id_ID" w:bidi="id_ID"/>
        </w:rPr>
      </w:r>
      <w:r>
        <w:rPr>
          <w:lang w:val="id_ID" w:bidi="id_ID"/>
        </w:rPr>
        <w:t>Yesus mengatakan kepada orang-orang kusta untuk pergi menunjukkan diri kepada para imam. Tanggapan Yesus mengharuskan orang-orang percaya bahwa apa yang dikatakan Yesus akan terjadi. Ketika Yesus mengatakan kepada mereka untuk pergi kepada para imam, Ia mengatakan bahwa mereka akan sembuh dan oleh karena itu dinyatakan tahir secara ritual. Biasanya, orang-orang akan pergi kepada imam itu setelah mereka sembuh. Para imam akan memeriksa orang-orang untuk mengatakan kepada mereka bahwa mereka tahir secara ritual dan akan mengembalikan mereka ke komunitas mereka. Salah satu pekerjaan dari imam adalah membantu orang-orang berinteraksi dengan Allah. Para imam memeriksa orang-orang yang sebelumnya telah najis secara ritual sehingga menyatakan bahwa mereka tahir secara ritual lagi. Kemudian orang-orang dapat menyembah Allah bersama orang lain lagi dan bergabung dengan masyarakat lagi. Orang-orang Yahudi dalam kelompok ini akan pergi kepada para imam Yahudi, dan orang-orang Samaria dalam kelompok ini akan pergi kepada para imam Samaria.</w:t>
      </w:r>
    </w:p>
    <w:p>
      <w:pPr/>
      <w:r>
        <w:rPr>
          <w:lang w:val="id_ID" w:bidi="id_ID"/>
        </w:rPr>
      </w:r>
      <w:r>
        <w:rPr>
          <w:lang w:val="id_ID" w:bidi="id_ID"/>
        </w:rPr>
        <w:t>Ketika orang-orang melanjutkan perjalanan mereka, mereka telah tahir. Ini berarti tubuh mereka tidak hanya sembuh, tetapi mereka dapat kembali ke komunitas dan keluarga mereka. Salah satu dari sepuluh orang kusta menyadari bahwa ia telah sembuh. Orang ini berbalik dan memuliakan, atau memuji Allah dengan suara nyaring. Memuliakan berarti menghormati dan berbicara dengan baik tentang seseorang. Orang kusta ini juga menjatuhkan diri atau tersungkur di kaki Yesus sambil bersyukur kepada Yesus. Menjatuhkan diri di kaki seseorang atau tersungkur adalah tindakan ketundukan atau penundukan) dan pengakuan akan otoritas mereka. Orang kusta mengenali Yesus sebagai orang yang membawa kerajaan Allah. Orang kusta menghormati Yesus dengan menjatuhkan diri atau tersungkur di kaki Yesus. Kemudian Lukas mengejutkan kita dengan mengatakan kepada kita bahwa orang kusta ini adalah seorang Samaria. Sangat mungkin bahwa 9 orang kusta lainnya adalah orang-orang Yahudi.</w:t>
      </w:r>
    </w:p>
    <w:p>
      <w:pPr/>
      <w:r>
        <w:rPr>
          <w:lang w:val="id_ID" w:bidi="id_ID"/>
        </w:rPr>
      </w:r>
      <w:r>
        <w:rPr>
          <w:lang w:val="id_ID" w:bidi="id_ID"/>
        </w:rPr>
        <w:t>Yesus mengajukan pertanyaan yang tidak membutuhkan jawaban tetapi menunjukkan keterkejutan Yesus. "Di mana 9 orang yang lain? Tidakkah mereka juga tahir? Apakah tidak ada orang lain yang kembali kecuali orang asing ini?" Kami berasumsi bahwa para murid Yesus bersama Yesus dalam perjalanan ini dan merekalah yang sedang Yesus ajak bicara. Perhatikan juga, bahwa 9 orang yang lain telah menjadi tahir, tetapi mungkin mereka tidak memperhatikan, atau setidaknya tidak mengungkapkan rasa syukur yang sama. Yesus tidak mengatakan bahwa mereka tidak memiliki iman, tetapi mencatat bahwa mereka tidak memuliakan Allah atau bersyukur kepada-Nya.</w:t>
      </w:r>
    </w:p>
    <w:p>
      <w:pPr/>
      <w:r>
        <w:rPr>
          <w:lang w:val="id_ID" w:bidi="id_ID"/>
        </w:rPr>
      </w:r>
      <w:r>
        <w:rPr>
          <w:lang w:val="id_ID" w:bidi="id_ID"/>
        </w:rPr>
        <w:t>Ceritakan kisah tentang seseorang yang saudara kenal dalam budaya saudara yang telah disembuhkab, baik secara fisik atau emosi. Apa tanggapan orang itu? Apakah mereka bersyukur? Apakah mereka memberikan pujian atau hormat kepada Allah atau kepada seseorang atau sesuatu yang lain?</w:t>
      </w:r>
    </w:p>
    <w:p>
      <w:pPr/>
      <w:r>
        <w:rPr>
          <w:lang w:val="id_ID" w:bidi="id_ID"/>
        </w:rPr>
      </w:r>
      <w:r>
        <w:rPr>
          <w:lang w:val="id_ID" w:bidi="id_ID"/>
        </w:rPr>
        <w:t>Istilah "orang asing" tidak digunakan di tempat lain dalam Perjanjian Baru. Ini menyiratkan seseorang yang lahir ke dalam keluarga yang salah. Namun, kata ini adalah kata yang sama yang digunakan di Bait Suci yang melarang orang-orang asing memasuki tempat ibadah yang diperuntukkan bagi orang-orang Yahudi. Yesus memperhatikan bahwa orang asing itu memiliki pemahaman yang lebih baik tentang benda dan tempat ibadah yang benar daripada orang-orang Yahudi yang telah sembuh. Yesus kemudian mengatakan kepada orang Samaria untuk bangun dan pergi. Orang Samaria telah percaya kepada Yesus, sehingga ia telah sembuh atau diselamatkan. Kata yang digunakan untuk sembuh di sini berarti lebih dari sekadar kesembuhan fisik. Ini bisa kesembuhan jasmani serta rohani, atau dibuat lengkap maupun utuh. Yesus mengatakan kepada orang itu bahwa ia telah tahir secara ritual dan ia dipulihkan kepada komunitasnya.</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Dengarkan teks sekali lagi dalam versi yang paling mudah dimengerti.</w:t>
      </w:r>
    </w:p>
    <w:p>
      <w:pPr/>
      <w:r>
        <w:rPr>
          <w:lang w:val="id_ID" w:bidi="id_ID"/>
        </w:rPr>
      </w:r>
      <w:r>
        <w:rPr>
          <w:lang w:val="id_ID" w:bidi="id_ID"/>
        </w:rPr>
        <w:t>Dalam sesi ini, saudara akan membantu kelompok untuk memvisualisasikan kisah ini. Saudara akan membantu kelompok mendefinisikan atau memerankan adegan, latar, dan karakter dari kisah ini.</w:t>
      </w:r>
    </w:p>
    <w:p>
      <w:pPr/>
      <w:r>
        <w:rPr>
          <w:lang w:val="id_ID" w:bidi="id_ID"/>
        </w:rPr>
      </w:r>
      <w:r>
        <w:rPr>
          <w:lang w:val="id_ID" w:bidi="id_ID"/>
        </w:rPr>
        <w:t>Kisah ini memiliki 3 adegan.</w:t>
      </w:r>
    </w:p>
    <w:p>
      <w:pPr/>
      <w:r>
        <w:rPr>
          <w:lang w:val="id_ID" w:bidi="id_ID"/>
        </w:rPr>
      </w:r>
      <w:r>
        <w:rPr>
          <w:b/>
          <w:lang w:val="id_ID" w:bidi="id_ID"/>
        </w:rPr>
        <w:t>Adegan pertama:</w:t>
      </w:r>
      <w:r>
        <w:rPr>
          <w:lang w:val="id_ID" w:bidi="id_ID"/>
        </w:rPr>
        <w:t xml:space="preserve"> Yesus dan murid-muridNya sedang berpergian dari Galilea ke Yerusalem. Di luar sebuah desa sepuluh orang kusta berteriak kepada Yesus untuk memohon belas kasihan. Yesus mengatakan kepada orang-orang kusta untuk pergi menunjukkan diri kepada para imam itu. Ketika orang-orang kusta pergi, mereka sudah sembuh.</w:t>
      </w:r>
    </w:p>
    <w:p>
      <w:pPr/>
      <w:r>
        <w:rPr>
          <w:lang w:val="id_ID" w:bidi="id_ID"/>
        </w:rPr>
      </w:r>
      <w:r>
        <w:rPr>
          <w:b/>
          <w:lang w:val="id_ID" w:bidi="id_ID"/>
        </w:rPr>
        <w:t>Adegan kedua:</w:t>
      </w:r>
      <w:r>
        <w:rPr>
          <w:lang w:val="id_ID" w:bidi="id_ID"/>
        </w:rPr>
        <w:t xml:space="preserve"> Salah satu orang kusta, yang adalah seorang Samaria, kembali kepada Yesus sambil bersukacita dan memuji Allah. Orang Samaria menjatuhkan diri atau tersungkur di kaki Yesus dan bersyukur kepada Yesus atas apa yang telah Yesus lakukan.</w:t>
      </w:r>
    </w:p>
    <w:p>
      <w:pPr/>
      <w:r>
        <w:rPr>
          <w:lang w:val="id_ID" w:bidi="id_ID"/>
        </w:rPr>
      </w:r>
      <w:r>
        <w:rPr>
          <w:b/>
          <w:lang w:val="id_ID" w:bidi="id_ID"/>
        </w:rPr>
        <w:t>Adegan ketiga:</w:t>
      </w:r>
      <w:r>
        <w:rPr>
          <w:lang w:val="id_ID" w:bidi="id_ID"/>
        </w:rPr>
        <w:t xml:space="preserve"> Yesus bertanya di mana 9 orang kusta lainnya yang sudah sembuh, dan mengapa hanya orang asing yang berada di sana sambil memuji Allah. Yesus mengatakan kepada orang Samaria untuk bangun dan pergi karena iman orang Samaria telah menyembuhkannya.</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10 orang kusta (1 yang kembali kepada Yesus)</w:t>
      </w:r>
    </w:p>
    <w:p>
      <w:pPr/>
      <w:r>
        <w:rPr>
          <w:lang w:val="id_ID" w:bidi="id_ID"/>
        </w:rPr>
      </w:r>
      <w:r>
        <w:rPr>
          <w:lang w:val="id_ID" w:bidi="id_ID"/>
        </w:rPr>
        <w:t xml:space="preserve">Dalam sesi ini, ambillah papan cerita kelompok, gambarlah, atau gunakan beberapa macam alat peraga (benda-benda yang dapat Anda pindahkan seperti batu, batang, mainan anak-anak) untuk memvisualisasikan kisah dan adegan di dalamnya. </w:t>
      </w:r>
    </w:p>
    <w:p>
      <w:pPr/>
      <w:r>
        <w:rPr>
          <w:lang w:val="id_ID" w:bidi="id_ID"/>
        </w:rPr>
      </w:r>
      <w:r>
        <w:rPr>
          <w:lang w:val="id_ID" w:bidi="id_ID"/>
        </w:rPr>
        <w:t>Yesus terus melanjutkan perjalanan dari Galilea ke Yerusalem. Ia berhasil sampai di perbatasan Galilea dan menuju Samaria. Lihatlah lagi pada peta rute dari Galilea ke Yerusalem melalui Samaria.</w:t>
      </w:r>
    </w:p>
    <w:p>
      <w:pPr/>
      <w:r>
        <w:rPr>
          <w:lang w:val="id_ID" w:bidi="id_ID"/>
        </w:rPr>
      </w:r>
      <w:r>
        <w:rPr>
          <w:lang w:val="id_ID" w:bidi="id_ID"/>
        </w:rPr>
        <w:t>Ketika Yesus memasuki sebuah desa, atau ketika Yesus mendekati pintu masuk desa, sepuluh orang kusta datang ke arah Yesus, tetapi tinggal pada jarak yang sesuai bagi mereka yang dianggap najis. Kebanyakan versi mengatakan bahwa orang-orang kusta "bertemu" Yesus. Ini tidak berarti bahwa mereka datang untuk mendekat. Ini hanya berarti bahwa mereka berusaha mendapatkan perhatian Yesus. Untuk melakukan hal itu, mereka berteriak atau berseru kepada Yesus meminta belas kasihan. Karena jarak mereka, Yesus mungkin harus melihat sekeliling untuk melihat siapa yang berteriak kepada-Nya. Ketika Yesus melihat sepuluh orang, Yesus mengatakan kepada orang-orang untuk pergi menunjukkan diri kepada para imam. Ketika mereka berpaling dari Yesus untuk pergi kepada para imam, kesepuluh orang kusta itu sudah sembuh.</w:t>
      </w:r>
    </w:p>
    <w:p>
      <w:pPr/>
      <w:r>
        <w:rPr>
          <w:lang w:val="id_ID" w:bidi="id_ID"/>
        </w:rPr>
      </w:r>
      <w:r>
        <w:rPr>
          <w:lang w:val="id_ID" w:bidi="id_ID"/>
        </w:rPr>
        <w:t>Satu orang berbalik kepada Yesus sambil memuji Allah. Orang ini datang kepada Yesus dan menjatuhkan muka ataur tersungkur di kaki Yesus untuk bersyukur kepada Yesus karena menyembuhkannya. Orang ini adalah seorang Samaria. Ini akan menjadi kejutan kepada para pembaca kisah ini.</w:t>
      </w:r>
    </w:p>
    <w:p>
      <w:pPr/>
      <w:r>
        <w:rPr>
          <w:lang w:val="id_ID" w:bidi="id_ID"/>
        </w:rPr>
      </w:r>
      <w:r>
        <w:rPr>
          <w:lang w:val="id_ID" w:bidi="id_ID"/>
        </w:rPr>
        <w:t>Berhenti di sini dan diskusikan dalam tim: Bagaimana saudara menghentikan alur cerita sesaat untuk memberikan fakta yang mengejutkan di tengah-tengah cerita kepada para pendengar?</w:t>
      </w:r>
    </w:p>
    <w:p>
      <w:pPr/>
      <w:r>
        <w:rPr>
          <w:lang w:val="id_ID" w:bidi="id_ID"/>
        </w:rPr>
      </w:r>
      <w:r>
        <w:rPr>
          <w:lang w:val="id_ID" w:bidi="id_ID"/>
        </w:rPr>
        <w:t>Yesus bertanya di mana 9 orang lain yang sudah sembuh. Yesus mengatakan kepada orang Samaria untuk bangun dan pergi, sehingga kami berasumsi orang Samaria masih berada di kaki Yesus. Yesus mengatakan kepada orang Samaria bahwa iman dia telah menyembuhkannya.</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Dengarkan teks sekali lagi dalam versi yang paling mudah dimengerti.</w:t>
      </w:r>
    </w:p>
    <w:p>
      <w:pPr/>
      <w:r>
        <w:rPr>
          <w:lang w:val="id_ID" w:bidi="id_ID"/>
        </w:rPr>
      </w:r>
      <w:r>
        <w:rPr>
          <w:lang w:val="id_ID" w:bidi="id_ID"/>
        </w:rPr>
        <w:t>Dalam sesi ini, tim akan mendramatisir kisah tersebut.</w:t>
      </w:r>
    </w:p>
    <w:p>
      <w:pPr/>
      <w:r>
        <w:rPr>
          <w:lang w:val="id_ID" w:bidi="id_ID"/>
        </w:rPr>
      </w:r>
      <w:r>
        <w:rPr>
          <w:lang w:val="id_ID" w:bidi="id_ID"/>
        </w:rPr>
        <w:t>Kisah ini memiliki 3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Sepuluh orang kusta (1 yang kembali kepada Yesus)</w:t>
      </w:r>
    </w:p>
    <w:p>
      <w:pPr/>
      <w:r>
        <w:rPr>
          <w:lang w:val="id_ID" w:bidi="id_ID"/>
        </w:rPr>
      </w:r>
      <w:r>
        <w:rPr>
          <w:lang w:val="id_ID" w:bidi="id_ID"/>
        </w:rPr>
        <w:t>Minta tim untuk memerankan kisah ini dua kali. Mereka harus memerankannya dalam bahasa yang mereka terjemahkan. Pertama, minta mereka memerankan kisah itu tanpa berhenti. Pada saat tim memerankan kisah itu untuk kedua kali, hentikan mereka pada titik yang berbeda dalam kisah tersebut.</w:t>
      </w:r>
    </w:p>
    <w:p>
      <w:pPr/>
      <w:r>
        <w:rPr>
          <w:lang w:val="id_ID" w:bidi="id_ID"/>
        </w:rPr>
      </w:r>
      <w:r>
        <w:rPr>
          <w:lang w:val="id_ID" w:bidi="id_ID"/>
        </w:rPr>
        <w:t>Ketika tim memerankan kisah itu untuk pertama kali, perhatikan dialog, alur, plot, dan kronologi kisah tersebut. Perhatikan bagian penting atau sulit dari kisah maupun bagian yang akan diperankan dan jangan dilewati. Bantu tim untuk mengingat bagian dari kisah tersebut.</w:t>
      </w:r>
    </w:p>
    <w:p>
      <w:pPr/>
      <w:r>
        <w:rPr>
          <w:lang w:val="id_ID" w:bidi="id_ID"/>
        </w:rPr>
      </w:r>
      <w:r>
        <w:rPr>
          <w:lang w:val="id_ID" w:bidi="id_ID"/>
        </w:rPr>
        <w:t>Saat tim memerankan kisah ini untuk kedua kali, hentikan mereka pada titik tertentu.</w:t>
      </w:r>
    </w:p>
    <w:p>
      <w:pPr/>
      <w:r>
        <w:rPr>
          <w:lang w:val="id_ID" w:bidi="id_ID"/>
        </w:rPr>
      </w:r>
      <w:r>
        <w:rPr>
          <w:lang w:val="id_ID" w:bidi="id_ID"/>
        </w:rPr>
        <w:t>Yesus melakukan perjalanan dari Galilea ke Yerusalem. Ia datang ke suatu wilayah di perbatasan Galilea dan Samaria. Ketika Yesus akan memasuki sebuah desa, sepuluh orang kusta yang berada di luar desa berteriak atau berseru kepada Yesus. Mereka menyebut Yesus "Guru" dan meminta Yesus untuk mempunyao belas kasihan kepada mereka.</w:t>
      </w:r>
    </w:p>
    <w:p>
      <w:pPr/>
      <w:r>
        <w:rPr>
          <w:lang w:val="id_ID" w:bidi="id_ID"/>
        </w:rPr>
      </w:r>
      <w:r>
        <w:rPr>
          <w:lang w:val="id_ID" w:bidi="id_ID"/>
        </w:rPr>
        <w:t xml:space="preserve">Hentikan adegannya: Tanyakan kepada aktor yang memerankan orang kusta bagaimana perasaan mereka. Dengarkan hal-hal seperti, "Putus asa untuk sembuh untuk kembali ke kehidupan normal." "Berharap karena Yesus telah datang ke kota." Ulangi adegannya. </w:t>
      </w:r>
    </w:p>
    <w:p>
      <w:pPr/>
      <w:r>
        <w:rPr>
          <w:lang w:val="id_ID" w:bidi="id_ID"/>
        </w:rPr>
      </w:r>
      <w:r>
        <w:rPr>
          <w:lang w:val="id_ID" w:bidi="id_ID"/>
        </w:rPr>
        <w:t>Yesus melihat orang-orang kusta dan mengatakan kepada mereka untuk pergi menunjukkan diri kepada para imam. Ketika mereka pergi, mereka telah tahir. Satu orang kusta, seorang Samaria, memperhatikan bahwa ia telah sembuh dan berbalik, memuliakan Allah dengan suara nyaring, dan menjatuhkan muka atau tersungkur di kaki Yesus.</w:t>
      </w:r>
    </w:p>
    <w:p>
      <w:pPr/>
      <w:r>
        <w:rPr>
          <w:lang w:val="id_ID" w:bidi="id_ID"/>
        </w:rPr>
      </w:r>
      <w:r>
        <w:rPr>
          <w:lang w:val="id_ID" w:bidi="id_ID"/>
        </w:rPr>
        <w:t xml:space="preserve">Hentikan adegannya: tanyakan kepada aktor yang memerankan satu orang kusta apa yang ia rasakan. Dengarkan hal-hal seperti, "Sangat penuh dengan sukacita!" "Merasa lega!" "Bersyukur kepada Allah dan Yesus! Saya tahu bahwa Ia dapat melakukannya." Ulangi adegannya. </w:t>
      </w:r>
    </w:p>
    <w:p>
      <w:pPr/>
      <w:r>
        <w:rPr>
          <w:lang w:val="id_ID" w:bidi="id_ID"/>
        </w:rPr>
      </w:r>
      <w:r>
        <w:rPr>
          <w:lang w:val="id_ID" w:bidi="id_ID"/>
        </w:rPr>
        <w:t>Yesus bertanya di mana 9 orang lain berada dan apakah orang asing ini adalah satu-satunya yang memuliakan Allah.</w:t>
      </w:r>
    </w:p>
    <w:p>
      <w:pPr/>
      <w:r>
        <w:rPr>
          <w:lang w:val="id_ID" w:bidi="id_ID"/>
        </w:rPr>
      </w:r>
      <w:r>
        <w:rPr>
          <w:lang w:val="id_ID" w:bidi="id_ID"/>
        </w:rPr>
        <w:t>Hentikan adegannya: tanyakan kepada aktor yang memerankan Yesus apa yang ia rasakan. Dengarkan hal-hal seperti, "Kecewa dengan sembilan orang yang lain." "Bersyukur karena satu orang ini memahami Allah dan belas kasihan Yesus." "Tidak terkejut karena Aku benar-benar datang untuk semua orang." Ulangi adegannya</w:t>
      </w:r>
    </w:p>
    <w:p>
      <w:pPr/>
      <w:r>
        <w:rPr>
          <w:lang w:val="id_ID" w:bidi="id_ID"/>
        </w:rPr>
      </w:r>
      <w:r>
        <w:rPr>
          <w:lang w:val="id_ID" w:bidi="id_ID"/>
        </w:rPr>
        <w:t>Yesus mengatakan kepada orang Samaria untuk bangun dan pergi karena iman orang Samaria telah membuatnya sehat.</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Yesus sedang menuju ke </w:t>
      </w:r>
      <w:hyperlink r:id="rId21">
        <w:r>
          <w:rPr>
            <w:lang w:val="id_ID" w:bidi="id_ID"/>
          </w:rPr>
          <w:rPr>
            <w:color w:val="0000EE"/>
            <w:u w:val="single"/>
          </w:rPr>
          <w:t>Yerusalem</w:t>
        </w:r>
      </w:hyperlink>
      <w:r>
        <w:rPr>
          <w:lang w:val="id_ID" w:bidi="id_ID"/>
        </w:rPr>
        <w:t xml:space="preserve">. Dalam perjalanan, Yesus memasuki sebuah desa dan bertemu dengan sepuluh orang </w:t>
      </w:r>
      <w:r>
        <w:rPr>
          <w:b/>
          <w:lang w:val="id_ID" w:bidi="id_ID"/>
        </w:rPr>
        <w:t>kusta</w:t>
      </w:r>
      <w:r>
        <w:rPr>
          <w:lang w:val="id_ID" w:bidi="id_ID"/>
        </w:rPr>
        <w:t xml:space="preserve">. Orang-orang kusta adalah orang-orang yang memiliki sejumlah penyakit kulit yang membuat seseorang najis dan membuat mereka tidak dapat tinggal di dalam masyarakat. Gunakan kata yang sama untuk orang kusta yang telah saudara gunakan sebelumnya. Lihat Daftar Kata Utama untuk definisi </w:t>
      </w:r>
      <w:hyperlink r:id="rId132">
        <w:r>
          <w:rPr>
            <w:lang w:val="id_ID" w:bidi="id_ID"/>
          </w:rPr>
          <w:rPr>
            <w:color w:val="0000EE"/>
            <w:u w:val="single"/>
          </w:rPr>
          <w:t>kusta</w:t>
        </w:r>
      </w:hyperlink>
      <w:r>
        <w:rPr>
          <w:lang w:val="id_ID" w:bidi="id_ID"/>
        </w:rPr>
        <w:t>.</w:t>
      </w:r>
    </w:p>
    <w:p>
      <w:pPr/>
      <w:r>
        <w:rPr>
          <w:lang w:val="id_ID" w:bidi="id_ID"/>
        </w:rPr>
      </w:r>
      <w:r>
        <w:rPr>
          <w:lang w:val="id_ID" w:bidi="id_ID"/>
        </w:rPr>
        <w:t>Sepuluh orang ini berdiri pada kejauhan dan berteriak atau berseru kepada Yesus. Mereka menyebut Yesus "</w:t>
      </w:r>
      <w:r>
        <w:rPr>
          <w:b/>
          <w:lang w:val="id_ID" w:bidi="id_ID"/>
        </w:rPr>
        <w:t>Guru</w:t>
      </w:r>
      <w:r>
        <w:rPr>
          <w:lang w:val="id_ID" w:bidi="id_ID"/>
        </w:rPr>
        <w:t xml:space="preserve">." Seorang Guru adalah sebutan yang terhormat bagi seseorang yang berada di posisi tinggi. Gunakan kata yang sama yang telah saudara gunakan untuk guru. Lihat Daftar Kata Utama untuk definisi </w:t>
      </w:r>
      <w:hyperlink r:id="rId146">
        <w:r>
          <w:rPr>
            <w:lang w:val="id_ID" w:bidi="id_ID"/>
          </w:rPr>
          <w:rPr>
            <w:color w:val="0000EE"/>
            <w:u w:val="single"/>
          </w:rPr>
          <w:t>guru</w:t>
        </w:r>
      </w:hyperlink>
      <w:r>
        <w:rPr>
          <w:lang w:val="id_ID" w:bidi="id_ID"/>
        </w:rPr>
        <w:t xml:space="preserve">. </w:t>
      </w:r>
    </w:p>
    <w:p>
      <w:pPr/>
      <w:r>
        <w:rPr>
          <w:lang w:val="id_ID" w:bidi="id_ID"/>
        </w:rPr>
      </w:r>
      <w:r>
        <w:rPr>
          <w:lang w:val="id_ID" w:bidi="id_ID"/>
        </w:rPr>
        <w:t xml:space="preserve">Orang-orang kusta meminta Yesus untuk mempunyai belas kasihan kepada mereka. Ketika Yesus melihat mereka, Yesus mengatakan kepada mereka untuk pergi menunjukkan diri kepada para </w:t>
      </w:r>
      <w:r>
        <w:rPr>
          <w:b/>
          <w:lang w:val="id_ID" w:bidi="id_ID"/>
        </w:rPr>
        <w:t>imam</w:t>
      </w:r>
      <w:r>
        <w:rPr>
          <w:lang w:val="id_ID" w:bidi="id_ID"/>
        </w:rPr>
        <w:t xml:space="preserve">. Gunakan kata yang sama yang telah saudara gunakan untuk para imam. Lihat Daftar Kata Utama untuk definisi </w:t>
      </w:r>
      <w:hyperlink r:id="rId99">
        <w:r>
          <w:rPr>
            <w:lang w:val="id_ID" w:bidi="id_ID"/>
          </w:rPr>
          <w:rPr>
            <w:color w:val="0000EE"/>
            <w:u w:val="single"/>
          </w:rPr>
          <w:t>imam</w:t>
        </w:r>
      </w:hyperlink>
      <w:r>
        <w:rPr>
          <w:lang w:val="id_ID" w:bidi="id_ID"/>
        </w:rPr>
        <w:t xml:space="preserve">. Ketika mereka pergi, mereka telah </w:t>
      </w:r>
      <w:r>
        <w:rPr>
          <w:b/>
          <w:lang w:val="id_ID" w:bidi="id_ID"/>
        </w:rPr>
        <w:t>tahir</w:t>
      </w:r>
      <w:r>
        <w:rPr>
          <w:lang w:val="id_ID" w:bidi="id_ID"/>
        </w:rPr>
        <w:t xml:space="preserve">, atau sembuh. Ditahirkan berarti kembali ke keadaan yang layak untuk melayani Allah. Lihat Daftar Kata Utama untuk definisi </w:t>
      </w:r>
      <w:hyperlink r:id="rId153">
        <w:r>
          <w:rPr>
            <w:lang w:val="id_ID" w:bidi="id_ID"/>
          </w:rPr>
          <w:rPr>
            <w:color w:val="0000EE"/>
            <w:u w:val="single"/>
          </w:rPr>
          <w:t>tahir</w:t>
        </w:r>
      </w:hyperlink>
      <w:r>
        <w:rPr>
          <w:lang w:val="id_ID" w:bidi="id_ID"/>
        </w:rPr>
        <w:t>.</w:t>
      </w:r>
    </w:p>
    <w:p>
      <w:pPr/>
      <w:r>
        <w:rPr>
          <w:lang w:val="id_ID" w:bidi="id_ID"/>
        </w:rPr>
      </w:r>
      <w:r>
        <w:rPr>
          <w:lang w:val="id_ID" w:bidi="id_ID"/>
        </w:rPr>
        <w:t xml:space="preserve">Satu orang, seorang Samaria, menyadari bahwa ia telah sembuh dan berbalik kepada Yesus, </w:t>
      </w:r>
      <w:r>
        <w:rPr>
          <w:b/>
          <w:lang w:val="id_ID" w:bidi="id_ID"/>
        </w:rPr>
        <w:t>memuliakan</w:t>
      </w:r>
      <w:r>
        <w:rPr>
          <w:lang w:val="id_ID" w:bidi="id_ID"/>
        </w:rPr>
        <w:t xml:space="preserve"> Allah. Memuliakan berarti berbicara hal-hal yang baik dan memberikan penghormatan kepada seseorang. Lihat Daftar Kata Utama untuk definisi </w:t>
      </w:r>
      <w:hyperlink r:id="rId475">
        <w:r>
          <w:rPr>
            <w:lang w:val="id_ID" w:bidi="id_ID"/>
          </w:rPr>
          <w:rPr>
            <w:color w:val="0000EE"/>
            <w:u w:val="single"/>
          </w:rPr>
          <w:t>memuliakan</w:t>
        </w:r>
      </w:hyperlink>
      <w:r>
        <w:rPr>
          <w:lang w:val="id_ID" w:bidi="id_ID"/>
        </w:rPr>
        <w:t xml:space="preserve">. Orang Samaria menjatuhkan mukanya atau tersungkur di kaki Yesus sambil bersyukur kepada Yesus. Yesus bertanya di mana 9 orang yang lain yang juga sudah sembuh. Yesus bertanya apakah hanya </w:t>
      </w:r>
      <w:r>
        <w:rPr>
          <w:b/>
          <w:lang w:val="id_ID" w:bidi="id_ID"/>
        </w:rPr>
        <w:t>orang asing</w:t>
      </w:r>
      <w:r>
        <w:rPr>
          <w:lang w:val="id_ID" w:bidi="id_ID"/>
        </w:rPr>
        <w:t xml:space="preserve"> ini yang telah kembali untuk memuliakan Allah. Kata </w:t>
      </w:r>
      <w:hyperlink r:id="rId476">
        <w:r>
          <w:rPr>
            <w:lang w:val="id_ID" w:bidi="id_ID"/>
          </w:rPr>
          <w:rPr>
            <w:color w:val="0000EE"/>
            <w:u w:val="single"/>
          </w:rPr>
          <w:t>orang asing</w:t>
        </w:r>
      </w:hyperlink>
      <w:r>
        <w:rPr>
          <w:lang w:val="id_ID" w:bidi="id_ID"/>
        </w:rPr>
        <w:t xml:space="preserve"> digunakan sebagai seseorang yang tidak berasal dari keluarga yang sama. Ini menunjukkan seseorang yang lahir ke dalam keluarga yang berbeda.</w:t>
      </w:r>
    </w:p>
    <w:p>
      <w:pPr/>
      <w:r>
        <w:rPr>
          <w:lang w:val="id_ID" w:bidi="id_ID"/>
        </w:rPr>
      </w:r>
      <w:r>
        <w:rPr>
          <w:lang w:val="id_ID" w:bidi="id_ID"/>
        </w:rPr>
        <w:t xml:space="preserve">Yesus mengatakan kepada orang Samaria untuk bangun dan pergi karena </w:t>
      </w:r>
      <w:r>
        <w:rPr>
          <w:b/>
          <w:lang w:val="id_ID" w:bidi="id_ID"/>
        </w:rPr>
        <w:t>iman dia</w:t>
      </w:r>
      <w:r>
        <w:rPr>
          <w:lang w:val="id_ID" w:bidi="id_ID"/>
        </w:rPr>
        <w:t xml:space="preserve"> telah membuatnya sehat, atau </w:t>
      </w:r>
      <w:r>
        <w:rPr>
          <w:b/>
          <w:lang w:val="id_ID" w:bidi="id_ID"/>
        </w:rPr>
        <w:t>menyembuhkannya</w:t>
      </w:r>
      <w:r>
        <w:rPr>
          <w:lang w:val="id_ID" w:bidi="id_ID"/>
        </w:rPr>
        <w:t xml:space="preserve">. Terjemahkan kata iman dengan cara yang sama yang telah saudara lakukan. Lihat Daftar Kata Utama untuk definisi </w:t>
      </w:r>
      <w:hyperlink r:id="rId162">
        <w:r>
          <w:rPr>
            <w:lang w:val="id_ID" w:bidi="id_ID"/>
          </w:rPr>
          <w:rPr>
            <w:color w:val="0000EE"/>
            <w:u w:val="single"/>
          </w:rPr>
          <w:t>iman</w:t>
        </w:r>
      </w:hyperlink>
      <w:r>
        <w:rPr>
          <w:lang w:val="id_ID" w:bidi="id_ID"/>
        </w:rPr>
        <w:t xml:space="preserve">. </w:t>
      </w:r>
      <w:hyperlink r:id="rId477">
        <w:r>
          <w:rPr>
            <w:lang w:val="id_ID" w:bidi="id_ID"/>
          </w:rPr>
          <w:rPr>
            <w:color w:val="0000EE"/>
            <w:u w:val="single"/>
          </w:rPr>
          <w:t>Disembuhkan</w:t>
        </w:r>
      </w:hyperlink>
      <w:r>
        <w:rPr>
          <w:lang w:val="id_ID" w:bidi="id_ID"/>
        </w:rPr>
        <w:t xml:space="preserve"> di sini berarti kesembuhan fisik dan rohani, untuk dibuat utuh atau lengkap.</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itu, secara berkelompok, dalam bahasa sendiri.</w:t>
      </w:r>
    </w:p>
    <w:p>
      <w:pPr/>
      <w:r>
        <w:rPr>
          <w:lang w:val="id_ID" w:bidi="id_ID"/>
        </w:rPr>
      </w:r>
      <w:r>
        <w:rPr>
          <w:lang w:val="id_ID" w:bidi="id_ID"/>
        </w:rPr>
        <w:t>Pertama, seluruh kelompok harus berlatih menceritakan perikop itu dalam bahasa sendiri. Ingatlah untuk menyertakan hal-hal yang sudah ditentukan dalam tahap-tahap sebelumnya, seperti kronologi, kata, frasa, emosi, atau apa pun yang sudah dibahas.</w:t>
      </w:r>
    </w:p>
    <w:p>
      <w:pPr/>
      <w:r>
        <w:rPr>
          <w:lang w:val="id_ID" w:bidi="id_ID"/>
        </w:rPr>
      </w:r>
      <w:r>
        <w:rPr>
          <w:lang w:val="id_ID" w:bidi="id_ID"/>
        </w:rPr>
        <w:t xml:space="preserve">Satu anggota harus mengucapkan beberapa kalimat dari perikop itu dan berhenti sebentar. Anggota kelompok lain harus mengucapkan kalimat selanjutnya dari perikop itu tersebut dan berhenti sejenak. Lakukan ini sampai kelompok telah menceritakan kembali seluruh teks. Anggota-anggota kelompok dapat saling memperbaiki dalam tahap ini. </w:t>
      </w:r>
    </w:p>
    <w:p>
      <w:pPr/>
      <w:r>
        <w:rPr>
          <w:lang w:val="id_ID" w:bidi="id_ID"/>
        </w:rPr>
      </w:r>
      <w:r>
        <w:rPr>
          <w:lang w:val="id_ID" w:bidi="id_ID"/>
        </w:rPr>
        <w:t>Hentikan sejenak audio ini di sini.</w:t>
      </w:r>
    </w:p>
    <w:p>
      <w:pPr/>
      <w:r>
        <w:rPr>
          <w:lang w:val="id_ID" w:bidi="id_ID"/>
        </w:rPr>
      </w:r>
      <w:r>
        <w:rPr>
          <w:lang w:val="id_ID" w:bidi="id_ID"/>
        </w:rPr>
        <w:t>Selanjutnya, setiap anggota kelompok harus menceritakan seluruh teks tersebut tanpa interupsi setidaknya satu kali. Seorang anggota kelompok dapat menggunakan benda apa saja, gerakan, atau papan cerita untuk membantu mereka mengingat teks tersebut.</w:t>
      </w:r>
    </w:p>
    <w:p>
      <w:pPr/>
      <w:r>
        <w:rPr>
          <w:lang w:val="id_ID" w:bidi="id_ID"/>
        </w:rPr>
      </w:r>
      <w:r>
        <w:rPr>
          <w:lang w:val="id_ID" w:bidi="id_ID"/>
        </w:rPr>
        <w:t>Hentikan sejenak audio ini di sini.</w:t>
      </w:r>
    </w:p>
    <w:p>
      <w:pPr/>
      <w:r>
        <w:rPr>
          <w:lang w:val="id_ID" w:bidi="id_ID"/>
        </w:rPr>
      </w:r>
      <w:r>
        <w:rPr>
          <w:lang w:val="id_ID" w:bidi="id_ID"/>
        </w:rPr>
        <w:t xml:space="preserve">Selanjutnya, kelompok dapat memutuskan versi siapa dari teks tersebut yang Anda paling sukai. Anda mungkin memutuskan untuk menyukai cara bercerita seorang anggota kelompok untuk suatu adegan, tetapi menyukai cara anggota kelompok lain menceritakan adegan lainnya. </w:t>
      </w:r>
    </w:p>
    <w:p>
      <w:pPr/>
      <w:r>
        <w:rPr>
          <w:lang w:val="id_ID" w:bidi="id_ID"/>
        </w:rPr>
      </w:r>
      <w:r>
        <w:rPr>
          <w:lang w:val="id_ID" w:bidi="id_ID"/>
        </w:rPr>
        <w:t>Hentikan sejenak audio ini di sini.</w:t>
      </w:r>
    </w:p>
    <w:p>
      <w:pPr/>
      <w:r>
        <w:rPr>
          <w:lang w:val="id_ID" w:bidi="id_ID"/>
        </w:rPr>
      </w:r>
      <w:r>
        <w:rPr>
          <w:lang w:val="id_ID" w:bidi="id_ID"/>
        </w:rPr>
        <w:t>Akhirnya, kelompok dapat menyusun versi akhir dari perikop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Lukas 17:11–19</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478">
        <w:r>
          <w:rPr>
            <w:lang w:val="id_ID" w:bidi="id_ID"/>
          </w:rPr>
          <w:rPr>
            <w:color w:val="0000EE"/>
            <w:u w:val="single"/>
          </w:rPr>
          <w:t>Dengar dan Renungkan</w:t>
        </w:r>
      </w:hyperlink>
      <w:r>
        <w:rPr>
          <w:lang w:val="id_ID" w:bidi="id_ID"/>
        </w:rPr>
        <w:t xml:space="preserve"> (831 KB)</w:t>
      </w:r>
      <w:r>
        <w:rPr>
          <w:lang w:val="id_ID" w:bidi="id_ID"/>
        </w:rPr>
      </w:r>
    </w:p>
    <w:p>
      <w:pPr>
        <w:pStyle w:val="ListBullet"/>
        <w:spacing w:line="240" w:lineRule="auto"/>
        <w:ind w:left="720"/>
      </w:pPr>
      <w:r>
        <w:rPr>
          <w:lang w:val="id_ID" w:bidi="id_ID"/>
        </w:rPr>
      </w:r>
      <w:hyperlink r:id="rId479">
        <w:r>
          <w:rPr>
            <w:lang w:val="id_ID" w:bidi="id_ID"/>
          </w:rPr>
          <w:rPr>
            <w:color w:val="0000EE"/>
            <w:u w:val="single"/>
          </w:rPr>
          <w:t>Menyiapkan Panggung</w:t>
        </w:r>
      </w:hyperlink>
      <w:r>
        <w:rPr>
          <w:lang w:val="id_ID" w:bidi="id_ID"/>
        </w:rPr>
        <w:t xml:space="preserve"> (5.9 MB)</w:t>
      </w:r>
      <w:r>
        <w:rPr>
          <w:lang w:val="id_ID" w:bidi="id_ID"/>
        </w:rPr>
      </w:r>
    </w:p>
    <w:p>
      <w:pPr>
        <w:pStyle w:val="ListBullet"/>
        <w:spacing w:line="240" w:lineRule="auto"/>
        <w:ind w:left="720"/>
      </w:pPr>
      <w:r>
        <w:rPr>
          <w:lang w:val="id_ID" w:bidi="id_ID"/>
        </w:rPr>
      </w:r>
      <w:hyperlink r:id="rId480">
        <w:r>
          <w:rPr>
            <w:lang w:val="id_ID" w:bidi="id_ID"/>
          </w:rPr>
          <w:rPr>
            <w:color w:val="0000EE"/>
            <w:u w:val="single"/>
          </w:rPr>
          <w:t>Menjelaskan Adegan</w:t>
        </w:r>
      </w:hyperlink>
      <w:r>
        <w:rPr>
          <w:lang w:val="id_ID" w:bidi="id_ID"/>
        </w:rPr>
        <w:t xml:space="preserve"> (3.1 MB)</w:t>
      </w:r>
      <w:r>
        <w:rPr>
          <w:lang w:val="id_ID" w:bidi="id_ID"/>
        </w:rPr>
      </w:r>
    </w:p>
    <w:p>
      <w:pPr>
        <w:pStyle w:val="ListBullet"/>
        <w:spacing w:line="240" w:lineRule="auto"/>
        <w:ind w:left="720"/>
      </w:pPr>
      <w:r>
        <w:rPr>
          <w:lang w:val="id_ID" w:bidi="id_ID"/>
        </w:rPr>
      </w:r>
      <w:hyperlink r:id="rId481">
        <w:r>
          <w:rPr>
            <w:lang w:val="id_ID" w:bidi="id_ID"/>
          </w:rPr>
          <w:rPr>
            <w:color w:val="0000EE"/>
            <w:u w:val="single"/>
          </w:rPr>
          <w:t>Memperagakan Bacaan</w:t>
        </w:r>
      </w:hyperlink>
      <w:r>
        <w:rPr>
          <w:lang w:val="id_ID" w:bidi="id_ID"/>
        </w:rPr>
        <w:t xml:space="preserve"> (2.7 MB)</w:t>
      </w:r>
      <w:r>
        <w:rPr>
          <w:lang w:val="id_ID" w:bidi="id_ID"/>
        </w:rPr>
      </w:r>
    </w:p>
    <w:p>
      <w:pPr>
        <w:pStyle w:val="ListBullet"/>
        <w:spacing w:line="240" w:lineRule="auto"/>
        <w:ind w:left="720"/>
      </w:pPr>
      <w:r>
        <w:rPr>
          <w:lang w:val="id_ID" w:bidi="id_ID"/>
        </w:rPr>
      </w:r>
      <w:hyperlink r:id="rId482">
        <w:r>
          <w:rPr>
            <w:lang w:val="id_ID" w:bidi="id_ID"/>
          </w:rPr>
          <w:rPr>
            <w:color w:val="0000EE"/>
            <w:u w:val="single"/>
          </w:rPr>
          <w:t>Melengkapi yang Kurang</w:t>
        </w:r>
      </w:hyperlink>
      <w:r>
        <w:rPr>
          <w:lang w:val="id_ID" w:bidi="id_ID"/>
        </w:rPr>
        <w:t xml:space="preserve"> (2.1 MB)</w:t>
      </w:r>
      <w:r>
        <w:rPr>
          <w:lang w:val="id_ID" w:bidi="id_ID"/>
        </w:rPr>
      </w:r>
    </w:p>
    <w:p>
      <w:pPr>
        <w:pStyle w:val="ListBullet"/>
        <w:spacing w:line="240" w:lineRule="auto"/>
        <w:ind w:left="720"/>
      </w:pPr>
      <w:r>
        <w:rPr>
          <w:lang w:val="id_ID" w:bidi="id_ID"/>
        </w:rPr>
      </w:r>
      <w:hyperlink r:id="rId483">
        <w:r>
          <w:rPr>
            <w:lang w:val="id_ID" w:bidi="id_ID"/>
          </w:rPr>
          <w:rPr>
            <w:color w:val="0000EE"/>
            <w:u w:val="single"/>
          </w:rPr>
          <w:t>Menyampaikan Firman Tuhan</w:t>
        </w:r>
      </w:hyperlink>
      <w:r>
        <w:rPr>
          <w:lang w:val="id_ID" w:bidi="id_ID"/>
        </w:rPr>
        <w:t xml:space="preserve"> (1.6 MB)</w:t>
      </w:r>
      <w:r>
        <w:rPr>
          <w:lang w:val="id_ID" w:bidi="id_ID"/>
        </w:rPr>
      </w:r>
      <w:r>
        <w:rPr>
          <w:lang w:val="id_ID" w:bidi="id_ID"/>
        </w:rPr>
      </w:r>
      <w:r>
        <w:rPr>
          <w:lang w:val="id_ID" w:bidi="id_ID"/>
        </w:rPr>
      </w:r>
    </w:p>
    <w:p>
      <w:pPr/>
      <w:r>
        <w:rPr>
          <w:lang w:val="id_ID" w:bidi="id_ID"/>
        </w:rPr>
      </w:r>
    </w:p>
    <w:p>
      <w:pPr>
        <w:pStyle w:val="Heading2"/>
      </w:pPr>
      <w:r>
        <w:rPr>
          <w:lang w:val="id_ID" w:bidi="id_ID"/>
        </w:rPr>
        <w:t>Lukas 17:20–37</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Dengarkan atau baca Lukas 17:20–37 dan renungkan di dalam hati Anda. Dengarkan atau baca teks sebanyak tiga kali (dalam tiga terjemahan yang berbeda, jika memungkinkan). Kemudian sebagai satu tim diskusikan pertanyaan-pertanyaan berikut ini:</w:t>
      </w:r>
    </w:p>
    <w:p>
      <w:pPr>
        <w:pStyle w:val="ListBullet"/>
        <w:spacing w:line="240" w:lineRule="auto"/>
        <w:ind w:left="720"/>
      </w:pPr>
      <w:r>
        <w:rPr>
          <w:lang w:val="id_ID" w:bidi="id_ID"/>
        </w:rPr>
      </w:r>
      <w:r>
        <w:rPr>
          <w:lang w:val="id_ID" w:bidi="id_ID"/>
        </w:rPr>
        <w:t>Apa yang saudara suka dalam kisah ini?</w:t>
      </w:r>
    </w:p>
    <w:p>
      <w:pPr>
        <w:pStyle w:val="ListBullet"/>
        <w:spacing w:line="240" w:lineRule="auto"/>
        <w:ind w:left="720"/>
      </w:pPr>
      <w:r>
        <w:rPr>
          <w:lang w:val="id_ID" w:bidi="id_ID"/>
        </w:rPr>
      </w:r>
      <w:r>
        <w:rPr>
          <w:lang w:val="id_ID" w:bidi="id_ID"/>
        </w:rPr>
        <w:t>Apakah yang tidak saudara sukai atau tidak pahami?</w:t>
      </w:r>
    </w:p>
    <w:p>
      <w:pPr>
        <w:pStyle w:val="ListBullet"/>
        <w:spacing w:line="240" w:lineRule="auto"/>
        <w:ind w:left="720"/>
      </w:pPr>
      <w:r>
        <w:rPr>
          <w:lang w:val="id_ID" w:bidi="id_ID"/>
        </w:rPr>
      </w:r>
      <w:r>
        <w:rPr>
          <w:lang w:val="id_ID" w:bidi="id_ID"/>
        </w:rPr>
        <w:t>Apakah yang diceritakan kisah ini tentang Allah atau Yesus?</w:t>
      </w:r>
    </w:p>
    <w:p>
      <w:pPr>
        <w:pStyle w:val="ListBullet"/>
        <w:spacing w:line="240" w:lineRule="auto"/>
        <w:ind w:left="720"/>
      </w:pPr>
      <w:r>
        <w:rPr>
          <w:lang w:val="id_ID" w:bidi="id_ID"/>
        </w:rPr>
      </w:r>
      <w:r>
        <w:rPr>
          <w:lang w:val="id_ID" w:bidi="id_ID"/>
        </w:rPr>
        <w:t>Apakah yang diceritakan kisah ini tentang manusia?</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Siapakah dari orang yang anda kenal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Orang-orang Farisi, atau para pemimpin tertinggi agama Yahudi, bertanya kepada Yesus kapan Allah akan memerintah atas bumi. Yesus menjawab pertanyaan ini dan kemudian mengajar para murid Yesus.</w:t>
      </w:r>
    </w:p>
    <w:p>
      <w:pPr/>
      <w:r>
        <w:rPr>
          <w:lang w:val="id_ID" w:bidi="id_ID"/>
        </w:rPr>
      </w:r>
      <w:r>
        <w:rPr>
          <w:lang w:val="id_ID" w:bidi="id_ID"/>
        </w:rPr>
        <w:t>Orang-orang Farisi bertanya kepada Yesus kapan kerajaan Allah akan datang. Teks mengatakan "suatu hari orang-orang Farisi bertanya kepada Yesus," yang tidak memberikan keterangan kapan pertanyaan ini ditanyakan. Kita tidak tahu apakah bagian ini secara kronologis mengikuti bagian sebelumnya. Orang-orang Farisi dengan jelas berpikir bahwa kerajaan Allah adalah sesuatu yang akan terjadi di masa depan, dan mereka mencoba mengetahui bagaimana mereka akan mengetahui kerajaan Allah ketika mereka melihatnya. Orang-orang Farisi tampaknya berpikir bahwa mereka akan dapat melihat tanda-tanda atau bukti ilmiah yang menunjuk kepada kerajaan Allah.</w:t>
      </w:r>
    </w:p>
    <w:p>
      <w:pPr/>
      <w:r>
        <w:rPr>
          <w:lang w:val="id_ID" w:bidi="id_ID"/>
        </w:rPr>
      </w:r>
      <w:r>
        <w:rPr>
          <w:lang w:val="id_ID" w:bidi="id_ID"/>
        </w:rPr>
        <w:t>Yesus menjawab bahwa orang-orang tidak akan dapat mengatakan di mana kerajaan Allah berada hanya dengan mengatakan "Di sini atau di sana." Yesus mengatakan kepada orang-orang Farisi dan semua yang mendengarkan bahwa kerajaan Allah sudah ada di tengah-tengah mereka, atau di antara mereka. Yesus mungkin sedang berbicara tentang diri-Nya dan bahwa Ia telah membawa kerajaan Allah ke bumi. Karena Yesus adalah Raja, kita dapat mulai melihat manfaat dari Kerajaan Allah bahkan sampai sekarang karena Yesus telah datang ke bumi. Yesus mengatakan kepada orang-orang Farisi bahwa mereka dapat masuk ke dalam Kerajaan Allah, melalui Dia, bahkan sekarang, jika mereka mau menerimanya!</w:t>
      </w:r>
    </w:p>
    <w:p>
      <w:pPr/>
      <w:r>
        <w:rPr>
          <w:lang w:val="id_ID" w:bidi="id_ID"/>
        </w:rPr>
      </w:r>
      <w:r>
        <w:rPr>
          <w:lang w:val="id_ID" w:bidi="id_ID"/>
        </w:rPr>
        <w:t>Berhenti dan diskusikan: Bicarakan tentang tanda-tanda bahwa orang-orang dalam budaya saudara yang menunjukkan Kerajaan Allah atau bahwa Yesus akan datang.</w:t>
      </w:r>
    </w:p>
    <w:p>
      <w:pPr/>
      <w:r>
        <w:rPr>
          <w:lang w:val="id_ID" w:bidi="id_ID"/>
        </w:rPr>
      </w:r>
      <w:r>
        <w:rPr>
          <w:lang w:val="id_ID" w:bidi="id_ID"/>
        </w:rPr>
        <w:t>Yesus kemudian mengalihkan perhatian-Nya kepada para murid yang berada di sana bersama-Nya. Yesus tahu bahwa suatu hari para murid-Nya akan menginginkan Allah menyatakan Anak Manusia kepada dunia sehingga Ia dapat memerintah dunia. Anak Manusia adalah merujuk kepada Yesus sendiri. Kebanyakan sarjana percaya bahwa "hari-hari Anak Manusia" berbicara tentang kembalinya Yesus, atau kedatangan yang kedua. Namun, Yesus mengatakan bahwa kembalinya Yesus tidak akan terjadi pada hari-hari yang mereka harapkan untuk melihat Yesus kembali. Yesus mengatakan kepada mereka bahwa pada saat itu, orang-orang akan mengatakan "Ia ada di sini," atau "Ia ada di sana." Yesus memperingatkan para murid untuk tidak mengikuti orang-orang itu untuk mencari Anak Manusia. Karena, Yesus mengatakan bahwa ketika Anak Manusia datang pada hari-Nya, itu akan seperti kilat ketika menerangi langit. Yesus mengatakan bahwa kedatanganNya kembali pasti akan terjadi. Yesus menggunakan kilat sebagai perbandingan kembalinya Yesus untuk kedua kalinya, sebagai sesuatu yang dilihat oleh semua orang.</w:t>
      </w:r>
    </w:p>
    <w:p>
      <w:pPr/>
      <w:r>
        <w:rPr>
          <w:lang w:val="id_ID" w:bidi="id_ID"/>
        </w:rPr>
      </w:r>
      <w:r>
        <w:rPr>
          <w:lang w:val="id_ID" w:bidi="id_ID"/>
        </w:rPr>
        <w:t>Berhenti dan diskusikan: Lihatlah gambar kilat. Ceritakan pengalaman saudara saat melihat kilat menerangi seluruh langit. Seperti apa rasanya? Bagaimana tanggapan Anda? Diskusikan sesuatu dalam budaya saudara yang dapat dilihat oleh semua orang di sekitar saudara ketika hal itu muncul.</w:t>
      </w:r>
    </w:p>
    <w:p>
      <w:pPr/>
      <w:r>
        <w:rPr>
          <w:lang w:val="id_ID" w:bidi="id_ID"/>
        </w:rPr>
      </w:r>
      <w:r>
        <w:rPr>
          <w:lang w:val="id_ID" w:bidi="id_ID"/>
        </w:rPr>
        <w:t>Yesus membuat pernyataan bahwa sebelum Anak Manusia kembali di masa depan, Yesus harus menderita banyak hal dari generasi sekarang. Yesus mengatakan kepada para murid ini sehingga mereka tahu bahwa penolakan dan penderitaan Yesus harus terjadi. Orang-orang Yahudi mengharapkan seorang Mesias yang akan membebaskan mereka dari penindasan orang-orang Romawi. Namun,disini Yesus menjelaskan bahwa Ia saat ini harus menderita terlebih dahulu sebelum kedatangan pemerintahan Anak Manusia pada waktu kedatanganNya untuk keduakalinya nanti.</w:t>
      </w:r>
    </w:p>
    <w:p>
      <w:pPr/>
      <w:r>
        <w:rPr>
          <w:lang w:val="id_ID" w:bidi="id_ID"/>
        </w:rPr>
      </w:r>
      <w:r>
        <w:rPr>
          <w:lang w:val="id_ID" w:bidi="id_ID"/>
        </w:rPr>
        <w:t>Yesus membandingkan apa yang akan terjadi ketika Anak Manusia kembali dengan apa yang terjadi pada zaman Nuh. Pada zaman Nuh, orang-orang menjalani kehidupan mereka seperti makan dan minum, menikah dan dinikahkan dalam pernikahan. Orang-orang tidak mendengarkan khotbah dari Nuh tentang akhir dunia. Jadi mereka terkejut ketika hal tersebut terjadi. Allah berkata kepada Nuh untuk membangun sebuah bahtera, atau perahu yang sangat besar. Suatu hari, Nuh masuk ke dalam bahtera dan Allah mengutus banjir yang besar untuk menghancurkan semua orang lain. Allah menyelamatkan Nuh dan keluarga Nuh di atas bahtera ketika Allah mengirimkan hujan untuk menutupi bumi. Semua orang yang berada di luar bahtera binasa ketika hujan membanjiri bumi.</w:t>
      </w:r>
    </w:p>
    <w:p>
      <w:pPr/>
      <w:r>
        <w:rPr>
          <w:lang w:val="id_ID" w:bidi="id_ID"/>
        </w:rPr>
      </w:r>
      <w:r>
        <w:rPr>
          <w:lang w:val="id_ID" w:bidi="id_ID"/>
        </w:rPr>
        <w:t>Berhenti dan lihatlah gambar bahtera, atau perahu besar.</w:t>
      </w:r>
    </w:p>
    <w:p>
      <w:pPr/>
      <w:r>
        <w:rPr>
          <w:lang w:val="id_ID" w:bidi="id_ID"/>
        </w:rPr>
      </w:r>
      <w:r>
        <w:rPr>
          <w:lang w:val="id_ID" w:bidi="id_ID"/>
        </w:rPr>
        <w:t>Yesus juga memberikan contoh dari zaman Lot. Dengan cara yang sama seperti Nuh, orang-orang di Sodom, di mana Lot tinggal, makan dan minum, membeli dan menjual—menjalani kehidupan sehari-hari mereka. Pada hari ketika Lot meninggalkan Sodom ke tempat yang aman, Allah mengirimkan batu-batu yang berapi-api, panas, berbau dan membinasakan orang-orang di sana. Batu-batuan ini dikatakan menyerupai batu-batu dari sebuah gunung berapi. Ketika Anak Manusia kembali, orang-orang akan melakukan kegiatan mereka sama seperti orang-orang di Sodom. Mereka tidak akan mengharapkan kedatangan Anak Manusia.</w:t>
      </w:r>
    </w:p>
    <w:p>
      <w:pPr/>
      <w:r>
        <w:rPr>
          <w:lang w:val="id_ID" w:bidi="id_ID"/>
        </w:rPr>
      </w:r>
      <w:r>
        <w:rPr>
          <w:lang w:val="id_ID" w:bidi="id_ID"/>
        </w:rPr>
        <w:t>Berhenti dan diskusikan: Lihatlah gambar batuan lava. Apa yang dalam budaya saudara yang akan menyerupai batu yang berapi-api dan panas yang juga berbau tidak enak?</w:t>
      </w:r>
    </w:p>
    <w:p>
      <w:pPr/>
      <w:r>
        <w:rPr>
          <w:lang w:val="id_ID" w:bidi="id_ID"/>
        </w:rPr>
      </w:r>
      <w:r>
        <w:rPr>
          <w:lang w:val="id_ID" w:bidi="id_ID"/>
        </w:rPr>
        <w:t>Yesus kemudian memberikan peringatan praktis tentang apa yang harus dilakukan pada hari ketika Anak Manusia datang kembali. Yesus berbicara tentang seorang yang berada di atas atap sebuah rumah. Atap ini datar dan dianggap sebagai bagian dari area tempat tinggal di rumah itu. Namun,harta benda berada di bagian bawah rumah. Satu-satunya cara untuk sampai ke bagian bawah rumah itu adalah melalui tangga di luar. Jadi orang yang berada di atap tidak boleh membuang waktu untuk pergi ke rumah dan mengambil barang-barangnya. Sama dengan yang di ladang—mereka tidak boleh kembali ke rumah mereka untuk mengumpulkan harta benda. Yesus mengatakan bahwa hal-hal ini tidak akan lagi penting.</w:t>
      </w:r>
    </w:p>
    <w:p>
      <w:pPr/>
      <w:r>
        <w:rPr>
          <w:lang w:val="id_ID" w:bidi="id_ID"/>
        </w:rPr>
      </w:r>
      <w:r>
        <w:rPr>
          <w:lang w:val="id_ID" w:bidi="id_ID"/>
        </w:rPr>
        <w:t>Berhenti dan diskusikan: Barang-barang apa yang saudara miliki yang ingin saudara ambil dan bawa bersama saudara dalam situasi darurat? Apa yang membuat barang itu sangat penting bagi saudara?</w:t>
      </w:r>
    </w:p>
    <w:p>
      <w:pPr/>
      <w:r>
        <w:rPr>
          <w:lang w:val="id_ID" w:bidi="id_ID"/>
        </w:rPr>
      </w:r>
      <w:r>
        <w:rPr>
          <w:lang w:val="id_ID" w:bidi="id_ID"/>
        </w:rPr>
        <w:t>Sebaliknya, Yesus mengatakan kepada mereka untuk mengingat istri Lot, yang menoleh dan melihat ke belakang kepada Sodom saat kota itu dihancurkan. Malaikat itu mengatakan kepada Lot dan keluarganya untuk tidak menoleh ke belakang. Namun, istri Lot menoleh ke belakang dan berubah menjadi tiang garam. Ketika Yesus mengatakan untuk mengingat istri Lot, Yesus tidak hanya mengatakan untuk mengingatnya dalam pikiran mereka, tetapi mengingat apa akibat dari tindakan yang telah dilakukannya. Yesus membuat pernyataan bahwa siapa pun yang berusaha menyelamatkan Nyawa-Nya akan kehilangan hal itu dan mereka yang kehilangan Nyawanya mereka akan mempertahankannya. Kata "berusaha mempertahankan" menunjukkan bahwa itu akan bermanfaat bagi orang yang sedang mempertahankan. Mereka yang melepaskan keinginan mereka sendiri untuk kepentingan Yesus akan mempertahankan atau menyelamatkan kehidupan mereka. Banyak sarjana berpikir bahwa mempertahankan kehidupan berarti mendapatkan pahala yang berupa kehidupan kekal di surga. Yesus dengan jelas berbicara tentang kurang pentingnya harta kita, dan bersedia melepaskan segala sesuatu demi Yesus.</w:t>
      </w:r>
    </w:p>
    <w:p>
      <w:pPr/>
      <w:r>
        <w:rPr>
          <w:lang w:val="id_ID" w:bidi="id_ID"/>
        </w:rPr>
      </w:r>
      <w:r>
        <w:rPr>
          <w:lang w:val="id_ID" w:bidi="id_ID"/>
        </w:rPr>
        <w:t>Berhenti dan diskusikan: Jika itu terjadi, apakah saudara bersedia menyerahkan kehidupan dan harta saudara bagi Yesus?</w:t>
      </w:r>
    </w:p>
    <w:p>
      <w:pPr/>
      <w:r>
        <w:rPr>
          <w:lang w:val="id_ID" w:bidi="id_ID"/>
        </w:rPr>
      </w:r>
      <w:r>
        <w:rPr>
          <w:lang w:val="id_ID" w:bidi="id_ID"/>
        </w:rPr>
        <w:t>Kemudian Yesus memberikan mereka peringatan serius. Yesus mengatakan, "Aku berkata kepadamu." Mereka yang dekat atau lebih fokus, pada keluarga dan pekerjaan, akan dipisahkan ketika Anak Manusia datang kembali. Satu akan diambil, yang lain ditinggalkan. Orang-orang akan menjalankan tugas sehari-hari mereka seperti biasa, tetapi hati dan kesetiaan mereka kepada Yesus berbeda. Dua orang yang sedang tidur, maka seorang akan diambil. Dua orang yang sedang menggiling di pengirikan, maka seorang akan diambil. Mereka yang telah percaya dan mengikuti Yesus, dan menyerahkan nyawa mereka sendiri bagi Yesus akan dibawa ke dalam kekekalan bersama Yesus. Mereka yang tidak percaya dan tidak mengikuti Yesus serta yang berpegang pada kehidupan mereka sendiri, akan tetap ditinggal.</w:t>
      </w:r>
    </w:p>
    <w:p>
      <w:pPr/>
      <w:r>
        <w:rPr>
          <w:lang w:val="id_ID" w:bidi="id_ID"/>
        </w:rPr>
      </w:r>
      <w:r>
        <w:rPr>
          <w:lang w:val="id_ID" w:bidi="id_ID"/>
        </w:rPr>
        <w:t>Berhenti dan diskusikan: Diskusikan pekerjaan apa yang dilakukan orang-orang dalam budaya saudara sepanjang hari mereka.</w:t>
      </w:r>
    </w:p>
    <w:p>
      <w:pPr/>
      <w:r>
        <w:rPr>
          <w:lang w:val="id_ID" w:bidi="id_ID"/>
        </w:rPr>
      </w:r>
      <w:r>
        <w:rPr>
          <w:lang w:val="id_ID" w:bidi="id_ID"/>
        </w:rPr>
        <w:t>Para murid bertanya kepada Yesus, "Di mana, Tuhan?" Kami tidak yakin apakah para murid bertanya di mana mereka yang ditinggalkan akan berada, atau kemana mereka yang dibawa akan pergi. Jawaban Yesus tidak memberikan kita banyak penjelasan dimana mereka yang dibawa dan ditinggalkan akan berada. Di mana tubuh, atau mayat berada, maka burung-burung nasar akan berkumpul. Ada beberapa penafsiran yang berbeda tentang pernyataan ini. Beberapa sarjana percaya Yesus mengatakan bahwa sama seperti burung nasar adalah tanda dari sesuatu yang mati, demikian pula kembalinya Yesus sebagai tanda penghakiman. Orang lain berpikir bahwa mayat adalah mayat yang rusak secara moral dan penghakiman, seperti burung nasar, datang dan berkumpul di sekitar mereka. Beberapa bahkan percaya Yesus mengatakan bahwa mereka yang akan dibawa kepada Yesus seperti burung nasar berkumpul pada benda-benda-benda mati. Apa pun cara penafsiran, Yesus berbicara tentang penghakiman yang akan datang dan kembalinya Anak Manusia.</w:t>
      </w:r>
    </w:p>
    <w:p>
      <w:pPr/>
      <w:r>
        <w:rPr>
          <w:lang w:val="id_ID" w:bidi="id_ID"/>
        </w:rPr>
      </w:r>
      <w:r>
        <w:rPr>
          <w:lang w:val="id_ID" w:bidi="id_ID"/>
        </w:rPr>
        <w:t>Berhenti dan lihatlah gambar burung nasar yang sedang berkumpul.</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Dengarkan teks sekali lagi dalam versi yang paling mudah dimengerti.</w:t>
      </w:r>
    </w:p>
    <w:p>
      <w:pPr/>
      <w:r>
        <w:rPr>
          <w:lang w:val="id_ID" w:bidi="id_ID"/>
        </w:rPr>
      </w:r>
      <w:r>
        <w:rPr>
          <w:lang w:val="id_ID" w:bidi="id_ID"/>
        </w:rPr>
        <w:t>Dalam sesi ini, saudara akan membantu kelompok untuk memvisualisasikan kisah ini. Saudara akan membantu kelompok mendefinisikan atau memerankan adegan, latar, dan karakter dari kisah ini.</w:t>
      </w:r>
    </w:p>
    <w:p>
      <w:pPr/>
      <w:r>
        <w:rPr>
          <w:lang w:val="id_ID" w:bidi="id_ID"/>
        </w:rPr>
      </w:r>
      <w:r>
        <w:rPr>
          <w:lang w:val="id_ID" w:bidi="id_ID"/>
        </w:rPr>
        <w:t>Kisah ini memiliki 5 adegan.</w:t>
      </w:r>
    </w:p>
    <w:p>
      <w:pPr/>
      <w:r>
        <w:rPr>
          <w:lang w:val="id_ID" w:bidi="id_ID"/>
        </w:rPr>
      </w:r>
      <w:r>
        <w:rPr>
          <w:b/>
          <w:lang w:val="id_ID" w:bidi="id_ID"/>
        </w:rPr>
        <w:t>Adegan pertama:</w:t>
      </w:r>
      <w:r>
        <w:rPr>
          <w:lang w:val="id_ID" w:bidi="id_ID"/>
        </w:rPr>
        <w:t xml:space="preserve"> Pada suatu waktu orang-orang Farisi bertanya kepada Yesus bagaimana mereka akan dapat mengetahui kapan kerajaan Allah datang. Yesus mengatakan kepada mereka bahwa itu tidak akan datang dengan tanda-tanda yang terlihat, dan tidak ada seorang pun yang akan dapat mengetahui kapan itu akan datang. Kemudian Yesus mengatakan kepada mereka bahwa kerajaan Allah sudah di tengah-tengah mereka.</w:t>
      </w:r>
    </w:p>
    <w:p>
      <w:pPr/>
      <w:r>
        <w:rPr>
          <w:lang w:val="id_ID" w:bidi="id_ID"/>
        </w:rPr>
      </w:r>
      <w:r>
        <w:rPr>
          <w:b/>
          <w:lang w:val="id_ID" w:bidi="id_ID"/>
        </w:rPr>
        <w:t>Adegan pertama:</w:t>
      </w:r>
      <w:r>
        <w:rPr>
          <w:lang w:val="id_ID" w:bidi="id_ID"/>
        </w:rPr>
        <w:t xml:space="preserve"> Yesus berbicara kepada para murid. Yesus mengajar para murid Yesus tentang kembalinya Anak Manusia. Yesus mengatakan kepada para murid bahwa suatu hari akan datang di masa depan ketika mereka merindukan salah satu hari Anak Manusia. Bahkan, banyak orang akan mencoba mengatakan kepada mereka bahwa Anak Manusia telah datang. Yesus mengatakan kepada para murid untuk tidak mengikuti orang-orang itu karena ketika Yesus datang, itu akan seperti kilat yang dilihat di seluruh langit. Yesus mengatakan bahwa sebelum itu terjadi, Yesus harus menderita banyak hal dari angkatan ini.</w:t>
      </w:r>
    </w:p>
    <w:p>
      <w:pPr/>
      <w:r>
        <w:rPr>
          <w:lang w:val="id_ID" w:bidi="id_ID"/>
        </w:rPr>
      </w:r>
      <w:r>
        <w:rPr>
          <w:b/>
          <w:lang w:val="id_ID" w:bidi="id_ID"/>
        </w:rPr>
        <w:t>Adegan ketiga:</w:t>
      </w:r>
      <w:r>
        <w:rPr>
          <w:lang w:val="id_ID" w:bidi="id_ID"/>
        </w:rPr>
        <w:t xml:space="preserve"> Yesus mengatakan kepada mereka bahwa hari Anak Manusia akan kembali seperti pada zaman Nuh dan Lot. Pada hari-hari itu, semua orang menjalankan bisnis mereka dan tiba-tiba beberapa orang diselamatkan dan orang lain akan dihancurkan.</w:t>
      </w:r>
    </w:p>
    <w:p>
      <w:pPr/>
      <w:r>
        <w:rPr>
          <w:lang w:val="id_ID" w:bidi="id_ID"/>
        </w:rPr>
      </w:r>
      <w:r>
        <w:rPr>
          <w:b/>
          <w:lang w:val="id_ID" w:bidi="id_ID"/>
        </w:rPr>
        <w:t>Adegan keempat:</w:t>
      </w:r>
      <w:r>
        <w:rPr>
          <w:lang w:val="id_ID" w:bidi="id_ID"/>
        </w:rPr>
        <w:t xml:space="preserve"> Yesus memberikan petunjuk bahwa pada hari Anak Manusia datang kembali, tidak untuk berfokus pada harta atau hal-hal materi. Hal-hal itu tidak akan lagi penting. Ingatlah bagaimana istri Lot yang merindukan kehidupan lamanya dan akhirnya dihancurkan. Orang-orang yang dekat akan dipisahkan. Satu akan diambil atau dibawa dan yang satu ditinggalkan.</w:t>
      </w:r>
    </w:p>
    <w:p>
      <w:pPr/>
      <w:r>
        <w:rPr>
          <w:lang w:val="id_ID" w:bidi="id_ID"/>
        </w:rPr>
      </w:r>
      <w:r>
        <w:rPr>
          <w:b/>
          <w:lang w:val="id_ID" w:bidi="id_ID"/>
        </w:rPr>
        <w:t>Adegan kelima:</w:t>
      </w:r>
      <w:r>
        <w:rPr>
          <w:lang w:val="id_ID" w:bidi="id_ID"/>
        </w:rPr>
        <w:t xml:space="preserve"> Para murid bertanya kepada Yesus "di mana?" Yesus menjawab bahwa di mana pun tubuh atau mayat itu berada, disana burung nasar akan berkumpul.</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 (Anak Manusia)</w:t>
      </w:r>
    </w:p>
    <w:p>
      <w:pPr>
        <w:pStyle w:val="ListBullet"/>
        <w:spacing w:line="240" w:lineRule="auto"/>
        <w:ind w:left="720"/>
      </w:pPr>
      <w:r>
        <w:rPr>
          <w:lang w:val="id_ID" w:bidi="id_ID"/>
        </w:rPr>
      </w:r>
      <w:r>
        <w:rPr>
          <w:lang w:val="id_ID" w:bidi="id_ID"/>
        </w:rPr>
        <w:t>Orang-orang Farisi</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"Mereka"—orang-orang yang mengatakan "lihat di sini, atau di sana"</w:t>
      </w:r>
    </w:p>
    <w:p>
      <w:pPr>
        <w:pStyle w:val="ListBullet"/>
        <w:spacing w:line="240" w:lineRule="auto"/>
        <w:ind w:left="720"/>
      </w:pPr>
      <w:r>
        <w:rPr>
          <w:lang w:val="id_ID" w:bidi="id_ID"/>
        </w:rPr>
      </w:r>
      <w:r>
        <w:rPr>
          <w:lang w:val="id_ID" w:bidi="id_ID"/>
        </w:rPr>
        <w:t>Nuh</w:t>
      </w:r>
    </w:p>
    <w:p>
      <w:pPr>
        <w:pStyle w:val="ListBullet"/>
        <w:spacing w:line="240" w:lineRule="auto"/>
        <w:ind w:left="720"/>
      </w:pPr>
      <w:r>
        <w:rPr>
          <w:lang w:val="id_ID" w:bidi="id_ID"/>
        </w:rPr>
      </w:r>
      <w:r>
        <w:rPr>
          <w:lang w:val="id_ID" w:bidi="id_ID"/>
        </w:rPr>
        <w:t>LoT</w:t>
      </w:r>
    </w:p>
    <w:p>
      <w:pPr>
        <w:pStyle w:val="ListBullet"/>
        <w:spacing w:line="240" w:lineRule="auto"/>
        <w:ind w:left="720"/>
      </w:pPr>
      <w:r>
        <w:rPr>
          <w:lang w:val="id_ID" w:bidi="id_ID"/>
        </w:rPr>
      </w:r>
      <w:r>
        <w:rPr>
          <w:lang w:val="id_ID" w:bidi="id_ID"/>
        </w:rPr>
        <w:t>Orang-orang makan, minum, menikah dan dinikahkan dalam pernikahan</w:t>
      </w:r>
    </w:p>
    <w:p>
      <w:pPr>
        <w:pStyle w:val="ListBullet"/>
        <w:spacing w:line="240" w:lineRule="auto"/>
        <w:ind w:left="720"/>
      </w:pPr>
      <w:r>
        <w:rPr>
          <w:lang w:val="id_ID" w:bidi="id_ID"/>
        </w:rPr>
      </w:r>
      <w:r>
        <w:rPr>
          <w:lang w:val="id_ID" w:bidi="id_ID"/>
        </w:rPr>
        <w:t>Orang-orang makan, minum, membeli, menjual, membangun, menanam</w:t>
      </w:r>
    </w:p>
    <w:p>
      <w:pPr>
        <w:pStyle w:val="ListBullet"/>
        <w:spacing w:line="240" w:lineRule="auto"/>
        <w:ind w:left="720"/>
      </w:pPr>
      <w:r>
        <w:rPr>
          <w:lang w:val="id_ID" w:bidi="id_ID"/>
        </w:rPr>
      </w:r>
      <w:r>
        <w:rPr>
          <w:lang w:val="id_ID" w:bidi="id_ID"/>
        </w:rPr>
        <w:t>Satu yang berada di atap</w:t>
      </w:r>
    </w:p>
    <w:p>
      <w:pPr>
        <w:pStyle w:val="ListBullet"/>
        <w:spacing w:line="240" w:lineRule="auto"/>
        <w:ind w:left="720"/>
      </w:pPr>
      <w:r>
        <w:rPr>
          <w:lang w:val="id_ID" w:bidi="id_ID"/>
        </w:rPr>
      </w:r>
      <w:r>
        <w:rPr>
          <w:lang w:val="id_ID" w:bidi="id_ID"/>
        </w:rPr>
        <w:t>Satu yang berada di ladang</w:t>
      </w:r>
    </w:p>
    <w:p>
      <w:pPr>
        <w:pStyle w:val="ListBullet"/>
        <w:spacing w:line="240" w:lineRule="auto"/>
        <w:ind w:left="720"/>
      </w:pPr>
      <w:r>
        <w:rPr>
          <w:lang w:val="id_ID" w:bidi="id_ID"/>
        </w:rPr>
      </w:r>
      <w:r>
        <w:rPr>
          <w:lang w:val="id_ID" w:bidi="id_ID"/>
        </w:rPr>
        <w:t>Istri Lot</w:t>
      </w:r>
    </w:p>
    <w:p>
      <w:pPr>
        <w:pStyle w:val="ListBullet"/>
        <w:spacing w:line="240" w:lineRule="auto"/>
        <w:ind w:left="720"/>
      </w:pPr>
      <w:r>
        <w:rPr>
          <w:lang w:val="id_ID" w:bidi="id_ID"/>
        </w:rPr>
      </w:r>
      <w:r>
        <w:rPr>
          <w:lang w:val="id_ID" w:bidi="id_ID"/>
        </w:rPr>
        <w:t>Dua yang berada di tempat tidur</w:t>
      </w:r>
    </w:p>
    <w:p>
      <w:pPr>
        <w:pStyle w:val="ListBullet"/>
        <w:spacing w:line="240" w:lineRule="auto"/>
        <w:ind w:left="720"/>
      </w:pPr>
      <w:r>
        <w:rPr>
          <w:lang w:val="id_ID" w:bidi="id_ID"/>
        </w:rPr>
      </w:r>
      <w:r>
        <w:rPr>
          <w:lang w:val="id_ID" w:bidi="id_ID"/>
        </w:rPr>
        <w:t>Dua pengirik</w:t>
      </w:r>
    </w:p>
    <w:p>
      <w:pPr>
        <w:pStyle w:val="ListBullet"/>
        <w:spacing w:line="240" w:lineRule="auto"/>
        <w:ind w:left="720"/>
      </w:pPr>
      <w:r>
        <w:rPr>
          <w:lang w:val="id_ID" w:bidi="id_ID"/>
        </w:rPr>
      </w:r>
      <w:r>
        <w:rPr>
          <w:lang w:val="id_ID" w:bidi="id_ID"/>
        </w:rPr>
        <w:t>Mayat dan burung nasar</w:t>
      </w:r>
    </w:p>
    <w:p>
      <w:pPr/>
      <w:r>
        <w:rPr>
          <w:lang w:val="id_ID" w:bidi="id_ID"/>
        </w:rPr>
      </w:r>
      <w:r>
        <w:rPr>
          <w:lang w:val="id_ID" w:bidi="id_ID"/>
        </w:rPr>
        <w:t>Dalam sesi ini, ambillah papan cerita kelompok, gambarlah, atau gunakan beberapa macam alat peraga (benda-benda yang dapat Anda pindahkan seperti batu, batang, mainan anak-anak) untuk memvisualisasikan kisah dan adegan di dalamnya.</w:t>
      </w:r>
    </w:p>
    <w:p>
      <w:pPr/>
      <w:r>
        <w:rPr>
          <w:lang w:val="id_ID" w:bidi="id_ID"/>
        </w:rPr>
      </w:r>
      <w:r>
        <w:rPr>
          <w:lang w:val="id_ID" w:bidi="id_ID"/>
        </w:rPr>
        <w:t>Pada suatu saat orang-orang Farisi mengajukan pertanyaan kepada Yesus. Kami tidak yakin kapan ini terjadi. Teks hanya menyatakan "suatu hari" atau "setelah ditanyakan oleh orang-orang Farisi." Orang-orang Farisi bertanya tentang kapan kerajaan Allah akan datang. Yesus mengatakan kepada mereka bahwa itu tidak akan datang dengan tanda-tanda yang terlihat dan tidak ada seorang pun yang akan dapat mengatakan itu ada di sini atau di sana. Yesus mengatakan bahwa itu tidak dapat ditentukan dalam satu waktu dan tempat tertentu karena kerajaan Allah sudah di antara mereka.</w:t>
      </w:r>
    </w:p>
    <w:p>
      <w:pPr/>
      <w:r>
        <w:rPr>
          <w:lang w:val="id_ID" w:bidi="id_ID"/>
        </w:rPr>
      </w:r>
      <w:r>
        <w:rPr>
          <w:lang w:val="id_ID" w:bidi="id_ID"/>
        </w:rPr>
        <w:t>Kemudian Yesus berbalik kepada para murid untuk mengajar mereka. Yesus berbicara tentang waktu di masa depan ketika para murid akan merindukan untuk melihat suatu hari dari kedatangan Anak Manusia. Ini dapat berarti mereka akan merindukan waktu ketika mereka bersama Yesus, atau mereka akan merindukan waktu ketika Yesus kembali memerintah. Frasa "suatu hari" menunjukkan momen yang singkat. Namun, Yesus mengatakan bahwa mereka tidak akan melihat hari itu datang pada saat mereka merindukannya Yesus mengatakan kepada para murid bahwa pada saat itu, orang-orang akan mengatakan kepada mereka bahwa Anak Manusia berada di sini atau di sana. Yesus memperingatkan mereka untuk tidak mencari, atau tidak mengikuti orang-orang itu. "Karena" adalah kata yang memberikan alasan antara dua peristiwa. Yesus mengatakan, jangan mengikuti orang-orang ini, atau "karena," hari ketika Anak Manusia datang akan seperti ketika kilat memancar di langit. Pertama, sebelum semua itu terjadi, Anak Manusia harus menderita ketika angkatan ini, atau orang-orang pada saat ini, yang menolak-Nya.</w:t>
      </w:r>
    </w:p>
    <w:p>
      <w:pPr/>
      <w:r>
        <w:rPr>
          <w:lang w:val="id_ID" w:bidi="id_ID"/>
        </w:rPr>
      </w:r>
      <w:r>
        <w:rPr>
          <w:lang w:val="id_ID" w:bidi="id_ID"/>
        </w:rPr>
        <w:t>Adegan ketiga adalah klimaks atau puncaknya, atau bagian yang paling penting, dari ajaran Yesus. Yesus membandingkan hari-hari masa depan dengan zaman Nuh dan Lot. Ia berbicara tentang apa yang terjadi. Orang-orang makan dan minum, menikmati hari-hari mereka sampai saat mereka dihancurkan oleh banjir, dan oleh batu-batu yang berapi panas. Ini akan menjadi cara yang sama, bahwa semua orang akan melakukan semua hal yang normal atau umum ketika Anak Manusia dinyatakan.</w:t>
      </w:r>
    </w:p>
    <w:p>
      <w:pPr/>
      <w:r>
        <w:rPr>
          <w:lang w:val="id_ID" w:bidi="id_ID"/>
        </w:rPr>
      </w:r>
      <w:r>
        <w:rPr>
          <w:lang w:val="id_ID" w:bidi="id_ID"/>
        </w:rPr>
        <w:t>Pada hari itu, merujuk kepada hari ketika Allah menyatakan Anak Manusia, Yesus memperingatkan untuk tidak kembali untuk mengambil harta mereka. Pada hari itu, mereka harus mengingat apa yang terjadi pada istri Lot dan bertindak sesuai dengan itu. Siapa pun yang mencoba mempertahankan nyawa mereka akan kehilangan hal itu dan siapa pun yang kehilangan nyawa mereka akan mempertahankannya atau mendapatkannya. Yesus mengatakan, "Aku berkata kepadamu" yang mirip dengan mengatakan, "dengarkan dengan seksama" atau "perhatikanlah. Setelah ayat tentang dua perempuan yang mengirik, beberapa naskah termasuk "Dua orang akan berada di ladang; satu akan dibawa dan yang lain akan ditinggalkan." Beberapa sarjana berpikir Lukas meninggalkan ayat ini dari perikop untuk berfokus pada orang-orang yang secara fisik dekat satu sama lain; dua di tempat tidur dan dua perempuan yang mengirik.</w:t>
      </w:r>
    </w:p>
    <w:p>
      <w:pPr/>
      <w:r>
        <w:rPr>
          <w:lang w:val="id_ID" w:bidi="id_ID"/>
        </w:rPr>
      </w:r>
      <w:r>
        <w:rPr>
          <w:lang w:val="id_ID" w:bidi="id_ID"/>
        </w:rPr>
        <w:t>Diskusikan bersama apakah saudara akan menambahkan kalimat ini dalam terjemahan saudara atau membiarkannya atau menghilangkannya.</w:t>
      </w:r>
    </w:p>
    <w:p>
      <w:pPr/>
      <w:r>
        <w:rPr>
          <w:lang w:val="id_ID" w:bidi="id_ID"/>
        </w:rPr>
      </w:r>
      <w:r>
        <w:rPr>
          <w:lang w:val="id_ID" w:bidi="id_ID"/>
        </w:rPr>
        <w:t>Para murid kemudian bertanya kepada Yesus "di mana" ini akan terjadi. Yesus menjawab bahwa di mana ada mayat, di situ burung nasar akan berkumpul.</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Dengarkan teks sekali lagi dalam versi yang paling mudah dimengerti.</w:t>
      </w:r>
    </w:p>
    <w:p>
      <w:pPr/>
      <w:r>
        <w:rPr>
          <w:lang w:val="id_ID" w:bidi="id_ID"/>
        </w:rPr>
      </w:r>
      <w:r>
        <w:rPr>
          <w:lang w:val="id_ID" w:bidi="id_ID"/>
        </w:rPr>
        <w:t>Dalam sesi ini, tim akan mendramatisir kisah tersebut.</w:t>
      </w:r>
    </w:p>
    <w:p>
      <w:pPr/>
      <w:r>
        <w:rPr>
          <w:lang w:val="id_ID" w:bidi="id_ID"/>
        </w:rPr>
      </w:r>
      <w:r>
        <w:rPr>
          <w:lang w:val="id_ID" w:bidi="id_ID"/>
        </w:rPr>
        <w:t>Kisah ini memiliki 5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 (Anak Manusia)</w:t>
      </w:r>
    </w:p>
    <w:p>
      <w:pPr>
        <w:pStyle w:val="ListBullet"/>
        <w:spacing w:line="240" w:lineRule="auto"/>
        <w:ind w:left="720"/>
      </w:pPr>
      <w:r>
        <w:rPr>
          <w:lang w:val="id_ID" w:bidi="id_ID"/>
        </w:rPr>
      </w:r>
      <w:r>
        <w:rPr>
          <w:lang w:val="id_ID" w:bidi="id_ID"/>
        </w:rPr>
        <w:t>Orang-orang Farisi</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"Mereka"—orang-orang yang mengatakan "lihat di sini, atau di sana"</w:t>
      </w:r>
    </w:p>
    <w:p>
      <w:pPr>
        <w:pStyle w:val="ListBullet"/>
        <w:spacing w:line="240" w:lineRule="auto"/>
        <w:ind w:left="720"/>
      </w:pPr>
      <w:r>
        <w:rPr>
          <w:lang w:val="id_ID" w:bidi="id_ID"/>
        </w:rPr>
      </w:r>
      <w:r>
        <w:rPr>
          <w:lang w:val="id_ID" w:bidi="id_ID"/>
        </w:rPr>
        <w:t>Nuh</w:t>
      </w:r>
    </w:p>
    <w:p>
      <w:pPr>
        <w:pStyle w:val="ListBullet"/>
        <w:spacing w:line="240" w:lineRule="auto"/>
        <w:ind w:left="720"/>
      </w:pPr>
      <w:r>
        <w:rPr>
          <w:lang w:val="id_ID" w:bidi="id_ID"/>
        </w:rPr>
      </w:r>
      <w:r>
        <w:rPr>
          <w:lang w:val="id_ID" w:bidi="id_ID"/>
        </w:rPr>
        <w:t>Orang-orang pada zaman Lot makan, minum, menikah, dan dinikahkan</w:t>
      </w:r>
    </w:p>
    <w:p>
      <w:pPr>
        <w:pStyle w:val="ListBullet"/>
        <w:spacing w:line="240" w:lineRule="auto"/>
        <w:ind w:left="720"/>
      </w:pPr>
      <w:r>
        <w:rPr>
          <w:lang w:val="id_ID" w:bidi="id_ID"/>
        </w:rPr>
      </w:r>
      <w:r>
        <w:rPr>
          <w:lang w:val="id_ID" w:bidi="id_ID"/>
        </w:rPr>
        <w:t>Orang-orang makan, minum, membeli, menjual, membangun, menanam</w:t>
      </w:r>
    </w:p>
    <w:p>
      <w:pPr>
        <w:pStyle w:val="ListBullet"/>
        <w:spacing w:line="240" w:lineRule="auto"/>
        <w:ind w:left="720"/>
      </w:pPr>
      <w:r>
        <w:rPr>
          <w:lang w:val="id_ID" w:bidi="id_ID"/>
        </w:rPr>
      </w:r>
      <w:r>
        <w:rPr>
          <w:lang w:val="id_ID" w:bidi="id_ID"/>
        </w:rPr>
        <w:t>Satu di atap</w:t>
      </w:r>
    </w:p>
    <w:p>
      <w:pPr>
        <w:pStyle w:val="ListBullet"/>
        <w:spacing w:line="240" w:lineRule="auto"/>
        <w:ind w:left="720"/>
      </w:pPr>
      <w:r>
        <w:rPr>
          <w:lang w:val="id_ID" w:bidi="id_ID"/>
        </w:rPr>
      </w:r>
      <w:r>
        <w:rPr>
          <w:lang w:val="id_ID" w:bidi="id_ID"/>
        </w:rPr>
        <w:t>Satu di ladang</w:t>
      </w:r>
    </w:p>
    <w:p>
      <w:pPr>
        <w:pStyle w:val="ListBullet"/>
        <w:spacing w:line="240" w:lineRule="auto"/>
        <w:ind w:left="720"/>
      </w:pPr>
      <w:r>
        <w:rPr>
          <w:lang w:val="id_ID" w:bidi="id_ID"/>
        </w:rPr>
      </w:r>
      <w:r>
        <w:rPr>
          <w:lang w:val="id_ID" w:bidi="id_ID"/>
        </w:rPr>
        <w:t>Istri Lot</w:t>
      </w:r>
    </w:p>
    <w:p>
      <w:pPr>
        <w:pStyle w:val="ListBullet"/>
        <w:spacing w:line="240" w:lineRule="auto"/>
        <w:ind w:left="720"/>
      </w:pPr>
      <w:r>
        <w:rPr>
          <w:lang w:val="id_ID" w:bidi="id_ID"/>
        </w:rPr>
      </w:r>
      <w:r>
        <w:rPr>
          <w:lang w:val="id_ID" w:bidi="id_ID"/>
        </w:rPr>
        <w:t>Dua di tempat tidur</w:t>
      </w:r>
    </w:p>
    <w:p>
      <w:pPr>
        <w:pStyle w:val="ListBullet"/>
        <w:spacing w:line="240" w:lineRule="auto"/>
        <w:ind w:left="720"/>
      </w:pPr>
      <w:r>
        <w:rPr>
          <w:lang w:val="id_ID" w:bidi="id_ID"/>
        </w:rPr>
      </w:r>
      <w:r>
        <w:rPr>
          <w:lang w:val="id_ID" w:bidi="id_ID"/>
        </w:rPr>
        <w:t>Dua pengirik</w:t>
      </w:r>
    </w:p>
    <w:p>
      <w:pPr>
        <w:pStyle w:val="ListBullet"/>
        <w:spacing w:line="240" w:lineRule="auto"/>
        <w:ind w:left="720"/>
      </w:pPr>
      <w:r>
        <w:rPr>
          <w:lang w:val="id_ID" w:bidi="id_ID"/>
        </w:rPr>
      </w:r>
      <w:r>
        <w:rPr>
          <w:lang w:val="id_ID" w:bidi="id_ID"/>
        </w:rPr>
        <w:t>Mayat dan burung nasar</w:t>
      </w:r>
    </w:p>
    <w:p>
      <w:pPr/>
      <w:r>
        <w:rPr>
          <w:lang w:val="id_ID" w:bidi="id_ID"/>
        </w:rPr>
      </w:r>
      <w:r>
        <w:rPr>
          <w:lang w:val="id_ID" w:bidi="id_ID"/>
        </w:rPr>
        <w:t>Minta tim untuk memerankan kisah ini dua kali. Mereka harus memerankannya dalam bahasa yang mereka terjemahkan. Pertama, minta mereka memerankan kisah itu tanpa berhenti. Pada saat tim memerankan kisah itu untuk kedua kali, hentikan mereka pada titik yang berbeda dalam kisah tersebut.</w:t>
      </w:r>
    </w:p>
    <w:p>
      <w:pPr/>
      <w:r>
        <w:rPr>
          <w:lang w:val="id_ID" w:bidi="id_ID"/>
        </w:rPr>
      </w:r>
      <w:r>
        <w:rPr>
          <w:lang w:val="id_ID" w:bidi="id_ID"/>
        </w:rPr>
        <w:t>Ketika tim memerankan kisah itu untuk pertama kali, perhatikan dialog, alur, plot, dan kronologi kisah tersebut. Perhatikan bagian penting atau sulit dari kisah maupun bagian yang akan diperankan dan jangan dilewati. Bantu tim untuk mengingat bagian dari kisah tersebut.</w:t>
      </w:r>
    </w:p>
    <w:p>
      <w:pPr/>
      <w:r>
        <w:rPr>
          <w:lang w:val="id_ID" w:bidi="id_ID"/>
        </w:rPr>
      </w:r>
      <w:r>
        <w:rPr>
          <w:lang w:val="id_ID" w:bidi="id_ID"/>
        </w:rPr>
        <w:t>Saat tim memerankan kisah ini untuk kedua kali, hentikan mereka pada titik tertentu. Pastikan untuk memerankan apa yang sedang Yesus ajarkan.</w:t>
      </w:r>
    </w:p>
    <w:p>
      <w:pPr/>
      <w:r>
        <w:rPr>
          <w:lang w:val="id_ID" w:bidi="id_ID"/>
        </w:rPr>
      </w:r>
      <w:r>
        <w:rPr>
          <w:lang w:val="id_ID" w:bidi="id_ID"/>
        </w:rPr>
        <w:t>Adegan pertama: Pada suatu waktu orang-orang Farisi bertanya kepada Yesus bagaimana mereka akan dapat mengetahui kapan kerajaan Allah datang. Yesus mengatakan kepada mereka bahwa itu tidak akan datang dengan tanda-tanda yang terlihat, dan tidak ada seorang pun yang akan dapat mengetahui kapan itu akan datang. Kemudian Yesus mengatakan kepada mereka bahwa kerajaan Allah sudah di tengah-tengah mereka.</w:t>
      </w:r>
    </w:p>
    <w:p>
      <w:pPr/>
      <w:r>
        <w:rPr>
          <w:lang w:val="id_ID" w:bidi="id_ID"/>
        </w:rPr>
      </w:r>
      <w:r>
        <w:rPr>
          <w:lang w:val="id_ID" w:bidi="id_ID"/>
        </w:rPr>
        <w:t>Hentikan adegannya: Tanyakan kepada orang-orang yang memerankan orang-orang Farisi bagaimana perasaan mereka. Dengarkan hal-hal seperti, "Bingung jika kami melewatkan sesuatu." "Marah karena terdengar seperti Yesus mengatakan bahwa Ia membawa kerajaan Allah." Ulangi adegannya.</w:t>
      </w:r>
    </w:p>
    <w:p>
      <w:pPr/>
      <w:r>
        <w:rPr>
          <w:lang w:val="id_ID" w:bidi="id_ID"/>
        </w:rPr>
      </w:r>
      <w:r>
        <w:rPr>
          <w:lang w:val="id_ID" w:bidi="id_ID"/>
        </w:rPr>
        <w:t>Yesus mengalihkan perhatian-Nya untuk mengajar para murid Yesus tentang kembalinya Anak Manusia. Yesus mengatakan kepada para murid bahwa di masa depan mereka akan merindukan atau mengharapkan untuk melihat suatu hari akan kedatangan Anak Manusia, tetapi mereka tidak akan melihatnya. Akan ada orang-orang yang mengatakan, "Ia ada di sini" atau "Ia ada di sana." Yesus mengatakan kepada para murid untuk tidak mengikuti orang-orang itu karena ketika Yesus datang itu akan seperti kilat yang dilihat di seluruh langit. Yesus mengatakan bahwa sebelum itu terjadi, Yesus harus menderita banyak hal dari angkatan ini.</w:t>
      </w:r>
    </w:p>
    <w:p>
      <w:pPr/>
      <w:r>
        <w:rPr>
          <w:lang w:val="id_ID" w:bidi="id_ID"/>
        </w:rPr>
      </w:r>
      <w:r>
        <w:rPr>
          <w:lang w:val="id_ID" w:bidi="id_ID"/>
        </w:rPr>
        <w:t>Yesus mengatakan kepada mereka bahwa itu akan seperti pada zaman Nuh dan Lot ketika semua orang menjalani hari-hari mereka dan tiba-tiba beberapa orang diselamatkan dan orang lain akan dihancurkan. Yesus memberikan petunjuk bahwa pada hari Anak Manusia datang kembali, jangan berfokus pada harta materi. Hal-hal itu tidak akan lagi menjadi penting. Yesus mengatakan kepada mereka untuk mengingat bagaimana nasib istri Lot. Orang-orang yang dekat akan dipisahkan. Satu akan diambil atau dibawa dan yang satu ditinggalkan.</w:t>
      </w:r>
    </w:p>
    <w:p>
      <w:pPr/>
      <w:r>
        <w:rPr>
          <w:lang w:val="id_ID" w:bidi="id_ID"/>
        </w:rPr>
      </w:r>
      <w:r>
        <w:rPr>
          <w:lang w:val="id_ID" w:bidi="id_ID"/>
        </w:rPr>
        <w:t>Hentikan adegannya: Tanyakan kepada aktor yang memerankan murid-murid bagaimana perasaan mereka. Dengarkan hal-hal seperti, "Takut karena begitu banyak orang akan ditinggalkan." "Penasaran, bertanya-tanya kapan ini semua akan terjadi." "Cemas untuk memastikan keluargaku hidup sesuai dengan Yesus." Ulangi adegannya.</w:t>
      </w:r>
    </w:p>
    <w:p>
      <w:pPr/>
      <w:r>
        <w:rPr>
          <w:lang w:val="id_ID" w:bidi="id_ID"/>
        </w:rPr>
      </w:r>
      <w:r>
        <w:rPr>
          <w:lang w:val="id_ID" w:bidi="id_ID"/>
        </w:rPr>
        <w:t>Para murid bertanya kepada Yesus "di mana?" Yesus menjawab bahwa di mana pun bangkai berada, burung nasar akan berkumpul.</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Orang-orang</w:t>
      </w:r>
      <w:r>
        <w:rPr>
          <w:b/>
          <w:lang w:val="id_ID" w:bidi="id_ID"/>
        </w:rPr>
        <w:t>Farisi</w:t>
      </w:r>
      <w:r>
        <w:rPr>
          <w:lang w:val="id_ID" w:bidi="id_ID"/>
        </w:rPr>
        <w:t xml:space="preserve"> telah mengajukan pertanyaan tentang kepada Yeus kapan </w:t>
      </w:r>
      <w:r>
        <w:rPr>
          <w:b/>
          <w:lang w:val="id_ID" w:bidi="id_ID"/>
        </w:rPr>
        <w:t>Kerajaan Allah</w:t>
      </w:r>
      <w:r>
        <w:rPr>
          <w:lang w:val="id_ID" w:bidi="id_ID"/>
        </w:rPr>
        <w:t xml:space="preserve"> akan datang. Orang-orang Farisi adalah para guru agama Yahudi pada saat itu. Terjemahkan kata orang-orang Farisi dengan cara yang sama seperti yang telah saudara lakukan dalam kitab Lukas. Lihat gDaftar Kata Utama untuk definisi </w:t>
      </w:r>
      <w:hyperlink r:id="rId161">
        <w:r>
          <w:rPr>
            <w:lang w:val="id_ID" w:bidi="id_ID"/>
          </w:rPr>
          <w:rPr>
            <w:color w:val="0000EE"/>
            <w:u w:val="single"/>
          </w:rPr>
          <w:t>Farisi</w:t>
        </w:r>
      </w:hyperlink>
      <w:r>
        <w:rPr>
          <w:lang w:val="id_ID" w:bidi="id_ID"/>
        </w:rPr>
        <w:t>. Kerajaan Allah adalah ketika Allah datang kembali untuk memerintah dan berdaulat di bumi, dimulai dengan pelayanan Yesus. Terjemahkan kerajaan Allah dengan cara yang sama seperti yang telah saudara lakukan dalam kitab Lukas. Lihat kepada Daftar Kata Utama untuk sebuah definisi dari</w:t>
      </w:r>
      <w:hyperlink r:id="rId205">
        <w:r>
          <w:rPr>
            <w:lang w:val="id_ID" w:bidi="id_ID"/>
          </w:rPr>
          <w:rPr>
            <w:color w:val="0000EE"/>
            <w:u w:val="single"/>
          </w:rPr>
          <w:t>Kerajaan Allah</w:t>
        </w:r>
      </w:hyperlink>
      <w:r>
        <w:rPr>
          <w:lang w:val="id_ID" w:bidi="id_ID"/>
        </w:rPr>
        <w:t>.</w:t>
      </w:r>
    </w:p>
    <w:p>
      <w:pPr/>
      <w:r>
        <w:rPr>
          <w:lang w:val="id_ID" w:bidi="id_ID"/>
        </w:rPr>
      </w:r>
      <w:r>
        <w:rPr>
          <w:lang w:val="id_ID" w:bidi="id_ID"/>
        </w:rPr>
        <w:t xml:space="preserve">Yesus kemudian berbicara kepada </w:t>
      </w:r>
      <w:r>
        <w:rPr>
          <w:b/>
          <w:lang w:val="id_ID" w:bidi="id_ID"/>
        </w:rPr>
        <w:t>para murid</w:t>
      </w:r>
      <w:r>
        <w:rPr>
          <w:lang w:val="id_ID" w:bidi="id_ID"/>
        </w:rPr>
        <w:t xml:space="preserve">-Nya. Murid-murid adalah para pengikut Yesus yang terdekat. Terjemahkan murid dengan cara yang sama yang telah saudara lakukan dalam kitab Lukas. Lihat Daftar Kata Utama untuk definisi </w:t>
      </w:r>
      <w:hyperlink r:id="rId171">
        <w:r>
          <w:rPr>
            <w:lang w:val="id_ID" w:bidi="id_ID"/>
          </w:rPr>
          <w:rPr>
            <w:color w:val="0000EE"/>
            <w:u w:val="single"/>
          </w:rPr>
          <w:t>murid-murid</w:t>
        </w:r>
      </w:hyperlink>
      <w:r>
        <w:rPr>
          <w:lang w:val="id_ID" w:bidi="id_ID"/>
        </w:rPr>
        <w:t xml:space="preserve">. Yesus mengatakan kepada para murid bahwa di masa depan mereka akan merindukan atau mengharapkan suatu hari dari </w:t>
      </w:r>
      <w:r>
        <w:rPr>
          <w:b/>
          <w:lang w:val="id_ID" w:bidi="id_ID"/>
        </w:rPr>
        <w:t>Anak Manusia</w:t>
      </w:r>
      <w:r>
        <w:rPr>
          <w:lang w:val="id_ID" w:bidi="id_ID"/>
        </w:rPr>
        <w:t xml:space="preserve">. Anak Manusia adalah rujukan kepada Yesus dan istilah yang paling sering digunakan Yesus untuk diri-Nya. Orang-orang Yahudi mengenal Anak Manusia sebagai rujukan kepada Mesias dan orang yang akan datang untuk menjadi hakim pada akhir zaman. Terjemahkan Anak Manusia dengan cara yang sama yang telah saudara lakukan dalam kitab Lukas. </w:t>
      </w:r>
      <w:hyperlink r:id="rId164">
        <w:r>
          <w:rPr>
            <w:lang w:val="id_ID" w:bidi="id_ID"/>
          </w:rPr>
          <w:rPr>
            <w:color w:val="0000EE"/>
            <w:u w:val="single"/>
          </w:rPr>
          <w:t>Anak Manusia</w:t>
        </w:r>
      </w:hyperlink>
      <w:r>
        <w:rPr>
          <w:lang w:val="id_ID" w:bidi="id_ID"/>
        </w:rPr>
        <w:t xml:space="preserve"> ada di Daftar Kata Utama.</w:t>
      </w:r>
    </w:p>
    <w:p>
      <w:pPr/>
      <w:r>
        <w:rPr>
          <w:lang w:val="id_ID" w:bidi="id_ID"/>
        </w:rPr>
      </w:r>
      <w:r>
        <w:rPr>
          <w:lang w:val="id_ID" w:bidi="id_ID"/>
        </w:rPr>
        <w:t>Yesus mengatakan kepada para murid bahwa orang lain akan mencoba mengatakan kepada mereka di mana Anak Manusia berada. Yesus mengatakan kepada para murid untuk tidak mengikuti orang-orang itu karena kembalinya Yesus akan seperti kilat yang memancar dari satu bagian langit ke bagian lain. Tetapi sebelum Anak Manusia datang kembali, Yesus mengatakan bahwa Ia harus menderita banyak hal dalam angkatan ini, atau saat ini. Yesus mengatakan kepada mereka bahwa hari Anak Manusia akan kembali seperti pada zaman Nuh dan Lot. Pada hari-hari itu, semua orang menjalankan bisnis atau kehidupan mereka dan tiba-tiba beberapa orang diselamatkan dan Allah menghancurkan orang yang lain.</w:t>
      </w:r>
    </w:p>
    <w:p>
      <w:pPr/>
      <w:r>
        <w:rPr>
          <w:lang w:val="id_ID" w:bidi="id_ID"/>
        </w:rPr>
      </w:r>
      <w:r>
        <w:rPr>
          <w:lang w:val="id_ID" w:bidi="id_ID"/>
        </w:rPr>
        <w:t>Yesus memperingatkan para murid bahwa ketika Anak Manusia dinyatakan, atau datang kembali, mereka tidak perlu mengkhawatirkan tentang hal-hal materi. Harta milik tidak akan lagi penting. Yesus mengatakan kepada para murid untuk mengingat istri Lot. Yesus mengatakan kepada para murid bahwa siapa pun yang mencoba menyelamatkan nyawa-Nya akan kehilangan hal itu dan siapa pun yang kehilangan nyawa-Nya akan menyelamatkannya. Karena dua orang akan berada di tempat tidur, dan satu akan diambil dan yang satu ditinggalkan. Dua akan mengirik gandum di pengirikan; satu akan diambil dan yang lain ditinggalkan.</w:t>
      </w:r>
    </w:p>
    <w:p>
      <w:pPr/>
      <w:r>
        <w:rPr>
          <w:lang w:val="id_ID" w:bidi="id_ID"/>
        </w:rPr>
      </w:r>
      <w:r>
        <w:rPr>
          <w:lang w:val="id_ID" w:bidi="id_ID"/>
        </w:rPr>
        <w:t xml:space="preserve">Para murid bertanya kepada </w:t>
      </w:r>
      <w:r>
        <w:rPr>
          <w:b/>
          <w:lang w:val="id_ID" w:bidi="id_ID"/>
        </w:rPr>
        <w:t>Tuhan</w:t>
      </w:r>
      <w:r>
        <w:rPr>
          <w:lang w:val="id_ID" w:bidi="id_ID"/>
        </w:rPr>
        <w:t xml:space="preserve">, atau Yesus "di mana?" Yesus menjawab bahwa di mana pun bangkai berada, burung nasar akan berkumpul. Terjemahkan Tuhan dengan cara yang sama yang telah saudara lakukan sebelumnya, dan ingatlah bahwa </w:t>
      </w:r>
      <w:hyperlink r:id="rId60">
        <w:r>
          <w:rPr>
            <w:lang w:val="id_ID" w:bidi="id_ID"/>
          </w:rPr>
          <w:rPr>
            <w:color w:val="0000EE"/>
            <w:u w:val="single"/>
          </w:rPr>
          <w:t>Tuhan</w:t>
        </w:r>
      </w:hyperlink>
      <w:r>
        <w:rPr>
          <w:lang w:val="id_ID" w:bidi="id_ID"/>
        </w:rPr>
        <w:t xml:space="preserve"> terdapat dalam Daftar Kata Utama.</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itu, secara berkelompok, dalam bahasa sendiri.</w:t>
      </w:r>
    </w:p>
    <w:p>
      <w:pPr/>
      <w:r>
        <w:rPr>
          <w:lang w:val="id_ID" w:bidi="id_ID"/>
        </w:rPr>
      </w:r>
      <w:r>
        <w:rPr>
          <w:lang w:val="id_ID" w:bidi="id_ID"/>
        </w:rPr>
        <w:t>Pertama, seluruh kelompok harus berlatih menceritakan perikop itu dalam bahasa sendiri. Ingatlah untuk menyertakan hal-hal yang sudah ditentukan dalam tahap-tahap sebelumnya, seperti kronologi, kata, frasa, emosi, atau apa pun yang sudah dibahas.</w:t>
      </w:r>
    </w:p>
    <w:p>
      <w:pPr/>
      <w:r>
        <w:rPr>
          <w:lang w:val="id_ID" w:bidi="id_ID"/>
        </w:rPr>
      </w:r>
      <w:r>
        <w:rPr>
          <w:lang w:val="id_ID" w:bidi="id_ID"/>
        </w:rPr>
        <w:t xml:space="preserve">Satu anggota harus mengucapkan beberapa kalimat dari perikop itu dan berhenti sebentar. Anggota kelompok lain harus mengucapkan kalimat selanjutnya dari perikop itu tersebut dan berhenti sejenak. Lakukan ini sampai kelompok telah menceritakan kembali seluruh teks. Anggota-anggota kelompok dapat saling memperbaiki dalam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teks tersebut tanpa interupsi setidaknya satu kali. Seorang anggota kelompok dapat menggunakan benda apa saja, gerakan, atau papan cerita untuk membantu mereka mengingat teks tersebut.</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siapa dari teks tersebut yang Anda paling 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Akhirnya, kelompok dapat menyusun versi akhir dari perikop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Lukas 17:20–37</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484">
        <w:r>
          <w:rPr>
            <w:lang w:val="id_ID" w:bidi="id_ID"/>
          </w:rPr>
          <w:rPr>
            <w:color w:val="0000EE"/>
            <w:u w:val="single"/>
          </w:rPr>
          <w:t>Dengar dan Renungkan</w:t>
        </w:r>
      </w:hyperlink>
      <w:r>
        <w:rPr>
          <w:lang w:val="id_ID" w:bidi="id_ID"/>
        </w:rPr>
        <w:t xml:space="preserve"> (572 KB)</w:t>
      </w:r>
      <w:r>
        <w:rPr>
          <w:lang w:val="id_ID" w:bidi="id_ID"/>
        </w:rPr>
      </w:r>
    </w:p>
    <w:p>
      <w:pPr>
        <w:pStyle w:val="ListBullet"/>
        <w:spacing w:line="240" w:lineRule="auto"/>
        <w:ind w:left="720"/>
      </w:pPr>
      <w:r>
        <w:rPr>
          <w:lang w:val="id_ID" w:bidi="id_ID"/>
        </w:rPr>
      </w:r>
      <w:hyperlink r:id="rId485">
        <w:r>
          <w:rPr>
            <w:lang w:val="id_ID" w:bidi="id_ID"/>
          </w:rPr>
          <w:rPr>
            <w:color w:val="0000EE"/>
            <w:u w:val="single"/>
          </w:rPr>
          <w:t>Menyiapkan Panggung</w:t>
        </w:r>
      </w:hyperlink>
      <w:r>
        <w:rPr>
          <w:lang w:val="id_ID" w:bidi="id_ID"/>
        </w:rPr>
        <w:t xml:space="preserve"> (6.6 MB)</w:t>
      </w:r>
      <w:r>
        <w:rPr>
          <w:lang w:val="id_ID" w:bidi="id_ID"/>
        </w:rPr>
      </w:r>
    </w:p>
    <w:p>
      <w:pPr>
        <w:pStyle w:val="ListBullet"/>
        <w:spacing w:line="240" w:lineRule="auto"/>
        <w:ind w:left="720"/>
      </w:pPr>
      <w:r>
        <w:rPr>
          <w:lang w:val="id_ID" w:bidi="id_ID"/>
        </w:rPr>
      </w:r>
      <w:hyperlink r:id="rId486">
        <w:r>
          <w:rPr>
            <w:lang w:val="id_ID" w:bidi="id_ID"/>
          </w:rPr>
          <w:rPr>
            <w:color w:val="0000EE"/>
            <w:u w:val="single"/>
          </w:rPr>
          <w:t>Menjelaskan Adegan</w:t>
        </w:r>
      </w:hyperlink>
      <w:r>
        <w:rPr>
          <w:lang w:val="id_ID" w:bidi="id_ID"/>
        </w:rPr>
        <w:t xml:space="preserve"> (4.5 MB)</w:t>
      </w:r>
      <w:r>
        <w:rPr>
          <w:lang w:val="id_ID" w:bidi="id_ID"/>
        </w:rPr>
      </w:r>
    </w:p>
    <w:p>
      <w:pPr>
        <w:pStyle w:val="ListBullet"/>
        <w:spacing w:line="240" w:lineRule="auto"/>
        <w:ind w:left="720"/>
      </w:pPr>
      <w:r>
        <w:rPr>
          <w:lang w:val="id_ID" w:bidi="id_ID"/>
        </w:rPr>
      </w:r>
      <w:hyperlink r:id="rId487">
        <w:r>
          <w:rPr>
            <w:lang w:val="id_ID" w:bidi="id_ID"/>
          </w:rPr>
          <w:rPr>
            <w:color w:val="0000EE"/>
            <w:u w:val="single"/>
          </w:rPr>
          <w:t>Memperagakan Bacaan</w:t>
        </w:r>
      </w:hyperlink>
      <w:r>
        <w:rPr>
          <w:lang w:val="id_ID" w:bidi="id_ID"/>
        </w:rPr>
        <w:t xml:space="preserve"> (2.8 MB)</w:t>
      </w:r>
      <w:r>
        <w:rPr>
          <w:lang w:val="id_ID" w:bidi="id_ID"/>
        </w:rPr>
      </w:r>
    </w:p>
    <w:p>
      <w:pPr>
        <w:pStyle w:val="ListBullet"/>
        <w:spacing w:line="240" w:lineRule="auto"/>
        <w:ind w:left="720"/>
      </w:pPr>
      <w:r>
        <w:rPr>
          <w:lang w:val="id_ID" w:bidi="id_ID"/>
        </w:rPr>
      </w:r>
      <w:hyperlink r:id="rId488">
        <w:r>
          <w:rPr>
            <w:lang w:val="id_ID" w:bidi="id_ID"/>
          </w:rPr>
          <w:rPr>
            <w:color w:val="0000EE"/>
            <w:u w:val="single"/>
          </w:rPr>
          <w:t>Melengkapi yang Kurang</w:t>
        </w:r>
      </w:hyperlink>
      <w:r>
        <w:rPr>
          <w:lang w:val="id_ID" w:bidi="id_ID"/>
        </w:rPr>
        <w:t xml:space="preserve"> (2.1 MB)</w:t>
      </w:r>
      <w:r>
        <w:rPr>
          <w:lang w:val="id_ID" w:bidi="id_ID"/>
        </w:rPr>
      </w:r>
    </w:p>
    <w:p>
      <w:pPr>
        <w:pStyle w:val="ListBullet"/>
        <w:spacing w:line="240" w:lineRule="auto"/>
        <w:ind w:left="720"/>
      </w:pPr>
      <w:r>
        <w:rPr>
          <w:lang w:val="id_ID" w:bidi="id_ID"/>
        </w:rPr>
      </w:r>
      <w:hyperlink r:id="rId489">
        <w:r>
          <w:rPr>
            <w:lang w:val="id_ID" w:bidi="id_ID"/>
          </w:rPr>
          <w:rPr>
            <w:color w:val="0000EE"/>
            <w:u w:val="single"/>
          </w:rPr>
          <w:t>Menyampaikan Firman Tuhan</w:t>
        </w:r>
      </w:hyperlink>
      <w:r>
        <w:rPr>
          <w:lang w:val="id_ID" w:bidi="id_ID"/>
        </w:rPr>
        <w:t xml:space="preserve"> (1.1 MB)</w:t>
      </w:r>
      <w:r>
        <w:rPr>
          <w:lang w:val="id_ID" w:bidi="id_ID"/>
        </w:rPr>
      </w:r>
      <w:r>
        <w:rPr>
          <w:lang w:val="id_ID" w:bidi="id_ID"/>
        </w:rPr>
      </w:r>
      <w:r>
        <w:rPr>
          <w:lang w:val="id_ID" w:bidi="id_ID"/>
        </w:rPr>
      </w:r>
    </w:p>
    <w:p>
      <w:pPr/>
      <w:r>
        <w:rPr>
          <w:lang w:val="id_ID" w:bidi="id_ID"/>
        </w:rPr>
      </w:r>
    </w:p>
    <w:p>
      <w:pPr>
        <w:pStyle w:val="Heading2"/>
      </w:pPr>
      <w:r>
        <w:rPr>
          <w:lang w:val="id_ID" w:bidi="id_ID"/>
        </w:rPr>
        <w:t>Lukas 18:1–17</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Dengarkan Lukas 18:1–17 dan renungkan di dalam hati Anda. Dengarkan atau bacalah teks sebanyak tiga kali (dalam tiga terjemahan yang berbeda, jika memungkinkan). Kemudian diskusikan pertanyaan-pertanyaan berikut secara berkelompok:</w:t>
      </w:r>
    </w:p>
    <w:p>
      <w:pPr>
        <w:pStyle w:val="ListBullet"/>
        <w:spacing w:line="240" w:lineRule="auto"/>
        <w:ind w:left="720"/>
      </w:pPr>
      <w:r>
        <w:rPr>
          <w:lang w:val="id_ID" w:bidi="id_ID"/>
        </w:rPr>
      </w:r>
      <w:r>
        <w:rPr>
          <w:lang w:val="id_ID" w:bidi="id_ID"/>
        </w:rPr>
        <w:t>Apa yang saudara suka dalam kisah ini?</w:t>
      </w:r>
    </w:p>
    <w:p>
      <w:pPr>
        <w:pStyle w:val="ListBullet"/>
        <w:spacing w:line="240" w:lineRule="auto"/>
        <w:ind w:left="720"/>
      </w:pPr>
      <w:r>
        <w:rPr>
          <w:lang w:val="id_ID" w:bidi="id_ID"/>
        </w:rPr>
      </w:r>
      <w:r>
        <w:rPr>
          <w:lang w:val="id_ID" w:bidi="id_ID"/>
        </w:rPr>
        <w:t>Apakah yang tidak saudara sukai atau tidak pahami?</w:t>
      </w:r>
    </w:p>
    <w:p>
      <w:pPr>
        <w:pStyle w:val="ListBullet"/>
        <w:spacing w:line="240" w:lineRule="auto"/>
        <w:ind w:left="720"/>
      </w:pPr>
      <w:r>
        <w:rPr>
          <w:lang w:val="id_ID" w:bidi="id_ID"/>
        </w:rPr>
      </w:r>
      <w:r>
        <w:rPr>
          <w:lang w:val="id_ID" w:bidi="id_ID"/>
        </w:rPr>
        <w:t>Apakah yang diceritakan kisah ini tentang Allah atau Yesus?</w:t>
      </w:r>
    </w:p>
    <w:p>
      <w:pPr>
        <w:pStyle w:val="ListBullet"/>
        <w:spacing w:line="240" w:lineRule="auto"/>
        <w:ind w:left="720"/>
      </w:pPr>
      <w:r>
        <w:rPr>
          <w:lang w:val="id_ID" w:bidi="id_ID"/>
        </w:rPr>
      </w:r>
      <w:r>
        <w:rPr>
          <w:lang w:val="id_ID" w:bidi="id_ID"/>
        </w:rPr>
        <w:t>Apakah yang diceritakan kisah ini tentang manusia?</w:t>
      </w:r>
    </w:p>
    <w:p>
      <w:pPr>
        <w:pStyle w:val="ListBullet"/>
        <w:spacing w:line="240" w:lineRule="auto"/>
        <w:ind w:left="720"/>
      </w:pPr>
      <w:r>
        <w:rPr>
          <w:lang w:val="id_ID" w:bidi="id_ID"/>
        </w:rPr>
      </w:r>
      <w:r>
        <w:rPr>
          <w:lang w:val="id_ID" w:bidi="id_ID"/>
        </w:rPr>
        <w:t>Bagaimana kisah ini mempengaruhi kehidupan sehari-hari kita?</w:t>
      </w:r>
    </w:p>
    <w:p>
      <w:pPr>
        <w:pStyle w:val="ListBullet"/>
        <w:spacing w:line="240" w:lineRule="auto"/>
        <w:ind w:left="720"/>
      </w:pPr>
      <w:r>
        <w:rPr>
          <w:lang w:val="id_ID" w:bidi="id_ID"/>
        </w:rPr>
      </w:r>
      <w:r>
        <w:rPr>
          <w:lang w:val="id_ID" w:bidi="id_ID"/>
        </w:rPr>
        <w:t>Siapakah orang yang saudara kenal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Yesus memulai serangkaian dua perumpamaan tentang doa, atau berbicara kepada Allah. Ingatlah sebuah perumpamaan adalah kisah yang menggunakan situasi sehari-hari untuk menjelaskan makna rohani yang lebih dalam. Yesus masih berbicara kepada para murid, para pengikut-Nya yang terdekat saat mereka melakukan perjalanan ke Yerusalem. Kemungkinan ada banyak orang lain yang juga mendengarkan Yesus mengajar juga.</w:t>
      </w:r>
    </w:p>
    <w:p>
      <w:pPr/>
      <w:r>
        <w:rPr>
          <w:lang w:val="id_ID" w:bidi="id_ID"/>
        </w:rPr>
      </w:r>
      <w:r>
        <w:rPr>
          <w:lang w:val="id_ID" w:bidi="id_ID"/>
        </w:rPr>
        <w:t>Yesus mengatakan kepada para muridNya sebuah perumpamaan tentang doa. Perumpamaan ini mengajar para murid untuk berdoa dengan tidak jemu-jemu, dan tidak kehilangan hati atau menyerah menunggu jawaban Allah dalam doa. Yesus memperkenalkan dua tokoh yang berlawanan: orang yang memiliki banyak kuasa dalam masyarakat dan orang yang tidak memiliki banyak kuasa dalam masyarakat. Seorang hakim setempat atau hakim lokal adalah seorang pejabat pemerintah yang melakukan penghakiman atau membuat keputusan tentang berbagai masalah dalam masyarakat. Hakim di kota ini tidak takut akan Allah atau manusia, atau orang-orang. Seorang janda, seorang perempuan yang suaminya telah meninggal, tinggal di kota yang sama dengan hakim ini. Janda ini terus menerus datang kepada hakim untuk meminta perlindungan hukum dari seseorang yang adalah lawannya. Beberapa terjemahan mengatakan bahwa janda itu meminta keadilan terhadap musuhnya. Janda itu meminta keputusan yang akan menguntungkannya. Janda itu tidak bermaksud agar musuhnya dihukum.</w:t>
      </w:r>
    </w:p>
    <w:p>
      <w:pPr/>
      <w:r>
        <w:rPr>
          <w:lang w:val="id_ID" w:bidi="id_ID"/>
        </w:rPr>
      </w:r>
      <w:r>
        <w:rPr>
          <w:lang w:val="id_ID" w:bidi="id_ID"/>
        </w:rPr>
        <w:t>Berhenti dan diskusikan: Ceritakan tentang seseorang yang saudara kenal yang berkuasa yang tidak takut akan Allah atau takut orang-orang. Bagaimana mereka bertindak? Bagaimana mereka berbicara kepada orang-orang?</w:t>
      </w:r>
    </w:p>
    <w:p>
      <w:pPr/>
      <w:r>
        <w:rPr>
          <w:lang w:val="id_ID" w:bidi="id_ID"/>
        </w:rPr>
      </w:r>
      <w:r>
        <w:rPr>
          <w:lang w:val="id_ID" w:bidi="id_ID"/>
        </w:rPr>
        <w:t>Untuk waktu yang lama, hakim itu menolak untuk membantu janda itu. Tetapi pada akhirnya hakim itu mengatakan kepada dirinya sendiri, atau berpikir dalam hati, bahwa meskipun hakim itu tidak peduli apa yang dipikirkan Allah atau orang-orang, hakim itu akan memberikan keadilan kepada janda itu. Pemikiran ini menyiratkan bahwa mereka yang peduli dengan apa yang dipikirkan Allah dan menghormati orang-orang akan memberikan keadilan kepada janda itu lebih cepat. Hakim itu menyerah kepada janda itu karena ia telah sangat mengganggu-nya. Hakim itu tidak ingin janda itu menyerangnya, atau membuatnya lelah karena mengganggu.</w:t>
      </w:r>
    </w:p>
    <w:p>
      <w:pPr/>
      <w:r>
        <w:rPr>
          <w:lang w:val="id_ID" w:bidi="id_ID"/>
        </w:rPr>
      </w:r>
      <w:r>
        <w:rPr>
          <w:lang w:val="id_ID" w:bidi="id_ID"/>
        </w:rPr>
        <w:t>Berhenti dan diskusikan: Ceritakan kisah tentang seseorang yang datang kepada saudara berkali-kali untuk meminta petolongan. Bagaimana tanggapan Anda? Bagaimana saudara menanggapi orang itu?</w:t>
      </w:r>
    </w:p>
    <w:p>
      <w:pPr/>
      <w:r>
        <w:rPr>
          <w:lang w:val="id_ID" w:bidi="id_ID"/>
        </w:rPr>
      </w:r>
      <w:r>
        <w:rPr>
          <w:lang w:val="id_ID" w:bidi="id_ID"/>
        </w:rPr>
        <w:t>Lukas menggunakan gelar, "Tuhan" dalam perikop ini, bagi Yesus. Kata Tuhan ini adalah gelar yang secara khusus untuk Allah atau Yesus sang Mesias. Ini mengakui otoritas rohani dan supranatural yang dimiliki Yesus. "Tuhan mengatakan" adalah bagaimana Lukas memperkenalkan penerapan perumpamaan itu oleh Yesus. Yesus mengatakan, "Dengarkan apa yang dikatakan hakim itu." Yesus mengatakan kepada para pendengar untuk memperhatikan apa yang dikatakan hakim itu. Yesus mengajukan dua pertanyaan yang kemudian dijawabNya. Tidakkah Allah akan membawa keadilan bagi umat pilihan Allah? Pertanyaan ini adalah untuk membandingkan Allah dengan hakim yang tidak adil itu. Hakim yang tidak adil akhirnya menyerah untuk menegakkan keadilan. Tetapi Allah yang adil akan memberikan keadilan kepada umat Allah yang berteriak kepada Allah dalam doa siang dan malam. Dan akankah Allah yang adil terus menunda keadilan, atau membutuhkan waktu yang lama untuk membantu umat Allah? Yesus menjawab pertanyaan-Nya sendiri. Allah akan menegakkan keadilan bagi umat Allah, dan menegakkannya dengan cepat. Kata ini dengan cepat tidak berarti segera. Kembalinya Anak Manusia tampaknya dikaitkan dengan keadilan Allah. Karena kedatangan Yesus kembali tidak dalam waktu yang cepat, akankah umat Allah terus percaya kepada Yesus? Yesus bertanya, "Apakah Anak Manusia akan menemukan orang-orang yang mempunyai iman, atau percaya kepada-Nya? Pertanyaan itu menyiratkan bahwa Yesus meragukan bahwa jawabannya akan "ya."</w:t>
      </w:r>
    </w:p>
    <w:p>
      <w:pPr/>
      <w:r>
        <w:rPr>
          <w:lang w:val="id_ID" w:bidi="id_ID"/>
        </w:rPr>
      </w:r>
      <w:r>
        <w:rPr>
          <w:lang w:val="id_ID" w:bidi="id_ID"/>
        </w:rPr>
        <w:t>Lukas menjelaskan bahwa Yesus mengarahkan perumpamaan berikutnya pada kelompok orang yang berbeda. Di sini kita melihat bahwa bukan hanya para murid yang mendengarkan Yesus. Lukas tidak secara spesifik mengatakan bahwa Yesus berbicara kepada orang-orang Farisi, tetapi kepada khalayak yang lebih besar yang bertindak seperti orang Farisi dalam perumpamaan itu. Ingatlah bahwa seorang Farisi adalah pemimpin agama Yahudi pada saat itu. Yesus berbicara secara khusus kepada orang-orang yang mengganggap diri mereka lebih benar, atau lebih layak bersama Allah, daripada yang lain, dan yang membenci orang lain karena tidak sebenar mereka.</w:t>
      </w:r>
    </w:p>
    <w:p>
      <w:pPr/>
      <w:r>
        <w:rPr>
          <w:lang w:val="id_ID" w:bidi="id_ID"/>
        </w:rPr>
      </w:r>
      <w:r>
        <w:rPr>
          <w:lang w:val="id_ID" w:bidi="id_ID"/>
        </w:rPr>
        <w:t>Yesus mengontraskan bagaimana seorang Farisi dan seorang pemungut cukai berdoa. Baik orang Farisi dan pemungut cukai itu pergi ke Bait Suci untuk berdoa. Bait Suci adalah tempat orang-orang Yahudi menyembah Allah di Yerusalem. Pemungut cukai itu adalah seorang Yahudi yang bekerja untuk pemerintah Romawi untuk memungut pajak dari orang-orang Yahudi. Orang-orang Yahudi membenci para pemungut cukai dan menganggap mereka pengkhianat.</w:t>
      </w:r>
    </w:p>
    <w:p>
      <w:pPr/>
      <w:r>
        <w:rPr>
          <w:lang w:val="id_ID" w:bidi="id_ID"/>
        </w:rPr>
      </w:r>
      <w:r>
        <w:rPr>
          <w:lang w:val="id_ID" w:bidi="id_ID"/>
        </w:rPr>
        <w:t>Orang Farisi mengambil sikap untuk berdiri, atau berdiri, yang merupakan kebiasaan bagi orang-orang Yahudi ketika mereka berdoa. Lukas menggunakan istilah "mengambil sikap untuk berdiri" untuk menyiratkan bahwa seseorang akan mengatakan sesuatu yang penting. Kemungkinan besar orang Farisi itu tidak sendirian, tetapi ia berdiri di tempat yang cukup dekat sehingga orang lain dapat mendengar dan berdoa untuk dirinya sendiri.</w:t>
      </w:r>
    </w:p>
    <w:p>
      <w:pPr/>
      <w:r>
        <w:rPr>
          <w:lang w:val="id_ID" w:bidi="id_ID"/>
        </w:rPr>
      </w:r>
      <w:r>
        <w:rPr>
          <w:lang w:val="id_ID" w:bidi="id_ID"/>
        </w:rPr>
        <w:t>Berhenti dan diskusikan: Bagaimana orang-orang dalam budaya saudara berdoa? Seberapa penting posisi di mana saudara berdoa kepada Allah?</w:t>
      </w:r>
    </w:p>
    <w:p>
      <w:pPr/>
      <w:r>
        <w:rPr>
          <w:lang w:val="id_ID" w:bidi="id_ID"/>
        </w:rPr>
      </w:r>
      <w:r>
        <w:rPr>
          <w:lang w:val="id_ID" w:bidi="id_ID"/>
        </w:rPr>
        <w:t>Orang Farisi itu bersyukur kepada Allah karena Ia tidak seperti orang lain. Orang Farisi itu menyatakan secara tidak langsung bahwa dirinya lebih baik daripada orang-orang lain. Orang Farisi itu mengatakan bahwa orang-orang lain adalah perampok, tidak benar atau tidak adil, dan orang-orang berzinah, semua yang dibenci. Orang Farisi itu kemudian menambahkan pemungut cukai itu kepada kelompok orang yang dibenci. Orang Farisi itu melakukan lebih dari yang disyaratkan hukum agama: Ia berpuasa, atau tidak makan, dua kali seminggu, dan ia memberikan persepuluhan, atau memberikan 10 persen dari semua yang ia miliki ke Bait Suci.</w:t>
      </w:r>
    </w:p>
    <w:p>
      <w:pPr/>
      <w:r>
        <w:rPr>
          <w:lang w:val="id_ID" w:bidi="id_ID"/>
        </w:rPr>
      </w:r>
      <w:r>
        <w:rPr>
          <w:lang w:val="id_ID" w:bidi="id_ID"/>
        </w:rPr>
        <w:t>Berhenti dan diskusikan: Apa yang dilakukan orang-orang dalam budaya saudara untuk menunjukkan kepada orang lain bahwa mereka adalah orang-orang yang saleh, atau orang-orang baik, atau lebih baik daripada orang lain?</w:t>
      </w:r>
    </w:p>
    <w:p>
      <w:pPr/>
      <w:r>
        <w:rPr>
          <w:lang w:val="id_ID" w:bidi="id_ID"/>
        </w:rPr>
      </w:r>
      <w:r>
        <w:rPr>
          <w:lang w:val="id_ID" w:bidi="id_ID"/>
        </w:rPr>
        <w:t>Namun, pemungut cukai itu, berdiri jauh dari orang Farisi itu. Pemungut cukai itu bahkan tidak dapat mengangkat matanya ke surga. Sikap ini berarti pemungut cukai itu percaya bahwa dirinya tidak layak kepada Allah. Pemungut cukai itu memukul dadanya, yang merupakan tanda penyesalan yang besar atau mendalam, dan berteriak kepada Allah untuk menunjukkan kepadanya rahmat , atau belas kasihan, karena pemungut cukai itu membutuhkannya.</w:t>
      </w:r>
    </w:p>
    <w:p>
      <w:pPr/>
      <w:r>
        <w:rPr>
          <w:lang w:val="id_ID" w:bidi="id_ID"/>
        </w:rPr>
      </w:r>
      <w:r>
        <w:rPr>
          <w:lang w:val="id_ID" w:bidi="id_ID"/>
        </w:rPr>
        <w:t>Berhenti dan diskusikan: Bagaimana orang-orang dalam budaya saudara menunjukkan penyesalan atas tindakan mereka? Bagaimana orang-orang dalam budaya saudara menunjukkan bahwa mereka memahami bahwa mereka adalah berdosa?</w:t>
      </w:r>
    </w:p>
    <w:p>
      <w:pPr/>
      <w:r>
        <w:rPr>
          <w:lang w:val="id_ID" w:bidi="id_ID"/>
        </w:rPr>
      </w:r>
      <w:r>
        <w:rPr>
          <w:lang w:val="id_ID" w:bidi="id_ID"/>
        </w:rPr>
        <w:t>Yesus menyatakan bahwa itu adalah pemungut cukai yang pulang kerumah dalam keadaan dibenarkan. Dibenarkan berarti dikembalikan ke hubungan yang benar dengan orang lain. Dalam hal ini, pemungut cukai itu dipulihkan hubungannya yang benar dengan Allah. Yesus mengatakan bahwa semua orang yang meninggikan dirinya akan direndahkan, dan mereka yang merendahkan diri akan ditinggikan. Meninggikan diri seseorang berarti mencoba menjadikan dirimu dalam kedudukan yang tinggi. Direndahkan berarti seseorang yang menurunkan status saudara atau bahkan mempermalukan saudara. Yesus menyatakan bahwa sikap hati kita penting dalam hubungan kita dengan Allah.</w:t>
      </w:r>
    </w:p>
    <w:p>
      <w:pPr/>
      <w:r>
        <w:rPr>
          <w:lang w:val="id_ID" w:bidi="id_ID"/>
        </w:rPr>
      </w:r>
      <w:r>
        <w:rPr>
          <w:lang w:val="id_ID" w:bidi="id_ID"/>
        </w:rPr>
        <w:t>Dalam peristiwa selanjutnya Yesus menunjukkan lagi pembalikan peran dalam Kerajaan Allah — orang-orang yang memiliki status rendah dibuat tinggi. Orang-orang dalam kerumunan orang banyak membawa bayi-bayi atau anak-anak mereka kepada Yesus agar Yesus menjamah mereka, atau memberkati mereka. Memberkati berarti Allah menolong mereka atau memberi mereka kemurahan hati. Pastikan untuk tidak menggunakan kata yang memiliki arti memberi atau membawa keberuntungan. Namun, ketika para murid memperhatikan hal ini, para murid menegur orang-orang, atau mengatakan kepada mereka untuk berhenti membawa anak-anak kepada Yesus. Orang-orang pada masa itu percaya bahwa anak-anak kurang berharga sampai mereka menjadi dewasa. Banyak orang tua akan meninggalkan anak-anak mereka karena mereka kurang berharga. Mungkin itulah sebabnya mengapa para murid menegur orang-orang yang membawa anak-anak mereka.</w:t>
      </w:r>
    </w:p>
    <w:p>
      <w:pPr/>
      <w:r>
        <w:rPr>
          <w:lang w:val="id_ID" w:bidi="id_ID"/>
        </w:rPr>
      </w:r>
      <w:r>
        <w:rPr>
          <w:lang w:val="id_ID" w:bidi="id_ID"/>
        </w:rPr>
        <w:t>Berhenti dan diskusikan: Bagaimana orang-orang dalam budaya saudara memandang anak-anak? Apakah anak-anak dilihat sebagai berharga dan penting? Jelaskan kegiatan-kegiatan dalam masyarakat yang melibatkan anak-anak. Diskusikan bagaimana saudara melihat sikap tentang anak-anak yang dinyatakan dalam budaya saudara.</w:t>
      </w:r>
    </w:p>
    <w:p>
      <w:pPr/>
      <w:r>
        <w:rPr>
          <w:lang w:val="id_ID" w:bidi="id_ID"/>
        </w:rPr>
      </w:r>
      <w:r>
        <w:rPr>
          <w:lang w:val="id_ID" w:bidi="id_ID"/>
        </w:rPr>
        <w:t>Yesus memanggil orang-orang untuk membawa anak-anak kepada-Nya. Yesus kemudian mengatakan kepada mereka bahwa kerajaan Allah adalah milik orang-orang yang seperti anak-anak. Dengan kata lain, Yesus mengatakan bahwa orang-orang yang bersikap seperti anak-anak akan lebih mudah menerima pemerintahan Allah atas diri mereka daripada orang dewasa yang tidak rendah hati. Mungkin Yesus masih berbicara tentang kerendahan hati pemungut cukai yang datang kepada Allah seperti seorang anak, memohon atau meminta pertolongan. Yesus sekarang mengatakan bahwa agar dapat memasuki kerajaan Allah kita harus rendah hati seperti anak-anak.</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Dalam sesi ini, saudara akan membantu kelompok untuk memvisualisasikan kisah ini. Saudara akan membantu kelompok mendefinisikan atau menentukan adegan, latar, dan karakter dari kisah ini.</w:t>
      </w:r>
    </w:p>
    <w:p>
      <w:pPr/>
      <w:r>
        <w:rPr>
          <w:lang w:val="id_ID" w:bidi="id_ID"/>
        </w:rPr>
      </w:r>
      <w:r>
        <w:rPr>
          <w:lang w:val="id_ID" w:bidi="id_ID"/>
        </w:rPr>
        <w:t>Kisah ini memiliki 3 adegan.</w:t>
      </w:r>
    </w:p>
    <w:p>
      <w:pPr/>
      <w:r>
        <w:rPr>
          <w:lang w:val="id_ID" w:bidi="id_ID"/>
        </w:rPr>
      </w:r>
      <w:r>
        <w:rPr>
          <w:b/>
          <w:lang w:val="id_ID" w:bidi="id_ID"/>
        </w:rPr>
        <w:t>Adegan pertama:</w:t>
      </w:r>
      <w:r>
        <w:rPr>
          <w:lang w:val="id_ID" w:bidi="id_ID"/>
        </w:rPr>
        <w:t xml:space="preserve"> Yesus menceritakan sebuah perumpamaan kepada para murid tentang berdoa dengan tidak jemu-jemu dan terus menunggu jawaban Allah Perumpamaan itu adalah tentang seorang janda yang terus datang meminta keadilan kepada seorang hakim yang lalim. Hakim itu telah lama mengatakan tidak atau menolak. Akhirnya hakim itu memutuskan untuk menolong janda itu karena ia mengganggu-Nya. Yesus menjelaskan bahwa Allah akan jauh lebih cepat untuk memberikan keadilan dan menjawab umat Allah yang berseru kepada-Nya dalam doa yang tak jemu-jemu. Namun, Yesus bertanya ketika Anak Manusia datang kembali apakah Ia akan menemukan iman kdiantara orang-orang di bumi.</w:t>
      </w:r>
    </w:p>
    <w:p>
      <w:pPr/>
      <w:r>
        <w:rPr>
          <w:lang w:val="id_ID" w:bidi="id_ID"/>
        </w:rPr>
      </w:r>
      <w:r>
        <w:rPr>
          <w:b/>
          <w:lang w:val="id_ID" w:bidi="id_ID"/>
        </w:rPr>
        <w:t>Adegan kedua:</w:t>
      </w:r>
      <w:r>
        <w:rPr>
          <w:lang w:val="id_ID" w:bidi="id_ID"/>
        </w:rPr>
        <w:t xml:space="preserve"> Yesus kemudian berbicara kepada sekelompok orang yang berpikir bahwa mereka lebih baik daripada yang lain, dan membenci atau meremehkan orang lain. Yesus mengatakan kepada mereka sebuah perumpamaan tentang seorang Farisi dan seorang pemungut cukai. Orang Farisi dan pemungut cukai itu pergi ke Bait Suci untuk berdoa. Orang Farisi itu bersyukur kepada Allah karena orang Farisi itu tidak seperti orang lain yang adalah orang-orang jahat seperti pemungut cukai itu. Orang Farisi itu mengingatkan Allah tentang perbuatan baik orang Farisi itu. Pemungut cukai itu memisahkan dirinya dari orang lain untuk berdoa, bahkan tidak melihat ke atas ke surga. Pemungut cukai itu menunjukkan penyesalan dan memohon kepada Allah agar diberi belas kasihan. Yesus mengatakan kepada para pendengar bahwa pemungut cukai itu yang dibenarkan di hadapan Allah. Yesus mengatakan kepada para pendengar bahwa mereka yang meninggikan diri akan direndahkan. Dan mereka yang merendahkan diri akan ditinggikan oleh Allah.</w:t>
      </w:r>
    </w:p>
    <w:p>
      <w:pPr/>
      <w:r>
        <w:rPr>
          <w:lang w:val="id_ID" w:bidi="id_ID"/>
        </w:rPr>
      </w:r>
      <w:r>
        <w:rPr>
          <w:b/>
          <w:lang w:val="id_ID" w:bidi="id_ID"/>
        </w:rPr>
        <w:t>Adegan ketiga:</w:t>
      </w:r>
      <w:r>
        <w:rPr>
          <w:lang w:val="id_ID" w:bidi="id_ID"/>
        </w:rPr>
        <w:t xml:space="preserve"> Orang-orang membawa anak-anak dan bayi-bayi mereka kepada Yesus agar Yesus memberkati mereka. Para murid menegur orang-orang tersebut, mengatakan kepada mereka untuk tidak membawa anak-anak kepada Yesus. Yesus mengatakan kepada para murid untuk mengizinkan anak-anak itu untuk datang kepada Yesus. Yesus mengatakan kepada mereka bahwa kerajaan Allah adalah milik orang-orang yang dapat menerimanya seperti anak-anak.</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 (Anak Manusia)</w:t>
      </w:r>
    </w:p>
    <w:p>
      <w:pPr>
        <w:pStyle w:val="ListBullet"/>
        <w:spacing w:line="240" w:lineRule="auto"/>
        <w:ind w:left="720"/>
      </w:pPr>
      <w:r>
        <w:rPr>
          <w:lang w:val="id_ID" w:bidi="id_ID"/>
        </w:rPr>
      </w:r>
      <w:r>
        <w:rPr>
          <w:lang w:val="id_ID" w:bidi="id_ID"/>
        </w:rPr>
        <w:t>Para murid</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Mereka yang berpikir tinggi tentang diri mereka sendiri</w:t>
      </w:r>
    </w:p>
    <w:p>
      <w:pPr>
        <w:pStyle w:val="ListBullet"/>
        <w:spacing w:line="240" w:lineRule="auto"/>
        <w:ind w:left="720"/>
      </w:pPr>
      <w:r>
        <w:rPr>
          <w:lang w:val="id_ID" w:bidi="id_ID"/>
        </w:rPr>
      </w:r>
      <w:r>
        <w:rPr>
          <w:lang w:val="id_ID" w:bidi="id_ID"/>
        </w:rPr>
        <w:t>Para orangtua</w:t>
      </w:r>
    </w:p>
    <w:p>
      <w:pPr>
        <w:pStyle w:val="ListBullet"/>
        <w:spacing w:line="240" w:lineRule="auto"/>
        <w:ind w:left="720"/>
      </w:pPr>
      <w:r>
        <w:rPr>
          <w:lang w:val="id_ID" w:bidi="id_ID"/>
        </w:rPr>
      </w:r>
      <w:r>
        <w:rPr>
          <w:lang w:val="id_ID" w:bidi="id_ID"/>
        </w:rPr>
        <w:t>Anak-anak/bayi-bayi</w:t>
      </w:r>
    </w:p>
    <w:p>
      <w:pPr/>
      <w:r>
        <w:rPr>
          <w:lang w:val="id_ID" w:bidi="id_ID"/>
        </w:rPr>
      </w:r>
      <w:r>
        <w:rPr>
          <w:lang w:val="id_ID" w:bidi="id_ID"/>
        </w:rPr>
        <w:t>Tokoh dalam perumpamaan meliputi:</w:t>
      </w:r>
    </w:p>
    <w:p>
      <w:pPr>
        <w:pStyle w:val="ListBullet"/>
        <w:spacing w:line="240" w:lineRule="auto"/>
        <w:ind w:left="720"/>
      </w:pPr>
      <w:r>
        <w:rPr>
          <w:lang w:val="id_ID" w:bidi="id_ID"/>
        </w:rPr>
      </w:r>
      <w:r>
        <w:rPr>
          <w:lang w:val="id_ID" w:bidi="id_ID"/>
        </w:rPr>
        <w:t>Hakim</w:t>
      </w:r>
    </w:p>
    <w:p>
      <w:pPr>
        <w:pStyle w:val="ListBullet"/>
        <w:spacing w:line="240" w:lineRule="auto"/>
        <w:ind w:left="720"/>
      </w:pPr>
      <w:r>
        <w:rPr>
          <w:lang w:val="id_ID" w:bidi="id_ID"/>
        </w:rPr>
      </w:r>
      <w:r>
        <w:rPr>
          <w:lang w:val="id_ID" w:bidi="id_ID"/>
        </w:rPr>
        <w:t>Janda</w:t>
      </w:r>
    </w:p>
    <w:p>
      <w:pPr>
        <w:pStyle w:val="ListBullet"/>
        <w:spacing w:line="240" w:lineRule="auto"/>
        <w:ind w:left="720"/>
      </w:pPr>
      <w:r>
        <w:rPr>
          <w:lang w:val="id_ID" w:bidi="id_ID"/>
        </w:rPr>
      </w:r>
      <w:r>
        <w:rPr>
          <w:lang w:val="id_ID" w:bidi="id_ID"/>
        </w:rPr>
        <w:t>Orang Farisi</w:t>
      </w:r>
    </w:p>
    <w:p>
      <w:pPr>
        <w:pStyle w:val="ListBullet"/>
        <w:spacing w:line="240" w:lineRule="auto"/>
        <w:ind w:left="720"/>
      </w:pPr>
      <w:r>
        <w:rPr>
          <w:lang w:val="id_ID" w:bidi="id_ID"/>
        </w:rPr>
      </w:r>
      <w:r>
        <w:rPr>
          <w:lang w:val="id_ID" w:bidi="id_ID"/>
        </w:rPr>
        <w:t>Pemungut cukai</w:t>
      </w:r>
    </w:p>
    <w:p>
      <w:pPr/>
      <w:r>
        <w:rPr>
          <w:lang w:val="id_ID" w:bidi="id_ID"/>
        </w:rPr>
      </w:r>
      <w:r>
        <w:rPr>
          <w:lang w:val="id_ID" w:bidi="id_ID"/>
        </w:rPr>
        <w:t>Dalam sesi ini, ambillah papan cerita kelompok, gambarlah, atau gunakan beberapa macam alat peraga (benda-benda yang dapat Anda pindahkan seperti batu, batang, mainan anak-anak) untuk memvisualisasikan kisah dan adegan di dalamnya.</w:t>
      </w:r>
    </w:p>
    <w:p>
      <w:pPr/>
      <w:r>
        <w:rPr>
          <w:lang w:val="id_ID" w:bidi="id_ID"/>
        </w:rPr>
      </w:r>
      <w:r>
        <w:rPr>
          <w:lang w:val="id_ID" w:bidi="id_ID"/>
        </w:rPr>
        <w:t>Yesus mungkin berbicara kepada kelompok orang yang sama seperti pada perikop sebelumnya. Yesus menceritakan sebuah perumpamaan tentang berdoa dengan tidak jemu-jemu menunggu jawaban Allah. Di sebuah kota tertentu, ada seorang hakim yang tidak takut akan Allah dan orang-orang. Di kota yang sama ada seorang janda yang terus datang kepada hakim itu untuk meminta keadilan. Janda itu meminta hakim itu untuk mengadili atau mendukung kasusnya melawan lawannya.</w:t>
      </w:r>
    </w:p>
    <w:p>
      <w:pPr/>
      <w:r>
        <w:rPr>
          <w:lang w:val="id_ID" w:bidi="id_ID"/>
        </w:rPr>
      </w:r>
      <w:r>
        <w:rPr>
          <w:lang w:val="id_ID" w:bidi="id_ID"/>
        </w:rPr>
        <w:t>Diskusikan dengan tim saudara: Bagaimana saudara mengatakan bahwa seseorang terus melakukan hal yang sama berulang-ulang?</w:t>
      </w:r>
    </w:p>
    <w:p>
      <w:pPr/>
      <w:r>
        <w:rPr>
          <w:lang w:val="id_ID" w:bidi="id_ID"/>
        </w:rPr>
      </w:r>
      <w:r>
        <w:rPr>
          <w:lang w:val="id_ID" w:bidi="id_ID"/>
        </w:rPr>
        <w:t>Ungkapan "untuk sementara waktu" adalah jumlah waktu yang tidak diketahui. Untuk sementara waktu hakim itu tidak bersedia melindungi janda itu. Kemudian setelah itu, hakim tersebut berpikir dalam dirinya bahwa ia akan menolong janda itu karena ia terus mengganggu-Nya. Hakim itu tidak ingin janda itu lelah karena kegigihannya.</w:t>
      </w:r>
    </w:p>
    <w:p>
      <w:pPr/>
      <w:r>
        <w:rPr>
          <w:lang w:val="id_ID" w:bidi="id_ID"/>
        </w:rPr>
      </w:r>
      <w:r>
        <w:rPr>
          <w:lang w:val="id_ID" w:bidi="id_ID"/>
        </w:rPr>
        <w:t>Jika ada kesempatan, berbicaralah kepada seseorang yang adalah seorang hakim dalam budaya saudara. Tanyakan kepada hakim itu apa yang akan dilakukan oleh hakim itu tentang janda ini yang terus-menerus meminta keadilan. Bagikan perumpamaan ini dengan hakim itu dan tanyakan pendapatnya.</w:t>
      </w:r>
    </w:p>
    <w:p>
      <w:pPr/>
      <w:r>
        <w:rPr>
          <w:lang w:val="id_ID" w:bidi="id_ID"/>
        </w:rPr>
      </w:r>
      <w:r>
        <w:rPr>
          <w:lang w:val="id_ID" w:bidi="id_ID"/>
        </w:rPr>
        <w:t>Tuhan mengatakan kepada para murid untuk "Mendengarkan," atau memperhatikan apa yang dikatakan hakim itu. Yesus melanjutkan untuk bertanya, "Tidakkah Allah akan membawa keadilan bagi umat Allah yang berteriak atau berseru kepada Allah dalam doa siang dan malam? Dan tidakkah Allah akan membawa keadilan dengan cepat?" Versi lain mengatakan bahwa Allah akan bersabar, atau panjang sabar dengan umat-Nya. Yesus menjawab pertanyaan-Nya sendiri. "Aku berkata kepadamu" adalah pernyataan lain yang menunjukkan kebenaran tentang apa yang akan dikatakan. Yesus mengatakan, "Aku berkata kepadamu, Allah akan membawa keadilan dan tidak akan memakan waktu yang lama." Yesus mengajukan pertanyaan, "Ketika Anak Manusia datang kembali akankah Ia menemukan iman di bumi?" Pertanyaan ini menyiratkan jawabannya diragukan. Iman yang dicari Anak Manusia adalah iman orang-orang yang mengharapkan kedatangan kembali Anak Manusia.</w:t>
      </w:r>
    </w:p>
    <w:p>
      <w:pPr/>
      <w:r>
        <w:rPr>
          <w:lang w:val="id_ID" w:bidi="id_ID"/>
        </w:rPr>
      </w:r>
      <w:r>
        <w:rPr>
          <w:lang w:val="id_ID" w:bidi="id_ID"/>
        </w:rPr>
        <w:t>Kemudian Yesus juga menceritakan sebuah perumpamaan kepada mereka yang yakin atau percaya kepada kebenaran mereka sendiri. Lukas tidak mengatakan kepada kita siapa orang yang yakin atau percaya kepada kebenaran mereka sendiri. Dalam perumpamaan itu diasumsikan bahwa Yesus menjelaskan jenis orang yang mendengarkan Yesus. Ada dua orang pergi ke Bait Suci untuk berdoa. Satu orang adalah seorang Farisi. Orang lain itu adalah seorang pemungut cukai. Orang Farisi itu bersyukur kepada Allah karena ia merasa jauh lebih baik daripada orang-orang lain. Pemungut cukai itu merendahkan dirinya ketika ia berdoa dan meminta belas kasihan kepada Allah. Yesus mengatakan kepada mereka bahwa pemungut cukai yang pulang dengan dibenarkan dihadapan Allah, dan bukan orang Farisi itu. Mereka yang meninggikan diri, Allah akan merendahkan, dan mereka yang merendahkan diri, Allah akan meninggikan.</w:t>
      </w:r>
    </w:p>
    <w:p>
      <w:pPr/>
      <w:r>
        <w:rPr>
          <w:lang w:val="id_ID" w:bidi="id_ID"/>
        </w:rPr>
      </w:r>
      <w:r>
        <w:rPr>
          <w:lang w:val="id_ID" w:bidi="id_ID"/>
        </w:rPr>
        <w:t>Kemudian orang-orang ingin Yesus memberkati atau meletakkan tangan Yesus pada anak-anak atau bayi mereka. Para murid menegur orang-orang tersebut. Tetapi Yesus memanggil anak-anak kepada-Nya. Yesus mengatakan kepada para murid untuk membiarkan anak-anak datang kepada-Nya karena kerajaan Allah adalah milik orang-orang seperti anak-anak. Yesus mengatakan kepada para murid bahwa kecuali mereka menerima kerajaan Allah seperti seorang anak, mereka tidak akan masuk ke dalam kerajaan Allah.</w:t>
      </w:r>
    </w:p>
    <w:p>
      <w:pPr/>
      <w:r>
        <w:rPr>
          <w:lang w:val="id_ID" w:bidi="id_ID"/>
        </w:rPr>
      </w:r>
      <w:r>
        <w:rPr>
          <w:lang w:val="id_ID" w:bidi="id_ID"/>
        </w:rPr>
        <w:t>Berhentilah di sini dan diskusikan dalam tim: Bagaimana adegan ini akan terlihat? Di manakah Yesus? Di manakah para orang tua? Apakah mereka mengerumuni Yesus untuk membawa anak mereka kepada-Nya? Apakah orang tua berbaris dalam antrian? Apakah mereka hanya mengutus anak-anak mereka saja datang kepada Yesus? Jelaskanlah bagaimana ini akan terlihat dengan cara yang praktis.</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Dengarkan teks sekali lagi dalam versi yang paling mudah dimengerti.</w:t>
      </w:r>
    </w:p>
    <w:p>
      <w:pPr/>
      <w:r>
        <w:rPr>
          <w:lang w:val="id_ID" w:bidi="id_ID"/>
        </w:rPr>
      </w:r>
      <w:r>
        <w:rPr>
          <w:lang w:val="id_ID" w:bidi="id_ID"/>
        </w:rPr>
        <w:t>Dalam sesi ini, tim akan mendramatisir kisah tersebut.</w:t>
      </w:r>
    </w:p>
    <w:p>
      <w:pPr/>
      <w:r>
        <w:rPr>
          <w:lang w:val="id_ID" w:bidi="id_ID"/>
        </w:rPr>
      </w:r>
      <w:r>
        <w:rPr>
          <w:lang w:val="id_ID" w:bidi="id_ID"/>
        </w:rPr>
        <w:t>Kisah ini memiliki 3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 (Anak Manusia)</w:t>
      </w:r>
    </w:p>
    <w:p>
      <w:pPr>
        <w:pStyle w:val="ListBullet"/>
        <w:spacing w:line="240" w:lineRule="auto"/>
        <w:ind w:left="720"/>
      </w:pPr>
      <w:r>
        <w:rPr>
          <w:lang w:val="id_ID" w:bidi="id_ID"/>
        </w:rPr>
      </w:r>
      <w:r>
        <w:rPr>
          <w:lang w:val="id_ID" w:bidi="id_ID"/>
        </w:rPr>
        <w:t>Para murid</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Mereka yang berpikir tinggi tentang diri mereka sendiri</w:t>
      </w:r>
    </w:p>
    <w:p>
      <w:pPr>
        <w:pStyle w:val="ListBullet"/>
        <w:spacing w:line="240" w:lineRule="auto"/>
        <w:ind w:left="720"/>
      </w:pPr>
      <w:r>
        <w:rPr>
          <w:lang w:val="id_ID" w:bidi="id_ID"/>
        </w:rPr>
      </w:r>
      <w:r>
        <w:rPr>
          <w:lang w:val="id_ID" w:bidi="id_ID"/>
        </w:rPr>
        <w:t>Para orang tua</w:t>
      </w:r>
    </w:p>
    <w:p>
      <w:pPr>
        <w:pStyle w:val="ListBullet"/>
        <w:spacing w:line="240" w:lineRule="auto"/>
        <w:ind w:left="720"/>
      </w:pPr>
      <w:r>
        <w:rPr>
          <w:lang w:val="id_ID" w:bidi="id_ID"/>
        </w:rPr>
      </w:r>
      <w:r>
        <w:rPr>
          <w:lang w:val="id_ID" w:bidi="id_ID"/>
        </w:rPr>
        <w:t>Anak-anak/bayi-bayi</w:t>
      </w:r>
    </w:p>
    <w:p>
      <w:pPr/>
      <w:r>
        <w:rPr>
          <w:lang w:val="id_ID" w:bidi="id_ID"/>
        </w:rPr>
      </w:r>
      <w:r>
        <w:rPr>
          <w:lang w:val="id_ID" w:bidi="id_ID"/>
        </w:rPr>
        <w:t>Tokoh dalam perumpamaan meliputi:</w:t>
      </w:r>
    </w:p>
    <w:p>
      <w:pPr>
        <w:pStyle w:val="ListBullet"/>
        <w:spacing w:line="240" w:lineRule="auto"/>
        <w:ind w:left="720"/>
      </w:pPr>
      <w:r>
        <w:rPr>
          <w:lang w:val="id_ID" w:bidi="id_ID"/>
        </w:rPr>
      </w:r>
      <w:r>
        <w:rPr>
          <w:lang w:val="id_ID" w:bidi="id_ID"/>
        </w:rPr>
        <w:t>Hakim</w:t>
      </w:r>
    </w:p>
    <w:p>
      <w:pPr>
        <w:pStyle w:val="ListBullet"/>
        <w:spacing w:line="240" w:lineRule="auto"/>
        <w:ind w:left="720"/>
      </w:pPr>
      <w:r>
        <w:rPr>
          <w:lang w:val="id_ID" w:bidi="id_ID"/>
        </w:rPr>
      </w:r>
      <w:r>
        <w:rPr>
          <w:lang w:val="id_ID" w:bidi="id_ID"/>
        </w:rPr>
        <w:t>Janda</w:t>
      </w:r>
    </w:p>
    <w:p>
      <w:pPr>
        <w:pStyle w:val="ListBullet"/>
        <w:spacing w:line="240" w:lineRule="auto"/>
        <w:ind w:left="720"/>
      </w:pPr>
      <w:r>
        <w:rPr>
          <w:lang w:val="id_ID" w:bidi="id_ID"/>
        </w:rPr>
      </w:r>
      <w:r>
        <w:rPr>
          <w:lang w:val="id_ID" w:bidi="id_ID"/>
        </w:rPr>
        <w:t>Orang Farisi</w:t>
      </w:r>
    </w:p>
    <w:p>
      <w:pPr>
        <w:pStyle w:val="ListBullet"/>
        <w:spacing w:line="240" w:lineRule="auto"/>
        <w:ind w:left="720"/>
      </w:pPr>
      <w:r>
        <w:rPr>
          <w:lang w:val="id_ID" w:bidi="id_ID"/>
        </w:rPr>
      </w:r>
      <w:r>
        <w:rPr>
          <w:lang w:val="id_ID" w:bidi="id_ID"/>
        </w:rPr>
        <w:t>Pemungut cukai</w:t>
      </w:r>
    </w:p>
    <w:p>
      <w:pPr/>
      <w:r>
        <w:rPr>
          <w:lang w:val="id_ID" w:bidi="id_ID"/>
        </w:rPr>
      </w:r>
      <w:r>
        <w:rPr>
          <w:lang w:val="id_ID" w:bidi="id_ID"/>
        </w:rPr>
        <w:t>Minta tim untuk memerankan kisah itu dua kali. Mereka harus memerankannya dalam bahasa yang mereka terjemahkan. Pertama, minta mereka memerankan kisah itu tanpa berhenti. Pada saat tim memerankan kisah itu untuk kedua kali, hentikan mereka pada titik yang berbeda dalam kisah tersebut.</w:t>
      </w:r>
    </w:p>
    <w:p>
      <w:pPr/>
      <w:r>
        <w:rPr>
          <w:lang w:val="id_ID" w:bidi="id_ID"/>
        </w:rPr>
      </w:r>
      <w:r>
        <w:rPr>
          <w:lang w:val="id_ID" w:bidi="id_ID"/>
        </w:rPr>
        <w:t>Ketika tim memerankan kisah itu untuk pertama kali, perhatikan dialog, alur, plot, dan kronologi kisah tersebut. Perhatikan bagian penting atau sulit dari kisah maupun bagian yang akan diperankan dan jangan dilewati. Bantu tim untuk mengingat bagian dari kisah tersebut.</w:t>
      </w:r>
    </w:p>
    <w:p>
      <w:pPr/>
      <w:r>
        <w:rPr>
          <w:lang w:val="id_ID" w:bidi="id_ID"/>
        </w:rPr>
      </w:r>
      <w:r>
        <w:rPr>
          <w:lang w:val="id_ID" w:bidi="id_ID"/>
        </w:rPr>
        <w:t>Saat tim memerankan kisah ini untuk kedua kali, hentikan mereka pada titik tertentu. Pastikan untuk memerankan perumpamaan dan penerapan dari Yesus.</w:t>
      </w:r>
    </w:p>
    <w:p>
      <w:pPr/>
      <w:r>
        <w:rPr>
          <w:lang w:val="id_ID" w:bidi="id_ID"/>
        </w:rPr>
      </w:r>
      <w:r>
        <w:rPr>
          <w:lang w:val="id_ID" w:bidi="id_ID"/>
        </w:rPr>
        <w:t>Adegan pertama: Yesus menceritakan sebuah perumpamaan kepada para murid tentang berdoa dengan tidak jemu-jemu dan terus menunggu Allah menjawab. Perumpamaan itu adalah tentang seorang janda yang terus datang kepada seorang hakim yang lalim. Janda itu ingin hakim itu memberikan keadilan terhadap lawannya. Hakim itu telah lama mengatakan tidak.</w:t>
      </w:r>
    </w:p>
    <w:p>
      <w:pPr/>
      <w:r>
        <w:rPr>
          <w:lang w:val="id_ID" w:bidi="id_ID"/>
        </w:rPr>
      </w:r>
      <w:r>
        <w:rPr>
          <w:lang w:val="id_ID" w:bidi="id_ID"/>
        </w:rPr>
        <w:t>Hentikan adegannya: Tanyakan kepada orang yang memerankan janda itu bagaimana perasaannya. Dengarkan hal-hal seperti, "Bertekad karena musuhku terus menyakiti atau membahayakan saya." "Putus asa karena ini harus diperbaiki secepatnya." Ulangi adegannya.</w:t>
      </w:r>
    </w:p>
    <w:p>
      <w:pPr/>
      <w:r>
        <w:rPr>
          <w:lang w:val="id_ID" w:bidi="id_ID"/>
        </w:rPr>
      </w:r>
      <w:r>
        <w:rPr>
          <w:lang w:val="id_ID" w:bidi="id_ID"/>
        </w:rPr>
        <w:t>Akhirnya hakim itu memutuskan untuk menolong janda itu karena ia terus mengganggu-Nya. Hakim itu tidak ingin janda itu akhirnya membuatnya lelah atau mengalahkannya karena kegigihannya. Yesus menjelaskan bahwa Allah akan jauh lebih cepat untuk memberikan keadilan dan menjawab umat Allah yang berseru kepada-Nya dalam doa yang tak jemu-jemu. Namun, Yesus bertanya ketika Anak Manusia datang kembali apakah Ia akan menemukan iman diantara orang-orang di bumi.</w:t>
      </w:r>
    </w:p>
    <w:p>
      <w:pPr/>
      <w:r>
        <w:rPr>
          <w:lang w:val="id_ID" w:bidi="id_ID"/>
        </w:rPr>
      </w:r>
      <w:r>
        <w:rPr>
          <w:lang w:val="id_ID" w:bidi="id_ID"/>
        </w:rPr>
        <w:t>Hentikan adegannya: tanyakan kepada aktor yang memerankan Yesus apa yang ia rasakan. Dengarkan hal-hal seperti, "Berharap para pengikutku akan terus menunggu-Ku." "Diragukan bahwa semua pengikutku akan terus mengikutiku sampai aku datang kembali." Ulangi adegannya.</w:t>
      </w:r>
    </w:p>
    <w:p>
      <w:pPr/>
      <w:r>
        <w:rPr>
          <w:lang w:val="id_ID" w:bidi="id_ID"/>
        </w:rPr>
      </w:r>
      <w:r>
        <w:rPr>
          <w:lang w:val="id_ID" w:bidi="id_ID"/>
        </w:rPr>
        <w:t>Adegan kedua: Yesus kemudian berbicara kepada sekelompok orang yang berpikir bahwa mereka lebih baik daripada yang lain, dan membenci orang lain. Yesus mengatakan kepada mereka sebuah perumpamaan tentang seorang Farisi dan seorang pemungut cukai. Orang Farisi dan pemungut cukai itu pergi ke Bait Suci untuk berdoa. Orang Farisi itu bersyukur kepada Allah karena orang Farisi itu tidak seperti orang-orang lain yang adalah orang-orang jahat seperti pemungut cukai itu. Orang Farisi itu bersyukur kepada Allah karena ia tidak seperti pemungut cukai itu. Orang Farisi itu mengingatkan Allah tentang perbuatan baik orang Farisi itu dengan melakukan puasa dua kali seminggu dan membayar persepuluhan dari semua hartanya.</w:t>
      </w:r>
    </w:p>
    <w:p>
      <w:pPr/>
      <w:r>
        <w:rPr>
          <w:lang w:val="id_ID" w:bidi="id_ID"/>
        </w:rPr>
      </w:r>
      <w:r>
        <w:rPr>
          <w:lang w:val="id_ID" w:bidi="id_ID"/>
        </w:rPr>
        <w:t>Hentikan adegannya: tanyakan kepada aktor yang memerankan orang Farisi apa yang ia rasakan. Dengarkan hal-hal seperti, "Saya sungguh luar biasa." "Saya melakukan semua yang benar." "Sebenarnya saya melakukan lebih dari kebanyakan orang lain." Ulangi adegannya.</w:t>
      </w:r>
    </w:p>
    <w:p>
      <w:pPr/>
      <w:r>
        <w:rPr>
          <w:lang w:val="id_ID" w:bidi="id_ID"/>
        </w:rPr>
      </w:r>
      <w:r>
        <w:rPr>
          <w:lang w:val="id_ID" w:bidi="id_ID"/>
        </w:rPr>
        <w:t>Pemungut cukai itu memisahkan dirinya dari orang-orang lain. Pemungut cukai itu bahkan tidak melihat ke atas ke surga. Pemungut cukai itu memukul dadanya dan mengatakan, "Allah, berikanlah belas kasihan kepada Aku, orang yang berbuat dosa." Yesus mengatakan kepada para pendengar bahwa pemungut cukai itu yang dibenarkan di hadapan Allah. Yesus mengatakan kepada para pendengar bahwa mereka yang meninggikan diri akan direndahkan. Dan mereka yang merendahkan diri akan ditinggikan oleh Allah.</w:t>
      </w:r>
    </w:p>
    <w:p>
      <w:pPr/>
      <w:r>
        <w:rPr>
          <w:lang w:val="id_ID" w:bidi="id_ID"/>
        </w:rPr>
      </w:r>
      <w:r>
        <w:rPr>
          <w:lang w:val="id_ID" w:bidi="id_ID"/>
        </w:rPr>
        <w:t>Hentikan adegannya: Tanyakan kepada aktor yang memerankan pemungut cukai itu bagaimana perasaannya. Dengarkan hal-hal seperti, "Terkejut karena Allah akan membenarkanku." "Merasa lega dan terharu karena Allah mendengar doaku."</w:t>
      </w:r>
    </w:p>
    <w:p>
      <w:pPr/>
      <w:r>
        <w:rPr>
          <w:lang w:val="id_ID" w:bidi="id_ID"/>
        </w:rPr>
      </w:r>
      <w:r>
        <w:rPr>
          <w:lang w:val="id_ID" w:bidi="id_ID"/>
        </w:rPr>
        <w:t>Adegan ketiga: Orang-orang membawa anak-anak dan bayi-bayi mereka kepada Yesus agar Yesus memberkati mereka. Para murid menegur orang-orang tersebut, mengatakan kepada mereka untuk tidak membawa anak-anak kepada Yesus. Yesus memanggil anak-anak dan mengatakan kepada para murid untuk mengizinkan anak-anak itu datang kepada Yesus. Yesus mengatakan kepada mereka bahwa kerajaan Allah adalah milik orang-orang yang dapat menerimanya seperti anak-anak.</w:t>
      </w:r>
    </w:p>
    <w:p>
      <w:pPr/>
      <w:r>
        <w:rPr>
          <w:lang w:val="id_ID" w:bidi="id_ID"/>
        </w:rPr>
      </w:r>
      <w:r>
        <w:rPr>
          <w:lang w:val="id_ID" w:bidi="id_ID"/>
        </w:rPr>
        <w:t>Hentikan adegannya: Tanyakan kepada orang-orang yang memerankan para orang tua bagaimana perasaan mereka. Dengarkan hal-hal seperti, "Syukurlah karena Yesus tidak apa-apa saya membawa anakku." "Bersemangat karena Yesus akan memberkati atau mungkin menyembuhkan anak aku." Tanyakan para aktor yang berperan sebagai para murid bagaimana perasaan mereka. Dengarkan hal-hal seperti, "merasa rendah hati karena Yesus menegur saya." "Kecewa dengan diriku. Saya mencoba menolong Yesus."</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Yesus memulai serangkaian dua </w:t>
      </w:r>
      <w:r>
        <w:rPr>
          <w:b/>
          <w:lang w:val="id_ID" w:bidi="id_ID"/>
        </w:rPr>
        <w:t>perumpamaan</w:t>
      </w:r>
      <w:r>
        <w:rPr>
          <w:lang w:val="id_ID" w:bidi="id_ID"/>
        </w:rPr>
        <w:t xml:space="preserve"> tentang </w:t>
      </w:r>
      <w:r>
        <w:rPr>
          <w:b/>
          <w:lang w:val="id_ID" w:bidi="id_ID"/>
        </w:rPr>
        <w:t>berdoa</w:t>
      </w:r>
      <w:r>
        <w:rPr>
          <w:lang w:val="id_ID" w:bidi="id_ID"/>
        </w:rPr>
        <w:t xml:space="preserve">. Ingatlah sebuah perumpamaan adalah kisah yang menggunakan situasi sehari-hari untuk menjelaskan makna yang lebih dalam. Gunakan kata yang sama yang telah saudara gunakan untuk perumpamaan di masa lalu. Lihat Daftar Kata Utama untuk definisi </w:t>
      </w:r>
      <w:hyperlink r:id="rId173">
        <w:r>
          <w:rPr>
            <w:lang w:val="id_ID" w:bidi="id_ID"/>
          </w:rPr>
          <w:rPr>
            <w:color w:val="0000EE"/>
            <w:u w:val="single"/>
          </w:rPr>
          <w:t>perumpamaan</w:t>
        </w:r>
      </w:hyperlink>
      <w:r>
        <w:rPr>
          <w:lang w:val="id_ID" w:bidi="id_ID"/>
        </w:rPr>
        <w:t xml:space="preserve">. Doa adalah komunikasi dengan Allah. Gunakan kata yang telah saudara gunakan untuk berdoa sebelumnya. Lihat Daftar Kata Utama untuk definisi </w:t>
      </w:r>
      <w:hyperlink r:id="rId188">
        <w:r>
          <w:rPr>
            <w:lang w:val="id_ID" w:bidi="id_ID"/>
          </w:rPr>
          <w:rPr>
            <w:color w:val="0000EE"/>
            <w:u w:val="single"/>
          </w:rPr>
          <w:t>berdoa</w:t>
        </w:r>
      </w:hyperlink>
      <w:r>
        <w:rPr>
          <w:lang w:val="id_ID" w:bidi="id_ID"/>
        </w:rPr>
        <w:t xml:space="preserve"> Yesus masih berbicara kepada </w:t>
      </w:r>
      <w:r>
        <w:rPr>
          <w:b/>
          <w:lang w:val="id_ID" w:bidi="id_ID"/>
        </w:rPr>
        <w:t>para murid</w:t>
      </w:r>
      <w:r>
        <w:rPr>
          <w:lang w:val="id_ID" w:bidi="id_ID"/>
        </w:rPr>
        <w:t xml:space="preserve"> ketika mereka melakukan perjalanan ke </w:t>
      </w:r>
      <w:hyperlink r:id="rId21">
        <w:r>
          <w:rPr>
            <w:lang w:val="id_ID" w:bidi="id_ID"/>
          </w:rPr>
          <w:rPr>
            <w:color w:val="0000EE"/>
            <w:u w:val="single"/>
          </w:rPr>
          <w:t>Yerusalem</w:t>
        </w:r>
      </w:hyperlink>
      <w:r>
        <w:rPr>
          <w:lang w:val="id_ID" w:bidi="id_ID"/>
        </w:rPr>
        <w:t xml:space="preserve">. Para murid adalah para pengikut Yesus. Gunakan kata yang sama untuk murid yang telah saudara gunakan sebelumnya. Lihat Daftar Kata Utama untuk definisi </w:t>
      </w:r>
      <w:hyperlink r:id="rId171">
        <w:r>
          <w:rPr>
            <w:lang w:val="id_ID" w:bidi="id_ID"/>
          </w:rPr>
          <w:rPr>
            <w:color w:val="0000EE"/>
            <w:u w:val="single"/>
          </w:rPr>
          <w:t>murid-murid</w:t>
        </w:r>
      </w:hyperlink>
      <w:r>
        <w:rPr>
          <w:lang w:val="id_ID" w:bidi="id_ID"/>
        </w:rPr>
        <w:t>.</w:t>
      </w:r>
    </w:p>
    <w:p>
      <w:pPr/>
      <w:r>
        <w:rPr>
          <w:lang w:val="id_ID" w:bidi="id_ID"/>
        </w:rPr>
      </w:r>
      <w:r>
        <w:rPr>
          <w:lang w:val="id_ID" w:bidi="id_ID"/>
        </w:rPr>
        <w:t xml:space="preserve">Perumpamaan ini mengajar para murid untuk berdoa dengan tidak jemu-jemu, dan tidak kehilangan hati atau menyerah menunggu jawaban Allah dalam doa. Ada seorang </w:t>
      </w:r>
      <w:r>
        <w:rPr>
          <w:b/>
          <w:lang w:val="id_ID" w:bidi="id_ID"/>
        </w:rPr>
        <w:t>hakim</w:t>
      </w:r>
      <w:r>
        <w:rPr>
          <w:lang w:val="id_ID" w:bidi="id_ID"/>
        </w:rPr>
        <w:t xml:space="preserve"> yang tinggal di sebuah kota tertentu. Seorang hakim adalah seseorang yang memimpin sebuah pengadilan dan membuat penghakiman. Hakim ini tidak takut akan Allah atau manusia. Seorang</w:t>
      </w:r>
      <w:r>
        <w:rPr>
          <w:b/>
          <w:lang w:val="id_ID" w:bidi="id_ID"/>
        </w:rPr>
        <w:t>janda</w:t>
      </w:r>
      <w:r>
        <w:rPr>
          <w:lang w:val="id_ID" w:bidi="id_ID"/>
        </w:rPr>
        <w:t>tinggal di kota yang sama. Seorang janda adalah seorang perempuan yang suaminya telah meninggal. Janda ini terus datang kepada hakim yang meminta perlindungan hukum dari seseorang yang adalah lawannya.</w:t>
      </w:r>
    </w:p>
    <w:p>
      <w:pPr/>
      <w:r>
        <w:rPr>
          <w:lang w:val="id_ID" w:bidi="id_ID"/>
        </w:rPr>
      </w:r>
      <w:r>
        <w:rPr>
          <w:lang w:val="id_ID" w:bidi="id_ID"/>
        </w:rPr>
        <w:t xml:space="preserve">Untuk waktu yang lama, hakim itu menolak untuk membantu janda itu. Tetapi akhirnya hakim itu mengatakan kepada dirinya sendiri, atau berpikir dalam dirinya sendiri, bahwa meskipun hakim itu tidak peduli apa yang dipikirkan Allah atau orang-orang, hakim itu akan memberikan </w:t>
      </w:r>
      <w:r>
        <w:rPr>
          <w:b/>
          <w:lang w:val="id_ID" w:bidi="id_ID"/>
        </w:rPr>
        <w:t>keadilan</w:t>
      </w:r>
      <w:r>
        <w:rPr>
          <w:lang w:val="id_ID" w:bidi="id_ID"/>
        </w:rPr>
        <w:t xml:space="preserve"> kepada janda itu. </w:t>
      </w:r>
      <w:hyperlink r:id="rId490">
        <w:r>
          <w:rPr>
            <w:lang w:val="id_ID" w:bidi="id_ID"/>
          </w:rPr>
          <w:rPr>
            <w:color w:val="0000EE"/>
            <w:u w:val="single"/>
          </w:rPr>
          <w:t>Keadilan</w:t>
        </w:r>
      </w:hyperlink>
      <w:r>
        <w:rPr>
          <w:lang w:val="id_ID" w:bidi="id_ID"/>
        </w:rPr>
        <w:t xml:space="preserve"> tidak selalu hanya berarti hukuman, tetapi perlindungan dan pemulihan. Hakim itu menyerah kepada janda itu karena ia telah sangat mengganggu-Nya. Hakim itu tidak ingin janda itu menyerangnya, atau membuatnya lelah karena mengganggu.</w:t>
      </w:r>
    </w:p>
    <w:p>
      <w:pPr/>
      <w:r>
        <w:rPr>
          <w:lang w:val="id_ID" w:bidi="id_ID"/>
        </w:rPr>
      </w:r>
      <w:r>
        <w:rPr>
          <w:lang w:val="id_ID" w:bidi="id_ID"/>
        </w:rPr>
        <w:t xml:space="preserve">Yesus mengatakan, "Dengarkan apa yang dikatakan hakim itu." Yesus mengatakan kepada para pendengar untuk memperhatikan apa yang dikatakan hakim itu. Yesus mengajukan dua pertanyaan yang kemudian dijawab Yesus. "Tidakkah Allah akan membawa keadilan bagi umat pilihan Allah yang berseru kepada Allah dalam doa siang dan malam?" Dan akankah Allah yang terus menunda keadilan, atau berlama lama untuk menolong umat Allah?" Yesus menjawab pertanyaan-Nya sendiri. Allah akan membawa keadilan bagi umat Allah, dan membawanya dengan cepat. Namun, ketika </w:t>
      </w:r>
      <w:r>
        <w:rPr>
          <w:b/>
          <w:lang w:val="id_ID" w:bidi="id_ID"/>
        </w:rPr>
        <w:t>Anak Manusia</w:t>
      </w:r>
      <w:r>
        <w:rPr>
          <w:lang w:val="id_ID" w:bidi="id_ID"/>
        </w:rPr>
        <w:t xml:space="preserve"> datang, akankah Ia menemukan </w:t>
      </w:r>
      <w:r>
        <w:rPr>
          <w:b/>
          <w:lang w:val="id_ID" w:bidi="id_ID"/>
        </w:rPr>
        <w:t>iman</w:t>
      </w:r>
      <w:r>
        <w:rPr>
          <w:lang w:val="id_ID" w:bidi="id_ID"/>
        </w:rPr>
        <w:t xml:space="preserve"> di bumi?" Terjemahkan Anak Manusia dengan cara yang sama seperti yang telah Anda lakukan sebelumnya. Lihat Daftar Kata Utama untuk definisi </w:t>
      </w:r>
      <w:hyperlink r:id="rId164">
        <w:r>
          <w:rPr>
            <w:lang w:val="id_ID" w:bidi="id_ID"/>
          </w:rPr>
          <w:rPr>
            <w:color w:val="0000EE"/>
            <w:u w:val="single"/>
          </w:rPr>
          <w:t>Anak Manusia</w:t>
        </w:r>
      </w:hyperlink>
      <w:r>
        <w:rPr>
          <w:lang w:val="id_ID" w:bidi="id_ID"/>
        </w:rPr>
        <w:t xml:space="preserve"> Terjemahkan iman dengan cara yang sama seperti yang telah saudara lakukan sebelumnya. Lihat Daftar Kata Utama untuk definisi </w:t>
      </w:r>
      <w:hyperlink r:id="rId162">
        <w:r>
          <w:rPr>
            <w:lang w:val="id_ID" w:bidi="id_ID"/>
          </w:rPr>
          <w:rPr>
            <w:color w:val="0000EE"/>
            <w:u w:val="single"/>
          </w:rPr>
          <w:t>iman</w:t>
        </w:r>
      </w:hyperlink>
      <w:r>
        <w:rPr>
          <w:lang w:val="id_ID" w:bidi="id_ID"/>
        </w:rPr>
        <w:t>.</w:t>
      </w:r>
    </w:p>
    <w:p>
      <w:pPr/>
      <w:r>
        <w:rPr>
          <w:lang w:val="id_ID" w:bidi="id_ID"/>
        </w:rPr>
      </w:r>
      <w:r>
        <w:rPr>
          <w:lang w:val="id_ID" w:bidi="id_ID"/>
        </w:rPr>
        <w:t xml:space="preserve">Orang Farisi itu bersyukur kepada Allah karena orang Farisi itu tidak seperti orang-orang jahat lainnya, seperti para pencuri, </w:t>
      </w:r>
      <w:r>
        <w:rPr>
          <w:b/>
          <w:lang w:val="id_ID" w:bidi="id_ID"/>
        </w:rPr>
        <w:t>orang-orang berzinah</w:t>
      </w:r>
      <w:r>
        <w:rPr>
          <w:lang w:val="id_ID" w:bidi="id_ID"/>
        </w:rPr>
        <w:t xml:space="preserve">, atau bahkan pemungut cukai itu. Seorang pezinah adalah seseorang yang memiliki hubungan yang intim dengan orang lain yang bukan suami atau istri mereka. Gunakan kata yang sama yang telah saudara gunakan untuk para pezinah. Lihat Daftar Kata Utama untuk definisi </w:t>
      </w:r>
      <w:hyperlink r:id="rId462">
        <w:r>
          <w:rPr>
            <w:lang w:val="id_ID" w:bidi="id_ID"/>
          </w:rPr>
          <w:rPr>
            <w:color w:val="0000EE"/>
            <w:u w:val="single"/>
          </w:rPr>
          <w:t>perzinahan</w:t>
        </w:r>
      </w:hyperlink>
      <w:r>
        <w:rPr>
          <w:lang w:val="id_ID" w:bidi="id_ID"/>
        </w:rPr>
        <w:t>. Orang Farisi itu mengatakan kepada Allah tentang semua perbuatan baik orang Farisi itu.</w:t>
      </w:r>
    </w:p>
    <w:p>
      <w:pPr/>
      <w:r>
        <w:rPr>
          <w:lang w:val="id_ID" w:bidi="id_ID"/>
        </w:rPr>
      </w:r>
      <w:r>
        <w:rPr>
          <w:lang w:val="id_ID" w:bidi="id_ID"/>
        </w:rPr>
        <w:t xml:space="preserve">Pemungut cukai itu berdoa dan menunjukkan penyesalan yang mendalam, bahkan tidak melihat ke atas ke </w:t>
      </w:r>
      <w:r>
        <w:rPr>
          <w:b/>
          <w:lang w:val="id_ID" w:bidi="id_ID"/>
        </w:rPr>
        <w:t>surga</w:t>
      </w:r>
      <w:r>
        <w:rPr>
          <w:lang w:val="id_ID" w:bidi="id_ID"/>
        </w:rPr>
        <w:t xml:space="preserve">. Surga adalah tempat Allah dan para malaikat tinggal. Lihat Daftar Kata Utama untuk definisi </w:t>
      </w:r>
      <w:hyperlink r:id="rId68">
        <w:r>
          <w:rPr>
            <w:lang w:val="id_ID" w:bidi="id_ID"/>
          </w:rPr>
          <w:rPr>
            <w:color w:val="0000EE"/>
            <w:u w:val="single"/>
          </w:rPr>
          <w:t>surga</w:t>
        </w:r>
      </w:hyperlink>
      <w:r>
        <w:rPr>
          <w:lang w:val="id_ID" w:bidi="id_ID"/>
        </w:rPr>
        <w:t xml:space="preserve">. Pemungut cukai itu berteriak kepada Allah untuk memberi </w:t>
      </w:r>
      <w:r>
        <w:rPr>
          <w:b/>
          <w:lang w:val="id_ID" w:bidi="id_ID"/>
        </w:rPr>
        <w:t>belas kasihan</w:t>
      </w:r>
      <w:r>
        <w:rPr>
          <w:lang w:val="id_ID" w:bidi="id_ID"/>
        </w:rPr>
        <w:t xml:space="preserve"> karena pemungut cukai itu adalah seorang </w:t>
      </w:r>
      <w:r>
        <w:rPr>
          <w:b/>
          <w:lang w:val="id_ID" w:bidi="id_ID"/>
        </w:rPr>
        <w:t>berdosa</w:t>
      </w:r>
      <w:r>
        <w:rPr>
          <w:lang w:val="id_ID" w:bidi="id_ID"/>
        </w:rPr>
        <w:t xml:space="preserve">. Mempunyai belas kasihan berarti memiliki belas kasihan kepada seseorang yang sedang membutuhkan. Gunakan kata yang sama yang telah saudara gunakan untuk para belas kasihan. Lihat Daftar Kata Utama untuk definisi </w:t>
      </w:r>
      <w:hyperlink r:id="rId51">
        <w:r>
          <w:rPr>
            <w:lang w:val="id_ID" w:bidi="id_ID"/>
          </w:rPr>
          <w:rPr>
            <w:color w:val="0000EE"/>
            <w:u w:val="single"/>
          </w:rPr>
          <w:t>belas kasihan</w:t>
        </w:r>
      </w:hyperlink>
      <w:r>
        <w:rPr>
          <w:lang w:val="id_ID" w:bidi="id_ID"/>
        </w:rPr>
        <w:t xml:space="preserve">. Seorang berdosa adalah seseorang yang telah berpaling dari jalan-jalan Allah. Gunakan kata yang telah saudara gunakan untuk orang berdosa sebelumnya. Lihat Daftar Kata Utama untuk definisi </w:t>
      </w:r>
      <w:hyperlink r:id="rId66">
        <w:r>
          <w:rPr>
            <w:lang w:val="id_ID" w:bidi="id_ID"/>
          </w:rPr>
          <w:rPr>
            <w:color w:val="0000EE"/>
            <w:u w:val="single"/>
          </w:rPr>
          <w:t>dosa</w:t>
        </w:r>
      </w:hyperlink>
      <w:r>
        <w:rPr>
          <w:lang w:val="id_ID" w:bidi="id_ID"/>
        </w:rPr>
        <w:t xml:space="preserve">. Yesus mengatakan kepada mereka bahwa pemungut cukai itu pulang </w:t>
      </w:r>
      <w:r>
        <w:rPr>
          <w:b/>
          <w:lang w:val="id_ID" w:bidi="id_ID"/>
        </w:rPr>
        <w:t>dibenarkan</w:t>
      </w:r>
      <w:r>
        <w:rPr>
          <w:lang w:val="id_ID" w:bidi="id_ID"/>
        </w:rPr>
        <w:t xml:space="preserve">atau </w:t>
      </w:r>
      <w:r>
        <w:rPr>
          <w:b/>
          <w:lang w:val="id_ID" w:bidi="id_ID"/>
        </w:rPr>
        <w:t>benar</w:t>
      </w:r>
      <w:r>
        <w:rPr>
          <w:lang w:val="id_ID" w:bidi="id_ID"/>
        </w:rPr>
        <w:t xml:space="preserve">. Dibenarkan berarti dikembalikan ke hubungan yang benar dengan Allah. Lihat Daftar Kata Utama untuk definisi yang lebih lengkap tentang </w:t>
      </w:r>
      <w:hyperlink r:id="rId19">
        <w:r>
          <w:rPr>
            <w:lang w:val="id_ID" w:bidi="id_ID"/>
          </w:rPr>
          <w:rPr>
            <w:color w:val="0000EE"/>
            <w:u w:val="single"/>
          </w:rPr>
          <w:t>benar</w:t>
        </w:r>
      </w:hyperlink>
      <w:r>
        <w:rPr>
          <w:lang w:val="id_ID" w:bidi="id_ID"/>
        </w:rPr>
        <w:t>.</w:t>
      </w:r>
    </w:p>
    <w:p>
      <w:pPr/>
      <w:r>
        <w:rPr>
          <w:lang w:val="id_ID" w:bidi="id_ID"/>
        </w:rPr>
      </w:r>
      <w:r>
        <w:rPr>
          <w:lang w:val="id_ID" w:bidi="id_ID"/>
        </w:rPr>
        <w:t xml:space="preserve">Orang-orang mulai membawa anak-anak atau bayi-bayi kepada Yesus. Para murid menegur orang-orang karena hal ini. Yesus mengatakan kepada para murid untuk membiarkan anak-anak datang, karena </w:t>
      </w:r>
      <w:r>
        <w:rPr>
          <w:b/>
          <w:lang w:val="id_ID" w:bidi="id_ID"/>
        </w:rPr>
        <w:t>kerajaan Allah</w:t>
      </w:r>
      <w:r>
        <w:rPr>
          <w:lang w:val="id_ID" w:bidi="id_ID"/>
        </w:rPr>
        <w:t xml:space="preserve"> adalah milik mereka. Kerajaan Allah adalah pemerintahan dan kedaulatan Allah di dalam hati orang-orang. Gunakan kata yang sama yang telah anda gunakan untuk kerajaan Allah sebelumnya. Lihat kepada Daftar Kata Utama untuk definisi </w:t>
      </w:r>
      <w:hyperlink r:id="rId205">
        <w:r>
          <w:rPr>
            <w:lang w:val="id_ID" w:bidi="id_ID"/>
          </w:rPr>
          <w:rPr>
            <w:color w:val="0000EE"/>
            <w:u w:val="single"/>
          </w:rPr>
          <w:t>kerajaan Allah</w:t>
        </w:r>
      </w:hyperlink>
      <w:r>
        <w:rPr>
          <w:lang w:val="id_ID" w:bidi="id_ID"/>
        </w:rPr>
        <w:t>. Yesus mengatakan kepada mereka bahwa kecuali mereka menjadi seperti anak-anak ini, mereka tidak dapat masuk ke dalam kerajaan Allah.</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itu, secara berkelompok, dalam bahasa sendiri.</w:t>
      </w:r>
    </w:p>
    <w:p>
      <w:pPr/>
      <w:r>
        <w:rPr>
          <w:lang w:val="id_ID" w:bidi="id_ID"/>
        </w:rPr>
      </w:r>
      <w:r>
        <w:rPr>
          <w:lang w:val="id_ID" w:bidi="id_ID"/>
        </w:rPr>
        <w:t>Pertama, seluruh kelompok harus berlatih menceritakan perikop itu dalam bahasa sendiri. Ingatlah untuk menyertakan hal-hal yang sudah ditentukan dalam tahap-tahap sebelumnya, seperti kronologi, kata, frasa, emosi, atau apa pun yang sudah dibahas.</w:t>
      </w:r>
    </w:p>
    <w:p>
      <w:pPr/>
      <w:r>
        <w:rPr>
          <w:lang w:val="id_ID" w:bidi="id_ID"/>
        </w:rPr>
      </w:r>
      <w:r>
        <w:rPr>
          <w:lang w:val="id_ID" w:bidi="id_ID"/>
        </w:rPr>
        <w:t xml:space="preserve">Satu anggota harus mengucapkan beberapa kalimat dari perikop itu dan berhenti sebentar. Anggota kelompok lain harus mengucapkan kalimat selanjutnya dari perikop itu tersebut dan berhenti sejenak. Lakukan ini sampai kelompok telah menceritakan kembali seluruh teks. Anggota-anggota kelompok dapat saling memperbaiki dalam tahap ini. </w:t>
      </w:r>
    </w:p>
    <w:p>
      <w:pPr/>
      <w:r>
        <w:rPr>
          <w:lang w:val="id_ID" w:bidi="id_ID"/>
        </w:rPr>
      </w:r>
      <w:r>
        <w:rPr>
          <w:lang w:val="id_ID" w:bidi="id_ID"/>
        </w:rPr>
        <w:t>Hentikan sejenak audio ini di sini.</w:t>
      </w:r>
    </w:p>
    <w:p>
      <w:pPr/>
      <w:r>
        <w:rPr>
          <w:lang w:val="id_ID" w:bidi="id_ID"/>
        </w:rPr>
      </w:r>
      <w:r>
        <w:rPr>
          <w:lang w:val="id_ID" w:bidi="id_ID"/>
        </w:rPr>
        <w:t>Selanjutnya, setiap anggota kelompok harus menceritakan seluruh teks tersebut tanpa interupsi setidaknya satu kali. Seorang anggota kelompok dapat menggunakan benda apa saja, gerakan, atau papan cerita untuk membantu mereka mengingat teks tersebut.</w:t>
      </w:r>
    </w:p>
    <w:p>
      <w:pPr/>
      <w:r>
        <w:rPr>
          <w:lang w:val="id_ID" w:bidi="id_ID"/>
        </w:rPr>
      </w:r>
      <w:r>
        <w:rPr>
          <w:lang w:val="id_ID" w:bidi="id_ID"/>
        </w:rPr>
        <w:t>Hentikan sejenak audio ini di sini.</w:t>
      </w:r>
    </w:p>
    <w:p>
      <w:pPr/>
      <w:r>
        <w:rPr>
          <w:lang w:val="id_ID" w:bidi="id_ID"/>
        </w:rPr>
      </w:r>
      <w:r>
        <w:rPr>
          <w:lang w:val="id_ID" w:bidi="id_ID"/>
        </w:rPr>
        <w:t xml:space="preserve">Selanjutnya, kelompok dapat memutuskan versi siapa dari teks tersebut yang Anda paling sukai. Anda mungkin memutuskan untuk menyukai cara bercerita seorang anggota kelompok untuk suatu adegan, tetapi menyukai cara anggota kelompok lain menceritakan adegan lainnya. </w:t>
      </w:r>
    </w:p>
    <w:p>
      <w:pPr/>
      <w:r>
        <w:rPr>
          <w:lang w:val="id_ID" w:bidi="id_ID"/>
        </w:rPr>
      </w:r>
      <w:r>
        <w:rPr>
          <w:lang w:val="id_ID" w:bidi="id_ID"/>
        </w:rPr>
        <w:t>Hentikan sejenak audio ini di sini.</w:t>
      </w:r>
    </w:p>
    <w:p>
      <w:pPr/>
      <w:r>
        <w:rPr>
          <w:lang w:val="id_ID" w:bidi="id_ID"/>
        </w:rPr>
      </w:r>
      <w:r>
        <w:rPr>
          <w:lang w:val="id_ID" w:bidi="id_ID"/>
        </w:rPr>
        <w:t>Akhirnya, kelompok dapat menyusun versi akhir dari perikop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Lukas 18:1–17</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491">
        <w:r>
          <w:rPr>
            <w:lang w:val="id_ID" w:bidi="id_ID"/>
          </w:rPr>
          <w:rPr>
            <w:color w:val="0000EE"/>
            <w:u w:val="single"/>
          </w:rPr>
          <w:t>Dengar dan Renungkan</w:t>
        </w:r>
      </w:hyperlink>
      <w:r>
        <w:rPr>
          <w:lang w:val="id_ID" w:bidi="id_ID"/>
        </w:rPr>
        <w:t xml:space="preserve"> (567 KB)</w:t>
      </w:r>
      <w:r>
        <w:rPr>
          <w:lang w:val="id_ID" w:bidi="id_ID"/>
        </w:rPr>
      </w:r>
    </w:p>
    <w:p>
      <w:pPr>
        <w:pStyle w:val="ListBullet"/>
        <w:spacing w:line="240" w:lineRule="auto"/>
        <w:ind w:left="720"/>
      </w:pPr>
      <w:r>
        <w:rPr>
          <w:lang w:val="id_ID" w:bidi="id_ID"/>
        </w:rPr>
      </w:r>
      <w:hyperlink r:id="rId492">
        <w:r>
          <w:rPr>
            <w:lang w:val="id_ID" w:bidi="id_ID"/>
          </w:rPr>
          <w:rPr>
            <w:color w:val="0000EE"/>
            <w:u w:val="single"/>
          </w:rPr>
          <w:t>Menyiapkan Panggung</w:t>
        </w:r>
      </w:hyperlink>
      <w:r>
        <w:rPr>
          <w:lang w:val="id_ID" w:bidi="id_ID"/>
        </w:rPr>
        <w:t xml:space="preserve"> (7.1 MB)</w:t>
      </w:r>
      <w:r>
        <w:rPr>
          <w:lang w:val="id_ID" w:bidi="id_ID"/>
        </w:rPr>
      </w:r>
    </w:p>
    <w:p>
      <w:pPr>
        <w:pStyle w:val="ListBullet"/>
        <w:spacing w:line="240" w:lineRule="auto"/>
        <w:ind w:left="720"/>
      </w:pPr>
      <w:r>
        <w:rPr>
          <w:lang w:val="id_ID" w:bidi="id_ID"/>
        </w:rPr>
      </w:r>
      <w:hyperlink r:id="rId493">
        <w:r>
          <w:rPr>
            <w:lang w:val="id_ID" w:bidi="id_ID"/>
          </w:rPr>
          <w:rPr>
            <w:color w:val="0000EE"/>
            <w:u w:val="single"/>
          </w:rPr>
          <w:t>Menjelaskan Adegan</w:t>
        </w:r>
      </w:hyperlink>
      <w:r>
        <w:rPr>
          <w:lang w:val="id_ID" w:bidi="id_ID"/>
        </w:rPr>
        <w:t xml:space="preserve"> (5.2 MB)</w:t>
      </w:r>
      <w:r>
        <w:rPr>
          <w:lang w:val="id_ID" w:bidi="id_ID"/>
        </w:rPr>
      </w:r>
    </w:p>
    <w:p>
      <w:pPr>
        <w:pStyle w:val="ListBullet"/>
        <w:spacing w:line="240" w:lineRule="auto"/>
        <w:ind w:left="720"/>
      </w:pPr>
      <w:r>
        <w:rPr>
          <w:lang w:val="id_ID" w:bidi="id_ID"/>
        </w:rPr>
      </w:r>
      <w:hyperlink r:id="rId494">
        <w:r>
          <w:rPr>
            <w:lang w:val="id_ID" w:bidi="id_ID"/>
          </w:rPr>
          <w:rPr>
            <w:color w:val="0000EE"/>
            <w:u w:val="single"/>
          </w:rPr>
          <w:t>Memperagakan Bacaan</w:t>
        </w:r>
      </w:hyperlink>
      <w:r>
        <w:rPr>
          <w:lang w:val="id_ID" w:bidi="id_ID"/>
        </w:rPr>
        <w:t xml:space="preserve"> (4.0 MB)</w:t>
      </w:r>
      <w:r>
        <w:rPr>
          <w:lang w:val="id_ID" w:bidi="id_ID"/>
        </w:rPr>
      </w:r>
    </w:p>
    <w:p>
      <w:pPr>
        <w:pStyle w:val="ListBullet"/>
        <w:spacing w:line="240" w:lineRule="auto"/>
        <w:ind w:left="720"/>
      </w:pPr>
      <w:r>
        <w:rPr>
          <w:lang w:val="id_ID" w:bidi="id_ID"/>
        </w:rPr>
      </w:r>
      <w:hyperlink r:id="rId495">
        <w:r>
          <w:rPr>
            <w:lang w:val="id_ID" w:bidi="id_ID"/>
          </w:rPr>
          <w:rPr>
            <w:color w:val="0000EE"/>
            <w:u w:val="single"/>
          </w:rPr>
          <w:t>Melengkapi yang Kurang</w:t>
        </w:r>
      </w:hyperlink>
      <w:r>
        <w:rPr>
          <w:lang w:val="id_ID" w:bidi="id_ID"/>
        </w:rPr>
        <w:t xml:space="preserve"> (3.6 MB)</w:t>
      </w:r>
      <w:r>
        <w:rPr>
          <w:lang w:val="id_ID" w:bidi="id_ID"/>
        </w:rPr>
      </w:r>
    </w:p>
    <w:p>
      <w:pPr>
        <w:pStyle w:val="ListBullet"/>
        <w:spacing w:line="240" w:lineRule="auto"/>
        <w:ind w:left="720"/>
      </w:pPr>
      <w:r>
        <w:rPr>
          <w:lang w:val="id_ID" w:bidi="id_ID"/>
        </w:rPr>
      </w:r>
      <w:hyperlink r:id="rId496">
        <w:r>
          <w:rPr>
            <w:lang w:val="id_ID" w:bidi="id_ID"/>
          </w:rPr>
          <w:rPr>
            <w:color w:val="0000EE"/>
            <w:u w:val="single"/>
          </w:rPr>
          <w:t>Menyampaikan Firman Tuhan</w:t>
        </w:r>
      </w:hyperlink>
      <w:r>
        <w:rPr>
          <w:lang w:val="id_ID" w:bidi="id_ID"/>
        </w:rPr>
        <w:t xml:space="preserve"> (1.3 MB)</w:t>
      </w:r>
      <w:r>
        <w:rPr>
          <w:lang w:val="id_ID" w:bidi="id_ID"/>
        </w:rPr>
      </w:r>
      <w:r>
        <w:rPr>
          <w:lang w:val="id_ID" w:bidi="id_ID"/>
        </w:rPr>
      </w:r>
      <w:r>
        <w:rPr>
          <w:lang w:val="id_ID" w:bidi="id_ID"/>
        </w:rPr>
      </w:r>
    </w:p>
    <w:p>
      <w:pPr/>
      <w:r>
        <w:rPr>
          <w:lang w:val="id_ID" w:bidi="id_ID"/>
        </w:rPr>
      </w:r>
    </w:p>
    <w:p>
      <w:pPr>
        <w:pStyle w:val="Heading2"/>
      </w:pPr>
      <w:r>
        <w:rPr>
          <w:lang w:val="id_ID" w:bidi="id_ID"/>
        </w:rPr>
        <w:t>Lukas 18:18–30</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Dengarkan Lukas 18:18–30 dan renungkan di dalam hati Anda. Dengarkan teks sebanyak tiga kali (dalam tiga terjemahan yang berbeda, jika memungkinkan). Kemudian sebagai satu tim diskusikan pertanyaan-pertanyaan berikut ini:</w:t>
      </w:r>
    </w:p>
    <w:p>
      <w:pPr>
        <w:pStyle w:val="ListBullet"/>
        <w:spacing w:line="240" w:lineRule="auto"/>
        <w:ind w:left="720"/>
      </w:pPr>
      <w:r>
        <w:rPr>
          <w:lang w:val="id_ID" w:bidi="id_ID"/>
        </w:rPr>
      </w:r>
      <w:r>
        <w:rPr>
          <w:lang w:val="id_ID" w:bidi="id_ID"/>
        </w:rPr>
        <w:t xml:space="preserve">Apa yang Anda sukai dalam kisah ini? </w:t>
      </w:r>
    </w:p>
    <w:p>
      <w:pPr>
        <w:pStyle w:val="ListBullet"/>
        <w:spacing w:line="240" w:lineRule="auto"/>
        <w:ind w:left="720"/>
      </w:pPr>
      <w:r>
        <w:rPr>
          <w:lang w:val="id_ID" w:bidi="id_ID"/>
        </w:rPr>
      </w:r>
      <w:r>
        <w:rPr>
          <w:lang w:val="id_ID" w:bidi="id_ID"/>
        </w:rPr>
        <w:t>Apakah yang tidak Anda sukai atau tidak Anda pahami?</w:t>
      </w:r>
    </w:p>
    <w:p>
      <w:pPr>
        <w:pStyle w:val="ListBullet"/>
        <w:spacing w:line="240" w:lineRule="auto"/>
        <w:ind w:left="720"/>
      </w:pPr>
      <w:r>
        <w:rPr>
          <w:lang w:val="id_ID" w:bidi="id_ID"/>
        </w:rPr>
      </w:r>
      <w:r>
        <w:rPr>
          <w:lang w:val="id_ID" w:bidi="id_ID"/>
        </w:rPr>
        <w:t>Apakah yang diceritakan kisah ini tentang Allah atau Yesus?</w:t>
      </w:r>
    </w:p>
    <w:p>
      <w:pPr>
        <w:pStyle w:val="ListBullet"/>
        <w:spacing w:line="240" w:lineRule="auto"/>
        <w:ind w:left="720"/>
      </w:pPr>
      <w:r>
        <w:rPr>
          <w:lang w:val="id_ID" w:bidi="id_ID"/>
        </w:rPr>
      </w:r>
      <w:r>
        <w:rPr>
          <w:lang w:val="id_ID" w:bidi="id_ID"/>
        </w:rPr>
        <w:t>Apakah yang kisah ini ceritakan kepada kita tentang manusia?</w:t>
      </w:r>
    </w:p>
    <w:p>
      <w:pPr>
        <w:pStyle w:val="ListBullet"/>
        <w:spacing w:line="240" w:lineRule="auto"/>
        <w:ind w:left="720"/>
      </w:pPr>
      <w:r>
        <w:rPr>
          <w:lang w:val="id_ID" w:bidi="id_ID"/>
        </w:rPr>
      </w:r>
      <w:r>
        <w:rPr>
          <w:lang w:val="id_ID" w:bidi="id_ID"/>
        </w:rPr>
        <w:t xml:space="preserve">Bagaimana kisah ini memengaruhi kehidupan kita sehari-hari? </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Kisah ini dimulai dengan Yesus yang terus mengajar mereka yang berada di sekitar-Nya termasuk para murid, orang-orang Farisi, mereka yang menganggap diri mereka benar, dan orang-orang yang bersama dengan anak-anak. Sekarang seorang pria yang adalah seorang penguasa datang kepada Yesus untuk bertanya bagaimana mewarisi hidup yang kekal. Yesus mengadakan percakapan dengan orang ini tentang apa yang perlu dilakukan untuk masuk ke dalam Kerajaan Allah. Ingatlah bahwa kerajaan Allah adalah ketika Allah memerintah dan berdaulat atas segala sesuatu, dimulai dengan pelayanan Yesus di bumi. </w:t>
      </w:r>
    </w:p>
    <w:p>
      <w:pPr/>
      <w:r>
        <w:rPr>
          <w:lang w:val="id_ID" w:bidi="id_ID"/>
        </w:rPr>
      </w:r>
      <w:r>
        <w:rPr>
          <w:lang w:val="id_ID" w:bidi="id_ID"/>
        </w:rPr>
        <w:t>Seorang pria yang adalah penguasa datang untuk mengajukan pertanyaan kepada Yesus tentang hidup yang kekal Kita tidak tahu penguasa seperti apa orang ini. Ia adalah seorang pria dari golongan penguasa yang memiliki beberapa pengaruh dalam masyarakat. Orang ini memanggil Yesus, "guru yang baik." Orang-orang Yahudi menggunakan istilah "baik" terutama untuk merujuk kepada Allah, tetapi dalam konteks tertentu juga digunakan untuk menggambarkan manusia. Penguasa itu bertanya apa yang harus ia lakukan untuk mewarisi hidup yang kekal, atau kehidupan yang tidak pernah berakhir. Penguasa itu berpikir bahwa kehidupan kekal adalah sesuatu yang dapat dia peroleh di masa depan, dengan melakukan semua hal yang benar pada masa kini.</w:t>
      </w:r>
    </w:p>
    <w:p>
      <w:pPr/>
      <w:r>
        <w:rPr>
          <w:lang w:val="id_ID" w:bidi="id_ID"/>
        </w:rPr>
      </w:r>
      <w:r>
        <w:rPr>
          <w:lang w:val="id_ID" w:bidi="id_ID"/>
        </w:rPr>
        <w:t>Berhenti dan diskusikan: bagaimana orang-orang dalam budaya Anda berpikir bahwa mereka dapat memperoleh kehidupan kekal bersama Allah?</w:t>
      </w:r>
    </w:p>
    <w:p>
      <w:pPr/>
      <w:r>
        <w:rPr>
          <w:lang w:val="id_ID" w:bidi="id_ID"/>
        </w:rPr>
      </w:r>
      <w:r>
        <w:rPr>
          <w:lang w:val="id_ID" w:bidi="id_ID"/>
        </w:rPr>
        <w:t xml:space="preserve">Yesus bertanya mengapa penguasa itu menyebut Yesus "baik" karena hanya Allah yang baik. Terdapat banyak tafsiran yang berbeda tentang kenapa Yesus mengatakan ini. Sebagian besar dari para cendekiawan percaya bahwa Yesus sedang mencoba untuk membantu penguasa itu melihat bahwa jika hanya Allah adalah yang baik, dan Yesus adalah baik, maka Yesus adalah Allah. Pandangan lain menyatakan bahwa Yesus mengetahui bahwa penguasa itu menggunakan sanjungan untuk mencoba mendapatkan jalan yang mudah ke dalam hidup yang kekal. Cendekiawan lainnya mengatakan bahwa Yesus sedang menyatakan bahwa Yesus tidak dapat menawarkan cara yang berbeda untuk masuk ke dalam kerajaan Allah daripada apa yang telah diajarkan Allah dalam hukum Taurat dan kitab para nabi. </w:t>
      </w:r>
    </w:p>
    <w:p>
      <w:pPr/>
      <w:r>
        <w:rPr>
          <w:lang w:val="id_ID" w:bidi="id_ID"/>
        </w:rPr>
      </w:r>
      <w:r>
        <w:rPr>
          <w:lang w:val="id_ID" w:bidi="id_ID"/>
        </w:rPr>
        <w:t xml:space="preserve">Kemudian Yesus tampaknya menjawab pertanyaan penguasa itu dengan menyebutkan beberapa dari sepuluh perintah yang diberikan Allah kepada Musa untuk umat Allah. Yesus menyebutkan, jangan berzinah atau melakukan hubungan seksual dengan seseorang selain suami atau istrimu; jangan membunuh, atau dengan sengaja mengambil nyawa seseorang; jangan mencuri; jangan memberikan kesaksian palsu, atau berdusta tentang seseorang; dan menghormati, atau menunjukkan rasa hormat dan membantu ayah dan ibumu. Penguasa itu telah mematuhi hukum-hukum ini sejak masa mudanya Yesus mendengarkan hal ini dan mengatakan bahwa ada satu hal yang masih kurang, atau yang belum dia miliki. Yesus mengatakan kepada penguasa itu untuk menjual semua harta milik penguasa itu dan memberikan uangnya kepada orang miskin, maka penguasa itu akan memiliki harta di sorga. Kemudian penguasa itu datang untuk mengikut Yesus Yesus mengetahui bahwa apa yang kurang dari penguasa itu adalah kasih kepada Allah di atas segalanya. Harta milik penguasa itu mendominasi dan menguasai hatinya. Penguasa itu lebih peduli dengan hartanya daripada mengikuti Yesus Jika penguasa itu melepaskan keserakahan dan cinta akan uang, dan mengikut Yesus, penguasa itu dapat mewarisi hidup yang kekal. </w:t>
      </w:r>
    </w:p>
    <w:p>
      <w:pPr/>
      <w:r>
        <w:rPr>
          <w:lang w:val="id_ID" w:bidi="id_ID"/>
        </w:rPr>
      </w:r>
      <w:r>
        <w:rPr>
          <w:lang w:val="id_ID" w:bidi="id_ID"/>
        </w:rPr>
        <w:t xml:space="preserve">Berhenti dan diskusikan: Apakah ada sesuatu dalam hidup anda yang tidak ingin anda lepaskan demi kerajaan Allah. Apakah ada sesuatu di dalam hati Anda yang lebih penting daripada Yesus? </w:t>
      </w:r>
    </w:p>
    <w:p>
      <w:pPr/>
      <w:r>
        <w:rPr>
          <w:lang w:val="id_ID" w:bidi="id_ID"/>
        </w:rPr>
      </w:r>
      <w:r>
        <w:rPr>
          <w:lang w:val="id_ID" w:bidi="id_ID"/>
        </w:rPr>
        <w:t>Ketika penguasa itu mendengar apa yang dikatakan Yesus kepadanya, ia menjadi sangat sedih atau sangat berduka, karena penguasa itu sangat kaya. Yesus menatap penguasa itu dan melihat kesedihan penguasa itu. Yesus mengatakan kepada seluruh orang banyak itu bahwa betapa sulitnya bagi seorang yang kaya untuk masuk ke dalam kerajaan Allah. Yesus mengatakan bahwa lebih mudah bagi seekor unta untuk melewati lubang jarum daripada seorang yang kaya untuk masuk ke dalam kerajaan Allah. Sepertinya Yesus mengatakan bahwa tidak mungkin bagi orang yang kaya untuk masuk ke dalam kerajaan Allah.</w:t>
      </w:r>
    </w:p>
    <w:p>
      <w:pPr/>
      <w:r>
        <w:rPr>
          <w:lang w:val="id_ID" w:bidi="id_ID"/>
        </w:rPr>
      </w:r>
      <w:r>
        <w:rPr>
          <w:lang w:val="id_ID" w:bidi="id_ID"/>
        </w:rPr>
        <w:t xml:space="preserve">Berhenti dan lihat penggambaran tentang unta dan jarum. Jika dalam budaya anda memiliki akses untuk mengetahui seekor unta dan sebuah jarum, perlihatkan keduanya secara berdampingan. </w:t>
      </w:r>
    </w:p>
    <w:p>
      <w:pPr/>
      <w:r>
        <w:rPr>
          <w:lang w:val="id_ID" w:bidi="id_ID"/>
        </w:rPr>
      </w:r>
      <w:r>
        <w:rPr>
          <w:lang w:val="id_ID" w:bidi="id_ID"/>
        </w:rPr>
        <w:t>Berhenti dan diskusikan: Apa hewan terbesar yang anda tahu? Apa lubang terkecil pada suatu benda yang anda ketahui?</w:t>
      </w:r>
    </w:p>
    <w:p>
      <w:pPr/>
      <w:r>
        <w:rPr>
          <w:lang w:val="id_ID" w:bidi="id_ID"/>
        </w:rPr>
      </w:r>
      <w:r>
        <w:rPr>
          <w:lang w:val="id_ID" w:bidi="id_ID"/>
        </w:rPr>
        <w:t xml:space="preserve">Orang banyak yang berada di kerumunan bertanya, "Siapakah yang dapat diselamatkan?" Yesus mengatakan kepada mereka bahwa Allah dapat melakukan hal-hal yang nampaknya tidak mungkin. Pernyataan ini menegaskan kuasa Allah untuk mengubah hati manusia. Petrus mengingatkan Yesus bahwa kedua belas murid telah melakukan apa yang tidak akan dilakukan oleh penguasa itu: mereka telah meninggalkan rumah mereka sendiri untuk mengikut Yesus. Yesus meyakinkan para murid bahwa ketika seseorang menyerahkan harta benda atau relasi untuk kerajaan Allah, mereka akan menerima balasan berlipat ganda dalam kehidupan masa kini dan kehidupan yang akan datang. Yesus tidak mengatakan bahwa mereka yang mengikuti Yesus harus sepenuhnya mengabaikan rumah mereka, istri, saudara-saudara, Ibu, Ayah atau anak-anak. Yesus mengatakan bahwa hubungan ini tidak boleh mengambil prioritas dalam hati mereka, melebihi Allah. </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Dalam sesi ini, Anda akan membantu kelompok memvisualisasikan kisah ini. Anda akan membantu kelompok mendefinisikan adegan, latar, dan karakter dari kisah ini.</w:t>
      </w:r>
    </w:p>
    <w:p>
      <w:pPr/>
      <w:r>
        <w:rPr>
          <w:lang w:val="id_ID" w:bidi="id_ID"/>
        </w:rPr>
      </w:r>
      <w:r>
        <w:rPr>
          <w:lang w:val="id_ID" w:bidi="id_ID"/>
        </w:rPr>
        <w:t>Kisah ini memiliki 4 adegan</w:t>
      </w:r>
    </w:p>
    <w:p>
      <w:pPr/>
      <w:r>
        <w:rPr>
          <w:lang w:val="id_ID" w:bidi="id_ID"/>
        </w:rPr>
      </w:r>
      <w:r>
        <w:rPr>
          <w:b/>
          <w:lang w:val="id_ID" w:bidi="id_ID"/>
        </w:rPr>
        <w:t>Adegan pertama:</w:t>
      </w:r>
      <w:r>
        <w:rPr>
          <w:lang w:val="id_ID" w:bidi="id_ID"/>
        </w:rPr>
        <w:t xml:space="preserve"> Seorang penguasa datang kepada Yesus dan bertanya kepada Yesus apa yang harus dilakukan oleh penguasa itu untuk mewarisi kehidupan kekal. Penguasa itu memanggil Yesus sebagai "guru yang baik." Yesus menanggapi dengan bertanya kepada penguasa itu mengapa penguasa itu menyebut Yesus baik dimana hanya Allah yang baik. </w:t>
      </w:r>
    </w:p>
    <w:p>
      <w:pPr/>
      <w:r>
        <w:rPr>
          <w:lang w:val="id_ID" w:bidi="id_ID"/>
        </w:rPr>
      </w:r>
      <w:r>
        <w:rPr>
          <w:b/>
          <w:lang w:val="id_ID" w:bidi="id_ID"/>
        </w:rPr>
        <w:t>Adegan kedua:</w:t>
      </w:r>
      <w:r>
        <w:rPr>
          <w:lang w:val="id_ID" w:bidi="id_ID"/>
        </w:rPr>
        <w:t xml:space="preserve"> kemudian Yesus mengatakan kepada penguasa itu bahwa penguasa tersebut mengetahui perintah-perintah. Penguasa itu mengatakan bahwa ia telah mematuhi perintah-perintah ini sejak masa mudanya. Yesus mengatakan kepada penguasa itu bahwa dia masih kekurangan satu hal. Yesus mengatakan kepada penguasa itu untuk menjual seluruh harta milik penguasa itu dan memberikan uangnya kepada orang miskin. Sehingga penguasa itu akan memiliki harta di surga. Kemudian Yesus mengatakan kepada penguasa itu untuk mengikut Yesus. Penguasa itu menjadi sangat sedih dan berduka atas apa yang dikatakan Yesus, karena penguasa itu sangat kaya. </w:t>
      </w:r>
    </w:p>
    <w:p>
      <w:pPr/>
      <w:r>
        <w:rPr>
          <w:lang w:val="id_ID" w:bidi="id_ID"/>
        </w:rPr>
      </w:r>
      <w:r>
        <w:rPr>
          <w:b/>
          <w:lang w:val="id_ID" w:bidi="id_ID"/>
        </w:rPr>
        <w:t>Adegan ketiga:</w:t>
      </w:r>
      <w:r>
        <w:rPr>
          <w:lang w:val="id_ID" w:bidi="id_ID"/>
        </w:rPr>
        <w:t xml:space="preserve"> Yesus melihat kesedihan penguasa itu dan mengatakan kepada orang banyak bahwa sangat sulit bagi orang kaya untuk masuk ke dalam kerajaan Allah. orang banyak yang berada di kerumunan bertanya, "siapakah yang dapat diselamatkan? Yesus mengatakan kepada mereka bahwa apa yang tidak mungkin bagi manusia adalah mungkin bagi Allah. </w:t>
      </w:r>
    </w:p>
    <w:p>
      <w:pPr/>
      <w:r>
        <w:rPr>
          <w:lang w:val="id_ID" w:bidi="id_ID"/>
        </w:rPr>
      </w:r>
      <w:r>
        <w:rPr>
          <w:b/>
          <w:lang w:val="id_ID" w:bidi="id_ID"/>
        </w:rPr>
        <w:t>Adegan keempat:</w:t>
      </w:r>
      <w:r>
        <w:rPr>
          <w:lang w:val="id_ID" w:bidi="id_ID"/>
        </w:rPr>
        <w:t xml:space="preserve"> Petrus mengingatkan Yesus bahwa para murid telah menyerahkan segalanya kepada Allah. Yesus mengatakan kepada mereka bahwa siapapun yang telah meninggalkan rumah, istri, saudara-saudara, orang tua atau anak-anak mereka demi kerajaan Allah akan menerima upah dalam kehidupan masa kini dan kehidupan yang akan datang. </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Penguasa</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Kerumunan</w:t>
      </w:r>
    </w:p>
    <w:p>
      <w:pPr>
        <w:pStyle w:val="ListBullet"/>
        <w:spacing w:line="240" w:lineRule="auto"/>
        <w:ind w:left="720"/>
      </w:pPr>
      <w:r>
        <w:rPr>
          <w:lang w:val="id_ID" w:bidi="id_ID"/>
        </w:rPr>
      </w:r>
      <w:r>
        <w:rPr>
          <w:lang w:val="id_ID" w:bidi="id_ID"/>
        </w:rPr>
        <w:t>Petrus</w:t>
      </w:r>
    </w:p>
    <w:p>
      <w:pPr/>
      <w:r>
        <w:rPr>
          <w:lang w:val="id_ID" w:bidi="id_ID"/>
        </w:rPr>
      </w:r>
      <w:r>
        <w:rPr>
          <w:lang w:val="id_ID" w:bidi="id_ID"/>
        </w:rPr>
        <w:t xml:space="preserve">Dalam sesi ini, ambillah papan cerita kelompok, gambarlah, atau gunakan beberapa macam alat peraga (benda-benda yang dapat Anda pindahkan seperti batu, batang, mainan anak-anak) untuk memvisualisasikan kisah dan adegan di dalamnya. </w:t>
      </w:r>
    </w:p>
    <w:p>
      <w:pPr/>
      <w:r>
        <w:rPr>
          <w:lang w:val="id_ID" w:bidi="id_ID"/>
        </w:rPr>
      </w:r>
      <w:r>
        <w:rPr>
          <w:lang w:val="id_ID" w:bidi="id_ID"/>
        </w:rPr>
        <w:t xml:space="preserve">Ingatlah bahwa Yesus dan murid-murid, bersama dengan sekelompok orang, melakukan perjalanan ke Yerusalem. Yesus bisa berjalan bersama dalam perjalanan itu, atau Yesus bisa berada di tempat mereka berhenti untuk tidur di malam itu. Kita tahu bahwa ada beberapa kelompok orang yang mendengarkan Yesus mengajar dan menyampaikan perumpamaan. Yesus dapat berbicara kepada kerumunan orang banyak yang sama yang melihat anak-anak kecil datang kepada-Nya. </w:t>
      </w:r>
    </w:p>
    <w:p>
      <w:pPr/>
      <w:r>
        <w:rPr>
          <w:lang w:val="id_ID" w:bidi="id_ID"/>
        </w:rPr>
      </w:r>
      <w:r>
        <w:rPr>
          <w:lang w:val="id_ID" w:bidi="id_ID"/>
        </w:rPr>
        <w:t xml:space="preserve">Satu dari orang-orang itu adalah seorang penguasa atau seorang gubernur di masyarakat. Karena orang ini telah mentaati perintah-perintah yang diberikan Musa, maka dia adalah orang Yahudi. Yesus menegaskan bahwa kecintaan penguasa itu kepada kekayaan dan harta merupakan penghalang yang dapat membuatnya tidak mewarisi kehidupan kekal. Ini membuat penguasa itu sedih karena ia sangat kaya. Yesus melihat kesedihan penguasa itu dan mengatakan bahwa sangat sulit bagi orang kaya untuk masuk ke dalam kerajaan Allah. Akan lebih mudah bagi seekor hewan yang sangat besar untuk melewati lubang jarum daripada bagi seorang yang kaya untuk masuk ke dalam kerajaan Allah. </w:t>
      </w:r>
    </w:p>
    <w:p>
      <w:pPr/>
      <w:r>
        <w:rPr>
          <w:lang w:val="id_ID" w:bidi="id_ID"/>
        </w:rPr>
      </w:r>
      <w:r>
        <w:rPr>
          <w:lang w:val="id_ID" w:bidi="id_ID"/>
        </w:rPr>
        <w:t>Berhenti dan buatlah daftar hal-hal yang dianggap oleh budaya anda adalah mustahil. Buatlah sebuah lubang yang sangat kecil pada daun atau sepotong kain. Cobalah untuk menyelipkan diri Anda melalui lubang ini.</w:t>
      </w:r>
    </w:p>
    <w:p>
      <w:pPr/>
      <w:r>
        <w:rPr>
          <w:lang w:val="id_ID" w:bidi="id_ID"/>
        </w:rPr>
      </w:r>
      <w:r>
        <w:rPr>
          <w:lang w:val="id_ID" w:bidi="id_ID"/>
        </w:rPr>
        <w:t xml:space="preserve">Kerumunan orang itu saling bertanya, "Siapakah yang dapat diselamatkan?" Yesus menanggapi, mengatakan kepada mereka bahwa Allah dapat melakukan apa yang tidak mungkin. Petrus mengatakan kepada Yesus bahwa para murid telah meninggalkan rumah mereka sendiri bagi Yesus. Yesus mengatakan kepada Petrus bahwa siapapun yang telah meninggalkan rumah atau keluarga mereka demi kerajaan Allah akan menerima ganjaran yang besar dalam kehidupan ini dan kehidupan yang selanjutnya. </w:t>
      </w:r>
    </w:p>
    <w:p>
      <w:pPr/>
      <w:r>
        <w:rPr>
          <w:lang w:val="id_ID" w:bidi="id_ID"/>
        </w:rPr>
      </w:r>
      <w:r>
        <w:rPr>
          <w:lang w:val="id_ID" w:bidi="id_ID"/>
        </w:rPr>
        <w:t xml:space="preserve">Berhenti dan buatlah daftar semua hartamu—sebanyak yang bisa Anda ingat. Periksa harta benda yang akan sulit untuk hidup tanpanya. </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Dalam sesi ini, tim akan mendramatisir kisah tersebut.</w:t>
      </w:r>
    </w:p>
    <w:p>
      <w:pPr/>
      <w:r>
        <w:rPr>
          <w:lang w:val="id_ID" w:bidi="id_ID"/>
        </w:rPr>
      </w:r>
      <w:r>
        <w:rPr>
          <w:lang w:val="id_ID" w:bidi="id_ID"/>
        </w:rPr>
        <w:t>Kisah ini memiliki 4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Penguasa</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Kerumunan</w:t>
      </w:r>
    </w:p>
    <w:p>
      <w:pPr>
        <w:pStyle w:val="ListBullet"/>
        <w:spacing w:line="240" w:lineRule="auto"/>
        <w:ind w:left="720"/>
      </w:pPr>
      <w:r>
        <w:rPr>
          <w:lang w:val="id_ID" w:bidi="id_ID"/>
        </w:rPr>
      </w:r>
      <w:r>
        <w:rPr>
          <w:lang w:val="id_ID" w:bidi="id_ID"/>
        </w:rPr>
        <w:t>Petrus</w:t>
      </w:r>
    </w:p>
    <w:p>
      <w:pPr/>
      <w:r>
        <w:rPr>
          <w:lang w:val="id_ID" w:bidi="id_ID"/>
        </w:rPr>
      </w:r>
      <w:r>
        <w:rPr>
          <w:lang w:val="id_ID" w:bidi="id_ID"/>
        </w:rPr>
        <w:t>Minta tim untuk memerankan kisah itu dua kali. Mereka harus memerankannya dalam bahasa yang mereka terjemahkan. Pertama, minta mereka memerankan kisah itu tanpa berhenti. Pada saat tim memerankan kisah itu untuk kedua kali, hentikan mereka pada titik yang berbeda dalam kisah tersebut.</w:t>
      </w:r>
    </w:p>
    <w:p>
      <w:pPr/>
      <w:r>
        <w:rPr>
          <w:lang w:val="id_ID" w:bidi="id_ID"/>
        </w:rPr>
      </w:r>
      <w:r>
        <w:rPr>
          <w:lang w:val="id_ID" w:bidi="id_ID"/>
        </w:rPr>
        <w:t>Ketika tim memerankan kisah itu untuk pertama kali, perhatikan dialog, alur, plot, dan kronologi kisah tersebut. Perhatikan bagian penting atau sulit dari kisah maupun bagian yang akan diperankan dan jangan dilewati. Bantu tim untuk mengingat bagian dari kisah tersebut.</w:t>
      </w:r>
    </w:p>
    <w:p>
      <w:pPr/>
      <w:r>
        <w:rPr>
          <w:lang w:val="id_ID" w:bidi="id_ID"/>
        </w:rPr>
      </w:r>
      <w:r>
        <w:rPr>
          <w:lang w:val="id_ID" w:bidi="id_ID"/>
        </w:rPr>
        <w:t>Saat tim memerankan kisah ini untuk kedua kali, hentikan mereka pada titik tertentu.</w:t>
      </w:r>
    </w:p>
    <w:p>
      <w:pPr/>
      <w:r>
        <w:rPr>
          <w:lang w:val="id_ID" w:bidi="id_ID"/>
        </w:rPr>
      </w:r>
      <w:r>
        <w:rPr>
          <w:lang w:val="id_ID" w:bidi="id_ID"/>
        </w:rPr>
        <w:t xml:space="preserve">Seorang penguasa datang kepada Yesus dan bertanya kepada Yesus apa yang harus dilakukan penguasa itu untuk mewarisi kehidupan kekal. Penguasa itu memanggil Yesus sebagai "guru yang baik." </w:t>
      </w:r>
    </w:p>
    <w:p>
      <w:pPr/>
      <w:r>
        <w:rPr>
          <w:lang w:val="id_ID" w:bidi="id_ID"/>
        </w:rPr>
      </w:r>
      <w:r>
        <w:rPr>
          <w:lang w:val="id_ID" w:bidi="id_ID"/>
        </w:rPr>
        <w:t xml:space="preserve">Hentikan adegannya: Tanyakan kepada aktor yang memerankan penguasa itu apa yang ia rasakan. Dengarkan hal-hal seperti, "Saya ingin memastikan bahwa saya telah melakukan segala sesuatu dengan benar, dan mendapati bahwa saya dibenarkan dihadapan Allah." Saya tahu bahwa ada yang lebih dari sekedar melakukan semua hal yang benar, tetapi saya tidak yakin apa lagi yang harus dilakukan." Ulangi adegannya. </w:t>
      </w:r>
    </w:p>
    <w:p>
      <w:pPr/>
      <w:r>
        <w:rPr>
          <w:lang w:val="id_ID" w:bidi="id_ID"/>
        </w:rPr>
      </w:r>
      <w:r>
        <w:rPr>
          <w:lang w:val="id_ID" w:bidi="id_ID"/>
        </w:rPr>
        <w:t xml:space="preserve">Yesus menanggapi dengan bertanya kepada penguasa itu mengapa penguasa itu memanggil Yesus "baik" dimana hanya Allah saja yang baik. Kemudian Yesus mengatakan kepada penguasa itu bahwa penguasa tersebut mengetahui perintah-perintah. Penguasa itu mengatakan bahwa ia telah mematuhi perintah-perintah ini sejak masa mudanya. Yesus mengatakan kepada penguasa itu bahwa dia masih kekurangan satu hal. Yesus mengatakan kepada penguasa itu untuk menjual seluruh harta milik penguasa itu dan memberikan uangnya kepada orang miskin. Sehingga penguasa itu akan memiliki harta di surga. Kemudian Yesus mengatakan kepada penguasa itu untuk mengikut Yesus. Penguasa itu menjadi sangat sedih dan berduka atas apa yang Yesus katakan karena penguasa itu sangat kaya. </w:t>
      </w:r>
    </w:p>
    <w:p>
      <w:pPr/>
      <w:r>
        <w:rPr>
          <w:lang w:val="id_ID" w:bidi="id_ID"/>
        </w:rPr>
      </w:r>
      <w:r>
        <w:rPr>
          <w:lang w:val="id_ID" w:bidi="id_ID"/>
        </w:rPr>
        <w:t xml:space="preserve">Hentikan adegannya: tanyakan kepada aktor yang memerankan Yesus apa yang ia rasakan Dengarkan hal-hal seperti, "Saya mengasihi orang ini dan dia sungguh-sungguh ingin melakukan hal-hal yang benar." Saya dapat melihat bahwa ia bergumul dengan cinta uang tetapi ia sebenarnya dapat dengan mudah memperbaiki hal itu. Ulangi adegannya. </w:t>
      </w:r>
    </w:p>
    <w:p>
      <w:pPr/>
      <w:r>
        <w:rPr>
          <w:lang w:val="id_ID" w:bidi="id_ID"/>
        </w:rPr>
      </w:r>
      <w:r>
        <w:rPr>
          <w:lang w:val="id_ID" w:bidi="id_ID"/>
        </w:rPr>
        <w:t xml:space="preserve">Yesus melihat kesedihan penguasa itu dan mengatakan kepada orang banyak bahwa sangat sulit bagi orang kaya untuk masuk ke dalam kerajaan Allah. Mereka yang berada di kerumunan orang banyak bertanya, "siapakah yang dapat diselamatkan? Yesus mengatakan kepada mereka bahwa apa yang tidak mungkin bagi manusia adalah mungkin bagi Allah. Petrus mengingatkan Yesus bahwa para murid telah menyerahkan segalanya untuk Allah. Yesus mengatakan kepada mereka bahwa siapapun yang telah meninggalkan rumah, istri, saudara-saudara, orang tua atau anak-anak mereka demi kerajaan Allah akan menerima imbalan dalam kehidupan masa kini dan kehidupan yang akan datang. </w:t>
      </w:r>
    </w:p>
    <w:p>
      <w:pPr/>
      <w:r>
        <w:rPr>
          <w:lang w:val="id_ID" w:bidi="id_ID"/>
        </w:rPr>
      </w:r>
      <w:r>
        <w:rPr>
          <w:lang w:val="id_ID" w:bidi="id_ID"/>
        </w:rPr>
        <w:t xml:space="preserve">Hentikan adegannya: Tanyakan kepada aktor yang memerankan murid-murid bagaimana perasaan mereka. Dengarkan hal-hal seperti, "Menegaskan bahwa kehidupan yang telah saya tinggalkan tidaklah sia-sia." "Aman dalam kepemilikan warisan atas hidup yang kekal." Tanyakan kepada aktor yang memerankan Petrus bagaimana perasaannya. Dengarkan hal-hal seperti, "Meskipun aku mengasihi istriku, aku lebih mengasihi Yesus." </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Seorang penguasa, atau seorang dari golongan penguasa, datang kepada Yesus dan bertanya kepada Yesus apa yang harus dilakukan </w:t>
      </w:r>
      <w:r>
        <w:rPr>
          <w:b/>
          <w:lang w:val="id_ID" w:bidi="id_ID"/>
        </w:rPr>
        <w:t>penguasa itu</w:t>
      </w:r>
      <w:r>
        <w:rPr>
          <w:lang w:val="id_ID" w:bidi="id_ID"/>
        </w:rPr>
        <w:t xml:space="preserve"> untuk mewarisi kehidupan kekal. </w:t>
      </w:r>
      <w:hyperlink r:id="rId497">
        <w:r>
          <w:rPr>
            <w:lang w:val="id_ID" w:bidi="id_ID"/>
          </w:rPr>
          <w:rPr>
            <w:color w:val="0000EE"/>
            <w:u w:val="single"/>
          </w:rPr>
          <w:t>Kehidupan kekal</w:t>
        </w:r>
      </w:hyperlink>
      <w:r>
        <w:rPr>
          <w:lang w:val="id_ID" w:bidi="id_ID"/>
        </w:rPr>
        <w:t xml:space="preserve"> adalah suatu kehidupan nyata yang tidak pernah berakhir. Kita tidak tahu seperti apa penguasa ini, hanya bahwa dia memiliki beberapa pengaruh dalam masyarakat. Yesus kemudian nampaknya menjawab pertanyaan penguasa itu dengan beberapa pengulangan dari sepuluh perintah, atau hukum Taurat dari Allah Yesus menyebutkan, jangan </w:t>
      </w:r>
      <w:r>
        <w:rPr>
          <w:b/>
          <w:lang w:val="id_ID" w:bidi="id_ID"/>
        </w:rPr>
        <w:t>berzinah</w:t>
      </w:r>
      <w:r>
        <w:rPr>
          <w:lang w:val="id_ID" w:bidi="id_ID"/>
        </w:rPr>
        <w:t xml:space="preserve">. Berzinah berarti memiliki hubungan seksual dengan seseorang selain suami atau istri anda. Gunakan kata yang sama yang telah anda gunakan sebelumnya untuk perzinahan. Lihat Daftar Kosa kata Utama untuk definisi dari </w:t>
      </w:r>
      <w:hyperlink r:id="rId462">
        <w:r>
          <w:rPr>
            <w:lang w:val="id_ID" w:bidi="id_ID"/>
          </w:rPr>
          <w:rPr>
            <w:color w:val="0000EE"/>
            <w:u w:val="single"/>
          </w:rPr>
          <w:t>perzinahan</w:t>
        </w:r>
      </w:hyperlink>
      <w:r>
        <w:rPr>
          <w:lang w:val="id_ID" w:bidi="id_ID"/>
        </w:rPr>
        <w:t xml:space="preserve">. Yesus juga menyebutkan jangan membunuh, atau dengan sengaja mengambil nyawa seseorang; jangan mencuri; jangan memberikan kesaksian palsu, atau berdusta tentang seseorang; dan untuk menghormati, atau menunjukkan rasa hormat dan membantu bapak dan ibumu. Penguasa itu telah mematuhi hukum Taurat sejak masa mudanya. Yesus mendengarkan hal ini dan mengatakan bahwa ada satu hal yang masih kurang, atau yang belum dia miliki. Yesus mengatakan kepada penguasa itu untuk menjual seluruh harta miliknya dan memberikan uangnya kepada orang miskin. Kemudian penguasa itu akan mendapatkan </w:t>
      </w:r>
      <w:r>
        <w:rPr>
          <w:b/>
          <w:lang w:val="id_ID" w:bidi="id_ID"/>
        </w:rPr>
        <w:t>harta di surga</w:t>
      </w:r>
      <w:r>
        <w:rPr>
          <w:lang w:val="id_ID" w:bidi="id_ID"/>
        </w:rPr>
        <w:t xml:space="preserve">. "Harta di surga" berarti kehidupan yang berlangsung selamanya bersama Allah. Kemudian penguasa itu dipanggil untuk datang mengikuti Yesus. </w:t>
      </w:r>
    </w:p>
    <w:p>
      <w:pPr/>
      <w:r>
        <w:rPr>
          <w:lang w:val="id_ID" w:bidi="id_ID"/>
        </w:rPr>
      </w:r>
      <w:r>
        <w:rPr>
          <w:lang w:val="id_ID" w:bidi="id_ID"/>
        </w:rPr>
        <w:t xml:space="preserve">Ketika penguasa itu mendengar apa yang dikatakan Yesus kepadanya, ia menjadi sangat sedih, atau sangat berduka, karena penguasa itu sangat kaya. Yesus menatap penguasa itu dan melihat kesedihan penguasa itu. Yesus mengatakan kepada kerumunan orang banyak, bahwa betapa sulitnya bagi seorang yang kaya untuk masuk ke dalam </w:t>
      </w:r>
      <w:r>
        <w:rPr>
          <w:b/>
          <w:lang w:val="id_ID" w:bidi="id_ID"/>
        </w:rPr>
        <w:t>kerajaan Allah</w:t>
      </w:r>
      <w:r>
        <w:rPr>
          <w:lang w:val="id_ID" w:bidi="id_ID"/>
        </w:rPr>
        <w:t xml:space="preserve">. Kerajaan Allah adalah kekuasaan dan pemerintahan Allah atas segala sesuatu, dimulai dari pelayanan Yesus di bumi. Kerajaan Allah adalah tentang orang-orang yang mengikuti Yesus sebagai Raja mereka. Gunakan kata yang sama yang telah anda gunakan untuk kerajaan Allah sebelumnya. Merujuklah kepada Daftar kosa kata Utama untuk definisi </w:t>
      </w:r>
      <w:hyperlink r:id="rId205">
        <w:r>
          <w:rPr>
            <w:lang w:val="id_ID" w:bidi="id_ID"/>
          </w:rPr>
          <w:rPr>
            <w:color w:val="0000EE"/>
            <w:u w:val="single"/>
          </w:rPr>
          <w:t>kerajaan Allah</w:t>
        </w:r>
      </w:hyperlink>
      <w:r>
        <w:rPr>
          <w:lang w:val="id_ID" w:bidi="id_ID"/>
        </w:rPr>
        <w:t xml:space="preserve">. </w:t>
      </w:r>
    </w:p>
    <w:p>
      <w:pPr/>
      <w:r>
        <w:rPr>
          <w:lang w:val="id_ID" w:bidi="id_ID"/>
        </w:rPr>
      </w:r>
      <w:r>
        <w:rPr>
          <w:lang w:val="id_ID" w:bidi="id_ID"/>
        </w:rPr>
        <w:t xml:space="preserve">Yesus mengatakan bahwa lebih mudah bagi seekor unta untuk melewati lubang jarum daripada seorang yang kaya untuk masuk ke dalam kerajaan Allah. Kerumunan itu bertanya, kalau demikian siapakah yang dapat </w:t>
      </w:r>
      <w:r>
        <w:rPr>
          <w:b/>
          <w:lang w:val="id_ID" w:bidi="id_ID"/>
        </w:rPr>
        <w:t>diselamatkan</w:t>
      </w:r>
      <w:r>
        <w:rPr>
          <w:lang w:val="id_ID" w:bidi="id_ID"/>
        </w:rPr>
        <w:t xml:space="preserve">? </w:t>
      </w:r>
      <w:hyperlink r:id="rId50">
        <w:r>
          <w:rPr>
            <w:lang w:val="id_ID" w:bidi="id_ID"/>
          </w:rPr>
          <w:rPr>
            <w:color w:val="0000EE"/>
            <w:u w:val="single"/>
          </w:rPr>
          <w:t>Diselamatkan</w:t>
        </w:r>
      </w:hyperlink>
      <w:r>
        <w:rPr>
          <w:lang w:val="id_ID" w:bidi="id_ID"/>
        </w:rPr>
        <w:t xml:space="preserve"> juga berarti memiliki hidup kekal dalam kerajaan Allah. Yesus mengatakan kepada mereka bahwa Allah dapat melakukan apa yang tampaknya mustahil bagi manusia. </w:t>
      </w:r>
    </w:p>
    <w:p>
      <w:pPr/>
      <w:r>
        <w:rPr>
          <w:lang w:val="id_ID" w:bidi="id_ID"/>
        </w:rPr>
      </w:r>
      <w:r>
        <w:rPr>
          <w:lang w:val="id_ID" w:bidi="id_ID"/>
        </w:rPr>
        <w:t xml:space="preserve">Petrus mengingatkan Yesus bahwa para murid telah meninggalkan rumah mereka untuk kepentingan kerajaan Allah. Yesus mengatakan kepada murid-murid bahwa siapa pun yang meninggalkan rumah atau relasi keluarga mereka untuk kepentingan kerajaan Allah akan menerima jauh lebih banyak dalam kehidupan ini dan kehidupan yang akan datang. </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itu, secara berkelompok, dalam bahasa sendiri.</w:t>
      </w:r>
    </w:p>
    <w:p>
      <w:pPr/>
      <w:r>
        <w:rPr>
          <w:lang w:val="id_ID" w:bidi="id_ID"/>
        </w:rPr>
      </w:r>
      <w:r>
        <w:rPr>
          <w:lang w:val="id_ID" w:bidi="id_ID"/>
        </w:rPr>
        <w:t>Pertama, seluruh kelompok harus berlatih menceritakan perikop itu dalam bahasa sendiri. Ingatlah untuk menyertakan hal-hal yang sudah ditentukan dalam tahap-tahap sebelumnya, seperti kronologi, kata, frasa, emosi, atau apa pun yang sudah dibahas.</w:t>
      </w:r>
    </w:p>
    <w:p>
      <w:pPr/>
      <w:r>
        <w:rPr>
          <w:lang w:val="id_ID" w:bidi="id_ID"/>
        </w:rPr>
      </w:r>
      <w:r>
        <w:rPr>
          <w:lang w:val="id_ID" w:bidi="id_ID"/>
        </w:rPr>
        <w:t xml:space="preserve">Satu anggota harus mengucapkan beberapa kalimat dari perikop itu dan berhenti sebentar. Anggota kelompok lain harus mengucapkan kalimat selanjutnya dari perikop itu tersebut dan berhenti sejenak. Lakukan ini sampai kelompok telah menceritakan kembali seluruh teks. Anggota-anggota kelompok dapat saling memperbaiki dalam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teks tersebut tanpa interupsi setidaknya satu kali. Seorang anggota kelompok dapat menggunakan benda apa saja, gerakan, atau papan cerita untuk membantu mereka mengingat teks tersebut.</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siapa dari teks tersebut yang Anda paling 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Akhirnya, kelompok dapat menyusun versi akhir dari perikop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Lukas 18:18–30</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498">
        <w:r>
          <w:rPr>
            <w:lang w:val="id_ID" w:bidi="id_ID"/>
          </w:rPr>
          <w:rPr>
            <w:color w:val="0000EE"/>
            <w:u w:val="single"/>
          </w:rPr>
          <w:t>Dengar dan Renungkan</w:t>
        </w:r>
      </w:hyperlink>
      <w:r>
        <w:rPr>
          <w:lang w:val="id_ID" w:bidi="id_ID"/>
        </w:rPr>
        <w:t xml:space="preserve"> (766 KB)</w:t>
      </w:r>
      <w:r>
        <w:rPr>
          <w:lang w:val="id_ID" w:bidi="id_ID"/>
        </w:rPr>
      </w:r>
    </w:p>
    <w:p>
      <w:pPr>
        <w:pStyle w:val="ListBullet"/>
        <w:spacing w:line="240" w:lineRule="auto"/>
        <w:ind w:left="720"/>
      </w:pPr>
      <w:r>
        <w:rPr>
          <w:lang w:val="id_ID" w:bidi="id_ID"/>
        </w:rPr>
      </w:r>
      <w:hyperlink r:id="rId499">
        <w:r>
          <w:rPr>
            <w:lang w:val="id_ID" w:bidi="id_ID"/>
          </w:rPr>
          <w:rPr>
            <w:color w:val="0000EE"/>
            <w:u w:val="single"/>
          </w:rPr>
          <w:t>Menyiapkan Panggung</w:t>
        </w:r>
      </w:hyperlink>
      <w:r>
        <w:rPr>
          <w:lang w:val="id_ID" w:bidi="id_ID"/>
        </w:rPr>
        <w:t xml:space="preserve"> (4.9 MB)</w:t>
      </w:r>
      <w:r>
        <w:rPr>
          <w:lang w:val="id_ID" w:bidi="id_ID"/>
        </w:rPr>
      </w:r>
    </w:p>
    <w:p>
      <w:pPr>
        <w:pStyle w:val="ListBullet"/>
        <w:spacing w:line="240" w:lineRule="auto"/>
        <w:ind w:left="720"/>
      </w:pPr>
      <w:r>
        <w:rPr>
          <w:lang w:val="id_ID" w:bidi="id_ID"/>
        </w:rPr>
      </w:r>
      <w:hyperlink r:id="rId500">
        <w:r>
          <w:rPr>
            <w:lang w:val="id_ID" w:bidi="id_ID"/>
          </w:rPr>
          <w:rPr>
            <w:color w:val="0000EE"/>
            <w:u w:val="single"/>
          </w:rPr>
          <w:t>Menjelaskan Adegan</w:t>
        </w:r>
      </w:hyperlink>
      <w:r>
        <w:rPr>
          <w:lang w:val="id_ID" w:bidi="id_ID"/>
        </w:rPr>
        <w:t xml:space="preserve"> (3.8 MB)</w:t>
      </w:r>
      <w:r>
        <w:rPr>
          <w:lang w:val="id_ID" w:bidi="id_ID"/>
        </w:rPr>
      </w:r>
    </w:p>
    <w:p>
      <w:pPr>
        <w:pStyle w:val="ListBullet"/>
        <w:spacing w:line="240" w:lineRule="auto"/>
        <w:ind w:left="720"/>
      </w:pPr>
      <w:r>
        <w:rPr>
          <w:lang w:val="id_ID" w:bidi="id_ID"/>
        </w:rPr>
      </w:r>
      <w:hyperlink r:id="rId501">
        <w:r>
          <w:rPr>
            <w:lang w:val="id_ID" w:bidi="id_ID"/>
          </w:rPr>
          <w:rPr>
            <w:color w:val="0000EE"/>
            <w:u w:val="single"/>
          </w:rPr>
          <w:t>Memperagakan Bacaan</w:t>
        </w:r>
      </w:hyperlink>
      <w:r>
        <w:rPr>
          <w:lang w:val="id_ID" w:bidi="id_ID"/>
        </w:rPr>
        <w:t xml:space="preserve"> (3.4 MB)</w:t>
      </w:r>
      <w:r>
        <w:rPr>
          <w:lang w:val="id_ID" w:bidi="id_ID"/>
        </w:rPr>
      </w:r>
    </w:p>
    <w:p>
      <w:pPr>
        <w:pStyle w:val="ListBullet"/>
        <w:spacing w:line="240" w:lineRule="auto"/>
        <w:ind w:left="720"/>
      </w:pPr>
      <w:r>
        <w:rPr>
          <w:lang w:val="id_ID" w:bidi="id_ID"/>
        </w:rPr>
      </w:r>
      <w:hyperlink r:id="rId502">
        <w:r>
          <w:rPr>
            <w:lang w:val="id_ID" w:bidi="id_ID"/>
          </w:rPr>
          <w:rPr>
            <w:color w:val="0000EE"/>
            <w:u w:val="single"/>
          </w:rPr>
          <w:t>Melengkapi yang Kurang</w:t>
        </w:r>
      </w:hyperlink>
      <w:r>
        <w:rPr>
          <w:lang w:val="id_ID" w:bidi="id_ID"/>
        </w:rPr>
        <w:t xml:space="preserve"> (2.6 MB)</w:t>
      </w:r>
      <w:r>
        <w:rPr>
          <w:lang w:val="id_ID" w:bidi="id_ID"/>
        </w:rPr>
      </w:r>
    </w:p>
    <w:p>
      <w:pPr>
        <w:pStyle w:val="ListBullet"/>
        <w:spacing w:line="240" w:lineRule="auto"/>
        <w:ind w:left="720"/>
      </w:pPr>
      <w:r>
        <w:rPr>
          <w:lang w:val="id_ID" w:bidi="id_ID"/>
        </w:rPr>
      </w:r>
      <w:hyperlink r:id="rId503">
        <w:r>
          <w:rPr>
            <w:lang w:val="id_ID" w:bidi="id_ID"/>
          </w:rPr>
          <w:rPr>
            <w:color w:val="0000EE"/>
            <w:u w:val="single"/>
          </w:rPr>
          <w:t>Menyampaikan Firman Tuhan</w:t>
        </w:r>
      </w:hyperlink>
      <w:r>
        <w:rPr>
          <w:lang w:val="id_ID" w:bidi="id_ID"/>
        </w:rPr>
        <w:t xml:space="preserve"> (1.5 MB)</w:t>
      </w:r>
      <w:r>
        <w:rPr>
          <w:lang w:val="id_ID" w:bidi="id_ID"/>
        </w:rPr>
      </w:r>
      <w:r>
        <w:rPr>
          <w:lang w:val="id_ID" w:bidi="id_ID"/>
        </w:rPr>
      </w:r>
      <w:r>
        <w:rPr>
          <w:lang w:val="id_ID" w:bidi="id_ID"/>
        </w:rPr>
      </w:r>
    </w:p>
    <w:p>
      <w:pPr/>
      <w:r>
        <w:rPr>
          <w:lang w:val="id_ID" w:bidi="id_ID"/>
        </w:rPr>
      </w:r>
    </w:p>
    <w:p>
      <w:pPr>
        <w:pStyle w:val="Heading2"/>
      </w:pPr>
      <w:r>
        <w:rPr>
          <w:lang w:val="id_ID" w:bidi="id_ID"/>
        </w:rPr>
        <w:t>Lukas 18:31–34</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Dengarkan Lukas 18:31–34 dan renungkan di dalam hati anda. Dengarkan teks sebanyak tiga kali (dalam tiga terjemahan yang berbeda, jika memungkinkan). Kemudian sebagai satu tim diskusikan pertanyaan-pertanyaan berikut ini:</w:t>
      </w:r>
    </w:p>
    <w:p>
      <w:pPr>
        <w:pStyle w:val="ListBullet"/>
        <w:spacing w:line="240" w:lineRule="auto"/>
        <w:ind w:left="720"/>
      </w:pPr>
      <w:r>
        <w:rPr>
          <w:lang w:val="id_ID" w:bidi="id_ID"/>
        </w:rPr>
      </w:r>
      <w:r>
        <w:rPr>
          <w:lang w:val="id_ID" w:bidi="id_ID"/>
        </w:rPr>
        <w:t xml:space="preserve">Apa yang Anda suka dalam kisah ini? </w:t>
      </w:r>
    </w:p>
    <w:p>
      <w:pPr>
        <w:pStyle w:val="ListBullet"/>
        <w:spacing w:line="240" w:lineRule="auto"/>
        <w:ind w:left="720"/>
      </w:pPr>
      <w:r>
        <w:rPr>
          <w:lang w:val="id_ID" w:bidi="id_ID"/>
        </w:rPr>
      </w:r>
      <w:r>
        <w:rPr>
          <w:lang w:val="id_ID" w:bidi="id_ID"/>
        </w:rPr>
        <w:t>Apakah yang tidak Anda sukai atau tidak pahami?</w:t>
      </w:r>
    </w:p>
    <w:p>
      <w:pPr>
        <w:pStyle w:val="ListBullet"/>
        <w:spacing w:line="240" w:lineRule="auto"/>
        <w:ind w:left="720"/>
      </w:pPr>
      <w:r>
        <w:rPr>
          <w:lang w:val="id_ID" w:bidi="id_ID"/>
        </w:rPr>
      </w:r>
      <w:r>
        <w:rPr>
          <w:lang w:val="id_ID" w:bidi="id_ID"/>
        </w:rPr>
        <w:t>Apakah yang diceritakan kisah ini tentang Allah atau Yesus?</w:t>
      </w:r>
    </w:p>
    <w:p>
      <w:pPr>
        <w:pStyle w:val="ListBullet"/>
        <w:spacing w:line="240" w:lineRule="auto"/>
        <w:ind w:left="720"/>
      </w:pPr>
      <w:r>
        <w:rPr>
          <w:lang w:val="id_ID" w:bidi="id_ID"/>
        </w:rPr>
      </w:r>
      <w:r>
        <w:rPr>
          <w:lang w:val="id_ID" w:bidi="id_ID"/>
        </w:rPr>
        <w:t>Apakah yang diceritakan kisah ini tentang banyak orang?</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Yesus siap untuk menyelesaikan perjalanan ke Yerusalem. Yesus telah mengajar para murid, para pengikut-Nya yang terdekat, serta menjawab pertanyaan dari orang-orang Farisi, para pemimpin Yahudi dengan menggunakan perumpamaan. Yesus membawa para murid menyendiri, menjauh dari orang-orang lain, untuk memberitahukan kepada mereka apa yang akan terjadi di Yerusalem. Kita tidak tahu persis di mana Yesus berada ketika Ia berbicara kepada para Murid-Nya. Yang kita ketahui adalah bahwa Yesus dan murid-murid berada di suatu tempat antara perbatasan Galilea dan Samaria dan Yerikho. </w:t>
      </w:r>
    </w:p>
    <w:p>
      <w:pPr/>
      <w:r>
        <w:rPr>
          <w:lang w:val="id_ID" w:bidi="id_ID"/>
        </w:rPr>
      </w:r>
      <w:r>
        <w:rPr>
          <w:lang w:val="id_ID" w:bidi="id_ID"/>
        </w:rPr>
        <w:t xml:space="preserve">Berhenti dan perlihatkan peta Galilea, Samaria dan Yudea. </w:t>
      </w:r>
    </w:p>
    <w:p>
      <w:pPr/>
      <w:r>
        <w:rPr>
          <w:lang w:val="id_ID" w:bidi="id_ID"/>
        </w:rPr>
      </w:r>
      <w:r>
        <w:rPr>
          <w:lang w:val="id_ID" w:bidi="id_ID"/>
        </w:rPr>
        <w:t xml:space="preserve">Yesus memisahkan 12 murid-murid dari kelompok yang lebih besar yang telah berkumpul untuk berbicara kepada mereka secara pribadi. Yesus menggunakan kata "Perhatikan," "Dengarkan," atau "Lihat." Ini adalah kata yang menekankan apa yang akan datang berikutnya. Ini juga menunjukkan kebenaran tentang apa yang sedang dikatakan. Yesus mengatakan kepada mereka bahwa mereka pergi ke Yerusalem. Yerusalem, Ibu kota Israel, disebut, "Kota di atas bukit," dan terletak di dataran tinggi diantara pegunungan Naik ke Yerusalem berarti naik ke atas bukit menuju ke kota. </w:t>
      </w:r>
    </w:p>
    <w:p>
      <w:pPr/>
      <w:r>
        <w:rPr>
          <w:lang w:val="id_ID" w:bidi="id_ID"/>
        </w:rPr>
      </w:r>
      <w:r>
        <w:rPr>
          <w:lang w:val="id_ID" w:bidi="id_ID"/>
        </w:rPr>
        <w:t xml:space="preserve">Berhenti dan perlihatkan gambar Yerusalem dan daerah sekitarnya. </w:t>
      </w:r>
    </w:p>
    <w:p>
      <w:pPr/>
      <w:r>
        <w:rPr>
          <w:lang w:val="id_ID" w:bidi="id_ID"/>
        </w:rPr>
      </w:r>
      <w:r>
        <w:rPr>
          <w:lang w:val="id_ID" w:bidi="id_ID"/>
        </w:rPr>
        <w:t xml:space="preserve">Yesus mengatakan kepada murid-murid bahwa semua nubuat tentang Anak Manusia akan digenapi di Yerusalem. Yesus ingin murid-murid-Nya mengetahui bahwa Allah ingin Ia pergi ke Yerusalem untuk menggenapi tujuan Allah. Ingatlah bahwa nubuat adalah Firman Allah yang diucapkan melalui utusan-utusan manusia oleh Allah. Ingatlah bahwa Anak Manusia adalah istilah yang digunakan Yesus untuk berbicara tentang diri-Nya sendiri. </w:t>
      </w:r>
    </w:p>
    <w:p>
      <w:pPr/>
      <w:r>
        <w:rPr>
          <w:lang w:val="id_ID" w:bidi="id_ID"/>
        </w:rPr>
      </w:r>
      <w:r>
        <w:rPr>
          <w:lang w:val="id_ID" w:bidi="id_ID"/>
        </w:rPr>
        <w:t xml:space="preserve">Yesus merangkum apa yang telah dikatakan oleh para nabi tentang Anak Manusia. Yesus mengatakan bahwa orang-orang akan menyerahkan Anak Manusia kepada bangsa-bangsa lain atau kepada orang-orang bukan Yahudi. Dalam hal ini, orang-orang non-Yahudi adalah para pejabat Romawi. Para pejabat Romawi kemudian akan mengejek, atau mengolok-olok Yesus, dan memperlakukan Yesus dengan cara yang memalukan, serta meludahi Yesus. Meludahi seseorang adalah tanda merasa jijik atau kemarahan kepada orang tersebut dan juga cara untuk mempermalukan seseorang. </w:t>
      </w:r>
    </w:p>
    <w:p>
      <w:pPr/>
      <w:r>
        <w:rPr>
          <w:lang w:val="id_ID" w:bidi="id_ID"/>
        </w:rPr>
      </w:r>
      <w:r>
        <w:rPr>
          <w:lang w:val="id_ID" w:bidi="id_ID"/>
        </w:rPr>
        <w:t xml:space="preserve">Berhenti dan diskusikan: Bagaimana orang-orang dalam budaya Anda menunjukkan rasa jijik atau amarah kepada orang lain? Ceritakan kisah ketika seseorang jijik kepada anda, atau anda jijik kepada mereka. Apa yang terjadi? Bagaimana perasaan Anda karenanya? Apa bagian tersulit dari situasi itu? </w:t>
      </w:r>
    </w:p>
    <w:p>
      <w:pPr/>
      <w:r>
        <w:rPr>
          <w:lang w:val="id_ID" w:bidi="id_ID"/>
        </w:rPr>
      </w:r>
      <w:r>
        <w:rPr>
          <w:lang w:val="id_ID" w:bidi="id_ID"/>
        </w:rPr>
        <w:t xml:space="preserve">Yesus mengatakan kepada murid-murid bahwa setelah orang-orang Romawi mencambuk Yesus, atau mencambuk Yesus dengan sangat keras, mereka akan menghukum mati Yesus. </w:t>
      </w:r>
    </w:p>
    <w:p>
      <w:pPr/>
      <w:r>
        <w:rPr>
          <w:lang w:val="id_ID" w:bidi="id_ID"/>
        </w:rPr>
      </w:r>
      <w:r>
        <w:rPr>
          <w:lang w:val="id_ID" w:bidi="id_ID"/>
        </w:rPr>
        <w:t>Berhenti dan lihatlah gambar cambuk itu.</w:t>
      </w:r>
    </w:p>
    <w:p>
      <w:pPr/>
      <w:r>
        <w:rPr>
          <w:lang w:val="id_ID" w:bidi="id_ID"/>
        </w:rPr>
      </w:r>
      <w:r>
        <w:rPr>
          <w:lang w:val="id_ID" w:bidi="id_ID"/>
        </w:rPr>
        <w:t xml:space="preserve">Kemudian Yesus akan bangkit dan hidup kembali pada hari ketiga. Pada hari ketiga tidak boleh disamakan dengan 3 hari kemudian. Hari pertama adalah hari Yesus mati, hari kedua adalah Sabtu, dan hari ketiga adalah ketika Yesus bangkit kembali pada hari Minggu. </w:t>
      </w:r>
    </w:p>
    <w:p>
      <w:pPr/>
      <w:r>
        <w:rPr>
          <w:lang w:val="id_ID" w:bidi="id_ID"/>
        </w:rPr>
      </w:r>
      <w:r>
        <w:rPr>
          <w:lang w:val="id_ID" w:bidi="id_ID"/>
        </w:rPr>
        <w:t>Murid-murid tidak memahami apa yang dikatakan Yesus kepada mereka. Entah bagaimana, murid-murid tidak memahami makna dari apa yang dikatakan Yesus. Mungkin mereka tidak mengharapkan bahwa apa yang Ia katakan akan terjadi, atau mungkin Allah menyembunyikan makna itu dari mereka. Dalam hal apa pun, entah bagaimana mereka tidak dapat berpegang kepada pemahaman, atau memahami apa yang dikatakan Yesus.</w:t>
      </w:r>
    </w:p>
    <w:p>
      <w:pPr/>
      <w:r>
        <w:rPr>
          <w:lang w:val="id_ID" w:bidi="id_ID"/>
        </w:rPr>
      </w:r>
      <w:r>
        <w:rPr>
          <w:lang w:val="id_ID" w:bidi="id_ID"/>
        </w:rPr>
        <w:t>Berhenti dan diskusikan: ceritakan kisah tentang suatu masa ketika seseorang menjelaskan sesuatu kepadamu dan kamu tidak tahu apa yang mereka maksudkan.</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Dalam sesi ini, Anda akan membantu kelompok memvisualisasikan kisah ini. Anda akan membantu kelompok mendefinisikan adegan, latar, dan karakter dari kisah ini.</w:t>
      </w:r>
    </w:p>
    <w:p>
      <w:pPr/>
      <w:r>
        <w:rPr>
          <w:lang w:val="id_ID" w:bidi="id_ID"/>
        </w:rPr>
      </w:r>
      <w:r>
        <w:rPr>
          <w:lang w:val="id_ID" w:bidi="id_ID"/>
        </w:rPr>
        <w:t>Kisah ini memiliki 2 adegan.</w:t>
      </w:r>
    </w:p>
    <w:p>
      <w:pPr/>
      <w:r>
        <w:rPr>
          <w:lang w:val="id_ID" w:bidi="id_ID"/>
        </w:rPr>
      </w:r>
      <w:r>
        <w:rPr>
          <w:b/>
          <w:lang w:val="id_ID" w:bidi="id_ID"/>
        </w:rPr>
        <w:t>Adegan pertama:</w:t>
      </w:r>
      <w:r>
        <w:rPr>
          <w:lang w:val="id_ID" w:bidi="id_ID"/>
        </w:rPr>
        <w:t xml:space="preserve"> Yesus menarik 12 murid-murid dari kelompok yang lebih besar dan mengatakan kepada mereka bahwa mereka pergi ke Yerusalem. Yesus mengatakan, "Di Yerusalem semua nubuat tentang Anak Manusia akan menjadi kenyataan. Yesus mengatakan kepada mereka bahwa Dia akan diserahkan kepada para pejabat Romawi, diperlakukan secara memalukan, dan diludahi. Setelah Yesus dicambuk, Ia akan dihukum mati dan bangkit lagi pada hari yang ketiga. </w:t>
      </w:r>
    </w:p>
    <w:p>
      <w:pPr/>
      <w:r>
        <w:rPr>
          <w:lang w:val="id_ID" w:bidi="id_ID"/>
        </w:rPr>
      </w:r>
      <w:r>
        <w:rPr>
          <w:b/>
          <w:lang w:val="id_ID" w:bidi="id_ID"/>
        </w:rPr>
        <w:t>Adegan kedua:</w:t>
      </w:r>
      <w:r>
        <w:rPr>
          <w:lang w:val="id_ID" w:bidi="id_ID"/>
        </w:rPr>
        <w:t xml:space="preserve"> Para murid tidak memahami apa yang dikatakan Yesus. </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12 murid</w:t>
      </w:r>
    </w:p>
    <w:p>
      <w:pPr>
        <w:pStyle w:val="ListBullet"/>
        <w:spacing w:line="240" w:lineRule="auto"/>
        <w:ind w:left="720"/>
      </w:pPr>
      <w:r>
        <w:rPr>
          <w:lang w:val="id_ID" w:bidi="id_ID"/>
        </w:rPr>
      </w:r>
      <w:r>
        <w:rPr>
          <w:lang w:val="id_ID" w:bidi="id_ID"/>
        </w:rPr>
        <w:t xml:space="preserve">Para pejabat Romawi </w:t>
      </w:r>
    </w:p>
    <w:p>
      <w:pPr/>
      <w:r>
        <w:rPr>
          <w:lang w:val="id_ID" w:bidi="id_ID"/>
        </w:rPr>
      </w:r>
      <w:r>
        <w:rPr>
          <w:lang w:val="id_ID" w:bidi="id_ID"/>
        </w:rPr>
        <w:t xml:space="preserve">Dalam sesi ini, ambillah papan cerita kelompok, gambarlah, atau gunakan beberapa macam alat peraga (benda-benda yang dapat Anda pindahkan seperti batu, batang, mainan anak-anak) untuk memvisualisasikan kisah dan adegan di dalamnya. </w:t>
      </w:r>
    </w:p>
    <w:p>
      <w:pPr/>
      <w:r>
        <w:rPr>
          <w:lang w:val="id_ID" w:bidi="id_ID"/>
        </w:rPr>
      </w:r>
      <w:r>
        <w:rPr>
          <w:lang w:val="id_ID" w:bidi="id_ID"/>
        </w:rPr>
        <w:t xml:space="preserve">Yesus dan para murid berada di suatu tempat antara perbatasan Galilea dan Samaria, dan Yerusalem. Yesus memisahkan 12 murid-Nya dari orang lain yang berada di sana untuk mendengarkan Yesus. Yesus menggunakan kata "Perhatikan," "Dengarkan," atau "Lihat." Ini adalah kata yang menekankan apa yang akan terjadi setelah itu. Ini juga menunjukkan kebenaran tentang apa yang sedang dikatakan. Yesus mengatakan kepada mereka bahwa mereka pergi ke Yerusalem. Yerusalem, Ibu kota Israel, disebut, "Kota di atas bukit," dan terletak di dataran tinggi di antara pegunungan Pergi ke Yerusalem berarti naik ke sebuah bukit menuju kota itu. </w:t>
      </w:r>
    </w:p>
    <w:p>
      <w:pPr/>
      <w:r>
        <w:rPr>
          <w:lang w:val="id_ID" w:bidi="id_ID"/>
        </w:rPr>
      </w:r>
      <w:r>
        <w:rPr>
          <w:lang w:val="id_ID" w:bidi="id_ID"/>
        </w:rPr>
        <w:t>Berhenti dan lihat kembali gambar Yerusalem dan daerah sekitarnya.</w:t>
      </w:r>
    </w:p>
    <w:p>
      <w:pPr/>
      <w:r>
        <w:rPr>
          <w:lang w:val="id_ID" w:bidi="id_ID"/>
        </w:rPr>
      </w:r>
      <w:r>
        <w:rPr>
          <w:lang w:val="id_ID" w:bidi="id_ID"/>
        </w:rPr>
        <w:t xml:space="preserve">Yesus mengatakan kepada murid-murid bahwa semua nubuat tentang Anak Manusia akan digenapi di Yerusalem. Ini memberitahukan kepada murid-murid bahwa pergi ke Yerusalem adalah bagian dari tujuan Allah. Yesus mengatakan bahwa Anak Manusia akan diserahkan kepada orang-orang bukan Yahudi. Orang-orang Yahudilah yang menyerahkan Yesus kepada para penguasa non-Yahudi atau orang-orang Romawi. Para pejabat Romawi kemudian akan mengejek Yesus, dan memperlakukan Yesus dengan cara yang memalukan, dan meludahi Yesus. Yesus mengatakan kepada murid-murid bahwa setelah orang-orang Romawi mencambuk Yesus, atau mencambuk Yesus dengan sangat keras, mereka akan menghukum mati Yesus. Kemudian pada hari ketiga Yesus akan bangkit kembali untuk hidup. Pada hari ketiga tidak boleh disamakan dengan 3 hari kemudian. Hari pertama adalah hari Yesus mati, hari kedua adalah Sabtu, dan hari ketiga adalah ketika Yesus bangkit kembali pada hari Minggu. </w:t>
      </w:r>
    </w:p>
    <w:p>
      <w:pPr/>
      <w:r>
        <w:rPr>
          <w:lang w:val="id_ID" w:bidi="id_ID"/>
        </w:rPr>
      </w:r>
      <w:r>
        <w:rPr>
          <w:lang w:val="id_ID" w:bidi="id_ID"/>
        </w:rPr>
        <w:t>Diskusikan bagaimana orang-orang disiksa dalam budaya Anda. Diskusikan bagaimana orang-orang dihukum mati dalam budaya Anda. Bagaimana Anda akan menerjemahkan apa yang dikatakan Yesus yang akan terjadi pada-Nya dengan cara yang orang-orang dalam budaya Anda akan memahaminya?</w:t>
      </w:r>
    </w:p>
    <w:p>
      <w:pPr/>
      <w:r>
        <w:rPr>
          <w:lang w:val="id_ID" w:bidi="id_ID"/>
        </w:rPr>
      </w:r>
      <w:r>
        <w:rPr>
          <w:lang w:val="id_ID" w:bidi="id_ID"/>
        </w:rPr>
        <w:t>Lukas mencoba membantu para pembaca untuk melihat bahwa murid-murid sama sekali tidak memahami apa yang dikatakan Yesus. Lukas mengatakan ini dengan tiga cara berbeda dalam satu kalimat: murid-murid tidak memahami, maknanya disembunyikan dari mereka, dan mereka tidak tahu apa yang sedang dikatakan Yesus.</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Dalam sesi ini, tim akan mendramatisir kisah tersebut.</w:t>
      </w:r>
    </w:p>
    <w:p>
      <w:pPr/>
      <w:r>
        <w:rPr>
          <w:lang w:val="id_ID" w:bidi="id_ID"/>
        </w:rPr>
      </w:r>
      <w:r>
        <w:rPr>
          <w:lang w:val="id_ID" w:bidi="id_ID"/>
        </w:rPr>
        <w:t>Kisah ini memiliki 2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12 murid</w:t>
      </w:r>
    </w:p>
    <w:p>
      <w:pPr>
        <w:pStyle w:val="ListBullet"/>
        <w:spacing w:line="240" w:lineRule="auto"/>
        <w:ind w:left="720"/>
      </w:pPr>
      <w:r>
        <w:rPr>
          <w:lang w:val="id_ID" w:bidi="id_ID"/>
        </w:rPr>
      </w:r>
      <w:r>
        <w:rPr>
          <w:lang w:val="id_ID" w:bidi="id_ID"/>
        </w:rPr>
        <w:t xml:space="preserve">Para pejabat Romawi </w:t>
      </w:r>
    </w:p>
    <w:p>
      <w:pPr/>
      <w:r>
        <w:rPr>
          <w:lang w:val="id_ID" w:bidi="id_ID"/>
        </w:rPr>
      </w:r>
      <w:r>
        <w:rPr>
          <w:lang w:val="id_ID" w:bidi="id_ID"/>
        </w:rPr>
        <w:t>Minta tim untuk memerankan kisah itu dua kali. Mereka harus memerankannya dalam bahasa yang mereka terjemahkan. Pertama, minta mereka memerankan kisah itu tanpa berhenti. Pada saat tim memerankan kisah itu untuk kedua kali, hentikan mereka pada titik yang berbeda dalam kisah tersebut.</w:t>
      </w:r>
    </w:p>
    <w:p>
      <w:pPr/>
      <w:r>
        <w:rPr>
          <w:lang w:val="id_ID" w:bidi="id_ID"/>
        </w:rPr>
      </w:r>
      <w:r>
        <w:rPr>
          <w:lang w:val="id_ID" w:bidi="id_ID"/>
        </w:rPr>
        <w:t>Ketika tim memerankan kisah itu untuk pertama kali, perhatikan dialog, alur, plot, dan kronologi kisah tersebut. Perhatikan bagian penting atau sulit dari kisah maupun bagian yang akan diperankan dan jangan dilewati. Bantu tim untuk mengingat bagian dari kisah tersebut.</w:t>
      </w:r>
    </w:p>
    <w:p>
      <w:pPr/>
      <w:r>
        <w:rPr>
          <w:lang w:val="id_ID" w:bidi="id_ID"/>
        </w:rPr>
      </w:r>
      <w:r>
        <w:rPr>
          <w:lang w:val="id_ID" w:bidi="id_ID"/>
        </w:rPr>
        <w:t>Saat tim memerankan kisah ini untuk kedua kali, hentikan mereka pada titik tertentu.</w:t>
      </w:r>
    </w:p>
    <w:p>
      <w:pPr/>
      <w:r>
        <w:rPr>
          <w:lang w:val="id_ID" w:bidi="id_ID"/>
        </w:rPr>
      </w:r>
      <w:r>
        <w:rPr>
          <w:lang w:val="id_ID" w:bidi="id_ID"/>
        </w:rPr>
        <w:t xml:space="preserve">Yesus memisahkan 12 murid-Nya dari kerumunan untuk berbicara kepada mereka secara pribadi. Yesus mengatakan kepada murid-murid bahwa mereka pergi ke Yerusalem di mana nubuat tentang Anak Manusia akan menjadi kenyataan. Yesus mengatakan bahwa Anak Manusia akan diserahkan kepada orang-orang bukan Yahudi, diejek, diludahi, dipukuli dan kemudian dibunuh. Anak Manusia akan bangkit kembali pada hari ketiga. </w:t>
      </w:r>
    </w:p>
    <w:p>
      <w:pPr/>
      <w:r>
        <w:rPr>
          <w:lang w:val="id_ID" w:bidi="id_ID"/>
        </w:rPr>
      </w:r>
      <w:r>
        <w:rPr>
          <w:lang w:val="id_ID" w:bidi="id_ID"/>
        </w:rPr>
        <w:t xml:space="preserve">Murid-murid tidak memahami apa yang dikatakan Yesus. Makna itu tersembunyi dari mereka. </w:t>
      </w:r>
    </w:p>
    <w:p>
      <w:pPr/>
      <w:r>
        <w:rPr>
          <w:lang w:val="id_ID" w:bidi="id_ID"/>
        </w:rPr>
      </w:r>
      <w:r>
        <w:rPr>
          <w:lang w:val="id_ID" w:bidi="id_ID"/>
        </w:rPr>
        <w:t xml:space="preserve">Hentikan adegannya: tanyakan kepada aktor yang memerankan Yesus apa yang ia rasakan. Dengarkan hal-hal seperti, "Sedih karena murid-murid tidak memahami." "Saya tahu apa yang harus saya lalui, tetapi sekarang itu menjadi lebih nyata." "Saya ingin murid-murid dapat melihat ke belakang dan memahami bahwa ini semua adalah bagian dari rencana Allah. </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Yesus memisahkan 12 </w:t>
      </w:r>
      <w:r>
        <w:rPr>
          <w:b/>
          <w:lang w:val="id_ID" w:bidi="id_ID"/>
        </w:rPr>
        <w:t>murid</w:t>
      </w:r>
      <w:r>
        <w:rPr>
          <w:lang w:val="id_ID" w:bidi="id_ID"/>
        </w:rPr>
        <w:t xml:space="preserve"> dari kelompok yang lebih besar untuk berbicara kepada mereka secara pribadi Murid-murid adalah para pengikut Yesus yang terdekat. Gunakan kata yang sama untuk murid seperti yang telah anda gunakan sebelumnya. Lihat glosarium utama untuk definisi </w:t>
      </w:r>
      <w:hyperlink r:id="rId171">
        <w:r>
          <w:rPr>
            <w:lang w:val="id_ID" w:bidi="id_ID"/>
          </w:rPr>
          <w:rPr>
            <w:color w:val="0000EE"/>
            <w:u w:val="single"/>
          </w:rPr>
          <w:t>murid</w:t>
        </w:r>
      </w:hyperlink>
      <w:r>
        <w:rPr>
          <w:lang w:val="id_ID" w:bidi="id_ID"/>
        </w:rPr>
        <w:t>-murid.</w:t>
      </w:r>
    </w:p>
    <w:p>
      <w:pPr/>
      <w:r>
        <w:rPr>
          <w:lang w:val="id_ID" w:bidi="id_ID"/>
        </w:rPr>
      </w:r>
      <w:r>
        <w:rPr>
          <w:lang w:val="id_ID" w:bidi="id_ID"/>
        </w:rPr>
        <w:t xml:space="preserve">Yesus mengatakan kepada murid-murid bahwa mereka pergi ke </w:t>
      </w:r>
      <w:r>
        <w:rPr>
          <w:b/>
          <w:lang w:val="id_ID" w:bidi="id_ID"/>
        </w:rPr>
        <w:t>Yerusalem</w:t>
      </w:r>
      <w:r>
        <w:rPr>
          <w:lang w:val="id_ID" w:bidi="id_ID"/>
        </w:rPr>
        <w:t xml:space="preserve">. Yerusalem adalah ibu kota keagamaan bagi orang-orang Yahudi. Gunakan kata yang sama untuk Yerusalem seperti yang telah Anda gunakan sebelumnya. Lihat Glosarium Utama untuk definisi </w:t>
      </w:r>
      <w:hyperlink r:id="rId21">
        <w:r>
          <w:rPr>
            <w:lang w:val="id_ID" w:bidi="id_ID"/>
          </w:rPr>
          <w:rPr>
            <w:color w:val="0000EE"/>
            <w:u w:val="single"/>
          </w:rPr>
          <w:t>Yerusalem</w:t>
        </w:r>
      </w:hyperlink>
      <w:r>
        <w:rPr>
          <w:lang w:val="id_ID" w:bidi="id_ID"/>
        </w:rPr>
        <w:t xml:space="preserve"> Yesus mengatakan kepada mereka bahwa di Yerusalem, semua yang ditulis oleh para </w:t>
      </w:r>
      <w:r>
        <w:rPr>
          <w:b/>
          <w:lang w:val="id_ID" w:bidi="id_ID"/>
        </w:rPr>
        <w:t>nabi</w:t>
      </w:r>
      <w:r>
        <w:rPr>
          <w:lang w:val="id_ID" w:bidi="id_ID"/>
        </w:rPr>
        <w:t xml:space="preserve"> tentang </w:t>
      </w:r>
      <w:r>
        <w:rPr>
          <w:b/>
          <w:lang w:val="id_ID" w:bidi="id_ID"/>
        </w:rPr>
        <w:t>Anak Manusia</w:t>
      </w:r>
      <w:r>
        <w:rPr>
          <w:lang w:val="id_ID" w:bidi="id_ID"/>
        </w:rPr>
        <w:t xml:space="preserve"> akan menjadi kenyataan. Seorang nabi adalah seseorang yang menerima pesan dari Allah dan memberikan pesan itu kepada umat Allah Gunakan kata yang sama untuk nabi seperti yang telah Anda gunakan sebelumnya. Lihat Glosarium Utama untuk definisi </w:t>
      </w:r>
      <w:hyperlink r:id="rId63">
        <w:r>
          <w:rPr>
            <w:lang w:val="id_ID" w:bidi="id_ID"/>
          </w:rPr>
          <w:rPr>
            <w:color w:val="0000EE"/>
            <w:u w:val="single"/>
          </w:rPr>
          <w:t>nabi</w:t>
        </w:r>
      </w:hyperlink>
      <w:r>
        <w:rPr>
          <w:lang w:val="id_ID" w:bidi="id_ID"/>
        </w:rPr>
        <w:t xml:space="preserve">. </w:t>
      </w:r>
      <w:hyperlink r:id="rId164">
        <w:r>
          <w:rPr>
            <w:lang w:val="id_ID" w:bidi="id_ID"/>
          </w:rPr>
          <w:rPr>
            <w:color w:val="0000EE"/>
            <w:u w:val="single"/>
          </w:rPr>
          <w:t>Anak Manusia</w:t>
        </w:r>
      </w:hyperlink>
      <w:r>
        <w:rPr>
          <w:lang w:val="id_ID" w:bidi="id_ID"/>
        </w:rPr>
        <w:t xml:space="preserve"> adalah istilah yang digunakan Yesus untuk merujuk kepada nubuat Perjanjian Lama serta membedakan diri-Nya sebagai Allah. </w:t>
      </w:r>
    </w:p>
    <w:p>
      <w:pPr/>
      <w:r>
        <w:rPr>
          <w:lang w:val="id_ID" w:bidi="id_ID"/>
        </w:rPr>
      </w:r>
      <w:r>
        <w:rPr>
          <w:lang w:val="id_ID" w:bidi="id_ID"/>
        </w:rPr>
        <w:t xml:space="preserve">Yesus merangkum apa yang telah dikatakan oleh para nabi tentang Anak Manusia. Anak Manusia akan diserahkan kepada para pemimpin </w:t>
      </w:r>
      <w:r>
        <w:rPr>
          <w:b/>
          <w:lang w:val="id_ID" w:bidi="id_ID"/>
        </w:rPr>
        <w:t>dari bangsa lain</w:t>
      </w:r>
      <w:r>
        <w:rPr>
          <w:lang w:val="id_ID" w:bidi="id_ID"/>
        </w:rPr>
        <w:t xml:space="preserve">. Orang-orang non-Yahudi mengacu pada siapa saja yang bukan Yahudi. Dalam Injil, sebagian besar orang dari bangsa lain adalah orang-orang Romawi. Lihat Glosarium Utama untuk definisi </w:t>
      </w:r>
      <w:hyperlink r:id="rId504">
        <w:r>
          <w:rPr>
            <w:lang w:val="id_ID" w:bidi="id_ID"/>
          </w:rPr>
          <w:rPr>
            <w:color w:val="0000EE"/>
            <w:u w:val="single"/>
          </w:rPr>
          <w:t>Bangsa-bangsa</w:t>
        </w:r>
      </w:hyperlink>
      <w:r>
        <w:rPr>
          <w:lang w:val="id_ID" w:bidi="id_ID"/>
        </w:rPr>
        <w:t xml:space="preserve"> lain Dia akan diolok-olok, diperlakukan dengan memalukan dan diludahi. Setelah para pejabat Romawi mencambuk Anak Manusia dengan sangat keras, mereka akan menjatuhkan hukuman mati kepada-Nya. Dia akan bangkit kembali pada hari ketiga. </w:t>
      </w:r>
    </w:p>
    <w:p>
      <w:pPr/>
      <w:r>
        <w:rPr>
          <w:lang w:val="id_ID" w:bidi="id_ID"/>
        </w:rPr>
      </w:r>
      <w:r>
        <w:rPr>
          <w:lang w:val="id_ID" w:bidi="id_ID"/>
        </w:rPr>
        <w:t xml:space="preserve">Murid-murid tidak memahami apa yang telah dikatakan Yesus kepada mereka. Makna itu tersembunyi dari mereka. </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itu, secara berkelompok, dalam bahasa sendiri.</w:t>
      </w:r>
    </w:p>
    <w:p>
      <w:pPr/>
      <w:r>
        <w:rPr>
          <w:lang w:val="id_ID" w:bidi="id_ID"/>
        </w:rPr>
      </w:r>
      <w:r>
        <w:rPr>
          <w:lang w:val="id_ID" w:bidi="id_ID"/>
        </w:rPr>
        <w:t>Pertama, seluruh kelompok harus berlatih menceritakan perikop itu dalam bahasa sendiri. Ingatlah untuk menyertakan hal-hal yang sudah ditentukan dalam tahap-tahap sebelumnya, seperti kronologi, kata, frasa, emosi, atau apa pun yang sudah dibahas.</w:t>
      </w:r>
    </w:p>
    <w:p>
      <w:pPr/>
      <w:r>
        <w:rPr>
          <w:lang w:val="id_ID" w:bidi="id_ID"/>
        </w:rPr>
      </w:r>
      <w:r>
        <w:rPr>
          <w:lang w:val="id_ID" w:bidi="id_ID"/>
        </w:rPr>
        <w:t xml:space="preserve">Satu anggota harus mengucapkan beberapa kalimat dari perikop itu dan berhenti sebentar. Anggota kelompok lain harus mengucapkan kalimat selanjutnya dari perikop itu tersebut dan berhenti sejenak. Lakukan ini sampai kelompok telah menceritakan kembali seluruh teks. Anggota-anggota kelompok dapat saling memperbaiki dalam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teks tersebut tanpa interupsi setidaknya satu kali. Seorang anggota kelompok dapat menggunakan benda apa saja, gerakan, atau papan cerita untuk membantu mereka mengingat teks tersebut.</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siapa dari teks tersebut yang Anda paling 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Akhirnya, kelompok dapat menyusun versi akhir dari perikop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Lukas 18:31–34</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505">
        <w:r>
          <w:rPr>
            <w:lang w:val="id_ID" w:bidi="id_ID"/>
          </w:rPr>
          <w:rPr>
            <w:color w:val="0000EE"/>
            <w:u w:val="single"/>
          </w:rPr>
          <w:t>Dengar dan Renungkan</w:t>
        </w:r>
      </w:hyperlink>
      <w:r>
        <w:rPr>
          <w:lang w:val="id_ID" w:bidi="id_ID"/>
        </w:rPr>
        <w:t xml:space="preserve"> (922 KB)</w:t>
      </w:r>
      <w:r>
        <w:rPr>
          <w:lang w:val="id_ID" w:bidi="id_ID"/>
        </w:rPr>
      </w:r>
    </w:p>
    <w:p>
      <w:pPr>
        <w:pStyle w:val="ListBullet"/>
        <w:spacing w:line="240" w:lineRule="auto"/>
        <w:ind w:left="720"/>
      </w:pPr>
      <w:r>
        <w:rPr>
          <w:lang w:val="id_ID" w:bidi="id_ID"/>
        </w:rPr>
      </w:r>
      <w:hyperlink r:id="rId506">
        <w:r>
          <w:rPr>
            <w:lang w:val="id_ID" w:bidi="id_ID"/>
          </w:rPr>
          <w:rPr>
            <w:color w:val="0000EE"/>
            <w:u w:val="single"/>
          </w:rPr>
          <w:t>Menyiapkan Panggung</w:t>
        </w:r>
      </w:hyperlink>
      <w:r>
        <w:rPr>
          <w:lang w:val="id_ID" w:bidi="id_ID"/>
        </w:rPr>
        <w:t xml:space="preserve"> (4.2 MB)</w:t>
      </w:r>
      <w:r>
        <w:rPr>
          <w:lang w:val="id_ID" w:bidi="id_ID"/>
        </w:rPr>
      </w:r>
    </w:p>
    <w:p>
      <w:pPr>
        <w:pStyle w:val="ListBullet"/>
        <w:spacing w:line="240" w:lineRule="auto"/>
        <w:ind w:left="720"/>
      </w:pPr>
      <w:r>
        <w:rPr>
          <w:lang w:val="id_ID" w:bidi="id_ID"/>
        </w:rPr>
      </w:r>
      <w:hyperlink r:id="rId507">
        <w:r>
          <w:rPr>
            <w:lang w:val="id_ID" w:bidi="id_ID"/>
          </w:rPr>
          <w:rPr>
            <w:color w:val="0000EE"/>
            <w:u w:val="single"/>
          </w:rPr>
          <w:t>Menjelaskan Adegan</w:t>
        </w:r>
      </w:hyperlink>
      <w:r>
        <w:rPr>
          <w:lang w:val="id_ID" w:bidi="id_ID"/>
        </w:rPr>
        <w:t xml:space="preserve"> (3.7 MB)</w:t>
      </w:r>
      <w:r>
        <w:rPr>
          <w:lang w:val="id_ID" w:bidi="id_ID"/>
        </w:rPr>
      </w:r>
    </w:p>
    <w:p>
      <w:pPr>
        <w:pStyle w:val="ListBullet"/>
        <w:spacing w:line="240" w:lineRule="auto"/>
        <w:ind w:left="720"/>
      </w:pPr>
      <w:r>
        <w:rPr>
          <w:lang w:val="id_ID" w:bidi="id_ID"/>
        </w:rPr>
      </w:r>
      <w:hyperlink r:id="rId508">
        <w:r>
          <w:rPr>
            <w:lang w:val="id_ID" w:bidi="id_ID"/>
          </w:rPr>
          <w:rPr>
            <w:color w:val="0000EE"/>
            <w:u w:val="single"/>
          </w:rPr>
          <w:t>Memperagakan Bacaan</w:t>
        </w:r>
      </w:hyperlink>
      <w:r>
        <w:rPr>
          <w:lang w:val="id_ID" w:bidi="id_ID"/>
        </w:rPr>
        <w:t xml:space="preserve"> (2.0 MB)</w:t>
      </w:r>
      <w:r>
        <w:rPr>
          <w:lang w:val="id_ID" w:bidi="id_ID"/>
        </w:rPr>
      </w:r>
    </w:p>
    <w:p>
      <w:pPr>
        <w:pStyle w:val="ListBullet"/>
        <w:spacing w:line="240" w:lineRule="auto"/>
        <w:ind w:left="720"/>
      </w:pPr>
      <w:r>
        <w:rPr>
          <w:lang w:val="id_ID" w:bidi="id_ID"/>
        </w:rPr>
      </w:r>
      <w:hyperlink r:id="rId509">
        <w:r>
          <w:rPr>
            <w:lang w:val="id_ID" w:bidi="id_ID"/>
          </w:rPr>
          <w:rPr>
            <w:color w:val="0000EE"/>
            <w:u w:val="single"/>
          </w:rPr>
          <w:t>Melengkapi yang Kurang</w:t>
        </w:r>
      </w:hyperlink>
      <w:r>
        <w:rPr>
          <w:lang w:val="id_ID" w:bidi="id_ID"/>
        </w:rPr>
        <w:t xml:space="preserve"> (2.0 MB)</w:t>
      </w:r>
      <w:r>
        <w:rPr>
          <w:lang w:val="id_ID" w:bidi="id_ID"/>
        </w:rPr>
      </w:r>
    </w:p>
    <w:p>
      <w:pPr>
        <w:pStyle w:val="ListBullet"/>
        <w:spacing w:line="240" w:lineRule="auto"/>
        <w:ind w:left="720"/>
      </w:pPr>
      <w:r>
        <w:rPr>
          <w:lang w:val="id_ID" w:bidi="id_ID"/>
        </w:rPr>
      </w:r>
      <w:hyperlink r:id="rId510">
        <w:r>
          <w:rPr>
            <w:lang w:val="id_ID" w:bidi="id_ID"/>
          </w:rPr>
          <w:rPr>
            <w:color w:val="0000EE"/>
            <w:u w:val="single"/>
          </w:rPr>
          <w:t>Menyampaikan Firman Tuhan</w:t>
        </w:r>
      </w:hyperlink>
      <w:r>
        <w:rPr>
          <w:lang w:val="id_ID" w:bidi="id_ID"/>
        </w:rPr>
        <w:t xml:space="preserve"> (2.0 MB)</w:t>
      </w:r>
      <w:r>
        <w:rPr>
          <w:lang w:val="id_ID" w:bidi="id_ID"/>
        </w:rPr>
      </w:r>
      <w:r>
        <w:rPr>
          <w:lang w:val="id_ID" w:bidi="id_ID"/>
        </w:rPr>
      </w:r>
      <w:r>
        <w:rPr>
          <w:lang w:val="id_ID" w:bidi="id_ID"/>
        </w:rPr>
      </w:r>
    </w:p>
    <w:p>
      <w:pPr/>
      <w:r>
        <w:rPr>
          <w:lang w:val="id_ID" w:bidi="id_ID"/>
        </w:rPr>
      </w:r>
    </w:p>
    <w:p>
      <w:pPr>
        <w:pStyle w:val="Heading2"/>
      </w:pPr>
      <w:r>
        <w:rPr>
          <w:lang w:val="id_ID" w:bidi="id_ID"/>
        </w:rPr>
        <w:t>Lukas 18:35–19:10</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Dengarkan Lukas 18:35–19:10 dan simpan di dalam hati Anda. Dengarkan teks sebanyak tiga kali (dalam tiga terjemahan yang berbeda, jika memungkinkan). Kemudian sebagai satu tim diskusikan pertanyaan-pertanyaan berikut ini:</w:t>
      </w:r>
    </w:p>
    <w:p>
      <w:pPr>
        <w:pStyle w:val="ListBullet"/>
        <w:spacing w:line="240" w:lineRule="auto"/>
        <w:ind w:left="720"/>
      </w:pPr>
      <w:r>
        <w:rPr>
          <w:lang w:val="id_ID" w:bidi="id_ID"/>
        </w:rPr>
      </w:r>
      <w:r>
        <w:rPr>
          <w:lang w:val="id_ID" w:bidi="id_ID"/>
        </w:rPr>
        <w:t xml:space="preserve">Apa yang Anda sukai dalam kisah ini? </w:t>
      </w:r>
    </w:p>
    <w:p>
      <w:pPr>
        <w:pStyle w:val="ListBullet"/>
        <w:spacing w:line="240" w:lineRule="auto"/>
        <w:ind w:left="720"/>
      </w:pPr>
      <w:r>
        <w:rPr>
          <w:lang w:val="id_ID" w:bidi="id_ID"/>
        </w:rPr>
      </w:r>
      <w:r>
        <w:rPr>
          <w:lang w:val="id_ID" w:bidi="id_ID"/>
        </w:rPr>
        <w:t xml:space="preserve">Apa yang Anda tidak sukai atau tidak mengerti? </w:t>
      </w:r>
    </w:p>
    <w:p>
      <w:pPr>
        <w:pStyle w:val="ListBullet"/>
        <w:spacing w:line="240" w:lineRule="auto"/>
        <w:ind w:left="720"/>
      </w:pPr>
      <w:r>
        <w:rPr>
          <w:lang w:val="id_ID" w:bidi="id_ID"/>
        </w:rPr>
      </w:r>
      <w:r>
        <w:rPr>
          <w:lang w:val="id_ID" w:bidi="id_ID"/>
        </w:rPr>
        <w:t>Apa yang kisah ini katakan tentang Yesus?</w:t>
      </w:r>
    </w:p>
    <w:p>
      <w:pPr>
        <w:pStyle w:val="ListBullet"/>
        <w:spacing w:line="240" w:lineRule="auto"/>
        <w:ind w:left="720"/>
      </w:pPr>
      <w:r>
        <w:rPr>
          <w:lang w:val="id_ID" w:bidi="id_ID"/>
        </w:rPr>
      </w:r>
      <w:r>
        <w:rPr>
          <w:lang w:val="id_ID" w:bidi="id_ID"/>
        </w:rPr>
        <w:t>Apa yang kisah ini katakan tentang manusia?</w:t>
      </w:r>
    </w:p>
    <w:p>
      <w:pPr>
        <w:pStyle w:val="ListBullet"/>
        <w:spacing w:line="240" w:lineRule="auto"/>
        <w:ind w:left="720"/>
      </w:pPr>
      <w:r>
        <w:rPr>
          <w:lang w:val="id_ID" w:bidi="id_ID"/>
        </w:rPr>
      </w:r>
      <w:r>
        <w:rPr>
          <w:lang w:val="id_ID" w:bidi="id_ID"/>
        </w:rPr>
        <w:t xml:space="preserve">Bagaimana kisah ini memengaruhi kehidupan kita sehari-hari? </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Sebelumnya, Yesus memperingatkan murid-murid-Nya bahwa Ia akan diejak, dicambuk dan dibunuh oleh orang-orang Romawi di Yerusalem. Pada hari yang ketiga, Yesus mengatakan bahwa Ia akan bangkit dan hidup kembali, tetapi murid-murid tidak memahami. Sekarang, mereka mencapai kota Yerikho di mana Yesus menyembuhkan seorang buta dan makan bersama seorang pemungut cukai. </w:t>
      </w:r>
    </w:p>
    <w:p>
      <w:pPr/>
      <w:r>
        <w:rPr>
          <w:lang w:val="id_ID" w:bidi="id_ID"/>
        </w:rPr>
      </w:r>
      <w:r>
        <w:rPr>
          <w:lang w:val="id_ID" w:bidi="id_ID"/>
        </w:rPr>
        <w:t>Yesus dan murid-murid, atau pengikut-pengikut dekat-Nya, bepergian menuju Yerusalem Ada kerumunan yang juga melakukan perjalanan bersama-Nya. Yesus telah mengatakan kepada murid-murid-Nya bahwa Ia akan mati di Yerusalem, tetapi Allah akan menghidupkan-Nya kembali pada hari ketiga. Yesus dan para pengikut-Nya mendekati kota Yerikho. Yerikho adalah sebuah kota yang berada di antara Yerusalem dan Sungai Yordan. Jaraknya sekitar 24 kilometer atau 12,5 mil sebelah timur laut Yerusalem.</w:t>
      </w:r>
    </w:p>
    <w:p>
      <w:pPr/>
      <w:r>
        <w:rPr>
          <w:lang w:val="id_ID" w:bidi="id_ID"/>
        </w:rPr>
      </w:r>
      <w:r>
        <w:rPr>
          <w:lang w:val="id_ID" w:bidi="id_ID"/>
        </w:rPr>
        <w:t xml:space="preserve">Berhenti dan tunjukkan kepada tim Anda peta yang menyoroti di mana Yerikho berada dalam kaitannya dengan Yerusalem dan Sungai Yordan. </w:t>
      </w:r>
    </w:p>
    <w:p>
      <w:pPr/>
      <w:r>
        <w:rPr>
          <w:lang w:val="id_ID" w:bidi="id_ID"/>
        </w:rPr>
      </w:r>
      <w:r>
        <w:rPr>
          <w:lang w:val="id_ID" w:bidi="id_ID"/>
        </w:rPr>
        <w:t xml:space="preserve">Di jalan ada seorang buta yang mengemis. "Mengemis" berarti ia dengan rendah hati meminta makanan atau uang kepada orang-orang agar tetap hidup. Karena ia buta, ia tidak dapat mengambil bagian dalam komunitasnya. Dia harus hidup dari apa yang telah diberikan orang lain kepadanya. Ketika orang itu mendengar suara orang banyak yang lewat, ia ingin tahu apa yang sedang terjadi. Seseorang dalam kerumunan mengatakan kepadanya bahwa Yesus orang Nazaret sedang lewat. Orang-orang mengidentifikasi Yesus dengan kota asal-Nya, Nazaret. Orang itu menyampaikan bahwa banyak orang mengikuti Yesus. </w:t>
      </w:r>
    </w:p>
    <w:p>
      <w:pPr/>
      <w:r>
        <w:rPr>
          <w:lang w:val="id_ID" w:bidi="id_ID"/>
        </w:rPr>
      </w:r>
      <w:r>
        <w:rPr>
          <w:lang w:val="id_ID" w:bidi="id_ID"/>
        </w:rPr>
        <w:t xml:space="preserve">Orang buta itu berteriak kepada Yesus dan memanggil-Nya "Anak Daud." Ini adalah gelar lain untuk Juruselamat yang dijanjikan. Daud adalah raja Israel yang terbesar. Ketika musuh-musuh menaklukkan Israel, Allah berjanji bahwa seorang dari keluarga Daud akan menyelamatkan Israel dan menjadi raja. Anak Daud adalah nama orang yang akan datang dari keturunan keluarga Daud dan menyelamatkan Israel. Orang buta itu meminta kepada Yesus untuk berbelaskasihan kepada-Nya, atau menunjukkan kebaikan dan menolongnya. </w:t>
      </w:r>
    </w:p>
    <w:p>
      <w:pPr/>
      <w:r>
        <w:rPr>
          <w:lang w:val="id_ID" w:bidi="id_ID"/>
        </w:rPr>
      </w:r>
      <w:r>
        <w:rPr>
          <w:lang w:val="id_ID" w:bidi="id_ID"/>
        </w:rPr>
        <w:t>Berhenti dan diskusikan dengan tim Anda: bagaimana para pengemis diperlakukan dalam budaya Anda? Bagaimana orang-orang memberikan bantuan kepada orang-orang yang tidak dapat mengurus diri sendiri di mana Anda tinggal?</w:t>
      </w:r>
    </w:p>
    <w:p>
      <w:pPr/>
      <w:r>
        <w:rPr>
          <w:lang w:val="id_ID" w:bidi="id_ID"/>
        </w:rPr>
      </w:r>
      <w:r>
        <w:rPr>
          <w:lang w:val="id_ID" w:bidi="id_ID"/>
        </w:rPr>
        <w:t xml:space="preserve">Orang-orang yang berjalan di depan kerumunan memarahi orang buta itu karena berteriak. Mereka mencoba menenangkannya, tetapi dia berteriak lebih keras lagi. Yesus berhenti ketika Ia mendengar teriakan orang itu dan memerintahkan seseorang untuk membawa orang buta itu kepada-Nya. Yesus bertanya kepada orang itu bagaimana Ia dapat menolongnya. Orang buta itu memanggil Yesus dengan hormat dan memanggil Dia "Tuhan" dan "Guru" Ia meminta Yesus untuk menyembuhkan matanya sehingga ia dapat melihat. Yesus memerintahkan orang itu untuk melihat. Dia mengatakan kepada orang buta itu imannya atau kepercayaannya kepada Yesus telah menyembuhkan dan menyelamatkannya. Dengan segera, orang itu dapat melihat. Dia mengikuti Yesus bersama kerumunan itu dan memuji Allah. Orang-orang dalam kerumunan itu juga mulai memuji Allah atas apa yang telah terjadi. </w:t>
      </w:r>
    </w:p>
    <w:p>
      <w:pPr/>
      <w:r>
        <w:rPr>
          <w:lang w:val="id_ID" w:bidi="id_ID"/>
        </w:rPr>
      </w:r>
      <w:r>
        <w:rPr>
          <w:lang w:val="id_ID" w:bidi="id_ID"/>
        </w:rPr>
        <w:t xml:space="preserve">Segera setelah itu, Yesus dan para pengikut-Nya melewati kota Yerikho. Di Yerikho, ada seorang kepala pemungut cukai bernama Zakheus. Dia bertanggung jawab atas para pemungut cukai lainnya. Seperti yang kita ketahui, orang-orang Yahudi melihat pemungut cukai sebagai orang-orang berdosa dan najis, atau tidak layak untuk melayani Allah. Para pemungut cukai adalah orang-orang Yahudi yang mengumpulkan uang dari sesama orang Yahudi untuk pemerintah Romawi. Berkali-kali mereka mengenakan biaya yang terlalu berlebihan untuk memperkaya diri mereka sendiri. Karena Yerikho adalah kota perdagangan yang sibuk, banyak orang membayar pajak atas barang-barang yang mereka jual. Karena Zakheus digambarkan sebagai orang kaya, kita tahu bahwa ia mungkin memperoleh kekayaannya dengan menagih dalam jumlah yang berlebih kepada orang-orang. </w:t>
      </w:r>
    </w:p>
    <w:p>
      <w:pPr/>
      <w:r>
        <w:rPr>
          <w:lang w:val="id_ID" w:bidi="id_ID"/>
        </w:rPr>
      </w:r>
      <w:r>
        <w:rPr>
          <w:lang w:val="id_ID" w:bidi="id_ID"/>
        </w:rPr>
        <w:t xml:space="preserve">Berhenti dan diskusikan dengan tim Anda: Apa pekerjaan atau kegiatan yang dilihat orang-orang sebagai tidak jujur dalam budaya Anda? </w:t>
      </w:r>
    </w:p>
    <w:p>
      <w:pPr/>
      <w:r>
        <w:rPr>
          <w:lang w:val="id_ID" w:bidi="id_ID"/>
        </w:rPr>
      </w:r>
      <w:r>
        <w:rPr>
          <w:lang w:val="id_ID" w:bidi="id_ID"/>
        </w:rPr>
        <w:t>Zakheus telah mendengar tentang Yesus dan ingin melihat-Nya, tetapi dia terlalu pendek untuk melihat dan ada kerumunan yang mengelilingi Yesus. Zakheus berlari di depan kerumunan dan memanjat pohon Ara. Ini adalah pohon besar yang menghasilkan buah kecil dan sering mudah dipanjat. Zakheus ingin melihat Yesus pada saat ia berjalan di bawah cabang-cabang pohon, karena Yesus sedang menuju ke arahnya.</w:t>
      </w:r>
    </w:p>
    <w:p>
      <w:pPr/>
      <w:r>
        <w:rPr>
          <w:lang w:val="id_ID" w:bidi="id_ID"/>
        </w:rPr>
      </w:r>
      <w:r>
        <w:rPr>
          <w:lang w:val="id_ID" w:bidi="id_ID"/>
        </w:rPr>
        <w:t xml:space="preserve">Berhenti dan tunjukkan kepada tim Anda satu gambar pohon Ara. </w:t>
      </w:r>
    </w:p>
    <w:p>
      <w:pPr/>
      <w:r>
        <w:rPr>
          <w:lang w:val="id_ID" w:bidi="id_ID"/>
        </w:rPr>
      </w:r>
      <w:r>
        <w:rPr>
          <w:lang w:val="id_ID" w:bidi="id_ID"/>
        </w:rPr>
        <w:t xml:space="preserve">Ketika Yesus mencapai pohon itu, Dia memanggil Zakheus untuk turun dengan cara yang ramah dan mengatakan kepadanya bahwa Dia akan tinggal di rumahnya hari itu. Yesus menunjukkan bahwa Ia sudah mengetahui tentang Zakheus. Meskipun bukan merupakan kebiasaan bagi orang-orang Yahudi untuk mengundang diri sendiri ke rumah seseorang, Yesus melakukan ini untuk menolong Zakheus. Yesus menunjukkan bahwa Dia bersedia sebagai seorang guru agama untuk masuk ke rumah seorang pemungut cukai, bahkan jika itu berarti orang-orang akan menganggap-Nya najis. Ketika Yesus mengatakan "Aku harus tinggal," Dia mengatakan bahwa itu perlu karena itu adalah kehendak Allah. Zakheus turun dari pohon dan menyambut Yesus ke rumahnya dengan sukacita. </w:t>
      </w:r>
    </w:p>
    <w:p>
      <w:pPr/>
      <w:r>
        <w:rPr>
          <w:lang w:val="id_ID" w:bidi="id_ID"/>
        </w:rPr>
      </w:r>
      <w:r>
        <w:rPr>
          <w:lang w:val="id_ID" w:bidi="id_ID"/>
        </w:rPr>
        <w:t xml:space="preserve">Berhenti dan diskusikan dengan tim Anda: Dalam budaya Anda, apa yang dipikirkan orang-orang tentang seseorang yang mengundang dirinya sendiri ke rumah orang lain? Bagaimana seorang tuan rumah menanggapi jika ini terjadi? </w:t>
      </w:r>
    </w:p>
    <w:p>
      <w:pPr/>
      <w:r>
        <w:rPr>
          <w:lang w:val="id_ID" w:bidi="id_ID"/>
        </w:rPr>
      </w:r>
      <w:r>
        <w:rPr>
          <w:lang w:val="id_ID" w:bidi="id_ID"/>
        </w:rPr>
        <w:t>Orang-orang yang melihat ini mulai mengeluh karena Yesus sedang makan bersama seorang berdosa yang terkenal, atau seseorang yang terbiasa tidak mentaati Allah. Beberapa waktu kemudian, Zakheus berdiri untuk mengatakan sesuatu yang penting. Kita tidak tahu apakah dia masih di rumahnya atau berbicara di luar di depan orang banyak. Baik Lukas dan Zakheus menyebut Yesus "Tuhan." Tuhan bukan hanya gelar yang terhormat, tetapi orang-orang Yahudi juga menggunakan gelar itu untuk merujuk kepada Allah. Zakheus berjanji untuk memberikan setengah dari hartanya kepada orang-orang miskin di masa depan. Zakheus juga mengatakan bahwa ia akan membayar kembali empat kali lipat kepada siapa pun yang telah ia ambil uangnya dengan cara tidak jujur. Zakheus mematuhi hukum Allah ketika ia mengatakan ini. Hukum Allah mewajibkan siapa pun yang memperoleh uang melalui tipu daya untuk membayar kembali lebih dari apa yang mereka ambil. Janji Zakheus untuk mengembalikan uang yang ia ambil secara tidak adil adalah bukti bahwa hatinya telah diubahkan.</w:t>
      </w:r>
    </w:p>
    <w:p>
      <w:pPr/>
      <w:r>
        <w:rPr>
          <w:lang w:val="id_ID" w:bidi="id_ID"/>
        </w:rPr>
      </w:r>
      <w:r>
        <w:rPr>
          <w:lang w:val="id_ID" w:bidi="id_ID"/>
        </w:rPr>
        <w:t>Yesus mengoreksi kerumunan dan mengatakan bahwa Allah menyelamatkan Zakheus dan semua orang yang tinggal di rumahnya dari hukuman Allah atas dosa. Keselamatan menyiratkan bahwa mereka memiliki hubungan yang dipulihkan dengan Allah dan merupakan bagian dari komunitas umat Allah. Yesus mengatakan bahwa Allah menyelamatkan Zakheus karena ia adalah anak Abraham yang sejati. Ini berarti Zakheus memiliki iman atau kepercayaan yang nyata kepada Allah seperti leluhurnya Abraham. Hal itu tidak berarti Allah menyelamatkannya karena ia adalah seorang Yahudi, atau keturunan Abraham. Abraham adalah nenek moyang semua orang Yahudi. Dia dikenal karena kepercayaan dan ketaatannya kepada Allah. Yesus mengatakan bahwa Zakheus tidak hanya diselamatkan karena ia mengambil bagian dalam janji Allah yang dibuat kepada Abraham, tetapi karena ia percaya kepada Allah, seperti yang dilakukan Abraham.</w:t>
      </w:r>
    </w:p>
    <w:p>
      <w:pPr/>
      <w:r>
        <w:rPr>
          <w:lang w:val="id_ID" w:bidi="id_ID"/>
        </w:rPr>
      </w:r>
      <w:r>
        <w:rPr>
          <w:lang w:val="id_ID" w:bidi="id_ID"/>
        </w:rPr>
        <w:t xml:space="preserve">Yesus menyebut diri-Nya "Anak Manusia" untuk menekankan bahwa Ia diutus dari Allah dan memiliki otoritas dari Allah. Yesus mengatakan bahwa Allah mengutus diri-Nya untuk mencari dan menolong orang-orang yang hilang secara rohani sehingga Ia dapat menyelamatkan mereka. "Menyelamatkan" merujuk kepada menyelamatkan orang-orang dari dosa dan hukuman yang kekal. Yesus menyiratkan bahwa Zakheus adalah salah satu dari orang-orang yang hilang yang menjadi alasan Yesus datang untuk menyelamatkan. </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Dalam sesi ini, Anda akan membantu kelompok memvisualisasikan kisah ini. Anda akan membantu kelompok mendefinisikan adegan, latar, dan karakter dari kisah ini.</w:t>
      </w:r>
    </w:p>
    <w:p>
      <w:pPr/>
      <w:r>
        <w:rPr>
          <w:lang w:val="id_ID" w:bidi="id_ID"/>
        </w:rPr>
      </w:r>
      <w:r>
        <w:rPr>
          <w:lang w:val="id_ID" w:bidi="id_ID"/>
        </w:rPr>
        <w:t xml:space="preserve">Kisah ini memiliki tiga adegan. </w:t>
      </w:r>
    </w:p>
    <w:p>
      <w:pPr/>
      <w:r>
        <w:rPr>
          <w:lang w:val="id_ID" w:bidi="id_ID"/>
        </w:rPr>
      </w:r>
      <w:r>
        <w:rPr>
          <w:b/>
          <w:lang w:val="id_ID" w:bidi="id_ID"/>
        </w:rPr>
        <w:t>Adegan pertama:</w:t>
      </w:r>
      <w:r>
        <w:rPr>
          <w:lang w:val="id_ID" w:bidi="id_ID"/>
        </w:rPr>
        <w:t xml:space="preserve"> Yesus, murid-murid-Nya dan kerumunan orang banyak melakukan perjalanan ke Yerusalem. Ketika mereka dekat dengan Yerikho, seorang pengemis buta berteriak kepada Yesus. Yesus berhenti dan menyembuhkan orang itu karena kepercayaannya kepada Yesus. Orang yang telah sembuh itu memuji Allah dan mengikuti Yesus. </w:t>
      </w:r>
    </w:p>
    <w:p>
      <w:pPr/>
      <w:r>
        <w:rPr>
          <w:lang w:val="id_ID" w:bidi="id_ID"/>
        </w:rPr>
      </w:r>
      <w:r>
        <w:rPr>
          <w:b/>
          <w:lang w:val="id_ID" w:bidi="id_ID"/>
        </w:rPr>
        <w:t>Adegan kedua:</w:t>
      </w:r>
      <w:r>
        <w:rPr>
          <w:lang w:val="id_ID" w:bidi="id_ID"/>
        </w:rPr>
        <w:t xml:space="preserve"> Yesus dan para pengikut-Nya terus berjalan melalui Yerikho. Zakheus, seorang kepala pemungut cukai, ingin melihat Yesus, tetapi dia terlalu pendek. Zakheus berlari di depan kerumunan dan memanjat pohon untuk melihat Yesus. Yesus melihatnya dan mengatakan kepadanya untuk turun. Yesus mengatakan bahwa Dia akan tinggal di rumah Zakheus.</w:t>
      </w:r>
    </w:p>
    <w:p>
      <w:pPr/>
      <w:r>
        <w:rPr>
          <w:lang w:val="id_ID" w:bidi="id_ID"/>
        </w:rPr>
      </w:r>
      <w:r>
        <w:rPr>
          <w:b/>
          <w:lang w:val="id_ID" w:bidi="id_ID"/>
        </w:rPr>
        <w:t>Adegan ketiga:</w:t>
      </w:r>
      <w:r>
        <w:rPr>
          <w:lang w:val="id_ID" w:bidi="id_ID"/>
        </w:rPr>
        <w:t xml:space="preserve"> Yesus dan Zakheus pergi ke rumah Zakheus. Kerumunan itu mengeluh karena Yesus sedang makan bersama seorang pemungut cukai. Zakheus berjanji untuk memberikan setengah dari hartanya kepada orang-orang miskin. Yesus mengatakan bahwa keselamatan telah datang atas Zakheus serta seisi rumahnya dan bahwa Dia telah datang untuk mencari dan menyelamatkan apa yang telah hilang. </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Kerumunan orang banyak</w:t>
      </w:r>
    </w:p>
    <w:p>
      <w:pPr>
        <w:pStyle w:val="ListBullet"/>
        <w:spacing w:line="240" w:lineRule="auto"/>
        <w:ind w:left="720"/>
      </w:pPr>
      <w:r>
        <w:rPr>
          <w:lang w:val="id_ID" w:bidi="id_ID"/>
        </w:rPr>
      </w:r>
      <w:r>
        <w:rPr>
          <w:lang w:val="id_ID" w:bidi="id_ID"/>
        </w:rPr>
        <w:t>Pengemis yang buta.</w:t>
      </w:r>
    </w:p>
    <w:p>
      <w:pPr>
        <w:pStyle w:val="ListBullet"/>
        <w:spacing w:line="240" w:lineRule="auto"/>
        <w:ind w:left="720"/>
      </w:pPr>
      <w:r>
        <w:rPr>
          <w:lang w:val="id_ID" w:bidi="id_ID"/>
        </w:rPr>
      </w:r>
      <w:r>
        <w:rPr>
          <w:lang w:val="id_ID" w:bidi="id_ID"/>
        </w:rPr>
        <w:t>Orang yang memberikan jawaban kepada pengemis.</w:t>
      </w:r>
    </w:p>
    <w:p>
      <w:pPr>
        <w:pStyle w:val="ListBullet"/>
        <w:spacing w:line="240" w:lineRule="auto"/>
        <w:ind w:left="720"/>
      </w:pPr>
      <w:r>
        <w:rPr>
          <w:lang w:val="id_ID" w:bidi="id_ID"/>
        </w:rPr>
      </w:r>
      <w:r>
        <w:rPr>
          <w:lang w:val="id_ID" w:bidi="id_ID"/>
        </w:rPr>
        <w:t xml:space="preserve">Orang yang membawa pengemis itu kepada Yesus. </w:t>
      </w:r>
    </w:p>
    <w:p>
      <w:pPr>
        <w:pStyle w:val="ListBullet"/>
        <w:spacing w:line="240" w:lineRule="auto"/>
        <w:ind w:left="720"/>
      </w:pPr>
      <w:r>
        <w:rPr>
          <w:lang w:val="id_ID" w:bidi="id_ID"/>
        </w:rPr>
      </w:r>
      <w:r>
        <w:rPr>
          <w:lang w:val="id_ID" w:bidi="id_ID"/>
        </w:rPr>
        <w:t>Zakheus</w:t>
      </w:r>
    </w:p>
    <w:p>
      <w:pPr>
        <w:pStyle w:val="ListBullet"/>
        <w:spacing w:line="240" w:lineRule="auto"/>
        <w:ind w:left="720"/>
      </w:pPr>
      <w:r>
        <w:rPr>
          <w:lang w:val="id_ID" w:bidi="id_ID"/>
        </w:rPr>
      </w:r>
      <w:r>
        <w:rPr>
          <w:lang w:val="id_ID" w:bidi="id_ID"/>
        </w:rPr>
        <w:t xml:space="preserve">Orang-orang yang mengeluh </w:t>
      </w:r>
    </w:p>
    <w:p>
      <w:pPr/>
      <w:r>
        <w:rPr>
          <w:lang w:val="id_ID" w:bidi="id_ID"/>
        </w:rPr>
      </w:r>
      <w:r>
        <w:rPr>
          <w:lang w:val="id_ID" w:bidi="id_ID"/>
        </w:rPr>
        <w:t xml:space="preserve">Dalam sesi ini, ambillah papan cerita kelompok, gambarlah, atau gunakan beberapa macam alat peraga (benda-benda yang dapat Anda pindahkan seperti batu, batang, mainan anak-anak) untuk memvisualisasikan kisah dan adegan di dalamnya. </w:t>
      </w:r>
    </w:p>
    <w:p>
      <w:pPr/>
      <w:r>
        <w:rPr>
          <w:lang w:val="id_ID" w:bidi="id_ID"/>
        </w:rPr>
      </w:r>
      <w:r>
        <w:rPr>
          <w:lang w:val="id_ID" w:bidi="id_ID"/>
        </w:rPr>
        <w:t xml:space="preserve">Penting untuk diingat bahwa Yesus sedang dalam perjalanan ke Yerusalem. Yesus berada dekat Yerikho ketika pengemis itu mendengar kerumunan orang banyak, tetapi Yesus belum masuk ke Yerikho. </w:t>
      </w:r>
    </w:p>
    <w:p>
      <w:pPr/>
      <w:r>
        <w:rPr>
          <w:lang w:val="id_ID" w:bidi="id_ID"/>
        </w:rPr>
      </w:r>
      <w:r>
        <w:rPr>
          <w:lang w:val="id_ID" w:bidi="id_ID"/>
        </w:rPr>
        <w:t>Penting untuk diingat bahwa orang-orang buta dalam masyarakat itu tidak memiliki kerabat untuk didatangi dan tidak memiliki harta benda apa pun. Kerabat-kerabatnya mungkin malu kepadanya. Kerumunan yang mengikuti Yesus tidak menawarkan belas kasihan dan juga tidak berhenti untuk menolong-Nya.</w:t>
      </w:r>
    </w:p>
    <w:p>
      <w:pPr/>
      <w:r>
        <w:rPr>
          <w:lang w:val="id_ID" w:bidi="id_ID"/>
        </w:rPr>
      </w:r>
      <w:r>
        <w:rPr>
          <w:lang w:val="id_ID" w:bidi="id_ID"/>
        </w:rPr>
        <w:t xml:space="preserve">Penting untuk diingat bahwa orang buta itu telah mendengar suara orang-orang yang mengikuti Yesus dan yang melewatinya ketika ia bertanya apa yang sedang terjadi. </w:t>
      </w:r>
    </w:p>
    <w:p>
      <w:pPr/>
      <w:r>
        <w:rPr>
          <w:lang w:val="id_ID" w:bidi="id_ID"/>
        </w:rPr>
      </w:r>
      <w:r>
        <w:rPr>
          <w:lang w:val="id_ID" w:bidi="id_ID"/>
        </w:rPr>
        <w:t xml:space="preserve">Penting untuk diingat bahwa segera setelah orang buta itu mengetahui bahwa Yesus yang lewat, dia berteriak dari balik kerumunan. Orang-orang di depan, mungkin orang-orang yang lebih dekat kepada Yesus, mencoba menenangkan orang buta itu. </w:t>
      </w:r>
    </w:p>
    <w:p>
      <w:pPr/>
      <w:r>
        <w:rPr>
          <w:lang w:val="id_ID" w:bidi="id_ID"/>
        </w:rPr>
      </w:r>
      <w:r>
        <w:rPr>
          <w:lang w:val="id_ID" w:bidi="id_ID"/>
        </w:rPr>
        <w:t xml:space="preserve">Penting untuk diingat bahwa gelar "Anak Daud" merujuk kepada janji yang dibuat kepada raja Daud bahwa kerajaannya akan kekal Ini adalah gelar yang digunakan orang-orang Yahudi untuk merujuk kepada Juruselamat yang dijanjikan. </w:t>
      </w:r>
    </w:p>
    <w:p>
      <w:pPr/>
      <w:r>
        <w:rPr>
          <w:lang w:val="id_ID" w:bidi="id_ID"/>
        </w:rPr>
      </w:r>
      <w:r>
        <w:rPr>
          <w:lang w:val="id_ID" w:bidi="id_ID"/>
        </w:rPr>
        <w:t xml:space="preserve">Penting untuk diingat bahwa pertanyaan Yesus bukanlah tanda bahwa Ia tidak mengetahui tentang kebutaan dan juga bukan pertanyaan yang mengabaikan Pertanyaan Yesus adalah cara bagi pengemis buta itu untuk mengungkapkan iman atau kepercayaannya kepada Yesus. </w:t>
      </w:r>
    </w:p>
    <w:p>
      <w:pPr/>
      <w:r>
        <w:rPr>
          <w:lang w:val="id_ID" w:bidi="id_ID"/>
        </w:rPr>
      </w:r>
      <w:r>
        <w:rPr>
          <w:lang w:val="id_ID" w:bidi="id_ID"/>
        </w:rPr>
        <w:t xml:space="preserve">Penting untuk diingat bahwa Yesus masuk ke dalam kota Yerikho dan sedang melaluinya. Yesus diikuti oleh murid-murid-Nya dan kerumunan orang banyak. </w:t>
      </w:r>
    </w:p>
    <w:p>
      <w:pPr/>
      <w:r>
        <w:rPr>
          <w:lang w:val="id_ID" w:bidi="id_ID"/>
        </w:rPr>
      </w:r>
      <w:r>
        <w:rPr>
          <w:lang w:val="id_ID" w:bidi="id_ID"/>
        </w:rPr>
        <w:t xml:space="preserve">Penting untuk diingat bahwa pemungut cukai adalah orang-orang Yahudi yang bekerja untuk Roma. Roma adalah musuh dari orang-orang Yahudi. Zakheus adalah kepala dari para pemungut cukai lainnya. </w:t>
      </w:r>
    </w:p>
    <w:p>
      <w:pPr/>
      <w:r>
        <w:rPr>
          <w:lang w:val="id_ID" w:bidi="id_ID"/>
        </w:rPr>
      </w:r>
      <w:r>
        <w:rPr>
          <w:lang w:val="id_ID" w:bidi="id_ID"/>
        </w:rPr>
        <w:t xml:space="preserve">Penting untuk diingat bahwa para pemimpin agama dan para pengajar hukum Taurat tidak akan pernah masuk ke rumah seorang pemungut cukai. Pemungut cukai dianggap najis, atau tidak layak untuk melayani Allah. Para pemimpin agama percaya bahwa mereka juga akan menjadi najis jika mereka masuk ke rumah seorang berdosa. </w:t>
      </w:r>
    </w:p>
    <w:p>
      <w:pPr/>
      <w:r>
        <w:rPr>
          <w:lang w:val="id_ID" w:bidi="id_ID"/>
        </w:rPr>
      </w:r>
      <w:r>
        <w:rPr>
          <w:lang w:val="id_ID" w:bidi="id_ID"/>
        </w:rPr>
        <w:t xml:space="preserve">Penting untuk diingat bahwa Yesus tidak mengatakan bahwa keselamatan datang ke rumah Zakheus karena ia adalah keturunan Abraham. Tetapi Zakheus memutuskan untuk berhenti berbuat dosa dan berpaling kepada Allah. Allah menyelamatkan Zakheus karena ia percaya kepada Allah seperti yang dilakukan Abraham. </w:t>
      </w:r>
    </w:p>
    <w:p>
      <w:pPr/>
      <w:r>
        <w:rPr>
          <w:lang w:val="id_ID" w:bidi="id_ID"/>
        </w:rPr>
      </w:r>
      <w:r>
        <w:rPr>
          <w:lang w:val="id_ID" w:bidi="id_ID"/>
        </w:rPr>
        <w:t>Penting untuk diingat bahwa Yesus menggunakan kata "kepada" agar memberikan penjelasan bahwa Dia ingin semua orang mengetahui bahwa Dia datang untuk mencari dan menyelamatkan yang hilang.</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Dalam sesi ini, tim akan mendramatisir kisah tersebut.</w:t>
      </w:r>
    </w:p>
    <w:p>
      <w:pPr/>
      <w:r>
        <w:rPr>
          <w:lang w:val="id_ID" w:bidi="id_ID"/>
        </w:rPr>
      </w:r>
      <w:r>
        <w:rPr>
          <w:lang w:val="id_ID" w:bidi="id_ID"/>
        </w:rPr>
        <w:t xml:space="preserve">Kisah ini memiliki tiga adegan. </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Kerumunan</w:t>
      </w:r>
    </w:p>
    <w:p>
      <w:pPr>
        <w:pStyle w:val="ListBullet"/>
        <w:spacing w:line="240" w:lineRule="auto"/>
        <w:ind w:left="720"/>
      </w:pPr>
      <w:r>
        <w:rPr>
          <w:lang w:val="id_ID" w:bidi="id_ID"/>
        </w:rPr>
      </w:r>
      <w:r>
        <w:rPr>
          <w:lang w:val="id_ID" w:bidi="id_ID"/>
        </w:rPr>
        <w:t xml:space="preserve">Pengemis buta. </w:t>
      </w:r>
    </w:p>
    <w:p>
      <w:pPr>
        <w:pStyle w:val="ListBullet"/>
        <w:spacing w:line="240" w:lineRule="auto"/>
        <w:ind w:left="720"/>
      </w:pPr>
      <w:r>
        <w:rPr>
          <w:lang w:val="id_ID" w:bidi="id_ID"/>
        </w:rPr>
      </w:r>
      <w:r>
        <w:rPr>
          <w:lang w:val="id_ID" w:bidi="id_ID"/>
        </w:rPr>
        <w:t>Orang yang memberikan jawaban kepada pengemis.</w:t>
      </w:r>
    </w:p>
    <w:p>
      <w:pPr>
        <w:pStyle w:val="ListBullet"/>
        <w:spacing w:line="240" w:lineRule="auto"/>
        <w:ind w:left="720"/>
      </w:pPr>
      <w:r>
        <w:rPr>
          <w:lang w:val="id_ID" w:bidi="id_ID"/>
        </w:rPr>
      </w:r>
      <w:r>
        <w:rPr>
          <w:lang w:val="id_ID" w:bidi="id_ID"/>
        </w:rPr>
        <w:t xml:space="preserve">Orang yang membawa pengemis kepada Yesus. </w:t>
      </w:r>
    </w:p>
    <w:p>
      <w:pPr>
        <w:pStyle w:val="ListBullet"/>
        <w:spacing w:line="240" w:lineRule="auto"/>
        <w:ind w:left="720"/>
      </w:pPr>
      <w:r>
        <w:rPr>
          <w:lang w:val="id_ID" w:bidi="id_ID"/>
        </w:rPr>
      </w:r>
      <w:r>
        <w:rPr>
          <w:lang w:val="id_ID" w:bidi="id_ID"/>
        </w:rPr>
        <w:t>Zakheus</w:t>
      </w:r>
    </w:p>
    <w:p>
      <w:pPr>
        <w:pStyle w:val="ListBullet"/>
        <w:spacing w:line="240" w:lineRule="auto"/>
        <w:ind w:left="720"/>
      </w:pPr>
      <w:r>
        <w:rPr>
          <w:lang w:val="id_ID" w:bidi="id_ID"/>
        </w:rPr>
      </w:r>
      <w:r>
        <w:rPr>
          <w:lang w:val="id_ID" w:bidi="id_ID"/>
        </w:rPr>
        <w:t xml:space="preserve">Orang-orang yang mengeluh </w:t>
      </w:r>
    </w:p>
    <w:p>
      <w:pPr/>
      <w:r>
        <w:rPr>
          <w:lang w:val="id_ID" w:bidi="id_ID"/>
        </w:rPr>
      </w:r>
      <w:r>
        <w:rPr>
          <w:lang w:val="id_ID" w:bidi="id_ID"/>
        </w:rPr>
        <w:t>Minta tim untuk memerankan kisah itu dua kali. Pertama, minta mereka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itu untuk pertama kali, perhatikan dialog, alur, plot, dan kronologi kisah tersebut.</w:t>
      </w:r>
    </w:p>
    <w:p>
      <w:pPr/>
      <w:r>
        <w:rPr>
          <w:lang w:val="id_ID" w:bidi="id_ID"/>
        </w:rPr>
      </w:r>
      <w:r>
        <w:rPr>
          <w:lang w:val="id_ID" w:bidi="id_ID"/>
        </w:rPr>
        <w:t xml:space="preserve">Pastikan bahwa tim memerankan seorang buta yang mengemis sebelum Yesus tiba. </w:t>
      </w:r>
    </w:p>
    <w:p>
      <w:pPr/>
      <w:r>
        <w:rPr>
          <w:lang w:val="id_ID" w:bidi="id_ID"/>
        </w:rPr>
      </w:r>
      <w:r>
        <w:rPr>
          <w:lang w:val="id_ID" w:bidi="id_ID"/>
        </w:rPr>
        <w:t xml:space="preserve">Pastikan bahwa tim memerankan orang-orang yang memperlakukan pengemis buta itu sebagai orang yang terbuang dari awal. Kemudian tim memerankan kontras yang terjadi di bagian akhir. Pengemis itu sekarang bersama kerumunan orang yang menyembah Allah bersama-sama. </w:t>
      </w:r>
    </w:p>
    <w:p>
      <w:pPr/>
      <w:r>
        <w:rPr>
          <w:lang w:val="id_ID" w:bidi="id_ID"/>
        </w:rPr>
      </w:r>
      <w:r>
        <w:rPr>
          <w:lang w:val="id_ID" w:bidi="id_ID"/>
        </w:rPr>
        <w:t xml:space="preserve">Pastikan bahwa tim memerankan perubahan situasi yang jelas. Pada awalnya Yesus dan kerumunan itu berada di luar Yerikho dan dalam perjalanan menuju Yerikho. Kemudian Yesus dan kerumunan itu berjalan di dalam kota Yerikho. </w:t>
      </w:r>
    </w:p>
    <w:p>
      <w:pPr/>
      <w:r>
        <w:rPr>
          <w:lang w:val="id_ID" w:bidi="id_ID"/>
        </w:rPr>
      </w:r>
      <w:r>
        <w:rPr>
          <w:lang w:val="id_ID" w:bidi="id_ID"/>
        </w:rPr>
        <w:t xml:space="preserve">Pastikan bahwa tim memerankan Zakheus yang sangat terkejut ketika Yesus pergi ke pohon untuk berbicara kepada Zakheus. </w:t>
      </w:r>
    </w:p>
    <w:p>
      <w:pPr/>
      <w:r>
        <w:rPr>
          <w:lang w:val="id_ID" w:bidi="id_ID"/>
        </w:rPr>
      </w:r>
      <w:r>
        <w:rPr>
          <w:lang w:val="id_ID" w:bidi="id_ID"/>
        </w:rPr>
        <w:t xml:space="preserve">Pastikan bahwa tim memerankan seluruh kerumunan yang mengkritik Yesus karena pergi ke rumah Zakheus. </w:t>
      </w:r>
    </w:p>
    <w:p>
      <w:pPr/>
      <w:r>
        <w:rPr>
          <w:lang w:val="id_ID" w:bidi="id_ID"/>
        </w:rPr>
      </w:r>
      <w:r>
        <w:rPr>
          <w:lang w:val="id_ID" w:bidi="id_ID"/>
        </w:rPr>
        <w:t xml:space="preserve">Pastikan bahwa tim memerankan Zakheus yang mengatakan kepada Yesus apa yang akan dia lakukan di masa depan. </w:t>
      </w:r>
    </w:p>
    <w:p>
      <w:pPr/>
      <w:r>
        <w:rPr>
          <w:lang w:val="id_ID" w:bidi="id_ID"/>
        </w:rPr>
      </w:r>
      <w:r>
        <w:rPr>
          <w:lang w:val="id_ID" w:bidi="id_ID"/>
        </w:rPr>
        <w:t>Saat tim memerankan kisah ini untuk kedua kali, hentikan mereka pada titik tertentu.</w:t>
      </w:r>
    </w:p>
    <w:p>
      <w:pPr/>
      <w:r>
        <w:rPr>
          <w:lang w:val="id_ID" w:bidi="id_ID"/>
        </w:rPr>
      </w:r>
      <w:r>
        <w:rPr>
          <w:lang w:val="id_ID" w:bidi="id_ID"/>
        </w:rPr>
        <w:t xml:space="preserve">Perankan Yesus yang bepergian ke Yerusalem bersama murid-murid-Nya dan kerumunan orang banyak. Seorang pengemis buta mendengar kerumunan itu dan mengetahui bahwa Yesus berada di dekatnya. </w:t>
      </w:r>
    </w:p>
    <w:p>
      <w:pPr/>
      <w:r>
        <w:rPr>
          <w:lang w:val="id_ID" w:bidi="id_ID"/>
        </w:rPr>
      </w:r>
      <w:r>
        <w:rPr>
          <w:lang w:val="id_ID" w:bidi="id_ID"/>
        </w:rPr>
        <w:t>Hentikan adegannya: Tanyakan kepada aktor yang memerankan pengemis, "Bagaimana perasaan Anda?" Anda mungkin mendengar hal-hal seperti, "Putus asa." Yesus sangat dekat dan Dia bisa menyembuhkan saya!" "Panik. Bagaimana jika Dia tidak berhenti untuk saya?" dan "Berharap." Saya telah mendengar banyak cerita. Saya tahu bahwa Yesus dapat menyembuhkan saya karena Dia adalah Juruselamat yang dijanjikan!" Ulangi adegannya.</w:t>
      </w:r>
    </w:p>
    <w:p>
      <w:pPr/>
      <w:r>
        <w:rPr>
          <w:lang w:val="id_ID" w:bidi="id_ID"/>
        </w:rPr>
      </w:r>
      <w:r>
        <w:rPr>
          <w:lang w:val="id_ID" w:bidi="id_ID"/>
        </w:rPr>
        <w:t xml:space="preserve">Perankan pengemis buta yang berteriak kepada Yesus tetapi kerumunan itu mencoba untuk mendiamkannya. Pengemis itu berteriak lebih keras dan Yesus pun berhenti. Yesus memerintahkan seseorang untuk membawa pengemis itu kepada-Nya. </w:t>
      </w:r>
    </w:p>
    <w:p>
      <w:pPr/>
      <w:r>
        <w:rPr>
          <w:lang w:val="id_ID" w:bidi="id_ID"/>
        </w:rPr>
      </w:r>
      <w:r>
        <w:rPr>
          <w:lang w:val="id_ID" w:bidi="id_ID"/>
        </w:rPr>
        <w:t>Hentikan adegannya: Tanyakan kepada aktor yang memerankan orang-orang yang mencoba mendiamkan pengemis itu, "Bagaimana perasaan Anda?" Anda mungkin mendengar hal-hal seperti, "Merasa malu." Mungkin saya seharusnya mendengarkan orang itu," "Marah. Mengapa Yesus ingin berbicara kepadanya?" dan "Terkejut" Yesus selalu melakukan apa yang tidak diharapkan." Ulangi adegannya.</w:t>
      </w:r>
    </w:p>
    <w:p>
      <w:pPr/>
      <w:r>
        <w:rPr>
          <w:lang w:val="id_ID" w:bidi="id_ID"/>
        </w:rPr>
      </w:r>
      <w:r>
        <w:rPr>
          <w:lang w:val="id_ID" w:bidi="id_ID"/>
        </w:rPr>
        <w:t xml:space="preserve">Perankan Yesus yang menyembuhkan orang itu. Yesus mengatakan bahwa iman orang itu menyembuhkannya. Segera, orang itu dapat melihat dan dia memuji Allah. Kerumunan itu juga memuji Allah. </w:t>
      </w:r>
    </w:p>
    <w:p>
      <w:pPr/>
      <w:r>
        <w:rPr>
          <w:lang w:val="id_ID" w:bidi="id_ID"/>
        </w:rPr>
      </w:r>
      <w:r>
        <w:rPr>
          <w:lang w:val="id_ID" w:bidi="id_ID"/>
        </w:rPr>
        <w:t>Hentikan adegannya: Tanyakan kepada aktor-aktor yang memerankan kerumunan, ”Bagaimana perasaan kalian?” Anda mungkin mendengar hal-hal seperti, "Kagum Yesus benar-benar diutus oleh Allah," "Tersentuh, Yesus peduli kepada orang miskin," dan Saya sangat senang mengikuti Juruselamat yang dijanjikan." Ulangi adegannya.</w:t>
      </w:r>
    </w:p>
    <w:p>
      <w:pPr/>
      <w:r>
        <w:rPr>
          <w:lang w:val="id_ID" w:bidi="id_ID"/>
        </w:rPr>
      </w:r>
      <w:r>
        <w:rPr>
          <w:lang w:val="id_ID" w:bidi="id_ID"/>
        </w:rPr>
        <w:t xml:space="preserve">Perankan Zakheus yang mendengar tentang Yesus yang melalui Yerikho. Tetapi Zakheus tidak dapat melihat Yesus karena dia terlalu pendek dan kerumunan itu mengelilingi Yesus. Zakheus berlari di depan kerumunan itu dan memanjat sebuah pohon untuk melihat Yesus. </w:t>
      </w:r>
    </w:p>
    <w:p>
      <w:pPr/>
      <w:r>
        <w:rPr>
          <w:lang w:val="id_ID" w:bidi="id_ID"/>
        </w:rPr>
      </w:r>
      <w:r>
        <w:rPr>
          <w:lang w:val="id_ID" w:bidi="id_ID"/>
        </w:rPr>
        <w:t>Hentikan adegannya: Tanyakan kepada aktor yang memerankan Zakheus, "Bagaimana perasaan Anda?" Anda mungkin mendengar hal-hal seperti, "Penasaran." Semua orang membicarakan Yesus," "Saya berharap saya dapat berbicara dengan Yesus," dan "Itu jauh lebih baik di atas sini." Dengan cara itu tidak ada seorang pun yang akan menghakimi saya ketika mereka lewat. Ulangi adegannya.</w:t>
      </w:r>
    </w:p>
    <w:p>
      <w:pPr/>
      <w:r>
        <w:rPr>
          <w:lang w:val="id_ID" w:bidi="id_ID"/>
        </w:rPr>
      </w:r>
      <w:r>
        <w:rPr>
          <w:lang w:val="id_ID" w:bidi="id_ID"/>
        </w:rPr>
        <w:t>Perankan Yesus yang berkata kepada Zakheus bahwa Dia akan pergi ke rumah Zakheus. Semua orang mengkritik Yesus karena pergi ke rumah seorang yang berdosa. Zakheus mengatakan bahwa dia akan memberikan setengah dari hartanya kepada orang-orang miskin dan mengembalikan empat kali lipat jika dia mengambil uang secara tidak jujur.</w:t>
      </w:r>
    </w:p>
    <w:p>
      <w:pPr/>
      <w:r>
        <w:rPr>
          <w:lang w:val="id_ID" w:bidi="id_ID"/>
        </w:rPr>
      </w:r>
      <w:r>
        <w:rPr>
          <w:lang w:val="id_ID" w:bidi="id_ID"/>
        </w:rPr>
        <w:t>Hentikan adegannya: Tanyakan kepada aktor yang memerankan orang-orang yang mengeluh, "Bagaimana perasaan kalian?" Anda mungkin akan mendengar hal-hal seperti: "Terkejut, itu terdengar seperti suatu perubahan dalam kehidupan Zacchaeus," "Tidak percaya." Saya mendengar apa yang dia katakan, tetapi akankah dia benar-benar melakukannya?" dan "Ini adalah mujizat bahwa Zakheus akan memberikan apa yang dia miliki." Ulangi adegannya.</w:t>
      </w:r>
    </w:p>
    <w:p>
      <w:pPr/>
      <w:r>
        <w:rPr>
          <w:lang w:val="id_ID" w:bidi="id_ID"/>
        </w:rPr>
      </w:r>
      <w:r>
        <w:rPr>
          <w:lang w:val="id_ID" w:bidi="id_ID"/>
        </w:rPr>
        <w:t>Perankan Yesus yang mengatakan bahwa keselamatan datang ke rumah Zakheus, karena dia telah bertindak seperti Abraham dalam iman. Yesus mengakhiri dengan mengatakan bahwa Dia datang untuk mencari yang hilang dan menyelamatkan mereka.</w:t>
      </w:r>
    </w:p>
    <w:p>
      <w:pPr/>
      <w:r>
        <w:rPr>
          <w:lang w:val="id_ID" w:bidi="id_ID"/>
        </w:rPr>
      </w:r>
      <w:r>
        <w:rPr>
          <w:lang w:val="id_ID" w:bidi="id_ID"/>
        </w:rPr>
        <w:t xml:space="preserve">Hentikan adegannya: Tanyakan kepada aktor yang memerankan Zakheus, "Bagaimana perasaan Anda?" Anda mungkin mendengar hal-hal seperti, "Diterima." Yesus menghargai saya dengan mengatakan bahwa Aku seperti Abraham," "Saya sangat bahagia Yesus datang ke rumah saya. "Saya merasa rendah hati dia memilih untuk mencari saya." dan "Penuh harapan." Yesus adalah benar-benar Juruselamat yang dijanjikan Allah." </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Yesus melakukan perjalanan dengan murid-murid-Nya, atau pengikut-pengikut terdekat, dan kerumunan orang banyak. Mereka berada di jalan di luar Yerikho ketika seorang pengemis buta mendengar orang-orang yang lewat. Ketika pengemis itu mengetahui bahwa Yesus sudah dekat, dia berteriak dan memanggil-</w:t>
      </w:r>
      <w:r>
        <w:rPr>
          <w:b/>
          <w:lang w:val="id_ID" w:bidi="id_ID"/>
        </w:rPr>
        <w:t>Nya Anak Daud</w:t>
      </w:r>
      <w:r>
        <w:rPr>
          <w:lang w:val="id_ID" w:bidi="id_ID"/>
        </w:rPr>
        <w:t xml:space="preserve">. Anak Daud adalah gelar yang merujuk kepada seseorang dari keturunan Daud. Daud adalah raja Israel yang terbesar. Ketika Israel ditaklukkan, Allah berjanji bahwa seseorang dari keturunan Daud akan menyelamatkan Israel dan menjadi raja yang akan datang. Yesus adalah keturunan Daud, dan Allah mengutus Dia sebagai Juruselamat yang dijanjikan. </w:t>
      </w:r>
      <w:hyperlink r:id="rId511">
        <w:r>
          <w:rPr>
            <w:lang w:val="id_ID" w:bidi="id_ID"/>
          </w:rPr>
          <w:rPr>
            <w:color w:val="0000EE"/>
            <w:u w:val="single"/>
          </w:rPr>
          <w:t>Anak Daud</w:t>
        </w:r>
      </w:hyperlink>
      <w:r>
        <w:rPr>
          <w:lang w:val="id_ID" w:bidi="id_ID"/>
        </w:rPr>
        <w:t xml:space="preserve"> terdapat di Glosarium Utama. </w:t>
      </w:r>
    </w:p>
    <w:p>
      <w:pPr/>
      <w:r>
        <w:rPr>
          <w:lang w:val="id_ID" w:bidi="id_ID"/>
        </w:rPr>
      </w:r>
      <w:r>
        <w:rPr>
          <w:lang w:val="id_ID" w:bidi="id_ID"/>
        </w:rPr>
        <w:t xml:space="preserve">Pengemis itu meminta kepada Yesus untuk berbelas </w:t>
      </w:r>
      <w:r>
        <w:rPr>
          <w:b/>
          <w:lang w:val="id_ID" w:bidi="id_ID"/>
        </w:rPr>
        <w:t>kasihan</w:t>
      </w:r>
      <w:r>
        <w:rPr>
          <w:lang w:val="id_ID" w:bidi="id_ID"/>
        </w:rPr>
        <w:t xml:space="preserve"> kepadanya, atau menunjukkan kebaikan dan menolongnya. Pastikan untuk menerjemahkan belas kasihan dengan cara yang sama seperti yang telah Anda lakukan sebelumnya. </w:t>
      </w:r>
      <w:hyperlink r:id="rId51">
        <w:r>
          <w:rPr>
            <w:lang w:val="id_ID" w:bidi="id_ID"/>
          </w:rPr>
          <w:rPr>
            <w:color w:val="0000EE"/>
            <w:u w:val="single"/>
          </w:rPr>
          <w:t>Belas kasihan</w:t>
        </w:r>
      </w:hyperlink>
      <w:r>
        <w:rPr>
          <w:lang w:val="id_ID" w:bidi="id_ID"/>
        </w:rPr>
        <w:t xml:space="preserve"> terdapat di Daftar Kata Utama. Pengemis itu memanggil Yesus, </w:t>
      </w:r>
      <w:r>
        <w:rPr>
          <w:b/>
          <w:lang w:val="id_ID" w:bidi="id_ID"/>
        </w:rPr>
        <w:t>Tuhan</w:t>
      </w:r>
      <w:r>
        <w:rPr>
          <w:lang w:val="id_ID" w:bidi="id_ID"/>
        </w:rPr>
        <w:t xml:space="preserve">. Gelar ini menunjukkan rasa hormat kepada seseorang yang memiliki otoritas. Pastikan untuk menerjemahkan Tuhan dengan cara yang sama seperti yang telah Anda lakukan sebelumnya. </w:t>
      </w:r>
      <w:hyperlink r:id="rId24">
        <w:r>
          <w:rPr>
            <w:lang w:val="id_ID" w:bidi="id_ID"/>
          </w:rPr>
          <w:rPr>
            <w:color w:val="0000EE"/>
            <w:u w:val="single"/>
          </w:rPr>
          <w:t>Tuhan</w:t>
        </w:r>
      </w:hyperlink>
      <w:r>
        <w:rPr>
          <w:lang w:val="id_ID" w:bidi="id_ID"/>
        </w:rPr>
        <w:t xml:space="preserve"> terdapat di Daftar Kata Utama. </w:t>
      </w:r>
    </w:p>
    <w:p>
      <w:pPr/>
      <w:r>
        <w:rPr>
          <w:lang w:val="id_ID" w:bidi="id_ID"/>
        </w:rPr>
      </w:r>
      <w:r>
        <w:rPr>
          <w:lang w:val="id_ID" w:bidi="id_ID"/>
        </w:rPr>
        <w:t xml:space="preserve">Yesus memerintahkan orang itu untuk melihat dan orang itu </w:t>
      </w:r>
      <w:r>
        <w:rPr>
          <w:b/>
          <w:lang w:val="id_ID" w:bidi="id_ID"/>
        </w:rPr>
        <w:t>sembuh</w:t>
      </w:r>
      <w:r>
        <w:rPr>
          <w:lang w:val="id_ID" w:bidi="id_ID"/>
        </w:rPr>
        <w:t xml:space="preserve">. Yesus mengatakan </w:t>
      </w:r>
      <w:r>
        <w:rPr>
          <w:b/>
          <w:lang w:val="id_ID" w:bidi="id_ID"/>
        </w:rPr>
        <w:t>iman</w:t>
      </w:r>
      <w:r>
        <w:rPr>
          <w:lang w:val="id_ID" w:bidi="id_ID"/>
        </w:rPr>
        <w:t xml:space="preserve"> orang itu atau kepercayaannya kepada Yesus, telah menyembuhkannya. Pastikan untuk menerjemahkan iman dengan cara yang sama seperti yang telah Anda lakukan di bagian-bagian sebelumnya. </w:t>
      </w:r>
      <w:hyperlink r:id="rId162">
        <w:r>
          <w:rPr>
            <w:lang w:val="id_ID" w:bidi="id_ID"/>
          </w:rPr>
          <w:rPr>
            <w:color w:val="0000EE"/>
            <w:u w:val="single"/>
          </w:rPr>
          <w:t>Iman</w:t>
        </w:r>
      </w:hyperlink>
      <w:r>
        <w:rPr>
          <w:lang w:val="id_ID" w:bidi="id_ID"/>
        </w:rPr>
        <w:t xml:space="preserve"> terdapat di Daftar Kata Utama. </w:t>
      </w:r>
    </w:p>
    <w:p>
      <w:pPr/>
      <w:r>
        <w:rPr>
          <w:lang w:val="id_ID" w:bidi="id_ID"/>
        </w:rPr>
      </w:r>
      <w:r>
        <w:rPr>
          <w:lang w:val="id_ID" w:bidi="id_ID"/>
        </w:rPr>
        <w:t xml:space="preserve">Orang itu </w:t>
      </w:r>
      <w:r>
        <w:rPr>
          <w:b/>
          <w:lang w:val="id_ID" w:bidi="id_ID"/>
        </w:rPr>
        <w:t>disembuhkan</w:t>
      </w:r>
      <w:r>
        <w:rPr>
          <w:lang w:val="id_ID" w:bidi="id_ID"/>
        </w:rPr>
        <w:t xml:space="preserve"> bukan hanya karena Yesus memulihkan penglihatannya, tetapi karena dia telah dibuat utuh kembali. Orang itu sekarang dapat bergabung kembali dengan keluarga dan teman-temannya. Kata disembuhkan juga dapat berarti diselamatkan. Yesus menyelamatkan orang itu karena dia percaya kepada Yesus sebagai Juruselamat yang dijanjikan dan sekarang menjadi bagian dari kerajaan Allah. </w:t>
      </w:r>
      <w:hyperlink r:id="rId512">
        <w:r>
          <w:rPr>
            <w:lang w:val="id_ID" w:bidi="id_ID"/>
          </w:rPr>
          <w:rPr>
            <w:color w:val="0000EE"/>
            <w:u w:val="single"/>
          </w:rPr>
          <w:t>Kesembuhan</w:t>
        </w:r>
      </w:hyperlink>
      <w:r>
        <w:rPr>
          <w:lang w:val="id_ID" w:bidi="id_ID"/>
        </w:rPr>
        <w:t xml:space="preserve"> Terdapat di Daftar Kata Utama. </w:t>
      </w:r>
    </w:p>
    <w:p>
      <w:pPr/>
      <w:r>
        <w:rPr>
          <w:lang w:val="id_ID" w:bidi="id_ID"/>
        </w:rPr>
      </w:r>
      <w:r>
        <w:rPr>
          <w:lang w:val="id_ID" w:bidi="id_ID"/>
        </w:rPr>
        <w:t xml:space="preserve">Yesus memasuki Yerikho bersama dengan kerumunan. Zakheus, seorang kepala </w:t>
      </w:r>
      <w:r>
        <w:rPr>
          <w:b/>
          <w:lang w:val="id_ID" w:bidi="id_ID"/>
        </w:rPr>
        <w:t>pemungut cukai</w:t>
      </w:r>
      <w:r>
        <w:rPr>
          <w:lang w:val="id_ID" w:bidi="id_ID"/>
        </w:rPr>
        <w:t xml:space="preserve">, mendengar tentang Yesus dan ingin melihat-Nya. Orang-orang Yahudi melihat pemungut cukai sebagai para pendosa yang najis karena mereka bekerja untuk orang-orang Romawi dan mengumpulkan uang dari orang-orang Yahudi lainnya. Pastikan untuk menerjemahkan pemungut cukai dengan cara yang sama seperti yang telah Anda lakukan sebelumnya. </w:t>
      </w:r>
    </w:p>
    <w:p>
      <w:pPr/>
      <w:r>
        <w:rPr>
          <w:lang w:val="id_ID" w:bidi="id_ID"/>
        </w:rPr>
      </w:r>
      <w:r>
        <w:rPr>
          <w:lang w:val="id_ID" w:bidi="id_ID"/>
        </w:rPr>
        <w:t>Zakheus berlari di depan kerumunan dan memanjat pohon Ara. Pohon Ara sycamore adalah pohon berbuah yang sangat mirip dengan pohon Ara. Pohon itu berukuran besar dan biasanya mudah dipanjat. Itu bukanlah pohon yang disebut sycamore di Eropa atau Amerika Utara.</w:t>
      </w:r>
    </w:p>
    <w:p>
      <w:pPr/>
      <w:r>
        <w:rPr>
          <w:lang w:val="id_ID" w:bidi="id_ID"/>
        </w:rPr>
      </w:r>
      <w:r>
        <w:rPr>
          <w:lang w:val="id_ID" w:bidi="id_ID"/>
        </w:rPr>
        <w:t>Berhenti dan tunjukkan kepada tim Anda satu gambar pohon ara jika Anda belum pernah melakukannya.</w:t>
      </w:r>
    </w:p>
    <w:p>
      <w:pPr/>
      <w:r>
        <w:rPr>
          <w:lang w:val="id_ID" w:bidi="id_ID"/>
        </w:rPr>
      </w:r>
      <w:r>
        <w:rPr>
          <w:lang w:val="id_ID" w:bidi="id_ID"/>
        </w:rPr>
        <w:t xml:space="preserve">Kerumunan itu menghakimi Yesus karena Dia pergi ke rumah Zakheus, seorang yang dikenal sebagai </w:t>
      </w:r>
      <w:r>
        <w:rPr>
          <w:b/>
          <w:lang w:val="id_ID" w:bidi="id_ID"/>
        </w:rPr>
        <w:t>pendosa</w:t>
      </w:r>
      <w:r>
        <w:rPr>
          <w:lang w:val="id_ID" w:bidi="id_ID"/>
        </w:rPr>
        <w:t xml:space="preserve">. Orang-orang berdosa merujuk kepada siapa pun yang terbiasa tidak mentaati Allah. Pastikan untuk menerjemahkan pendosa dengan cara yang sama seperti yang telah Anda lakukan sebelumnya. </w:t>
      </w:r>
      <w:hyperlink r:id="rId66">
        <w:r>
          <w:rPr>
            <w:lang w:val="id_ID" w:bidi="id_ID"/>
          </w:rPr>
          <w:rPr>
            <w:color w:val="0000EE"/>
            <w:u w:val="single"/>
          </w:rPr>
          <w:t>Orang-orang berdosa</w:t>
        </w:r>
      </w:hyperlink>
      <w:r>
        <w:rPr>
          <w:lang w:val="id_ID" w:bidi="id_ID"/>
        </w:rPr>
        <w:t xml:space="preserve"> terdapat di Daftar Kata Utama.</w:t>
      </w:r>
    </w:p>
    <w:p>
      <w:pPr/>
      <w:r>
        <w:rPr>
          <w:lang w:val="id_ID" w:bidi="id_ID"/>
        </w:rPr>
      </w:r>
      <w:r>
        <w:rPr>
          <w:lang w:val="id_ID" w:bidi="id_ID"/>
        </w:rPr>
        <w:t xml:space="preserve">Lukas memanggil Yesus </w:t>
      </w:r>
      <w:r>
        <w:rPr>
          <w:b/>
          <w:lang w:val="id_ID" w:bidi="id_ID"/>
        </w:rPr>
        <w:t>Tuhan</w:t>
      </w:r>
      <w:r>
        <w:rPr>
          <w:lang w:val="id_ID" w:bidi="id_ID"/>
        </w:rPr>
        <w:t xml:space="preserve"> dan begitu juga Zakheus. Keduanya merujuk kepada gelar yang dihormati untuk seseorang yang memiliki otoritas. Tetapi Tuhan juga digunakan oleh orang-orang Yahudi untuk merujuk kepada Allah sendiri. Pastikan untuk menerjemahkan Tuhan dengan cara yang sama seperti yang telah Anda lakukan sebelumnya. </w:t>
      </w:r>
      <w:hyperlink r:id="rId24">
        <w:r>
          <w:rPr>
            <w:lang w:val="id_ID" w:bidi="id_ID"/>
          </w:rPr>
          <w:rPr>
            <w:color w:val="0000EE"/>
            <w:u w:val="single"/>
          </w:rPr>
          <w:t>Tuhan</w:t>
        </w:r>
      </w:hyperlink>
      <w:r>
        <w:rPr>
          <w:lang w:val="id_ID" w:bidi="id_ID"/>
        </w:rPr>
        <w:t xml:space="preserve"> terdapat di Daftar Kata Utama. </w:t>
      </w:r>
    </w:p>
    <w:p>
      <w:pPr/>
      <w:r>
        <w:rPr>
          <w:lang w:val="id_ID" w:bidi="id_ID"/>
        </w:rPr>
      </w:r>
      <w:r>
        <w:rPr>
          <w:lang w:val="id_ID" w:bidi="id_ID"/>
        </w:rPr>
        <w:t xml:space="preserve">Yesus mengatakan bahwa </w:t>
      </w:r>
      <w:r>
        <w:rPr>
          <w:b/>
          <w:lang w:val="id_ID" w:bidi="id_ID"/>
        </w:rPr>
        <w:t>keselamatan</w:t>
      </w:r>
      <w:r>
        <w:rPr>
          <w:lang w:val="id_ID" w:bidi="id_ID"/>
        </w:rPr>
        <w:t xml:space="preserve"> telah datang ke rumahnya. Keselamatan merujuk kepada Allah yang menyelamatkan seseorang dari hukuman kekal atas dosa. Pastikan untuk menerjemahkan keselamatan dengan cara yang sama seperti yang Anda lakukan sebelumnya. </w:t>
      </w:r>
      <w:hyperlink r:id="rId50">
        <w:r>
          <w:rPr>
            <w:lang w:val="id_ID" w:bidi="id_ID"/>
          </w:rPr>
          <w:rPr>
            <w:color w:val="0000EE"/>
            <w:u w:val="single"/>
          </w:rPr>
          <w:t>Keselamatan</w:t>
        </w:r>
      </w:hyperlink>
      <w:r>
        <w:rPr>
          <w:lang w:val="id_ID" w:bidi="id_ID"/>
        </w:rPr>
        <w:t xml:space="preserve"> terdapat di Daftar Kata Utama. </w:t>
      </w:r>
    </w:p>
    <w:p>
      <w:pPr/>
      <w:r>
        <w:rPr>
          <w:lang w:val="id_ID" w:bidi="id_ID"/>
        </w:rPr>
      </w:r>
      <w:r>
        <w:rPr>
          <w:lang w:val="id_ID" w:bidi="id_ID"/>
        </w:rPr>
        <w:t xml:space="preserve">Yesus memanggil Zakheus dengan </w:t>
      </w:r>
      <w:r>
        <w:rPr>
          <w:b/>
          <w:lang w:val="id_ID" w:bidi="id_ID"/>
        </w:rPr>
        <w:t>anak Abraham</w:t>
      </w:r>
      <w:r>
        <w:rPr>
          <w:lang w:val="id_ID" w:bidi="id_ID"/>
        </w:rPr>
        <w:t xml:space="preserve">. Semua orang Yahudi adalah anak-anak atau keturunan </w:t>
      </w:r>
      <w:hyperlink r:id="rId102">
        <w:r>
          <w:rPr>
            <w:lang w:val="id_ID" w:bidi="id_ID"/>
          </w:rPr>
          <w:rPr>
            <w:color w:val="0000EE"/>
            <w:u w:val="single"/>
          </w:rPr>
          <w:t>Abraham</w:t>
        </w:r>
      </w:hyperlink>
      <w:r>
        <w:rPr>
          <w:lang w:val="id_ID" w:bidi="id_ID"/>
        </w:rPr>
        <w:t xml:space="preserve">. Tetapi dalam konteks ini, Yesus bermaksud bahwa Zakheus sama seperti Abraham karena dia percaya kepada Allah. </w:t>
      </w:r>
    </w:p>
    <w:p>
      <w:pPr/>
      <w:r>
        <w:rPr>
          <w:lang w:val="id_ID" w:bidi="id_ID"/>
        </w:rPr>
      </w:r>
      <w:r>
        <w:rPr>
          <w:lang w:val="id_ID" w:bidi="id_ID"/>
        </w:rPr>
        <w:t xml:space="preserve">Yesus menyebut diri-Nya dengan </w:t>
      </w:r>
      <w:r>
        <w:rPr>
          <w:b/>
          <w:lang w:val="id_ID" w:bidi="id_ID"/>
        </w:rPr>
        <w:t>Anak Manusia</w:t>
      </w:r>
      <w:r>
        <w:rPr>
          <w:lang w:val="id_ID" w:bidi="id_ID"/>
        </w:rPr>
        <w:t xml:space="preserve">. Gelar ini menyatakan bahwa Allah mengutus Dia dan bahwa Dia memiliki otoritas dari Allah. Tetapi Yesus juga benar-benar manusia sehingga dia mewakili semua manusia. Pastikan untuk menerjemahkan Anak Manusia dengan cara yang sama seperti yang telah Anda lakukan sebelumnya. </w:t>
      </w:r>
      <w:hyperlink r:id="rId164">
        <w:r>
          <w:rPr>
            <w:lang w:val="id_ID" w:bidi="id_ID"/>
          </w:rPr>
          <w:rPr>
            <w:color w:val="0000EE"/>
            <w:u w:val="single"/>
          </w:rPr>
          <w:t>Anak Manusia</w:t>
        </w:r>
      </w:hyperlink>
      <w:r>
        <w:rPr>
          <w:lang w:val="id_ID" w:bidi="id_ID"/>
        </w:rPr>
        <w:t xml:space="preserve"> ada di Daftar Kata Utama.</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itu, secara berkelompok, dalam bahasa sendiri.</w:t>
      </w:r>
    </w:p>
    <w:p>
      <w:pPr/>
      <w:r>
        <w:rPr>
          <w:lang w:val="id_ID" w:bidi="id_ID"/>
        </w:rPr>
      </w:r>
      <w:r>
        <w:rPr>
          <w:lang w:val="id_ID" w:bidi="id_ID"/>
        </w:rPr>
        <w:t>Pertama, seluruh kelompok harus berlatih menceritakan perikop itu dalam bahasa sendiri. Ingatlah untuk menyertakan hal-hal yang sudah ditentukan dalam tahap-tahap sebelumnya, seperti kronologi, kata, frasa, emosi, atau apa pun yang sudah dibahas.</w:t>
      </w:r>
    </w:p>
    <w:p>
      <w:pPr/>
      <w:r>
        <w:rPr>
          <w:lang w:val="id_ID" w:bidi="id_ID"/>
        </w:rPr>
      </w:r>
      <w:r>
        <w:rPr>
          <w:lang w:val="id_ID" w:bidi="id_ID"/>
        </w:rPr>
        <w:t xml:space="preserve">Satu anggota harus mengucapkan beberapa kalimat dari perikop itu dan berhenti sebentar. Anggota kelompok lain harus mengucapkan kalimat selanjutnya dari perikop itu tersebut dan berhenti sejenak. Lakukan ini sampai kelompok telah menceritakan kembali seluruh teks. Anggota-anggota kelompok dapat saling memperbaiki dalam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teks tersebut tanpa interupsi setidaknya satu kali. Seorang anggota kelompok dapat menggunakan benda apa saja, gerakan, atau papan cerita untuk membantu mereka mengingat teks tersebut.</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siapa dari teks tersebut yang Anda paling 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Akhirnya, kelompok dapat menyusun versi akhir dari perikop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Lukas 18:35–19:10</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513">
        <w:r>
          <w:rPr>
            <w:lang w:val="id_ID" w:bidi="id_ID"/>
          </w:rPr>
          <w:rPr>
            <w:color w:val="0000EE"/>
            <w:u w:val="single"/>
          </w:rPr>
          <w:t>Dengar dan Renungkan</w:t>
        </w:r>
      </w:hyperlink>
      <w:r>
        <w:rPr>
          <w:lang w:val="id_ID" w:bidi="id_ID"/>
        </w:rPr>
        <w:t xml:space="preserve"> (694 KB)</w:t>
      </w:r>
      <w:r>
        <w:rPr>
          <w:lang w:val="id_ID" w:bidi="id_ID"/>
        </w:rPr>
      </w:r>
    </w:p>
    <w:p>
      <w:pPr>
        <w:pStyle w:val="ListBullet"/>
        <w:spacing w:line="240" w:lineRule="auto"/>
        <w:ind w:left="720"/>
      </w:pPr>
      <w:r>
        <w:rPr>
          <w:lang w:val="id_ID" w:bidi="id_ID"/>
        </w:rPr>
      </w:r>
      <w:hyperlink r:id="rId514">
        <w:r>
          <w:rPr>
            <w:lang w:val="id_ID" w:bidi="id_ID"/>
          </w:rPr>
          <w:rPr>
            <w:color w:val="0000EE"/>
            <w:u w:val="single"/>
          </w:rPr>
          <w:t>Menyiapkan Panggung</w:t>
        </w:r>
      </w:hyperlink>
      <w:r>
        <w:rPr>
          <w:lang w:val="id_ID" w:bidi="id_ID"/>
        </w:rPr>
        <w:t xml:space="preserve"> (6.3 MB)</w:t>
      </w:r>
      <w:r>
        <w:rPr>
          <w:lang w:val="id_ID" w:bidi="id_ID"/>
        </w:rPr>
      </w:r>
    </w:p>
    <w:p>
      <w:pPr>
        <w:pStyle w:val="ListBullet"/>
        <w:spacing w:line="240" w:lineRule="auto"/>
        <w:ind w:left="720"/>
      </w:pPr>
      <w:r>
        <w:rPr>
          <w:lang w:val="id_ID" w:bidi="id_ID"/>
        </w:rPr>
      </w:r>
      <w:hyperlink r:id="rId515">
        <w:r>
          <w:rPr>
            <w:lang w:val="id_ID" w:bidi="id_ID"/>
          </w:rPr>
          <w:rPr>
            <w:color w:val="0000EE"/>
            <w:u w:val="single"/>
          </w:rPr>
          <w:t>Menjelaskan Adegan</w:t>
        </w:r>
      </w:hyperlink>
      <w:r>
        <w:rPr>
          <w:lang w:val="id_ID" w:bidi="id_ID"/>
        </w:rPr>
        <w:t xml:space="preserve"> (3.6 MB)</w:t>
      </w:r>
      <w:r>
        <w:rPr>
          <w:lang w:val="id_ID" w:bidi="id_ID"/>
        </w:rPr>
      </w:r>
    </w:p>
    <w:p>
      <w:pPr>
        <w:pStyle w:val="ListBullet"/>
        <w:spacing w:line="240" w:lineRule="auto"/>
        <w:ind w:left="720"/>
      </w:pPr>
      <w:r>
        <w:rPr>
          <w:lang w:val="id_ID" w:bidi="id_ID"/>
        </w:rPr>
      </w:r>
      <w:hyperlink r:id="rId516">
        <w:r>
          <w:rPr>
            <w:lang w:val="id_ID" w:bidi="id_ID"/>
          </w:rPr>
          <w:rPr>
            <w:color w:val="0000EE"/>
            <w:u w:val="single"/>
          </w:rPr>
          <w:t>Memperagakan Bacaan</w:t>
        </w:r>
      </w:hyperlink>
      <w:r>
        <w:rPr>
          <w:lang w:val="id_ID" w:bidi="id_ID"/>
        </w:rPr>
        <w:t xml:space="preserve"> (4.9 MB)</w:t>
      </w:r>
      <w:r>
        <w:rPr>
          <w:lang w:val="id_ID" w:bidi="id_ID"/>
        </w:rPr>
      </w:r>
    </w:p>
    <w:p>
      <w:pPr>
        <w:pStyle w:val="ListBullet"/>
        <w:spacing w:line="240" w:lineRule="auto"/>
        <w:ind w:left="720"/>
      </w:pPr>
      <w:r>
        <w:rPr>
          <w:lang w:val="id_ID" w:bidi="id_ID"/>
        </w:rPr>
      </w:r>
      <w:hyperlink r:id="rId517">
        <w:r>
          <w:rPr>
            <w:lang w:val="id_ID" w:bidi="id_ID"/>
          </w:rPr>
          <w:rPr>
            <w:color w:val="0000EE"/>
            <w:u w:val="single"/>
          </w:rPr>
          <w:t>Melengkapi yang Kurang</w:t>
        </w:r>
      </w:hyperlink>
      <w:r>
        <w:rPr>
          <w:lang w:val="id_ID" w:bidi="id_ID"/>
        </w:rPr>
        <w:t xml:space="preserve"> (3.8 MB)</w:t>
      </w:r>
      <w:r>
        <w:rPr>
          <w:lang w:val="id_ID" w:bidi="id_ID"/>
        </w:rPr>
      </w:r>
    </w:p>
    <w:p>
      <w:pPr>
        <w:pStyle w:val="ListBullet"/>
        <w:spacing w:line="240" w:lineRule="auto"/>
        <w:ind w:left="720"/>
      </w:pPr>
      <w:r>
        <w:rPr>
          <w:lang w:val="id_ID" w:bidi="id_ID"/>
        </w:rPr>
      </w:r>
      <w:hyperlink r:id="rId518">
        <w:r>
          <w:rPr>
            <w:lang w:val="id_ID" w:bidi="id_ID"/>
          </w:rPr>
          <w:rPr>
            <w:color w:val="0000EE"/>
            <w:u w:val="single"/>
          </w:rPr>
          <w:t>Menyampaikan Firman Tuhan</w:t>
        </w:r>
      </w:hyperlink>
      <w:r>
        <w:rPr>
          <w:lang w:val="id_ID" w:bidi="id_ID"/>
        </w:rPr>
        <w:t xml:space="preserve"> (1.5 MB)</w:t>
      </w:r>
      <w:r>
        <w:rPr>
          <w:lang w:val="id_ID" w:bidi="id_ID"/>
        </w:rPr>
      </w:r>
      <w:r>
        <w:rPr>
          <w:lang w:val="id_ID" w:bidi="id_ID"/>
        </w:rPr>
      </w:r>
      <w:r>
        <w:rPr>
          <w:lang w:val="id_ID" w:bidi="id_ID"/>
        </w:rPr>
      </w:r>
    </w:p>
    <w:p>
      <w:pPr/>
      <w:r>
        <w:rPr>
          <w:lang w:val="id_ID" w:bidi="id_ID"/>
        </w:rPr>
      </w:r>
    </w:p>
    <w:p>
      <w:pPr>
        <w:pStyle w:val="Heading2"/>
      </w:pPr>
      <w:r>
        <w:rPr>
          <w:lang w:val="id_ID" w:bidi="id_ID"/>
        </w:rPr>
        <w:t>Lukas 19:11–27</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Dengarkan Lukas 19:11–27 dan simpan di dalam hati Anda. Dengarkan teks sebanyak tiga kali (dalam tiga terjemahan yang berbeda, jika memungkinkan). Kemudian sebagai satu tim diskusikan pertanyaan-pertanyaan berikut ini:</w:t>
      </w:r>
    </w:p>
    <w:p>
      <w:pPr>
        <w:pStyle w:val="ListBullet"/>
        <w:spacing w:line="240" w:lineRule="auto"/>
        <w:ind w:left="720"/>
      </w:pPr>
      <w:r>
        <w:rPr>
          <w:lang w:val="id_ID" w:bidi="id_ID"/>
        </w:rPr>
      </w:r>
      <w:r>
        <w:rPr>
          <w:lang w:val="id_ID" w:bidi="id_ID"/>
        </w:rPr>
        <w:t xml:space="preserve">Apa yang Anda suka dalam kisah ini? </w:t>
      </w:r>
    </w:p>
    <w:p>
      <w:pPr>
        <w:pStyle w:val="ListBullet"/>
        <w:spacing w:line="240" w:lineRule="auto"/>
        <w:ind w:left="720"/>
      </w:pPr>
      <w:r>
        <w:rPr>
          <w:lang w:val="id_ID" w:bidi="id_ID"/>
        </w:rPr>
      </w:r>
      <w:r>
        <w:rPr>
          <w:lang w:val="id_ID" w:bidi="id_ID"/>
        </w:rPr>
        <w:t xml:space="preserve">Apa yang Anda tidak suka atau tidak mengerti? </w:t>
      </w:r>
    </w:p>
    <w:p>
      <w:pPr>
        <w:pStyle w:val="ListBullet"/>
        <w:spacing w:line="240" w:lineRule="auto"/>
        <w:ind w:left="720"/>
      </w:pPr>
      <w:r>
        <w:rPr>
          <w:lang w:val="id_ID" w:bidi="id_ID"/>
        </w:rPr>
      </w:r>
      <w:r>
        <w:rPr>
          <w:lang w:val="id_ID" w:bidi="id_ID"/>
        </w:rPr>
        <w:t>Apa yang kisah ini katakan tentang Yesus?</w:t>
      </w:r>
    </w:p>
    <w:p>
      <w:pPr>
        <w:pStyle w:val="ListBullet"/>
        <w:spacing w:line="240" w:lineRule="auto"/>
        <w:ind w:left="720"/>
      </w:pPr>
      <w:r>
        <w:rPr>
          <w:lang w:val="id_ID" w:bidi="id_ID"/>
        </w:rPr>
      </w:r>
      <w:r>
        <w:rPr>
          <w:lang w:val="id_ID" w:bidi="id_ID"/>
        </w:rPr>
        <w:t>Apa yang kisah ini katakan tentang manusia?</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Dalam kisah terakhir, Yesus makan di rumah seorang kepala pemungut cukai, Zakheus, di Yerikho. Yesus mengatakan bahwa Allah menyelamatkan Zakheus karena ia memiliki iman, atau kepercayaan, kepada Yesus. Yesus, murid-murid-Nya, dan kerumunan besar sedang dalam perjalanan ke Yerusalem. Sekarang, Yesus menggunakan suatu perumpamaan, atau cerita pendek, untuk memperbaiki asumsi orang-orang yang salah. Mereka berasumsi bahwa Yesus akan memulai pemerintahan kerajaan Allah segera setelah Dia sampai ke Yerusalem. Yesus mengajar bahwa ini bukanlah apa yang akan terjadi. </w:t>
      </w:r>
    </w:p>
    <w:p>
      <w:pPr/>
      <w:r>
        <w:rPr>
          <w:lang w:val="id_ID" w:bidi="id_ID"/>
        </w:rPr>
      </w:r>
      <w:r>
        <w:rPr>
          <w:lang w:val="id_ID" w:bidi="id_ID"/>
        </w:rPr>
        <w:t>setelah Yesus berbicara tentang Zakheus, Yesus menceritakan sebuah perumpamaan. Kita tidak tahu apakah Yesus dan para pengikut-Nya masih berada di rumah Zakheus, atau apakah Dia sedang melanjutkan perjalanan-Nya ke Yerusalem. Karena Yesus berada dekat Yerusalem, orang-orang berpikir bahwa kerajaan Allah akan segera tiba. Di masa lalu, raja-raja Yahudi memerintah dari Yerusalem. Orang-orang Yahudi secara keliru berpikir bahwa kerajaan Allah berarti bahwa seorang raja akan memerintah atas Israel dan membuatnya besar kembali. Mereka percaya bahwa Juruselamat yang dijanjikan itu akan meneguhkan kerajaan ini. Namun, Yesus mengajarkan bahwa kerajaan Allah adalah tentang orang-orang yang mengikuti Yesus sebagai Raja di dalam hati mereka. Yesus mengetahui apa yang dipikirkan kerumunan orang banyak itu, sehingga Dia menggunakan suatu perumpamaan untuk memperbaiki harapan mereka.</w:t>
      </w:r>
    </w:p>
    <w:p>
      <w:pPr/>
      <w:r>
        <w:rPr>
          <w:lang w:val="id_ID" w:bidi="id_ID"/>
        </w:rPr>
      </w:r>
      <w:r>
        <w:rPr>
          <w:lang w:val="id_ID" w:bidi="id_ID"/>
        </w:rPr>
        <w:t>Berhenti dan diskusikan dengan tim Anda: Dalam budaya Anda, bagaimana orang-orang memberikan koreksi terhadap harapan yang keliru?</w:t>
      </w:r>
    </w:p>
    <w:p>
      <w:pPr/>
      <w:r>
        <w:rPr>
          <w:lang w:val="id_ID" w:bidi="id_ID"/>
        </w:rPr>
      </w:r>
      <w:r>
        <w:rPr>
          <w:lang w:val="id_ID" w:bidi="id_ID"/>
        </w:rPr>
        <w:t>Kisah itu adalah tentang seorang yang lahir dari keluarga bangsawan, atau seorang yang berasal dari suatu keluarga orang penting. Orang itu berencana untuk melakukan perjalanan ke suatu negeri yang jauh dari kampung halamannya. Orang itu melakukan perjalanan untuk menerima kuasa untuk menjadi raja atas negerinya sendiri. Konteks itu menyiratkan bahwa seorang kaisar, atau seorang raja yang berkuasa atas raja-raja lainnya, akan memberikan kuasa kepada bangsawan itu. Begitu dia berkuasa sebagai raja, orang itu akan kembali ke negerinya untuk memerintah. Orang itu memberikan beberapa petunjuk kepada sepuluh orang hamba atau budak-budaknya sebelum ia pergi. Mereka mungkin adalah para pemimpin dari hamba-hamba lainnya dan mereka mengetahui bagaimana mengelola keuangan serta urusan-urusan bisnis lainnya. Orang itu memberikan satu mina kepada masing-masing dari 10 orang hambanya itu. Satu mina adalah uang logam Yunani yang bernilai sama seperti penghasilan seorang pekerja dalam 100 hari. 10 mina bernilai sekitar tiga tahun kerja. Orang itu berkata kepada hamba-hambanya agar "menggunakan uang mereka untuk berdagang." Hal ini berarti ia ingin mereka menggunakannya untuk memperoleh lebih banyak uang untuk dirinya. Uang itu masih merupakan milik dari orang tersebut dan keuntungan yang diperoleh hamba-hamba itu akan diberikan kepada orang itu saat ia kembali.</w:t>
      </w:r>
    </w:p>
    <w:p>
      <w:pPr/>
      <w:r>
        <w:rPr>
          <w:lang w:val="id_ID" w:bidi="id_ID"/>
        </w:rPr>
      </w:r>
      <w:r>
        <w:rPr>
          <w:lang w:val="id_ID" w:bidi="id_ID"/>
        </w:rPr>
        <w:t>Berhenti dan diskusikan dengan tim anda" Bagaimana anda menginvestasikan atau menggunakan uang untuk menghasilkan lebih banyak uang dalam budaya anda?</w:t>
      </w:r>
    </w:p>
    <w:p>
      <w:pPr/>
      <w:r>
        <w:rPr>
          <w:lang w:val="id_ID" w:bidi="id_ID"/>
        </w:rPr>
      </w:r>
      <w:r>
        <w:rPr>
          <w:lang w:val="id_ID" w:bidi="id_ID"/>
        </w:rPr>
        <w:t>Tetapi orang-orang yang tinggal di negeri bangsawan itu , mereka yang akan dipimpinnya, tidak menginginkan dia menjadi raja. Mereka membencinya, atau menolaknya sebagai raja. Penduduk negeri itu mengirimkan utusan. atau sekelompok orang untuk menyampaikan sebuah pesan resmi. Mereka mengatakan kepada raja yang besar itu bahwa mereka tidak menginginkan bangsawan itu sebagai raja mereka. Tetapi bangsawan itu kembali ke negerinya untuk memerintah sebagai raja Raja itu memanggil 10 orang hambanya untuk mendengarkan keuntungan yang mereka dapatkan dari uangnya Semua hamba itu memanggil-Nya "Tuan," atau "Guru."</w:t>
      </w:r>
    </w:p>
    <w:p>
      <w:pPr/>
      <w:r>
        <w:rPr>
          <w:lang w:val="id_ID" w:bidi="id_ID"/>
        </w:rPr>
      </w:r>
      <w:r>
        <w:rPr>
          <w:lang w:val="id_ID" w:bidi="id_ID"/>
        </w:rPr>
        <w:t>Hamba pertama memperoleh sepuluh kali lipat dari jumlah uang yang diberikan raja kepadanya. Raja memuji hamba itu dan menjadikannya penguasa atas 10 kota. Raja melakukan hal ini karena hamba itu telah menunjukkan bahwa ia dapat dipercaya dengan hal kecil seperti uang dari raja tersebut. Hamba yang kedua memperoleh lima kali lipat dari uang yang diberikan raja kepadanya. Raja berkenan atas hamba yang kedua itu dan menjadikannya penguasa atas lima Tetapi hamba yang ketiga memberikan kembali uang yang semula diberikan raja kepadanya. Alih-alih menginvestasikan uang itu, hamba itu menyimpannya dalam sebuah kain. Hamba itu menjelaskan bahwa ia takut akan apa yang akan dilakukan raja jika ia kehilangan mina itu. Hamba itu menyebut raja sebagai orang yang keras, yang berarti bahwa ia keras dan mengharapkan para hambanya melakukan apa yang ia katakan kepada mereka. Hamba itu menggunakan dua pernyataan untuk menunjukkan hal yang sama. "Engkau menuai apa yang tidak engkau tabur" berarti raja menerima manfaat dari kerja keras yang telah dilakukan orang lain. Hamba itu menyiratkan bahwa raja itu tamak.</w:t>
      </w:r>
    </w:p>
    <w:p>
      <w:pPr/>
      <w:r>
        <w:rPr>
          <w:lang w:val="id_ID" w:bidi="id_ID"/>
        </w:rPr>
      </w:r>
      <w:r>
        <w:rPr>
          <w:lang w:val="id_ID" w:bidi="id_ID"/>
        </w:rPr>
        <w:t>Berhenti dan diskusikan dengan tim anda: Ceritakan sebuah kisah tentang seseorang yang tidak memenuhi kewajiban dalam budaya Apa saja hasilnya?</w:t>
      </w:r>
    </w:p>
    <w:p>
      <w:pPr/>
      <w:r>
        <w:rPr>
          <w:lang w:val="id_ID" w:bidi="id_ID"/>
        </w:rPr>
      </w:r>
      <w:r>
        <w:rPr>
          <w:lang w:val="id_ID" w:bidi="id_ID"/>
        </w:rPr>
        <w:t>Raja itu menyebut hamba itu jahat dan mengatakan bahwa ia akan menggunakan perkataan hamba itu sendiri untuk menghakimi apakah hamba itu layak dihukum. Raja itu menggunakan kata-kata yang sama tentang hamba itu. Dia menyebut dirinya "orang yang keras" untuk mengajukan pertanyaan yang tidak ia harapkan dapat dijawab. Ini tidak berarti raja setuju dengan apa yang dikatakan hamba itu tentang dirinya. Tetapi jika hamba itu benar-benar percaya bahwa tuan itu adalah seorang yang keras, maka ia seharusnya lebih berhati-hati untuk mematuhi perintah tuannya. Raja itu bertanya mengapa hamba itu tidak memberikan uangnya kepada orang lain yang menjalankan uang. Ini adalah cara untuk memarahi hamba itu dan menunjukkan apa yang seharusnya ia lakukan. "Menjalankan uang yang disimpan" merujuk kepada seseorang yang dapat meninggalkan uang mereka kepada seorang peminjam uang untuk memperoleh bunga atau keuntungan dari waktu ke waktu. Pemberi pinjaman itu kemudian akan meminjamkan uang mereka kepada orang lain dan menuntut biaya bunga yang lebih tinggi. Dengan cara ini, uang seseorang akan digunakan untuk mengumpulkan atau memperoleh keuntungan dari waktu ke waktu. Tetapi hamba itu tidak melakukan hal ini.</w:t>
      </w:r>
    </w:p>
    <w:p>
      <w:pPr/>
      <w:r>
        <w:rPr>
          <w:lang w:val="id_ID" w:bidi="id_ID"/>
        </w:rPr>
      </w:r>
      <w:r>
        <w:rPr>
          <w:lang w:val="id_ID" w:bidi="id_ID"/>
        </w:rPr>
        <w:t>Raja itu mengatakan kepada hamba-hambanya yang lain untuk mengambil uang mina itu dari hamba yang tidak menginvestasikan uangnya. Raja itu mengatakan kepada mereka untuk memberikan mina itu kepada hamba yang menghasilkan 10 Hamba itu mungkin akan menggunakan mina itu bersama dengan 10 mina lainnya untuk menghasilkan lebih banyak uang bagi sang raja. Para hamba itu dengan sopan menyatakan keberatan dan mengatakan bahwa apa yang diinginkan raja itu tidak adil karena hamba itu sudah memiliki tanggung jawab atas uang yang lebih banyak daripada hamba lainnya. Raja itu menanggapi dengan sebuah peribahasa, atau perkataan yang bijaksana, yang dapat digunakan dengan cara yang berbeda dalam konteks yang berbeda. Dia mengatakan, "Kepada semua orang yang memiliki, lebih banyak lagi akan diberikan." Ini merujuk kepada orang-orang yang memiliki hasil yang baik dari apa yang telah mereka lakukan. Dalam konteks ini, para hamba yang menggunakan uang mereka secara bertanggung jawab diberi upah. Ketika raja itu mengatakan, "Bagi mereka yang tidak memiliki apa pun, bahkan apa yang mereka miliki akan diambil," tidak ada yang merujuk kepada seseorang yang memiliki hanya sangat sedikit. Maksu tuan itu adalah jika seseorang tidak memperoleh hasil yang baik dari apa yang mereka dapatkan, maka tuan itu akan mengambil apa yang mereka dapatkan.</w:t>
      </w:r>
    </w:p>
    <w:p>
      <w:pPr/>
      <w:r>
        <w:rPr>
          <w:lang w:val="id_ID" w:bidi="id_ID"/>
        </w:rPr>
      </w:r>
      <w:r>
        <w:rPr>
          <w:lang w:val="id_ID" w:bidi="id_ID"/>
        </w:rPr>
        <w:t>Raja itu kemudian berbicara kepada penduduk negeri yang tidak menginginkan dia menjadi raja. Raja itu memerintahkan orang-orangnya untuk membawa musuh-musuhnya kepadanya. Raja itu ingin orang-orangnya membunuh musuh-musuhnya di hadapannya. Pada saat itu, raja-raja sering meminta orang-orang mereka untuk membunuh musuh-musuh mereka di hadapan raja.</w:t>
      </w:r>
    </w:p>
    <w:p>
      <w:pPr/>
      <w:r>
        <w:rPr>
          <w:lang w:val="id_ID" w:bidi="id_ID"/>
        </w:rPr>
      </w:r>
      <w:r>
        <w:rPr>
          <w:lang w:val="id_ID" w:bidi="id_ID"/>
        </w:rPr>
        <w:t>Seperti halnya bangsawan itu, Yesus akan pergi dan tidak akan kembali sampai setelah Allah menjadikannya raja. Yesus mengajar murid-murid-Nya melalui perumpamaan itu untuk melayani-Nya dengan setia saat Dia tidak ada dan menggunakan apa pun yang telah Dia berikan kepada mereka untuk membawa hormat baginya.</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 xml:space="preserve">Dalam sesi ini, Anda akan membantu kelompok memvisualisasikan kisah ini. Anda akan membantu kelompok mendefinisikan adegan, latar, dan karakter dalam kisah ini. </w:t>
      </w:r>
    </w:p>
    <w:p>
      <w:pPr/>
      <w:r>
        <w:rPr>
          <w:lang w:val="id_ID" w:bidi="id_ID"/>
        </w:rPr>
      </w:r>
      <w:r>
        <w:rPr>
          <w:lang w:val="id_ID" w:bidi="id_ID"/>
        </w:rPr>
        <w:t>Kisah ini memiliki empat adegan.</w:t>
      </w:r>
    </w:p>
    <w:p>
      <w:pPr/>
      <w:r>
        <w:rPr>
          <w:lang w:val="id_ID" w:bidi="id_ID"/>
        </w:rPr>
      </w:r>
      <w:r>
        <w:rPr>
          <w:b/>
          <w:lang w:val="id_ID" w:bidi="id_ID"/>
        </w:rPr>
        <w:t>Adegan pertama:</w:t>
      </w:r>
      <w:r>
        <w:rPr>
          <w:lang w:val="id_ID" w:bidi="id_ID"/>
        </w:rPr>
        <w:t xml:space="preserve"> Yesus baru saja berbicara dengan Zakheus. Dia masih dalam perjalanan menuju Yerusalem. Orang-orang mengharapkan Yesus untuk segera mendirikan Kerajaan Allah. Yesus menceritakan sebuah perumpamaan untuk memperbaiki pemikiran mereka. </w:t>
      </w:r>
    </w:p>
    <w:p>
      <w:pPr/>
      <w:r>
        <w:rPr>
          <w:lang w:val="id_ID" w:bidi="id_ID"/>
        </w:rPr>
      </w:r>
      <w:r>
        <w:rPr>
          <w:b/>
          <w:lang w:val="id_ID" w:bidi="id_ID"/>
        </w:rPr>
        <w:t>Adegan kedua:</w:t>
      </w:r>
      <w:r>
        <w:rPr>
          <w:lang w:val="id_ID" w:bidi="id_ID"/>
        </w:rPr>
        <w:t xml:space="preserve"> Yesus memulai perumpamaan itu. Orang bangsawan itu berencana pergi untuk menjadi raja atas negerinya sendiri. Dia memberikan petunjuk kepada 10 orang hambanya. Dia ingin mereka menginvestasikan uangnya saat dia pergi. Bangsawan itu pergi, tetapi orang-orang dari negaranya mengirim delegasi kepada raja dengan mengatakan bahwa mereka tidak menginginkannya sebagai raja.</w:t>
      </w:r>
    </w:p>
    <w:p>
      <w:pPr/>
      <w:r>
        <w:rPr>
          <w:lang w:val="id_ID" w:bidi="id_ID"/>
        </w:rPr>
      </w:r>
      <w:r>
        <w:rPr>
          <w:b/>
          <w:lang w:val="id_ID" w:bidi="id_ID"/>
        </w:rPr>
        <w:t>Adegan ketiga:</w:t>
      </w:r>
      <w:r>
        <w:rPr>
          <w:lang w:val="id_ID" w:bidi="id_ID"/>
        </w:rPr>
        <w:t xml:space="preserve"> Para hamba itu melakukan hal-hal yang berbeda dengan uang yang diberikan bangsawan itu kepada mereka. Seorang hamba menghasilkan 10 kali lipat. Hamba yang lain itu memperoleh 5 kali lipat. Hamba yang lain menyembunyikan uang itu di sebuah kain dan tidak melakukan apa pun dengan uang itu. </w:t>
      </w:r>
    </w:p>
    <w:p>
      <w:pPr/>
      <w:r>
        <w:rPr>
          <w:lang w:val="id_ID" w:bidi="id_ID"/>
        </w:rPr>
      </w:r>
      <w:r>
        <w:rPr>
          <w:b/>
          <w:lang w:val="id_ID" w:bidi="id_ID"/>
        </w:rPr>
        <w:t>Adegan keempat:</w:t>
      </w:r>
      <w:r>
        <w:rPr>
          <w:lang w:val="id_ID" w:bidi="id_ID"/>
        </w:rPr>
        <w:t xml:space="preserve"> Bangsawan itu kembali sebagai raja. Dia memberi upah kepada dua hamba yang mendapatkan keuntungan dari uang itu. Dia menyebut hamba yang menyembunyikan uang koin itu jahat. Dia memberikan uang dari hamba yang jahat itu kepada hamba yang menghasilkan keuntungan paling banyak. Raja itu memerintahkan orang-orangnya untuk membunuh musuh-musuhnya di hadapannya. </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Kerumunan</w:t>
      </w:r>
    </w:p>
    <w:p>
      <w:pPr>
        <w:pStyle w:val="ListBullet"/>
        <w:spacing w:line="240" w:lineRule="auto"/>
        <w:ind w:left="720"/>
      </w:pPr>
      <w:r>
        <w:rPr>
          <w:lang w:val="id_ID" w:bidi="id_ID"/>
        </w:rPr>
      </w:r>
      <w:r>
        <w:rPr>
          <w:lang w:val="id_ID" w:bidi="id_ID"/>
        </w:rPr>
        <w:t>Bangsawan</w:t>
      </w:r>
    </w:p>
    <w:p>
      <w:pPr>
        <w:pStyle w:val="ListBullet"/>
        <w:spacing w:line="240" w:lineRule="auto"/>
        <w:ind w:left="720"/>
      </w:pPr>
      <w:r>
        <w:rPr>
          <w:lang w:val="id_ID" w:bidi="id_ID"/>
        </w:rPr>
      </w:r>
      <w:r>
        <w:rPr>
          <w:lang w:val="id_ID" w:bidi="id_ID"/>
        </w:rPr>
        <w:t>10 hamba-hamba</w:t>
      </w:r>
    </w:p>
    <w:p>
      <w:pPr>
        <w:pStyle w:val="ListBullet"/>
        <w:spacing w:line="240" w:lineRule="auto"/>
        <w:ind w:left="720"/>
      </w:pPr>
      <w:r>
        <w:rPr>
          <w:lang w:val="id_ID" w:bidi="id_ID"/>
        </w:rPr>
      </w:r>
      <w:r>
        <w:rPr>
          <w:lang w:val="id_ID" w:bidi="id_ID"/>
        </w:rPr>
        <w:t xml:space="preserve">Hamba yang menghasilkan 10 kali lipat. </w:t>
      </w:r>
    </w:p>
    <w:p>
      <w:pPr>
        <w:pStyle w:val="ListBullet"/>
        <w:spacing w:line="240" w:lineRule="auto"/>
        <w:ind w:left="720"/>
      </w:pPr>
      <w:r>
        <w:rPr>
          <w:lang w:val="id_ID" w:bidi="id_ID"/>
        </w:rPr>
      </w:r>
      <w:r>
        <w:rPr>
          <w:lang w:val="id_ID" w:bidi="id_ID"/>
        </w:rPr>
        <w:t xml:space="preserve">Hamba yang menghasilkan 5 kali lipat. </w:t>
      </w:r>
    </w:p>
    <w:p>
      <w:pPr>
        <w:pStyle w:val="ListBullet"/>
        <w:spacing w:line="240" w:lineRule="auto"/>
        <w:ind w:left="720"/>
      </w:pPr>
      <w:r>
        <w:rPr>
          <w:lang w:val="id_ID" w:bidi="id_ID"/>
        </w:rPr>
      </w:r>
      <w:r>
        <w:rPr>
          <w:lang w:val="id_ID" w:bidi="id_ID"/>
        </w:rPr>
        <w:t xml:space="preserve">Hamba yang menyembunyikan uang. </w:t>
      </w:r>
    </w:p>
    <w:p>
      <w:pPr>
        <w:pStyle w:val="ListBullet"/>
        <w:spacing w:line="240" w:lineRule="auto"/>
        <w:ind w:left="720"/>
      </w:pPr>
      <w:r>
        <w:rPr>
          <w:lang w:val="id_ID" w:bidi="id_ID"/>
        </w:rPr>
      </w:r>
      <w:r>
        <w:rPr>
          <w:lang w:val="id_ID" w:bidi="id_ID"/>
        </w:rPr>
        <w:t>Musuh-musuh</w:t>
      </w:r>
    </w:p>
    <w:p>
      <w:pPr>
        <w:pStyle w:val="ListBullet"/>
        <w:spacing w:line="240" w:lineRule="auto"/>
        <w:ind w:left="720"/>
      </w:pPr>
      <w:r>
        <w:rPr>
          <w:lang w:val="id_ID" w:bidi="id_ID"/>
        </w:rPr>
      </w:r>
      <w:r>
        <w:rPr>
          <w:lang w:val="id_ID" w:bidi="id_ID"/>
        </w:rPr>
        <w:t>Utusan</w:t>
      </w:r>
    </w:p>
    <w:p>
      <w:pPr>
        <w:pStyle w:val="ListBullet"/>
        <w:spacing w:line="240" w:lineRule="auto"/>
        <w:ind w:left="720"/>
      </w:pPr>
      <w:r>
        <w:rPr>
          <w:lang w:val="id_ID" w:bidi="id_ID"/>
        </w:rPr>
      </w:r>
      <w:r>
        <w:rPr>
          <w:lang w:val="id_ID" w:bidi="id_ID"/>
        </w:rPr>
        <w:t>Kaisar (raja tinggi)</w:t>
      </w:r>
    </w:p>
    <w:p>
      <w:pPr/>
      <w:r>
        <w:rPr>
          <w:lang w:val="id_ID" w:bidi="id_ID"/>
        </w:rPr>
      </w:r>
      <w:r>
        <w:rPr>
          <w:lang w:val="id_ID" w:bidi="id_ID"/>
        </w:rPr>
        <w:t xml:space="preserve">Dalam sesi ini, ambillah papan cerita kelompok, gambarlah, atau gunakan beberapa macam alat peraga (benda-benda yang dapat Anda pindahkan seperti batu, batang, mainan anak-anak) untuk memvisualisasikan kisah dan adegan di dalamnya. </w:t>
      </w:r>
    </w:p>
    <w:p>
      <w:pPr/>
      <w:r>
        <w:rPr>
          <w:lang w:val="id_ID" w:bidi="id_ID"/>
        </w:rPr>
      </w:r>
      <w:r>
        <w:rPr>
          <w:lang w:val="id_ID" w:bidi="id_ID"/>
        </w:rPr>
        <w:t xml:space="preserve">Penting bahwa kita tidak yakin di mana Yesus berada pada saat ini. Kita tahu bahwa banyak orang mengikuti Yesus dan semua orang tahu bahwa Dia sedang dalam perjalanan ke Yerusalem. Mereka mengharapkan Yesus untuk segera memulai kerajaan Allah. Yesus telah mengatakan kepada para murid-Nya berkali-kali sebelumnya bahwa Dia akan pergi ke Yerusalem untuk mati. Tetapi para murid tidak memahaminya. </w:t>
      </w:r>
    </w:p>
    <w:p>
      <w:pPr/>
      <w:r>
        <w:rPr>
          <w:lang w:val="id_ID" w:bidi="id_ID"/>
        </w:rPr>
      </w:r>
      <w:r>
        <w:rPr>
          <w:lang w:val="id_ID" w:bidi="id_ID"/>
        </w:rPr>
        <w:t xml:space="preserve">Penting untuk diingat bahwa Yesus menceritakan sebuah kisah, atau sebuah perumpamaan untuk menjawab pikiran orang-orang. Orang-orang itu beranggapan bahwa Yesus akan memulai atau mendirikan kerajaan Allah ketika Dia sampai ke Yerusalem. Tetapi Yesus menceritakan sebuah kisah yang berlawanan dengan gagasan ini. Kisah itu adalah tentang seorang yang harus pergi untuk beberapa waktu untuk dijadikan sebagai raja sebelum kembali ke bangsanya. </w:t>
      </w:r>
    </w:p>
    <w:p>
      <w:pPr/>
      <w:r>
        <w:rPr>
          <w:lang w:val="id_ID" w:bidi="id_ID"/>
        </w:rPr>
      </w:r>
      <w:r>
        <w:rPr>
          <w:lang w:val="id_ID" w:bidi="id_ID"/>
        </w:rPr>
        <w:t xml:space="preserve">Penting untuk diingat bahwa orang bangsawan itu harus pergi dari negerinya sehingga seseorang yang memiliki otoritas lebih tinggi darinya dapat mengurapi dia menjadi raja. </w:t>
      </w:r>
    </w:p>
    <w:p>
      <w:pPr/>
      <w:r>
        <w:rPr>
          <w:lang w:val="id_ID" w:bidi="id_ID"/>
        </w:rPr>
      </w:r>
      <w:r>
        <w:rPr>
          <w:lang w:val="id_ID" w:bidi="id_ID"/>
        </w:rPr>
        <w:t xml:space="preserve">Penting untuk diingat bahwa orang bangsawan itu memiliki hamba-hambanya, sehingga uang yang ia berikan kepada mereka masih merupakan miliknya. </w:t>
      </w:r>
    </w:p>
    <w:p>
      <w:pPr/>
      <w:r>
        <w:rPr>
          <w:lang w:val="id_ID" w:bidi="id_ID"/>
        </w:rPr>
      </w:r>
      <w:r>
        <w:rPr>
          <w:lang w:val="id_ID" w:bidi="id_ID"/>
        </w:rPr>
        <w:t>Penting untuk diingat bahwa banyak hal terjadi pada saat yang bersamaan. Raja itu melakukan perjalanan kepada kaisar, orang-orang itu mengirim delegasi kepada kaisar, dan para hamba itu mulai menggunakan mina mereka untuk menghasilkan keuntungan sementara seorang hamba itu memasukkan mina ke dalam kain</w:t>
      </w:r>
    </w:p>
    <w:p>
      <w:pPr/>
      <w:r>
        <w:rPr>
          <w:lang w:val="id_ID" w:bidi="id_ID"/>
        </w:rPr>
      </w:r>
      <w:r>
        <w:rPr>
          <w:lang w:val="id_ID" w:bidi="id_ID"/>
        </w:rPr>
        <w:t>Penting untuk diingat bahwa raja itu menggunakan perkataan hamba yang jahat itu dalam bentuk pertanyaan yang tidak ia harapkan untuk dijawab. Raja menggunakan pertanyaan itu untuk menyiratkan bahwa jika hamba benar-benar percaya bahwa ia adalah orang yang keras, maka ia akan taat pada perintahnya.</w:t>
      </w:r>
    </w:p>
    <w:p>
      <w:pPr/>
      <w:r>
        <w:rPr>
          <w:lang w:val="id_ID" w:bidi="id_ID"/>
        </w:rPr>
      </w:r>
      <w:r>
        <w:rPr>
          <w:lang w:val="id_ID" w:bidi="id_ID"/>
        </w:rPr>
        <w:t>Penting untuk diingat bahwa ketika bangsawan itu mengatakan, "Bagi orang yang tidak memiliki apa pun juga, bahkan apa yang mereka miliki akan diambil dari mereka," itu adalah pernyataan yang berlawanan. Anda tidak dapat mengambil apa yang tidak dimiliki orang lain. Apa yang dimaksudkan oleh bangsawan itu adalah bahwa ia akan mengambil apa pun yang dimiliki seseorang, bahkan jika mereka berpikir mereka tidak memiliki apa pun.</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Dalam sesi ini, kelompok akan mendramatisir kisah tersebut.</w:t>
      </w:r>
    </w:p>
    <w:p>
      <w:pPr/>
      <w:r>
        <w:rPr>
          <w:lang w:val="id_ID" w:bidi="id_ID"/>
        </w:rPr>
      </w:r>
      <w:r>
        <w:rPr>
          <w:lang w:val="id_ID" w:bidi="id_ID"/>
        </w:rPr>
        <w:t>Kisah ini memiliki empat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Kerumunan</w:t>
      </w:r>
    </w:p>
    <w:p>
      <w:pPr>
        <w:pStyle w:val="ListBullet"/>
        <w:spacing w:line="240" w:lineRule="auto"/>
        <w:ind w:left="720"/>
      </w:pPr>
      <w:r>
        <w:rPr>
          <w:lang w:val="id_ID" w:bidi="id_ID"/>
        </w:rPr>
      </w:r>
      <w:r>
        <w:rPr>
          <w:lang w:val="id_ID" w:bidi="id_ID"/>
        </w:rPr>
        <w:t>Bangsawan</w:t>
      </w:r>
    </w:p>
    <w:p>
      <w:pPr>
        <w:pStyle w:val="ListBullet"/>
        <w:spacing w:line="240" w:lineRule="auto"/>
        <w:ind w:left="720"/>
      </w:pPr>
      <w:r>
        <w:rPr>
          <w:lang w:val="id_ID" w:bidi="id_ID"/>
        </w:rPr>
      </w:r>
      <w:r>
        <w:rPr>
          <w:lang w:val="id_ID" w:bidi="id_ID"/>
        </w:rPr>
        <w:t>10 hamba</w:t>
      </w:r>
    </w:p>
    <w:p>
      <w:pPr>
        <w:pStyle w:val="ListBullet"/>
        <w:spacing w:line="240" w:lineRule="auto"/>
        <w:ind w:left="720"/>
      </w:pPr>
      <w:r>
        <w:rPr>
          <w:lang w:val="id_ID" w:bidi="id_ID"/>
        </w:rPr>
      </w:r>
      <w:r>
        <w:rPr>
          <w:lang w:val="id_ID" w:bidi="id_ID"/>
        </w:rPr>
        <w:t>Hamba yang menghasilkan 10 kali lipat</w:t>
      </w:r>
    </w:p>
    <w:p>
      <w:pPr>
        <w:pStyle w:val="ListBullet"/>
        <w:spacing w:line="240" w:lineRule="auto"/>
        <w:ind w:left="720"/>
      </w:pPr>
      <w:r>
        <w:rPr>
          <w:lang w:val="id_ID" w:bidi="id_ID"/>
        </w:rPr>
      </w:r>
      <w:r>
        <w:rPr>
          <w:lang w:val="id_ID" w:bidi="id_ID"/>
        </w:rPr>
        <w:t>Hamba yang menghasilkan 5 kali lipat</w:t>
      </w:r>
    </w:p>
    <w:p>
      <w:pPr>
        <w:pStyle w:val="ListBullet"/>
        <w:spacing w:line="240" w:lineRule="auto"/>
        <w:ind w:left="720"/>
      </w:pPr>
      <w:r>
        <w:rPr>
          <w:lang w:val="id_ID" w:bidi="id_ID"/>
        </w:rPr>
      </w:r>
      <w:r>
        <w:rPr>
          <w:lang w:val="id_ID" w:bidi="id_ID"/>
        </w:rPr>
        <w:t>Hamba yang menyembunyikan uang</w:t>
      </w:r>
    </w:p>
    <w:p>
      <w:pPr>
        <w:pStyle w:val="ListBullet"/>
        <w:spacing w:line="240" w:lineRule="auto"/>
        <w:ind w:left="720"/>
      </w:pPr>
      <w:r>
        <w:rPr>
          <w:lang w:val="id_ID" w:bidi="id_ID"/>
        </w:rPr>
      </w:r>
      <w:r>
        <w:rPr>
          <w:lang w:val="id_ID" w:bidi="id_ID"/>
        </w:rPr>
        <w:t>Musuh-musuh</w:t>
      </w:r>
    </w:p>
    <w:p>
      <w:pPr>
        <w:pStyle w:val="ListBullet"/>
        <w:spacing w:line="240" w:lineRule="auto"/>
        <w:ind w:left="720"/>
      </w:pPr>
      <w:r>
        <w:rPr>
          <w:lang w:val="id_ID" w:bidi="id_ID"/>
        </w:rPr>
      </w:r>
      <w:r>
        <w:rPr>
          <w:lang w:val="id_ID" w:bidi="id_ID"/>
        </w:rPr>
        <w:t>Utusan</w:t>
      </w:r>
    </w:p>
    <w:p>
      <w:pPr>
        <w:pStyle w:val="ListBullet"/>
        <w:spacing w:line="240" w:lineRule="auto"/>
        <w:ind w:left="720"/>
      </w:pPr>
      <w:r>
        <w:rPr>
          <w:lang w:val="id_ID" w:bidi="id_ID"/>
        </w:rPr>
      </w:r>
      <w:r>
        <w:rPr>
          <w:lang w:val="id_ID" w:bidi="id_ID"/>
        </w:rPr>
        <w:t xml:space="preserve">Kaisar (raja yang besar) </w:t>
      </w:r>
    </w:p>
    <w:p>
      <w:pPr/>
      <w:r>
        <w:rPr>
          <w:lang w:val="id_ID" w:bidi="id_ID"/>
        </w:rPr>
      </w:r>
      <w:r>
        <w:rPr>
          <w:lang w:val="id_ID" w:bidi="id_ID"/>
        </w:rPr>
        <w:t>Minta tim untuk memerankan kisah itu dua kali. Pertama, minta mereka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itu untuk pertama kali, perhatikan dialog, alur, plot, dan kronologi kisah tersebut.</w:t>
      </w:r>
    </w:p>
    <w:p>
      <w:pPr/>
      <w:r>
        <w:rPr>
          <w:lang w:val="id_ID" w:bidi="id_ID"/>
        </w:rPr>
      </w:r>
      <w:r>
        <w:rPr>
          <w:lang w:val="id_ID" w:bidi="id_ID"/>
        </w:rPr>
        <w:t xml:space="preserve">Pastikan bahwa tim memerankan orang-orang yang bersemangat kerena Yesus berada dekat dengan Yerusalem. </w:t>
      </w:r>
    </w:p>
    <w:p>
      <w:pPr/>
      <w:r>
        <w:rPr>
          <w:lang w:val="id_ID" w:bidi="id_ID"/>
        </w:rPr>
      </w:r>
      <w:r>
        <w:rPr>
          <w:lang w:val="id_ID" w:bidi="id_ID"/>
        </w:rPr>
        <w:t xml:space="preserve">Pastikan bahwa tim memerankan Yesus yang mengajar para murid-Nya dan kerumunan yang mengikuti-Nya. </w:t>
      </w:r>
    </w:p>
    <w:p>
      <w:pPr/>
      <w:r>
        <w:rPr>
          <w:lang w:val="id_ID" w:bidi="id_ID"/>
        </w:rPr>
      </w:r>
      <w:r>
        <w:rPr>
          <w:lang w:val="id_ID" w:bidi="id_ID"/>
        </w:rPr>
        <w:t xml:space="preserve">Pastikan tim memerankan dua hamba yang membuat interaksi bisnis yang baik dan menghasilkan keuntungan dari mina mereka. Perankan hamba yang lain yang memasukkan uangnya ke dalam kain dan tidak melakukan apa pun dengan uang itu. </w:t>
      </w:r>
    </w:p>
    <w:p>
      <w:pPr/>
      <w:r>
        <w:rPr>
          <w:lang w:val="id_ID" w:bidi="id_ID"/>
        </w:rPr>
      </w:r>
      <w:r>
        <w:rPr>
          <w:lang w:val="id_ID" w:bidi="id_ID"/>
        </w:rPr>
        <w:t xml:space="preserve">Pastikan tim memerankan tindakan hamba itu pada saat yang sama raja melakukan perjalanan untuk menemui kaisar. Pada saat yang bersamaan, perankan orang-orang yang mengirim delegasi kepada kaisar. Perankan kaisar yang mengabaikan kata-kata delegasi dan menjadikan bangsawan itu raja. </w:t>
      </w:r>
    </w:p>
    <w:p>
      <w:pPr/>
      <w:r>
        <w:rPr>
          <w:lang w:val="id_ID" w:bidi="id_ID"/>
        </w:rPr>
      </w:r>
      <w:r>
        <w:rPr>
          <w:lang w:val="id_ID" w:bidi="id_ID"/>
        </w:rPr>
        <w:t>Saat tim memerankan kisah ini untuk kedua kali, hentikan mereka pada titik tertentu.</w:t>
      </w:r>
    </w:p>
    <w:p>
      <w:pPr/>
      <w:r>
        <w:rPr>
          <w:lang w:val="id_ID" w:bidi="id_ID"/>
        </w:rPr>
      </w:r>
      <w:r>
        <w:rPr>
          <w:lang w:val="id_ID" w:bidi="id_ID"/>
        </w:rPr>
        <w:t xml:space="preserve">Perankan orang-orang yang bersemangat karena Yesus berada dekat dengan Yerusalem. Mereka berpikir bahwa Dia akan menjadi raja dengan memulai kerajaan baru. Yesus mulai mengajar orang-orang yang mengikuti-Nya. Dia menceritakan sebuah perumpamaan. </w:t>
      </w:r>
    </w:p>
    <w:p>
      <w:pPr/>
      <w:r>
        <w:rPr>
          <w:lang w:val="id_ID" w:bidi="id_ID"/>
        </w:rPr>
      </w:r>
      <w:r>
        <w:rPr>
          <w:lang w:val="id_ID" w:bidi="id_ID"/>
        </w:rPr>
        <w:t>Sekarang perankan kisah itu saat Yesus menceritakannya. Seorang bangsawan harus melakukan perjalanan untuk menjadi raja. Dia memberikan uang kepada 10 orang hambanya dan mengatakan kepada mereka apa yang harus dilakukan dengannya. Kemudian dia pergi.</w:t>
      </w:r>
    </w:p>
    <w:p>
      <w:pPr/>
      <w:r>
        <w:rPr>
          <w:lang w:val="id_ID" w:bidi="id_ID"/>
        </w:rPr>
      </w:r>
      <w:r>
        <w:rPr>
          <w:lang w:val="id_ID" w:bidi="id_ID"/>
        </w:rPr>
        <w:t>Hentikan adegannya: Tanyakan kepada aktor yang memerankan hamba-hamba itu, "Bagaimana perasaan mereka?" Anda mungkin mendengar hal-hal seperti, "Saya merasa terhormat tuan itu memilih saya untuk mengurus uangnya saat dia pergi," "Bertekad." Saya ingin menjadi orang yang setia dan mendapatkan keuntungan yang baik dari tuan itu dan "Tidak goyah. Bekerja keras tidak akan membantu saya karena bagaimanapun juga ini adalah uang milik tuan. Saya tidak ingin kehilangan uang ini nanti dia akan menghukum saya. Ulangi adegannya.</w:t>
      </w:r>
    </w:p>
    <w:p>
      <w:pPr/>
      <w:r>
        <w:rPr>
          <w:lang w:val="id_ID" w:bidi="id_ID"/>
        </w:rPr>
      </w:r>
      <w:r>
        <w:rPr>
          <w:lang w:val="id_ID" w:bidi="id_ID"/>
        </w:rPr>
        <w:t xml:space="preserve">Perankan seorang bangsawan yang sedang melakukan perjalanan dan tiba di hadapan kaisar. Seorang delegasi tiba dan mengatakan kepada kaisar bahwa orang-orang tidak menginginkan bangsawan itu sebagai raja. </w:t>
      </w:r>
    </w:p>
    <w:p>
      <w:pPr/>
      <w:r>
        <w:rPr>
          <w:lang w:val="id_ID" w:bidi="id_ID"/>
        </w:rPr>
      </w:r>
      <w:r>
        <w:rPr>
          <w:lang w:val="id_ID" w:bidi="id_ID"/>
        </w:rPr>
        <w:t>Hentikan adegannya: Tanyakan kepada aktor yang memerankan bangsawan itu, "Bagaimana perasaan Anda?" Anda mungkin mendengar hal-hal seperti, "Kecewa." Kenapa mereka tidak menerima saya?" "Malu. Saya tidak dapat percaya bahwa kaisar melihat orang-orangku berperilaku seperti ini" dan "Marah. " Saya akan menunjukkan kepada mereka apa yang terjadi pada musuh-musuh saya ketika saya kembali. Ulangi adegannya.</w:t>
      </w:r>
    </w:p>
    <w:p>
      <w:pPr/>
      <w:r>
        <w:rPr>
          <w:lang w:val="id_ID" w:bidi="id_ID"/>
        </w:rPr>
      </w:r>
      <w:r>
        <w:rPr>
          <w:lang w:val="id_ID" w:bidi="id_ID"/>
        </w:rPr>
        <w:t xml:space="preserve">Perankan bangsawan yang kembali ke negerinya sebagai raja. Tiga orang hamba mengatakan kepadanya apa yang mereka lakukan dengan mina mereka. Raja itu menempatkan dua orang hamba yang bertanggung jawab atas kota-kota. Raja itu mengambil mina dari hamba yang jahat itu dan memberikannya kepada hamba yang menghasilkan 10 kali lipat. </w:t>
      </w:r>
    </w:p>
    <w:p>
      <w:pPr/>
      <w:r>
        <w:rPr>
          <w:lang w:val="id_ID" w:bidi="id_ID"/>
        </w:rPr>
      </w:r>
      <w:r>
        <w:rPr>
          <w:lang w:val="id_ID" w:bidi="id_ID"/>
        </w:rPr>
        <w:t>Hentikan adegannya: Tanyakan kepada aktor yang memerankan hamba yang lain, "Bagaimana perasaan Anda?" Anda mungkin mendengar hal-hal seperti, "Terkejut. Tetapi dia sudah memiliki 10 mina!" "Cemburu. Kenapa dia tidak memberikan uang itu kepada saya? dan "Saya juga tidak akan mempercayai hamba itu dengan uang saya. Dia tidak pernah menyukai tuan itu." Ulangi adegannya.</w:t>
      </w:r>
    </w:p>
    <w:p>
      <w:pPr/>
      <w:r>
        <w:rPr>
          <w:lang w:val="id_ID" w:bidi="id_ID"/>
        </w:rPr>
      </w:r>
      <w:r>
        <w:rPr>
          <w:lang w:val="id_ID" w:bidi="id_ID"/>
        </w:rPr>
        <w:t xml:space="preserve">Perankan para hamba yang mengeluh kepada raja itu. Raja itu mengatakan bahwa para hamba yang menggunakan apa yang mereka terima dengan bertanggung jawab akan diberi upah. Tetapi mereka yang tidak menggunakan apa yang diberikan raja kepada mereka, raja itu akan mengambil apa yang mereka miliki. Kemudian raja itu memanggil musuh-musuhnya dan memerintahkan orang-orangnya untuk membunuh mereka. </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Yesus sedang melakukan perjalanan menuju </w:t>
      </w:r>
      <w:hyperlink r:id="rId21">
        <w:r>
          <w:rPr>
            <w:lang w:val="id_ID" w:bidi="id_ID"/>
          </w:rPr>
          <w:rPr>
            <w:color w:val="0000EE"/>
            <w:u w:val="single"/>
          </w:rPr>
          <w:t>Yerusalem</w:t>
        </w:r>
      </w:hyperlink>
      <w:r>
        <w:rPr>
          <w:lang w:val="id_ID" w:bidi="id_ID"/>
        </w:rPr>
        <w:t xml:space="preserve">, ibu kota keagamaan orang-orang Yahudi. Yesus mengetahui pikiran orang banyak dan menceritakan sebuah </w:t>
      </w:r>
      <w:r>
        <w:rPr>
          <w:b/>
          <w:lang w:val="id_ID" w:bidi="id_ID"/>
        </w:rPr>
        <w:t>perumpamaan</w:t>
      </w:r>
      <w:r>
        <w:rPr>
          <w:lang w:val="id_ID" w:bidi="id_ID"/>
        </w:rPr>
        <w:t xml:space="preserve">, atau kisah pendek untuk mengajar makna yang lebih dalam. Pastikan menerjemahkan perumpamaan ini dengan cara yang sama yang Anda lakukan sebelumnya. </w:t>
      </w:r>
      <w:hyperlink r:id="rId173">
        <w:r>
          <w:rPr>
            <w:lang w:val="id_ID" w:bidi="id_ID"/>
          </w:rPr>
          <w:rPr>
            <w:color w:val="0000EE"/>
            <w:u w:val="single"/>
          </w:rPr>
          <w:t>Perumpamaan</w:t>
        </w:r>
      </w:hyperlink>
      <w:r>
        <w:rPr>
          <w:lang w:val="id_ID" w:bidi="id_ID"/>
        </w:rPr>
        <w:t xml:space="preserve"> terdapat di Daftar Kata Utama.</w:t>
      </w:r>
    </w:p>
    <w:p>
      <w:pPr/>
      <w:r>
        <w:rPr>
          <w:lang w:val="id_ID" w:bidi="id_ID"/>
        </w:rPr>
      </w:r>
      <w:r>
        <w:rPr>
          <w:lang w:val="id_ID" w:bidi="id_ID"/>
        </w:rPr>
        <w:t xml:space="preserve">Orang-orang beranggapan karena Yesus berada dekat dengan Yerusalem bahwa Dia akan mendirikan atau memulai pemerintahan kerajaan </w:t>
      </w:r>
      <w:r>
        <w:rPr>
          <w:b/>
          <w:lang w:val="id_ID" w:bidi="id_ID"/>
        </w:rPr>
        <w:t>Allah</w:t>
      </w:r>
      <w:r>
        <w:rPr>
          <w:lang w:val="id_ID" w:bidi="id_ID"/>
        </w:rPr>
        <w:t xml:space="preserve">. Orang-orang Yahudi percaya bahwa kerajaan Allah merujuk kepada Juruselamat yang dijanjikan yang memerintah sebagai raja atas Israel. Banyak orang yang mengikuti Yesus percaya bahwa Dia adalah Juruselamat yang dinjanjikan, sehingga mereka mengharapkan Dia untuk memerintah sebagai raja ketika Dia sampai ke Yerusalem. Tetapi Yesus mengajar bahwa kerajaan Allah adalah orang-orang yang mengikuti Yesus sebagai raja di dalam hati mereka. Siapa pun yang mengikuti Yesus sebagai raja di dalam hati mereka akan memiliki hubungan yang baik dengan Allah. Mereka akan hidup bersama Allah selamanya dan menjadi bagian dari kerajaan-Nya yang sempurna di masa depan. Pastikan untuk menerjemahkan kerajaan Allah dengan cara yang sama seperti yang telah Anda lakukan sebelumnya. </w:t>
      </w:r>
      <w:hyperlink r:id="rId205">
        <w:r>
          <w:rPr>
            <w:lang w:val="id_ID" w:bidi="id_ID"/>
          </w:rPr>
          <w:rPr>
            <w:color w:val="0000EE"/>
            <w:u w:val="single"/>
          </w:rPr>
          <w:t>Kerajaan Allah</w:t>
        </w:r>
      </w:hyperlink>
      <w:r>
        <w:rPr>
          <w:lang w:val="id_ID" w:bidi="id_ID"/>
        </w:rPr>
        <w:t xml:space="preserve"> ada di Daftar Kata Utama. </w:t>
      </w:r>
    </w:p>
    <w:p>
      <w:pPr/>
      <w:r>
        <w:rPr>
          <w:lang w:val="id_ID" w:bidi="id_ID"/>
        </w:rPr>
      </w:r>
      <w:r>
        <w:rPr>
          <w:lang w:val="id_ID" w:bidi="id_ID"/>
        </w:rPr>
        <w:t xml:space="preserve">Orang bangsawan itu disebut </w:t>
      </w:r>
      <w:r>
        <w:rPr>
          <w:b/>
          <w:lang w:val="id_ID" w:bidi="id_ID"/>
        </w:rPr>
        <w:t>tuan</w:t>
      </w:r>
      <w:r>
        <w:rPr>
          <w:lang w:val="id_ID" w:bidi="id_ID"/>
        </w:rPr>
        <w:t xml:space="preserve"> dari hamba-hamba itu. Ini berarti orang itu memiliki otoritas atas para hamba dan memiliki mereka. Kemudian, para hamba memanggilnya "Tuan." Gelar ini berarti hal yang sama dengan tuan. Pastikan untuk menerjemahkan tuan ini dengan cara yang sama yang telah Anda lakukan sebelumnya. </w:t>
      </w:r>
      <w:hyperlink r:id="rId146">
        <w:r>
          <w:rPr>
            <w:lang w:val="id_ID" w:bidi="id_ID"/>
          </w:rPr>
          <w:rPr>
            <w:color w:val="0000EE"/>
            <w:u w:val="single"/>
          </w:rPr>
          <w:t>Guru</w:t>
        </w:r>
      </w:hyperlink>
      <w:r>
        <w:rPr>
          <w:lang w:val="id_ID" w:bidi="id_ID"/>
        </w:rPr>
        <w:t xml:space="preserve"> terdapat di Daftar Kata Utama. </w:t>
      </w:r>
    </w:p>
    <w:p>
      <w:pPr/>
      <w:r>
        <w:rPr>
          <w:lang w:val="id_ID" w:bidi="id_ID"/>
        </w:rPr>
      </w:r>
      <w:r>
        <w:rPr>
          <w:lang w:val="id_ID" w:bidi="id_ID"/>
        </w:rPr>
        <w:t xml:space="preserve">Tuan itu memberikan kepada masing-masing 10 hamba itu satu </w:t>
      </w:r>
      <w:r>
        <w:rPr>
          <w:b/>
          <w:lang w:val="id_ID" w:bidi="id_ID"/>
        </w:rPr>
        <w:t>mina</w:t>
      </w:r>
      <w:r>
        <w:rPr>
          <w:lang w:val="id_ID" w:bidi="id_ID"/>
        </w:rPr>
        <w:t>. Satu mina adalah uang logam Yunani yang bernilai sama seperti penghasilan seorang pekerja dalam 100 hari. Itu adalah jumlah uang yang cukup bagi para hamba untuk menginvestasikan atau berdagang untuk menghasilkan lebih banyak uang.</w:t>
      </w:r>
    </w:p>
    <w:p>
      <w:pPr/>
      <w:r>
        <w:rPr>
          <w:lang w:val="id_ID" w:bidi="id_ID"/>
        </w:rPr>
      </w:r>
      <w:r>
        <w:rPr>
          <w:lang w:val="id_ID" w:bidi="id_ID"/>
        </w:rPr>
        <w:t xml:space="preserve">Berhenti dan diskusikan dengan tim Anda: Jumlah mina yang tepat tidak sepenting menyatakan bahwa koin itu sangat berharga. Mungkin lebih mudah menggambarkan satu mina secara lebih umum sebagai uang dalam jumlah besar atau sebagai uang yang berharga. </w:t>
      </w:r>
    </w:p>
    <w:p>
      <w:pPr/>
      <w:r>
        <w:rPr>
          <w:lang w:val="id_ID" w:bidi="id_ID"/>
        </w:rPr>
      </w:r>
      <w:r>
        <w:rPr>
          <w:lang w:val="id_ID" w:bidi="id_ID"/>
        </w:rPr>
        <w:t xml:space="preserve">Raja itu bertanya kepada hamba yang jahat itu mengapa ia tidak </w:t>
      </w:r>
      <w:r>
        <w:rPr>
          <w:b/>
          <w:lang w:val="id_ID" w:bidi="id_ID"/>
        </w:rPr>
        <w:t>memasukkan uangnya sebagai deposito</w:t>
      </w:r>
      <w:r>
        <w:rPr>
          <w:lang w:val="id_ID" w:bidi="id_ID"/>
        </w:rPr>
        <w:t>? Ini merujuk kepada menaruh uang di atas meja seorang pemberi pinjaman. Pemberi pinjaman itu akan berjanji untuk membayar bunga kepadanya. Jumlah bunga berubah berdasarkan jumlah uang dan berapa lama pemberi pinjaman itu menyimpan uang itu. Setelah pemberi pinjaman menerima uang, ia meminjamkan uang kepada orang lain dan meminta suku bunga yang lebih tinggi. Inilah cara pemberi pinjaman dan orang yang memberikan uang itu memperoleh keuntungan.</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itu, secara berkelompok, dalam bahasa sendiri.</w:t>
      </w:r>
    </w:p>
    <w:p>
      <w:pPr/>
      <w:r>
        <w:rPr>
          <w:lang w:val="id_ID" w:bidi="id_ID"/>
        </w:rPr>
      </w:r>
      <w:r>
        <w:rPr>
          <w:lang w:val="id_ID" w:bidi="id_ID"/>
        </w:rPr>
        <w:t>Pertama, seluruh kelompok harus berlatih menceritakan perikop itu dalam bahasa sendiri. Ingatlah untuk menyertakan hal-hal yang sudah ditentukan dalam tahap-tahap sebelumnya, seperti kronologi, kata, frasa, emosi, atau apa pun yang sudah dibahas.</w:t>
      </w:r>
    </w:p>
    <w:p>
      <w:pPr/>
      <w:r>
        <w:rPr>
          <w:lang w:val="id_ID" w:bidi="id_ID"/>
        </w:rPr>
      </w:r>
      <w:r>
        <w:rPr>
          <w:lang w:val="id_ID" w:bidi="id_ID"/>
        </w:rPr>
        <w:t xml:space="preserve">Satu anggota harus mengucapkan beberapa kalimat dari perikop itu dan berhenti sebentar. Anggota kelompok lain harus mengucapkan kalimat selanjutnya dari perikop itu tersebut dan berhenti sejenak. Lakukan ini sampai kelompok telah menceritakan kembali seluruh teks. Anggota-anggota kelompok dapat saling memperbaiki dalam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teks tersebut tanpa interupsi setidaknya satu kali. Seorang anggota kelompok dapat menggunakan benda apa saja, gerakan, atau papan cerita untuk membantu mereka mengingat teks tersebut.</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siapa dari teks tersebut yang Anda paling sukai. Anda mungkin memutuskan untuk menyukai cara bercerita seorang anggota kelompok untuk suatu adegan, tetapi menyukai cara anggota kelompok lain menceritakan adegan lainnya. </w:t>
      </w:r>
    </w:p>
    <w:p>
      <w:pPr/>
      <w:r>
        <w:rPr>
          <w:lang w:val="id_ID" w:bidi="id_ID"/>
        </w:rPr>
      </w:r>
      <w:r>
        <w:rPr>
          <w:lang w:val="id_ID" w:bidi="id_ID"/>
        </w:rPr>
        <w:t>Hentikan sejenak audio ini di sini.</w:t>
      </w:r>
    </w:p>
    <w:p>
      <w:pPr/>
      <w:r>
        <w:rPr>
          <w:lang w:val="id_ID" w:bidi="id_ID"/>
        </w:rPr>
      </w:r>
      <w:r>
        <w:rPr>
          <w:lang w:val="id_ID" w:bidi="id_ID"/>
        </w:rPr>
        <w:t>Akhirnya, kelompok dapat menyusun versi akhir dari perikop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Lukas 19:11–27</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519">
        <w:r>
          <w:rPr>
            <w:lang w:val="id_ID" w:bidi="id_ID"/>
          </w:rPr>
          <w:rPr>
            <w:color w:val="0000EE"/>
            <w:u w:val="single"/>
          </w:rPr>
          <w:t>Dengar dan Renungkan</w:t>
        </w:r>
      </w:hyperlink>
      <w:r>
        <w:rPr>
          <w:lang w:val="id_ID" w:bidi="id_ID"/>
        </w:rPr>
        <w:t xml:space="preserve"> (491 KB)</w:t>
      </w:r>
      <w:r>
        <w:rPr>
          <w:lang w:val="id_ID" w:bidi="id_ID"/>
        </w:rPr>
      </w:r>
    </w:p>
    <w:p>
      <w:pPr>
        <w:pStyle w:val="ListBullet"/>
        <w:spacing w:line="240" w:lineRule="auto"/>
        <w:ind w:left="720"/>
      </w:pPr>
      <w:r>
        <w:rPr>
          <w:lang w:val="id_ID" w:bidi="id_ID"/>
        </w:rPr>
      </w:r>
      <w:hyperlink r:id="rId520">
        <w:r>
          <w:rPr>
            <w:lang w:val="id_ID" w:bidi="id_ID"/>
          </w:rPr>
          <w:rPr>
            <w:color w:val="0000EE"/>
            <w:u w:val="single"/>
          </w:rPr>
          <w:t>Menyiapkan Panggung</w:t>
        </w:r>
      </w:hyperlink>
      <w:r>
        <w:rPr>
          <w:lang w:val="id_ID" w:bidi="id_ID"/>
        </w:rPr>
        <w:t xml:space="preserve"> (5.4 MB)</w:t>
      </w:r>
      <w:r>
        <w:rPr>
          <w:lang w:val="id_ID" w:bidi="id_ID"/>
        </w:rPr>
      </w:r>
    </w:p>
    <w:p>
      <w:pPr>
        <w:pStyle w:val="ListBullet"/>
        <w:spacing w:line="240" w:lineRule="auto"/>
        <w:ind w:left="720"/>
      </w:pPr>
      <w:r>
        <w:rPr>
          <w:lang w:val="id_ID" w:bidi="id_ID"/>
        </w:rPr>
      </w:r>
      <w:hyperlink r:id="rId521">
        <w:r>
          <w:rPr>
            <w:lang w:val="id_ID" w:bidi="id_ID"/>
          </w:rPr>
          <w:rPr>
            <w:color w:val="0000EE"/>
            <w:u w:val="single"/>
          </w:rPr>
          <w:t>Menjelaskan Adegan</w:t>
        </w:r>
      </w:hyperlink>
      <w:r>
        <w:rPr>
          <w:lang w:val="id_ID" w:bidi="id_ID"/>
        </w:rPr>
        <w:t xml:space="preserve"> (2.9 MB)</w:t>
      </w:r>
      <w:r>
        <w:rPr>
          <w:lang w:val="id_ID" w:bidi="id_ID"/>
        </w:rPr>
      </w:r>
    </w:p>
    <w:p>
      <w:pPr>
        <w:pStyle w:val="ListBullet"/>
        <w:spacing w:line="240" w:lineRule="auto"/>
        <w:ind w:left="720"/>
      </w:pPr>
      <w:r>
        <w:rPr>
          <w:lang w:val="id_ID" w:bidi="id_ID"/>
        </w:rPr>
      </w:r>
      <w:hyperlink r:id="rId522">
        <w:r>
          <w:rPr>
            <w:lang w:val="id_ID" w:bidi="id_ID"/>
          </w:rPr>
          <w:rPr>
            <w:color w:val="0000EE"/>
            <w:u w:val="single"/>
          </w:rPr>
          <w:t>Memperagakan Bacaan</w:t>
        </w:r>
      </w:hyperlink>
      <w:r>
        <w:rPr>
          <w:lang w:val="id_ID" w:bidi="id_ID"/>
        </w:rPr>
        <w:t xml:space="preserve"> (3.0 MB)</w:t>
      </w:r>
      <w:r>
        <w:rPr>
          <w:lang w:val="id_ID" w:bidi="id_ID"/>
        </w:rPr>
      </w:r>
    </w:p>
    <w:p>
      <w:pPr>
        <w:pStyle w:val="ListBullet"/>
        <w:spacing w:line="240" w:lineRule="auto"/>
        <w:ind w:left="720"/>
      </w:pPr>
      <w:r>
        <w:rPr>
          <w:lang w:val="id_ID" w:bidi="id_ID"/>
        </w:rPr>
      </w:r>
      <w:hyperlink r:id="rId523">
        <w:r>
          <w:rPr>
            <w:lang w:val="id_ID" w:bidi="id_ID"/>
          </w:rPr>
          <w:rPr>
            <w:color w:val="0000EE"/>
            <w:u w:val="single"/>
          </w:rPr>
          <w:t>Melengkapi yang Kurang</w:t>
        </w:r>
      </w:hyperlink>
      <w:r>
        <w:rPr>
          <w:lang w:val="id_ID" w:bidi="id_ID"/>
        </w:rPr>
        <w:t xml:space="preserve"> (2.0 MB)</w:t>
      </w:r>
      <w:r>
        <w:rPr>
          <w:lang w:val="id_ID" w:bidi="id_ID"/>
        </w:rPr>
      </w:r>
    </w:p>
    <w:p>
      <w:pPr>
        <w:pStyle w:val="ListBullet"/>
        <w:spacing w:line="240" w:lineRule="auto"/>
        <w:ind w:left="720"/>
      </w:pPr>
      <w:r>
        <w:rPr>
          <w:lang w:val="id_ID" w:bidi="id_ID"/>
        </w:rPr>
      </w:r>
      <w:hyperlink r:id="rId524">
        <w:r>
          <w:rPr>
            <w:lang w:val="id_ID" w:bidi="id_ID"/>
          </w:rPr>
          <w:rPr>
            <w:color w:val="0000EE"/>
            <w:u w:val="single"/>
          </w:rPr>
          <w:t>Menyampaikan Firman Tuhan</w:t>
        </w:r>
      </w:hyperlink>
      <w:r>
        <w:rPr>
          <w:lang w:val="id_ID" w:bidi="id_ID"/>
        </w:rPr>
        <w:t xml:space="preserve"> (1.3 MB)</w:t>
      </w:r>
      <w:r>
        <w:rPr>
          <w:lang w:val="id_ID" w:bidi="id_ID"/>
        </w:rPr>
      </w:r>
      <w:r>
        <w:rPr>
          <w:lang w:val="id_ID" w:bidi="id_ID"/>
        </w:rPr>
      </w:r>
      <w:r>
        <w:rPr>
          <w:lang w:val="id_ID" w:bidi="id_ID"/>
        </w:rPr>
      </w:r>
    </w:p>
    <w:p>
      <w:pPr/>
      <w:r>
        <w:rPr>
          <w:lang w:val="id_ID" w:bidi="id_ID"/>
        </w:rPr>
      </w:r>
    </w:p>
    <w:p>
      <w:pPr>
        <w:pStyle w:val="Heading2"/>
      </w:pPr>
      <w:r>
        <w:rPr>
          <w:lang w:val="id_ID" w:bidi="id_ID"/>
        </w:rPr>
        <w:t>Lukas 19:28–44</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Dengarkan Lukas 19:28–44 dan renungkan di dalam hati Anda. Dengarkan teks sebanyak tiga kali (dalam tiga terjemahan yang berbeda, jika memungkinkan). Kemudian sebagai satu tim diskusikan pertanyaan-pertanyaan berikut ini:</w:t>
      </w:r>
    </w:p>
    <w:p>
      <w:pPr>
        <w:pStyle w:val="ListBullet"/>
        <w:spacing w:line="240" w:lineRule="auto"/>
        <w:ind w:left="720"/>
      </w:pPr>
      <w:r>
        <w:rPr>
          <w:lang w:val="id_ID" w:bidi="id_ID"/>
        </w:rPr>
      </w:r>
      <w:r>
        <w:rPr>
          <w:lang w:val="id_ID" w:bidi="id_ID"/>
        </w:rPr>
        <w:t xml:space="preserve">Apa yang Anda sukai dalam kisah ini? </w:t>
      </w:r>
    </w:p>
    <w:p>
      <w:pPr>
        <w:pStyle w:val="ListBullet"/>
        <w:spacing w:line="240" w:lineRule="auto"/>
        <w:ind w:left="720"/>
      </w:pPr>
      <w:r>
        <w:rPr>
          <w:lang w:val="id_ID" w:bidi="id_ID"/>
        </w:rPr>
      </w:r>
      <w:r>
        <w:rPr>
          <w:lang w:val="id_ID" w:bidi="id_ID"/>
        </w:rPr>
        <w:t xml:space="preserve">Apa yang tidak Anda sukai atau tidak Anda pahami? </w:t>
      </w:r>
    </w:p>
    <w:p>
      <w:pPr>
        <w:pStyle w:val="ListBullet"/>
        <w:spacing w:line="240" w:lineRule="auto"/>
        <w:ind w:left="720"/>
      </w:pPr>
      <w:r>
        <w:rPr>
          <w:lang w:val="id_ID" w:bidi="id_ID"/>
        </w:rPr>
      </w:r>
      <w:r>
        <w:rPr>
          <w:lang w:val="id_ID" w:bidi="id_ID"/>
        </w:rPr>
        <w:t>Apa yang kisah ini katakan tentang Yesus?</w:t>
      </w:r>
    </w:p>
    <w:p>
      <w:pPr>
        <w:pStyle w:val="ListBullet"/>
        <w:spacing w:line="240" w:lineRule="auto"/>
        <w:ind w:left="720"/>
      </w:pPr>
      <w:r>
        <w:rPr>
          <w:lang w:val="id_ID" w:bidi="id_ID"/>
        </w:rPr>
      </w:r>
      <w:r>
        <w:rPr>
          <w:lang w:val="id_ID" w:bidi="id_ID"/>
        </w:rPr>
        <w:t>Apa yang kisah ini katakan tentang manusia?</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Sebelumnya, Yesus mengajar orang-orang yang mengikuti-Nya bahwa kerajaan Allah bukanlah seperti yang mereka pikirkan. Yesus mengajarkan hal ini dengan menceritakan kisah tentang seorang penting yang harus pergi untuk sementara waktu sebelum kembali ke bangsanya sebagai raja. Sekarang Yesus memasuki Yerusalem dengan mengendarai keledai dan para pengikut-Nya merayakan masuknya Dia ke kota sebagai Juruselamat yang dijanjikan yang telah mereka tunggu-tunggu. </w:t>
      </w:r>
    </w:p>
    <w:p>
      <w:pPr/>
      <w:r>
        <w:rPr>
          <w:lang w:val="id_ID" w:bidi="id_ID"/>
        </w:rPr>
      </w:r>
      <w:r>
        <w:rPr>
          <w:lang w:val="id_ID" w:bidi="id_ID"/>
        </w:rPr>
        <w:t xml:space="preserve">Yesus, murid-murid-Nya, atau para pengikut terdekat, dan kerumunan orang banyak melakukan perjalanan dari Yerikho naik ke Yerusalem, ibu kota keagamaan orang-orang Yahudi. Para pendatang harus mendaki karena Yerusalem lebih tinggi dari pada kebanyakan dari daerah Israel. Yesus berjalan di depan para pengikut-Nya dan mendekati Betfage dan Betania. Kedua desa dekat dengan Yerusalem dan terletak di lereng bukit naik ke Bukit Zaitun. Bukit Zaitun merujuk kepada sebuah bukit di sebelah timur Yerusalem yang berada sekitar 830 meter atau 2675 kaki di atas permukaan laut. Bukit itu dipisahkan dari Yerusalem oleh lembah Kidron. Bukit Zaitun memiliki banyak pohon zaitun yang tumbuh di atasnya. Buah zaitun itu kecil dan bulat dengan biji yang keras di tengahnya. Buah zaitun adalah buah yang penting pada zaman Yesus karena dapat dimakan, digunakan untuk obat-obatan, ditekan menjadi minyak goreng, atau digunakan sebagai bahan bakar untuk pelita. </w:t>
      </w:r>
    </w:p>
    <w:p>
      <w:pPr/>
      <w:r>
        <w:rPr>
          <w:lang w:val="id_ID" w:bidi="id_ID"/>
        </w:rPr>
      </w:r>
      <w:r>
        <w:rPr>
          <w:lang w:val="id_ID" w:bidi="id_ID"/>
        </w:rPr>
        <w:t>Berhenti dan tunjukkan kepada tim Anda sebuah peta yang menyoroti di mana Betfage, Betania, dan Bukit Zaitun memiliki hubungan dengan Yerusalem dan dengan Lembah Kidron di antaranya. Tunjukkan gambar Bukit Zaitun dan gambar zaitun yang tumbuh di atas pohon zaitun jika Anda tidak memiliki pohon-pohon ini di daerah Anda.</w:t>
      </w:r>
    </w:p>
    <w:p>
      <w:pPr/>
      <w:r>
        <w:rPr>
          <w:lang w:val="id_ID" w:bidi="id_ID"/>
        </w:rPr>
      </w:r>
      <w:r>
        <w:rPr>
          <w:lang w:val="id_ID" w:bidi="id_ID"/>
        </w:rPr>
        <w:t xml:space="preserve">Yesus mengatakan kepada dua orang dari murid-murid-Nya untuk masuk ke desa terdekat dan membawa kepada-Nya seekor keledai muda, atau anak keledai, yang telah diikat di sana. Orang-orang Yahudi menggunakan keledai untuk ditumpangi atau untuk membawa beban. Orang-orang biasanya mengikat hewan mereka pada pohon atau tiang sehingga mereka tidak akan berjalan pergi. </w:t>
      </w:r>
    </w:p>
    <w:p>
      <w:pPr/>
      <w:r>
        <w:rPr>
          <w:lang w:val="id_ID" w:bidi="id_ID"/>
        </w:rPr>
      </w:r>
      <w:r>
        <w:rPr>
          <w:lang w:val="id_ID" w:bidi="id_ID"/>
        </w:rPr>
        <w:t xml:space="preserve">Berhenti dan tunjukkan gambar seekor keledai jika Anda tidak memiliki hewan-hewan ini di tempat tinggal Anda. Jenis transportasi apa yang digunakan oleh penguasa atau otoritas di tempat Anda tinggal? Bagaimana mereka diterima ketika mereka masuk ke sebuah ibu kota? </w:t>
      </w:r>
    </w:p>
    <w:p>
      <w:pPr/>
      <w:r>
        <w:rPr>
          <w:lang w:val="id_ID" w:bidi="id_ID"/>
        </w:rPr>
      </w:r>
      <w:r>
        <w:rPr>
          <w:lang w:val="id_ID" w:bidi="id_ID"/>
        </w:rPr>
        <w:t xml:space="preserve">Yesus mengatakan bahwa tidak ada seorang pun yang pernah menunggangi keledai ini sebelumnya. Hewan-hewan yang belum pernah ditunggangi adalah yang memenuhi syarat untuk melakukan tugas yang kudus. Jika seseorang bertanya kepada murid-murid mengapa mereka melepaskan keledai itu, Yesus mengatakan bahwa mereka harus menjawab dengan mengatakan "Tuhan, atau tuan memerlukannya." Yesus hanya ingin menggunakan keledai itu untuk waktu yang singkat. Kedua murid mematuhi Yesus dan menemukan keledai itu seperti yang telah dikatakan Yesus kepada mereka. Ketika mereka melepaskan keledai itu, pemiliknya itu menyela dan bertanya mengapa mereka membawanya. Para murid mengatakan "Tuhan membutuhkannya" dan pemilik itu mengizinkan mereka untuk membawanya. Adalah mungkin bahwa Yesus mengatur ini dengan seseorang yang dia kenal. </w:t>
      </w:r>
    </w:p>
    <w:p>
      <w:pPr/>
      <w:r>
        <w:rPr>
          <w:lang w:val="id_ID" w:bidi="id_ID"/>
        </w:rPr>
      </w:r>
      <w:r>
        <w:rPr>
          <w:lang w:val="id_ID" w:bidi="id_ID"/>
        </w:rPr>
        <w:t xml:space="preserve">Berhenti dan diskusikan dengan tim Anda: Bagaimana cara orang meminta untuk meminjam sesuatu dalam budaya Anda? Bagaimana Anda tahu bahwa seseorang tidak berbohong ketika mereka mengatakan bahwa mereka mewakili orang lain? </w:t>
      </w:r>
    </w:p>
    <w:p>
      <w:pPr/>
      <w:r>
        <w:rPr>
          <w:lang w:val="id_ID" w:bidi="id_ID"/>
        </w:rPr>
      </w:r>
      <w:r>
        <w:rPr>
          <w:lang w:val="id_ID" w:bidi="id_ID"/>
        </w:rPr>
        <w:t xml:space="preserve">Para murid membawa keledai itu kepada Yesus kemudian meletakkan jubah mereka, atau pakaian bagian luar, di atas punggung keledai itu. Mereka melakukan ini sehingga akan lebih nyaman bagi Yesus untuk menungganginya. Mereka membantu Yesus naik ke keledai sebagai cara untuk menghormati Dia. Saat Yesus mendekati Yerusalem dengan mengendarai keledai, para pengikut Yesus dan kerumunan melemparkan jubah mereka di jalan sehingga keledai itu akan berjalan di atasnya. Ini juga adalah satu cara untuk menghormati Yesus. Biasanya, raja-raja atau para pemimpin penting menunggangi kuda ketika mereka masuk ke sebuah kota setelah meraih kemenangan. Tetapi Yesus memilih seekor keledai. Ini menggenapi sebuah nubuat dalam Zakharia yang mengatakan Juruselamat yang dijanjikan akan menunggangi seekor keledai untuk menunjukkan bahwa dia adalah seorang raja yang menang namun rendah hati. </w:t>
      </w:r>
    </w:p>
    <w:p>
      <w:pPr/>
      <w:r>
        <w:rPr>
          <w:lang w:val="id_ID" w:bidi="id_ID"/>
        </w:rPr>
      </w:r>
      <w:r>
        <w:rPr>
          <w:lang w:val="id_ID" w:bidi="id_ID"/>
        </w:rPr>
        <w:t xml:space="preserve">Yesus mulai turun dari Bukit Zaitun ke Lembah Kidron. Ini berarti Dia berada kurang dari dua kilometer dari Yerusalem. </w:t>
      </w:r>
    </w:p>
    <w:p>
      <w:pPr/>
      <w:r>
        <w:rPr>
          <w:lang w:val="id_ID" w:bidi="id_ID"/>
        </w:rPr>
      </w:r>
      <w:r>
        <w:rPr>
          <w:lang w:val="id_ID" w:bidi="id_ID"/>
        </w:rPr>
        <w:t xml:space="preserve">Berhenti dan tunjukkan gambar dari sudut pandang Bukit Zaitun yang melihat ke arah Yerusalem di atas Lembah Kidron. </w:t>
      </w:r>
    </w:p>
    <w:p>
      <w:pPr/>
      <w:r>
        <w:rPr>
          <w:lang w:val="id_ID" w:bidi="id_ID"/>
        </w:rPr>
      </w:r>
      <w:r>
        <w:rPr>
          <w:lang w:val="id_ID" w:bidi="id_ID"/>
        </w:rPr>
        <w:t xml:space="preserve">Para pengikut Yesus memuji Allah dengan nyaring dan mengungkapkan sukacita untuk mukjizat yang Yesus lakukan. Orang-orang mengutip Mazmur dengan mengatakan "Diberkatilah raja yang datang dalam nama Tuhan." Hanya, orang-orang menambahkan "raja" untuk merujuk kepada Yesus. Karena Dia yang akan datang" merujuk kepada Juruselamat yang dijanjikan, orang-orang memanggil Yesus sebagai Raja dan Juruselamat yang dijanjikan. Diberkati berarti bahwa Yesus memiliki perkenanan khusus dari Allah. Di sini, Tuhan merujuk kepada nama pribadi Allah, Yahweh. Datang atas nama seseorang berarti mewakili orang tersebut. Allah mengutus Yesus dengan otoritas untuk mewakili Dia. </w:t>
      </w:r>
    </w:p>
    <w:p>
      <w:pPr/>
      <w:r>
        <w:rPr>
          <w:lang w:val="id_ID" w:bidi="id_ID"/>
        </w:rPr>
      </w:r>
      <w:r>
        <w:rPr>
          <w:lang w:val="id_ID" w:bidi="id_ID"/>
        </w:rPr>
        <w:t>Berhenti dan diskusikan dengan tim Anda: Bagaimana orang-orang dalam budaya Anda mempersiapkan kedatangan seseorang yang sangat penting?</w:t>
      </w:r>
    </w:p>
    <w:p>
      <w:pPr/>
      <w:r>
        <w:rPr>
          <w:lang w:val="id_ID" w:bidi="id_ID"/>
        </w:rPr>
      </w:r>
      <w:r>
        <w:rPr>
          <w:lang w:val="id_ID" w:bidi="id_ID"/>
        </w:rPr>
        <w:t xml:space="preserve">Orang-orang menggunakan dua ungkapan puitis untuk berbicara tentang Allah dan surga yang maha tinggi, tempat di mana Allah tinggal. Mereka mengatakan damai di surga dan bahwa Allah menerima kemuliaan. Damai merujuk kepada orang-orang yang memiliki hubungan yang baik dengan Allah. Kemuliaan merujuk kepada pujian dan hormat kepada Allah. Beberapa orang Farisi, atau para pemimpin agama, mengatakan kepada Yesus untuk menghentikan para pengikut-Nya dari memuji Dia. Kita tidak tahu kapan orang-orang Farisi bergabung dengan kerumunan. Mereka mungkin telah bergabung di kerumunan ketika mereka datang dekat Yerusalem. Mereka memanggil Yesus "Guru," yang adalah gelar yang sopan untuk seorang pemimpin agama. Orang-orang Farisi tidak percaya bahwa Yesus adalah Juruselamat yang dijanjikan, sehingga mereka tidak ingin para pengikut Yesus memuji Dia sebagai Juruselamat yang dijanjikan. Tetapi Yesus menolak untuk mendiamkan para pengikut-Nya. </w:t>
      </w:r>
    </w:p>
    <w:p>
      <w:pPr/>
      <w:r>
        <w:rPr>
          <w:lang w:val="id_ID" w:bidi="id_ID"/>
        </w:rPr>
      </w:r>
      <w:r>
        <w:rPr>
          <w:lang w:val="id_ID" w:bidi="id_ID"/>
        </w:rPr>
        <w:t xml:space="preserve">Yesus menekankan bahwa seluruh kerumunan para pengikut adalah benar untuk memuji Dia sebagai Juruselamat yang dijanjikan. Yesus mengatakan jika mereka diam, batu-batu akan berteriak. Yesus tidak bermaksud bahwa batu-batu itu akan benar-benar berteriak. Yesus mengatakan bahwa jika murid-murid-Nya tidak memuji Dia, maka batu-batu akan memuji Dia. Yesus bermaksud bahwa tidak mungkin untuk menghentikan orang-orang yang memuji Dia. Ketika Yesus cukup dekat untuk melihat kota Yerusalem, dia mulai menangis dengan nyaring. Yesus sedih karena Dia tahu hal-hal mengerikan apa yang akan terjadi di masa depan kepada orang-orang dan bangunan-bangunan. Yesus berbicara kepada kota Yerusalem seolah-olah itu adalah seorang pribadi. Yesus mengatakan "itu tersembunyi dari matamu," yang berarti bahwa orang-orang tidak dapat memahami apa yang akan memberikan mereka damai sejahtera. Jika mereka menerima Yesus sebagai Juruselamat yang dijanjikan, maka mereka akan memiliki damai sejahtera dengan Allah dan Allah tidak akan menghancurkan kota mereka di masa depan. Tetapi mereka tidak menerima Yesus. </w:t>
      </w:r>
    </w:p>
    <w:p>
      <w:pPr/>
      <w:r>
        <w:rPr>
          <w:lang w:val="id_ID" w:bidi="id_ID"/>
        </w:rPr>
      </w:r>
      <w:r>
        <w:rPr>
          <w:lang w:val="id_ID" w:bidi="id_ID"/>
        </w:rPr>
        <w:t xml:space="preserve">Yesus kemudian menggambarkan apa yang tentara Romawi akan lakukan kepada Yerusalem di masa depan. Mereka akan membangun tanggul atau tembok besar di sekitar kota, sehingga orang-orang tidak dapat masuk atau keluar. Kemudian mereka akan menyerang kota dari balik tembok. Orang-orang Romawi akan menyerang dari setiap sisi. </w:t>
      </w:r>
    </w:p>
    <w:p>
      <w:pPr/>
      <w:r>
        <w:rPr>
          <w:lang w:val="id_ID" w:bidi="id_ID"/>
        </w:rPr>
      </w:r>
      <w:r>
        <w:rPr>
          <w:lang w:val="id_ID" w:bidi="id_ID"/>
        </w:rPr>
        <w:t>Berhenti dan tunjukkan gambar tanggul yang digunakan dalam perang.</w:t>
      </w:r>
    </w:p>
    <w:p>
      <w:pPr/>
      <w:r>
        <w:rPr>
          <w:lang w:val="id_ID" w:bidi="id_ID"/>
        </w:rPr>
      </w:r>
      <w:r>
        <w:rPr>
          <w:lang w:val="id_ID" w:bidi="id_ID"/>
        </w:rPr>
        <w:t xml:space="preserve">Yesus memanggil orang-orang dari Yerusalem dengan sebutan "anak-anak." Dia mengatakan bahwa para prajurit akan membunuh mereka dengan melemparkan mereka ke tanah dengan kasar. Yesus membesar-besarkan penghancuran Yerusalem dengan mengatakan bahwa satu batu pun tidak akan dibiarkan di atas batu yang lain. Ini berarti bahwa musuh akan benar-benar menghancurkan Yerusalem. Yesus mengatakan ini akan terjadi kepada orang-orang Yerusalem karena mereka tidak mengenal Allah yang datang kepada mereka. Yesus merujuk kepada Allah yang mengunjungi orang-orang dalam pribadi Yesus, Juruselamat yang dijanjikan. Allah mengutus Yesus untuk membawa keselamatan dan berkat kepada orang-orang Yerusalem, tetapi mereka tidak menerima Dia. </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 xml:space="preserve">Dalam sesi ini, Anda akan membantu kelompok memvisualisasikan kisah ini. Anda akan membantu kelompok mendefinisikan adegan, latar, dan karakter dalam kisah ini. </w:t>
      </w:r>
    </w:p>
    <w:p>
      <w:pPr/>
      <w:r>
        <w:rPr>
          <w:lang w:val="id_ID" w:bidi="id_ID"/>
        </w:rPr>
      </w:r>
      <w:r>
        <w:rPr>
          <w:lang w:val="id_ID" w:bidi="id_ID"/>
        </w:rPr>
        <w:t>Kisah ini memiliki empat adegan.</w:t>
      </w:r>
    </w:p>
    <w:p>
      <w:pPr/>
      <w:r>
        <w:rPr>
          <w:lang w:val="id_ID" w:bidi="id_ID"/>
        </w:rPr>
      </w:r>
      <w:r>
        <w:rPr>
          <w:b/>
          <w:lang w:val="id_ID" w:bidi="id_ID"/>
        </w:rPr>
        <w:t>Adegan pertama:</w:t>
      </w:r>
      <w:r>
        <w:rPr>
          <w:lang w:val="id_ID" w:bidi="id_ID"/>
        </w:rPr>
        <w:t xml:space="preserve"> Yesus, para murid-Nya dan kerumunan besar sedang dalam perjalanan ke Yerusalem. Yesus sedang berjalan di depan para pengikut-Nya. Yesus mengutus dua orang murid untuk mendahului. Yesus mengatakan kepada mereka bahwa mereka akan melihat seekor keledai muda yang belum pernah ditunggangi oleh siapapun juga. Yesus memberi mereka petunjuk untuk membawanya kepada-Nya. </w:t>
      </w:r>
    </w:p>
    <w:p>
      <w:pPr/>
      <w:r>
        <w:rPr>
          <w:lang w:val="id_ID" w:bidi="id_ID"/>
        </w:rPr>
      </w:r>
      <w:r>
        <w:rPr>
          <w:b/>
          <w:lang w:val="id_ID" w:bidi="id_ID"/>
        </w:rPr>
        <w:t>Adegan kedua:</w:t>
      </w:r>
      <w:r>
        <w:rPr>
          <w:lang w:val="id_ID" w:bidi="id_ID"/>
        </w:rPr>
        <w:t xml:space="preserve"> Para murid melakukan apa yang dikatakan Yesus kepada mereka. Mereka membawa keledai muda itu kepada Yesus. Para murid melemparkan pakaian luar mereka pada keledai untuk ditunggangi Yesus. Mereka melemparkan pakaian mereka di jalan saat keledai itu berjalan menuju Yerusalem. </w:t>
      </w:r>
    </w:p>
    <w:p>
      <w:pPr/>
      <w:r>
        <w:rPr>
          <w:lang w:val="id_ID" w:bidi="id_ID"/>
        </w:rPr>
      </w:r>
      <w:r>
        <w:rPr>
          <w:b/>
          <w:lang w:val="id_ID" w:bidi="id_ID"/>
        </w:rPr>
        <w:t>Adegan ketiga:</w:t>
      </w:r>
      <w:r>
        <w:rPr>
          <w:lang w:val="id_ID" w:bidi="id_ID"/>
        </w:rPr>
        <w:t xml:space="preserve"> Yesus sedang menaiki keledai itu. Para pengikut Yesus memuji Allah ketika mereka berjalan menuruni Bukit Zaitun. Beberapa orang Farisi mengatakan kepada Yesus untuk mendiamkan para pengikut-Nya. Yesus menjawab mereka dengan mengatakan bahwa jika Dia menghentikan mereka maka batu-batu akan memuji Dia. </w:t>
      </w:r>
    </w:p>
    <w:p>
      <w:pPr/>
      <w:r>
        <w:rPr>
          <w:lang w:val="id_ID" w:bidi="id_ID"/>
        </w:rPr>
      </w:r>
      <w:r>
        <w:rPr>
          <w:b/>
          <w:lang w:val="id_ID" w:bidi="id_ID"/>
        </w:rPr>
        <w:t>Adegan keempat:</w:t>
      </w:r>
      <w:r>
        <w:rPr>
          <w:lang w:val="id_ID" w:bidi="id_ID"/>
        </w:rPr>
        <w:t xml:space="preserve"> Yesus mulai menangis ketika Dia lebih dekat ke Yerusalem. Yesus mengatakan bahwa sudah terlambat bagi orang-orang dari Yerusalem untuk menemukan jalan menuju damai. Yesus mengatakan kepada mereka tentang peristiwa-peristiwa yang belum terjadi. Yesus mengatakan bahwa musuh-musuh akan mengambil alih dan benar-benar menghancurkan kota itu. </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2 murid yang pergi untuk mengambil keledai itu.</w:t>
      </w:r>
    </w:p>
    <w:p>
      <w:pPr>
        <w:pStyle w:val="ListBullet"/>
        <w:spacing w:line="240" w:lineRule="auto"/>
        <w:ind w:left="720"/>
      </w:pPr>
      <w:r>
        <w:rPr>
          <w:lang w:val="id_ID" w:bidi="id_ID"/>
        </w:rPr>
      </w:r>
      <w:r>
        <w:rPr>
          <w:lang w:val="id_ID" w:bidi="id_ID"/>
        </w:rPr>
        <w:t>Para pemilik keledai</w:t>
      </w:r>
    </w:p>
    <w:p>
      <w:pPr>
        <w:pStyle w:val="ListBullet"/>
        <w:spacing w:line="240" w:lineRule="auto"/>
        <w:ind w:left="720"/>
      </w:pPr>
      <w:r>
        <w:rPr>
          <w:lang w:val="id_ID" w:bidi="id_ID"/>
        </w:rPr>
      </w:r>
      <w:r>
        <w:rPr>
          <w:lang w:val="id_ID" w:bidi="id_ID"/>
        </w:rPr>
        <w:t>Kerumunan orang yang menghamparkan pakaian mereka</w:t>
      </w:r>
    </w:p>
    <w:p>
      <w:pPr>
        <w:pStyle w:val="ListBullet"/>
        <w:spacing w:line="240" w:lineRule="auto"/>
        <w:ind w:left="720"/>
      </w:pPr>
      <w:r>
        <w:rPr>
          <w:lang w:val="id_ID" w:bidi="id_ID"/>
        </w:rPr>
      </w:r>
      <w:r>
        <w:rPr>
          <w:lang w:val="id_ID" w:bidi="id_ID"/>
        </w:rPr>
        <w:t>Para pengikut yang bernyanyi</w:t>
      </w:r>
    </w:p>
    <w:p>
      <w:pPr>
        <w:pStyle w:val="ListBullet"/>
        <w:spacing w:line="240" w:lineRule="auto"/>
        <w:ind w:left="720"/>
      </w:pPr>
      <w:r>
        <w:rPr>
          <w:lang w:val="id_ID" w:bidi="id_ID"/>
        </w:rPr>
      </w:r>
      <w:r>
        <w:rPr>
          <w:lang w:val="id_ID" w:bidi="id_ID"/>
        </w:rPr>
        <w:t>Orang-orang Farisi</w:t>
      </w:r>
    </w:p>
    <w:p>
      <w:pPr>
        <w:pStyle w:val="ListBullet"/>
        <w:spacing w:line="240" w:lineRule="auto"/>
        <w:ind w:left="720"/>
      </w:pPr>
      <w:r>
        <w:rPr>
          <w:lang w:val="id_ID" w:bidi="id_ID"/>
        </w:rPr>
      </w:r>
      <w:r>
        <w:rPr>
          <w:lang w:val="id_ID" w:bidi="id_ID"/>
        </w:rPr>
        <w:t>Rakyat Yerusalem</w:t>
      </w:r>
    </w:p>
    <w:p>
      <w:pPr>
        <w:pStyle w:val="ListBullet"/>
        <w:spacing w:line="240" w:lineRule="auto"/>
        <w:ind w:left="720"/>
      </w:pPr>
      <w:r>
        <w:rPr>
          <w:lang w:val="id_ID" w:bidi="id_ID"/>
        </w:rPr>
      </w:r>
      <w:r>
        <w:rPr>
          <w:lang w:val="id_ID" w:bidi="id_ID"/>
        </w:rPr>
        <w:t>Musuh-musuh</w:t>
      </w:r>
    </w:p>
    <w:p>
      <w:pPr/>
      <w:r>
        <w:rPr>
          <w:lang w:val="id_ID" w:bidi="id_ID"/>
        </w:rPr>
      </w:r>
      <w:r>
        <w:rPr>
          <w:lang w:val="id_ID" w:bidi="id_ID"/>
        </w:rPr>
        <w:t xml:space="preserve">Dalam sesi ini, ambillah papan cerita kelompok, gambarlah, atau gunakan beberapa macam alat peraga (benda-benda yang dapat Anda pindahkan seperti batu, batang, mainan anak-anak) untuk memvisualisasikan kisah dan adegan di dalamnya. </w:t>
      </w:r>
    </w:p>
    <w:p>
      <w:pPr/>
      <w:r>
        <w:rPr>
          <w:lang w:val="id_ID" w:bidi="id_ID"/>
        </w:rPr>
      </w:r>
      <w:r>
        <w:rPr>
          <w:lang w:val="id_ID" w:bidi="id_ID"/>
        </w:rPr>
        <w:t xml:space="preserve">Penting untuk diingat bahwa Yesus baru saja selesai menceritakan sebuah perumpamaan untuk menjelaskan bahwa hal-hal yang akan terjadi akan berbeda dari apa yang diharapkan para pengikut-Nya. </w:t>
      </w:r>
    </w:p>
    <w:p>
      <w:pPr/>
      <w:r>
        <w:rPr>
          <w:lang w:val="id_ID" w:bidi="id_ID"/>
        </w:rPr>
      </w:r>
      <w:r>
        <w:rPr>
          <w:lang w:val="id_ID" w:bidi="id_ID"/>
        </w:rPr>
        <w:t xml:space="preserve">Penting untuk diingat bahwa Yesus mengetahui tentang keledai yang terikat di desa itu. Yesus tidak berada di sana sebelumnya. Itu adalah mungkin bahwa Yesus dalam beberapa cara mengatur sebelumnya agar seekor keledai muda menunggu-Nya di kota. Dua pengikut itu menemukan semua seperti yang telah Yesus katakan. </w:t>
      </w:r>
    </w:p>
    <w:p>
      <w:pPr/>
      <w:r>
        <w:rPr>
          <w:lang w:val="id_ID" w:bidi="id_ID"/>
        </w:rPr>
      </w:r>
      <w:r>
        <w:rPr>
          <w:lang w:val="id_ID" w:bidi="id_ID"/>
        </w:rPr>
        <w:t>Penting untuk diingat bahwa tindakan mengatur Yesus di atas keledai tidak berarti bahwa mereka mengangkat Yesus untuk menaikkan Dia ke atas keledai itu. Mereka mungkin hanya membantunya sebagai cara untuk menghormatinya.</w:t>
      </w:r>
    </w:p>
    <w:p>
      <w:pPr/>
      <w:r>
        <w:rPr>
          <w:lang w:val="id_ID" w:bidi="id_ID"/>
        </w:rPr>
      </w:r>
      <w:r>
        <w:rPr>
          <w:lang w:val="id_ID" w:bidi="id_ID"/>
        </w:rPr>
        <w:t xml:space="preserve">Penting untuk diingat bahwa ketika kerumunan orang banyak menaruh jubah mereka di tanah, mereka menunjukkan rasa hormat kepada Yesus. </w:t>
      </w:r>
    </w:p>
    <w:p>
      <w:pPr/>
      <w:r>
        <w:rPr>
          <w:lang w:val="id_ID" w:bidi="id_ID"/>
        </w:rPr>
      </w:r>
      <w:r>
        <w:rPr>
          <w:lang w:val="id_ID" w:bidi="id_ID"/>
        </w:rPr>
        <w:t xml:space="preserve">Penting untuk diingat bahwa Yesus dan para murid-Nya harus turun ke suatu lembah sebelum kembali ke Yerusalem. </w:t>
      </w:r>
    </w:p>
    <w:p>
      <w:pPr/>
      <w:r>
        <w:rPr>
          <w:lang w:val="id_ID" w:bidi="id_ID"/>
        </w:rPr>
      </w:r>
      <w:r>
        <w:rPr>
          <w:lang w:val="id_ID" w:bidi="id_ID"/>
        </w:rPr>
        <w:t xml:space="preserve">Penting untuk diingat bahwa cara orang banyak memuji Yesus menyiratkan bahwa mereka percaya bahwa Yesus adalah Juruselamat yang dijanjikan. disitu ada kerumunan banyak orang di Yerusalem pada saat itu karena saat itu mendekati hari libur penting. </w:t>
      </w:r>
    </w:p>
    <w:p>
      <w:pPr/>
      <w:r>
        <w:rPr>
          <w:lang w:val="id_ID" w:bidi="id_ID"/>
        </w:rPr>
      </w:r>
      <w:r>
        <w:rPr>
          <w:lang w:val="id_ID" w:bidi="id_ID"/>
        </w:rPr>
        <w:t>Penting untuk diingat bahwa sebelum Yesus lahir, seorang Nabi menyebutkan bahwa Juruselamat akan datang mengendarai seekor keledai sebagai raja yang menang dan rendah hati.</w:t>
      </w:r>
    </w:p>
    <w:p>
      <w:pPr/>
      <w:r>
        <w:rPr>
          <w:lang w:val="id_ID" w:bidi="id_ID"/>
        </w:rPr>
      </w:r>
      <w:r>
        <w:rPr>
          <w:lang w:val="id_ID" w:bidi="id_ID"/>
        </w:rPr>
        <w:t xml:space="preserve">Orang-orang Farisi mengkritik Yesus karena mengizinkan para pengikut-Nya memuji Dia sebagai Juruselamat yang dijanjikan. Tetapi Yesus mengatakan bahwa jika mereka tidak memuji Dia maka batu-batu akan memuji Dia. </w:t>
      </w:r>
    </w:p>
    <w:p>
      <w:pPr/>
      <w:r>
        <w:rPr>
          <w:lang w:val="id_ID" w:bidi="id_ID"/>
        </w:rPr>
      </w:r>
      <w:r>
        <w:rPr>
          <w:lang w:val="id_ID" w:bidi="id_ID"/>
        </w:rPr>
        <w:t>Penting untuk diingat bahwa "batu-batu akan berteriak" adalah sebuah bentuk kiasan. Yesus tidak mengatakan batu-batu akan benar-benar berteriak, melainkan bahwa tidak mungkin menghentikan orang-orang untuk memuji dia.</w:t>
      </w:r>
    </w:p>
    <w:p>
      <w:pPr/>
      <w:r>
        <w:rPr>
          <w:lang w:val="id_ID" w:bidi="id_ID"/>
        </w:rPr>
      </w:r>
      <w:r>
        <w:rPr>
          <w:lang w:val="id_ID" w:bidi="id_ID"/>
        </w:rPr>
        <w:t xml:space="preserve">Ketika Yesus memasuki Yerusalem, Dia mulai menangis atas kota itu karena Dia tahu apa yang akan terjadi padanya. </w:t>
      </w:r>
    </w:p>
    <w:p>
      <w:pPr/>
      <w:r>
        <w:rPr>
          <w:lang w:val="id_ID" w:bidi="id_ID"/>
        </w:rPr>
      </w:r>
      <w:r>
        <w:rPr>
          <w:lang w:val="id_ID" w:bidi="id_ID"/>
        </w:rPr>
        <w:t xml:space="preserve">Penting untuk diingat bahwa ketika Yesus mengatakan "tidak ada satu batu pun yang akan dibiarkan di atas batu yang lain," bahwa Dia sedang membesar-besarkan. Yesus bermaksud bahwa Yerusalem akan benar-benar hancur. </w:t>
      </w:r>
    </w:p>
    <w:p>
      <w:pPr/>
      <w:r>
        <w:rPr>
          <w:lang w:val="id_ID" w:bidi="id_ID"/>
        </w:rPr>
      </w:r>
      <w:r>
        <w:rPr>
          <w:lang w:val="id_ID" w:bidi="id_ID"/>
        </w:rPr>
        <w:t xml:space="preserve">Penting untuk diingat bahwa ketika Yesus mengatakan "anak-anakmu bersama dirimu" bahwa Dia merujuk kepada orang-orang dari Yerusalem dan kota itu sendiri. </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Dalam sesi ini, kelompok akan mendramatisir kisah tersebut.</w:t>
      </w:r>
    </w:p>
    <w:p>
      <w:pPr/>
      <w:r>
        <w:rPr>
          <w:lang w:val="id_ID" w:bidi="id_ID"/>
        </w:rPr>
      </w:r>
      <w:r>
        <w:rPr>
          <w:lang w:val="id_ID" w:bidi="id_ID"/>
        </w:rPr>
        <w:t>Kisah ini memiliki empat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2 murid yang pergi untuk mengambil keledai</w:t>
      </w:r>
    </w:p>
    <w:p>
      <w:pPr>
        <w:pStyle w:val="ListBullet"/>
        <w:spacing w:line="240" w:lineRule="auto"/>
        <w:ind w:left="720"/>
      </w:pPr>
      <w:r>
        <w:rPr>
          <w:lang w:val="id_ID" w:bidi="id_ID"/>
        </w:rPr>
      </w:r>
      <w:r>
        <w:rPr>
          <w:lang w:val="id_ID" w:bidi="id_ID"/>
        </w:rPr>
        <w:t>Para pemilik keledai</w:t>
      </w:r>
    </w:p>
    <w:p>
      <w:pPr>
        <w:pStyle w:val="ListBullet"/>
        <w:spacing w:line="240" w:lineRule="auto"/>
        <w:ind w:left="720"/>
      </w:pPr>
      <w:r>
        <w:rPr>
          <w:lang w:val="id_ID" w:bidi="id_ID"/>
        </w:rPr>
      </w:r>
      <w:r>
        <w:rPr>
          <w:lang w:val="id_ID" w:bidi="id_ID"/>
        </w:rPr>
        <w:t>Kerumunan orang yang menghamparkan pakaian mereka</w:t>
      </w:r>
    </w:p>
    <w:p>
      <w:pPr>
        <w:pStyle w:val="ListBullet"/>
        <w:spacing w:line="240" w:lineRule="auto"/>
        <w:ind w:left="720"/>
      </w:pPr>
      <w:r>
        <w:rPr>
          <w:lang w:val="id_ID" w:bidi="id_ID"/>
        </w:rPr>
      </w:r>
      <w:r>
        <w:rPr>
          <w:lang w:val="id_ID" w:bidi="id_ID"/>
        </w:rPr>
        <w:t xml:space="preserve">Para pengikut yang bernyanyi </w:t>
      </w:r>
    </w:p>
    <w:p>
      <w:pPr>
        <w:pStyle w:val="ListBullet"/>
        <w:spacing w:line="240" w:lineRule="auto"/>
        <w:ind w:left="720"/>
      </w:pPr>
      <w:r>
        <w:rPr>
          <w:lang w:val="id_ID" w:bidi="id_ID"/>
        </w:rPr>
      </w:r>
      <w:r>
        <w:rPr>
          <w:lang w:val="id_ID" w:bidi="id_ID"/>
        </w:rPr>
        <w:t>Orang-orang Farisi</w:t>
      </w:r>
    </w:p>
    <w:p>
      <w:pPr>
        <w:pStyle w:val="ListBullet"/>
        <w:spacing w:line="240" w:lineRule="auto"/>
        <w:ind w:left="720"/>
      </w:pPr>
      <w:r>
        <w:rPr>
          <w:lang w:val="id_ID" w:bidi="id_ID"/>
        </w:rPr>
      </w:r>
      <w:r>
        <w:rPr>
          <w:lang w:val="id_ID" w:bidi="id_ID"/>
        </w:rPr>
        <w:t>Rakyat Yerusalem</w:t>
      </w:r>
    </w:p>
    <w:p>
      <w:pPr>
        <w:pStyle w:val="ListBullet"/>
        <w:spacing w:line="240" w:lineRule="auto"/>
        <w:ind w:left="720"/>
      </w:pPr>
      <w:r>
        <w:rPr>
          <w:lang w:val="id_ID" w:bidi="id_ID"/>
        </w:rPr>
      </w:r>
      <w:r>
        <w:rPr>
          <w:lang w:val="id_ID" w:bidi="id_ID"/>
        </w:rPr>
        <w:t>Musuh-musuh</w:t>
      </w:r>
    </w:p>
    <w:p>
      <w:pPr/>
      <w:r>
        <w:rPr>
          <w:lang w:val="id_ID" w:bidi="id_ID"/>
        </w:rPr>
      </w:r>
      <w:r>
        <w:rPr>
          <w:lang w:val="id_ID" w:bidi="id_ID"/>
        </w:rPr>
        <w:t>Minta tim untuk memerankan kisah itu dua kali. Pertama, minta mereka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itu untuk pertama kali, perhatikan dialog, alur, plot, dan kronologi kisah tersebut.</w:t>
      </w:r>
    </w:p>
    <w:p>
      <w:pPr/>
      <w:r>
        <w:rPr>
          <w:lang w:val="id_ID" w:bidi="id_ID"/>
        </w:rPr>
      </w:r>
      <w:r>
        <w:rPr>
          <w:lang w:val="id_ID" w:bidi="id_ID"/>
        </w:rPr>
        <w:t xml:space="preserve">Pastikan bahwa tim memerankan Yesus yang berjalan di depan para murid-Nya sebelum Dia mengatakan kepada dua orang pengikut-Nya di mana mereka dapat menemukan seekor keledai untuk ditunggangi oleh-Nya. </w:t>
      </w:r>
    </w:p>
    <w:p>
      <w:pPr/>
      <w:r>
        <w:rPr>
          <w:lang w:val="id_ID" w:bidi="id_ID"/>
        </w:rPr>
      </w:r>
      <w:r>
        <w:rPr>
          <w:lang w:val="id_ID" w:bidi="id_ID"/>
        </w:rPr>
        <w:t xml:space="preserve">Pastikan bahwa tim memerankan orang-orang Farisi di antara kerumunan bersama Yesus ketika Dia dekat dengan Yerusalem. </w:t>
      </w:r>
    </w:p>
    <w:p>
      <w:pPr/>
      <w:r>
        <w:rPr>
          <w:lang w:val="id_ID" w:bidi="id_ID"/>
        </w:rPr>
      </w:r>
      <w:r>
        <w:rPr>
          <w:lang w:val="id_ID" w:bidi="id_ID"/>
        </w:rPr>
        <w:t>Saat tim memerankan kisah ini untuk kedua kali, hentikan mereka pada titik tertentu.</w:t>
      </w:r>
    </w:p>
    <w:p>
      <w:pPr/>
      <w:r>
        <w:rPr>
          <w:lang w:val="id_ID" w:bidi="id_ID"/>
        </w:rPr>
      </w:r>
      <w:r>
        <w:rPr>
          <w:lang w:val="id_ID" w:bidi="id_ID"/>
        </w:rPr>
        <w:t>Perankan Yesus yang semakin dekat ke Yerusalem. Yesus mengutus dua murid pergi untuk mendapatkan seekor keledai. Yesus mengatakan kepada mereka jika pemilik itu bertanya, "Mengapa engkau melepaskannya?" mereka harus mengatakan "Tuan yang membutuhkannya." Para murid melakukan apa yang dikatakan Yesus kepada mereka, dan itu terjadi persis seperti yang dikatakan Yesus.</w:t>
      </w:r>
    </w:p>
    <w:p>
      <w:pPr/>
      <w:r>
        <w:rPr>
          <w:lang w:val="id_ID" w:bidi="id_ID"/>
        </w:rPr>
      </w:r>
      <w:r>
        <w:rPr>
          <w:lang w:val="id_ID" w:bidi="id_ID"/>
        </w:rPr>
        <w:t xml:space="preserve">Hentikan adegannya: Tanyakan kepada para aktor yang memerankan murid-murid, ”Bagaimana perasaan kalian?” Anda mungkin mendengar hal-hal seperti, "Saya gugup tentang mengambil keledai seseorang," "Yesus benar! Itu terjadi seperti yang Dia katakan," dan "Aku berbahagia, Aku akan melihat raja masuk ke Yerusalem. Inilah yang telah kita tunggu-tunggu. Tanyakan kepada aktor yang berperan sebagai pemilik keledai, "Bagaimana perasaan Anda?" Anda mungkin mendengar hal-hal seperti, "Akhirnya! Yesus telah datang," "Bersemangat. Juruselamat yang dijanjikan berada di sini," dan "Saya senang keledai saya akan digunakan untuk tujuan yang penting seperti itu." Ulangi adegannya. </w:t>
      </w:r>
    </w:p>
    <w:p>
      <w:pPr/>
      <w:r>
        <w:rPr>
          <w:lang w:val="id_ID" w:bidi="id_ID"/>
        </w:rPr>
      </w:r>
      <w:r>
        <w:rPr>
          <w:lang w:val="id_ID" w:bidi="id_ID"/>
        </w:rPr>
        <w:t xml:space="preserve">Perankan para murid yang membawa keledai itu kepada Yesus Para murid mengenakan pakaian di atas keledai dan membantu Yesus naik ke keledai. Yesus sedang menaiki keledai dan Dia turun ke jalan yang berasal dari Bukit Zaitun. Para pengikut Yesus bernyanyi dan memuji Allah atas mujizat yang mereka lihat yang Yesus lakukan. Para pengikut mengenali Yesus sebagai raja yang diutus oleh Tuhan. </w:t>
      </w:r>
    </w:p>
    <w:p>
      <w:pPr/>
      <w:r>
        <w:rPr>
          <w:lang w:val="id_ID" w:bidi="id_ID"/>
        </w:rPr>
      </w:r>
      <w:r>
        <w:rPr>
          <w:lang w:val="id_ID" w:bidi="id_ID"/>
        </w:rPr>
        <w:t>Hentikan adegannya: Tanyakan kepada aktor yang memerankan kerumunan, ”Bagaimana perasaan Anda?” Anda mungkin mendengar hal-hal seperti, "Ini adalah waktu yang telah kita tunggu-tunggu! Sekarang Israel akan memiliki seorang raja baru," "saya merasa bahagia karena saya dapat melihat Raja itu," "Bersyukur! Allah telah mendengar doa-doa kita dan mengutus Juruselamat yang dijanjikan," dan "Penuh pertimbangan. Yesus sangat berbeda dari apa yang saya harapkan. Dia adalah seorang raja yang rendah hati." Ulang adegannya.</w:t>
      </w:r>
    </w:p>
    <w:p>
      <w:pPr/>
      <w:r>
        <w:rPr>
          <w:lang w:val="id_ID" w:bidi="id_ID"/>
        </w:rPr>
      </w:r>
      <w:r>
        <w:rPr>
          <w:lang w:val="id_ID" w:bidi="id_ID"/>
        </w:rPr>
        <w:t xml:space="preserve">Beberapa orang Farisi yang berada di antara kerumunan mengatakan kepada Yesus untuk mengatakan kepada para pengikut-Nya bahwa mereka melakukan kesalahan dengan mengatakan hal-hal itu. Yesus menjawab bahwa jika para pengikut-Nya diam maka batu-batu akan bernyanyi. </w:t>
      </w:r>
    </w:p>
    <w:p>
      <w:pPr/>
      <w:r>
        <w:rPr>
          <w:lang w:val="id_ID" w:bidi="id_ID"/>
        </w:rPr>
      </w:r>
      <w:r>
        <w:rPr>
          <w:lang w:val="id_ID" w:bidi="id_ID"/>
        </w:rPr>
        <w:t xml:space="preserve">Hentikan adegannya: Tanyakan kepada aktor yang memerankan orang Farisi itu, ”Bagaimana perasaan Anda?” Saudara mungkin mendengar hal-hal seperti, "Marah." Bagaimana Yesus dapat mengklaim sebagai Juruselamat yang dijanjikan?" "Kesal. Lihat berapa banyak orang yang percaya bahwa Yesus adalah raja!" dan "Kita harus segera menghentikan Yesus atau semua orang akan mengikuti Dia!" Ulangi adegannya. </w:t>
      </w:r>
    </w:p>
    <w:p>
      <w:pPr/>
      <w:r>
        <w:rPr>
          <w:lang w:val="id_ID" w:bidi="id_ID"/>
        </w:rPr>
      </w:r>
      <w:r>
        <w:rPr>
          <w:lang w:val="id_ID" w:bidi="id_ID"/>
        </w:rPr>
        <w:t xml:space="preserve">Perankan Yesus yang mendekati Yerusalem Dengan kesedihan yang besar, Yesus mengatakan bahwa Yerusalem tidak mengenali saat Allah datang untuk menyelamatkan orang-orang Yerusalem. Orang-orang Yerusalem akan ditaklukkan dan dihancurkan di masa depan. </w:t>
      </w:r>
    </w:p>
    <w:p>
      <w:pPr/>
      <w:r>
        <w:rPr>
          <w:lang w:val="id_ID" w:bidi="id_ID"/>
        </w:rPr>
      </w:r>
      <w:r>
        <w:rPr>
          <w:lang w:val="id_ID" w:bidi="id_ID"/>
        </w:rPr>
        <w:t>Hentikan adegannya: Tanyakan kepada aktor yang memerankan Yesus, ”Bagaimana perasaan Anda?” Anda mungkin akan mendengar hal-hal seperti, "Ditolak." Mereka tidak dapat melihat bahwa Aku adalah yang diutus oleh Bapa-Ku," "Sedih. Sangat menyakitkan untuk berpikir tentang penderitaan yang akan dihadapi orang-orang-Ku," dan "Dosa sedang mencengkeram orang-orang-Ku dari Allah. Saya tahu apa yang harus saya lakukan."</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Yesus akan masuk ke kota </w:t>
      </w:r>
      <w:hyperlink r:id="rId21">
        <w:r>
          <w:rPr>
            <w:lang w:val="id_ID" w:bidi="id_ID"/>
          </w:rPr>
          <w:rPr>
            <w:color w:val="0000EE"/>
            <w:u w:val="single"/>
          </w:rPr>
          <w:t>Yerusalem</w:t>
        </w:r>
      </w:hyperlink>
      <w:r>
        <w:rPr>
          <w:lang w:val="id_ID" w:bidi="id_ID"/>
        </w:rPr>
        <w:t xml:space="preserve">. Dia mengutus dua orang </w:t>
      </w:r>
      <w:r>
        <w:rPr>
          <w:b/>
          <w:lang w:val="id_ID" w:bidi="id_ID"/>
        </w:rPr>
        <w:t>murid-Nya</w:t>
      </w:r>
      <w:r>
        <w:rPr>
          <w:lang w:val="id_ID" w:bidi="id_ID"/>
        </w:rPr>
        <w:t xml:space="preserve"> atau para pengikut terdekat-Nya, untuk membawa seekor keledai untuk ditunggangi oleh-Nya. Pastikan untuk menerjemahkan para murid dengan cara yang sama seperti yang telah Anda lakukan sebelumnya. </w:t>
      </w:r>
      <w:hyperlink r:id="rId171">
        <w:r>
          <w:rPr>
            <w:lang w:val="id_ID" w:bidi="id_ID"/>
          </w:rPr>
          <w:rPr>
            <w:color w:val="0000EE"/>
            <w:u w:val="single"/>
          </w:rPr>
          <w:t>Murid</w:t>
        </w:r>
      </w:hyperlink>
      <w:r>
        <w:rPr>
          <w:lang w:val="id_ID" w:bidi="id_ID"/>
        </w:rPr>
        <w:t xml:space="preserve"> terdapat di Daftar Kata Utama. </w:t>
      </w:r>
    </w:p>
    <w:p>
      <w:pPr/>
      <w:r>
        <w:rPr>
          <w:lang w:val="id_ID" w:bidi="id_ID"/>
        </w:rPr>
      </w:r>
      <w:r>
        <w:rPr>
          <w:lang w:val="id_ID" w:bidi="id_ID"/>
        </w:rPr>
        <w:t>Yesus mengatakan ketika pemiliknya bertanya kepada murid-murid mengapa mereka mengambil keledai itu bahwa mereka harus menjawab "</w:t>
      </w:r>
      <w:r>
        <w:rPr>
          <w:b/>
          <w:lang w:val="id_ID" w:bidi="id_ID"/>
        </w:rPr>
        <w:t>Tuhan</w:t>
      </w:r>
      <w:r>
        <w:rPr>
          <w:lang w:val="id_ID" w:bidi="id_ID"/>
        </w:rPr>
        <w:t xml:space="preserve"> membutuhkannya." Di sini Tuhan berarti tuan atau seseorang yang memiliki otoritas. Pastikan untuk menerjemahkan Tuhan dengan cara yang sama seperti yang telah Anda lakukan sebelumnya. </w:t>
      </w:r>
      <w:hyperlink r:id="rId24">
        <w:r>
          <w:rPr>
            <w:lang w:val="id_ID" w:bidi="id_ID"/>
          </w:rPr>
          <w:rPr>
            <w:color w:val="0000EE"/>
            <w:u w:val="single"/>
          </w:rPr>
          <w:t>Tuhan</w:t>
        </w:r>
      </w:hyperlink>
      <w:r>
        <w:rPr>
          <w:lang w:val="id_ID" w:bidi="id_ID"/>
        </w:rPr>
        <w:t xml:space="preserve"> terdapat di Daftar Kata Utama. </w:t>
      </w:r>
    </w:p>
    <w:p>
      <w:pPr/>
      <w:r>
        <w:rPr>
          <w:lang w:val="id_ID" w:bidi="id_ID"/>
        </w:rPr>
      </w:r>
      <w:r>
        <w:rPr>
          <w:lang w:val="id_ID" w:bidi="id_ID"/>
        </w:rPr>
        <w:t xml:space="preserve">Para murid mematuhi Yesus dan membawa keledai itu kepada-Nya. Kemudian mereka membantu Dia naik ke keledai dan melemparkan </w:t>
      </w:r>
      <w:r>
        <w:rPr>
          <w:b/>
          <w:lang w:val="id_ID" w:bidi="id_ID"/>
        </w:rPr>
        <w:t>jubah</w:t>
      </w:r>
      <w:r>
        <w:rPr>
          <w:lang w:val="id_ID" w:bidi="id_ID"/>
        </w:rPr>
        <w:t xml:space="preserve"> atau pakaian luar mereka, di jalan di depan Yesus agar keledai itu berjalan di atasnya. Ini adalah satu cara untuk menghormati Yesus. Pastikan menerjemahkan jubah dengan cara yang sama seperti yang telah Anda lakukan sebelumnya. </w:t>
      </w:r>
      <w:hyperlink r:id="rId290">
        <w:r>
          <w:rPr>
            <w:lang w:val="id_ID" w:bidi="id_ID"/>
          </w:rPr>
          <w:rPr>
            <w:color w:val="0000EE"/>
            <w:u w:val="single"/>
          </w:rPr>
          <w:t>Jubah</w:t>
        </w:r>
      </w:hyperlink>
      <w:r>
        <w:rPr>
          <w:lang w:val="id_ID" w:bidi="id_ID"/>
        </w:rPr>
        <w:t xml:space="preserve"> terdapat di Daftar Kata Utama. </w:t>
      </w:r>
    </w:p>
    <w:p>
      <w:pPr/>
      <w:r>
        <w:rPr>
          <w:lang w:val="id_ID" w:bidi="id_ID"/>
        </w:rPr>
      </w:r>
      <w:r>
        <w:rPr>
          <w:lang w:val="id_ID" w:bidi="id_ID"/>
        </w:rPr>
        <w:t xml:space="preserve">Berhenti dan tunjukkan kepada tim Anda sebuah gambar jubah sebagai referensi. </w:t>
      </w:r>
    </w:p>
    <w:p>
      <w:pPr/>
      <w:r>
        <w:rPr>
          <w:lang w:val="id_ID" w:bidi="id_ID"/>
        </w:rPr>
      </w:r>
      <w:r>
        <w:rPr>
          <w:lang w:val="id_ID" w:bidi="id_ID"/>
        </w:rPr>
        <w:t xml:space="preserve">Semua pengikut Yesus memuji Allah atas mujizat yang telah </w:t>
      </w:r>
      <w:r>
        <w:rPr>
          <w:b/>
          <w:lang w:val="id_ID" w:bidi="id_ID"/>
        </w:rPr>
        <w:t>dilakukan</w:t>
      </w:r>
      <w:r>
        <w:rPr>
          <w:lang w:val="id_ID" w:bidi="id_ID"/>
        </w:rPr>
        <w:t xml:space="preserve"> Yesus. Mujizat mengacu kepada tindakan penuh kuasa yang hanya bisa dilakukan Allah. Pastikan untuk menerjemahkan mujizat dengan cara yang sama seperti yang Anda lakukan sebelumnya. </w:t>
      </w:r>
      <w:hyperlink r:id="rId329">
        <w:r>
          <w:rPr>
            <w:lang w:val="id_ID" w:bidi="id_ID"/>
          </w:rPr>
          <w:rPr>
            <w:color w:val="0000EE"/>
            <w:u w:val="single"/>
          </w:rPr>
          <w:t>Mujizat</w:t>
        </w:r>
      </w:hyperlink>
      <w:r>
        <w:rPr>
          <w:lang w:val="id_ID" w:bidi="id_ID"/>
        </w:rPr>
        <w:t xml:space="preserve"> terdapat di Daftar Kata Utama.</w:t>
      </w:r>
    </w:p>
    <w:p>
      <w:pPr/>
      <w:r>
        <w:rPr>
          <w:lang w:val="id_ID" w:bidi="id_ID"/>
        </w:rPr>
      </w:r>
      <w:r>
        <w:rPr>
          <w:lang w:val="id_ID" w:bidi="id_ID"/>
        </w:rPr>
        <w:t>Orang-orang mengatakan "</w:t>
      </w:r>
      <w:r>
        <w:rPr>
          <w:b/>
          <w:lang w:val="id_ID" w:bidi="id_ID"/>
        </w:rPr>
        <w:t>Diberkatilah</w:t>
      </w:r>
      <w:r>
        <w:rPr>
          <w:lang w:val="id_ID" w:bidi="id_ID"/>
        </w:rPr>
        <w:t xml:space="preserve"> raja yang datang dalam nama </w:t>
      </w:r>
      <w:r>
        <w:rPr>
          <w:b/>
          <w:lang w:val="id_ID" w:bidi="id_ID"/>
        </w:rPr>
        <w:t>Tuhan</w:t>
      </w:r>
      <w:r>
        <w:rPr>
          <w:lang w:val="id_ID" w:bidi="id_ID"/>
        </w:rPr>
        <w:t xml:space="preserve">." Diberkati berarti bahwa Yesus memiliki perkenanan khusus dari Allah. Tuhan merujuk kepada nama pribadi Allah, </w:t>
      </w:r>
      <w:r>
        <w:rPr>
          <w:b/>
          <w:lang w:val="id_ID" w:bidi="id_ID"/>
        </w:rPr>
        <w:t>Yahweh</w:t>
      </w:r>
      <w:r>
        <w:rPr>
          <w:lang w:val="id_ID" w:bidi="id_ID"/>
        </w:rPr>
        <w:t xml:space="preserve">. Ungkapan ini berarti bahwa Yesus adalah raja dan Juruselamat yang dijanjikan yang diutus Allah dengan otoritas untuk mewakili-Nya. Pastikan untuk menerjemahkan diberkati dan Tuhan dengan cara yang sama seperti yang Anda lakukan sebelumnya. </w:t>
      </w:r>
      <w:hyperlink r:id="rId204">
        <w:r>
          <w:rPr>
            <w:lang w:val="id_ID" w:bidi="id_ID"/>
          </w:rPr>
          <w:rPr>
            <w:color w:val="0000EE"/>
            <w:u w:val="single"/>
          </w:rPr>
          <w:t>Diberkati</w:t>
        </w:r>
      </w:hyperlink>
      <w:r>
        <w:rPr>
          <w:lang w:val="id_ID" w:bidi="id_ID"/>
        </w:rPr>
        <w:t xml:space="preserve">, </w:t>
      </w:r>
      <w:hyperlink r:id="rId60">
        <w:r>
          <w:rPr>
            <w:lang w:val="id_ID" w:bidi="id_ID"/>
          </w:rPr>
          <w:rPr>
            <w:color w:val="0000EE"/>
            <w:u w:val="single"/>
          </w:rPr>
          <w:t>Tuhan</w:t>
        </w:r>
      </w:hyperlink>
      <w:r>
        <w:rPr>
          <w:lang w:val="id_ID" w:bidi="id_ID"/>
        </w:rPr>
        <w:t xml:space="preserve"> dan </w:t>
      </w:r>
      <w:hyperlink r:id="rId525">
        <w:r>
          <w:rPr>
            <w:lang w:val="id_ID" w:bidi="id_ID"/>
          </w:rPr>
          <w:rPr>
            <w:color w:val="0000EE"/>
            <w:u w:val="single"/>
          </w:rPr>
          <w:t>Yahweh</w:t>
        </w:r>
      </w:hyperlink>
      <w:r>
        <w:rPr>
          <w:lang w:val="id_ID" w:bidi="id_ID"/>
        </w:rPr>
        <w:t xml:space="preserve"> terdapat di Daftar Kata Utama. </w:t>
      </w:r>
    </w:p>
    <w:p>
      <w:pPr/>
      <w:r>
        <w:rPr>
          <w:lang w:val="id_ID" w:bidi="id_ID"/>
        </w:rPr>
      </w:r>
      <w:r>
        <w:rPr>
          <w:lang w:val="id_ID" w:bidi="id_ID"/>
        </w:rPr>
        <w:t xml:space="preserve">Orang-orang mengatakan </w:t>
      </w:r>
      <w:r>
        <w:rPr>
          <w:b/>
          <w:lang w:val="id_ID" w:bidi="id_ID"/>
        </w:rPr>
        <w:t>damai sejahtera</w:t>
      </w:r>
      <w:r>
        <w:rPr>
          <w:lang w:val="id_ID" w:bidi="id_ID"/>
        </w:rPr>
        <w:t xml:space="preserve"> di </w:t>
      </w:r>
      <w:r>
        <w:rPr>
          <w:b/>
          <w:lang w:val="id_ID" w:bidi="id_ID"/>
        </w:rPr>
        <w:t>surga</w:t>
      </w:r>
      <w:r>
        <w:rPr>
          <w:lang w:val="id_ID" w:bidi="id_ID"/>
        </w:rPr>
        <w:t xml:space="preserve">. Dalam konteks ini, damai sejahtera merujuk kepada keamanan yang berasal dari hubungan yang baik dengan Allah. Ini berarti orang-orang yang hidup dalam harmoni dengan Allah. Surga adalah tempat di mana Allah tinggal, tetapi dalam konteks ini merujuk kepada Allah sendiri. Yesus yang datang sebagai Juruselamat yang dijanjikan membawa damai dalam surga antara Allah dan umat-Nya. Pastikan untuk menerjemahkan damai dan surga dengan cara yang sama seperti yang Anda lakukan sebelumnya. Kedua istilah ini, </w:t>
      </w:r>
      <w:hyperlink r:id="rId77">
        <w:r>
          <w:rPr>
            <w:lang w:val="id_ID" w:bidi="id_ID"/>
          </w:rPr>
          <w:rPr>
            <w:color w:val="0000EE"/>
            <w:u w:val="single"/>
          </w:rPr>
          <w:t>damai</w:t>
        </w:r>
      </w:hyperlink>
      <w:r>
        <w:rPr>
          <w:lang w:val="id_ID" w:bidi="id_ID"/>
        </w:rPr>
        <w:t xml:space="preserve"> dan </w:t>
      </w:r>
      <w:hyperlink r:id="rId68">
        <w:r>
          <w:rPr>
            <w:lang w:val="id_ID" w:bidi="id_ID"/>
          </w:rPr>
          <w:rPr>
            <w:color w:val="0000EE"/>
            <w:u w:val="single"/>
          </w:rPr>
          <w:t>surga</w:t>
        </w:r>
      </w:hyperlink>
      <w:r>
        <w:rPr>
          <w:lang w:val="id_ID" w:bidi="id_ID"/>
        </w:rPr>
        <w:t xml:space="preserve">, terdapat di Daftar Kata Utama. </w:t>
      </w:r>
    </w:p>
    <w:p>
      <w:pPr/>
      <w:r>
        <w:rPr>
          <w:lang w:val="id_ID" w:bidi="id_ID"/>
        </w:rPr>
      </w:r>
      <w:r>
        <w:rPr>
          <w:lang w:val="id_ID" w:bidi="id_ID"/>
        </w:rPr>
        <w:t xml:space="preserve">Orang-orang mengatakan </w:t>
      </w:r>
      <w:r>
        <w:rPr>
          <w:b/>
          <w:lang w:val="id_ID" w:bidi="id_ID"/>
        </w:rPr>
        <w:t>kemuliaan</w:t>
      </w:r>
      <w:r>
        <w:rPr>
          <w:lang w:val="id_ID" w:bidi="id_ID"/>
        </w:rPr>
        <w:t xml:space="preserve"> di tempat yang maha tinggi. Kemuliaan merujuk kepada penghormatan dan pujian yang layak kepada Allah. Yang maha tinggi adalah cara lain untuk merujuk kepada surga, atau tempat di mana Allah tinggal. Pastikan untuk menerjemahkan kemuliaan dengan cara yang sama seperti yang telah Anda lakukan sebelumnya. </w:t>
      </w:r>
      <w:hyperlink r:id="rId73">
        <w:r>
          <w:rPr>
            <w:lang w:val="id_ID" w:bidi="id_ID"/>
          </w:rPr>
          <w:rPr>
            <w:color w:val="0000EE"/>
            <w:u w:val="single"/>
          </w:rPr>
          <w:t>Kemuliaan</w:t>
        </w:r>
      </w:hyperlink>
      <w:r>
        <w:rPr>
          <w:lang w:val="id_ID" w:bidi="id_ID"/>
        </w:rPr>
        <w:t xml:space="preserve"> terdapat di Daftar Kata Utama. </w:t>
      </w:r>
    </w:p>
    <w:p>
      <w:pPr/>
      <w:r>
        <w:rPr>
          <w:lang w:val="id_ID" w:bidi="id_ID"/>
        </w:rPr>
      </w:r>
      <w:r>
        <w:rPr>
          <w:b/>
          <w:lang w:val="id_ID" w:bidi="id_ID"/>
        </w:rPr>
        <w:t>Orang-orang Farisi</w:t>
      </w:r>
      <w:r>
        <w:rPr>
          <w:lang w:val="id_ID" w:bidi="id_ID"/>
        </w:rPr>
        <w:t xml:space="preserve">, atau para pemimpin agama Yahudi, mengatakan kepada Yesus untuk menghentikan para pengikut-Nya agar tidak memuji Dia sebagai Juruselamat yang dijanjikan, tetapi Yesus menolak untuk mendiamkan para pengikut-Nya. Pastikan untuk menerjemahkan orang-orang Farisi dengan cara yang sama seperti yang Anda lakukan sebelumnya. </w:t>
      </w:r>
      <w:hyperlink r:id="rId161">
        <w:r>
          <w:rPr>
            <w:lang w:val="id_ID" w:bidi="id_ID"/>
          </w:rPr>
          <w:rPr>
            <w:color w:val="0000EE"/>
            <w:u w:val="single"/>
          </w:rPr>
          <w:t>Farisi</w:t>
        </w:r>
      </w:hyperlink>
      <w:r>
        <w:rPr>
          <w:lang w:val="id_ID" w:bidi="id_ID"/>
        </w:rPr>
        <w:t xml:space="preserve"> terdapat di Daftar Kata Utama.</w:t>
      </w:r>
    </w:p>
    <w:p>
      <w:pPr/>
      <w:r>
        <w:rPr>
          <w:lang w:val="id_ID" w:bidi="id_ID"/>
        </w:rPr>
      </w:r>
      <w:r>
        <w:rPr>
          <w:lang w:val="id_ID" w:bidi="id_ID"/>
        </w:rPr>
        <w:t xml:space="preserve">Orang-orang Farisi memanggil Yesus sebagai </w:t>
      </w:r>
      <w:r>
        <w:rPr>
          <w:b/>
          <w:lang w:val="id_ID" w:bidi="id_ID"/>
        </w:rPr>
        <w:t>Guru</w:t>
      </w:r>
      <w:r>
        <w:rPr>
          <w:lang w:val="id_ID" w:bidi="id_ID"/>
        </w:rPr>
        <w:t xml:space="preserve">. Ini adalah istilah yang penuh hormat untuk seorang pemimpin agama. Pastikan untuk menerjemahkan Guru dengan cara yang sama seperti yang telah Anda lakukan sebelumnya. </w:t>
      </w:r>
      <w:hyperlink r:id="rId103">
        <w:r>
          <w:rPr>
            <w:lang w:val="id_ID" w:bidi="id_ID"/>
          </w:rPr>
          <w:rPr>
            <w:color w:val="0000EE"/>
            <w:u w:val="single"/>
          </w:rPr>
          <w:t>Guru</w:t>
        </w:r>
      </w:hyperlink>
      <w:r>
        <w:rPr>
          <w:lang w:val="id_ID" w:bidi="id_ID"/>
        </w:rPr>
        <w:t xml:space="preserve"> terdapat di Daftar Kata Utama. </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itu, secara berkelompok, dalam bahasa sendiri.</w:t>
      </w:r>
    </w:p>
    <w:p>
      <w:pPr/>
      <w:r>
        <w:rPr>
          <w:lang w:val="id_ID" w:bidi="id_ID"/>
        </w:rPr>
      </w:r>
      <w:r>
        <w:rPr>
          <w:lang w:val="id_ID" w:bidi="id_ID"/>
        </w:rPr>
        <w:t>Pertama, seluruh kelompok harus berlatih menceritakan perikop itu dalam bahasa sendiri. Ingatlah untuk menyertakan hal-hal yang sudah ditentukan dalam tahap-tahap sebelumnya, seperti kronologi, kata, frasa, emosi, atau apa pun yang sudah dibahas.</w:t>
      </w:r>
    </w:p>
    <w:p>
      <w:pPr/>
      <w:r>
        <w:rPr>
          <w:lang w:val="id_ID" w:bidi="id_ID"/>
        </w:rPr>
      </w:r>
      <w:r>
        <w:rPr>
          <w:lang w:val="id_ID" w:bidi="id_ID"/>
        </w:rPr>
        <w:t xml:space="preserve">Satu anggota harus mengucapkan beberapa kalimat dari perikop itu dan berhenti sebentar. Anggota kelompok lain harus mengucapkan kalimat selanjutnya dari perikop itu tersebut dan berhenti sejenak. Lakukan ini sampai kelompok telah menceritakan kembali seluruh teks. Anggota-anggota kelompok dapat saling memperbaiki dalam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teks tersebut tanpa interupsi setidaknya satu kali. Seorang anggota kelompok dapat menggunakan benda apa saja, gerakan, atau papan cerita untuk membantu mereka mengingat teks tersebut.</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siapa dari teks tersebut yang Anda paling sukai. Anda mungkin memutuskan untuk menyukai cara bercerita seorang anggota kelompok untuk suatu adegan, tetapi menyukai cara anggota kelompok lain menceritakan adegan lainnya. </w:t>
      </w:r>
    </w:p>
    <w:p>
      <w:pPr/>
      <w:r>
        <w:rPr>
          <w:lang w:val="id_ID" w:bidi="id_ID"/>
        </w:rPr>
      </w:r>
      <w:r>
        <w:rPr>
          <w:lang w:val="id_ID" w:bidi="id_ID"/>
        </w:rPr>
        <w:t>Hentikan sejenak audio ini di sini.</w:t>
      </w:r>
    </w:p>
    <w:p>
      <w:pPr/>
      <w:r>
        <w:rPr>
          <w:lang w:val="id_ID" w:bidi="id_ID"/>
        </w:rPr>
      </w:r>
      <w:r>
        <w:rPr>
          <w:lang w:val="id_ID" w:bidi="id_ID"/>
        </w:rPr>
        <w:t>Akhirnya, kelompok dapat menyusun versi akhir dari perikop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Lukas 19:28–44</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526">
        <w:r>
          <w:rPr>
            <w:lang w:val="id_ID" w:bidi="id_ID"/>
          </w:rPr>
          <w:rPr>
            <w:color w:val="0000EE"/>
            <w:u w:val="single"/>
          </w:rPr>
          <w:t>Dengar dan Renungkan</w:t>
        </w:r>
      </w:hyperlink>
      <w:r>
        <w:rPr>
          <w:lang w:val="id_ID" w:bidi="id_ID"/>
        </w:rPr>
        <w:t xml:space="preserve"> (716 KB)</w:t>
      </w:r>
      <w:r>
        <w:rPr>
          <w:lang w:val="id_ID" w:bidi="id_ID"/>
        </w:rPr>
      </w:r>
    </w:p>
    <w:p>
      <w:pPr>
        <w:pStyle w:val="ListBullet"/>
        <w:spacing w:line="240" w:lineRule="auto"/>
        <w:ind w:left="720"/>
      </w:pPr>
      <w:r>
        <w:rPr>
          <w:lang w:val="id_ID" w:bidi="id_ID"/>
        </w:rPr>
      </w:r>
      <w:hyperlink r:id="rId527">
        <w:r>
          <w:rPr>
            <w:lang w:val="id_ID" w:bidi="id_ID"/>
          </w:rPr>
          <w:rPr>
            <w:color w:val="0000EE"/>
            <w:u w:val="single"/>
          </w:rPr>
          <w:t>Menyiapkan Panggung</w:t>
        </w:r>
      </w:hyperlink>
      <w:r>
        <w:rPr>
          <w:lang w:val="id_ID" w:bidi="id_ID"/>
        </w:rPr>
        <w:t xml:space="preserve"> (7.5 MB)</w:t>
      </w:r>
      <w:r>
        <w:rPr>
          <w:lang w:val="id_ID" w:bidi="id_ID"/>
        </w:rPr>
      </w:r>
    </w:p>
    <w:p>
      <w:pPr>
        <w:pStyle w:val="ListBullet"/>
        <w:spacing w:line="240" w:lineRule="auto"/>
        <w:ind w:left="720"/>
      </w:pPr>
      <w:r>
        <w:rPr>
          <w:lang w:val="id_ID" w:bidi="id_ID"/>
        </w:rPr>
      </w:r>
      <w:hyperlink r:id="rId528">
        <w:r>
          <w:rPr>
            <w:lang w:val="id_ID" w:bidi="id_ID"/>
          </w:rPr>
          <w:rPr>
            <w:color w:val="0000EE"/>
            <w:u w:val="single"/>
          </w:rPr>
          <w:t>Menjelaskan Adegan</w:t>
        </w:r>
      </w:hyperlink>
      <w:r>
        <w:rPr>
          <w:lang w:val="id_ID" w:bidi="id_ID"/>
        </w:rPr>
        <w:t xml:space="preserve"> (3.9 MB)</w:t>
      </w:r>
      <w:r>
        <w:rPr>
          <w:lang w:val="id_ID" w:bidi="id_ID"/>
        </w:rPr>
      </w:r>
    </w:p>
    <w:p>
      <w:pPr>
        <w:pStyle w:val="ListBullet"/>
        <w:spacing w:line="240" w:lineRule="auto"/>
        <w:ind w:left="720"/>
      </w:pPr>
      <w:r>
        <w:rPr>
          <w:lang w:val="id_ID" w:bidi="id_ID"/>
        </w:rPr>
      </w:r>
      <w:hyperlink r:id="rId529">
        <w:r>
          <w:rPr>
            <w:lang w:val="id_ID" w:bidi="id_ID"/>
          </w:rPr>
          <w:rPr>
            <w:color w:val="0000EE"/>
            <w:u w:val="single"/>
          </w:rPr>
          <w:t>Memperagakan Bacaan</w:t>
        </w:r>
      </w:hyperlink>
      <w:r>
        <w:rPr>
          <w:lang w:val="id_ID" w:bidi="id_ID"/>
        </w:rPr>
        <w:t xml:space="preserve"> (4.1 MB)</w:t>
      </w:r>
      <w:r>
        <w:rPr>
          <w:lang w:val="id_ID" w:bidi="id_ID"/>
        </w:rPr>
      </w:r>
    </w:p>
    <w:p>
      <w:pPr>
        <w:pStyle w:val="ListBullet"/>
        <w:spacing w:line="240" w:lineRule="auto"/>
        <w:ind w:left="720"/>
      </w:pPr>
      <w:r>
        <w:rPr>
          <w:lang w:val="id_ID" w:bidi="id_ID"/>
        </w:rPr>
      </w:r>
      <w:hyperlink r:id="rId530">
        <w:r>
          <w:rPr>
            <w:lang w:val="id_ID" w:bidi="id_ID"/>
          </w:rPr>
          <w:rPr>
            <w:color w:val="0000EE"/>
            <w:u w:val="single"/>
          </w:rPr>
          <w:t>Melengkapi yang Kurang</w:t>
        </w:r>
      </w:hyperlink>
      <w:r>
        <w:rPr>
          <w:lang w:val="id_ID" w:bidi="id_ID"/>
        </w:rPr>
        <w:t xml:space="preserve"> (3.3 MB)</w:t>
      </w:r>
      <w:r>
        <w:rPr>
          <w:lang w:val="id_ID" w:bidi="id_ID"/>
        </w:rPr>
      </w:r>
    </w:p>
    <w:p>
      <w:pPr>
        <w:pStyle w:val="ListBullet"/>
        <w:spacing w:line="240" w:lineRule="auto"/>
        <w:ind w:left="720"/>
      </w:pPr>
      <w:r>
        <w:rPr>
          <w:lang w:val="id_ID" w:bidi="id_ID"/>
        </w:rPr>
      </w:r>
      <w:hyperlink r:id="rId531">
        <w:r>
          <w:rPr>
            <w:lang w:val="id_ID" w:bidi="id_ID"/>
          </w:rPr>
          <w:rPr>
            <w:color w:val="0000EE"/>
            <w:u w:val="single"/>
          </w:rPr>
          <w:t>Menyampaikan Firman Tuhan</w:t>
        </w:r>
      </w:hyperlink>
      <w:r>
        <w:rPr>
          <w:lang w:val="id_ID" w:bidi="id_ID"/>
        </w:rPr>
        <w:t xml:space="preserve"> (1.5 MB)</w:t>
      </w:r>
      <w:r>
        <w:rPr>
          <w:lang w:val="id_ID" w:bidi="id_ID"/>
        </w:rPr>
      </w:r>
      <w:r>
        <w:rPr>
          <w:lang w:val="id_ID" w:bidi="id_ID"/>
        </w:rPr>
      </w:r>
      <w:r>
        <w:rPr>
          <w:lang w:val="id_ID" w:bidi="id_ID"/>
        </w:rPr>
      </w:r>
    </w:p>
    <w:p>
      <w:pPr/>
      <w:r>
        <w:rPr>
          <w:lang w:val="id_ID" w:bidi="id_ID"/>
        </w:rPr>
      </w:r>
    </w:p>
    <w:p>
      <w:pPr>
        <w:pStyle w:val="Heading2"/>
      </w:pPr>
      <w:r>
        <w:rPr>
          <w:lang w:val="id_ID" w:bidi="id_ID"/>
        </w:rPr>
        <w:t>Lukas 19:45–20:8</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Dengarkan Lukas 19:45–20:8 dan renungkan di dalam hati Anda. Dengarkan teks sebanyak tiga kali (dalam tiga terjemahan yang berbeda, jika memungkinkan). Kemudian sebagai satu tim diskusikan pertanyaan-pertanyaan berikut ini:</w:t>
      </w:r>
    </w:p>
    <w:p>
      <w:pPr>
        <w:pStyle w:val="ListBullet"/>
        <w:spacing w:line="240" w:lineRule="auto"/>
        <w:ind w:left="720"/>
      </w:pPr>
      <w:r>
        <w:rPr>
          <w:lang w:val="id_ID" w:bidi="id_ID"/>
        </w:rPr>
      </w:r>
      <w:r>
        <w:rPr>
          <w:lang w:val="id_ID" w:bidi="id_ID"/>
        </w:rPr>
        <w:t xml:space="preserve">Apa yang Anda suka dalam kisah ini? </w:t>
      </w:r>
    </w:p>
    <w:p>
      <w:pPr>
        <w:pStyle w:val="ListBullet"/>
        <w:spacing w:line="240" w:lineRule="auto"/>
        <w:ind w:left="720"/>
      </w:pPr>
      <w:r>
        <w:rPr>
          <w:lang w:val="id_ID" w:bidi="id_ID"/>
        </w:rPr>
      </w:r>
      <w:r>
        <w:rPr>
          <w:lang w:val="id_ID" w:bidi="id_ID"/>
        </w:rPr>
        <w:t xml:space="preserve">Apa yang Anda tidak suka atau tidak mengerti? </w:t>
      </w:r>
    </w:p>
    <w:p>
      <w:pPr>
        <w:pStyle w:val="ListBullet"/>
        <w:spacing w:line="240" w:lineRule="auto"/>
        <w:ind w:left="720"/>
      </w:pPr>
      <w:r>
        <w:rPr>
          <w:lang w:val="id_ID" w:bidi="id_ID"/>
        </w:rPr>
      </w:r>
      <w:r>
        <w:rPr>
          <w:lang w:val="id_ID" w:bidi="id_ID"/>
        </w:rPr>
        <w:t>Apa yang kisah ini katakan tentang Yesus?</w:t>
      </w:r>
    </w:p>
    <w:p>
      <w:pPr>
        <w:pStyle w:val="ListBullet"/>
        <w:spacing w:line="240" w:lineRule="auto"/>
        <w:ind w:left="720"/>
      </w:pPr>
      <w:r>
        <w:rPr>
          <w:lang w:val="id_ID" w:bidi="id_ID"/>
        </w:rPr>
      </w:r>
      <w:r>
        <w:rPr>
          <w:lang w:val="id_ID" w:bidi="id_ID"/>
        </w:rPr>
        <w:t>Apa yang kisah ini katakan tentang manusia?</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Dalam kisah terakhir, Yesus masuk ke Yerusalem dengan mengendarai seekor keledai bersama para pengikut-Nya yang memuji Dia sebagai Juruselamat yang dijanjikan. Sekarang, Yesus mengajar di Bait Suci dan memaksa para pedagang untuk meninggalkan Bait Suci. Beberapa pemimpin agama menyerang Yesus dan bertanya kepada-Nya siapa yang memberi Dia otoritas untuk mengajar. Yesus menjawab dengan pertanyaan yang tidak mereka ketahui bagaimana cara menjawabnya.</w:t>
      </w:r>
    </w:p>
    <w:p>
      <w:pPr/>
      <w:r>
        <w:rPr>
          <w:lang w:val="id_ID" w:bidi="id_ID"/>
        </w:rPr>
      </w:r>
      <w:r>
        <w:rPr>
          <w:lang w:val="id_ID" w:bidi="id_ID"/>
        </w:rPr>
        <w:t xml:space="preserve">Yesus memasuki Yerusalem selama minggu Paskah. Paskah adalah perayaan keagamaan Yahudi yang dirayakan ketika Allah menyelamatkan umat-Nya dari Mesir. Ribuan orang Yahudi melakukan perjalanan ke Bait Suci di Yerusalem untuk merayakannya setiap tahun. Ini menyebabkan orang-orang Romawi berada dalam kewaspadaan yang tinggi dan berhati-hati. Beberapa waktu setelah Yesus tiba di Yerusalem, Dia pergi ke Bait Suci atau tempat di mana Allah tinggal di antara orang-orang Yahudi. Secara khusus, Yesus berada di halaman Bait Suci dan bukan bangunan Bait Suci itu sendiri. Jika seseorang perlu untuk membeli sesuatu untuk membuat korban kepada Allah, para pedagang yang ada di halaman siap untuk menjualnya kepada mereka. Mereka biasanya menjual barang-barang seperti hewan-hewan, anggur, garam, atau minyak. Yesus memaksa orang-orang yang menjual barang-barang di Bait Suci untuk pergi. Yesus mengutip nabi Yesaya kepada para pedagang. Dia mengatakan kepada mereka "rumahku akan menjadi rumah doa." Rumah Allah adalah cara yang umum untuk merujuk kepada Bait Suci. Yesus mengatakan bahwa Allah ingin rumah-Nya menjadi tempat di mana orang-orang berdoa atau berbicara kepada-Nya. </w:t>
      </w:r>
    </w:p>
    <w:p>
      <w:pPr/>
      <w:r>
        <w:rPr>
          <w:lang w:val="id_ID" w:bidi="id_ID"/>
        </w:rPr>
      </w:r>
      <w:r>
        <w:rPr>
          <w:lang w:val="id_ID" w:bidi="id_ID"/>
        </w:rPr>
        <w:t>Berhenti dan tunjukkan gambar Bait Suci dan halaman Bait Suci di mana Yesus sedang mengajar.</w:t>
      </w:r>
    </w:p>
    <w:p>
      <w:pPr/>
      <w:r>
        <w:rPr>
          <w:lang w:val="id_ID" w:bidi="id_ID"/>
        </w:rPr>
      </w:r>
      <w:r>
        <w:rPr>
          <w:lang w:val="id_ID" w:bidi="id_ID"/>
        </w:rPr>
        <w:t xml:space="preserve">Sebaliknya, para pedagang telah membuat Bait Suci menjadi sarang para penyamun. Yesus mengutuk para pedagang dengan menggunakan kiasan. Sarang penyamun merujuk kepada sebuah gua yang cukup besar bagi orang-orang untuk bersembunyi di dalamnya. Adalah umum di daerah itu bagi para penyamun untuk tinggal di gua-gua. </w:t>
      </w:r>
    </w:p>
    <w:p>
      <w:pPr/>
      <w:r>
        <w:rPr>
          <w:lang w:val="id_ID" w:bidi="id_ID"/>
        </w:rPr>
      </w:r>
      <w:r>
        <w:rPr>
          <w:lang w:val="id_ID" w:bidi="id_ID"/>
        </w:rPr>
        <w:t>Berhenti dan tunjukkan gambar sebuah gua di padang gurun Yudea</w:t>
      </w:r>
    </w:p>
    <w:p>
      <w:pPr/>
      <w:r>
        <w:rPr>
          <w:lang w:val="id_ID" w:bidi="id_ID"/>
        </w:rPr>
      </w:r>
      <w:r>
        <w:rPr>
          <w:lang w:val="id_ID" w:bidi="id_ID"/>
        </w:rPr>
        <w:t xml:space="preserve">Ungkapan "sarang penyamun" merujuk kepada nubuat Yeremia di mana Allah menggunakan ungkapan yang sama untuk mendakwa orang-orang yang telah melakukan hal-hal yang jahat di bait suci-Nya. Karena para pedagang mengenakan harga yang tinggi kepada orang-orang untuk hewan yang mereka perlukan untuk korban kepada Allah, Yesus mengatakan bahwa mereka merampok Allah dan umat-Nya. Mereka merusak tujuan dari Bait Suci Allah. </w:t>
      </w:r>
    </w:p>
    <w:p>
      <w:pPr/>
      <w:r>
        <w:rPr>
          <w:lang w:val="id_ID" w:bidi="id_ID"/>
        </w:rPr>
      </w:r>
      <w:r>
        <w:rPr>
          <w:lang w:val="id_ID" w:bidi="id_ID"/>
        </w:rPr>
        <w:t>Berhenti dan diskusikan dengan tim Anda: Bagaimana orang-orang akan bereaksi jika para pedagang menjual barang-barang di daerah yang kudus atau khusus di mana Anda tinggal?</w:t>
      </w:r>
    </w:p>
    <w:p>
      <w:pPr/>
      <w:r>
        <w:rPr>
          <w:lang w:val="id_ID" w:bidi="id_ID"/>
        </w:rPr>
      </w:r>
      <w:r>
        <w:rPr>
          <w:lang w:val="id_ID" w:bidi="id_ID"/>
        </w:rPr>
        <w:t>Lukas memberi kita informasi latar belakang. Antara kedatangan Yesus di Yerusalem dan penangkapannya yang datang, Yesus menghabiskan sebagian besar waktu-Nya mengajar di halaman Bait Suci. Tetapi para pemimpin agama mencoba menemukan cara untuk membunuh Yesus. Para imam kepala bekerja di Bait Suci secara permanen dan adalah pemimpin dari para imam lainnya. Para pengajar hukum Taurat merujuk kepada para pemimpin agama yang mempelajari, menafsirkan, dan mengajar hukum Allah. Para pemimpin rakyat mungkin merujuk kepada para tetua Yahudi. Mereka adalah sekelompok pemimpin dalam masyarakat Yahudi dari keluarga-keluarga penting. Bersama-sama, tiga kelompok ini mewakili Sanhedrin, atau para pemimpin orang-orang Yahudi. Tetapi para pemimpin agama tidak dapat menangkap dan membunuh Yesus secara diam-diam. Mereka takut untuk menangkap Yesus di depan umum karena orang-orang bergantung kepada firman-Nya. Ini berarti bahwa kerumunan orang yang besar mendengarkan pengajaran-Nya dengan penuh semangat. Mereka berhati-hati karena mereka tidak ingin merusak perdamaian dengan orang-orang Romawi.</w:t>
      </w:r>
    </w:p>
    <w:p>
      <w:pPr/>
      <w:r>
        <w:rPr>
          <w:lang w:val="id_ID" w:bidi="id_ID"/>
        </w:rPr>
      </w:r>
      <w:r>
        <w:rPr>
          <w:lang w:val="id_ID" w:bidi="id_ID"/>
        </w:rPr>
        <w:t>Berhenti dan diskusikan dengan tim Anda: Bagaimana orang-orang bereaksi ketika seseorang secara terbuka melawan keyakinan umum dalam budaya Anda?</w:t>
      </w:r>
    </w:p>
    <w:p>
      <w:pPr/>
      <w:r>
        <w:rPr>
          <w:lang w:val="id_ID" w:bidi="id_ID"/>
        </w:rPr>
      </w:r>
      <w:r>
        <w:rPr>
          <w:lang w:val="id_ID" w:bidi="id_ID"/>
        </w:rPr>
        <w:t>Suatu hari ketika Yesus mengajar di Bait Suci, Dia memberitakan Injil, atau mengatakan kepada orang-orang kabar baik tentang kerajaan Allah, atau Allah yang memerintah atas umat-Nya. Tiga kelompok pemimpin agama Yahudi mendekati Yesus. Mereka mendekati Dia melalui kerumunan dan bertanya kepada-Nya dengan otoritas apa Dia melakukan semua hal ini. Mereka merujuk kepada semua yang Yesus telah lakukan dan ajarkan sejak Dia tiba di Yerusalem. Para pemimpin agama Yahudi bertanya siapa yang memberi Yesus otoritas dan menyiratkan bahwa Yesus tidak memiliki otoritas dari Allah. Yesus menjawab mereka dengan sebuah pertanyaan, yang merupakan cara umum bagaimana para pemimpin agama mengajar dalam budaya tersebut.</w:t>
      </w:r>
    </w:p>
    <w:p>
      <w:pPr/>
      <w:r>
        <w:rPr>
          <w:lang w:val="id_ID" w:bidi="id_ID"/>
        </w:rPr>
      </w:r>
      <w:r>
        <w:rPr>
          <w:lang w:val="id_ID" w:bidi="id_ID"/>
        </w:rPr>
        <w:t xml:space="preserve">Berhenti dan diskusikan dengan tim Anda: Hal-hal apa yang dilakukan orang-orang yang memiliki otoritas dalam budaya Anda? Jelaskan perbedaan jenis-jenis otoritas dan bagaimana mereka menggunakan atau menyalahgunakan otoritas itu dalam budaya Anda? </w:t>
      </w:r>
    </w:p>
    <w:p>
      <w:pPr/>
      <w:r>
        <w:rPr>
          <w:lang w:val="id_ID" w:bidi="id_ID"/>
        </w:rPr>
      </w:r>
      <w:r>
        <w:rPr>
          <w:lang w:val="id_ID" w:bidi="id_ID"/>
        </w:rPr>
        <w:t xml:space="preserve">Yesus bertanya kepada para pemimpin agama siapa yang memberi otoritas kepada Yohanes untuk membaptis, atau membasuh orang-orang dengan air dari dosa-dosa mereka. Yesus merujuk kepada sesuatu yang terjadi di masa lalu karena Yohanes sudah mati. Yesus bertanya apakah Yohanes memiliki otoritas dari surga atau dari manusia? Di sini, surga merujuk kepada Allah sendiri. </w:t>
      </w:r>
    </w:p>
    <w:p>
      <w:pPr/>
      <w:r>
        <w:rPr>
          <w:lang w:val="id_ID" w:bidi="id_ID"/>
        </w:rPr>
      </w:r>
      <w:r>
        <w:rPr>
          <w:lang w:val="id_ID" w:bidi="id_ID"/>
        </w:rPr>
        <w:t xml:space="preserve">Para pemimpin agama berdiskusi di antara mereka tentang bagaimana menjawab Yesus. Mereka tidak ingin mengatakan bahwa Allah memberi Yohanes otoritas karena Yesus akan bertanya kepada mereka mengapa mereka tidak percaya kepada Yohanes. Jika para pemimpin agama telah percaya kepada Yohanes, mereka akan bertobat, atau berpaling dari dosa-dosa mereka dan dibaptis. Mereka juga percaya kepada Yohanes ketika dia mengatakan Yesus adalah Juruselamat yang dijanjikan. Tetapi para pemimpin agama tidak percaya kepada ajaran Yohanes. Namun, mereka tidak ingin mengatakan bahwa otoritas Yohanes adalah dari manusia. Mereka takut dirajam karena hukum Allah mengatakan bahwa jika seseorang berbicara melawan seorang nabi, atau utusan Allah, mereka harus dirajam batu atau dibunuh. Para pemimpin agama mengatakan bahwa mereka tidak tahu dari mana otoritas Yohanes berasal karena mereka takut bagaimana kerumunan akan bereaksi. Yesus menjawab dengan mengatakan bahwa Dia juga tidak akan mengatakan kepada mereka dari mana otoritas-Nya berasal. </w:t>
      </w:r>
    </w:p>
    <w:p>
      <w:pPr/>
      <w:r>
        <w:rPr>
          <w:lang w:val="id_ID" w:bidi="id_ID"/>
        </w:rPr>
      </w:r>
      <w:r>
        <w:rPr>
          <w:lang w:val="id_ID" w:bidi="id_ID"/>
        </w:rPr>
        <w:t xml:space="preserve">Dalam kisah berikutnya, Yesus akan menjawab pertanyaan para pemimpin agama dengan menceritakan sebuah perumpamaan atau kisah yang singkat. </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 xml:space="preserve">Dalam sesi ini, Anda akan membantu kelompok memvisualisasikan kisah ini. Anda akan membantu kelompok mendefinisikan adegan, latar, dan karakter dari kisah ini. </w:t>
      </w:r>
    </w:p>
    <w:p>
      <w:pPr/>
      <w:r>
        <w:rPr>
          <w:lang w:val="id_ID" w:bidi="id_ID"/>
        </w:rPr>
      </w:r>
      <w:r>
        <w:rPr>
          <w:lang w:val="id_ID" w:bidi="id_ID"/>
        </w:rPr>
        <w:t>Kisah ini memiliki dua adegan.</w:t>
      </w:r>
    </w:p>
    <w:p>
      <w:pPr/>
      <w:r>
        <w:rPr>
          <w:lang w:val="id_ID" w:bidi="id_ID"/>
        </w:rPr>
      </w:r>
      <w:r>
        <w:rPr>
          <w:b/>
          <w:lang w:val="id_ID" w:bidi="id_ID"/>
        </w:rPr>
        <w:t>Adegan pertama:</w:t>
      </w:r>
      <w:r>
        <w:rPr>
          <w:lang w:val="id_ID" w:bidi="id_ID"/>
        </w:rPr>
        <w:t xml:space="preserve"> Yesus tiba di Bait Suci dan mengusir para pedagang yang menjual hewan untuk korban persembahan. Yesus melanjutkan untuk mengajar setiap hari di Bait Suci. Para pemimpin agama berencana untuk membunuh Yesus, tetapi mereka tidak dapat menemukan cara untuk melakukannya secara diam-diam karena orang-orang sangat ingin mendengarkan Yesus. </w:t>
      </w:r>
    </w:p>
    <w:p>
      <w:pPr/>
      <w:r>
        <w:rPr>
          <w:lang w:val="id_ID" w:bidi="id_ID"/>
        </w:rPr>
      </w:r>
      <w:r>
        <w:rPr>
          <w:b/>
          <w:lang w:val="id_ID" w:bidi="id_ID"/>
        </w:rPr>
        <w:t>Adegan kedua:</w:t>
      </w:r>
      <w:r>
        <w:rPr>
          <w:lang w:val="id_ID" w:bidi="id_ID"/>
        </w:rPr>
        <w:t xml:space="preserve"> Suatu hari, Yesus sedang mengajar di Bait Suci. Para pemimpin agama mendekati Yesus di antara kerumunan Mereka bertanya kepada Yesus siapa yang memberi Dia otoritas. Yesus menjawab dengan bertanya kepada mereka siapa yang memberi otoritas kepada Yohanes Pembaptis. Para pemimpin agama menyadari bahwa mereka tidak dapat mengatakan apa pun tanpa membuat orang-orang marah atau mereka mengakui bahwa mereka salah dengan tidak percaya kepada Yohanes. Para pemimpin agama mengatakan bahwa mereka tidak tahu. Yesus juga mengatakan bahwa Dia tidak akan mengatakan kepada mereka dari mana otoritas-Nya berasal.</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Para pedagang</w:t>
      </w:r>
    </w:p>
    <w:p>
      <w:pPr>
        <w:pStyle w:val="ListBullet"/>
        <w:spacing w:line="240" w:lineRule="auto"/>
        <w:ind w:left="720"/>
      </w:pPr>
      <w:r>
        <w:rPr>
          <w:lang w:val="id_ID" w:bidi="id_ID"/>
        </w:rPr>
      </w:r>
      <w:r>
        <w:rPr>
          <w:lang w:val="id_ID" w:bidi="id_ID"/>
        </w:rPr>
        <w:t>Kerumunan</w:t>
      </w:r>
    </w:p>
    <w:p>
      <w:pPr>
        <w:pStyle w:val="ListBullet"/>
        <w:spacing w:line="240" w:lineRule="auto"/>
        <w:ind w:left="720"/>
      </w:pPr>
      <w:r>
        <w:rPr>
          <w:lang w:val="id_ID" w:bidi="id_ID"/>
        </w:rPr>
      </w:r>
      <w:r>
        <w:rPr>
          <w:lang w:val="id_ID" w:bidi="id_ID"/>
        </w:rPr>
        <w:t>Para imam kepala</w:t>
      </w:r>
    </w:p>
    <w:p>
      <w:pPr>
        <w:pStyle w:val="ListBullet"/>
        <w:spacing w:line="240" w:lineRule="auto"/>
        <w:ind w:left="720"/>
      </w:pPr>
      <w:r>
        <w:rPr>
          <w:lang w:val="id_ID" w:bidi="id_ID"/>
        </w:rPr>
      </w:r>
      <w:r>
        <w:rPr>
          <w:lang w:val="id_ID" w:bidi="id_ID"/>
        </w:rPr>
        <w:t>Ahli-ahli Taurat</w:t>
      </w:r>
    </w:p>
    <w:p>
      <w:pPr>
        <w:pStyle w:val="ListBullet"/>
        <w:spacing w:line="240" w:lineRule="auto"/>
        <w:ind w:left="720"/>
      </w:pPr>
      <w:r>
        <w:rPr>
          <w:lang w:val="id_ID" w:bidi="id_ID"/>
        </w:rPr>
      </w:r>
      <w:r>
        <w:rPr>
          <w:lang w:val="id_ID" w:bidi="id_ID"/>
        </w:rPr>
        <w:t>Tua-tua/ Para Pemimpin</w:t>
      </w:r>
    </w:p>
    <w:p>
      <w:pPr/>
      <w:r>
        <w:rPr>
          <w:lang w:val="id_ID" w:bidi="id_ID"/>
        </w:rPr>
      </w:r>
      <w:r>
        <w:rPr>
          <w:lang w:val="id_ID" w:bidi="id_ID"/>
        </w:rPr>
        <w:t xml:space="preserve">Dalam sesi ini, ambillah papan cerita kelompok, gambarlah, atau gunakan beberapa macam alat peraga (benda-benda yang dapat Anda pindahkan seperti batu, batang, mainan anak-anak) untuk memvisualisasikan kisah dan adegan di dalamnya. </w:t>
      </w:r>
    </w:p>
    <w:p>
      <w:pPr/>
      <w:r>
        <w:rPr>
          <w:lang w:val="id_ID" w:bidi="id_ID"/>
        </w:rPr>
      </w:r>
      <w:r>
        <w:rPr>
          <w:lang w:val="id_ID" w:bidi="id_ID"/>
        </w:rPr>
        <w:t xml:space="preserve">Penting untuk diingat bahwa Yesus tiba di Yerusalem bersamaan dengan perayaan Paskah. Ini berarti bahwa ribuan orang berada di Yerusalem di Bait Suci. </w:t>
      </w:r>
    </w:p>
    <w:p>
      <w:pPr/>
      <w:r>
        <w:rPr>
          <w:lang w:val="id_ID" w:bidi="id_ID"/>
        </w:rPr>
      </w:r>
      <w:r>
        <w:rPr>
          <w:lang w:val="id_ID" w:bidi="id_ID"/>
        </w:rPr>
        <w:t xml:space="preserve">Yesus tiba di Bait Suci di Yerusalem bersama kerumunan orang banyak mengikuti Dia. Yesus mengusir para pedagang dari halaman. </w:t>
      </w:r>
    </w:p>
    <w:p>
      <w:pPr/>
      <w:r>
        <w:rPr>
          <w:lang w:val="id_ID" w:bidi="id_ID"/>
        </w:rPr>
      </w:r>
      <w:r>
        <w:rPr>
          <w:lang w:val="id_ID" w:bidi="id_ID"/>
        </w:rPr>
        <w:t xml:space="preserve">Penting untuk diingat bahwa Yesus dan para pedagang berada di halaman Bait Suci di mana orang-orang Yahudi mengizinkan bangsa-bangsa lain, atau non-Yahudi berada di sana. Yesus tidak berada di dalam Bait Suci itu sendiri. </w:t>
      </w:r>
    </w:p>
    <w:p>
      <w:pPr/>
      <w:r>
        <w:rPr>
          <w:lang w:val="id_ID" w:bidi="id_ID"/>
        </w:rPr>
      </w:r>
      <w:r>
        <w:rPr>
          <w:lang w:val="id_ID" w:bidi="id_ID"/>
        </w:rPr>
        <w:t>Penting untuk diingat bahwa tujuan Bait Suci adalah untuk menjadi tempat berdoa kepada Allah.</w:t>
      </w:r>
    </w:p>
    <w:p>
      <w:pPr/>
      <w:r>
        <w:rPr>
          <w:lang w:val="id_ID" w:bidi="id_ID"/>
        </w:rPr>
      </w:r>
      <w:r>
        <w:rPr>
          <w:lang w:val="id_ID" w:bidi="id_ID"/>
        </w:rPr>
        <w:t xml:space="preserve">Penting untuk diingat bahwa Yesus tidak mengatakan bahwa halaman Bait Suci adalah sebuah gua ketika Dia menyebutkan sarang para penyamun. </w:t>
      </w:r>
    </w:p>
    <w:p>
      <w:pPr/>
      <w:r>
        <w:rPr>
          <w:lang w:val="id_ID" w:bidi="id_ID"/>
        </w:rPr>
      </w:r>
      <w:r>
        <w:rPr>
          <w:lang w:val="id_ID" w:bidi="id_ID"/>
        </w:rPr>
        <w:t xml:space="preserve">Yesus berada di tengah pengajaran ketika para pemimpin agama Yahudi mendekati-Nya untuk menanyakan tentang otoritas-Nya. </w:t>
      </w:r>
    </w:p>
    <w:p>
      <w:pPr/>
      <w:r>
        <w:rPr>
          <w:lang w:val="id_ID" w:bidi="id_ID"/>
        </w:rPr>
      </w:r>
      <w:r>
        <w:rPr>
          <w:lang w:val="id_ID" w:bidi="id_ID"/>
        </w:rPr>
        <w:t xml:space="preserve">Penting untuk diingat bahwa kerumunan itu mengelilingi Yesus, dan itu membuat sangat sulit bagi para pemimpin agama Yahudi untuk menangkap Dia tanpa menimbulkan masalah. </w:t>
      </w:r>
    </w:p>
    <w:p>
      <w:pPr/>
      <w:r>
        <w:rPr>
          <w:lang w:val="id_ID" w:bidi="id_ID"/>
        </w:rPr>
      </w:r>
      <w:r>
        <w:rPr>
          <w:lang w:val="id_ID" w:bidi="id_ID"/>
        </w:rPr>
        <w:t>Penting untuk diingat bahwa para imam kepala, ahli-ahli Taurat, dan tua-tua mewakili kepemimpinan orang-orang Yahudi. Ketika mereka bertanya kepada Yesus siapa yang memberi-Nya otoritas, otoritas mereka tidak dipertanyakan.</w:t>
      </w:r>
    </w:p>
    <w:p>
      <w:pPr/>
      <w:r>
        <w:rPr>
          <w:lang w:val="id_ID" w:bidi="id_ID"/>
        </w:rPr>
      </w:r>
      <w:r>
        <w:rPr>
          <w:lang w:val="id_ID" w:bidi="id_ID"/>
        </w:rPr>
        <w:t xml:space="preserve">Penting untuk diingat bahwa para imam mewarisi otoritas mereka dari keluarga mereka. Para pengajar hukum Taurat mendapatkan otoritas dari pendidikan mereka, dan otoritas para tua-tua berasal dari kelahiran mereka dalam keluarga yang berstatus tinggi. Tetapi Yesus tidak memiliki peran resmi di Bait Suci sehingga para pemimpin agama mencoba mempermalukan Dia di depan umum. </w:t>
      </w:r>
    </w:p>
    <w:p>
      <w:pPr/>
      <w:r>
        <w:rPr>
          <w:lang w:val="id_ID" w:bidi="id_ID"/>
        </w:rPr>
      </w:r>
      <w:r>
        <w:rPr>
          <w:lang w:val="id_ID" w:bidi="id_ID"/>
        </w:rPr>
        <w:t>Yesus menjawab pertanyaan mereka dengan sebuah pertanyaan. Dia bertanya dari mana otoritas Yohanes berasal.</w:t>
      </w:r>
    </w:p>
    <w:p>
      <w:pPr/>
      <w:r>
        <w:rPr>
          <w:lang w:val="id_ID" w:bidi="id_ID"/>
        </w:rPr>
      </w:r>
      <w:r>
        <w:rPr>
          <w:lang w:val="id_ID" w:bidi="id_ID"/>
        </w:rPr>
        <w:t>Penting untuk diingat bahwa para pemimpin agama berkumpul di antara mereka sendiri untuk mendiskusikan jawaban atas pertanyaan Yesus. Yesus bukan bagian dari percakapan mereka.</w:t>
      </w:r>
    </w:p>
    <w:p>
      <w:pPr/>
      <w:r>
        <w:rPr>
          <w:lang w:val="id_ID" w:bidi="id_ID"/>
        </w:rPr>
      </w:r>
      <w:r>
        <w:rPr>
          <w:lang w:val="id_ID" w:bidi="id_ID"/>
        </w:rPr>
        <w:t xml:space="preserve">Penting untuk diingat bahwa kerumunan orang banyak percaya bahwa Yohanes adalah seorang nabi, atau utusan Allah, tetapi para pemimpin agama tidak melakukannya. </w:t>
      </w:r>
    </w:p>
    <w:p>
      <w:pPr/>
      <w:r>
        <w:rPr>
          <w:lang w:val="id_ID" w:bidi="id_ID"/>
        </w:rPr>
      </w:r>
      <w:r>
        <w:rPr>
          <w:lang w:val="id_ID" w:bidi="id_ID"/>
        </w:rPr>
        <w:t xml:space="preserve">Para pemimpin agama mengatakan bahwa mereka tidak tahu. Yesus juga mengatakan bahwa Dia tidak akan menjawab. </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 xml:space="preserve">Dalam sesi ini, tim akan mendramatisir kisah tersebut. </w:t>
      </w:r>
    </w:p>
    <w:p>
      <w:pPr/>
      <w:r>
        <w:rPr>
          <w:lang w:val="id_ID" w:bidi="id_ID"/>
        </w:rPr>
      </w:r>
      <w:r>
        <w:rPr>
          <w:lang w:val="id_ID" w:bidi="id_ID"/>
        </w:rPr>
        <w:t>Kisah ini memiliki dua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Para pedagang</w:t>
      </w:r>
    </w:p>
    <w:p>
      <w:pPr>
        <w:pStyle w:val="ListBullet"/>
        <w:spacing w:line="240" w:lineRule="auto"/>
        <w:ind w:left="720"/>
      </w:pPr>
      <w:r>
        <w:rPr>
          <w:lang w:val="id_ID" w:bidi="id_ID"/>
        </w:rPr>
      </w:r>
      <w:r>
        <w:rPr>
          <w:lang w:val="id_ID" w:bidi="id_ID"/>
        </w:rPr>
        <w:t>Kerumunan</w:t>
      </w:r>
    </w:p>
    <w:p>
      <w:pPr>
        <w:pStyle w:val="ListBullet"/>
        <w:spacing w:line="240" w:lineRule="auto"/>
        <w:ind w:left="720"/>
      </w:pPr>
      <w:r>
        <w:rPr>
          <w:lang w:val="id_ID" w:bidi="id_ID"/>
        </w:rPr>
      </w:r>
      <w:r>
        <w:rPr>
          <w:lang w:val="id_ID" w:bidi="id_ID"/>
        </w:rPr>
        <w:t>Para imam kepala</w:t>
      </w:r>
    </w:p>
    <w:p>
      <w:pPr>
        <w:pStyle w:val="ListBullet"/>
        <w:spacing w:line="240" w:lineRule="auto"/>
        <w:ind w:left="720"/>
      </w:pPr>
      <w:r>
        <w:rPr>
          <w:lang w:val="id_ID" w:bidi="id_ID"/>
        </w:rPr>
      </w:r>
      <w:r>
        <w:rPr>
          <w:lang w:val="id_ID" w:bidi="id_ID"/>
        </w:rPr>
        <w:t>Para pengajar hukum Taurat (Ahli-ahli Taurat)</w:t>
      </w:r>
    </w:p>
    <w:p>
      <w:pPr>
        <w:pStyle w:val="ListBullet"/>
        <w:spacing w:line="240" w:lineRule="auto"/>
        <w:ind w:left="720"/>
      </w:pPr>
      <w:r>
        <w:rPr>
          <w:lang w:val="id_ID" w:bidi="id_ID"/>
        </w:rPr>
      </w:r>
      <w:r>
        <w:rPr>
          <w:lang w:val="id_ID" w:bidi="id_ID"/>
        </w:rPr>
        <w:t>Tua-tua/ Para Pemimpin</w:t>
      </w:r>
    </w:p>
    <w:p>
      <w:pPr/>
      <w:r>
        <w:rPr>
          <w:lang w:val="id_ID" w:bidi="id_ID"/>
        </w:rPr>
      </w:r>
      <w:r>
        <w:rPr>
          <w:lang w:val="id_ID" w:bidi="id_ID"/>
        </w:rPr>
        <w:t>Minta tim untuk memerankan kisah itu dua kali. Pertama, minta mereka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ini untuk pertama kali, perhatikan dialog, alur, plot, dan kronologi kisah tersebut.</w:t>
      </w:r>
    </w:p>
    <w:p>
      <w:pPr/>
      <w:r>
        <w:rPr>
          <w:lang w:val="id_ID" w:bidi="id_ID"/>
        </w:rPr>
      </w:r>
      <w:r>
        <w:rPr>
          <w:lang w:val="id_ID" w:bidi="id_ID"/>
        </w:rPr>
        <w:t xml:space="preserve">Pastikan bahwa tim memerankan Yesus, murid-murid-Nya, dan kerumunan besar yang memasuki halaman Bait Suci di mana bangsa-bangsa lain atau non-Yahudi diizinkan berada di sana. </w:t>
      </w:r>
    </w:p>
    <w:p>
      <w:pPr/>
      <w:r>
        <w:rPr>
          <w:lang w:val="id_ID" w:bidi="id_ID"/>
        </w:rPr>
      </w:r>
      <w:r>
        <w:rPr>
          <w:lang w:val="id_ID" w:bidi="id_ID"/>
        </w:rPr>
        <w:t xml:space="preserve">Pastikan bahwa tim memerankan Yesus memaksa para penjual untuk meninggalkan halaman dan mengkritik mereka dengan menyebut mereka penyamun. </w:t>
      </w:r>
    </w:p>
    <w:p>
      <w:pPr/>
      <w:r>
        <w:rPr>
          <w:lang w:val="id_ID" w:bidi="id_ID"/>
        </w:rPr>
      </w:r>
      <w:r>
        <w:rPr>
          <w:lang w:val="id_ID" w:bidi="id_ID"/>
        </w:rPr>
        <w:t>Pastikan bahwa tim memeragakan banyak orang yang dengan penuh semangat mendengarkan semua ajaran Yesus.</w:t>
      </w:r>
    </w:p>
    <w:p>
      <w:pPr/>
      <w:r>
        <w:rPr>
          <w:lang w:val="id_ID" w:bidi="id_ID"/>
        </w:rPr>
      </w:r>
      <w:r>
        <w:rPr>
          <w:lang w:val="id_ID" w:bidi="id_ID"/>
        </w:rPr>
        <w:t xml:space="preserve">Pastikan bahwa tim memerankan para pemimpin agama yang memaksa jalan mereka melalui kerumunan untuk mencapai Yesus. </w:t>
      </w:r>
    </w:p>
    <w:p>
      <w:pPr/>
      <w:r>
        <w:rPr>
          <w:lang w:val="id_ID" w:bidi="id_ID"/>
        </w:rPr>
      </w:r>
      <w:r>
        <w:rPr>
          <w:lang w:val="id_ID" w:bidi="id_ID"/>
        </w:rPr>
        <w:t>Saat kelompok memerankan kisah ini untuk kedua kalinya, hentikan mereka pada titik-titik tertentu.</w:t>
      </w:r>
    </w:p>
    <w:p>
      <w:pPr/>
      <w:r>
        <w:rPr>
          <w:lang w:val="id_ID" w:bidi="id_ID"/>
        </w:rPr>
      </w:r>
      <w:r>
        <w:rPr>
          <w:lang w:val="id_ID" w:bidi="id_ID"/>
        </w:rPr>
        <w:t xml:space="preserve">Perankan Yesus yang memasuki halaman Bait Suci dan melihat para pedagang menjual hewan kepada orang-orang yang ingin membuat pengorbanan. Yesus memaksa para pedagang untuk pergi dan mengatakan bahwa mereka telah membuat Bait Suci menjadi sarang penyamun. Yesus mengatakan bahwa Bait Suci harus menjadi tempat berdoa. </w:t>
      </w:r>
    </w:p>
    <w:p>
      <w:pPr/>
      <w:r>
        <w:rPr>
          <w:lang w:val="id_ID" w:bidi="id_ID"/>
        </w:rPr>
      </w:r>
      <w:r>
        <w:rPr>
          <w:lang w:val="id_ID" w:bidi="id_ID"/>
        </w:rPr>
        <w:t xml:space="preserve">Hentikan adegannya: Tanyakan aktor yang memerankan pedagang, "Bagaimana perasaan Anda?" Anda mungkin mendengar hal-hal seperti, "Mengapa Yesus sangat marah? "Kami selalu menjual hewan di sini," "Malu." Saya membuat orang-orang berpikir bahwa pengorbanan mereka tidak cukup baik sehingga mereka akan membeli barang-barang saya," dan "Takut. Orang ini berbicara dengan otoritas." Tanyakan kepada aktor yang memerankan Yesus, "Bagaimana perasaan Anda?" Saudara mungkin mendengar hal-hal seperti, "Marah." Orang-orang datang untuk mematuhi Bapa-Ku dan kemudian mereka dimanfaatkan," "Kesal. Ini bukanlah tujuan dari rumah Bapa-Ku. Mereka tidak menghormati Dia," dan "Para pemimpin agama tidak peduli terhadap rumah Bapa-Ku atau umat-Nya. Ini adalah waktunya untuk perubahan." Ulangi adegannya. </w:t>
      </w:r>
    </w:p>
    <w:p>
      <w:pPr/>
      <w:r>
        <w:rPr>
          <w:lang w:val="id_ID" w:bidi="id_ID"/>
        </w:rPr>
      </w:r>
      <w:r>
        <w:rPr>
          <w:lang w:val="id_ID" w:bidi="id_ID"/>
        </w:rPr>
        <w:t>Perankan Yesus yang kembali ke halaman Bait Suci untuk mengajar setiap hari. Suatu hari, para pemimpin agama mendekati Dia. Mereka mendorong kerumunan dan bertanya kepada Yesus dengan otoritas apa Dia mengajar. Mereka bertanya kepada Yesus siapa yang memberi Dia otoritas ini. Yesus bertanya siapa yang memberi Yohanes otoritas. Para pemimpin agama membahas di antara mereka sendiri bagaimana menjawab.</w:t>
      </w:r>
    </w:p>
    <w:p>
      <w:pPr/>
      <w:r>
        <w:rPr>
          <w:lang w:val="id_ID" w:bidi="id_ID"/>
        </w:rPr>
      </w:r>
      <w:r>
        <w:rPr>
          <w:lang w:val="id_ID" w:bidi="id_ID"/>
        </w:rPr>
        <w:t>Hentikan adegannya: Tanyakan kepada aktor yang memerankan kerumunan, ”Bagaimana perasaan Anda?” Anda mungkin mendengar hal-hal seperti, "Terkejut." Mengapa para pemimpin agama sangat marah? Tidakkah mereka memahami kerajaan Allah?" "Takut." Jika Yesus salah menjawab, Dia mungkin berada dalam masalah," dan "Penasaran." Apa yang akan dikatakan para pemimpin agama?" Tanyakan kepada aktor yang memerankan pemimpin agama, "Bagaimana perasaan Anda?" Anda mungkin mendengar hal-hal seperti, "Marah." Bagaimana dia selalu menghindari menjawab? "Panik. Tidak ada cara yang baik untuk menjawab," dan "Gugup. Saya berpikir pasti Dia akan salah dalam menjawab dan dipermalukan. Sekarang kerumunan sedang menunggu jawaban kita!" Ulangi adegannya.</w:t>
      </w:r>
    </w:p>
    <w:p>
      <w:pPr/>
      <w:r>
        <w:rPr>
          <w:lang w:val="id_ID" w:bidi="id_ID"/>
        </w:rPr>
      </w:r>
      <w:r>
        <w:rPr>
          <w:lang w:val="id_ID" w:bidi="id_ID"/>
        </w:rPr>
        <w:t>Perankan para pemimpin agama yang memutuskan untuk menjawab bahwa mereka tidak tahu dari mana otoritas Yohanes berasal karena mereka takut terhadap reaksi orang-orang. Yesus mengatakan bahwa Dia juga tidak akan menjawab</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Yesus memasuki halaman </w:t>
      </w:r>
      <w:r>
        <w:rPr>
          <w:b/>
          <w:lang w:val="id_ID" w:bidi="id_ID"/>
        </w:rPr>
        <w:t>Bait Suci</w:t>
      </w:r>
      <w:r>
        <w:rPr>
          <w:lang w:val="id_ID" w:bidi="id_ID"/>
        </w:rPr>
        <w:t xml:space="preserve"> di </w:t>
      </w:r>
      <w:hyperlink r:id="rId21">
        <w:r>
          <w:rPr>
            <w:lang w:val="id_ID" w:bidi="id_ID"/>
          </w:rPr>
          <w:rPr>
            <w:color w:val="0000EE"/>
            <w:u w:val="single"/>
          </w:rPr>
          <w:t>Yerusalem</w:t>
        </w:r>
      </w:hyperlink>
      <w:r>
        <w:rPr>
          <w:lang w:val="id_ID" w:bidi="id_ID"/>
        </w:rPr>
        <w:t xml:space="preserve">. Pelataran Bait Suci merujuk kepada halaman Bait Suci dimana orang-orang Yahudi dan non-Yahudi diizinkan ada disitu. Yesus tidak berada di dalam Bait Suci itu sendiri. Bait Suci adalah tempat di mana Allah tinggal di antara orang-orang Yahudi dan di mana para imam membuat kurban atas nama umat kepada Allah. Pastikan untuk menerjemahkan Bait Suci dengan cara yang sama seperti yang telah Anda lakukan sebelumnya. </w:t>
      </w:r>
      <w:hyperlink r:id="rId20">
        <w:r>
          <w:rPr>
            <w:lang w:val="id_ID" w:bidi="id_ID"/>
          </w:rPr>
          <w:rPr>
            <w:color w:val="0000EE"/>
            <w:u w:val="single"/>
          </w:rPr>
          <w:t>Bait Suci</w:t>
        </w:r>
      </w:hyperlink>
      <w:r>
        <w:rPr>
          <w:lang w:val="id_ID" w:bidi="id_ID"/>
        </w:rPr>
        <w:t xml:space="preserve"> terdapat di Daftar Kata Utama. </w:t>
      </w:r>
    </w:p>
    <w:p>
      <w:pPr/>
      <w:r>
        <w:rPr>
          <w:lang w:val="id_ID" w:bidi="id_ID"/>
        </w:rPr>
      </w:r>
      <w:r>
        <w:rPr>
          <w:lang w:val="id_ID" w:bidi="id_ID"/>
        </w:rPr>
        <w:t xml:space="preserve">Berhenti dan tunjukkan gambar Bait Suci dan halaman di mana para penjual berada jika Anda belum melakukannya. </w:t>
      </w:r>
    </w:p>
    <w:p>
      <w:pPr/>
      <w:r>
        <w:rPr>
          <w:lang w:val="id_ID" w:bidi="id_ID"/>
        </w:rPr>
      </w:r>
      <w:r>
        <w:rPr>
          <w:lang w:val="id_ID" w:bidi="id_ID"/>
        </w:rPr>
        <w:t xml:space="preserve">Para pedagang biasanya berada di halaman menjual hewan dan barang-barang lainnya kepada orang-orang yang datang untuk membuat kurban kepada Allah. Yesus mengusir mereka keluar dan mengatakan rumah Allah akan menjadi </w:t>
      </w:r>
      <w:r>
        <w:rPr>
          <w:b/>
          <w:lang w:val="id_ID" w:bidi="id_ID"/>
        </w:rPr>
        <w:t>rumah doa</w:t>
      </w:r>
      <w:r>
        <w:rPr>
          <w:lang w:val="id_ID" w:bidi="id_ID"/>
        </w:rPr>
        <w:t xml:space="preserve">. Rumah Allah merujuk kepada Bait Suci dan doa merujuk kepada berbicara dengan Allah. Pastikan untuk menerjemahkan doa dengan cara yang sama seperti yang anda lakukan sebelumnya. </w:t>
      </w:r>
      <w:hyperlink r:id="rId99">
        <w:r>
          <w:rPr>
            <w:lang w:val="id_ID" w:bidi="id_ID"/>
          </w:rPr>
          <w:rPr>
            <w:color w:val="0000EE"/>
            <w:u w:val="single"/>
          </w:rPr>
          <w:t>Doa</w:t>
        </w:r>
      </w:hyperlink>
      <w:r>
        <w:rPr>
          <w:lang w:val="id_ID" w:bidi="id_ID"/>
        </w:rPr>
        <w:t xml:space="preserve"> terdapat di Daftar Kata Utama. </w:t>
      </w:r>
    </w:p>
    <w:p>
      <w:pPr/>
      <w:r>
        <w:rPr>
          <w:lang w:val="id_ID" w:bidi="id_ID"/>
        </w:rPr>
      </w:r>
      <w:r>
        <w:rPr>
          <w:lang w:val="id_ID" w:bidi="id_ID"/>
        </w:rPr>
        <w:t xml:space="preserve">Yesus mengajar setiap hari di Bait Suci, tetapi para pemimpin agama mencoba menemukan cara untuk membunuh Dia. Para </w:t>
      </w:r>
      <w:r>
        <w:rPr>
          <w:b/>
          <w:lang w:val="id_ID" w:bidi="id_ID"/>
        </w:rPr>
        <w:t>imam kepala</w:t>
      </w:r>
      <w:r>
        <w:rPr>
          <w:lang w:val="id_ID" w:bidi="id_ID"/>
        </w:rPr>
        <w:t xml:space="preserve">, </w:t>
      </w:r>
      <w:r>
        <w:rPr>
          <w:b/>
          <w:lang w:val="id_ID" w:bidi="id_ID"/>
        </w:rPr>
        <w:t>para pengajar hukum Taurat</w:t>
      </w:r>
      <w:r>
        <w:rPr>
          <w:lang w:val="id_ID" w:bidi="id_ID"/>
        </w:rPr>
        <w:t xml:space="preserve">, dan para tua-tua </w:t>
      </w:r>
      <w:r>
        <w:rPr>
          <w:b/>
          <w:lang w:val="id_ID" w:bidi="id_ID"/>
        </w:rPr>
        <w:t>Yahudi</w:t>
      </w:r>
      <w:r>
        <w:rPr>
          <w:lang w:val="id_ID" w:bidi="id_ID"/>
        </w:rPr>
        <w:t xml:space="preserve"> mendekati Yesus. Para imam kepala mengadakan kurban atas nama orang-orang kepada Allah dan merupakan pemimpin dari para imam lainnya. Mereka secara permanen bekerja di Bait Suci. Para pengajar hukum Taurat atau para ahli Taurat, mempelajari, menafsirkan, dan mengajar hukum Allah. Para tua-tua merujuk kepada sekelompok pemimpin dalam masyarakat Yahudi. Mereka adalah kepala dari keluarga-keluarga penting. Tiga kelompok ini mewakili Sanhedrin, atau para pemimpin Israel. Pastikan untuk menerjemahkan para imam, para pengajar hukum Taurat, dan para tua-tua dengan cara yang sama seperti yang telah Anda lakukan sebelumnya. Ketiga istilah tersebut, </w:t>
      </w:r>
      <w:hyperlink r:id="rId99">
        <w:r>
          <w:rPr>
            <w:lang w:val="id_ID" w:bidi="id_ID"/>
          </w:rPr>
          <w:rPr>
            <w:color w:val="0000EE"/>
            <w:u w:val="single"/>
          </w:rPr>
          <w:t>imam kepala</w:t>
        </w:r>
      </w:hyperlink>
      <w:r>
        <w:rPr>
          <w:lang w:val="id_ID" w:bidi="id_ID"/>
        </w:rPr>
        <w:t xml:space="preserve">, para </w:t>
      </w:r>
      <w:hyperlink r:id="rId90">
        <w:r>
          <w:rPr>
            <w:lang w:val="id_ID" w:bidi="id_ID"/>
          </w:rPr>
          <w:rPr>
            <w:color w:val="0000EE"/>
            <w:u w:val="single"/>
          </w:rPr>
          <w:t>pengajar hukum</w:t>
        </w:r>
      </w:hyperlink>
      <w:r>
        <w:rPr>
          <w:lang w:val="id_ID" w:bidi="id_ID"/>
        </w:rPr>
        <w:t xml:space="preserve"> Taurat, dan </w:t>
      </w:r>
      <w:hyperlink r:id="rId231">
        <w:r>
          <w:rPr>
            <w:lang w:val="id_ID" w:bidi="id_ID"/>
          </w:rPr>
          <w:rPr>
            <w:color w:val="0000EE"/>
            <w:u w:val="single"/>
          </w:rPr>
          <w:t>para tua-tua</w:t>
        </w:r>
      </w:hyperlink>
      <w:r>
        <w:rPr>
          <w:lang w:val="id_ID" w:bidi="id_ID"/>
        </w:rPr>
        <w:t xml:space="preserve">, terdapat di Daftar Kata Utama. </w:t>
      </w:r>
    </w:p>
    <w:p>
      <w:pPr/>
      <w:r>
        <w:rPr>
          <w:lang w:val="id_ID" w:bidi="id_ID"/>
        </w:rPr>
      </w:r>
      <w:r>
        <w:rPr>
          <w:lang w:val="id_ID" w:bidi="id_ID"/>
        </w:rPr>
        <w:t xml:space="preserve">Yesus sedang memberitakan </w:t>
      </w:r>
      <w:r>
        <w:rPr>
          <w:b/>
          <w:lang w:val="id_ID" w:bidi="id_ID"/>
        </w:rPr>
        <w:t>Injil</w:t>
      </w:r>
      <w:r>
        <w:rPr>
          <w:lang w:val="id_ID" w:bidi="id_ID"/>
        </w:rPr>
        <w:t xml:space="preserve"> atau mengajar tentang </w:t>
      </w:r>
      <w:hyperlink r:id="rId74">
        <w:r>
          <w:rPr>
            <w:lang w:val="id_ID" w:bidi="id_ID"/>
          </w:rPr>
          <w:rPr>
            <w:color w:val="0000EE"/>
            <w:u w:val="single"/>
          </w:rPr>
          <w:t>kabar baik</w:t>
        </w:r>
      </w:hyperlink>
      <w:r>
        <w:rPr>
          <w:lang w:val="id_ID" w:bidi="id_ID"/>
        </w:rPr>
        <w:t xml:space="preserve"> kepada orang-orang. Injil merujuk kepada menyampaikan kepada orang-orang tentang Kerajaan Allah, atau Allah datang untuk memerintah di dalam hati umat-Nya melalui Yesus. Pastikan untuk menerjemahkan Injil dengan cara yang sama seperti yang telah Anda lakukan sebelumnya. </w:t>
      </w:r>
      <w:hyperlink r:id="rId532">
        <w:r>
          <w:rPr>
            <w:lang w:val="id_ID" w:bidi="id_ID"/>
          </w:rPr>
          <w:rPr>
            <w:color w:val="0000EE"/>
            <w:u w:val="single"/>
          </w:rPr>
          <w:t>Injil</w:t>
        </w:r>
      </w:hyperlink>
      <w:r>
        <w:rPr>
          <w:lang w:val="id_ID" w:bidi="id_ID"/>
        </w:rPr>
        <w:t xml:space="preserve"> terdapat di Daftar Kata Utama. </w:t>
      </w:r>
    </w:p>
    <w:p>
      <w:pPr/>
      <w:r>
        <w:rPr>
          <w:lang w:val="id_ID" w:bidi="id_ID"/>
        </w:rPr>
      </w:r>
      <w:r>
        <w:rPr>
          <w:lang w:val="id_ID" w:bidi="id_ID"/>
        </w:rPr>
        <w:t xml:space="preserve">Para pemimpin agama bertanya kepada Yesus dengan otoritas apa </w:t>
      </w:r>
      <w:r>
        <w:rPr>
          <w:b/>
          <w:lang w:val="id_ID" w:bidi="id_ID"/>
        </w:rPr>
        <w:t>Dia</w:t>
      </w:r>
      <w:r>
        <w:rPr>
          <w:lang w:val="id_ID" w:bidi="id_ID"/>
        </w:rPr>
        <w:t xml:space="preserve"> mengajar dan siapa yang memberi-Nya otoritas itu? Kuasa mengacu pada hak yang diberikan kepada seseorang untuk bertindak. Dalam hal ini, para pemimpin agama menyiratkan bahwa Allah tidak memberikan otoritas kepada Yesus untuk mengajar dan mewakili Allah. Pastikan untuk menerjemahkan otoritas dengan cara yang sama seperti yang telah Anda lakukan sebelumnya. </w:t>
      </w:r>
      <w:hyperlink r:id="rId232">
        <w:r>
          <w:rPr>
            <w:lang w:val="id_ID" w:bidi="id_ID"/>
          </w:rPr>
          <w:rPr>
            <w:color w:val="0000EE"/>
            <w:u w:val="single"/>
          </w:rPr>
          <w:t>Otoritas</w:t>
        </w:r>
      </w:hyperlink>
      <w:r>
        <w:rPr>
          <w:lang w:val="id_ID" w:bidi="id_ID"/>
        </w:rPr>
        <w:t xml:space="preserve"> ada di Daftar Kata Utama.</w:t>
      </w:r>
    </w:p>
    <w:p>
      <w:pPr/>
      <w:r>
        <w:rPr>
          <w:lang w:val="id_ID" w:bidi="id_ID"/>
        </w:rPr>
      </w:r>
      <w:r>
        <w:rPr>
          <w:lang w:val="id_ID" w:bidi="id_ID"/>
        </w:rPr>
        <w:t xml:space="preserve">Yesus menjawab dengan bertanya kepada mereka siapakah yang memberi Yohanes otoritas untuk membaptis. Baptisan </w:t>
      </w:r>
      <w:r>
        <w:rPr>
          <w:b/>
          <w:lang w:val="id_ID" w:bidi="id_ID"/>
        </w:rPr>
        <w:t>Yohanes</w:t>
      </w:r>
      <w:r>
        <w:rPr>
          <w:lang w:val="id_ID" w:bidi="id_ID"/>
        </w:rPr>
        <w:t xml:space="preserve"> merujuk kepada upacara membasuh seseorang di dalam air untuk menunjukkan bahwa mereka telah berhenti berbuat dosa dan ingin untuk menaati Allah. Pastikan untuk menerjemahkan baptisan dengan cara yang sama seperti yang telah Anda lakukan sebelumnya. </w:t>
      </w:r>
      <w:hyperlink r:id="rId101">
        <w:r>
          <w:rPr>
            <w:lang w:val="id_ID" w:bidi="id_ID"/>
          </w:rPr>
          <w:rPr>
            <w:color w:val="0000EE"/>
            <w:u w:val="single"/>
          </w:rPr>
          <w:t>Baptisan</w:t>
        </w:r>
      </w:hyperlink>
      <w:r>
        <w:rPr>
          <w:lang w:val="id_ID" w:bidi="id_ID"/>
        </w:rPr>
        <w:t xml:space="preserve"> terdapat di Daftar Kata Utama. </w:t>
      </w:r>
    </w:p>
    <w:p>
      <w:pPr/>
      <w:r>
        <w:rPr>
          <w:lang w:val="id_ID" w:bidi="id_ID"/>
        </w:rPr>
      </w:r>
      <w:r>
        <w:rPr>
          <w:lang w:val="id_ID" w:bidi="id_ID"/>
        </w:rPr>
        <w:t xml:space="preserve">Yesus bertanya apakah otoritas Yohanes berasal dari </w:t>
      </w:r>
      <w:r>
        <w:rPr>
          <w:b/>
          <w:lang w:val="id_ID" w:bidi="id_ID"/>
        </w:rPr>
        <w:t>surga</w:t>
      </w:r>
      <w:r>
        <w:rPr>
          <w:lang w:val="id_ID" w:bidi="id_ID"/>
        </w:rPr>
        <w:t xml:space="preserve"> atau dari manusia. Di sini, surga merujuk kepada Allah sendiri karena berkali-kali orang-orang Yahudi tidak merujuk kepada Allah secara langsung karena rasa hormat. Pastikan untuk menerjemahkan surga dengan cara yang sama seperti yang telah Anda lakukan di bagian-bagian sebelumnya. </w:t>
      </w:r>
      <w:hyperlink r:id="rId68">
        <w:r>
          <w:rPr>
            <w:lang w:val="id_ID" w:bidi="id_ID"/>
          </w:rPr>
          <w:rPr>
            <w:color w:val="0000EE"/>
            <w:u w:val="single"/>
          </w:rPr>
          <w:t>Surga</w:t>
        </w:r>
      </w:hyperlink>
      <w:r>
        <w:rPr>
          <w:lang w:val="id_ID" w:bidi="id_ID"/>
        </w:rPr>
        <w:t xml:space="preserve"> terdapat di Daftar Kata Utama. </w:t>
      </w:r>
    </w:p>
    <w:p>
      <w:pPr/>
      <w:r>
        <w:rPr>
          <w:lang w:val="id_ID" w:bidi="id_ID"/>
        </w:rPr>
      </w:r>
      <w:r>
        <w:rPr>
          <w:lang w:val="id_ID" w:bidi="id_ID"/>
        </w:rPr>
        <w:t xml:space="preserve">Para pemimpin agama tidak ingin mengatakan bahwa otoritas Yohanes berasal dari manusia karena kerumunan orang banyak percaya bahwa Yohanes adalah seorang </w:t>
      </w:r>
      <w:r>
        <w:rPr>
          <w:b/>
          <w:lang w:val="id_ID" w:bidi="id_ID"/>
        </w:rPr>
        <w:t>nabi</w:t>
      </w:r>
      <w:r>
        <w:rPr>
          <w:lang w:val="id_ID" w:bidi="id_ID"/>
        </w:rPr>
        <w:t xml:space="preserve">, atau utusan Allah. Jika para pemimpin mengatakan ini, maka firman Allah mengatakan orang-orang dapat merajam mereka. Pastikan untuk menerjemahkan nabi dengan cara yang sama seperti yang telah Anda lakukan sebelumnya. </w:t>
      </w:r>
      <w:hyperlink r:id="rId63">
        <w:r>
          <w:rPr>
            <w:lang w:val="id_ID" w:bidi="id_ID"/>
          </w:rPr>
          <w:rPr>
            <w:color w:val="0000EE"/>
            <w:u w:val="single"/>
          </w:rPr>
          <w:t>Nabi</w:t>
        </w:r>
      </w:hyperlink>
      <w:r>
        <w:rPr>
          <w:lang w:val="id_ID" w:bidi="id_ID"/>
        </w:rPr>
        <w:t xml:space="preserve"> ada di Daftar Kata Utama.</w:t>
      </w:r>
    </w:p>
    <w:p>
      <w:pPr/>
      <w:r>
        <w:rPr>
          <w:lang w:val="id_ID" w:bidi="id_ID"/>
        </w:rPr>
      </w:r>
      <w:r>
        <w:rPr>
          <w:lang w:val="id_ID" w:bidi="id_ID"/>
        </w:rPr>
        <w:t xml:space="preserve">Sebaliknya, para pemimpin mengatakan bahwa mereka tidak tahu dan Yesus mengatakan Dia juga tidak akan menjawab. </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itu, secara berkelompok, dalam bahasa sendiri.</w:t>
      </w:r>
    </w:p>
    <w:p>
      <w:pPr/>
      <w:r>
        <w:rPr>
          <w:lang w:val="id_ID" w:bidi="id_ID"/>
        </w:rPr>
      </w:r>
      <w:r>
        <w:rPr>
          <w:lang w:val="id_ID" w:bidi="id_ID"/>
        </w:rPr>
        <w:t>Pertama, seluruh kelompok harus berlatih menceritakan perikop itu dalam bahasa sendiri. Ingatlah untuk menyertakan hal-hal yang sudah ditentukan dalam tahap-tahap sebelumnya, seperti kronologi, kata, frasa, emosi, atau apa pun yang sudah dibahas.</w:t>
      </w:r>
    </w:p>
    <w:p>
      <w:pPr/>
      <w:r>
        <w:rPr>
          <w:lang w:val="id_ID" w:bidi="id_ID"/>
        </w:rPr>
      </w:r>
      <w:r>
        <w:rPr>
          <w:lang w:val="id_ID" w:bidi="id_ID"/>
        </w:rPr>
        <w:t xml:space="preserve">Satu anggota harus mengucapkan beberapa kalimat dari perikop itu dan berhenti sebentar. Anggota kelompok lain harus mengucapkan kalimat selanjutnya dari perikop itu tersebut dan berhenti sejenak. Lakukan ini sampai kelompok telah menceritakan kembali seluruh teks. Anggota-anggota kelompok dapat saling memperbaiki dalam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teks tersebut tanpa interupsi setidaknya satu kali. Seorang anggota kelompok dapat menggunakan benda apa saja, gerakan, atau papan cerita untuk membantu mereka mengingat teks tersebut.</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siapa dari teks tersebut yang Anda paling sukai. Anda mungkin memutuskan untuk menyukai cara bercerita seorang anggota kelompok untuk suatu adegan, tetapi menyukai cara anggota kelompok lain menceritakan adegan lainnya. </w:t>
      </w:r>
    </w:p>
    <w:p>
      <w:pPr/>
      <w:r>
        <w:rPr>
          <w:lang w:val="id_ID" w:bidi="id_ID"/>
        </w:rPr>
      </w:r>
      <w:r>
        <w:rPr>
          <w:lang w:val="id_ID" w:bidi="id_ID"/>
        </w:rPr>
        <w:t>Hentikan sejenak audio ini di sini.</w:t>
      </w:r>
    </w:p>
    <w:p>
      <w:pPr/>
      <w:r>
        <w:rPr>
          <w:lang w:val="id_ID" w:bidi="id_ID"/>
        </w:rPr>
      </w:r>
      <w:r>
        <w:rPr>
          <w:lang w:val="id_ID" w:bidi="id_ID"/>
        </w:rPr>
        <w:t>Akhirnya, kelompok dapat menyusun versi akhir dari perikop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Lukas 19:45–20:8</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533">
        <w:r>
          <w:rPr>
            <w:lang w:val="id_ID" w:bidi="id_ID"/>
          </w:rPr>
          <w:rPr>
            <w:color w:val="0000EE"/>
            <w:u w:val="single"/>
          </w:rPr>
          <w:t>Dengar dan Renungkan</w:t>
        </w:r>
      </w:hyperlink>
      <w:r>
        <w:rPr>
          <w:lang w:val="id_ID" w:bidi="id_ID"/>
        </w:rPr>
        <w:t xml:space="preserve"> (697 KB)</w:t>
      </w:r>
      <w:r>
        <w:rPr>
          <w:lang w:val="id_ID" w:bidi="id_ID"/>
        </w:rPr>
      </w:r>
    </w:p>
    <w:p>
      <w:pPr>
        <w:pStyle w:val="ListBullet"/>
        <w:spacing w:line="240" w:lineRule="auto"/>
        <w:ind w:left="720"/>
      </w:pPr>
      <w:r>
        <w:rPr>
          <w:lang w:val="id_ID" w:bidi="id_ID"/>
        </w:rPr>
      </w:r>
      <w:hyperlink r:id="rId534">
        <w:r>
          <w:rPr>
            <w:lang w:val="id_ID" w:bidi="id_ID"/>
          </w:rPr>
          <w:rPr>
            <w:color w:val="0000EE"/>
            <w:u w:val="single"/>
          </w:rPr>
          <w:t>Menyiapkan Panggung</w:t>
        </w:r>
      </w:hyperlink>
      <w:r>
        <w:rPr>
          <w:lang w:val="id_ID" w:bidi="id_ID"/>
        </w:rPr>
        <w:t xml:space="preserve"> (5.6 MB)</w:t>
      </w:r>
      <w:r>
        <w:rPr>
          <w:lang w:val="id_ID" w:bidi="id_ID"/>
        </w:rPr>
      </w:r>
    </w:p>
    <w:p>
      <w:pPr>
        <w:pStyle w:val="ListBullet"/>
        <w:spacing w:line="240" w:lineRule="auto"/>
        <w:ind w:left="720"/>
      </w:pPr>
      <w:r>
        <w:rPr>
          <w:lang w:val="id_ID" w:bidi="id_ID"/>
        </w:rPr>
      </w:r>
      <w:hyperlink r:id="rId535">
        <w:r>
          <w:rPr>
            <w:lang w:val="id_ID" w:bidi="id_ID"/>
          </w:rPr>
          <w:rPr>
            <w:color w:val="0000EE"/>
            <w:u w:val="single"/>
          </w:rPr>
          <w:t>Menjelaskan Adegan</w:t>
        </w:r>
      </w:hyperlink>
      <w:r>
        <w:rPr>
          <w:lang w:val="id_ID" w:bidi="id_ID"/>
        </w:rPr>
        <w:t xml:space="preserve"> (3.6 MB)</w:t>
      </w:r>
      <w:r>
        <w:rPr>
          <w:lang w:val="id_ID" w:bidi="id_ID"/>
        </w:rPr>
      </w:r>
    </w:p>
    <w:p>
      <w:pPr>
        <w:pStyle w:val="ListBullet"/>
        <w:spacing w:line="240" w:lineRule="auto"/>
        <w:ind w:left="720"/>
      </w:pPr>
      <w:r>
        <w:rPr>
          <w:lang w:val="id_ID" w:bidi="id_ID"/>
        </w:rPr>
      </w:r>
      <w:hyperlink r:id="rId536">
        <w:r>
          <w:rPr>
            <w:lang w:val="id_ID" w:bidi="id_ID"/>
          </w:rPr>
          <w:rPr>
            <w:color w:val="0000EE"/>
            <w:u w:val="single"/>
          </w:rPr>
          <w:t>Memperagakan Bacaan</w:t>
        </w:r>
      </w:hyperlink>
      <w:r>
        <w:rPr>
          <w:lang w:val="id_ID" w:bidi="id_ID"/>
        </w:rPr>
        <w:t xml:space="preserve"> (3.7 MB)</w:t>
      </w:r>
      <w:r>
        <w:rPr>
          <w:lang w:val="id_ID" w:bidi="id_ID"/>
        </w:rPr>
      </w:r>
    </w:p>
    <w:p>
      <w:pPr>
        <w:pStyle w:val="ListBullet"/>
        <w:spacing w:line="240" w:lineRule="auto"/>
        <w:ind w:left="720"/>
      </w:pPr>
      <w:r>
        <w:rPr>
          <w:lang w:val="id_ID" w:bidi="id_ID"/>
        </w:rPr>
      </w:r>
      <w:hyperlink r:id="rId537">
        <w:r>
          <w:rPr>
            <w:lang w:val="id_ID" w:bidi="id_ID"/>
          </w:rPr>
          <w:rPr>
            <w:color w:val="0000EE"/>
            <w:u w:val="single"/>
          </w:rPr>
          <w:t>Melengkapi yang Kurang</w:t>
        </w:r>
      </w:hyperlink>
      <w:r>
        <w:rPr>
          <w:lang w:val="id_ID" w:bidi="id_ID"/>
        </w:rPr>
        <w:t xml:space="preserve"> (3.8 MB)</w:t>
      </w:r>
      <w:r>
        <w:rPr>
          <w:lang w:val="id_ID" w:bidi="id_ID"/>
        </w:rPr>
      </w:r>
    </w:p>
    <w:p>
      <w:pPr>
        <w:pStyle w:val="ListBullet"/>
        <w:spacing w:line="240" w:lineRule="auto"/>
        <w:ind w:left="720"/>
      </w:pPr>
      <w:r>
        <w:rPr>
          <w:lang w:val="id_ID" w:bidi="id_ID"/>
        </w:rPr>
      </w:r>
      <w:hyperlink r:id="rId538">
        <w:r>
          <w:rPr>
            <w:lang w:val="id_ID" w:bidi="id_ID"/>
          </w:rPr>
          <w:rPr>
            <w:color w:val="0000EE"/>
            <w:u w:val="single"/>
          </w:rPr>
          <w:t>Menyampaikan Firman Tuhan</w:t>
        </w:r>
      </w:hyperlink>
      <w:r>
        <w:rPr>
          <w:lang w:val="id_ID" w:bidi="id_ID"/>
        </w:rPr>
        <w:t xml:space="preserve"> (1.6 MB)</w:t>
      </w:r>
      <w:r>
        <w:rPr>
          <w:lang w:val="id_ID" w:bidi="id_ID"/>
        </w:rPr>
      </w:r>
      <w:r>
        <w:rPr>
          <w:lang w:val="id_ID" w:bidi="id_ID"/>
        </w:rPr>
      </w:r>
      <w:r>
        <w:rPr>
          <w:lang w:val="id_ID" w:bidi="id_ID"/>
        </w:rPr>
      </w:r>
    </w:p>
    <w:p>
      <w:pPr/>
      <w:r>
        <w:rPr>
          <w:lang w:val="id_ID" w:bidi="id_ID"/>
        </w:rPr>
      </w:r>
    </w:p>
    <w:p>
      <w:pPr>
        <w:pStyle w:val="Heading2"/>
      </w:pPr>
      <w:r>
        <w:rPr>
          <w:lang w:val="id_ID" w:bidi="id_ID"/>
        </w:rPr>
        <w:t>Lukas 20:9–19</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Dengarkan Lukas 20:9–19 dan renungkan di dalam hati Anda. Dengarkan teks sebanyak tiga kali (dalam tiga terjemahan yang berbeda, jika memungkinkan). Kemudian sebagai satu tim diskusikan pertanyaan-pertanyaan berikut ini:</w:t>
      </w:r>
    </w:p>
    <w:p>
      <w:pPr>
        <w:pStyle w:val="ListBullet"/>
        <w:spacing w:line="240" w:lineRule="auto"/>
        <w:ind w:left="720"/>
      </w:pPr>
      <w:r>
        <w:rPr>
          <w:lang w:val="id_ID" w:bidi="id_ID"/>
        </w:rPr>
      </w:r>
      <w:r>
        <w:rPr>
          <w:lang w:val="id_ID" w:bidi="id_ID"/>
        </w:rPr>
        <w:t xml:space="preserve">Apa yang Anda suka dalam kisah ini? </w:t>
      </w:r>
    </w:p>
    <w:p>
      <w:pPr>
        <w:pStyle w:val="ListBullet"/>
        <w:spacing w:line="240" w:lineRule="auto"/>
        <w:ind w:left="720"/>
      </w:pPr>
      <w:r>
        <w:rPr>
          <w:lang w:val="id_ID" w:bidi="id_ID"/>
        </w:rPr>
      </w:r>
      <w:r>
        <w:rPr>
          <w:lang w:val="id_ID" w:bidi="id_ID"/>
        </w:rPr>
        <w:t xml:space="preserve">Apa yang Anda tidak suka atau tidak mengerti? </w:t>
      </w:r>
    </w:p>
    <w:p>
      <w:pPr>
        <w:pStyle w:val="ListBullet"/>
        <w:spacing w:line="240" w:lineRule="auto"/>
        <w:ind w:left="720"/>
      </w:pPr>
      <w:r>
        <w:rPr>
          <w:lang w:val="id_ID" w:bidi="id_ID"/>
        </w:rPr>
      </w:r>
      <w:r>
        <w:rPr>
          <w:lang w:val="id_ID" w:bidi="id_ID"/>
        </w:rPr>
        <w:t>Apa yang kisah ini katakan tentang Yesus?</w:t>
      </w:r>
    </w:p>
    <w:p>
      <w:pPr>
        <w:pStyle w:val="ListBullet"/>
        <w:spacing w:line="240" w:lineRule="auto"/>
        <w:ind w:left="720"/>
      </w:pPr>
      <w:r>
        <w:rPr>
          <w:lang w:val="id_ID" w:bidi="id_ID"/>
        </w:rPr>
      </w:r>
      <w:r>
        <w:rPr>
          <w:lang w:val="id_ID" w:bidi="id_ID"/>
        </w:rPr>
        <w:t>Apa yang kisah ini katakan tentang manusia?</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Dalam kisah terakhir, Yesus mengajar di Bait Suci dan para pemimpin agama menghadapi Dia. Mereka bertanya kepada-Nya siapa yang memberi Dia otoritas untuk mengajar. Yesus bertanya kepada mereka siapa yang memberi Yohanes otoritas, tetapi mereka tidak dapat menjawab. Sekarang, Yesus menceritakan sebuah perumpamaan untuk selanjutnya menjawab pertanyaan para pemimpin agama. Para pemimpin agama ingin menangkap Dia, tetapi mereka takut terhadap reaksi orang-orang. </w:t>
      </w:r>
    </w:p>
    <w:p>
      <w:pPr/>
      <w:r>
        <w:rPr>
          <w:lang w:val="id_ID" w:bidi="id_ID"/>
        </w:rPr>
      </w:r>
      <w:r>
        <w:rPr>
          <w:lang w:val="id_ID" w:bidi="id_ID"/>
        </w:rPr>
        <w:t>Setelah dihadapkan oleh para pemimpin agama, Yesus menjawab pertanyaan mereka tentang otoritas dengan menceritakan sebuah perumpamaan, atau cerita pendek. Yesus menceritakan satu kisah kepada kerumunan dan para pemimpin agama yang berdiri di dekatnya. Dalam kisah ini, seseorang memiliki kebun anggur, atau sebuah pertanian yang digunakan untuk menanam tanaman anggur yang menghasilkan buah anggur Buah anggur adalah buah kecil yang manis, dapat dijual untuk mendapatkan uang atau digunakan untuk menghasilkan jus untuk membuat minuman anggur.</w:t>
      </w:r>
    </w:p>
    <w:p>
      <w:pPr/>
      <w:r>
        <w:rPr>
          <w:lang w:val="id_ID" w:bidi="id_ID"/>
        </w:rPr>
      </w:r>
      <w:r>
        <w:rPr>
          <w:lang w:val="id_ID" w:bidi="id_ID"/>
        </w:rPr>
        <w:t xml:space="preserve">Berhenti dan tunjukkan kepada tim Anda gambar kebun anggur dan tanaman anggur yang menghasilkan buah anggur. </w:t>
      </w:r>
    </w:p>
    <w:p>
      <w:pPr/>
      <w:r>
        <w:rPr>
          <w:lang w:val="id_ID" w:bidi="id_ID"/>
        </w:rPr>
      </w:r>
      <w:r>
        <w:rPr>
          <w:lang w:val="id_ID" w:bidi="id_ID"/>
        </w:rPr>
        <w:t>Pemilik itu menyewakan tanah kepada para penggarap, atau orang-orang yang menggarap tanahnya dan memberi kepadanya pembagian keuntungan. "Ketika waktunya tiba" merujuk kepada waktu ketika buah anggur siap untuk dipanen. Tiga kali pemilik itu mengutus seseorang untuk mengumpulkan bagiannya, tetapi para penggarap memperlakukan setiap hambanya dengan buruk. Mereka menyuruh hamba-hamba pergi dari kebun anggur “dengan tangan kosong,” atau tanpa buah anggur. Setiap hamba diperlakukan lebih buruk bahkan hamba yang terakhir. Dengan memperlakukan para hamba secara tidak pantas, orang-orang itu juga menunjukkan ketidakhormatan kepada pemiliknya. Pemilik itu mengajukan pertanyaan kepada dirinya sendiri mencoba memutuskan apa yang harus ia lakukan. Dia memutuskan untuk mengutus anaknya yang tunggal yang ia kasihi untuk mengumpulkan keuntungan. Pemilik itu berpikir bahwa para penyewa mungkin menghormati dia karena anaknya memiliki otoritas untuk mewakili pemilik. Tetapi para penggarap melihat anak itu datang, menyeretnya keluar dari kebun anggur, dan membunuhnya. Para penggarap tahu bahwa anak itu akan mewarisi kebun anggur ayahnya, sehingga mereka berpikir bahwa dengan membunuhnya, mereka akan memiliki kebun anggur itu.</w:t>
      </w:r>
    </w:p>
    <w:p>
      <w:pPr/>
      <w:r>
        <w:rPr>
          <w:lang w:val="id_ID" w:bidi="id_ID"/>
        </w:rPr>
      </w:r>
      <w:r>
        <w:rPr>
          <w:lang w:val="id_ID" w:bidi="id_ID"/>
        </w:rPr>
        <w:t>Orang-orang bereaksi terhadap kisah Yesus dengan mengatakan bahwa mereka berharap hal ini tidak pernah terjadi. Meskipun kita tidak tahu persis apa yang mereka tidak inginkan untuk terjadi, mereka mungkin merasa ngeri karena para pemimpin agama mungkin bersalah karena membunuh anak Allah dan bahwa Allah akan menghukum mereka. Yesus langsung menatap orang-orang karena Ia ingin mereka berpikir dengan hati-hati terhadap jawabannya. Yesus mengajukan pertanyaan, "Kalau begitu apa makna dari apa yang tertulis...?" Untuk menekankan bahwa Kitab Suci setuju dengan apa yang Ia katakan tentang para pemimpin agama meskipun orang-orang berpikir bahwa itu tidak akan pernah terjadi. Yesus ingin orang-orang menyadari bahwa kitab Mazmur memprediksi apa yang akan terjadi pada-Nya di masa depan. Yesus harus ditolak oleh para pemimpin agama dan mati. "Batu yang ditolak para tukang bangunan telah menjadi batu penjuru" adalah kata yang menggambarkan Yesus sebagai Juruselamat yang dijanjikan. Para pemimpin Yahudi yang menolak Yesus adalah seperti para tukang bangunan. Tetapi Allah akan memakai Yesus sebagai batu penjuru untuk rumah-Nya. Batu penjuru adalah batu yang penting dan batu yang terkuat di sudut luar rumah. Kata ini juga dapat berarti sebuah batu di bagian atas lengkungan pintu yang menopang pintu tersebut. Dalam kedua kasus, batu ini adalah batu yang paling penting untuk menopang rumah dan membuatnya menjadi kokoh.</w:t>
      </w:r>
    </w:p>
    <w:p>
      <w:pPr/>
      <w:r>
        <w:rPr>
          <w:lang w:val="id_ID" w:bidi="id_ID"/>
        </w:rPr>
      </w:r>
      <w:r>
        <w:rPr>
          <w:lang w:val="id_ID" w:bidi="id_ID"/>
        </w:rPr>
        <w:t>Berhenti dan tunjukkan kepada tim Anda sebuah diagram batu penjuru dan di mana batu itu digunakan sebagai pondasi bangunan. Diskusikan dengan tim Anda, apa bagian yang paling penting dari sebuah bangunan dalam budaya Anda?</w:t>
      </w:r>
    </w:p>
    <w:p>
      <w:pPr/>
      <w:r>
        <w:rPr>
          <w:lang w:val="id_ID" w:bidi="id_ID"/>
        </w:rPr>
      </w:r>
      <w:r>
        <w:rPr>
          <w:lang w:val="id_ID" w:bidi="id_ID"/>
        </w:rPr>
        <w:t>Yesus selanjutnya membandingkan diri-Nya dengan sebuah batu penjuru. Ia mengatakan bahwa orang-orang yang menolak Dia sebagai Juruselamat yang dijanjikan akan seperti seseorang yang jatuh di atas batu kilangan atau seseorang yang diremukkan batu itu. Dalam kedua kasus, orang itu akan benar-benar hancur. Ketika para pemimpin agama Yahudi mendengar hal ini, mereka ingin segera menangkap Yesus dan menyeret Dia ke pengadilan.</w:t>
      </w:r>
    </w:p>
    <w:p>
      <w:pPr/>
      <w:r>
        <w:rPr>
          <w:lang w:val="id_ID" w:bidi="id_ID"/>
        </w:rPr>
      </w:r>
      <w:r>
        <w:rPr>
          <w:lang w:val="id_ID" w:bidi="id_ID"/>
        </w:rPr>
        <w:t xml:space="preserve">Meskipun Lukas tidak memberi kita makna dari perumpamaan itu, kebanyakan orang percaya bahwa kebun anggur itu mewakili Israel dan pemiliknya mewakili Allah. Para hamba adalah seperti para nabi, atau utusan-utusan Allah yang diutus ke Israel dan Yesus adalah anak Allah. Para penggarap mewakili para pemimpin agama yang akhirnya akan menyebabkan kematian Yesus. Yesus bertanya, "Lalu apa ...?" untuk membuat para pendengar-Nya berpikir tentang bagaimana kisah itu harus berakhir. Yesus menjawab pertanyaan-Nya sendiri dengan mengatakan bahwa pemilik itu akan pergi ke kebunnya dan membunuh para penggarap karena mereka bertanggung jawab atas pembunuhan sang anak, seorang yang tidak bersalah. Pemilik itu kemudian akan memberikan kebun anggurnya kepada orang lain yang akan lebih setia kepadanya. </w:t>
      </w:r>
    </w:p>
    <w:p>
      <w:pPr/>
      <w:r>
        <w:rPr>
          <w:lang w:val="id_ID" w:bidi="id_ID"/>
        </w:rPr>
      </w:r>
      <w:r>
        <w:rPr>
          <w:lang w:val="id_ID" w:bidi="id_ID"/>
        </w:rPr>
        <w:t>Para pemimpin agama marah karena mereka tahu bahwa perumpamaan Yesus merujuk kepada mereka sebagai orang-orang jahat yang membunuh Anak Allah. Perumpamaan itu juga menyiratkan bahwa Allah akan menghukum mereka karena hal itu. Tetapi mereka tidak dapat menangkap Yesus karena orang-orang menghormati Dia. Para pemimpin agama tidak ingin orang-orang berbuat onar melawan mereka.</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 xml:space="preserve">Dalam sesi ini, Anda akan membantu kelompok memvisualisasikan kisah ini. Anda akan membantu kelompok mendefinisikan adegan, latar, dan karakter dari kisah ini. </w:t>
      </w:r>
    </w:p>
    <w:p>
      <w:pPr/>
      <w:r>
        <w:rPr>
          <w:lang w:val="id_ID" w:bidi="id_ID"/>
        </w:rPr>
      </w:r>
      <w:r>
        <w:rPr>
          <w:lang w:val="id_ID" w:bidi="id_ID"/>
        </w:rPr>
        <w:t>Kisah ini memiliki dua adegan.</w:t>
      </w:r>
    </w:p>
    <w:p>
      <w:pPr/>
      <w:r>
        <w:rPr>
          <w:lang w:val="id_ID" w:bidi="id_ID"/>
        </w:rPr>
      </w:r>
      <w:r>
        <w:rPr>
          <w:b/>
          <w:lang w:val="id_ID" w:bidi="id_ID"/>
        </w:rPr>
        <w:t>Adegan pertama:</w:t>
      </w:r>
      <w:r>
        <w:rPr>
          <w:lang w:val="id_ID" w:bidi="id_ID"/>
        </w:rPr>
        <w:t xml:space="preserve"> Yesus mengatakan kisah tentang seseorang yang menyewakan ladangnya kepada para pekerja. Pria itu mengutus tiga orang hamba, tetapi mereka semua diperlakukan dengan buruk. Kemudian Dia mengutus anak tunggalnya dengan harapan bahwa para pekerja akan menghormatinya. Para pekerja membunuh anak itu untuk mempertahankan kebun anggur. Pemilik itu kembali dan membunuh para pekerja. Dia memberikan ladang kepada para pekerja yang lain. Para pendengar protes dengan mengatakan bahwa mereka berharap hal yang mengerikan seperti itu tidak akan pernah terjadi. </w:t>
      </w:r>
    </w:p>
    <w:p>
      <w:pPr/>
      <w:r>
        <w:rPr>
          <w:lang w:val="id_ID" w:bidi="id_ID"/>
        </w:rPr>
      </w:r>
      <w:r>
        <w:rPr>
          <w:b/>
          <w:lang w:val="id_ID" w:bidi="id_ID"/>
        </w:rPr>
        <w:t>Adegan kedua:</w:t>
      </w:r>
      <w:r>
        <w:rPr>
          <w:lang w:val="id_ID" w:bidi="id_ID"/>
        </w:rPr>
        <w:t xml:space="preserve"> Yesus melihat mereka dan menjawab dengan isi Kitab Suci yang memprediksi kematian-Nya. Dia berbicara tentang para tukang bangunan yang menolak batu. Batu itu akan menjadi batu penjuru, atau batu yang paling penting, batu yang digunakan untuk membangun rumah Allah. Beberapa orang akan tersandung di atas batu ini dan batu itu akan jatuh dan menghancurkan orang-orang lain. Para pemimpin agama marah karena mereka memahami bahwa cerita Yesus merujuk kepada mereka. Mereka ingin menangkap Yesus segera, tetapi mereka tidak dapat melakukannya karena kerumunan. </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Kerumunan</w:t>
      </w:r>
    </w:p>
    <w:p>
      <w:pPr>
        <w:pStyle w:val="ListBullet"/>
        <w:spacing w:line="240" w:lineRule="auto"/>
        <w:ind w:left="720"/>
      </w:pPr>
      <w:r>
        <w:rPr>
          <w:lang w:val="id_ID" w:bidi="id_ID"/>
        </w:rPr>
      </w:r>
      <w:r>
        <w:rPr>
          <w:lang w:val="id_ID" w:bidi="id_ID"/>
        </w:rPr>
        <w:t>Para imam kepala</w:t>
      </w:r>
    </w:p>
    <w:p>
      <w:pPr>
        <w:pStyle w:val="ListBullet"/>
        <w:spacing w:line="240" w:lineRule="auto"/>
        <w:ind w:left="720"/>
      </w:pPr>
      <w:r>
        <w:rPr>
          <w:lang w:val="id_ID" w:bidi="id_ID"/>
        </w:rPr>
      </w:r>
      <w:r>
        <w:rPr>
          <w:lang w:val="id_ID" w:bidi="id_ID"/>
        </w:rPr>
        <w:t>Ahli-ahli Taurat</w:t>
      </w:r>
    </w:p>
    <w:p>
      <w:pPr>
        <w:pStyle w:val="ListBullet"/>
        <w:spacing w:line="240" w:lineRule="auto"/>
        <w:ind w:left="720"/>
      </w:pPr>
      <w:r>
        <w:rPr>
          <w:lang w:val="id_ID" w:bidi="id_ID"/>
        </w:rPr>
      </w:r>
      <w:r>
        <w:rPr>
          <w:lang w:val="id_ID" w:bidi="id_ID"/>
        </w:rPr>
        <w:t>Tua-tua/ Para Pemimpin</w:t>
      </w:r>
    </w:p>
    <w:p>
      <w:pPr>
        <w:pStyle w:val="ListBullet"/>
        <w:spacing w:line="240" w:lineRule="auto"/>
        <w:ind w:left="720"/>
      </w:pPr>
      <w:r>
        <w:rPr>
          <w:lang w:val="id_ID" w:bidi="id_ID"/>
        </w:rPr>
      </w:r>
      <w:r>
        <w:rPr>
          <w:lang w:val="id_ID" w:bidi="id_ID"/>
        </w:rPr>
        <w:t>Pemilik ladang</w:t>
      </w:r>
    </w:p>
    <w:p>
      <w:pPr>
        <w:pStyle w:val="ListBullet"/>
        <w:spacing w:line="240" w:lineRule="auto"/>
        <w:ind w:left="720"/>
      </w:pPr>
      <w:r>
        <w:rPr>
          <w:lang w:val="id_ID" w:bidi="id_ID"/>
        </w:rPr>
      </w:r>
      <w:r>
        <w:rPr>
          <w:lang w:val="id_ID" w:bidi="id_ID"/>
        </w:rPr>
        <w:t>Para pedagang</w:t>
      </w:r>
    </w:p>
    <w:p>
      <w:pPr>
        <w:pStyle w:val="ListBullet"/>
        <w:spacing w:line="240" w:lineRule="auto"/>
        <w:ind w:left="720"/>
      </w:pPr>
      <w:r>
        <w:rPr>
          <w:lang w:val="id_ID" w:bidi="id_ID"/>
        </w:rPr>
      </w:r>
      <w:r>
        <w:rPr>
          <w:lang w:val="id_ID" w:bidi="id_ID"/>
        </w:rPr>
        <w:t>Hamba yang pertama</w:t>
      </w:r>
    </w:p>
    <w:p>
      <w:pPr>
        <w:pStyle w:val="ListBullet"/>
        <w:spacing w:line="240" w:lineRule="auto"/>
        <w:ind w:left="720"/>
      </w:pPr>
      <w:r>
        <w:rPr>
          <w:lang w:val="id_ID" w:bidi="id_ID"/>
        </w:rPr>
      </w:r>
      <w:r>
        <w:rPr>
          <w:lang w:val="id_ID" w:bidi="id_ID"/>
        </w:rPr>
        <w:t>Hamba yang kedua</w:t>
      </w:r>
    </w:p>
    <w:p>
      <w:pPr>
        <w:pStyle w:val="ListBullet"/>
        <w:spacing w:line="240" w:lineRule="auto"/>
        <w:ind w:left="720"/>
      </w:pPr>
      <w:r>
        <w:rPr>
          <w:lang w:val="id_ID" w:bidi="id_ID"/>
        </w:rPr>
      </w:r>
      <w:r>
        <w:rPr>
          <w:lang w:val="id_ID" w:bidi="id_ID"/>
        </w:rPr>
        <w:t>Hamba yang ketiga</w:t>
      </w:r>
    </w:p>
    <w:p>
      <w:pPr>
        <w:pStyle w:val="ListBullet"/>
        <w:spacing w:line="240" w:lineRule="auto"/>
        <w:ind w:left="720"/>
      </w:pPr>
      <w:r>
        <w:rPr>
          <w:lang w:val="id_ID" w:bidi="id_ID"/>
        </w:rPr>
      </w:r>
      <w:r>
        <w:rPr>
          <w:lang w:val="id_ID" w:bidi="id_ID"/>
        </w:rPr>
        <w:t>Putra</w:t>
      </w:r>
    </w:p>
    <w:p>
      <w:pPr>
        <w:pStyle w:val="ListBullet"/>
        <w:spacing w:line="240" w:lineRule="auto"/>
        <w:ind w:left="720"/>
      </w:pPr>
      <w:r>
        <w:rPr>
          <w:lang w:val="id_ID" w:bidi="id_ID"/>
        </w:rPr>
      </w:r>
      <w:r>
        <w:rPr>
          <w:lang w:val="id_ID" w:bidi="id_ID"/>
        </w:rPr>
        <w:t>Para tukang bangunan</w:t>
      </w:r>
    </w:p>
    <w:p>
      <w:pPr>
        <w:pStyle w:val="ListBullet"/>
        <w:spacing w:line="240" w:lineRule="auto"/>
        <w:ind w:left="720"/>
      </w:pPr>
      <w:r>
        <w:rPr>
          <w:lang w:val="id_ID" w:bidi="id_ID"/>
        </w:rPr>
      </w:r>
      <w:r>
        <w:rPr>
          <w:lang w:val="id_ID" w:bidi="id_ID"/>
        </w:rPr>
        <w:t>Batu</w:t>
      </w:r>
    </w:p>
    <w:p>
      <w:pPr>
        <w:pStyle w:val="ListBullet"/>
        <w:spacing w:line="240" w:lineRule="auto"/>
        <w:ind w:left="720"/>
      </w:pPr>
      <w:r>
        <w:rPr>
          <w:lang w:val="id_ID" w:bidi="id_ID"/>
        </w:rPr>
      </w:r>
      <w:r>
        <w:rPr>
          <w:lang w:val="id_ID" w:bidi="id_ID"/>
        </w:rPr>
        <w:t>Orang yang jatuh di atas batu</w:t>
      </w:r>
    </w:p>
    <w:p>
      <w:pPr>
        <w:pStyle w:val="ListBullet"/>
        <w:spacing w:line="240" w:lineRule="auto"/>
        <w:ind w:left="720"/>
      </w:pPr>
      <w:r>
        <w:rPr>
          <w:lang w:val="id_ID" w:bidi="id_ID"/>
        </w:rPr>
      </w:r>
      <w:r>
        <w:rPr>
          <w:lang w:val="id_ID" w:bidi="id_ID"/>
        </w:rPr>
        <w:t>Orang yang diremukkan oleh batu</w:t>
      </w:r>
    </w:p>
    <w:p>
      <w:pPr/>
      <w:r>
        <w:rPr>
          <w:lang w:val="id_ID" w:bidi="id_ID"/>
        </w:rPr>
      </w:r>
      <w:r>
        <w:rPr>
          <w:lang w:val="id_ID" w:bidi="id_ID"/>
        </w:rPr>
        <w:t xml:space="preserve">Dalam sesi ini, ambillah papan cerita kelompok, gambarlah, atau gunakan beberapa macam alat peraga (benda-benda yang dapat Anda pindahkan seperti batu, batang, mainan anak-anak) untuk memvisualisasikan kisah dan adegan di dalamnya. </w:t>
      </w:r>
    </w:p>
    <w:p>
      <w:pPr/>
      <w:r>
        <w:rPr>
          <w:lang w:val="id_ID" w:bidi="id_ID"/>
        </w:rPr>
      </w:r>
      <w:r>
        <w:rPr>
          <w:lang w:val="id_ID" w:bidi="id_ID"/>
        </w:rPr>
        <w:t xml:space="preserve">Penting untuk diingat bahwa Yesus berpaling kepada orang-orang. Tindakan berbalik ini, menunjukkan bahwa Yesus tidak lagi menjawab para pemimpin Yahudi. Sebaliknya, Dia akan berbicara kepada kerumunan tentang sesuatu yang penting yang berkaitan dengan pertanyaan publik dari para pemimpin Yahudi. Yesus melakukan ini dengan menceritakan sebuah perumpamaan. </w:t>
      </w:r>
    </w:p>
    <w:p>
      <w:pPr/>
      <w:r>
        <w:rPr>
          <w:lang w:val="id_ID" w:bidi="id_ID"/>
        </w:rPr>
      </w:r>
      <w:r>
        <w:rPr>
          <w:lang w:val="id_ID" w:bidi="id_ID"/>
        </w:rPr>
        <w:t xml:space="preserve">Penting untuk diingat bahwa para hamba mewakili tuan. Ketika para penyewa ladang memperlakukan para hamba-hamba dengan buruk, seperti itu juga mereka memperlakukan tuan itu dengan buruk. </w:t>
      </w:r>
    </w:p>
    <w:p>
      <w:pPr/>
      <w:r>
        <w:rPr>
          <w:lang w:val="id_ID" w:bidi="id_ID"/>
        </w:rPr>
      </w:r>
      <w:r>
        <w:rPr>
          <w:lang w:val="id_ID" w:bidi="id_ID"/>
        </w:rPr>
        <w:t xml:space="preserve">Penting untuk diingat bahwa anak dari pemilik ladang itu diutus dengan tujuan supaya diakui sebagai seseorang yang memiliki otoritas seperti sang ayah. </w:t>
      </w:r>
    </w:p>
    <w:p>
      <w:pPr/>
      <w:r>
        <w:rPr>
          <w:lang w:val="id_ID" w:bidi="id_ID"/>
        </w:rPr>
      </w:r>
      <w:r>
        <w:rPr>
          <w:lang w:val="id_ID" w:bidi="id_ID"/>
        </w:rPr>
        <w:t xml:space="preserve">Berhenti dan diskusikan dengan tim Anda: Sang pencerita berbicara tentang tiga hamba yang pergi ke kebun anggur, dan setiap kali mereka pergi, mereka diperlakukan lebih buruk. Ini membuat kita bertanya-tanya setiap kali apa yang akan terjadi berikutnya. Bagaimana Anda membangun ketegangan seperti ini atau rasa ingin tahu tentang apa yang akan terjadi selanjutnya dalam cerita-cerita Anda? Dapatkah Anda menceritakan kisah seperti ini dari budaya Anda? </w:t>
      </w:r>
    </w:p>
    <w:p>
      <w:pPr/>
      <w:r>
        <w:rPr>
          <w:lang w:val="id_ID" w:bidi="id_ID"/>
        </w:rPr>
      </w:r>
      <w:r>
        <w:rPr>
          <w:lang w:val="id_ID" w:bidi="id_ID"/>
        </w:rPr>
        <w:t>Penting untuk diingat bahwa kerumunan memahami kesejajaran antara pemilik dan Allah, dan para pemimpin agama dan para penyewa. Orang-orang mengatakan bahwa situasi itu tidak akan pernah terjadi karena orang-orang tidak berpikir bahwa para pemimpin agama akan bertindak seburuk para penyewa dalam kisah ini.</w:t>
      </w:r>
    </w:p>
    <w:p>
      <w:pPr/>
      <w:r>
        <w:rPr>
          <w:lang w:val="id_ID" w:bidi="id_ID"/>
        </w:rPr>
      </w:r>
      <w:r>
        <w:rPr>
          <w:lang w:val="id_ID" w:bidi="id_ID"/>
        </w:rPr>
        <w:t xml:space="preserve">Penting untuk diingat bahwa Yesus menekankan jawaban-Nya kepada kerumunan dengan mengutip Kitab Suci. Keinginan Yesus adalah agar kerumunan mengetahui bahwa sebuah nubuatan telah memprediksi bahwa para pemimpin agama akan menolak Yesus. </w:t>
      </w:r>
    </w:p>
    <w:p>
      <w:pPr/>
      <w:r>
        <w:rPr>
          <w:lang w:val="id_ID" w:bidi="id_ID"/>
        </w:rPr>
      </w:r>
      <w:r>
        <w:rPr>
          <w:lang w:val="id_ID" w:bidi="id_ID"/>
        </w:rPr>
        <w:t xml:space="preserve">Penting untuk diingat bahwa orang-orang Yahudi membangun rumah-rumah mereka dengan batu-batu. Dalam proses membangun rumah-rumah, mereka membutuhkan batu untuk batu penjuru yang menandai lokasi dan orientasi bangunan itu. Ini adalah batu yang paling penting. </w:t>
      </w:r>
    </w:p>
    <w:p>
      <w:pPr/>
      <w:r>
        <w:rPr>
          <w:lang w:val="id_ID" w:bidi="id_ID"/>
        </w:rPr>
      </w:r>
      <w:r>
        <w:rPr>
          <w:lang w:val="id_ID" w:bidi="id_ID"/>
        </w:rPr>
        <w:t>Penting untuk diingat bahwa para pemimpin Yahudi memahami bahwa mereka adalah orang-orang jahat dalam kisah yang diceritakan Yesus. Itu adalah alasan mereka ingin menangkap Yesus segera. Tetapi para pemimpin Yahudi tidak menangkap Yesus karena mereka takut bagaimana orang-orang akan bereaksi.</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 xml:space="preserve">Dalam sesi ini, tim akan mendramatisir kisah tersebut. </w:t>
      </w:r>
    </w:p>
    <w:p>
      <w:pPr/>
      <w:r>
        <w:rPr>
          <w:lang w:val="id_ID" w:bidi="id_ID"/>
        </w:rPr>
      </w:r>
      <w:r>
        <w:rPr>
          <w:lang w:val="id_ID" w:bidi="id_ID"/>
        </w:rPr>
        <w:t>Kisah ini memiliki dua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Kerumunan</w:t>
      </w:r>
    </w:p>
    <w:p>
      <w:pPr>
        <w:pStyle w:val="ListBullet"/>
        <w:spacing w:line="240" w:lineRule="auto"/>
        <w:ind w:left="720"/>
      </w:pPr>
      <w:r>
        <w:rPr>
          <w:lang w:val="id_ID" w:bidi="id_ID"/>
        </w:rPr>
      </w:r>
      <w:r>
        <w:rPr>
          <w:lang w:val="id_ID" w:bidi="id_ID"/>
        </w:rPr>
        <w:t>Para imam kepala</w:t>
      </w:r>
    </w:p>
    <w:p>
      <w:pPr>
        <w:pStyle w:val="ListBullet"/>
        <w:spacing w:line="240" w:lineRule="auto"/>
        <w:ind w:left="720"/>
      </w:pPr>
      <w:r>
        <w:rPr>
          <w:lang w:val="id_ID" w:bidi="id_ID"/>
        </w:rPr>
      </w:r>
      <w:r>
        <w:rPr>
          <w:lang w:val="id_ID" w:bidi="id_ID"/>
        </w:rPr>
        <w:t>Para pengajar hukum Taurat/Ahli-ahli Taurat</w:t>
      </w:r>
    </w:p>
    <w:p>
      <w:pPr>
        <w:pStyle w:val="ListBullet"/>
        <w:spacing w:line="240" w:lineRule="auto"/>
        <w:ind w:left="720"/>
      </w:pPr>
      <w:r>
        <w:rPr>
          <w:lang w:val="id_ID" w:bidi="id_ID"/>
        </w:rPr>
      </w:r>
      <w:r>
        <w:rPr>
          <w:lang w:val="id_ID" w:bidi="id_ID"/>
        </w:rPr>
        <w:t>Tua-tua/ Para Pemimpin</w:t>
      </w:r>
    </w:p>
    <w:p>
      <w:pPr>
        <w:pStyle w:val="ListBullet"/>
        <w:spacing w:line="240" w:lineRule="auto"/>
        <w:ind w:left="720"/>
      </w:pPr>
      <w:r>
        <w:rPr>
          <w:lang w:val="id_ID" w:bidi="id_ID"/>
        </w:rPr>
      </w:r>
      <w:r>
        <w:rPr>
          <w:lang w:val="id_ID" w:bidi="id_ID"/>
        </w:rPr>
        <w:t>Pemilik ladang</w:t>
      </w:r>
    </w:p>
    <w:p>
      <w:pPr>
        <w:pStyle w:val="ListBullet"/>
        <w:spacing w:line="240" w:lineRule="auto"/>
        <w:ind w:left="720"/>
      </w:pPr>
      <w:r>
        <w:rPr>
          <w:lang w:val="id_ID" w:bidi="id_ID"/>
        </w:rPr>
      </w:r>
      <w:r>
        <w:rPr>
          <w:lang w:val="id_ID" w:bidi="id_ID"/>
        </w:rPr>
        <w:t>Para penggarap</w:t>
      </w:r>
    </w:p>
    <w:p>
      <w:pPr>
        <w:pStyle w:val="ListBullet"/>
        <w:spacing w:line="240" w:lineRule="auto"/>
        <w:ind w:left="720"/>
      </w:pPr>
      <w:r>
        <w:rPr>
          <w:lang w:val="id_ID" w:bidi="id_ID"/>
        </w:rPr>
      </w:r>
      <w:r>
        <w:rPr>
          <w:lang w:val="id_ID" w:bidi="id_ID"/>
        </w:rPr>
        <w:t>Hamba yang pertama</w:t>
      </w:r>
    </w:p>
    <w:p>
      <w:pPr>
        <w:pStyle w:val="ListBullet"/>
        <w:spacing w:line="240" w:lineRule="auto"/>
        <w:ind w:left="720"/>
      </w:pPr>
      <w:r>
        <w:rPr>
          <w:lang w:val="id_ID" w:bidi="id_ID"/>
        </w:rPr>
      </w:r>
      <w:r>
        <w:rPr>
          <w:lang w:val="id_ID" w:bidi="id_ID"/>
        </w:rPr>
        <w:t>Hamba yang kedua</w:t>
      </w:r>
    </w:p>
    <w:p>
      <w:pPr>
        <w:pStyle w:val="ListBullet"/>
        <w:spacing w:line="240" w:lineRule="auto"/>
        <w:ind w:left="720"/>
      </w:pPr>
      <w:r>
        <w:rPr>
          <w:lang w:val="id_ID" w:bidi="id_ID"/>
        </w:rPr>
      </w:r>
      <w:r>
        <w:rPr>
          <w:lang w:val="id_ID" w:bidi="id_ID"/>
        </w:rPr>
        <w:t>Hamba yang ketiga</w:t>
      </w:r>
    </w:p>
    <w:p>
      <w:pPr>
        <w:pStyle w:val="ListBullet"/>
        <w:spacing w:line="240" w:lineRule="auto"/>
        <w:ind w:left="720"/>
      </w:pPr>
      <w:r>
        <w:rPr>
          <w:lang w:val="id_ID" w:bidi="id_ID"/>
        </w:rPr>
      </w:r>
      <w:r>
        <w:rPr>
          <w:lang w:val="id_ID" w:bidi="id_ID"/>
        </w:rPr>
        <w:t>Putra</w:t>
      </w:r>
    </w:p>
    <w:p>
      <w:pPr>
        <w:pStyle w:val="ListBullet"/>
        <w:spacing w:line="240" w:lineRule="auto"/>
        <w:ind w:left="720"/>
      </w:pPr>
      <w:r>
        <w:rPr>
          <w:lang w:val="id_ID" w:bidi="id_ID"/>
        </w:rPr>
      </w:r>
      <w:r>
        <w:rPr>
          <w:lang w:val="id_ID" w:bidi="id_ID"/>
        </w:rPr>
        <w:t>Para tukang bangunan</w:t>
      </w:r>
    </w:p>
    <w:p>
      <w:pPr>
        <w:pStyle w:val="ListBullet"/>
        <w:spacing w:line="240" w:lineRule="auto"/>
        <w:ind w:left="720"/>
      </w:pPr>
      <w:r>
        <w:rPr>
          <w:lang w:val="id_ID" w:bidi="id_ID"/>
        </w:rPr>
      </w:r>
      <w:r>
        <w:rPr>
          <w:lang w:val="id_ID" w:bidi="id_ID"/>
        </w:rPr>
        <w:t>Batu</w:t>
      </w:r>
    </w:p>
    <w:p>
      <w:pPr>
        <w:pStyle w:val="ListBullet"/>
        <w:spacing w:line="240" w:lineRule="auto"/>
        <w:ind w:left="720"/>
      </w:pPr>
      <w:r>
        <w:rPr>
          <w:lang w:val="id_ID" w:bidi="id_ID"/>
        </w:rPr>
      </w:r>
      <w:r>
        <w:rPr>
          <w:lang w:val="id_ID" w:bidi="id_ID"/>
        </w:rPr>
        <w:t>Orang yang jatuh di atas batu</w:t>
      </w:r>
    </w:p>
    <w:p>
      <w:pPr>
        <w:pStyle w:val="ListBullet"/>
        <w:spacing w:line="240" w:lineRule="auto"/>
        <w:ind w:left="720"/>
      </w:pPr>
      <w:r>
        <w:rPr>
          <w:lang w:val="id_ID" w:bidi="id_ID"/>
        </w:rPr>
      </w:r>
      <w:r>
        <w:rPr>
          <w:lang w:val="id_ID" w:bidi="id_ID"/>
        </w:rPr>
        <w:t>Orang yang diremukkan oleh batu</w:t>
      </w:r>
    </w:p>
    <w:p>
      <w:pPr/>
      <w:r>
        <w:rPr>
          <w:lang w:val="id_ID" w:bidi="id_ID"/>
        </w:rPr>
      </w:r>
      <w:r>
        <w:rPr>
          <w:lang w:val="id_ID" w:bidi="id_ID"/>
        </w:rPr>
        <w:t>Minta tim untuk memerankan kisah itu dua kali. Pertama, minta mereka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ini untuk pertama kali, perhatikan dialog, alur, plot, dan kronologi kisah tersebut.</w:t>
      </w:r>
    </w:p>
    <w:p>
      <w:pPr/>
      <w:r>
        <w:rPr>
          <w:lang w:val="id_ID" w:bidi="id_ID"/>
        </w:rPr>
      </w:r>
      <w:r>
        <w:rPr>
          <w:lang w:val="id_ID" w:bidi="id_ID"/>
        </w:rPr>
        <w:t xml:space="preserve">Pastikan bahwa tim memerankan Yesus yang memaksa para pedagang untuk meninggalkan halaman Bait Suci. </w:t>
      </w:r>
    </w:p>
    <w:p>
      <w:pPr/>
      <w:r>
        <w:rPr>
          <w:lang w:val="id_ID" w:bidi="id_ID"/>
        </w:rPr>
      </w:r>
      <w:r>
        <w:rPr>
          <w:lang w:val="id_ID" w:bidi="id_ID"/>
        </w:rPr>
        <w:t xml:space="preserve">Pastikan bahwa tim memerankan Yesus yang menceritakan kisah kepada kerumunan. Para pemimpin agama masih berada di sana mendengarkan apa yang Yesus katakan. </w:t>
      </w:r>
    </w:p>
    <w:p>
      <w:pPr/>
      <w:r>
        <w:rPr>
          <w:lang w:val="id_ID" w:bidi="id_ID"/>
        </w:rPr>
      </w:r>
      <w:r>
        <w:rPr>
          <w:lang w:val="id_ID" w:bidi="id_ID"/>
        </w:rPr>
        <w:t>Pastikan bahwa tim memerankan cerita yang Yesus katakan itu</w:t>
      </w:r>
    </w:p>
    <w:p>
      <w:pPr/>
      <w:r>
        <w:rPr>
          <w:lang w:val="id_ID" w:bidi="id_ID"/>
        </w:rPr>
      </w:r>
      <w:r>
        <w:rPr>
          <w:lang w:val="id_ID" w:bidi="id_ID"/>
        </w:rPr>
        <w:t xml:space="preserve">Pastikan tim memeragakan kerumunan yang bertanya kepada diri mereka sendiri ketika Yesus bertanya apa yang akan dilakukan pemilik ladang itu? Tetapi Yesus menjawab pertanyaan-Nya sendiri. </w:t>
      </w:r>
    </w:p>
    <w:p>
      <w:pPr/>
      <w:r>
        <w:rPr>
          <w:lang w:val="id_ID" w:bidi="id_ID"/>
        </w:rPr>
      </w:r>
      <w:r>
        <w:rPr>
          <w:lang w:val="id_ID" w:bidi="id_ID"/>
        </w:rPr>
        <w:t>Pastikan bahwa tim memerankan kerumunan yang memprotes pembunuhan para penggarap ladang itu.</w:t>
      </w:r>
    </w:p>
    <w:p>
      <w:pPr/>
      <w:r>
        <w:rPr>
          <w:lang w:val="id_ID" w:bidi="id_ID"/>
        </w:rPr>
      </w:r>
      <w:r>
        <w:rPr>
          <w:lang w:val="id_ID" w:bidi="id_ID"/>
        </w:rPr>
        <w:t>Pastikan bahwa tim memerankan para pemimpin agama yang tersinggung karena mereka menyadari bahwa mereka adalah petani jahat dalam cerita itu.</w:t>
      </w:r>
    </w:p>
    <w:p>
      <w:pPr/>
      <w:r>
        <w:rPr>
          <w:lang w:val="id_ID" w:bidi="id_ID"/>
        </w:rPr>
      </w:r>
      <w:r>
        <w:rPr>
          <w:lang w:val="id_ID" w:bidi="id_ID"/>
        </w:rPr>
        <w:t>Saat tim memerankan kisah ini untuk kedua kali, hentikan mereka pada titik tertentu.</w:t>
      </w:r>
    </w:p>
    <w:p>
      <w:pPr/>
      <w:r>
        <w:rPr>
          <w:lang w:val="id_ID" w:bidi="id_ID"/>
        </w:rPr>
      </w:r>
      <w:r>
        <w:rPr>
          <w:lang w:val="id_ID" w:bidi="id_ID"/>
        </w:rPr>
        <w:t xml:space="preserve">Perankan Yesus yang sedang berbicara kepada orang-orang dalam kerumunan sekarang, bukan kepada para pemimpin agama. Yesus menceritakan sebuah kisah kepada kerumunan. Pemilik kebun anggur menyewakan kepada para penggarap dan dia pergi untuk tinggal di negeri lain selama bertahun-tahun. Ketika tanaman itu siap untuk dipanen, pemilik itu mengutus seorang hamba untuk mengumpulkan bagian dari panennya. Para penyewa itu menyerang, memukuli, dan menyuruh hamba itu kembali tanpa membawa apa-apa. </w:t>
      </w:r>
    </w:p>
    <w:p>
      <w:pPr/>
      <w:r>
        <w:rPr>
          <w:lang w:val="id_ID" w:bidi="id_ID"/>
        </w:rPr>
      </w:r>
      <w:r>
        <w:rPr>
          <w:lang w:val="id_ID" w:bidi="id_ID"/>
        </w:rPr>
        <w:t xml:space="preserve">Hentikan adegannya: Tanyakan kepada aktor yang memerankan pemilik, "Bagaimana perasaan Anda?" Saudara mungkin mendengar hal-hal seperti, "Marah." mengapa mereka memperlakukan hambaku seperti ini?" "Sabar. Saya akan memberi mereka kesempatan lain untuk melakukan apa yang benar," dan "Bertekad. Saya akan memastikan kebun anggurku dirawat dengan baik." Tanyakan kepada aktor yang memerankan para penggarap, "Bagaimana perasaan Anda?" Anda mungkin mendengar hal-hal seperti, "Sombong." Tidak ada seorang pun yang dapat membuat saya memberikan bagian dari panen," "Tamak. Kebun anggur itu adalah milik kita sekarang," dan "Keras kepala. Saya bekerja di kebun. Saya layak mendapatkan semua keuntungan!" Ulangi adegannya. </w:t>
      </w:r>
    </w:p>
    <w:p>
      <w:pPr/>
      <w:r>
        <w:rPr>
          <w:lang w:val="id_ID" w:bidi="id_ID"/>
        </w:rPr>
      </w:r>
      <w:r>
        <w:rPr>
          <w:lang w:val="id_ID" w:bidi="id_ID"/>
        </w:rPr>
        <w:t>Perankan pemilik yang mengutus hamba yang kedua. Para penggarap menghina dan memukul hamba ini. Mereka menyuruh hamba itu pergi tanpa membawa apa-apa. Pemilik itu mengutus hamba yang ketiga. Para penggarap melukai hamba ini dengan parah dan kemudian mengusirnya pergi.</w:t>
      </w:r>
    </w:p>
    <w:p>
      <w:pPr/>
      <w:r>
        <w:rPr>
          <w:lang w:val="id_ID" w:bidi="id_ID"/>
        </w:rPr>
      </w:r>
      <w:r>
        <w:rPr>
          <w:lang w:val="id_ID" w:bidi="id_ID"/>
        </w:rPr>
        <w:t xml:space="preserve">Hentikan adegannya: Tanyakan kepada aktor yang memerankan kerumunan, ”Bagaimana perasaan Anda?” Anda mungkin akan mendengar hal-hal seperti, "Mereka adalah orang-orang jahat, bagaimana mereka dapat menyakiti seseorang hanya untuk sebidang tanah?" Saya tidak berpikir kisah ini berbicara tentang para penggarap Yahudi karena itu akan sangat memalukan dan para penggarap itu harus dihukum. Ulangi adegannya. </w:t>
      </w:r>
    </w:p>
    <w:p>
      <w:pPr/>
      <w:r>
        <w:rPr>
          <w:lang w:val="id_ID" w:bidi="id_ID"/>
        </w:rPr>
      </w:r>
      <w:r>
        <w:rPr>
          <w:lang w:val="id_ID" w:bidi="id_ID"/>
        </w:rPr>
        <w:t xml:space="preserve">Perankan pemilik yang bertanya kepada dirinya sendiri apa yang harus ia lakukan. Pemilik itu yakin bahwa para penyewa akan menghormati anak yang ia kasihi. Para penggarap melihat ahli waris tanah datang dan memutuskan untuk membunuhnya sehingga mereka dapat mempertahankan tanah itu. Para penyewa menyeret anak itu keluar dari kebun anggur dan membunuhnya. </w:t>
      </w:r>
    </w:p>
    <w:p>
      <w:pPr/>
      <w:r>
        <w:rPr>
          <w:lang w:val="id_ID" w:bidi="id_ID"/>
        </w:rPr>
      </w:r>
      <w:r>
        <w:rPr>
          <w:lang w:val="id_ID" w:bidi="id_ID"/>
        </w:rPr>
        <w:t xml:space="preserve">Hentikan adegannya: Tanyakan kepada aktor yang memerankan pemilik, "Bagaimana perasaan Anda?" Anda mungkin mendengar hal-hal seperti, "Sedih, para penggarap telah membunuh anak saya yang saya kasihi," "Marah, saya tidak dapat membiarkan mereka untuk mempertahankan tanah itu," dan "Saya ingin keadilan, mereka harus mati." Ulangi adegannya. </w:t>
      </w:r>
    </w:p>
    <w:p>
      <w:pPr/>
      <w:r>
        <w:rPr>
          <w:lang w:val="id_ID" w:bidi="id_ID"/>
        </w:rPr>
      </w:r>
      <w:r>
        <w:rPr>
          <w:lang w:val="id_ID" w:bidi="id_ID"/>
        </w:rPr>
        <w:t xml:space="preserve">Perankan kerumunan yang memprotes mengatakan hal-hal yang mengerikan itu tidak boleh terjadi. Yesus mengutip Kitab Suci yang menjelaskan bahwa hal-hal yang mengerikan itu telah dinubuatkan. Yesus mengatakan bahwa batu yang ditolak sekarang adalah batu penjuru. Siapa pun yang tersandung di atas batu itu akan dihancurkan berkeping-keping. Jika batu itu jatuh kepada seseorang, batu itu akan menghancurkan orang itu. </w:t>
      </w:r>
    </w:p>
    <w:p>
      <w:pPr/>
      <w:r>
        <w:rPr>
          <w:lang w:val="id_ID" w:bidi="id_ID"/>
        </w:rPr>
      </w:r>
      <w:r>
        <w:rPr>
          <w:lang w:val="id_ID" w:bidi="id_ID"/>
        </w:rPr>
        <w:t>Hentikan adegan ini: Tanyakan kepada aktor yang memerankan para pemimpin agama, "Bagaimana perasaanmu?" Anda mungkin mendengar hal-hal seperti, "Tersinggung." Apakah Yesus menuduh kita seperti para petani yang jahat itu?" "Malu. "Yesus mengatakan di depan umum bahwa kita memperlakukan utusan Allah dengan salah dan bahwa kita akan menjadi pembunuh," dan "Tegas." Yesus harus mati sesegera mungkin. Dia meracuni pikiran orang-orang kita. Ulangi adegannya.</w:t>
      </w:r>
    </w:p>
    <w:p>
      <w:pPr/>
      <w:r>
        <w:rPr>
          <w:lang w:val="id_ID" w:bidi="id_ID"/>
        </w:rPr>
      </w:r>
      <w:r>
        <w:rPr>
          <w:lang w:val="id_ID" w:bidi="id_ID"/>
        </w:rPr>
        <w:t xml:space="preserve">Ketika para pemimpin agama mendengar ini, mereka ingin segera menangkap Yesus karena mereka tahu bahwa kisah itu adalah tentang mereka. Tetapi para pemimpin agama tidak dapat melakukan apa pun karena mereka takut kepada kerumunan. </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Yesus berada di halaman Bait Suci, dikelilingi oleh kerumunan dan para pemimpin agama. Setelah para pemimpin agama mempertanyakan otoritas-Nya, Yesus berpaling kepada kerumunan dan menceritakan sebuah </w:t>
      </w:r>
      <w:r>
        <w:rPr>
          <w:b/>
          <w:lang w:val="id_ID" w:bidi="id_ID"/>
        </w:rPr>
        <w:t>perumpamaan</w:t>
      </w:r>
      <w:r>
        <w:rPr>
          <w:lang w:val="id_ID" w:bidi="id_ID"/>
        </w:rPr>
        <w:t xml:space="preserve">, atau kisah singkat yang mengajar makna yang lebih dalam tentang Allah. Pastikan menerjemahkan perumpamaan ini dengan cara yang sama yang Anda lakukan sebelumnya. </w:t>
      </w:r>
      <w:hyperlink r:id="rId173">
        <w:r>
          <w:rPr>
            <w:lang w:val="id_ID" w:bidi="id_ID"/>
          </w:rPr>
          <w:rPr>
            <w:color w:val="0000EE"/>
            <w:u w:val="single"/>
          </w:rPr>
          <w:t>Perumpamaan</w:t>
        </w:r>
      </w:hyperlink>
      <w:r>
        <w:rPr>
          <w:lang w:val="id_ID" w:bidi="id_ID"/>
        </w:rPr>
        <w:t xml:space="preserve"> terdapat di Daftar Kata Utama.</w:t>
      </w:r>
    </w:p>
    <w:p>
      <w:pPr/>
      <w:r>
        <w:rPr>
          <w:lang w:val="id_ID" w:bidi="id_ID"/>
        </w:rPr>
      </w:r>
      <w:r>
        <w:rPr>
          <w:lang w:val="id_ID" w:bidi="id_ID"/>
        </w:rPr>
        <w:t xml:space="preserve">Perumpamaan itu adalah tentang seorang pria yang menyewakan </w:t>
      </w:r>
      <w:r>
        <w:rPr>
          <w:b/>
          <w:lang w:val="id_ID" w:bidi="id_ID"/>
        </w:rPr>
        <w:t>kebun anggurnya</w:t>
      </w:r>
      <w:r>
        <w:rPr>
          <w:lang w:val="id_ID" w:bidi="id_ID"/>
        </w:rPr>
        <w:t xml:space="preserve"> kepada para petani. Kebun anggur merujuk pada lahan pertanian yang digunakan untuk menanam tanaman merambat yang menghasilkan buah anggur. Buah anggur adalah buah kecil dan manis yang dapat dijual atau digunakan untuk menghasilkan minuman </w:t>
      </w:r>
      <w:hyperlink r:id="rId174">
        <w:r>
          <w:rPr>
            <w:lang w:val="id_ID" w:bidi="id_ID"/>
          </w:rPr>
          <w:rPr>
            <w:color w:val="0000EE"/>
            <w:u w:val="single"/>
          </w:rPr>
          <w:t>anggur</w:t>
        </w:r>
      </w:hyperlink>
      <w:r>
        <w:rPr>
          <w:lang w:val="id_ID" w:bidi="id_ID"/>
        </w:rPr>
        <w:t xml:space="preserve">. Sering kali dalam kitab suci, Israel dibandingkan dengan sebuah kebun anggur. Pastikan untuk menerjemahkan kebun anggur dengan cara yang sama seperti yang telah Anda lakukan sebelumnya. </w:t>
      </w:r>
      <w:hyperlink r:id="rId389">
        <w:r>
          <w:rPr>
            <w:lang w:val="id_ID" w:bidi="id_ID"/>
          </w:rPr>
          <w:rPr>
            <w:color w:val="0000EE"/>
            <w:u w:val="single"/>
          </w:rPr>
          <w:t>Kata kebun anggur</w:t>
        </w:r>
      </w:hyperlink>
      <w:r>
        <w:rPr>
          <w:lang w:val="id_ID" w:bidi="id_ID"/>
        </w:rPr>
        <w:t xml:space="preserve"> terdapat di Daftar Kata Utama.</w:t>
      </w:r>
    </w:p>
    <w:p>
      <w:pPr/>
      <w:r>
        <w:rPr>
          <w:lang w:val="id_ID" w:bidi="id_ID"/>
        </w:rPr>
      </w:r>
      <w:r>
        <w:rPr>
          <w:lang w:val="id_ID" w:bidi="id_ID"/>
        </w:rPr>
        <w:t>Berhenti dan tunjukkan gambar kebun anggur dan tanaman anggur yang sedang berbuah jika Anda belum melakukannya.</w:t>
      </w:r>
    </w:p>
    <w:p>
      <w:pPr/>
      <w:r>
        <w:rPr>
          <w:lang w:val="id_ID" w:bidi="id_ID"/>
        </w:rPr>
      </w:r>
      <w:r>
        <w:rPr>
          <w:lang w:val="id_ID" w:bidi="id_ID"/>
        </w:rPr>
        <w:t xml:space="preserve">Pemilik itu mengutus </w:t>
      </w:r>
      <w:r>
        <w:rPr>
          <w:b/>
          <w:lang w:val="id_ID" w:bidi="id_ID"/>
        </w:rPr>
        <w:t>tiga orang hambanya</w:t>
      </w:r>
      <w:r>
        <w:rPr>
          <w:lang w:val="id_ID" w:bidi="id_ID"/>
        </w:rPr>
        <w:t xml:space="preserve"> kepada para petani untuk mengumpulkan bagian dari hasil panen, tetapi para penggarap memukul hamba-hamba itu dan mereka dikirim kembali kepada pemilik tanpa buah anggur. Hamba merujuk kepada seorang budak, atau seseorang yang dimiliki oleh tuan mereka. Mereka tinggal di rumah tuan itu dan melayani kebutuhannya. Pastikan untuk menerjemahkan hamba dengan cara yang sama seperti yang telah Anda lakukan sebelumnya. </w:t>
      </w:r>
      <w:hyperlink r:id="rId229">
        <w:r>
          <w:rPr>
            <w:lang w:val="id_ID" w:bidi="id_ID"/>
          </w:rPr>
          <w:rPr>
            <w:color w:val="0000EE"/>
            <w:u w:val="single"/>
          </w:rPr>
          <w:t>Hamba</w:t>
        </w:r>
      </w:hyperlink>
      <w:r>
        <w:rPr>
          <w:lang w:val="id_ID" w:bidi="id_ID"/>
        </w:rPr>
        <w:t xml:space="preserve"> terdapat di Daftar Kata Utama. </w:t>
      </w:r>
    </w:p>
    <w:p>
      <w:pPr/>
      <w:r>
        <w:rPr>
          <w:lang w:val="id_ID" w:bidi="id_ID"/>
        </w:rPr>
      </w:r>
      <w:r>
        <w:rPr>
          <w:lang w:val="id_ID" w:bidi="id_ID"/>
        </w:rPr>
        <w:t xml:space="preserve">Pemilik itu mengutus anak tunggalnya untuk mengumpulkan bagiannya dari Nabi. Anaknya adalah </w:t>
      </w:r>
      <w:r>
        <w:rPr>
          <w:b/>
          <w:lang w:val="id_ID" w:bidi="id_ID"/>
        </w:rPr>
        <w:t>ahli waris</w:t>
      </w:r>
      <w:r>
        <w:rPr>
          <w:lang w:val="id_ID" w:bidi="id_ID"/>
        </w:rPr>
        <w:t xml:space="preserve">nya atau pewaris semua harta dan kekayaannya. ini berarti bahwa ketika pemilik itu mati, anaknya akan menerima kepemilikan atas kebun anggur itu. Pastikan untuk menerjemahkan ahli waris dengan cara yang sama yang telah Anda lakukan sebelumnya. </w:t>
      </w:r>
      <w:hyperlink r:id="rId539">
        <w:r>
          <w:rPr>
            <w:lang w:val="id_ID" w:bidi="id_ID"/>
          </w:rPr>
          <w:rPr>
            <w:color w:val="0000EE"/>
            <w:u w:val="single"/>
          </w:rPr>
          <w:t>Ahli waris</w:t>
        </w:r>
      </w:hyperlink>
      <w:r>
        <w:rPr>
          <w:lang w:val="id_ID" w:bidi="id_ID"/>
        </w:rPr>
        <w:t xml:space="preserve"> terdapat di Daftar Kata Utama. </w:t>
      </w:r>
    </w:p>
    <w:p>
      <w:pPr/>
      <w:r>
        <w:rPr>
          <w:lang w:val="id_ID" w:bidi="id_ID"/>
        </w:rPr>
      </w:r>
      <w:r>
        <w:rPr>
          <w:lang w:val="id_ID" w:bidi="id_ID"/>
        </w:rPr>
        <w:t xml:space="preserve">Ungkapan, "ada tertulis merujuk kepada </w:t>
      </w:r>
      <w:r>
        <w:rPr>
          <w:b/>
          <w:lang w:val="id_ID" w:bidi="id_ID"/>
        </w:rPr>
        <w:t>kitab suci</w:t>
      </w:r>
      <w:r>
        <w:rPr>
          <w:lang w:val="id_ID" w:bidi="id_ID"/>
        </w:rPr>
        <w:t xml:space="preserve">, atau firman Allah yang mengarahkan seseorang untuk menulis. Tulisan-tulisan itu kudus dan memiliki otoritas karena Allah membimbing seseorang untuk menulisnya. Pastikan untuk menerjemahkan Kitab Suci dengan cara yang sama yang telah Anda lakukan sebelumnya. </w:t>
      </w:r>
      <w:hyperlink r:id="rId130">
        <w:r>
          <w:rPr>
            <w:lang w:val="id_ID" w:bidi="id_ID"/>
          </w:rPr>
          <w:rPr>
            <w:color w:val="0000EE"/>
            <w:u w:val="single"/>
          </w:rPr>
          <w:t>Kitab Suci</w:t>
        </w:r>
      </w:hyperlink>
      <w:r>
        <w:rPr>
          <w:lang w:val="id_ID" w:bidi="id_ID"/>
        </w:rPr>
        <w:t xml:space="preserve"> terdapat di Daftar Kata Utama. </w:t>
      </w:r>
    </w:p>
    <w:p>
      <w:pPr/>
      <w:r>
        <w:rPr>
          <w:lang w:val="id_ID" w:bidi="id_ID"/>
        </w:rPr>
      </w:r>
      <w:r>
        <w:rPr>
          <w:lang w:val="id_ID" w:bidi="id_ID"/>
        </w:rPr>
        <w:t xml:space="preserve">Yesus mengatakan Dia adalah </w:t>
      </w:r>
      <w:r>
        <w:rPr>
          <w:b/>
          <w:lang w:val="id_ID" w:bidi="id_ID"/>
        </w:rPr>
        <w:t>batu penjuru</w:t>
      </w:r>
      <w:r>
        <w:rPr>
          <w:lang w:val="id_ID" w:bidi="id_ID"/>
        </w:rPr>
        <w:t xml:space="preserve">. Batu penjuru adalah batu yang paling penting dan terkuat di sudut luar rumah. Kata ini juga dapat berarti sebuah batu di bagian atas lengkungan pintu yang menopang pintu tersebut. Dalam kedua kasus, batu ini adalah batu yang paling penting karena membuat rumah menjadi kokoh. </w:t>
      </w:r>
      <w:hyperlink r:id="rId540">
        <w:r>
          <w:rPr>
            <w:lang w:val="id_ID" w:bidi="id_ID"/>
          </w:rPr>
          <w:rPr>
            <w:color w:val="0000EE"/>
            <w:u w:val="single"/>
          </w:rPr>
          <w:t>Batu penjuru</w:t>
        </w:r>
      </w:hyperlink>
      <w:r>
        <w:rPr>
          <w:lang w:val="id_ID" w:bidi="id_ID"/>
        </w:rPr>
        <w:t xml:space="preserve"> terdapat di Daftar Kata Utama. </w:t>
      </w:r>
    </w:p>
    <w:p>
      <w:pPr/>
      <w:r>
        <w:rPr>
          <w:lang w:val="id_ID" w:bidi="id_ID"/>
        </w:rPr>
      </w:r>
      <w:r>
        <w:rPr>
          <w:b/>
          <w:lang w:val="id_ID" w:bidi="id_ID"/>
        </w:rPr>
        <w:t>Para pengajar hukum Taurat</w:t>
      </w:r>
      <w:r>
        <w:rPr>
          <w:lang w:val="id_ID" w:bidi="id_ID"/>
        </w:rPr>
        <w:t xml:space="preserve"> atau ahli-ahli Taurat merujuk kepada para pemimpin agama yang mempelajari, menafsirkan, dan mengajarkan hukum Allah. </w:t>
      </w:r>
      <w:r>
        <w:rPr>
          <w:b/>
          <w:lang w:val="id_ID" w:bidi="id_ID"/>
        </w:rPr>
        <w:t>Para imam kepala</w:t>
      </w:r>
      <w:r>
        <w:rPr>
          <w:lang w:val="id_ID" w:bidi="id_ID"/>
        </w:rPr>
        <w:t xml:space="preserve"> merujuk kepada para pemimpin yang mempersembahkan pengorbanan atas nama orang-orang kepada Allah di Bait Suci. Kedua kelompok merasa terhina oleh perumpamaan Yesus karena mereka tahu bahwa Dia berbicara tentang mereka. Pastikan untuk menerjemahkan para pengajar hukum Taurat dan para imam kepala dengan cara yang sama yang telah Anda lakukan sebelumnya. Kedua istilah, para </w:t>
      </w:r>
      <w:hyperlink r:id="rId541">
        <w:r>
          <w:rPr>
            <w:lang w:val="id_ID" w:bidi="id_ID"/>
          </w:rPr>
          <w:rPr>
            <w:color w:val="0000EE"/>
            <w:u w:val="single"/>
          </w:rPr>
          <w:t>pengajar hukum Taurat</w:t>
        </w:r>
      </w:hyperlink>
      <w:r>
        <w:rPr>
          <w:lang w:val="id_ID" w:bidi="id_ID"/>
        </w:rPr>
        <w:t xml:space="preserve"> dan </w:t>
      </w:r>
      <w:hyperlink r:id="rId99">
        <w:r>
          <w:rPr>
            <w:lang w:val="id_ID" w:bidi="id_ID"/>
          </w:rPr>
          <w:rPr>
            <w:color w:val="0000EE"/>
            <w:u w:val="single"/>
          </w:rPr>
          <w:t>imam kepala</w:t>
        </w:r>
      </w:hyperlink>
      <w:r>
        <w:rPr>
          <w:lang w:val="id_ID" w:bidi="id_ID"/>
        </w:rPr>
        <w:t xml:space="preserve">, terdapat di Daftar Kata Utama. </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itu, secara berkelompok, dalam bahasa sendiri.</w:t>
      </w:r>
    </w:p>
    <w:p>
      <w:pPr/>
      <w:r>
        <w:rPr>
          <w:lang w:val="id_ID" w:bidi="id_ID"/>
        </w:rPr>
      </w:r>
      <w:r>
        <w:rPr>
          <w:lang w:val="id_ID" w:bidi="id_ID"/>
        </w:rPr>
        <w:t>Pertama, seluruh kelompok harus berlatih menceritakan perikop itu dalam bahasa sendiri. Ingatlah untuk menyertakan hal-hal yang sudah ditentukan dalam tahap-tahap sebelumnya, seperti kronologi, kata, frasa, emosi, atau apa pun yang sudah dibahas.</w:t>
      </w:r>
    </w:p>
    <w:p>
      <w:pPr/>
      <w:r>
        <w:rPr>
          <w:lang w:val="id_ID" w:bidi="id_ID"/>
        </w:rPr>
      </w:r>
      <w:r>
        <w:rPr>
          <w:lang w:val="id_ID" w:bidi="id_ID"/>
        </w:rPr>
        <w:t xml:space="preserve">Satu anggota harus mengucapkan beberapa kalimat dari perikop itu dan berhenti sebentar. Anggota kelompok lain harus mengucapkan kalimat selanjutnya dari perikop itu tersebut dan berhenti sejenak. Lakukan ini sampai kelompok telah menceritakan kembali seluruh teks. Anggota-anggota kelompok dapat saling memperbaiki dalam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teks tersebut tanpa interupsi setidaknya satu kali. Seorang anggota kelompok dapat menggunakan benda apa saja, gerakan, atau papan cerita untuk membantu mereka mengingat teks tersebut.</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siapa dari teks tersebut yang Anda paling sukai. Anda mungkin memutuskan untuk menyukai cara bercerita seorang anggota kelompok untuk suatu adegan, tetapi menyukai cara anggota kelompok lain menceritakan adegan lainnya. </w:t>
      </w:r>
    </w:p>
    <w:p>
      <w:pPr/>
      <w:r>
        <w:rPr>
          <w:lang w:val="id_ID" w:bidi="id_ID"/>
        </w:rPr>
      </w:r>
      <w:r>
        <w:rPr>
          <w:lang w:val="id_ID" w:bidi="id_ID"/>
        </w:rPr>
        <w:t>Hentikan sejenak audio ini di sini.</w:t>
      </w:r>
    </w:p>
    <w:p>
      <w:pPr/>
      <w:r>
        <w:rPr>
          <w:lang w:val="id_ID" w:bidi="id_ID"/>
        </w:rPr>
      </w:r>
      <w:r>
        <w:rPr>
          <w:lang w:val="id_ID" w:bidi="id_ID"/>
        </w:rPr>
        <w:t>Akhirnya, kelompok dapat menyusun versi akhir dari perikop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Lukas 20:9–19</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542">
        <w:r>
          <w:rPr>
            <w:lang w:val="id_ID" w:bidi="id_ID"/>
          </w:rPr>
          <w:rPr>
            <w:color w:val="0000EE"/>
            <w:u w:val="single"/>
          </w:rPr>
          <w:t>Dengar dan Renungkan</w:t>
        </w:r>
      </w:hyperlink>
      <w:r>
        <w:rPr>
          <w:lang w:val="id_ID" w:bidi="id_ID"/>
        </w:rPr>
        <w:t xml:space="preserve"> (588 KB)</w:t>
      </w:r>
      <w:r>
        <w:rPr>
          <w:lang w:val="id_ID" w:bidi="id_ID"/>
        </w:rPr>
      </w:r>
    </w:p>
    <w:p>
      <w:pPr>
        <w:pStyle w:val="ListBullet"/>
        <w:spacing w:line="240" w:lineRule="auto"/>
        <w:ind w:left="720"/>
      </w:pPr>
      <w:r>
        <w:rPr>
          <w:lang w:val="id_ID" w:bidi="id_ID"/>
        </w:rPr>
      </w:r>
      <w:hyperlink r:id="rId543">
        <w:r>
          <w:rPr>
            <w:lang w:val="id_ID" w:bidi="id_ID"/>
          </w:rPr>
          <w:rPr>
            <w:color w:val="0000EE"/>
            <w:u w:val="single"/>
          </w:rPr>
          <w:t>Menyiapkan Panggung</w:t>
        </w:r>
      </w:hyperlink>
      <w:r>
        <w:rPr>
          <w:lang w:val="id_ID" w:bidi="id_ID"/>
        </w:rPr>
        <w:t xml:space="preserve"> (4.4 MB)</w:t>
      </w:r>
      <w:r>
        <w:rPr>
          <w:lang w:val="id_ID" w:bidi="id_ID"/>
        </w:rPr>
      </w:r>
    </w:p>
    <w:p>
      <w:pPr>
        <w:pStyle w:val="ListBullet"/>
        <w:spacing w:line="240" w:lineRule="auto"/>
        <w:ind w:left="720"/>
      </w:pPr>
      <w:r>
        <w:rPr>
          <w:lang w:val="id_ID" w:bidi="id_ID"/>
        </w:rPr>
      </w:r>
      <w:hyperlink r:id="rId544">
        <w:r>
          <w:rPr>
            <w:lang w:val="id_ID" w:bidi="id_ID"/>
          </w:rPr>
          <w:rPr>
            <w:color w:val="0000EE"/>
            <w:u w:val="single"/>
          </w:rPr>
          <w:t>Menjelaskan Adegan</w:t>
        </w:r>
      </w:hyperlink>
      <w:r>
        <w:rPr>
          <w:lang w:val="id_ID" w:bidi="id_ID"/>
        </w:rPr>
        <w:t xml:space="preserve"> (3.3 MB)</w:t>
      </w:r>
      <w:r>
        <w:rPr>
          <w:lang w:val="id_ID" w:bidi="id_ID"/>
        </w:rPr>
      </w:r>
    </w:p>
    <w:p>
      <w:pPr>
        <w:pStyle w:val="ListBullet"/>
        <w:spacing w:line="240" w:lineRule="auto"/>
        <w:ind w:left="720"/>
      </w:pPr>
      <w:r>
        <w:rPr>
          <w:lang w:val="id_ID" w:bidi="id_ID"/>
        </w:rPr>
      </w:r>
      <w:hyperlink r:id="rId545">
        <w:r>
          <w:rPr>
            <w:lang w:val="id_ID" w:bidi="id_ID"/>
          </w:rPr>
          <w:rPr>
            <w:color w:val="0000EE"/>
            <w:u w:val="single"/>
          </w:rPr>
          <w:t>Memperagakan Bacaan</w:t>
        </w:r>
      </w:hyperlink>
      <w:r>
        <w:rPr>
          <w:lang w:val="id_ID" w:bidi="id_ID"/>
        </w:rPr>
        <w:t xml:space="preserve"> (3.8 MB)</w:t>
      </w:r>
      <w:r>
        <w:rPr>
          <w:lang w:val="id_ID" w:bidi="id_ID"/>
        </w:rPr>
      </w:r>
    </w:p>
    <w:p>
      <w:pPr>
        <w:pStyle w:val="ListBullet"/>
        <w:spacing w:line="240" w:lineRule="auto"/>
        <w:ind w:left="720"/>
      </w:pPr>
      <w:r>
        <w:rPr>
          <w:lang w:val="id_ID" w:bidi="id_ID"/>
        </w:rPr>
      </w:r>
      <w:hyperlink r:id="rId546">
        <w:r>
          <w:rPr>
            <w:lang w:val="id_ID" w:bidi="id_ID"/>
          </w:rPr>
          <w:rPr>
            <w:color w:val="0000EE"/>
            <w:u w:val="single"/>
          </w:rPr>
          <w:t>Melengkapi yang Kurang</w:t>
        </w:r>
      </w:hyperlink>
      <w:r>
        <w:rPr>
          <w:lang w:val="id_ID" w:bidi="id_ID"/>
        </w:rPr>
        <w:t xml:space="preserve"> (2.4 MB)</w:t>
      </w:r>
      <w:r>
        <w:rPr>
          <w:lang w:val="id_ID" w:bidi="id_ID"/>
        </w:rPr>
      </w:r>
    </w:p>
    <w:p>
      <w:pPr>
        <w:pStyle w:val="ListBullet"/>
        <w:spacing w:line="240" w:lineRule="auto"/>
        <w:ind w:left="720"/>
      </w:pPr>
      <w:r>
        <w:rPr>
          <w:lang w:val="id_ID" w:bidi="id_ID"/>
        </w:rPr>
      </w:r>
      <w:hyperlink r:id="rId547">
        <w:r>
          <w:rPr>
            <w:lang w:val="id_ID" w:bidi="id_ID"/>
          </w:rPr>
          <w:rPr>
            <w:color w:val="0000EE"/>
            <w:u w:val="single"/>
          </w:rPr>
          <w:t>Menyampaikan Firman Tuhan</w:t>
        </w:r>
      </w:hyperlink>
      <w:r>
        <w:rPr>
          <w:lang w:val="id_ID" w:bidi="id_ID"/>
        </w:rPr>
        <w:t xml:space="preserve"> (1.2 MB)</w:t>
      </w:r>
      <w:r>
        <w:rPr>
          <w:lang w:val="id_ID" w:bidi="id_ID"/>
        </w:rPr>
      </w:r>
      <w:r>
        <w:rPr>
          <w:lang w:val="id_ID" w:bidi="id_ID"/>
        </w:rPr>
      </w:r>
      <w:r>
        <w:rPr>
          <w:lang w:val="id_ID" w:bidi="id_ID"/>
        </w:rPr>
      </w:r>
    </w:p>
    <w:p>
      <w:pPr/>
      <w:r>
        <w:rPr>
          <w:lang w:val="id_ID" w:bidi="id_ID"/>
        </w:rPr>
      </w:r>
    </w:p>
    <w:p>
      <w:pPr>
        <w:pStyle w:val="Heading2"/>
      </w:pPr>
      <w:r>
        <w:rPr>
          <w:lang w:val="id_ID" w:bidi="id_ID"/>
        </w:rPr>
        <w:t>Lukas 20:20–40</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Dengarkan Lukas 20:20–40 dan renungkan di dalam hati Anda. Dengarkan teks sebanyak tiga kali (dalam tiga terjemahan yang berbeda, jika memungkinkan). Kemudian sebagai satu tim diskusikan pertanyaan-pertanyaan berikut ini:</w:t>
      </w:r>
    </w:p>
    <w:p>
      <w:pPr>
        <w:pStyle w:val="ListBullet"/>
        <w:spacing w:line="240" w:lineRule="auto"/>
        <w:ind w:left="720"/>
      </w:pPr>
      <w:r>
        <w:rPr>
          <w:lang w:val="id_ID" w:bidi="id_ID"/>
        </w:rPr>
      </w:r>
      <w:r>
        <w:rPr>
          <w:lang w:val="id_ID" w:bidi="id_ID"/>
        </w:rPr>
        <w:t xml:space="preserve">Apa yang Anda suka dalam kisah ini? </w:t>
      </w:r>
    </w:p>
    <w:p>
      <w:pPr>
        <w:pStyle w:val="ListBullet"/>
        <w:spacing w:line="240" w:lineRule="auto"/>
        <w:ind w:left="720"/>
      </w:pPr>
      <w:r>
        <w:rPr>
          <w:lang w:val="id_ID" w:bidi="id_ID"/>
        </w:rPr>
      </w:r>
      <w:r>
        <w:rPr>
          <w:lang w:val="id_ID" w:bidi="id_ID"/>
        </w:rPr>
        <w:t xml:space="preserve">Apa yang Anda tidak suka atau tidak mengerti? </w:t>
      </w:r>
    </w:p>
    <w:p>
      <w:pPr>
        <w:pStyle w:val="ListBullet"/>
        <w:spacing w:line="240" w:lineRule="auto"/>
        <w:ind w:left="720"/>
      </w:pPr>
      <w:r>
        <w:rPr>
          <w:lang w:val="id_ID" w:bidi="id_ID"/>
        </w:rPr>
      </w:r>
      <w:r>
        <w:rPr>
          <w:lang w:val="id_ID" w:bidi="id_ID"/>
        </w:rPr>
        <w:t>Apa yang kisah ini katakan tentang Yesus?</w:t>
      </w:r>
    </w:p>
    <w:p>
      <w:pPr>
        <w:pStyle w:val="ListBullet"/>
        <w:spacing w:line="240" w:lineRule="auto"/>
        <w:ind w:left="720"/>
      </w:pPr>
      <w:r>
        <w:rPr>
          <w:lang w:val="id_ID" w:bidi="id_ID"/>
        </w:rPr>
      </w:r>
      <w:r>
        <w:rPr>
          <w:lang w:val="id_ID" w:bidi="id_ID"/>
        </w:rPr>
        <w:t>Apa yang kisah ini katakan tentang manusia?</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Yesus sedang mengajar di Bait Suci di Yerusalem. Kerumunan besar orang Yahudi mendengarkan Dia, tetapi para pemimpin agama mencoba menemukan cara untuk menangkap dan membunuh Yesus. Para pemimpin agama mengutus mata-mata untuk mengajukan pertanyaan yang sulit kepada Yesus. Mereka ingin Yesus menjawab dengan salah sehingga orang-orang Romawi akan menangkap Dia. Tetapi Yesus menjawab dengan bijaksana, dan mereka gagal untuk menjebak Dia.</w:t>
      </w:r>
    </w:p>
    <w:p>
      <w:pPr/>
      <w:r>
        <w:rPr>
          <w:lang w:val="id_ID" w:bidi="id_ID"/>
        </w:rPr>
      </w:r>
      <w:r>
        <w:rPr>
          <w:lang w:val="id_ID" w:bidi="id_ID"/>
        </w:rPr>
        <w:t>Karena perumpamaan Yesus tentang kebun anggur, para pemimpin agama ingin menangkap Yesus. Para pemimpin merujuk kepada para imam kepala, para pengajar hukum Taurat, dan para tua-tua yang disebut di bagian sebelumnya. Para pemimpin agama mengamati Yesus dari dekat. Mereka mencari kesempatan untuk menjebak Yesus. Mereka menyewa mata-mata, atau orang-orang yang digunakan untuk mendapatkan informasi dari Yesus dengan berbohong kepada-Nya. Para mata-mata berpura-pura jujur ketika mereka meminta nasihat dari Yesus. Para pemimpin ingin Yesus menjawab pertanyaan dengan salah sehingga mereka dapat melaporkan Dia kepada para pejabat Romawi. Mereka ingin gubernur Romawi, Pontius Pilatus, menangkap dan menghukum Yesus.</w:t>
      </w:r>
    </w:p>
    <w:p>
      <w:pPr/>
      <w:r>
        <w:rPr>
          <w:lang w:val="id_ID" w:bidi="id_ID"/>
        </w:rPr>
      </w:r>
      <w:r>
        <w:rPr>
          <w:lang w:val="id_ID" w:bidi="id_ID"/>
        </w:rPr>
        <w:t xml:space="preserve">Mata-mata pertama-tama memuji Yesus sebelum mengajukan pertanyaan kepadaNya. Mereka memanggil Yesus "Guru" yang merupakan gelar yang sopan untuk seorang pemimpin agama Yahudi. Mata-mata menyampaikan kepada Yesus bahwa apa yang dikatakan dan diajarkan Yesus adalah baik dan benar, walaupun mereka tidak benar-benar percaya itu. Mereka mengatakan ini karena mereka ingin Yesus berpikir bahwa mereka ramah. Mereka mengatakan bahwa Yesus tidak menunjukkan sikap pilih kasih atau memihak, dan bahwa Dia berbicara kebenaran tetang jalan yang Allah ingin dihidupi orang-orang. Mata-mata ingin Yesus menjawab mereka dengan jelas ketika mereka bertanya kepada-Nya apakah membayar pajak kepada Kaisar adalah benar atau tidak. Pada saat itu, orang-orang Romawi memerintah atas orang-orang Yahudi. Sehingga Kaisar atau Kekaisaran Romawi, mewajibkan semua orang Yahudi membayar pajak atau uang kepada pemerintah Romawi. Para mata-mata tahu bahwa jawaban ya atau tidak, akan menyebabkan Yesus bermasalah. Jika Dia menjawab ya, orang-orang Yahudi akan marah. Jika Yesus menjawab tidak, Dia akan bermasalah dengan para pejabat Romawi. </w:t>
      </w:r>
    </w:p>
    <w:p>
      <w:pPr/>
      <w:r>
        <w:rPr>
          <w:lang w:val="id_ID" w:bidi="id_ID"/>
        </w:rPr>
      </w:r>
      <w:r>
        <w:rPr>
          <w:lang w:val="id_ID" w:bidi="id_ID"/>
        </w:rPr>
        <w:t xml:space="preserve">Ketika mata-mata bertanya kepada Yesus apakah hal itu benar atau sah secara hukum, mereka bertanya apakah hukum Allah mengizinkan mereka untuk membayar pajak kepada Kaisar. Tetapi Yesus melihat kemunafikan atau tipu daya mereka. Ini berarti Dia tahu bahwa mata-mata mencoba untuk menipu dan menjebak Yesus Yesus meminta mereka untuk menunjukkan kepada-Nya satu uang dinar atau uang koin Romawi dari perak. Setiap uang dinar memiliki gelar dan gambar Kaisar di atasnya. </w:t>
      </w:r>
    </w:p>
    <w:p>
      <w:pPr/>
      <w:r>
        <w:rPr>
          <w:lang w:val="id_ID" w:bidi="id_ID"/>
        </w:rPr>
      </w:r>
      <w:r>
        <w:rPr>
          <w:lang w:val="id_ID" w:bidi="id_ID"/>
        </w:rPr>
        <w:t xml:space="preserve">Berhenti dan tunjukkan gambar uang dinar dengan gambar Kaisar di atasnya. Diskusikan dengan tim Anda bagaimana orang-orang dalam budaya Anda bereaksi ketika mereka tahu bahwa seseorang mencoba menipu mereka untuk mengatakan sesuatu yang salah? </w:t>
      </w:r>
    </w:p>
    <w:p>
      <w:pPr/>
      <w:r>
        <w:rPr>
          <w:lang w:val="id_ID" w:bidi="id_ID"/>
        </w:rPr>
      </w:r>
      <w:r>
        <w:rPr>
          <w:lang w:val="id_ID" w:bidi="id_ID"/>
        </w:rPr>
        <w:t xml:space="preserve">Yesus bertanya kepada mereka foto atau gambar dan gelar siapa yang ada di atas uang koin untuk mempersiapkan orang-orang untuk apa yang akan Dia ajarkan kepada mereka. Ketika mereka menjawab Kaisar, Yesus menyimpulkan bahwa mereka harus memberikan kepada Kaisar apa yang menjadi milik Kaisar. Ini berarti bahwa orang-orang harus memberikan apa yang menjadi hak milik dari kerajaan Romawi. Yesus menyiratkan bahwa orang-orang Yahudi harus mematuhi hukum Romawi dan membayar pajak kepada Romawi. Tetapi Yesus juga mengatakan bahwa orang-orang harus memberikan kepada Allah apa yang menjadi milik Allah. Kaisar menaruh gambarnya di atas uang koin untuk menunjukkan bahwa semua uang adalah miliknya. Dengan cara yang sama, Allah menciptakan manusia menurut gambar dan rupa-Nya, untuk menunjukkan bahwa orang-orang yang diciptakan Allah adalah milik Allah. Itu berarti bahwa kita harus menghormati Allah dengan hidup kita. Para mata-mata terkejut dengan jawaban Yesus dan menjadi terdiam. Mereka tidak dapat memikirkan hal lain untuk dikatakan. Yesus berbicara dengan bijaksana dan menghindari memberikan jawaban ya atau tidak, sehingga mata-mata tidak dapat menemukan apa yang salah dengan jawaban-Nya. </w:t>
      </w:r>
    </w:p>
    <w:p>
      <w:pPr/>
      <w:r>
        <w:rPr>
          <w:lang w:val="id_ID" w:bidi="id_ID"/>
        </w:rPr>
      </w:r>
      <w:r>
        <w:rPr>
          <w:lang w:val="id_ID" w:bidi="id_ID"/>
        </w:rPr>
        <w:t xml:space="preserve">Setelah beberapa waktu, sekelompok orang Saduki mendekati Yesus untuk menanyai Dia. Orang-orang Saduki adalah kelompok yang lain dari pemimpin-pemimpin agama Yahudi. Banyak orang Saduki adalah imam, tetapi mereka tidak percaya kepada kebangkitan, atau bahwa Allah akan membawa siapa pun yang telah mati untuk hidup kembali. Mereka memanggil Yesus "Guru," yang adalah cara yang sopan untuk menyapa seorang pemimpin agama. Orang-orang Saduki mengajukan pertanyaan untuk mengejek Yesus karena Dia mengajar bahwa orang-orang dapat hidup kembali setelah mereka mati. Orang-orang Saduki bertanya tentang hukum Allah yang diberikan kepada Musa. Hukum Taurat mengatakan bahwa jika seorang yang menikah mati tanpa anak, salah satu saudaranya harus menikahi jandanya. Anak pertama yang dimiliki janda itu dalam pernikahan barunya akan menjadi ahli waris dari nama dan harta suami yang pertama. Melalui kebiasaan ini, saudara yang meninggal akan memiliki keturunan dan nama keluarganya dapat berlanjut. Hukum Taurat ini juga menjamin bahwa seseorang harus memelihara hidup janda itu setelah suaminya mati. </w:t>
      </w:r>
    </w:p>
    <w:p>
      <w:pPr/>
      <w:r>
        <w:rPr>
          <w:lang w:val="id_ID" w:bidi="id_ID"/>
        </w:rPr>
      </w:r>
      <w:r>
        <w:rPr>
          <w:lang w:val="id_ID" w:bidi="id_ID"/>
        </w:rPr>
        <w:t xml:space="preserve">Berhenti dan diskusikan dengan tim Anda: apa yang terjadi ketika seorang perempuan menjadi janda dalam budaya Anda? </w:t>
      </w:r>
    </w:p>
    <w:p>
      <w:pPr/>
      <w:r>
        <w:rPr>
          <w:lang w:val="id_ID" w:bidi="id_ID"/>
        </w:rPr>
      </w:r>
      <w:r>
        <w:rPr>
          <w:lang w:val="id_ID" w:bidi="id_ID"/>
        </w:rPr>
        <w:t xml:space="preserve">Kata "sekarang" digunakan untuk memperkenalkan peristiwa baru. Ini bukan kata yang menunjukkan waktu. Orang-orang Saduki menggambarkan situasi yang dapat terjadi, bukanlah sebuah kisah nyata. Mereka menggambarkan saudara tertua yang menikah dan kemudian meninggal tanpa memiliki anak. Keenam saudara lelaki itu menikahi janda itu satu persatu dan tidak memiliki anak sebelum meninggal. Akhirnya, janda itu mati juga. Orang-orang Saduki bertanya kepada Yesus bahwa dia akan menjadi istri siapa ketika janda dan ketujuh saudara itu hidup kembali. Karena orang-orang Saduki berpikir bahwa ajaran Yesus tentang kebangkitan adalah suatu kebodohan, mereka mengharapkan Yesus tidak dapat menjawab pertanyaan mereka. </w:t>
      </w:r>
    </w:p>
    <w:p>
      <w:pPr/>
      <w:r>
        <w:rPr>
          <w:lang w:val="id_ID" w:bidi="id_ID"/>
        </w:rPr>
      </w:r>
      <w:r>
        <w:rPr>
          <w:lang w:val="id_ID" w:bidi="id_ID"/>
        </w:rPr>
        <w:t xml:space="preserve">Yesus menjawab dengan mengatakan bahwa orang-orang dari zaman ini, atau manusia di bumi menikah, tetapi ketika orang-orang mati dan hidup kembali, mereka akan memiliki kehidupan yang baru. Yesus merujuk kepada orang-orang yang mati dan hidup kembali sebagai "anak-anak kebangkitan." Orang-orang yang dibangkitkan tidak akan menikah dan tidak mati sama seperti para malaikat atau makhluk rohani yang adalah utusan-utusan Allah. Anak-anak Allah adalah mereka yang dianggap layak mengalami kebangkitan dan hidup bersama-Nya di masa yang akan datang, atau di surga, di tempat Allah tinggal. </w:t>
      </w:r>
    </w:p>
    <w:p>
      <w:pPr/>
      <w:r>
        <w:rPr>
          <w:lang w:val="id_ID" w:bidi="id_ID"/>
        </w:rPr>
      </w:r>
      <w:r>
        <w:rPr>
          <w:lang w:val="id_ID" w:bidi="id_ID"/>
        </w:rPr>
        <w:t xml:space="preserve">Berhenti dan diskudikan dengan tim Anda: Dalam budaya Anda, apa yang orang-orang percayai terjadi kepada seseorang setelah mereka meninggal? </w:t>
      </w:r>
    </w:p>
    <w:p>
      <w:pPr/>
      <w:r>
        <w:rPr>
          <w:lang w:val="id_ID" w:bidi="id_ID"/>
        </w:rPr>
      </w:r>
      <w:r>
        <w:rPr>
          <w:lang w:val="id_ID" w:bidi="id_ID"/>
        </w:rPr>
        <w:t xml:space="preserve">Yesus memberikan bagian kedua dari jawaban-Nya kepada orang-orang Saduki. Yesus merujuk kepada kisah Allah yang berbicara kepada Musa melalui semak yang menyala. Orang-orang Saduki sangat menghormati Musa karena dia adalah nenek moyang Yahudi yang kepadanya diberikan hukum Allah. Yesus mengatakan bahwa Musa membuktikan bahwa orang mati akan hidup kembali. Musa menulis bahwa Tuhan atau Allah, menyebut diri-Nya Allah Abraham, Allah Ishak, dan Allah Yakub lama setelah mereka semua meninggal. Gelar ini menunjukkan bahwa Allah masih peduli kepada Abraham, Ishak dan Yakub dan bahwa mereka masih hidup dan menyembah Dia. Yesus mengatakan Allah bukanlah Allahnya orang mati, atau Allah dari mereka yang tidak ada lagi. Bagi Allah, orang-orang yang jasadnya telah mati, masih hidup, dan Dia tetap peduli kepada mereka. </w:t>
      </w:r>
    </w:p>
    <w:p>
      <w:pPr/>
      <w:r>
        <w:rPr>
          <w:lang w:val="id_ID" w:bidi="id_ID"/>
        </w:rPr>
      </w:r>
      <w:r>
        <w:rPr>
          <w:lang w:val="id_ID" w:bidi="id_ID"/>
        </w:rPr>
        <w:t xml:space="preserve">Beberapa pengajar hukum Taurat atau para ahli Taurat mendengar jawaban Yesus dan memuji Dia untuk itu. Para pengajar hukum Taurat ini mungkin adalah orang-orang Farisi yang percaya secara berbeda dari orang-orang Saduki. Mereka bahagia karena Yesus membuktikan bahwa orang-orang Saduki salah karena mereka sering berdebat tentang kebangkitan. Orang-orang tidak mengajukan pertanyaan lagi kepada Yesus karena mereka tahu bahwa mereka tidak dapat menipu Dia. </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Dengarkan teks sekali lagi dalam versi yang paling mudah dimengerti.</w:t>
      </w:r>
    </w:p>
    <w:p>
      <w:pPr/>
      <w:r>
        <w:rPr>
          <w:lang w:val="id_ID" w:bidi="id_ID"/>
        </w:rPr>
      </w:r>
      <w:r>
        <w:rPr>
          <w:lang w:val="id_ID" w:bidi="id_ID"/>
        </w:rPr>
        <w:t>Dalam sesi ini, Anda akan membantu kelompok memvisualisasikan kisah ini. Anda akan membantu kelompok mendefinisikan adegan, latar, dan karakter dari kisah ini.</w:t>
      </w:r>
    </w:p>
    <w:p>
      <w:pPr/>
      <w:r>
        <w:rPr>
          <w:lang w:val="id_ID" w:bidi="id_ID"/>
        </w:rPr>
      </w:r>
      <w:r>
        <w:rPr>
          <w:lang w:val="id_ID" w:bidi="id_ID"/>
        </w:rPr>
        <w:t>Kisah ini memiliki dua adegan.</w:t>
      </w:r>
    </w:p>
    <w:p>
      <w:pPr/>
      <w:r>
        <w:rPr>
          <w:lang w:val="id_ID" w:bidi="id_ID"/>
        </w:rPr>
      </w:r>
      <w:r>
        <w:rPr>
          <w:b/>
          <w:lang w:val="id_ID" w:bidi="id_ID"/>
        </w:rPr>
        <w:t>Adegan pertama:</w:t>
      </w:r>
      <w:r>
        <w:rPr>
          <w:lang w:val="id_ID" w:bidi="id_ID"/>
        </w:rPr>
        <w:t xml:space="preserve"> Para pemimpin agama mengutus para mata-mata untuk menipu Yesus dengan mengatakan apa saja yang dapat digunakan untuk menentang Dia. Para mata-mata bertanya kepada Yesus apakah mereka harus membayar pajak kepada orang-orang Romawi. Yesus menjawab dengan bertanya wajah siapa yang terdapat di uang koin Romawi. Mereka menjawab, "Kaisar." Yesus mengatakan, "Berikan kepada Kaisar apa yang menjadi milik Kaisar dan kepada Allah apa yang menjadi milik Allah."</w:t>
      </w:r>
    </w:p>
    <w:p>
      <w:pPr/>
      <w:r>
        <w:rPr>
          <w:lang w:val="id_ID" w:bidi="id_ID"/>
        </w:rPr>
      </w:r>
      <w:r>
        <w:rPr>
          <w:b/>
          <w:lang w:val="id_ID" w:bidi="id_ID"/>
        </w:rPr>
        <w:t>Adegan kedua:</w:t>
      </w:r>
      <w:r>
        <w:rPr>
          <w:lang w:val="id_ID" w:bidi="id_ID"/>
        </w:rPr>
        <w:t xml:space="preserve"> Orang-orang Saduki datang kepada Yesus bertanya tantang kasus seorang janda yang tidak memiliki anak yang telah menikah dengan tujuh orang bersaudara satu per satu sebelum mereka maninggal. Mereka bertanya, dalam kebangkitan siapa yang akan menjadi suaminya, untuk mengejek Yesus. Yesus menjelaskan bahwa tidak ada pernikahan di dalam kebangkitan. Yesus juga mengatakan bahwa Allah adalah Allah Abraham, Ishak dan Yakub untuk membuktikan bahwa nenek moyang mereka masih hidup dan bersama Allah. Yesus mengatakan Allah adalah Allah bagi orang-orang yang hidup. Tidak ada seorang pun yang berani mengajukan pertanyaan kepada Yesus. </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Kerumunan orang banyak</w:t>
      </w:r>
    </w:p>
    <w:p>
      <w:pPr>
        <w:pStyle w:val="ListBullet"/>
        <w:spacing w:line="240" w:lineRule="auto"/>
        <w:ind w:left="720"/>
      </w:pPr>
      <w:r>
        <w:rPr>
          <w:lang w:val="id_ID" w:bidi="id_ID"/>
        </w:rPr>
      </w:r>
      <w:r>
        <w:rPr>
          <w:lang w:val="id_ID" w:bidi="id_ID"/>
        </w:rPr>
        <w:t>para pemimpin agama Yahudi</w:t>
      </w:r>
    </w:p>
    <w:p>
      <w:pPr>
        <w:pStyle w:val="ListBullet"/>
        <w:spacing w:line="240" w:lineRule="auto"/>
        <w:ind w:left="720"/>
      </w:pPr>
      <w:r>
        <w:rPr>
          <w:lang w:val="id_ID" w:bidi="id_ID"/>
        </w:rPr>
      </w:r>
      <w:r>
        <w:rPr>
          <w:lang w:val="id_ID" w:bidi="id_ID"/>
        </w:rPr>
        <w:t>Para mata-mata</w:t>
      </w:r>
    </w:p>
    <w:p>
      <w:pPr>
        <w:pStyle w:val="ListBullet"/>
        <w:spacing w:line="240" w:lineRule="auto"/>
        <w:ind w:left="720"/>
      </w:pPr>
      <w:r>
        <w:rPr>
          <w:lang w:val="id_ID" w:bidi="id_ID"/>
        </w:rPr>
      </w:r>
      <w:r>
        <w:rPr>
          <w:lang w:val="id_ID" w:bidi="id_ID"/>
        </w:rPr>
        <w:t>Orang-orang Saduki</w:t>
      </w:r>
    </w:p>
    <w:p>
      <w:pPr>
        <w:pStyle w:val="ListBullet"/>
        <w:spacing w:line="240" w:lineRule="auto"/>
        <w:ind w:left="720"/>
      </w:pPr>
      <w:r>
        <w:rPr>
          <w:lang w:val="id_ID" w:bidi="id_ID"/>
        </w:rPr>
      </w:r>
      <w:r>
        <w:rPr>
          <w:lang w:val="id_ID" w:bidi="id_ID"/>
        </w:rPr>
        <w:t>Seorang janda</w:t>
      </w:r>
    </w:p>
    <w:p>
      <w:pPr>
        <w:pStyle w:val="ListBullet"/>
        <w:spacing w:line="240" w:lineRule="auto"/>
        <w:ind w:left="720"/>
      </w:pPr>
      <w:r>
        <w:rPr>
          <w:lang w:val="id_ID" w:bidi="id_ID"/>
        </w:rPr>
      </w:r>
      <w:r>
        <w:rPr>
          <w:lang w:val="id_ID" w:bidi="id_ID"/>
        </w:rPr>
        <w:t>Tujuh orang suami</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Abraham</w:t>
      </w:r>
    </w:p>
    <w:p>
      <w:pPr>
        <w:pStyle w:val="ListBullet"/>
        <w:spacing w:line="240" w:lineRule="auto"/>
        <w:ind w:left="720"/>
      </w:pPr>
      <w:r>
        <w:rPr>
          <w:lang w:val="id_ID" w:bidi="id_ID"/>
        </w:rPr>
      </w:r>
      <w:r>
        <w:rPr>
          <w:lang w:val="id_ID" w:bidi="id_ID"/>
        </w:rPr>
        <w:t>Ishak</w:t>
      </w:r>
    </w:p>
    <w:p>
      <w:pPr>
        <w:pStyle w:val="ListBullet"/>
        <w:spacing w:line="240" w:lineRule="auto"/>
        <w:ind w:left="720"/>
      </w:pPr>
      <w:r>
        <w:rPr>
          <w:lang w:val="id_ID" w:bidi="id_ID"/>
        </w:rPr>
      </w:r>
      <w:r>
        <w:rPr>
          <w:lang w:val="id_ID" w:bidi="id_ID"/>
        </w:rPr>
        <w:t>Yakub</w:t>
      </w:r>
    </w:p>
    <w:p>
      <w:pPr>
        <w:pStyle w:val="ListBullet"/>
        <w:spacing w:line="240" w:lineRule="auto"/>
        <w:ind w:left="720"/>
      </w:pPr>
      <w:r>
        <w:rPr>
          <w:lang w:val="id_ID" w:bidi="id_ID"/>
        </w:rPr>
      </w:r>
      <w:r>
        <w:rPr>
          <w:lang w:val="id_ID" w:bidi="id_ID"/>
        </w:rPr>
        <w:t>Para pengajar hukum Taurat</w:t>
      </w:r>
    </w:p>
    <w:p>
      <w:pPr/>
      <w:r>
        <w:rPr>
          <w:lang w:val="id_ID" w:bidi="id_ID"/>
        </w:rPr>
      </w:r>
      <w:r>
        <w:rPr>
          <w:lang w:val="id_ID" w:bidi="id_ID"/>
        </w:rPr>
        <w:t xml:space="preserve">Dalam sesi ini, ambillah papan cerita kelompok, gambarlah, atau gunakan beberapa macam alat peraga (benda-benda yang dapat Anda pindahkan seperti batu, batang, mainan anak-anak) untuk memvisualisasikan kisah dan adegan di dalamnya. </w:t>
      </w:r>
    </w:p>
    <w:p>
      <w:pPr/>
      <w:r>
        <w:rPr>
          <w:lang w:val="id_ID" w:bidi="id_ID"/>
        </w:rPr>
      </w:r>
      <w:r>
        <w:rPr>
          <w:lang w:val="id_ID" w:bidi="id_ID"/>
        </w:rPr>
        <w:t>Penting untuk diingat bahwa Yesus masih mengajar setiap hari di Bait Suci dan kerumunan besar mendengarkan Dia.</w:t>
      </w:r>
    </w:p>
    <w:p>
      <w:pPr/>
      <w:r>
        <w:rPr>
          <w:lang w:val="id_ID" w:bidi="id_ID"/>
        </w:rPr>
      </w:r>
      <w:r>
        <w:rPr>
          <w:lang w:val="id_ID" w:bidi="id_ID"/>
        </w:rPr>
        <w:t>Penting untuk diingat bahwa orang-orang Yahudi berada di bawah kendali Kekaisaran Romawi. Orang-orang Yahudi harus membayar pajak kepada pemerintah Romawi.</w:t>
      </w:r>
    </w:p>
    <w:p>
      <w:pPr/>
      <w:r>
        <w:rPr>
          <w:lang w:val="id_ID" w:bidi="id_ID"/>
        </w:rPr>
      </w:r>
      <w:r>
        <w:rPr>
          <w:lang w:val="id_ID" w:bidi="id_ID"/>
        </w:rPr>
        <w:t>Penting untuk diingat bahwa Yesus mengetahui bahwa para mata-mata mencoba untuk membuat Dia mengatakan sesuatu yang dapat mereka gunakan untuk menentang Dia.</w:t>
      </w:r>
    </w:p>
    <w:p>
      <w:pPr/>
      <w:r>
        <w:rPr>
          <w:lang w:val="id_ID" w:bidi="id_ID"/>
        </w:rPr>
      </w:r>
      <w:r>
        <w:rPr>
          <w:lang w:val="id_ID" w:bidi="id_ID"/>
        </w:rPr>
        <w:t>Penting untuk diingat bahwa ketika Yesus bertanya siapa yang memiliki uang koin Romawi, itu bukan karena Ia tahu atau orang-orang tidak tahu. Yesus mengajukan pertanyaan untuk memperkenalkan apa yang akan Ia ajarkan.</w:t>
      </w:r>
    </w:p>
    <w:p>
      <w:pPr/>
      <w:r>
        <w:rPr>
          <w:lang w:val="id_ID" w:bidi="id_ID"/>
        </w:rPr>
      </w:r>
      <w:r>
        <w:rPr>
          <w:lang w:val="id_ID" w:bidi="id_ID"/>
        </w:rPr>
        <w:t>Penting untuk diingat bahwa Kaisar adalah penguasa Romawi dan dipandang sebagai dewa. Bangsa Romawi mencetak wajah Kaisar di atas uang koin.</w:t>
      </w:r>
    </w:p>
    <w:p>
      <w:pPr/>
      <w:r>
        <w:rPr>
          <w:lang w:val="id_ID" w:bidi="id_ID"/>
        </w:rPr>
      </w:r>
      <w:r>
        <w:rPr>
          <w:lang w:val="id_ID" w:bidi="id_ID"/>
        </w:rPr>
        <w:t xml:space="preserve">Penting untuk diingat bahwa ketika Yesus menjawab para mata-mata, tanggapan-Nya sangat bijaksana sehingga mereka terdiam. Mereka tidak dapat memikirkan hal lain untuk dikatakan karena Yesus telah menjawab dengan baik. </w:t>
      </w:r>
    </w:p>
    <w:p>
      <w:pPr/>
      <w:r>
        <w:rPr>
          <w:lang w:val="id_ID" w:bidi="id_ID"/>
        </w:rPr>
      </w:r>
      <w:r>
        <w:rPr>
          <w:lang w:val="id_ID" w:bidi="id_ID"/>
        </w:rPr>
        <w:t xml:space="preserve">Penting untuk diingat bahwa golongan Saduki adalah golongan partai politik dan keagamaan yang tidak percaya kepada kebangkitan, tetapi mereka sangat menghormati nenek moyang mereka, Musa. </w:t>
      </w:r>
    </w:p>
    <w:p>
      <w:pPr/>
      <w:r>
        <w:rPr>
          <w:lang w:val="id_ID" w:bidi="id_ID"/>
        </w:rPr>
      </w:r>
      <w:r>
        <w:rPr>
          <w:lang w:val="id_ID" w:bidi="id_ID"/>
        </w:rPr>
        <w:t xml:space="preserve">Penting untuk diingat bahwa kata "sekarang" digunakan untuk memperkenalkan skenario baru. Ini bukan kata yang menunjukkan waktu. </w:t>
      </w:r>
    </w:p>
    <w:p>
      <w:pPr/>
      <w:r>
        <w:rPr>
          <w:lang w:val="id_ID" w:bidi="id_ID"/>
        </w:rPr>
      </w:r>
      <w:r>
        <w:rPr>
          <w:lang w:val="id_ID" w:bidi="id_ID"/>
        </w:rPr>
        <w:t xml:space="preserve">Penting untuk diingat bahwa pada saat itu, hukum Allah mengatakan bahwa seorang janda yang tidak memiliki anak harus menikahi saudara dari mantan suaminya untuk memiliki anak supaya dapat meneruskan nama keluarga. </w:t>
      </w:r>
    </w:p>
    <w:p>
      <w:pPr/>
      <w:r>
        <w:rPr>
          <w:lang w:val="id_ID" w:bidi="id_ID"/>
        </w:rPr>
      </w:r>
      <w:r>
        <w:rPr>
          <w:lang w:val="id_ID" w:bidi="id_ID"/>
        </w:rPr>
        <w:t xml:space="preserve">Penting untuk diingat bahwa anak-anak biasanya mengurus orang tua mereka ketika orang tua sudah terlalu tua untuk mengurus diri mereka sendiri. </w:t>
      </w:r>
    </w:p>
    <w:p>
      <w:pPr/>
      <w:r>
        <w:rPr>
          <w:lang w:val="id_ID" w:bidi="id_ID"/>
        </w:rPr>
      </w:r>
      <w:r>
        <w:rPr>
          <w:lang w:val="id_ID" w:bidi="id_ID"/>
        </w:rPr>
        <w:t xml:space="preserve">Penting untuk diingat bahwa ketika Yesus mengatakan anak-anak kebangkitan Yesus sedang mengatakan bahwa Allah membangkitkan mereka dari kematian. </w:t>
      </w:r>
    </w:p>
    <w:p>
      <w:pPr/>
      <w:r>
        <w:rPr>
          <w:lang w:val="id_ID" w:bidi="id_ID"/>
        </w:rPr>
      </w:r>
      <w:r>
        <w:rPr>
          <w:lang w:val="id_ID" w:bidi="id_ID"/>
        </w:rPr>
        <w:t xml:space="preserve">Penting untuk diingat bahwa Abraham, Ishak, dan Yakub adalah para leluhur atau nenek moyang orang-orang Yahudi. </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 xml:space="preserve">Dalam sesi ini, tim akan mendramatisir kisah tersebut. </w:t>
      </w:r>
    </w:p>
    <w:p>
      <w:pPr/>
      <w:r>
        <w:rPr>
          <w:lang w:val="id_ID" w:bidi="id_ID"/>
        </w:rPr>
      </w:r>
      <w:r>
        <w:rPr>
          <w:lang w:val="id_ID" w:bidi="id_ID"/>
        </w:rPr>
        <w:t>Kisah ini memiliki dua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Kerumunan</w:t>
      </w:r>
    </w:p>
    <w:p>
      <w:pPr>
        <w:pStyle w:val="ListBullet"/>
        <w:spacing w:line="240" w:lineRule="auto"/>
        <w:ind w:left="720"/>
      </w:pPr>
      <w:r>
        <w:rPr>
          <w:lang w:val="id_ID" w:bidi="id_ID"/>
        </w:rPr>
      </w:r>
      <w:r>
        <w:rPr>
          <w:lang w:val="id_ID" w:bidi="id_ID"/>
        </w:rPr>
        <w:t>para pemimpin agama Yahudi</w:t>
      </w:r>
    </w:p>
    <w:p>
      <w:pPr>
        <w:pStyle w:val="ListBullet"/>
        <w:spacing w:line="240" w:lineRule="auto"/>
        <w:ind w:left="720"/>
      </w:pPr>
      <w:r>
        <w:rPr>
          <w:lang w:val="id_ID" w:bidi="id_ID"/>
        </w:rPr>
      </w:r>
      <w:r>
        <w:rPr>
          <w:lang w:val="id_ID" w:bidi="id_ID"/>
        </w:rPr>
        <w:t>Para mata-mata</w:t>
      </w:r>
    </w:p>
    <w:p>
      <w:pPr>
        <w:pStyle w:val="ListBullet"/>
        <w:spacing w:line="240" w:lineRule="auto"/>
        <w:ind w:left="720"/>
      </w:pPr>
      <w:r>
        <w:rPr>
          <w:lang w:val="id_ID" w:bidi="id_ID"/>
        </w:rPr>
      </w:r>
      <w:r>
        <w:rPr>
          <w:lang w:val="id_ID" w:bidi="id_ID"/>
        </w:rPr>
        <w:t>Orang-orang Saduki</w:t>
      </w:r>
    </w:p>
    <w:p>
      <w:pPr>
        <w:pStyle w:val="ListBullet"/>
        <w:spacing w:line="240" w:lineRule="auto"/>
        <w:ind w:left="720"/>
      </w:pPr>
      <w:r>
        <w:rPr>
          <w:lang w:val="id_ID" w:bidi="id_ID"/>
        </w:rPr>
      </w:r>
      <w:r>
        <w:rPr>
          <w:lang w:val="id_ID" w:bidi="id_ID"/>
        </w:rPr>
        <w:t>Janda</w:t>
      </w:r>
    </w:p>
    <w:p>
      <w:pPr>
        <w:pStyle w:val="ListBullet"/>
        <w:spacing w:line="240" w:lineRule="auto"/>
        <w:ind w:left="720"/>
      </w:pPr>
      <w:r>
        <w:rPr>
          <w:lang w:val="id_ID" w:bidi="id_ID"/>
        </w:rPr>
      </w:r>
      <w:r>
        <w:rPr>
          <w:lang w:val="id_ID" w:bidi="id_ID"/>
        </w:rPr>
        <w:t>Tujuh orang suami</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Abraham</w:t>
      </w:r>
    </w:p>
    <w:p>
      <w:pPr>
        <w:pStyle w:val="ListBullet"/>
        <w:spacing w:line="240" w:lineRule="auto"/>
        <w:ind w:left="720"/>
      </w:pPr>
      <w:r>
        <w:rPr>
          <w:lang w:val="id_ID" w:bidi="id_ID"/>
        </w:rPr>
      </w:r>
      <w:r>
        <w:rPr>
          <w:lang w:val="id_ID" w:bidi="id_ID"/>
        </w:rPr>
        <w:t>Ishak</w:t>
      </w:r>
    </w:p>
    <w:p>
      <w:pPr>
        <w:pStyle w:val="ListBullet"/>
        <w:spacing w:line="240" w:lineRule="auto"/>
        <w:ind w:left="720"/>
      </w:pPr>
      <w:r>
        <w:rPr>
          <w:lang w:val="id_ID" w:bidi="id_ID"/>
        </w:rPr>
      </w:r>
      <w:r>
        <w:rPr>
          <w:lang w:val="id_ID" w:bidi="id_ID"/>
        </w:rPr>
        <w:t>Yakub</w:t>
      </w:r>
    </w:p>
    <w:p>
      <w:pPr>
        <w:pStyle w:val="ListBullet"/>
        <w:spacing w:line="240" w:lineRule="auto"/>
        <w:ind w:left="720"/>
      </w:pPr>
      <w:r>
        <w:rPr>
          <w:lang w:val="id_ID" w:bidi="id_ID"/>
        </w:rPr>
      </w:r>
      <w:r>
        <w:rPr>
          <w:lang w:val="id_ID" w:bidi="id_ID"/>
        </w:rPr>
        <w:t>Para pengajar hukum Taurat</w:t>
      </w:r>
    </w:p>
    <w:p>
      <w:pPr/>
      <w:r>
        <w:rPr>
          <w:lang w:val="id_ID" w:bidi="id_ID"/>
        </w:rPr>
      </w:r>
      <w:r>
        <w:rPr>
          <w:lang w:val="id_ID" w:bidi="id_ID"/>
        </w:rPr>
        <w:t>Minta tim untuk memerankan kisah itu dua kali. Pertama, minta mereka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itu untuk pertama kali, perhatikan dialog, alur, plot, dan kronologi kisah tersebut.</w:t>
      </w:r>
    </w:p>
    <w:p>
      <w:pPr/>
      <w:r>
        <w:rPr>
          <w:lang w:val="id_ID" w:bidi="id_ID"/>
        </w:rPr>
      </w:r>
      <w:r>
        <w:rPr>
          <w:lang w:val="id_ID" w:bidi="id_ID"/>
        </w:rPr>
        <w:t>Pastikan bahwa tim memerankan para pemimpin agama mengutus mata-mata yang menampilkan diri mereka sendiri sebagai orang-orang jujur yang meminta nasihat dari Yesus. Para mata-mata bergabung dengan kerumunan orang-orang yang mendengarkan ajaran Yesus.</w:t>
      </w:r>
    </w:p>
    <w:p>
      <w:pPr/>
      <w:r>
        <w:rPr>
          <w:lang w:val="id_ID" w:bidi="id_ID"/>
        </w:rPr>
      </w:r>
      <w:r>
        <w:rPr>
          <w:lang w:val="id_ID" w:bidi="id_ID"/>
        </w:rPr>
        <w:t>Pastikan bahwa tim memerankan mata-mata yang merasa kagum bukan orang yang merasa kecewa atau seperti mereka telah gagal.</w:t>
      </w:r>
    </w:p>
    <w:p>
      <w:pPr/>
      <w:r>
        <w:rPr>
          <w:lang w:val="id_ID" w:bidi="id_ID"/>
        </w:rPr>
      </w:r>
      <w:r>
        <w:rPr>
          <w:lang w:val="id_ID" w:bidi="id_ID"/>
        </w:rPr>
        <w:t>Pastikan bahwa tim memerankan tujuh orang bersaudara. Jika tidak cukup orang, mereka dapat menggunakan benda seperti batu untuk mewakili setiap suami.</w:t>
      </w:r>
    </w:p>
    <w:p>
      <w:pPr/>
      <w:r>
        <w:rPr>
          <w:lang w:val="id_ID" w:bidi="id_ID"/>
        </w:rPr>
      </w:r>
      <w:r>
        <w:rPr>
          <w:lang w:val="id_ID" w:bidi="id_ID"/>
        </w:rPr>
        <w:t>Pastikan bahwa tim memerankan Musa yang berbicara kepada Allah di semak yang terbakar ketika Allah menyebut diri-Nya Allah Abraham, Ishak dan Yakub. Perankan Abraham, Ishak dan Yakub yang hidup bersama Allah.</w:t>
      </w:r>
    </w:p>
    <w:p>
      <w:pPr/>
      <w:r>
        <w:rPr>
          <w:lang w:val="id_ID" w:bidi="id_ID"/>
        </w:rPr>
      </w:r>
      <w:r>
        <w:rPr>
          <w:lang w:val="id_ID" w:bidi="id_ID"/>
        </w:rPr>
        <w:t>Saat kelompok memerankan kisah ini untuk kedua kalinya, hentikan mereka pada titik-titik tertentu.</w:t>
      </w:r>
    </w:p>
    <w:p>
      <w:pPr/>
      <w:r>
        <w:rPr>
          <w:lang w:val="id_ID" w:bidi="id_ID"/>
        </w:rPr>
      </w:r>
      <w:r>
        <w:rPr>
          <w:lang w:val="id_ID" w:bidi="id_ID"/>
        </w:rPr>
        <w:t>Perankan para pemimpin agama yang mencari kesempatan untuk menuduh Yesus. Para pemimpin mengutus mata-mata yang menyamar sebagai orang-orang yang jujur. Mata-mata mengatakan kepada Yesus bahwa mereka tahu bahwa Yesus mengajar secara benar dengan tidak ada pengaruh dari pikiran orang lain. Kemudia mata-mata itu bertanya apakah mereka harus membayar pajak kepada Kaisar.</w:t>
      </w:r>
    </w:p>
    <w:p>
      <w:pPr/>
      <w:r>
        <w:rPr>
          <w:lang w:val="id_ID" w:bidi="id_ID"/>
        </w:rPr>
      </w:r>
      <w:r>
        <w:rPr>
          <w:lang w:val="id_ID" w:bidi="id_ID"/>
        </w:rPr>
        <w:t>Hentikan adegannya: Tanyakan kepada aktor yang memerankan kerumunan, ”Bagaimana perasaan Anda?” Anda mungkin akan mendengar hal-hal seperti, "Percaya diri. Saya yakin Yesus akan mengatakan bahwa kita tidak boleh membayar," "Memberontak. Pasti Yesus tidak ingin kita terus ditindas oleh orang-orang Romawi. Kerajaan-Nya yang baru ada di sini!" dan "Penasaran. Yesus selalu menjawab dengan cara yang tidak terduga. Saya penasaran apa yang akan Ia katakan." Ulangi adegannya.</w:t>
      </w:r>
    </w:p>
    <w:p>
      <w:pPr/>
      <w:r>
        <w:rPr>
          <w:lang w:val="id_ID" w:bidi="id_ID"/>
        </w:rPr>
      </w:r>
      <w:r>
        <w:rPr>
          <w:lang w:val="id_ID" w:bidi="id_ID"/>
        </w:rPr>
        <w:t>Perankan Yesus yang mengetahui bahwa mereka mencoba menipu Dia untuk mengatakan sesuatu untuk menuduh Dia. Yesus meminta uang koin Romawi. Yesus bertanya, wajah dan gelar siapa yang terdapat di uang koin. Mereka menjawab, "Wajah dan nama Kaisar." Yesus mengatakan kepada mereka, "Berikan kepada Kaisar apa yang menjadi milik Kaisar, dan berikan kepada Allah apa yang menjadi milik Allah."</w:t>
      </w:r>
    </w:p>
    <w:p>
      <w:pPr/>
      <w:r>
        <w:rPr>
          <w:lang w:val="id_ID" w:bidi="id_ID"/>
        </w:rPr>
      </w:r>
      <w:r>
        <w:rPr>
          <w:lang w:val="id_ID" w:bidi="id_ID"/>
        </w:rPr>
        <w:t>Hentikan adegannya: Tanyakan kepada aktor yang memerankan para mata-mata, "Bagaimana perasaan Anda?" Anda mungkin mendengat hal-hal seperti, "Saya kagum. Saya mengharapkan jawaban ya atau tidak, tetapi Ia menjawab sangat bijaksana," "Saya berpikir saya setuju dengan apa yang Yesus katakan," dan "Penuh pertimbangan. Apa yang harus saya berikan kepada Allah?" Ulangi adegannya.</w:t>
      </w:r>
    </w:p>
    <w:p>
      <w:pPr/>
      <w:r>
        <w:rPr>
          <w:lang w:val="id_ID" w:bidi="id_ID"/>
        </w:rPr>
      </w:r>
      <w:r>
        <w:rPr>
          <w:lang w:val="id_ID" w:bidi="id_ID"/>
        </w:rPr>
        <w:t>Perankan mata-mata yang kagum dengan jawaban Yesus setelah gagal untuk menjebak Dia. Kemudian beberapa orang Saduki datang kepada Yesus. Mereka mengatakan kepada Yesus tentang seorang janda itu, menurut hukum Musa, menikahi saudara-saudara suaminya satu per satu karena masing-masing dari mereka mati meninggalkannya tanpa memiliki anak. Kemudian mereka bertanya kepada Yesus tentang kepada siapa perempuan itu akan menikah pada hari kebangkitan.</w:t>
      </w:r>
    </w:p>
    <w:p>
      <w:pPr/>
      <w:r>
        <w:rPr>
          <w:lang w:val="id_ID" w:bidi="id_ID"/>
        </w:rPr>
      </w:r>
      <w:r>
        <w:rPr>
          <w:lang w:val="id_ID" w:bidi="id_ID"/>
        </w:rPr>
        <w:t>Hentikan adegannya: Tanyakan kepada aktor yang memerankan orang-orang Saduki, Bagaimana perasaan Anda?" Anda mungkin mendengar hal-hal seperti, "Senang. Sekarang orang-orang akhirnya akan melihat bahwa gagasan tentang kebangkitan adalah bodoh," "Mengesalkan. Yesus perlu mengikuti otoritas Musa," dan "Percaya diri. Saya tidak berpikir Yesus akan dapat menjawab ini." Ulangi adegannya.</w:t>
      </w:r>
    </w:p>
    <w:p>
      <w:pPr/>
      <w:r>
        <w:rPr>
          <w:lang w:val="id_ID" w:bidi="id_ID"/>
        </w:rPr>
      </w:r>
      <w:r>
        <w:rPr>
          <w:lang w:val="id_ID" w:bidi="id_ID"/>
        </w:rPr>
        <w:t>Perankan Yesus yang sedang menjelaskan bahwa pernikahan hanyalah untuk di bumi. Orang -orang yang dibangkitkan Allah tidak akan menikah, mereka tidak akan mati. Mereka adalah anak-anak Allah dan anak-anak kebangkitan. Kemudian Yesus menjelaskan pertanyaan yang sebenarnya dari orang-orang Saduki. Yesus mengatakan kepada mereka bahwa Musa menegaskan bahwa dimana kebangkitan adalah ketika dia memanggil Allah sebagai Allah Abraham, Ishak, dan Yakub. Yesus mengatakan bahwa Allah adalah Allah atas mereka yang hidup. Jadi meskipun Abraham, Ishak dan Yakub sudah mati, mereka masih hidup bersama Allah. Para pengajar hukum Taurat memuji Yesus atas jawaban-Nya.</w:t>
      </w:r>
    </w:p>
    <w:p>
      <w:pPr/>
      <w:r>
        <w:rPr>
          <w:lang w:val="id_ID" w:bidi="id_ID"/>
        </w:rPr>
      </w:r>
      <w:r>
        <w:rPr>
          <w:lang w:val="id_ID" w:bidi="id_ID"/>
        </w:rPr>
        <w:t>Hentikan adegannya: Tanyakan kepada aktor yang memerankan para pengajar hukum Taurat, Bagaimana perasaan Anda?" Anda mungkin mendengar hal-hal seperti, "Yesus benar. Begitulah cara kita menafsirkan perkataan Musa," "Saya senang bahwa Yesus mengoreksi orang-orang Saduki," dan "Yesus adalah seorang guru yang besar. Saya belum pernah mendengar penjelasan seperti itu sebelumnya."</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Para pemimpin agama mengutus mata-mata untuk mengajukan pertanyaan kepada Yesus. Mereka ingin menjebak Yesus mengatakan sesuatu yang salah sehingga mereka dapat menyerahkan dia kepada penguasa dan </w:t>
      </w:r>
      <w:r>
        <w:rPr>
          <w:b/>
          <w:lang w:val="id_ID" w:bidi="id_ID"/>
        </w:rPr>
        <w:t>otoritas</w:t>
      </w:r>
      <w:r>
        <w:rPr>
          <w:lang w:val="id_ID" w:bidi="id_ID"/>
        </w:rPr>
        <w:t xml:space="preserve"> dari gubernur Romawi. Kuasa mengacu pada hak yang diberikan kepada seseorang untuk bertindak. Dalam kasus ini, kaisar Romawi memberi gubernur Romawi hak untuk menangkap orang-orang, menyeret orang-orang ke pengadilan dan memerintahkan orang-orang untuk dibunuh. Pastikan untuk menerjemahkan otoritas dengan cara yang sama seperti yang telah Anda lakukan sebelumnya. </w:t>
      </w:r>
      <w:hyperlink r:id="rId232">
        <w:r>
          <w:rPr>
            <w:lang w:val="id_ID" w:bidi="id_ID"/>
          </w:rPr>
          <w:rPr>
            <w:color w:val="0000EE"/>
            <w:u w:val="single"/>
          </w:rPr>
          <w:t>Otoritas</w:t>
        </w:r>
      </w:hyperlink>
      <w:r>
        <w:rPr>
          <w:lang w:val="id_ID" w:bidi="id_ID"/>
        </w:rPr>
        <w:t xml:space="preserve"> ada di Glosarium Utama.</w:t>
      </w:r>
    </w:p>
    <w:p>
      <w:pPr/>
      <w:r>
        <w:rPr>
          <w:lang w:val="id_ID" w:bidi="id_ID"/>
        </w:rPr>
      </w:r>
      <w:r>
        <w:rPr>
          <w:lang w:val="id_ID" w:bidi="id_ID"/>
        </w:rPr>
        <w:t xml:space="preserve">Mata-mata itu memanggil Yesus, </w:t>
      </w:r>
      <w:r>
        <w:rPr>
          <w:b/>
          <w:lang w:val="id_ID" w:bidi="id_ID"/>
        </w:rPr>
        <w:t>Guru</w:t>
      </w:r>
      <w:r>
        <w:rPr>
          <w:lang w:val="id_ID" w:bidi="id_ID"/>
        </w:rPr>
        <w:t xml:space="preserve">, karena mereka ingin terlihat ramah. Ini adalah suatu gelar yang sopan untuk seorang pemimpin agama Yahudi. Pastikan untuk menerjemahkan kata guru dengan cara yang sama yang telah Anda lakukan sebelumnya. </w:t>
      </w:r>
      <w:hyperlink r:id="rId103">
        <w:r>
          <w:rPr>
            <w:lang w:val="id_ID" w:bidi="id_ID"/>
          </w:rPr>
          <w:rPr>
            <w:color w:val="0000EE"/>
            <w:u w:val="single"/>
          </w:rPr>
          <w:t>Guru</w:t>
        </w:r>
      </w:hyperlink>
      <w:r>
        <w:rPr>
          <w:lang w:val="id_ID" w:bidi="id_ID"/>
        </w:rPr>
        <w:t xml:space="preserve"> terdapat di Daftar Kata Utama. </w:t>
      </w:r>
    </w:p>
    <w:p>
      <w:pPr/>
      <w:r>
        <w:rPr>
          <w:lang w:val="id_ID" w:bidi="id_ID"/>
        </w:rPr>
      </w:r>
      <w:r>
        <w:rPr>
          <w:lang w:val="id_ID" w:bidi="id_ID"/>
        </w:rPr>
        <w:t xml:space="preserve">Mata-mata itu bertanya kepada Yesus apakah benar menurut hukum Allah bagi orang-orang Yahudi untuk membayar pajak kepada </w:t>
      </w:r>
      <w:r>
        <w:rPr>
          <w:b/>
          <w:lang w:val="id_ID" w:bidi="id_ID"/>
        </w:rPr>
        <w:t>Kaisar</w:t>
      </w:r>
      <w:r>
        <w:rPr>
          <w:lang w:val="id_ID" w:bidi="id_ID"/>
        </w:rPr>
        <w:t xml:space="preserve">. Kaisar adalah gelar untuk penguasa kekaisaran Romawi. Kekaisaran Romawi termasuk banyak negara di dalamnya dan Kaisar mewajibkan semua orang di kekaisarannya untuk membayar pajak kepadanya. Banyak orang memandang Kaisar sebagai seorang dewa. Pastikan untuk menerjemahkan Kaisar dengan cara yang sama seperti yang telah Anda lakukan di bagian-bagian sebelumnya. </w:t>
      </w:r>
      <w:hyperlink r:id="rId548">
        <w:r>
          <w:rPr>
            <w:lang w:val="id_ID" w:bidi="id_ID"/>
          </w:rPr>
          <w:rPr>
            <w:color w:val="0000EE"/>
            <w:u w:val="single"/>
          </w:rPr>
          <w:t>Kaisar</w:t>
        </w:r>
      </w:hyperlink>
      <w:r>
        <w:rPr>
          <w:lang w:val="id_ID" w:bidi="id_ID"/>
        </w:rPr>
        <w:t xml:space="preserve"> terdapat di Daftar Kata Utama.</w:t>
      </w:r>
    </w:p>
    <w:p>
      <w:pPr/>
      <w:r>
        <w:rPr>
          <w:lang w:val="id_ID" w:bidi="id_ID"/>
        </w:rPr>
      </w:r>
      <w:r>
        <w:rPr>
          <w:lang w:val="id_ID" w:bidi="id_ID"/>
        </w:rPr>
        <w:t xml:space="preserve">Yesus meminta untuk menunjukkan kepada-Nya uang satu </w:t>
      </w:r>
      <w:r>
        <w:rPr>
          <w:b/>
          <w:lang w:val="id_ID" w:bidi="id_ID"/>
        </w:rPr>
        <w:t>dinar</w:t>
      </w:r>
      <w:r>
        <w:rPr>
          <w:lang w:val="id_ID" w:bidi="id_ID"/>
        </w:rPr>
        <w:t xml:space="preserve">. Ini adalah uang logam Romawi yang memiliki gambar dan nama Kaisar di atasnya. Ada tulisan di atas uang logam yang mengatakan sesuatu seperti "anak sang dewa." Uang koin itu membuat seolah-olah Kaisar adalah seorang dewa. Nilai dinar itu sepadan dengan upah sehari untuk kerja keras. Pastikan untuk menerjemahkan uang dinar dengan cara yang sama yang telah Anda lakukan sebelumnya. </w:t>
      </w:r>
      <w:hyperlink r:id="rId250">
        <w:r>
          <w:rPr>
            <w:lang w:val="id_ID" w:bidi="id_ID"/>
          </w:rPr>
          <w:rPr>
            <w:color w:val="0000EE"/>
            <w:u w:val="single"/>
          </w:rPr>
          <w:t>Dinar</w:t>
        </w:r>
      </w:hyperlink>
      <w:r>
        <w:rPr>
          <w:lang w:val="id_ID" w:bidi="id_ID"/>
        </w:rPr>
        <w:t xml:space="preserve"> terdapat di Glosarium Utama.</w:t>
      </w:r>
    </w:p>
    <w:p>
      <w:pPr/>
      <w:r>
        <w:rPr>
          <w:lang w:val="id_ID" w:bidi="id_ID"/>
        </w:rPr>
      </w:r>
      <w:r>
        <w:rPr>
          <w:lang w:val="id_ID" w:bidi="id_ID"/>
        </w:rPr>
        <w:t>Berhenti dan tunjukkan sebuah gambar uang dinar jika Anda belum melakukannya.</w:t>
      </w:r>
    </w:p>
    <w:p>
      <w:pPr/>
      <w:r>
        <w:rPr>
          <w:lang w:val="id_ID" w:bidi="id_ID"/>
        </w:rPr>
      </w:r>
      <w:r>
        <w:rPr>
          <w:lang w:val="id_ID" w:bidi="id_ID"/>
        </w:rPr>
        <w:t xml:space="preserve">Orang-orang </w:t>
      </w:r>
      <w:r>
        <w:rPr>
          <w:b/>
          <w:lang w:val="id_ID" w:bidi="id_ID"/>
        </w:rPr>
        <w:t>Saduki</w:t>
      </w:r>
      <w:r>
        <w:rPr>
          <w:lang w:val="id_ID" w:bidi="id_ID"/>
        </w:rPr>
        <w:t xml:space="preserve"> juga mengajukan pertanyaan untuk mencobai Yesus supaya terlihat bodoh. Orang-orang Saduki adalah jenis lain dari pemimpin agama Yahudi. Mereka percaya bahwa hukum Musa adalah satu-satunya hukum yang diperlukan. Mereka tidak percaya akan kebangkitan seperti orang-orang Farisi. Sering kali orang-orang Farisi dan orang-orang Saduki berdebat tentang perbedaan kepercayaan mereka. </w:t>
      </w:r>
      <w:hyperlink r:id="rId549">
        <w:r>
          <w:rPr>
            <w:lang w:val="id_ID" w:bidi="id_ID"/>
          </w:rPr>
          <w:rPr>
            <w:color w:val="0000EE"/>
            <w:u w:val="single"/>
          </w:rPr>
          <w:t>Orang-orang Saduki</w:t>
        </w:r>
      </w:hyperlink>
      <w:r>
        <w:rPr>
          <w:lang w:val="id_ID" w:bidi="id_ID"/>
        </w:rPr>
        <w:t xml:space="preserve"> terdapat di Glosarium Utama.</w:t>
      </w:r>
    </w:p>
    <w:p>
      <w:pPr/>
      <w:r>
        <w:rPr>
          <w:lang w:val="id_ID" w:bidi="id_ID"/>
        </w:rPr>
      </w:r>
      <w:r>
        <w:rPr>
          <w:lang w:val="id_ID" w:bidi="id_ID"/>
        </w:rPr>
        <w:t xml:space="preserve">Orang-orang Saduki mengajukan pertanyaan untuk mencobai dengan membuktikan bahwa </w:t>
      </w:r>
      <w:r>
        <w:rPr>
          <w:b/>
          <w:lang w:val="id_ID" w:bidi="id_ID"/>
        </w:rPr>
        <w:t>kebangkitan</w:t>
      </w:r>
      <w:r>
        <w:rPr>
          <w:lang w:val="id_ID" w:bidi="id_ID"/>
        </w:rPr>
        <w:t xml:space="preserve"> tidak ada. Kebangkitan merujuk kepada Allah yang membuat seseorang untuk hidup kembali setelah kematian sebagai pribadi yang sama. Pastikan untuk menerjemahkan kata kebangkitan dengan cara yang sama seperti yang telah Anda lakukan di bagian-bagian sebelumnya. </w:t>
      </w:r>
      <w:hyperlink r:id="rId422">
        <w:r>
          <w:rPr>
            <w:lang w:val="id_ID" w:bidi="id_ID"/>
          </w:rPr>
          <w:rPr>
            <w:color w:val="0000EE"/>
            <w:u w:val="single"/>
          </w:rPr>
          <w:t>Kebangkitan</w:t>
        </w:r>
      </w:hyperlink>
      <w:r>
        <w:rPr>
          <w:lang w:val="id_ID" w:bidi="id_ID"/>
        </w:rPr>
        <w:t xml:space="preserve"> ada di Daftar Kata Utama. </w:t>
      </w:r>
    </w:p>
    <w:p>
      <w:pPr/>
      <w:r>
        <w:rPr>
          <w:lang w:val="id_ID" w:bidi="id_ID"/>
        </w:rPr>
      </w:r>
      <w:r>
        <w:rPr>
          <w:lang w:val="id_ID" w:bidi="id_ID"/>
        </w:rPr>
        <w:t xml:space="preserve">Yesus mengatakan bahwa sekali Allah membangkitkan orang-orang, mereka tidak akan kawin dan tidak akan mati seperti halnya para malaikat. </w:t>
      </w:r>
      <w:r>
        <w:rPr>
          <w:b/>
          <w:lang w:val="id_ID" w:bidi="id_ID"/>
        </w:rPr>
        <w:t>Malaikat-malaikat</w:t>
      </w:r>
      <w:r>
        <w:rPr>
          <w:lang w:val="id_ID" w:bidi="id_ID"/>
        </w:rPr>
        <w:t xml:space="preserve"> merujuk kepada makhluk rohani yang merupakan utusan Allah. Pastikan untuk menerjemahkan malaikat dengan cara yang sama yang telah Anda lakukan sebelumnya. </w:t>
      </w:r>
      <w:hyperlink r:id="rId23">
        <w:r>
          <w:rPr>
            <w:lang w:val="id_ID" w:bidi="id_ID"/>
          </w:rPr>
          <w:rPr>
            <w:color w:val="0000EE"/>
            <w:u w:val="single"/>
          </w:rPr>
          <w:t>Istilah malaikat</w:t>
        </w:r>
      </w:hyperlink>
      <w:r>
        <w:rPr>
          <w:lang w:val="id_ID" w:bidi="id_ID"/>
        </w:rPr>
        <w:t xml:space="preserve"> terdapat di Daftar Kata Utama.</w:t>
      </w:r>
    </w:p>
    <w:p>
      <w:pPr/>
      <w:r>
        <w:rPr>
          <w:lang w:val="id_ID" w:bidi="id_ID"/>
        </w:rPr>
      </w:r>
      <w:r>
        <w:rPr>
          <w:lang w:val="id_ID" w:bidi="id_ID"/>
        </w:rPr>
        <w:t xml:space="preserve">Yesus juga mengatakan bahwa Musa membuktikan bahwa kebangkitan ada karena </w:t>
      </w:r>
      <w:r>
        <w:rPr>
          <w:b/>
          <w:lang w:val="id_ID" w:bidi="id_ID"/>
        </w:rPr>
        <w:t>Ia</w:t>
      </w:r>
      <w:r>
        <w:rPr>
          <w:lang w:val="id_ID" w:bidi="id_ID"/>
        </w:rPr>
        <w:t xml:space="preserve"> menulis bahwa Tuhan menyebut diri-Nya Allah Abraham, Allah Ishak, dan Allah Yakub. Di sini Tuhan merujuk kepada nama pribadi </w:t>
      </w:r>
      <w:hyperlink r:id="rId525">
        <w:r>
          <w:rPr>
            <w:lang w:val="id_ID" w:bidi="id_ID"/>
          </w:rPr>
          <w:rPr>
            <w:color w:val="0000EE"/>
            <w:u w:val="single"/>
          </w:rPr>
          <w:t>Allah</w:t>
        </w:r>
      </w:hyperlink>
      <w:r>
        <w:rPr>
          <w:lang w:val="id_ID" w:bidi="id_ID"/>
        </w:rPr>
        <w:t xml:space="preserve">. Pastikan untuk menerjemahkan Tuhan dengan cara yang sama seperti yang telah Anda lakukan sebelumnya. </w:t>
      </w:r>
      <w:hyperlink r:id="rId60">
        <w:r>
          <w:rPr>
            <w:lang w:val="id_ID" w:bidi="id_ID"/>
          </w:rPr>
          <w:rPr>
            <w:color w:val="0000EE"/>
            <w:u w:val="single"/>
          </w:rPr>
          <w:t>Tuhan</w:t>
        </w:r>
      </w:hyperlink>
      <w:r>
        <w:rPr>
          <w:lang w:val="id_ID" w:bidi="id_ID"/>
        </w:rPr>
        <w:t xml:space="preserve"> terdapat di Daftar Kata Utama. </w:t>
      </w:r>
    </w:p>
    <w:p>
      <w:pPr/>
      <w:r>
        <w:rPr>
          <w:lang w:val="id_ID" w:bidi="id_ID"/>
        </w:rPr>
      </w:r>
      <w:r>
        <w:rPr>
          <w:lang w:val="id_ID" w:bidi="id_ID"/>
        </w:rPr>
        <w:t xml:space="preserve">Ketika para </w:t>
      </w:r>
      <w:r>
        <w:rPr>
          <w:b/>
          <w:lang w:val="id_ID" w:bidi="id_ID"/>
        </w:rPr>
        <w:t>pengajar hukum Taurat</w:t>
      </w:r>
      <w:r>
        <w:rPr>
          <w:lang w:val="id_ID" w:bidi="id_ID"/>
        </w:rPr>
        <w:t xml:space="preserve">, atau para ahli </w:t>
      </w:r>
      <w:r>
        <w:rPr>
          <w:b/>
          <w:lang w:val="id_ID" w:bidi="id_ID"/>
        </w:rPr>
        <w:t>Taurat</w:t>
      </w:r>
      <w:r>
        <w:rPr>
          <w:lang w:val="id_ID" w:bidi="id_ID"/>
        </w:rPr>
        <w:t xml:space="preserve"> mendengar jawaban Yesus, mereka memuji Dia untuk itu. Para pengajar hukum Taurat merujuk kepada para pemimpin agama Yahudi yang mempelajari, menafsirkan dan mengajarkan hukum Allah. Ada kemungkinan bahwa para pengajar hukum Taurat juga adalah orang-orang Farisi karena mereka percaya kepada kebangkitan. Pastikan untuk menerjemahkan para pengajar hukum Taurat ini dengan cara yang sama yang telah Anda lakukan sebelumnya. </w:t>
      </w:r>
      <w:hyperlink r:id="rId90">
        <w:r>
          <w:rPr>
            <w:lang w:val="id_ID" w:bidi="id_ID"/>
          </w:rPr>
          <w:rPr>
            <w:color w:val="0000EE"/>
            <w:u w:val="single"/>
          </w:rPr>
          <w:t>Para pengajar hukum taurat</w:t>
        </w:r>
      </w:hyperlink>
      <w:r>
        <w:rPr>
          <w:lang w:val="id_ID" w:bidi="id_ID"/>
        </w:rPr>
        <w:t xml:space="preserve"> ada di Daftar Kata Utama.</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itu, secara berkelompok, dalam bahasa sendiri.</w:t>
      </w:r>
    </w:p>
    <w:p>
      <w:pPr/>
      <w:r>
        <w:rPr>
          <w:lang w:val="id_ID" w:bidi="id_ID"/>
        </w:rPr>
      </w:r>
      <w:r>
        <w:rPr>
          <w:lang w:val="id_ID" w:bidi="id_ID"/>
        </w:rPr>
        <w:t>Pertama, seluruh kelompok harus berlatih menceritakan perikop itu dalam bahasa sendiri. Ingatlah untuk menyertakan hal-hal yang sudah ditentukan dalam tahap-tahap sebelumnya, seperti kronologi, kata, frasa, emosi, atau apa pun yang sudah dibahas.</w:t>
      </w:r>
    </w:p>
    <w:p>
      <w:pPr/>
      <w:r>
        <w:rPr>
          <w:lang w:val="id_ID" w:bidi="id_ID"/>
        </w:rPr>
      </w:r>
      <w:r>
        <w:rPr>
          <w:lang w:val="id_ID" w:bidi="id_ID"/>
        </w:rPr>
        <w:t xml:space="preserve">Satu anggota harus mengucapkan beberapa kalimat dari perikop itu dan berhenti sebentar. Anggota kelompok lain harus mengucapkan kalimat selanjutnya dari perikop itu tersebut dan berhenti sejenak. Lakukan ini sampai kelompok telah menceritakan kembali seluruh teks. Anggota-anggota kelompok dapat saling memperbaiki dalam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teks tersebut tanpa interupsi setidaknya satu kali. Seorang anggota kelompok dapat menggunakan benda apa saja, gerakan, atau papan cerita untuk membantu mereka mengingat teks tersebut.</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siapa dari teks tersebut yang Anda paling sukai. Anda mungkin memutuskan untuk menyukai cara bercerita seorang anggota kelompok untuk suatu adegan, tetapi menyukai cara anggota kelompok lain menceritakan adegan lainnya. </w:t>
      </w:r>
    </w:p>
    <w:p>
      <w:pPr/>
      <w:r>
        <w:rPr>
          <w:lang w:val="id_ID" w:bidi="id_ID"/>
        </w:rPr>
      </w:r>
      <w:r>
        <w:rPr>
          <w:lang w:val="id_ID" w:bidi="id_ID"/>
        </w:rPr>
        <w:t>Hentikan sejenak audio ini di sini.</w:t>
      </w:r>
    </w:p>
    <w:p>
      <w:pPr/>
      <w:r>
        <w:rPr>
          <w:lang w:val="id_ID" w:bidi="id_ID"/>
        </w:rPr>
      </w:r>
      <w:r>
        <w:rPr>
          <w:lang w:val="id_ID" w:bidi="id_ID"/>
        </w:rPr>
        <w:t>Akhirnya, kelompok dapat menyusun versi akhir dari perikop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Lukas 20:20–40</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550">
        <w:r>
          <w:rPr>
            <w:lang w:val="id_ID" w:bidi="id_ID"/>
          </w:rPr>
          <w:rPr>
            <w:color w:val="0000EE"/>
            <w:u w:val="single"/>
          </w:rPr>
          <w:t>Dengar dan Renungkan</w:t>
        </w:r>
      </w:hyperlink>
      <w:r>
        <w:rPr>
          <w:lang w:val="id_ID" w:bidi="id_ID"/>
        </w:rPr>
        <w:t xml:space="preserve"> (398 KB)</w:t>
      </w:r>
      <w:r>
        <w:rPr>
          <w:lang w:val="id_ID" w:bidi="id_ID"/>
        </w:rPr>
      </w:r>
    </w:p>
    <w:p>
      <w:pPr>
        <w:pStyle w:val="ListBullet"/>
        <w:spacing w:line="240" w:lineRule="auto"/>
        <w:ind w:left="720"/>
      </w:pPr>
      <w:r>
        <w:rPr>
          <w:lang w:val="id_ID" w:bidi="id_ID"/>
        </w:rPr>
      </w:r>
      <w:hyperlink r:id="rId551">
        <w:r>
          <w:rPr>
            <w:lang w:val="id_ID" w:bidi="id_ID"/>
          </w:rPr>
          <w:rPr>
            <w:color w:val="0000EE"/>
            <w:u w:val="single"/>
          </w:rPr>
          <w:t>Menyiapkan Panggung</w:t>
        </w:r>
      </w:hyperlink>
      <w:r>
        <w:rPr>
          <w:lang w:val="id_ID" w:bidi="id_ID"/>
        </w:rPr>
        <w:t xml:space="preserve"> (4.7 MB)</w:t>
      </w:r>
      <w:r>
        <w:rPr>
          <w:lang w:val="id_ID" w:bidi="id_ID"/>
        </w:rPr>
      </w:r>
    </w:p>
    <w:p>
      <w:pPr>
        <w:pStyle w:val="ListBullet"/>
        <w:spacing w:line="240" w:lineRule="auto"/>
        <w:ind w:left="720"/>
      </w:pPr>
      <w:r>
        <w:rPr>
          <w:lang w:val="id_ID" w:bidi="id_ID"/>
        </w:rPr>
      </w:r>
      <w:hyperlink r:id="rId552">
        <w:r>
          <w:rPr>
            <w:lang w:val="id_ID" w:bidi="id_ID"/>
          </w:rPr>
          <w:rPr>
            <w:color w:val="0000EE"/>
            <w:u w:val="single"/>
          </w:rPr>
          <w:t>Menjelaskan Adegan</w:t>
        </w:r>
      </w:hyperlink>
      <w:r>
        <w:rPr>
          <w:lang w:val="id_ID" w:bidi="id_ID"/>
        </w:rPr>
        <w:t xml:space="preserve"> (2.3 MB)</w:t>
      </w:r>
      <w:r>
        <w:rPr>
          <w:lang w:val="id_ID" w:bidi="id_ID"/>
        </w:rPr>
      </w:r>
    </w:p>
    <w:p>
      <w:pPr>
        <w:pStyle w:val="ListBullet"/>
        <w:spacing w:line="240" w:lineRule="auto"/>
        <w:ind w:left="720"/>
      </w:pPr>
      <w:r>
        <w:rPr>
          <w:lang w:val="id_ID" w:bidi="id_ID"/>
        </w:rPr>
      </w:r>
      <w:hyperlink r:id="rId553">
        <w:r>
          <w:rPr>
            <w:lang w:val="id_ID" w:bidi="id_ID"/>
          </w:rPr>
          <w:rPr>
            <w:color w:val="0000EE"/>
            <w:u w:val="single"/>
          </w:rPr>
          <w:t>Memperagakan Bacaan</w:t>
        </w:r>
      </w:hyperlink>
      <w:r>
        <w:rPr>
          <w:lang w:val="id_ID" w:bidi="id_ID"/>
        </w:rPr>
        <w:t xml:space="preserve"> (3.0 MB)</w:t>
      </w:r>
      <w:r>
        <w:rPr>
          <w:lang w:val="id_ID" w:bidi="id_ID"/>
        </w:rPr>
      </w:r>
    </w:p>
    <w:p>
      <w:pPr>
        <w:pStyle w:val="ListBullet"/>
        <w:spacing w:line="240" w:lineRule="auto"/>
        <w:ind w:left="720"/>
      </w:pPr>
      <w:r>
        <w:rPr>
          <w:lang w:val="id_ID" w:bidi="id_ID"/>
        </w:rPr>
      </w:r>
      <w:hyperlink r:id="rId554">
        <w:r>
          <w:rPr>
            <w:lang w:val="id_ID" w:bidi="id_ID"/>
          </w:rPr>
          <w:rPr>
            <w:color w:val="0000EE"/>
            <w:u w:val="single"/>
          </w:rPr>
          <w:t>Melengkapi yang Kurang</w:t>
        </w:r>
      </w:hyperlink>
      <w:r>
        <w:rPr>
          <w:lang w:val="id_ID" w:bidi="id_ID"/>
        </w:rPr>
        <w:t xml:space="preserve"> (1.9 MB)</w:t>
      </w:r>
      <w:r>
        <w:rPr>
          <w:lang w:val="id_ID" w:bidi="id_ID"/>
        </w:rPr>
      </w:r>
    </w:p>
    <w:p>
      <w:pPr>
        <w:pStyle w:val="ListBullet"/>
        <w:spacing w:line="240" w:lineRule="auto"/>
        <w:ind w:left="720"/>
      </w:pPr>
      <w:r>
        <w:rPr>
          <w:lang w:val="id_ID" w:bidi="id_ID"/>
        </w:rPr>
      </w:r>
      <w:hyperlink r:id="rId555">
        <w:r>
          <w:rPr>
            <w:lang w:val="id_ID" w:bidi="id_ID"/>
          </w:rPr>
          <w:rPr>
            <w:color w:val="0000EE"/>
            <w:u w:val="single"/>
          </w:rPr>
          <w:t>Menyampaikan Firman Tuhan</w:t>
        </w:r>
      </w:hyperlink>
      <w:r>
        <w:rPr>
          <w:lang w:val="id_ID" w:bidi="id_ID"/>
        </w:rPr>
        <w:t xml:space="preserve"> (988 KB)</w:t>
      </w:r>
      <w:r>
        <w:rPr>
          <w:lang w:val="id_ID" w:bidi="id_ID"/>
        </w:rPr>
      </w:r>
      <w:r>
        <w:rPr>
          <w:lang w:val="id_ID" w:bidi="id_ID"/>
        </w:rPr>
      </w:r>
      <w:r>
        <w:rPr>
          <w:lang w:val="id_ID" w:bidi="id_ID"/>
        </w:rPr>
      </w:r>
    </w:p>
    <w:p>
      <w:pPr/>
      <w:r>
        <w:rPr>
          <w:lang w:val="id_ID" w:bidi="id_ID"/>
        </w:rPr>
      </w:r>
    </w:p>
    <w:p>
      <w:pPr>
        <w:pStyle w:val="Heading2"/>
      </w:pPr>
      <w:r>
        <w:rPr>
          <w:lang w:val="id_ID" w:bidi="id_ID"/>
        </w:rPr>
        <w:t>Lukas 20:41–44</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Dengarkan Lukas 20:41–44 dan simpan di dalam hati Anda. Dengarkan teks sebanyak tiga kali (dalam tiga terjemahan yang berbeda, jika memungkinkan). Kemudian sebagai satu tim diskusikan pertanyaan-pertanyaan berikut ini:</w:t>
      </w:r>
    </w:p>
    <w:p>
      <w:pPr>
        <w:pStyle w:val="ListBullet"/>
        <w:spacing w:line="240" w:lineRule="auto"/>
        <w:ind w:left="720"/>
      </w:pPr>
      <w:r>
        <w:rPr>
          <w:lang w:val="id_ID" w:bidi="id_ID"/>
        </w:rPr>
      </w:r>
      <w:r>
        <w:rPr>
          <w:lang w:val="id_ID" w:bidi="id_ID"/>
        </w:rPr>
        <w:t xml:space="preserve">Apa yang Anda sukai dalam kisah ini? </w:t>
      </w:r>
    </w:p>
    <w:p>
      <w:pPr>
        <w:pStyle w:val="ListBullet"/>
        <w:spacing w:line="240" w:lineRule="auto"/>
        <w:ind w:left="720"/>
      </w:pPr>
      <w:r>
        <w:rPr>
          <w:lang w:val="id_ID" w:bidi="id_ID"/>
        </w:rPr>
      </w:r>
      <w:r>
        <w:rPr>
          <w:lang w:val="id_ID" w:bidi="id_ID"/>
        </w:rPr>
        <w:t xml:space="preserve">Apa yang tidak Anda sukai atau tidak Anda mengerti? </w:t>
      </w:r>
    </w:p>
    <w:p>
      <w:pPr>
        <w:pStyle w:val="ListBullet"/>
        <w:spacing w:line="240" w:lineRule="auto"/>
        <w:ind w:left="720"/>
      </w:pPr>
      <w:r>
        <w:rPr>
          <w:lang w:val="id_ID" w:bidi="id_ID"/>
        </w:rPr>
      </w:r>
      <w:r>
        <w:rPr>
          <w:lang w:val="id_ID" w:bidi="id_ID"/>
        </w:rPr>
        <w:t>Apa yang kisah ini katakan tentang Yesus?</w:t>
      </w:r>
    </w:p>
    <w:p>
      <w:pPr>
        <w:pStyle w:val="ListBullet"/>
        <w:spacing w:line="240" w:lineRule="auto"/>
        <w:ind w:left="720"/>
      </w:pPr>
      <w:r>
        <w:rPr>
          <w:lang w:val="id_ID" w:bidi="id_ID"/>
        </w:rPr>
      </w:r>
      <w:r>
        <w:rPr>
          <w:lang w:val="id_ID" w:bidi="id_ID"/>
        </w:rPr>
        <w:t>Apa yang kisah ini katakan tentang manusia?</w:t>
      </w:r>
    </w:p>
    <w:p>
      <w:pPr>
        <w:pStyle w:val="ListBullet"/>
        <w:spacing w:line="240" w:lineRule="auto"/>
        <w:ind w:left="720"/>
      </w:pPr>
      <w:r>
        <w:rPr>
          <w:lang w:val="id_ID" w:bidi="id_ID"/>
        </w:rPr>
      </w:r>
      <w:r>
        <w:rPr>
          <w:lang w:val="id_ID" w:bidi="id_ID"/>
        </w:rPr>
        <w:t>Bagaimana kisah ini memengaruhi kehidupan kita sehari-hari?</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Dalam kisah terakhir, para pemimpin agama menutus mata-mata untuk mengajukan pertanyaan yang sulit keapda Yesus tentang membayar pajak Romawi dan tentang kebangkitan. Tetapi mereka terkejut ketika Yesus menjawab pertanyaan mereka dengan bijaksana. Sekarang, Yesus mengingatkan orang-orang bahwa Juruselamat yang dijanjikan adalah seorang dari keturunan Raja Daud.</w:t>
      </w:r>
    </w:p>
    <w:p>
      <w:pPr/>
      <w:r>
        <w:rPr>
          <w:lang w:val="id_ID" w:bidi="id_ID"/>
        </w:rPr>
      </w:r>
      <w:r>
        <w:rPr>
          <w:lang w:val="id_ID" w:bidi="id_ID"/>
        </w:rPr>
        <w:t>Yesus mengajar setiap hari di Bait Suci, atau tempat dimana Allah berdiam di antara umat-Nya di Yerusalem. Saat itu adalah minggu Paskah, sebuah perayaan keagamaan yang merayakan bagaimana Allah membebaskan umat-Nya dari Mesir. Karena hal ini, kerumunan besar orang-orang berada di Bait Suci. Banyak orang mendengarkan pengajaran Yesus, termasuk orang-orang Farisi, ahli-ahli Taurat, dan orang-orang Saduki, atau para pemimpin agama.</w:t>
      </w:r>
    </w:p>
    <w:p>
      <w:pPr/>
      <w:r>
        <w:rPr>
          <w:lang w:val="id_ID" w:bidi="id_ID"/>
        </w:rPr>
      </w:r>
      <w:r>
        <w:rPr>
          <w:lang w:val="id_ID" w:bidi="id_ID"/>
        </w:rPr>
        <w:t>Yesus mengajukan pertanyaan, "Bagaimana mereka mengatakan bahwa Kristus adalah Anak Daud?" untuk mendorong para pendengar-Nya agar berpikir dengan cermat tentang Kristus, atau Juruselamat yang dijanjikan. Kristus, atau Mesias adalah gelar yang digunakan orang-orang Yahudi untuk merujuk kepada seorang yang ditunjuk Allah dan dijanjikan untuk diutus sebagai Juruselamat dan Raja. Menurut Injil Markus, "mereka" merujuk kepada para pengajar hukum Taurat. Mereka mengajarkan bahwa Juruselamat yang dijanjikan akan datang dari garis keturunan, atau anak dari Daud. Raja Daud adalah raja Israel terbesar yang hidup seribu tahun sebelum Yesus. Seperti yang kita ketahui dari perikop sebelumnya, Yesus adalah seorang dari keturunan Daud. Yesus ingin tahu bagaimana orang-orang menafsirkan makna Juruselamat yang dijanjikan yang adalah Anak Daud. Meskipun Yesus tidak bertentangan dengan para pengajar hukum Taurat, Ia ingin orang-orang menyadari bahwa Juruselamat yang dijanjikan bahkan lebih besar dari pada Daud.</w:t>
      </w:r>
    </w:p>
    <w:p>
      <w:pPr/>
      <w:r>
        <w:rPr>
          <w:lang w:val="id_ID" w:bidi="id_ID"/>
        </w:rPr>
      </w:r>
      <w:r>
        <w:rPr>
          <w:lang w:val="id_ID" w:bidi="id_ID"/>
        </w:rPr>
        <w:t>Yesus merujuk kepada bagian dari kitab Mazmur yang telah ditulis Daud. Kitab Mazmur merujuk kepada kumpulan Mazmur, atau lagu-lagu, yang ditulis oleh orang-orang yang berbeda dalam Perjanjian Lama. Dalam Mazmur, Daud mengatakan apa yang dikatakan Allah kepada Juruselamat yang dijanjikan. Daud mengatakan, "Tuhan mengatakan kepada Tuhanku." "Tuhan" yang pertama merujuk kepada nama pribadi Allah, Yahweh. "Tuhanku" dapat diterjemahkan sebagai "tuanku" dan merujuk kepada Juruselamat yang dijanjikan. Sehingga, makna pernyataan ini adalah Yahweh, Allah, mengatakan kepada tuanku, Juruselamat yang dijanjikan. Allah menghargai Juruselamat yang dijanjikan dengan mengatakan kepada-Nya untuk duduk di sebelah kanan-Nya. Dalam budaya Yahudi, tempat di sebelah kanan raja adalah simbol kehormatan dan otoritas. Siapapun yang duduk di sana memiliki otoritas, atau hak, untuk memerintah bersama raja.</w:t>
      </w:r>
    </w:p>
    <w:p>
      <w:pPr/>
      <w:r>
        <w:rPr>
          <w:lang w:val="id_ID" w:bidi="id_ID"/>
        </w:rPr>
      </w:r>
      <w:r>
        <w:rPr>
          <w:lang w:val="id_ID" w:bidi="id_ID"/>
        </w:rPr>
        <w:t>Berhenti dan diskusikan dengan tim Anda: Simbol atau tanda visual apa yang menunjukkan bahwa seseorang memiliki otoritas dalam budaya Anda?</w:t>
      </w:r>
    </w:p>
    <w:p>
      <w:pPr/>
      <w:r>
        <w:rPr>
          <w:lang w:val="id_ID" w:bidi="id_ID"/>
        </w:rPr>
      </w:r>
      <w:r>
        <w:rPr>
          <w:lang w:val="id_ID" w:bidi="id_ID"/>
        </w:rPr>
        <w:t>Allah membut janji kepada Juruselamat yang dijanjikan dengan mengatakan bahwa Ia akan menjadikan musuh-musuh-Nya sebagai tumpuan kaki-Nya. Sebuah tumpuan kaki adalah meja kecil atau bantalan dimana seseorang dapat meletakkan kakinya ketika mereka duduk. Allah berfirman bahwa musuh-musuh akan berada di bawah kendali dari Juruselamat yang dijanjikan.</w:t>
      </w:r>
    </w:p>
    <w:p>
      <w:pPr/>
      <w:r>
        <w:rPr>
          <w:lang w:val="id_ID" w:bidi="id_ID"/>
        </w:rPr>
      </w:r>
      <w:r>
        <w:rPr>
          <w:lang w:val="id_ID" w:bidi="id_ID"/>
        </w:rPr>
        <w:t xml:space="preserve">Berhenti dan tunjukkan kepada tim Anda satu gambar tumpuan kaki. Apa kata kiasan yang akan Anda gunakan dalam bahasa Anda untuk menunjukkan kemenangan penuh atas musuh? </w:t>
      </w:r>
    </w:p>
    <w:p>
      <w:pPr/>
      <w:r>
        <w:rPr>
          <w:lang w:val="id_ID" w:bidi="id_ID"/>
        </w:rPr>
      </w:r>
      <w:r>
        <w:rPr>
          <w:lang w:val="id_ID" w:bidi="id_ID"/>
        </w:rPr>
        <w:t>Allah mengatakan, "Duduklah di sisi kanan-Ku sampai Aku menjadikan musuh-musuh-Mu sebagai tumpuan kaki-Mu." Kata "sampai" dapat diterjemahkan sebagai "sementara." Allah tidak bermaksud bahwa Juruselamat yang dijanjikan tidak akan duduk di sisi kanan-Nya setelah Allah mengalahkan musuh-musuh-Nya. Tidak jelas apa yang akan dilakukan oleh Sang Juruselamat yang dijanjikan setelah Allah mengalahkan musuh-musuh-Nya.</w:t>
      </w:r>
    </w:p>
    <w:p>
      <w:pPr/>
      <w:r>
        <w:rPr>
          <w:lang w:val="id_ID" w:bidi="id_ID"/>
        </w:rPr>
      </w:r>
      <w:r>
        <w:rPr>
          <w:lang w:val="id_ID" w:bidi="id_ID"/>
        </w:rPr>
        <w:t>Yesus menunjukkan bahwa meskipun Daud adalah raja yang berkuasa, dia menyebut Juruselamat yang dijanjikan sebagai "Tuhan," atau tuan. Yesus menyiratkan bahwa Juruselamat yang dijanjikan bahkan harus lebih besar dari pada leluhur-Nya, Raja Daud. Yesus bertanya, "Bagaimana bisa ia adalah anaknya?" bukan karena Ia tidak tahu jawabannya, tetapi karena Ia ingin para pendengar-Nya berpikir dengan hati-hati tentang siapa Juruselamat yang dijanjikan. Sulit bagi orang-orang Yahudi untuk menerima bahwa keturunan seseorang bisa lebih besar dari mereka karena mereka percaya bahwa seorang nenek moyang harus lebih besar dari keturunannya. Tetapi Yesus mengatakan Juruselamat yang dijanjikan adalah keduanya, keturunan Daud dan Tuhannya Daud. Ini menunjukkan bahwa Juruselamat yang dijanjikan haruslah Allah dan juga adalah manusia. Juruselamat yang dijanjikan tidak hanya akan menjadi raja, tetapi juga duduk di atas takhta bersama Allah.</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Dalam sesi ini, Anda akan membantu kelompok memvisualisasikan kisah ini. Anda akan membantu kelompok mendefinisikan adegan, latar, dan karakter dari kisah ini.</w:t>
      </w:r>
    </w:p>
    <w:p>
      <w:pPr/>
      <w:r>
        <w:rPr>
          <w:lang w:val="id_ID" w:bidi="id_ID"/>
        </w:rPr>
      </w:r>
      <w:r>
        <w:rPr>
          <w:lang w:val="id_ID" w:bidi="id_ID"/>
        </w:rPr>
        <w:t xml:space="preserve">Kisah ini memiliki tiga adegan. </w:t>
      </w:r>
    </w:p>
    <w:p>
      <w:pPr/>
      <w:r>
        <w:rPr>
          <w:lang w:val="id_ID" w:bidi="id_ID"/>
        </w:rPr>
      </w:r>
      <w:r>
        <w:rPr>
          <w:b/>
          <w:lang w:val="id_ID" w:bidi="id_ID"/>
        </w:rPr>
        <w:t>Adegan pertama:</w:t>
      </w:r>
      <w:r>
        <w:rPr>
          <w:lang w:val="id_ID" w:bidi="id_ID"/>
        </w:rPr>
        <w:t xml:space="preserve"> Yesus mengajar di Bait Suci selama Paskah. Kerumunan orang termasuk para pemimpin agama mendengarkan Dia. Yesus bertanya bagaimana orang-orang menafsirkan kesimpulan para pengajar hukum Taurat bahwa Juruselamat yang dijanjikan adalah seorang dari keturunan Daud. Yesus merujuk kepada kitab Mazmur dalam kitab suci Yahudi.</w:t>
      </w:r>
    </w:p>
    <w:p>
      <w:pPr/>
      <w:r>
        <w:rPr>
          <w:lang w:val="id_ID" w:bidi="id_ID"/>
        </w:rPr>
      </w:r>
      <w:r>
        <w:rPr>
          <w:b/>
          <w:lang w:val="id_ID" w:bidi="id_ID"/>
        </w:rPr>
        <w:t>Adegan kedua:</w:t>
      </w:r>
      <w:r>
        <w:rPr>
          <w:lang w:val="id_ID" w:bidi="id_ID"/>
        </w:rPr>
        <w:t xml:space="preserve"> Daud menulis. Pada saat yang sama, Allah berbicara kepada Juruselamat yang dijanjikan. Dia berbicara kepada-Nya untuk duduk di sisi kanan-Nya. Dia menempatkan musuh-musuh Juruselamat yang dijanjikan di bawah kaki-Nya.</w:t>
      </w:r>
    </w:p>
    <w:p>
      <w:pPr/>
      <w:r>
        <w:rPr>
          <w:lang w:val="id_ID" w:bidi="id_ID"/>
        </w:rPr>
      </w:r>
      <w:r>
        <w:rPr>
          <w:b/>
          <w:lang w:val="id_ID" w:bidi="id_ID"/>
        </w:rPr>
        <w:t>Adegan ketiga:</w:t>
      </w:r>
      <w:r>
        <w:rPr>
          <w:lang w:val="id_ID" w:bidi="id_ID"/>
        </w:rPr>
        <w:t xml:space="preserve"> Yesus bertanya kepada orang-orang untuk berpikir tentang mengapa Daud menyebut Juruselamat yang dijanjikan, yang adalah keturunannya, "Tuhan."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Kerumunan</w:t>
      </w:r>
    </w:p>
    <w:p>
      <w:pPr>
        <w:pStyle w:val="ListBullet"/>
        <w:spacing w:line="240" w:lineRule="auto"/>
        <w:ind w:left="720"/>
      </w:pPr>
      <w:r>
        <w:rPr>
          <w:lang w:val="id_ID" w:bidi="id_ID"/>
        </w:rPr>
      </w:r>
      <w:r>
        <w:rPr>
          <w:lang w:val="id_ID" w:bidi="id_ID"/>
        </w:rPr>
        <w:t>Para pemimpin agama</w:t>
      </w:r>
    </w:p>
    <w:p>
      <w:pPr>
        <w:pStyle w:val="ListBullet"/>
        <w:spacing w:line="240" w:lineRule="auto"/>
        <w:ind w:left="720"/>
      </w:pPr>
      <w:r>
        <w:rPr>
          <w:lang w:val="id_ID" w:bidi="id_ID"/>
        </w:rPr>
      </w:r>
      <w:r>
        <w:rPr>
          <w:lang w:val="id_ID" w:bidi="id_ID"/>
        </w:rPr>
        <w:t>Daud</w:t>
      </w:r>
    </w:p>
    <w:p>
      <w:pPr>
        <w:pStyle w:val="ListBullet"/>
        <w:spacing w:line="240" w:lineRule="auto"/>
        <w:ind w:left="720"/>
      </w:pPr>
      <w:r>
        <w:rPr>
          <w:lang w:val="id_ID" w:bidi="id_ID"/>
        </w:rPr>
      </w:r>
      <w:r>
        <w:rPr>
          <w:lang w:val="id_ID" w:bidi="id_ID"/>
        </w:rPr>
        <w:t>Tuhan</w:t>
      </w:r>
    </w:p>
    <w:p>
      <w:pPr>
        <w:pStyle w:val="ListBullet"/>
        <w:spacing w:line="240" w:lineRule="auto"/>
        <w:ind w:left="720"/>
      </w:pPr>
      <w:r>
        <w:rPr>
          <w:lang w:val="id_ID" w:bidi="id_ID"/>
        </w:rPr>
      </w:r>
      <w:r>
        <w:rPr>
          <w:lang w:val="id_ID" w:bidi="id_ID"/>
        </w:rPr>
        <w:t>Juruselamat yang dijanjikan</w:t>
      </w:r>
    </w:p>
    <w:p>
      <w:pPr>
        <w:pStyle w:val="ListBullet"/>
        <w:spacing w:line="240" w:lineRule="auto"/>
        <w:ind w:left="720"/>
      </w:pPr>
      <w:r>
        <w:rPr>
          <w:lang w:val="id_ID" w:bidi="id_ID"/>
        </w:rPr>
      </w:r>
      <w:r>
        <w:rPr>
          <w:lang w:val="id_ID" w:bidi="id_ID"/>
        </w:rPr>
        <w:t>Musuh-musuh dari Juruselamat yang dijanjikan</w:t>
      </w:r>
    </w:p>
    <w:p>
      <w:pPr/>
      <w:r>
        <w:rPr>
          <w:lang w:val="id_ID" w:bidi="id_ID"/>
        </w:rPr>
      </w:r>
      <w:r>
        <w:rPr>
          <w:lang w:val="id_ID" w:bidi="id_ID"/>
        </w:rPr>
        <w:t xml:space="preserve">Dalam sesi ini, ambillah papan cerita kelompok, gambarlah, atau gunakan beberapa macam alat peraga (benda-benda yang dapat Anda pindahkan seperti batu, batang, mainan anak-anak) untuk memvisualisasikan kisah dan adegan di dalamnya. </w:t>
      </w:r>
    </w:p>
    <w:p>
      <w:pPr/>
      <w:r>
        <w:rPr>
          <w:lang w:val="id_ID" w:bidi="id_ID"/>
        </w:rPr>
      </w:r>
      <w:r>
        <w:rPr>
          <w:lang w:val="id_ID" w:bidi="id_ID"/>
        </w:rPr>
        <w:t>Penting untuk diingat bahwa Yesus mengajar di Bait Suci selama Paskah. Ribuan orang berada di Bait Suci di Yerusalem untuk merayakannya. Banyak dari orang-orang ini mendengarkan Yesus mengajar.</w:t>
      </w:r>
    </w:p>
    <w:p>
      <w:pPr/>
      <w:r>
        <w:rPr>
          <w:lang w:val="id_ID" w:bidi="id_ID"/>
        </w:rPr>
      </w:r>
      <w:r>
        <w:rPr>
          <w:lang w:val="id_ID" w:bidi="id_ID"/>
        </w:rPr>
        <w:t>Penting untuk diingat bahwa para pemimpin agama adalah bagian dari kerumunan orang. Para pengajar hukum Taurat adalah orang-orang yang menafsirkan Kitab Suci. Mereka adalah orang-orang yang mengatakan bahwa Juruselamat yang dijanjikan adalah seorang dari keturunan Daud.</w:t>
      </w:r>
    </w:p>
    <w:p>
      <w:pPr/>
      <w:r>
        <w:rPr>
          <w:lang w:val="id_ID" w:bidi="id_ID"/>
        </w:rPr>
      </w:r>
      <w:r>
        <w:rPr>
          <w:lang w:val="id_ID" w:bidi="id_ID"/>
        </w:rPr>
        <w:t>Penting untuk diingat bahwa Yesus mengajukan pertanyaan bukan karena Ia tidak setuju dengan para pengajar hukum Taurat, tetapi karena Ia ingin orang-orang berpikir tentang siapakah Juruselamat yang dijanjikan itu.</w:t>
      </w:r>
    </w:p>
    <w:p>
      <w:pPr/>
      <w:r>
        <w:rPr>
          <w:lang w:val="id_ID" w:bidi="id_ID"/>
        </w:rPr>
      </w:r>
      <w:r>
        <w:rPr>
          <w:lang w:val="id_ID" w:bidi="id_ID"/>
        </w:rPr>
        <w:t>Penting untuk diingat bahwa Yesus adalah seorang keturunan Daud.</w:t>
      </w:r>
    </w:p>
    <w:p>
      <w:pPr/>
      <w:r>
        <w:rPr>
          <w:lang w:val="id_ID" w:bidi="id_ID"/>
        </w:rPr>
      </w:r>
      <w:r>
        <w:rPr>
          <w:lang w:val="id_ID" w:bidi="id_ID"/>
        </w:rPr>
        <w:t>Penting untuk diingat bahwa Daud berbicara tentang percakapan antara Allah dan Juruselamat yang dijanjikan.</w:t>
      </w:r>
    </w:p>
    <w:p>
      <w:pPr/>
      <w:r>
        <w:rPr>
          <w:lang w:val="id_ID" w:bidi="id_ID"/>
        </w:rPr>
      </w:r>
      <w:r>
        <w:rPr>
          <w:lang w:val="id_ID" w:bidi="id_ID"/>
        </w:rPr>
        <w:t>Berhenti dan diskusikan dengan tim Anda: Bagaimana seseorang menceritakan kembali atau menggambarkan percakapan dari dua orang? Bagaimana Anda menjelaskan kepada para pendengar Anda bahwa Anda berbicara tentang sesuatu yang telah ditulis di waktu lampau dalam kisah yang Anda ceritakan?</w:t>
      </w:r>
    </w:p>
    <w:p>
      <w:pPr/>
      <w:r>
        <w:rPr>
          <w:lang w:val="id_ID" w:bidi="id_ID"/>
        </w:rPr>
      </w:r>
      <w:r>
        <w:rPr>
          <w:lang w:val="id_ID" w:bidi="id_ID"/>
        </w:rPr>
        <w:t>Penting untuk diingat bahwa duduk di sebelah kanan seorang raja adalah duduk di tempat terhormat dan berotoritas.</w:t>
      </w:r>
    </w:p>
    <w:p>
      <w:pPr/>
      <w:r>
        <w:rPr>
          <w:lang w:val="id_ID" w:bidi="id_ID"/>
        </w:rPr>
      </w:r>
      <w:r>
        <w:rPr>
          <w:lang w:val="id_ID" w:bidi="id_ID"/>
        </w:rPr>
        <w:t>Penting untuk diingat bahwa orang-orang Yahudi percaya bahwa nenek moyang lebih penting daripada keturunan mereka.</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Dalam sesi ini, tim akan mendramatisir kisah tersebut.</w:t>
      </w:r>
    </w:p>
    <w:p>
      <w:pPr/>
      <w:r>
        <w:rPr>
          <w:lang w:val="id_ID" w:bidi="id_ID"/>
        </w:rPr>
      </w:r>
      <w:r>
        <w:rPr>
          <w:lang w:val="id_ID" w:bidi="id_ID"/>
        </w:rPr>
        <w:t xml:space="preserve">Kisah ini memiliki tiga adegan. </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Kerumunan</w:t>
      </w:r>
    </w:p>
    <w:p>
      <w:pPr>
        <w:pStyle w:val="ListBullet"/>
        <w:spacing w:line="240" w:lineRule="auto"/>
        <w:ind w:left="720"/>
      </w:pPr>
      <w:r>
        <w:rPr>
          <w:lang w:val="id_ID" w:bidi="id_ID"/>
        </w:rPr>
      </w:r>
      <w:r>
        <w:rPr>
          <w:lang w:val="id_ID" w:bidi="id_ID"/>
        </w:rPr>
        <w:t>Para pemimpin agama</w:t>
      </w:r>
    </w:p>
    <w:p>
      <w:pPr>
        <w:pStyle w:val="ListBullet"/>
        <w:spacing w:line="240" w:lineRule="auto"/>
        <w:ind w:left="720"/>
      </w:pPr>
      <w:r>
        <w:rPr>
          <w:lang w:val="id_ID" w:bidi="id_ID"/>
        </w:rPr>
      </w:r>
      <w:r>
        <w:rPr>
          <w:lang w:val="id_ID" w:bidi="id_ID"/>
        </w:rPr>
        <w:t>Daud</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Juruselamat yang dijanjikan</w:t>
      </w:r>
    </w:p>
    <w:p>
      <w:pPr>
        <w:pStyle w:val="ListBullet"/>
        <w:spacing w:line="240" w:lineRule="auto"/>
        <w:ind w:left="720"/>
      </w:pPr>
      <w:r>
        <w:rPr>
          <w:lang w:val="id_ID" w:bidi="id_ID"/>
        </w:rPr>
      </w:r>
      <w:r>
        <w:rPr>
          <w:lang w:val="id_ID" w:bidi="id_ID"/>
        </w:rPr>
        <w:t>Musuh-musuh Juruselamat yang dijanjikan</w:t>
      </w:r>
    </w:p>
    <w:p>
      <w:pPr/>
      <w:r>
        <w:rPr>
          <w:lang w:val="id_ID" w:bidi="id_ID"/>
        </w:rPr>
      </w:r>
      <w:r>
        <w:rPr>
          <w:lang w:val="id_ID" w:bidi="id_ID"/>
        </w:rPr>
        <w:t>Minta tim untuk memerankan kisah itu dua kali. Pertama, minta mereka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ini untuk pertama kali, perhatikan dialog, alur, plot, dan kronologi kisah tersebut.</w:t>
      </w:r>
    </w:p>
    <w:p>
      <w:pPr/>
      <w:r>
        <w:rPr>
          <w:lang w:val="id_ID" w:bidi="id_ID"/>
        </w:rPr>
      </w:r>
      <w:r>
        <w:rPr>
          <w:lang w:val="id_ID" w:bidi="id_ID"/>
        </w:rPr>
        <w:t>Pastikan bahwa tim memerankan Yesus mengajar di Bait Suci. Kerumunan besar berkumpul di sekitar Dia, termasuk para murid dan para pemimpin agama.</w:t>
      </w:r>
    </w:p>
    <w:p>
      <w:pPr/>
      <w:r>
        <w:rPr>
          <w:lang w:val="id_ID" w:bidi="id_ID"/>
        </w:rPr>
      </w:r>
      <w:r>
        <w:rPr>
          <w:lang w:val="id_ID" w:bidi="id_ID"/>
        </w:rPr>
        <w:t>Pastikan bahwa Yesus menunjukkan bahwa Ia berbicara tentang para pengajar hukum Taurat ketika Ia mengatakan "mereka."</w:t>
      </w:r>
    </w:p>
    <w:p>
      <w:pPr/>
      <w:r>
        <w:rPr>
          <w:lang w:val="id_ID" w:bidi="id_ID"/>
        </w:rPr>
      </w:r>
      <w:r>
        <w:rPr>
          <w:lang w:val="id_ID" w:bidi="id_ID"/>
        </w:rPr>
        <w:t>Pastikan tim memerankan Daud menulis pada saat yang sama ketika Allah berbicara kepada Juruselamat yang dijanjikan.</w:t>
      </w:r>
    </w:p>
    <w:p>
      <w:pPr/>
      <w:r>
        <w:rPr>
          <w:lang w:val="id_ID" w:bidi="id_ID"/>
        </w:rPr>
      </w:r>
      <w:r>
        <w:rPr>
          <w:lang w:val="id_ID" w:bidi="id_ID"/>
        </w:rPr>
        <w:t>Pastikan untuk memerankan Allah menempatkan musuh-musuh Juruselamat yang dijanjikan di awah kaki-Nya.</w:t>
      </w:r>
    </w:p>
    <w:p>
      <w:pPr/>
      <w:r>
        <w:rPr>
          <w:lang w:val="id_ID" w:bidi="id_ID"/>
        </w:rPr>
      </w:r>
      <w:r>
        <w:rPr>
          <w:lang w:val="id_ID" w:bidi="id_ID"/>
        </w:rPr>
        <w:t>Saat kelompok memerankan kisah ini untuk kedua kalinya, hentikan mereka pada titik-titik tertentu.</w:t>
      </w:r>
    </w:p>
    <w:p>
      <w:pPr/>
      <w:r>
        <w:rPr>
          <w:lang w:val="id_ID" w:bidi="id_ID"/>
        </w:rPr>
      </w:r>
      <w:r>
        <w:rPr>
          <w:lang w:val="id_ID" w:bidi="id_ID"/>
        </w:rPr>
        <w:t>Perankan Yesus mengajar di Bait Suci. Kerumunan yang besar mengelilingi-Nya, termasuk para pemimpin agama. Yesus bertanya apa yang dipikirkan orang-orang tentang penafsiran dari para pengajar hukum Taurat. Para pengajar hukum Taurat mengatakan bahwa Juruselamat yang dijanjikan adalah seorang dari keturunan Daud.</w:t>
      </w:r>
    </w:p>
    <w:p>
      <w:pPr/>
      <w:r>
        <w:rPr>
          <w:lang w:val="id_ID" w:bidi="id_ID"/>
        </w:rPr>
      </w:r>
      <w:r>
        <w:rPr>
          <w:lang w:val="id_ID" w:bidi="id_ID"/>
        </w:rPr>
        <w:t>Hentikan adegannya: Tanyakan kepada aktor yang memerankan para pengajar hukum Taurat, "Bagaimana perasaan Anda?" Anda mungkin mendengar hal-hal seperti, "Mengesalkan." Kami baru saja setuju dengan Dia!. Apakah Yesus mencoba mengatakan bahwa kami salah tentang Juruselamat yang dijanjikan?" "Penuh pengharapan. Saya berharap Yesus mengatakan sesuatu yang salah sehingga kami dapat menangkap-Nya," dan "Marah. Saya tidak suka penafsiran kami dipertanyakan." Ulangi adegannya.</w:t>
      </w:r>
    </w:p>
    <w:p>
      <w:pPr/>
      <w:r>
        <w:rPr>
          <w:lang w:val="id_ID" w:bidi="id_ID"/>
        </w:rPr>
      </w:r>
      <w:r>
        <w:rPr>
          <w:lang w:val="id_ID" w:bidi="id_ID"/>
        </w:rPr>
        <w:t>Perankan Yesus yang mengutip dari kitab Mazmur. Daud menulis ketika Allah sedang berbicara kepada Juruselamat yang dijanjikan. Dia mengatakan kepada Juruselamat yang dijanjikan untuk duduk di sisi kanan-Nya dan berjanji untuk mengalahkan semua musuh-musuh-Nya.</w:t>
      </w:r>
    </w:p>
    <w:p>
      <w:pPr/>
      <w:r>
        <w:rPr>
          <w:lang w:val="id_ID" w:bidi="id_ID"/>
        </w:rPr>
      </w:r>
      <w:r>
        <w:rPr>
          <w:lang w:val="id_ID" w:bidi="id_ID"/>
        </w:rPr>
        <w:t>Hentikan adegannya: Tanyakan kepada aktor yang memerankan Juruselamat yang dijanjikan, "Bagaimana perasaan Anda?" Anda mungkin mendengar hal-hal seperti, "Merasa terhormat. Saya tidak ingin berada di tempat lain selain di sisi Allah," "Merasa puas. Saya percaya Allah akan menggenapi janji-Nya," dan "Diteguhkan. Allah berperang untuk saya." Ulangi adegannya.</w:t>
      </w:r>
    </w:p>
    <w:p>
      <w:pPr/>
      <w:r>
        <w:rPr>
          <w:lang w:val="id_ID" w:bidi="id_ID"/>
        </w:rPr>
      </w:r>
      <w:r>
        <w:rPr>
          <w:lang w:val="id_ID" w:bidi="id_ID"/>
        </w:rPr>
        <w:t>Perankan bagaimana Yesus mengajukan pertanyaan lainnya. Bagaimana Daud dapat menyebut keturunannya sebagai Tuhan?</w:t>
      </w:r>
    </w:p>
    <w:p>
      <w:pPr/>
      <w:r>
        <w:rPr>
          <w:lang w:val="id_ID" w:bidi="id_ID"/>
        </w:rPr>
      </w:r>
      <w:r>
        <w:rPr>
          <w:lang w:val="id_ID" w:bidi="id_ID"/>
        </w:rPr>
        <w:t>Hentikan adegannya: Tanyakan kepada aktor yang memerankan kerumunan, ”Bagaimana perasaan Anda?” Anda mungkin mendengar hal-hal seperti, "Merasa bingung. Saya tidak pernah memperhatikan hal itu sebelumnya dalam Kitab Suci. Bagaimana bisa keturunan Daud menjadi lebih besar dari dirinya?" "Dengan kagum. Apakah itu berarti Juruselamat yang dijanjikan adalah Allah?" dan "Berharap." Yesus adalah seorang dari keturunan Daud. Apakah Dia Juruselamat yang dijanjikan yang telah kita nanti-nantikan?"</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Yesus bertanya kepada orang-orang yang mendengarkan Dia, "Mengapa dikatakan bahwa </w:t>
      </w:r>
      <w:r>
        <w:rPr>
          <w:b/>
          <w:lang w:val="id_ID" w:bidi="id_ID"/>
        </w:rPr>
        <w:t>Mesias</w:t>
      </w:r>
      <w:r>
        <w:rPr>
          <w:lang w:val="id_ID" w:bidi="id_ID"/>
        </w:rPr>
        <w:t xml:space="preserve"> adalah </w:t>
      </w:r>
      <w:r>
        <w:rPr>
          <w:b/>
          <w:lang w:val="id_ID" w:bidi="id_ID"/>
        </w:rPr>
        <w:t>Anak Daud</w:t>
      </w:r>
      <w:r>
        <w:rPr>
          <w:lang w:val="id_ID" w:bidi="id_ID"/>
        </w:rPr>
        <w:t xml:space="preserve">?" Mesias, atau Kristus, merujuk kepada Juruselamat yang dijanjikan. Ini adalah gelar yang digunakan orang-orang Yahudi untuk merujuk kepada orang yang ditunjuk Allah dan telah dijanjikan untuk diutus sebagai Juruselamat dan Raja. Anak Daud merujuk kepada seorang dari keturunan Raja Daud, raja terbesar dari Israel dalam Perjanjian Lama. Orang-orang Yahudi percaya bahwa Juruselamat yang dijanjikan akan menjadi seorang dari keturunan Daud karena Allah berjanji bahwa seseorang dari keluarga Daud akan menyelamatkan Israel dan menjadi raja. Pastikan untuk menerjemahkan Mesias dan Anak Daud dengan cara yang sama seperti yang telah Anda lakukan pada bagian-bagian sebelumnya. Kedua istilah, </w:t>
      </w:r>
      <w:hyperlink r:id="rId47">
        <w:r>
          <w:rPr>
            <w:lang w:val="id_ID" w:bidi="id_ID"/>
          </w:rPr>
          <w:rPr>
            <w:color w:val="0000EE"/>
            <w:u w:val="single"/>
          </w:rPr>
          <w:t>Mesias</w:t>
        </w:r>
      </w:hyperlink>
      <w:r>
        <w:rPr>
          <w:lang w:val="id_ID" w:bidi="id_ID"/>
        </w:rPr>
        <w:t xml:space="preserve"> dan </w:t>
      </w:r>
      <w:hyperlink r:id="rId511">
        <w:r>
          <w:rPr>
            <w:lang w:val="id_ID" w:bidi="id_ID"/>
          </w:rPr>
          <w:rPr>
            <w:color w:val="0000EE"/>
            <w:u w:val="single"/>
          </w:rPr>
          <w:t>Anak Daud</w:t>
        </w:r>
      </w:hyperlink>
      <w:r>
        <w:rPr>
          <w:lang w:val="id_ID" w:bidi="id_ID"/>
        </w:rPr>
        <w:t xml:space="preserve"> terdapat di Daftar Kata Utama.</w:t>
      </w:r>
    </w:p>
    <w:p>
      <w:pPr/>
      <w:r>
        <w:rPr>
          <w:lang w:val="id_ID" w:bidi="id_ID"/>
        </w:rPr>
      </w:r>
      <w:r>
        <w:rPr>
          <w:lang w:val="id_ID" w:bidi="id_ID"/>
        </w:rPr>
        <w:t xml:space="preserve">Yesus mengutip dari Kitab Mazmur. </w:t>
      </w:r>
      <w:r>
        <w:rPr>
          <w:b/>
          <w:lang w:val="id_ID" w:bidi="id_ID"/>
        </w:rPr>
        <w:t>Kitab Mazmur</w:t>
      </w:r>
      <w:r>
        <w:rPr>
          <w:lang w:val="id_ID" w:bidi="id_ID"/>
        </w:rPr>
        <w:t xml:space="preserve"> merujuk kepada kumpulan Mazmur atau lagu-lagu, yang ditulis oleh orang-orang yang berbeda. Raja Daud menulis banyak Mazmur. Mazmur adalah bagian dari Kitab Suci agama Yahudi.</w:t>
      </w:r>
    </w:p>
    <w:p>
      <w:pPr/>
      <w:r>
        <w:rPr>
          <w:lang w:val="id_ID" w:bidi="id_ID"/>
        </w:rPr>
      </w:r>
      <w:r>
        <w:rPr>
          <w:lang w:val="id_ID" w:bidi="id_ID"/>
        </w:rPr>
        <w:t>Daud menulis, "</w:t>
      </w:r>
      <w:r>
        <w:rPr>
          <w:b/>
          <w:lang w:val="id_ID" w:bidi="id_ID"/>
        </w:rPr>
        <w:t>Tuhan</w:t>
      </w:r>
      <w:r>
        <w:rPr>
          <w:lang w:val="id_ID" w:bidi="id_ID"/>
        </w:rPr>
        <w:t xml:space="preserve"> berkata kepada Tuhan-ku."</w:t>
      </w:r>
    </w:p>
    <w:p>
      <w:pPr/>
      <w:r>
        <w:rPr>
          <w:lang w:val="id_ID" w:bidi="id_ID"/>
        </w:rPr>
      </w:r>
      <w:hyperlink r:id="rId60">
        <w:r>
          <w:rPr>
            <w:lang w:val="id_ID" w:bidi="id_ID"/>
          </w:rPr>
          <w:rPr>
            <w:color w:val="0000EE"/>
            <w:u w:val="single"/>
          </w:rPr>
          <w:t>Kata Tuhan</w:t>
        </w:r>
      </w:hyperlink>
      <w:r>
        <w:rPr>
          <w:lang w:val="id_ID" w:bidi="id_ID"/>
        </w:rPr>
        <w:t xml:space="preserve"> yang pertama merujuk kepada Allah secara pribadi--</w:t>
      </w:r>
      <w:r>
        <w:rPr>
          <w:b/>
          <w:lang w:val="id_ID" w:bidi="id_ID"/>
        </w:rPr>
        <w:t>Yahweh</w:t>
      </w:r>
      <w:r>
        <w:rPr>
          <w:lang w:val="id_ID" w:bidi="id_ID"/>
        </w:rPr>
        <w:t xml:space="preserve">. </w:t>
      </w:r>
      <w:hyperlink r:id="rId525">
        <w:r>
          <w:rPr>
            <w:lang w:val="id_ID" w:bidi="id_ID"/>
          </w:rPr>
          <w:rPr>
            <w:color w:val="0000EE"/>
            <w:u w:val="single"/>
          </w:rPr>
          <w:t>Yahweh</w:t>
        </w:r>
      </w:hyperlink>
      <w:r>
        <w:rPr>
          <w:lang w:val="id_ID" w:bidi="id_ID"/>
        </w:rPr>
        <w:t xml:space="preserve"> terdapat di Daftar Kata Utama.</w:t>
      </w:r>
    </w:p>
    <w:p>
      <w:pPr/>
      <w:r>
        <w:rPr>
          <w:lang w:val="id_ID" w:bidi="id_ID"/>
        </w:rPr>
      </w:r>
      <w:r>
        <w:rPr>
          <w:lang w:val="id_ID" w:bidi="id_ID"/>
        </w:rPr>
        <w:t xml:space="preserve">Daud menulis Tuhanku, atau tuanku, untuk merujuk kepada Juruselamat yang dijanjikan. Makna dari pernyataan ini adalah: Yahweh, Allah, mengatakan kepada tuanku, Juruselamat yang dijanjikan. Daud mengungkapkan bahwa Juruselamat yang dijanjikan memiliki otoritas yang lebih besar daripada dirinya Pastikan untuk menerjemahkan Tuhan, yang berarti tuan, dengan cara yang sama seperti yang telah Anda lakukan sebelumnya. </w:t>
      </w:r>
      <w:hyperlink r:id="rId24">
        <w:r>
          <w:rPr>
            <w:lang w:val="id_ID" w:bidi="id_ID"/>
          </w:rPr>
          <w:rPr>
            <w:color w:val="0000EE"/>
            <w:u w:val="single"/>
          </w:rPr>
          <w:t>Tuhan</w:t>
        </w:r>
      </w:hyperlink>
      <w:r>
        <w:rPr>
          <w:lang w:val="id_ID" w:bidi="id_ID"/>
        </w:rPr>
        <w:t xml:space="preserve"> terdapat di Daftar Kata Utama. </w:t>
      </w:r>
    </w:p>
    <w:p>
      <w:pPr/>
      <w:r>
        <w:rPr>
          <w:lang w:val="id_ID" w:bidi="id_ID"/>
        </w:rPr>
      </w:r>
      <w:r>
        <w:rPr>
          <w:lang w:val="id_ID" w:bidi="id_ID"/>
        </w:rPr>
        <w:t xml:space="preserve">Ketika Yesus bertanya, "Bagaimana bisa Dia menjadi </w:t>
      </w:r>
      <w:r>
        <w:rPr>
          <w:b/>
          <w:lang w:val="id_ID" w:bidi="id_ID"/>
        </w:rPr>
        <w:t>anaknya</w:t>
      </w:r>
      <w:r>
        <w:rPr>
          <w:lang w:val="id_ID" w:bidi="id_ID"/>
        </w:rPr>
        <w:t xml:space="preserve">?" Yesus menggunakan kata anak untuk memaknai keturunan. Orang-orang Yahudi percaya bahwa nenek moyang lebih besar dari keturunan mereka. Tetapi Daud menyebut Juruselamat yang dijanjikan sebagai Tuhan, meskipun Dia adalah dari keturunannya. Pastikan untuk menerjemahkan kata anak dengan cara yang sama seperti yang telah Anda lakukan di bagian-bagian sebelumnya. </w:t>
      </w:r>
      <w:hyperlink r:id="rId556">
        <w:r>
          <w:rPr>
            <w:lang w:val="id_ID" w:bidi="id_ID"/>
          </w:rPr>
          <w:rPr>
            <w:color w:val="0000EE"/>
            <w:u w:val="single"/>
          </w:rPr>
          <w:t>anak</w:t>
        </w:r>
      </w:hyperlink>
      <w:r>
        <w:rPr>
          <w:lang w:val="id_ID" w:bidi="id_ID"/>
        </w:rPr>
        <w:t xml:space="preserve"> terdapat di Daftar Kata Utama.</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itu, secara berkelompok, dalam bahasa sendiri.</w:t>
      </w:r>
    </w:p>
    <w:p>
      <w:pPr/>
      <w:r>
        <w:rPr>
          <w:lang w:val="id_ID" w:bidi="id_ID"/>
        </w:rPr>
      </w:r>
      <w:r>
        <w:rPr>
          <w:lang w:val="id_ID" w:bidi="id_ID"/>
        </w:rPr>
        <w:t>Pertama, seluruh kelompok harus berlatih menceritakan perikop itu dalam bahasa sendiri. Ingatlah untuk menyertakan hal-hal yang sudah ditentukan dalam tahap-tahap sebelumnya, seperti kronologi, kata, frasa, emosi, atau apa pun yang sudah dibahas.</w:t>
      </w:r>
    </w:p>
    <w:p>
      <w:pPr/>
      <w:r>
        <w:rPr>
          <w:lang w:val="id_ID" w:bidi="id_ID"/>
        </w:rPr>
      </w:r>
      <w:r>
        <w:rPr>
          <w:lang w:val="id_ID" w:bidi="id_ID"/>
        </w:rPr>
        <w:t xml:space="preserve">Satu anggota harus mengucapkan beberapa kalimat dari perikop itu dan berhenti sebentar. Anggota kelompok lain harus mengucapkan kalimat selanjutnya dari perikop itu tersebut dan berhenti sejenak. Lakukan ini sampai kelompok telah menceritakan kembali seluruh teks. Anggota-anggota kelompok dapat saling memperbaiki dalam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teks tersebut tanpa interupsi setidaknya satu kali. Seorang anggota kelompok dapat menggunakan benda apa saja, gerakan, atau papan cerita untuk membantu mereka mengingat teks tersebut.</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siapa dari teks tersebut yang Anda paling 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Akhirnya, kelompok dapat menyusun versi akhir dari perikop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Lukas 20:41–44</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557">
        <w:r>
          <w:rPr>
            <w:lang w:val="id_ID" w:bidi="id_ID"/>
          </w:rPr>
          <w:rPr>
            <w:color w:val="0000EE"/>
            <w:u w:val="single"/>
          </w:rPr>
          <w:t>Dengar dan Renungkan</w:t>
        </w:r>
      </w:hyperlink>
      <w:r>
        <w:rPr>
          <w:lang w:val="id_ID" w:bidi="id_ID"/>
        </w:rPr>
        <w:t xml:space="preserve"> (596 KB)</w:t>
      </w:r>
      <w:r>
        <w:rPr>
          <w:lang w:val="id_ID" w:bidi="id_ID"/>
        </w:rPr>
      </w:r>
    </w:p>
    <w:p>
      <w:pPr>
        <w:pStyle w:val="ListBullet"/>
        <w:spacing w:line="240" w:lineRule="auto"/>
        <w:ind w:left="720"/>
      </w:pPr>
      <w:r>
        <w:rPr>
          <w:lang w:val="id_ID" w:bidi="id_ID"/>
        </w:rPr>
      </w:r>
      <w:hyperlink r:id="rId558">
        <w:r>
          <w:rPr>
            <w:lang w:val="id_ID" w:bidi="id_ID"/>
          </w:rPr>
          <w:rPr>
            <w:color w:val="0000EE"/>
            <w:u w:val="single"/>
          </w:rPr>
          <w:t>Menyiapkan Panggung</w:t>
        </w:r>
      </w:hyperlink>
      <w:r>
        <w:rPr>
          <w:lang w:val="id_ID" w:bidi="id_ID"/>
        </w:rPr>
        <w:t xml:space="preserve"> (3.3 MB)</w:t>
      </w:r>
      <w:r>
        <w:rPr>
          <w:lang w:val="id_ID" w:bidi="id_ID"/>
        </w:rPr>
      </w:r>
    </w:p>
    <w:p>
      <w:pPr>
        <w:pStyle w:val="ListBullet"/>
        <w:spacing w:line="240" w:lineRule="auto"/>
        <w:ind w:left="720"/>
      </w:pPr>
      <w:r>
        <w:rPr>
          <w:lang w:val="id_ID" w:bidi="id_ID"/>
        </w:rPr>
      </w:r>
      <w:hyperlink r:id="rId559">
        <w:r>
          <w:rPr>
            <w:lang w:val="id_ID" w:bidi="id_ID"/>
          </w:rPr>
          <w:rPr>
            <w:color w:val="0000EE"/>
            <w:u w:val="single"/>
          </w:rPr>
          <w:t>Menjelaskan Adegan</w:t>
        </w:r>
      </w:hyperlink>
      <w:r>
        <w:rPr>
          <w:lang w:val="id_ID" w:bidi="id_ID"/>
        </w:rPr>
        <w:t xml:space="preserve"> (1.8 MB)</w:t>
      </w:r>
      <w:r>
        <w:rPr>
          <w:lang w:val="id_ID" w:bidi="id_ID"/>
        </w:rPr>
      </w:r>
    </w:p>
    <w:p>
      <w:pPr>
        <w:pStyle w:val="ListBullet"/>
        <w:spacing w:line="240" w:lineRule="auto"/>
        <w:ind w:left="720"/>
      </w:pPr>
      <w:r>
        <w:rPr>
          <w:lang w:val="id_ID" w:bidi="id_ID"/>
        </w:rPr>
      </w:r>
      <w:hyperlink r:id="rId560">
        <w:r>
          <w:rPr>
            <w:lang w:val="id_ID" w:bidi="id_ID"/>
          </w:rPr>
          <w:rPr>
            <w:color w:val="0000EE"/>
            <w:u w:val="single"/>
          </w:rPr>
          <w:t>Memperagakan Bacaan</w:t>
        </w:r>
      </w:hyperlink>
      <w:r>
        <w:rPr>
          <w:lang w:val="id_ID" w:bidi="id_ID"/>
        </w:rPr>
        <w:t xml:space="preserve"> (2.1 MB)</w:t>
      </w:r>
      <w:r>
        <w:rPr>
          <w:lang w:val="id_ID" w:bidi="id_ID"/>
        </w:rPr>
      </w:r>
    </w:p>
    <w:p>
      <w:pPr>
        <w:pStyle w:val="ListBullet"/>
        <w:spacing w:line="240" w:lineRule="auto"/>
        <w:ind w:left="720"/>
      </w:pPr>
      <w:r>
        <w:rPr>
          <w:lang w:val="id_ID" w:bidi="id_ID"/>
        </w:rPr>
      </w:r>
      <w:hyperlink r:id="rId561">
        <w:r>
          <w:rPr>
            <w:lang w:val="id_ID" w:bidi="id_ID"/>
          </w:rPr>
          <w:rPr>
            <w:color w:val="0000EE"/>
            <w:u w:val="single"/>
          </w:rPr>
          <w:t>Melengkapi yang Kurang</w:t>
        </w:r>
      </w:hyperlink>
      <w:r>
        <w:rPr>
          <w:lang w:val="id_ID" w:bidi="id_ID"/>
        </w:rPr>
        <w:t xml:space="preserve"> (1.6 MB)</w:t>
      </w:r>
      <w:r>
        <w:rPr>
          <w:lang w:val="id_ID" w:bidi="id_ID"/>
        </w:rPr>
      </w:r>
    </w:p>
    <w:p>
      <w:pPr>
        <w:pStyle w:val="ListBullet"/>
        <w:spacing w:line="240" w:lineRule="auto"/>
        <w:ind w:left="720"/>
      </w:pPr>
      <w:r>
        <w:rPr>
          <w:lang w:val="id_ID" w:bidi="id_ID"/>
        </w:rPr>
      </w:r>
      <w:hyperlink r:id="rId562">
        <w:r>
          <w:rPr>
            <w:lang w:val="id_ID" w:bidi="id_ID"/>
          </w:rPr>
          <w:rPr>
            <w:color w:val="0000EE"/>
            <w:u w:val="single"/>
          </w:rPr>
          <w:t>Menyampaikan Firman Tuhan</w:t>
        </w:r>
      </w:hyperlink>
      <w:r>
        <w:rPr>
          <w:lang w:val="id_ID" w:bidi="id_ID"/>
        </w:rPr>
        <w:t xml:space="preserve"> (1.2 MB)</w:t>
      </w:r>
      <w:r>
        <w:rPr>
          <w:lang w:val="id_ID" w:bidi="id_ID"/>
        </w:rPr>
      </w:r>
      <w:r>
        <w:rPr>
          <w:lang w:val="id_ID" w:bidi="id_ID"/>
        </w:rPr>
      </w:r>
      <w:r>
        <w:rPr>
          <w:lang w:val="id_ID" w:bidi="id_ID"/>
        </w:rPr>
      </w:r>
    </w:p>
    <w:p>
      <w:pPr/>
      <w:r>
        <w:rPr>
          <w:lang w:val="id_ID" w:bidi="id_ID"/>
        </w:rPr>
      </w:r>
    </w:p>
    <w:p>
      <w:pPr>
        <w:pStyle w:val="Heading2"/>
      </w:pPr>
      <w:r>
        <w:rPr>
          <w:lang w:val="id_ID" w:bidi="id_ID"/>
        </w:rPr>
        <w:t>Lukas 20:45–21:4</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Dengarkan Lukas 20:45–21:4 dan renungkan di dalam hati Anda. Dengarkan teks sebanyak tiga kali (dalam tiga terjemahan yang berbeda, jika memungkinkan). Kemudian sebagai satu tim diskusikan pertanyaan-pertanyaan berikut ini:</w:t>
      </w:r>
    </w:p>
    <w:p>
      <w:pPr>
        <w:pStyle w:val="ListBullet"/>
        <w:spacing w:line="240" w:lineRule="auto"/>
        <w:ind w:left="720"/>
      </w:pPr>
      <w:r>
        <w:rPr>
          <w:lang w:val="id_ID" w:bidi="id_ID"/>
        </w:rPr>
      </w:r>
      <w:r>
        <w:rPr>
          <w:lang w:val="id_ID" w:bidi="id_ID"/>
        </w:rPr>
        <w:t xml:space="preserve">Apa yang Anda suka dalam kisah ini? </w:t>
      </w:r>
    </w:p>
    <w:p>
      <w:pPr>
        <w:pStyle w:val="ListBullet"/>
        <w:spacing w:line="240" w:lineRule="auto"/>
        <w:ind w:left="720"/>
      </w:pPr>
      <w:r>
        <w:rPr>
          <w:lang w:val="id_ID" w:bidi="id_ID"/>
        </w:rPr>
      </w:r>
      <w:r>
        <w:rPr>
          <w:lang w:val="id_ID" w:bidi="id_ID"/>
        </w:rPr>
        <w:t xml:space="preserve">Apa yang Anda tidak suka atau tidak mengerti? </w:t>
      </w:r>
    </w:p>
    <w:p>
      <w:pPr>
        <w:pStyle w:val="ListBullet"/>
        <w:spacing w:line="240" w:lineRule="auto"/>
        <w:ind w:left="720"/>
      </w:pPr>
      <w:r>
        <w:rPr>
          <w:lang w:val="id_ID" w:bidi="id_ID"/>
        </w:rPr>
      </w:r>
      <w:r>
        <w:rPr>
          <w:lang w:val="id_ID" w:bidi="id_ID"/>
        </w:rPr>
        <w:t>Apa yang kisah ini katakan tentang Yesus?</w:t>
      </w:r>
    </w:p>
    <w:p>
      <w:pPr>
        <w:pStyle w:val="ListBullet"/>
        <w:spacing w:line="240" w:lineRule="auto"/>
        <w:ind w:left="720"/>
      </w:pPr>
      <w:r>
        <w:rPr>
          <w:lang w:val="id_ID" w:bidi="id_ID"/>
        </w:rPr>
      </w:r>
      <w:r>
        <w:rPr>
          <w:lang w:val="id_ID" w:bidi="id_ID"/>
        </w:rPr>
        <w:t>Apa yang kisah ini katakan tentang manusia?</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Dalam kisah terakhir, Yesus mempertanyakan penafsiran para pengajar hukum Taurat di depan kerumunan besar di Yerusalem. Yesus telah mengajar di Bait Suci setiap hari selama Paskah, sebuah perayaan keagamaan Yahudi. Sekarang, Yesus memperingatkan para murid-Nya di depan umum untuk tidak bertindak seperti para pengajar hukum Taurat. Dalam dua kisah ini, Lukas menunjukkan perbandingan antara para pengajar hukum Taurat, yang sangat berpengaruh, dan para janda, yang adalah beberapa orang yang terendah dalam masyarakat Yahudi. Tetapi para pengajar hukum Taurat membangun suatu sistem yang menyakiti orang-orang seperti para janda.</w:t>
      </w:r>
    </w:p>
    <w:p>
      <w:pPr/>
      <w:r>
        <w:rPr>
          <w:lang w:val="id_ID" w:bidi="id_ID"/>
        </w:rPr>
      </w:r>
      <w:r>
        <w:rPr>
          <w:lang w:val="id_ID" w:bidi="id_ID"/>
        </w:rPr>
        <w:t>Kerumunan besar termasuk para pemimpin agama mengelilingi Yesus ketika Ia mengajar di Bait Allah. Yesus mengajar para murid-Nya, atau para pengikut terdekat, dan orang-orang di sekitar-Nya mendengarkan pengajaran-Nya. Yesus menggunakan kata seperti "berhati-hati" untuk memperingatkan para murid-Nya untuk tidak bertindak seperti para pengajar hukum Taurat. Para pengajar hukum Taurat atau para ahli Taurat, mempelajari, menafsirkan, dan mengajar hukum Allah. Jika Anda mengingat dari bagian-bagian sebelumnya, para pengajar hukum Taurat memuji penafsiran Yesus terhadap Kitab Suci tentang kebangkitan, atau bagaimana Allah menghidupkan kembali orang mati. Namun, Yesus mempertanyakan penafsiran mereka tentang Kitab Suci. Yesus menunjukkan bahwa mereka tidak benar-benar memahami siapa Juruselamat yang dijanjikan sebagai Anak Daud.</w:t>
      </w:r>
    </w:p>
    <w:p>
      <w:pPr/>
      <w:r>
        <w:rPr>
          <w:lang w:val="id_ID" w:bidi="id_ID"/>
        </w:rPr>
      </w:r>
      <w:r>
        <w:rPr>
          <w:lang w:val="id_ID" w:bidi="id_ID"/>
        </w:rPr>
        <w:t>Yesus mengatakan bahwa para pengajar hukum Taurat mengenakan jubah panjang dan mahal karena mereka ingin orang-orang memperhatikan dan mengagumi mereka. Mereka mengenakan jubah itu di tempat-tempat umum seperti di pasar untuk menunjukkan bahwa mereka adalah para pemimpin agama yang penting. Pasar adalah pusat sosial dari budaya Yahudi di mana orang-orang menjual dan membeli barang-barang. Orang-orang akan membungkuk, menunduk dan menyambut para pemimpin agama dengan hormat ketika mereka melihat mereka.</w:t>
      </w:r>
    </w:p>
    <w:p>
      <w:pPr/>
      <w:r>
        <w:rPr>
          <w:lang w:val="id_ID" w:bidi="id_ID"/>
        </w:rPr>
      </w:r>
      <w:r>
        <w:rPr>
          <w:lang w:val="id_ID" w:bidi="id_ID"/>
        </w:rPr>
        <w:t>Berhenti dan diskusikan dengan tim Anda: Apa yang dilakukan orang-orang dalam budaya Anda yang menyebabkan orang lain memuji mereka.? Pakaian apa yang digunakan orang-orang untuk menunjukkan seseorang yang berstatus sosial tinggi?</w:t>
      </w:r>
    </w:p>
    <w:p>
      <w:pPr/>
      <w:r>
        <w:rPr>
          <w:lang w:val="id_ID" w:bidi="id_ID"/>
        </w:rPr>
      </w:r>
      <w:r>
        <w:rPr>
          <w:lang w:val="id_ID" w:bidi="id_ID"/>
        </w:rPr>
        <w:t>Para pengajar hukum Taurat juga suka duduk di tempat-tempat-tempat paling penting di sinagoge, atau tempat-tempat ibadah Yahudi Kursi-kursi ini merujuk kepada bangku di depan sinagoge yang menghadap ke jemaat. Hanya orang-orang yang sangat penting yang duduk di sana. Seperti yang ditunjukkan Yesus sebelumnya di rumah seorang pemimpin agama, para pengajar hukum Taurat selalu menginginkan kursi yang paling penting, atau kursi yang paling dekat dengan tuan rumah, di perjamuan di rumah-rumah orang-orang lain. Dalam ketiga contoh tersebut, para pengajar hukum Taurat mengasihi orang-orang yang memperlakukan mereka sebagai orang-orang yang memiliki status sosial yang tinggi.</w:t>
      </w:r>
    </w:p>
    <w:p>
      <w:pPr/>
      <w:r>
        <w:rPr>
          <w:lang w:val="id_ID" w:bidi="id_ID"/>
        </w:rPr>
      </w:r>
      <w:r>
        <w:rPr>
          <w:lang w:val="id_ID" w:bidi="id_ID"/>
        </w:rPr>
        <w:t>Yesus mengatakan "mereka melahap rumah para janda" untuk melambangkan bahwa para pengajar hukum Taurat mengambil uang sebanyak yang dapat mereka ambil dari para janda. Kita tidak tahu bagaimana mereka melakukan ini, tetapi ini adalah mungkin bahwa mereka membujuk para janda untuk memberikan mereka hadiah dari kemurahan hati. Berdeda dengan para pengajar hukum Taurat, para janda memiliki status sosial yang rendah dan sangat rentan karena mereka tidak memiliki suami untuk melindungi mereka. Sering kali, mereka tidak memiliki cukup uang untuk hidup.</w:t>
      </w:r>
    </w:p>
    <w:p>
      <w:pPr/>
      <w:r>
        <w:rPr>
          <w:lang w:val="id_ID" w:bidi="id_ID"/>
        </w:rPr>
      </w:r>
      <w:r>
        <w:rPr>
          <w:lang w:val="id_ID" w:bidi="id_ID"/>
        </w:rPr>
        <w:t>Para pengajar hukum Taurat dikenal karena mengucapkan doa-doa yang panjang di depan umum. Mereka ingin orang-orang berpikir bahwa mereka benar atau dekat dengan Allah. Tetapi Yesus mengatakan bahwa mereka hanya berpura-pura menjadi saleh karena mereka ingin membuat diri mereka terlihat baik. Yesus mengatakan bahwa Allah akan menghukum mereka dengan hukuman yang lebih besar atau lebih berat daripada orang-orang lain.</w:t>
      </w:r>
    </w:p>
    <w:p>
      <w:pPr/>
      <w:r>
        <w:rPr>
          <w:lang w:val="id_ID" w:bidi="id_ID"/>
        </w:rPr>
      </w:r>
      <w:r>
        <w:rPr>
          <w:lang w:val="id_ID" w:bidi="id_ID"/>
        </w:rPr>
        <w:t>Kemudian pada hari itu, Yesus memandang ke pelataran Bait Suci di mana orang-orang memberikan persembahan kepada Allah. Perbendaharaan Bait Suci merujuk kepada tempat di mana orang-orang memberikan persembahan kepada Allah untuk Bait Suci. Ada kotak kayu dengan lubang di bagian atas tempat orang-orang menjatuhkan uang koin. Uang itu untuk mendukung pelayanan di Bait Suci dan para imam yang melayani mereka di sana.</w:t>
      </w:r>
    </w:p>
    <w:p>
      <w:pPr/>
      <w:r>
        <w:rPr>
          <w:lang w:val="id_ID" w:bidi="id_ID"/>
        </w:rPr>
      </w:r>
      <w:r>
        <w:rPr>
          <w:lang w:val="id_ID" w:bidi="id_ID"/>
        </w:rPr>
        <w:t>Berhenti dan tunjukkan gambar kotak perbendaharaan Bait Suci di mana orang-orang memberikan persembahan mereka. Bagaimana organisasi-organisasi mengumpulkan uang atau memberikan dukungan keuangan dalam budaya Anda?</w:t>
      </w:r>
    </w:p>
    <w:p>
      <w:pPr/>
      <w:r>
        <w:rPr>
          <w:lang w:val="id_ID" w:bidi="id_ID"/>
        </w:rPr>
      </w:r>
      <w:r>
        <w:rPr>
          <w:lang w:val="id_ID" w:bidi="id_ID"/>
        </w:rPr>
        <w:t>Yesus menyaksikan orang-orang kaya memberikan persembahan mereka ke Bait Suci. Kemudian ia melihat seorang janda miskin memberikan dua koin tembaga kecil. Koin-koin ini memiliki nilai yang paling kecil pada saat itu. Satu koin bernilai upah sehari untuk seorang buruh harian.</w:t>
      </w:r>
    </w:p>
    <w:p>
      <w:pPr/>
      <w:r>
        <w:rPr>
          <w:lang w:val="id_ID" w:bidi="id_ID"/>
        </w:rPr>
      </w:r>
      <w:r>
        <w:rPr>
          <w:lang w:val="id_ID" w:bidi="id_ID"/>
        </w:rPr>
        <w:t>Berhenti dan tunjukkan gambar sebuah koin tembaga kecil.</w:t>
      </w:r>
    </w:p>
    <w:p>
      <w:pPr/>
      <w:r>
        <w:rPr>
          <w:lang w:val="id_ID" w:bidi="id_ID"/>
        </w:rPr>
      </w:r>
      <w:r>
        <w:rPr>
          <w:lang w:val="id_ID" w:bidi="id_ID"/>
        </w:rPr>
        <w:t>Yesus mengatakan "Aku berkata kepadamu" untuk menekankan apa yang akan Dia katakan. Yesus ingin para pendengar-Nya mendengarkan dengan seksama. Yesus mengatakan bahwa janda itu memberi lebih dari mereka yang kaya. Ia tidak bermaksud bahwa perempuan itu benar-benar memberikan uang dalam jumlah yang lebih besar, tetapi lebih kepada Allah menghargai apa yang ia berikan lebih besar daripada persembahan dari semua orang kaya yang memberikan uang kepada Allah. Yesus mengatakan bahwa mereka memberikan dari kekayaan mereka, yang berarti mereka memiliki banyak uang yang tersisa setelah memberikan sebagian kepada Allah. Namun, janda itu, memberi dari kekurangannya. Meskipun janda itu tidak memiliki cukup uang untuk membeli apa yang ia butuhkan untuk bertahan hidup, ia memberikan semua yang ia miliki kepada Allah. Tidak jelas apakah Yesus menyetujui perempuan itu karena tindakannya, atau apakah Ia menyesali bahwa uangnya dimakan oleh para pemimpin agama yang mengambil semua uang dari orang-orang miskin. Yang terbaik adalah membiarkan terjemahan saudara terbuka untuk kedua penafsiran. Apa yang jelas terlihat adalah bahwa Yesus mengakui kemurahan hati dari janda itu dibandingkan dengan orang-orang lain.</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 xml:space="preserve">Dalam sesi ini, Anda akan membantu kelompok memvisualisasikan kisah ini. Anda akan membantu kelompok mendefinisikan adegan, latar, dan karakter dari kisah ini. </w:t>
      </w:r>
    </w:p>
    <w:p>
      <w:pPr/>
      <w:r>
        <w:rPr>
          <w:lang w:val="id_ID" w:bidi="id_ID"/>
        </w:rPr>
      </w:r>
      <w:r>
        <w:rPr>
          <w:lang w:val="id_ID" w:bidi="id_ID"/>
        </w:rPr>
        <w:t>Kisah ini memiliki dua adegan.</w:t>
      </w:r>
    </w:p>
    <w:p>
      <w:pPr/>
      <w:r>
        <w:rPr>
          <w:lang w:val="id_ID" w:bidi="id_ID"/>
        </w:rPr>
      </w:r>
      <w:r>
        <w:rPr>
          <w:b/>
          <w:lang w:val="id_ID" w:bidi="id_ID"/>
        </w:rPr>
        <w:t>Adegan pertama:</w:t>
      </w:r>
      <w:r>
        <w:rPr>
          <w:lang w:val="id_ID" w:bidi="id_ID"/>
        </w:rPr>
        <w:t xml:space="preserve"> Yesus sedang mengajar di Bait Suci. Ia memperingatkan para murid-Nya tentang perilaku ahli-ahli Taurat. Kerumunan mendengarkan-Nya, juga. Yesus mengatakan bahwa para pengajar hukum Taurat mengenakan jubah panjang untuk disambut dengan hormat. Mereka mencari tempat-tempat terhormat di rumah-rumah ibadah dan mereka berdoa dengan doa-doa yang panjang di depan umum. Tetapi mereka memperlakukan para janda dengan cara yang salah dan mengambil uang mereka.</w:t>
      </w:r>
    </w:p>
    <w:p>
      <w:pPr/>
      <w:r>
        <w:rPr>
          <w:lang w:val="id_ID" w:bidi="id_ID"/>
        </w:rPr>
      </w:r>
      <w:r>
        <w:rPr>
          <w:b/>
          <w:lang w:val="id_ID" w:bidi="id_ID"/>
        </w:rPr>
        <w:t>Adegan kedua:</w:t>
      </w:r>
      <w:r>
        <w:rPr>
          <w:lang w:val="id_ID" w:bidi="id_ID"/>
        </w:rPr>
        <w:t xml:space="preserve"> Yesus mengamati bagaimana orang-orang memberikan persembahan mereka di Bait Suci. Dia mengatakan bahwa seorang janda memberi lebih banyak dari semua orang lain karena ia memberikan semua yang ia miliki untuk hidup. Tetapi orang kaya memberikan dari kelimpahan mereka.</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Kerumunan</w:t>
      </w:r>
    </w:p>
    <w:p>
      <w:pPr>
        <w:pStyle w:val="ListBullet"/>
        <w:spacing w:line="240" w:lineRule="auto"/>
        <w:ind w:left="720"/>
      </w:pPr>
      <w:r>
        <w:rPr>
          <w:lang w:val="id_ID" w:bidi="id_ID"/>
        </w:rPr>
      </w:r>
      <w:r>
        <w:rPr>
          <w:lang w:val="id_ID" w:bidi="id_ID"/>
        </w:rPr>
        <w:t>Ahli-ahli Taurat</w:t>
      </w:r>
    </w:p>
    <w:p>
      <w:pPr>
        <w:pStyle w:val="ListBullet"/>
        <w:spacing w:line="240" w:lineRule="auto"/>
        <w:ind w:left="720"/>
      </w:pPr>
      <w:r>
        <w:rPr>
          <w:lang w:val="id_ID" w:bidi="id_ID"/>
        </w:rPr>
      </w:r>
      <w:r>
        <w:rPr>
          <w:lang w:val="id_ID" w:bidi="id_ID"/>
        </w:rPr>
        <w:t>Orang kaya</w:t>
      </w:r>
    </w:p>
    <w:p>
      <w:pPr>
        <w:pStyle w:val="ListBullet"/>
        <w:spacing w:line="240" w:lineRule="auto"/>
        <w:ind w:left="720"/>
      </w:pPr>
      <w:r>
        <w:rPr>
          <w:lang w:val="id_ID" w:bidi="id_ID"/>
        </w:rPr>
      </w:r>
      <w:r>
        <w:rPr>
          <w:lang w:val="id_ID" w:bidi="id_ID"/>
        </w:rPr>
        <w:t>Janda</w:t>
      </w:r>
    </w:p>
    <w:p>
      <w:pPr/>
      <w:r>
        <w:rPr>
          <w:lang w:val="id_ID" w:bidi="id_ID"/>
        </w:rPr>
      </w:r>
      <w:r>
        <w:rPr>
          <w:lang w:val="id_ID" w:bidi="id_ID"/>
        </w:rPr>
        <w:t xml:space="preserve">Dalam sesi ini, ambillah papan cerita kelompok, gambarlah, atau gunakan beberapa macam alat peraga (benda-benda yang dapat Anda pindahkan seperti batu, batang, mainan anak-anak) untuk memvisualisasikan kisah dan adegan di dalamnya. </w:t>
      </w:r>
    </w:p>
    <w:p>
      <w:pPr/>
      <w:r>
        <w:rPr>
          <w:lang w:val="id_ID" w:bidi="id_ID"/>
        </w:rPr>
      </w:r>
      <w:r>
        <w:rPr>
          <w:lang w:val="id_ID" w:bidi="id_ID"/>
        </w:rPr>
        <w:t>Penting untuk diingat bahwa Yesus masih sedang mengajar di Bait Suci. Ini adalah waktu untuk perayaan keagamaan yang penting. Ini berarti bahwa ada banyak ahli-ahli Taurat dan para pemimpin agama dari berbagai daerah yang datang ke Bait Suci. Banyak orang termasuk para pemimpin agama berkumpul di sekitar Yesus di halaman Bait Suci untuk mendengar pengajaran-Nya.</w:t>
      </w:r>
    </w:p>
    <w:p>
      <w:pPr/>
      <w:r>
        <w:rPr>
          <w:lang w:val="id_ID" w:bidi="id_ID"/>
        </w:rPr>
      </w:r>
      <w:r>
        <w:rPr>
          <w:lang w:val="id_ID" w:bidi="id_ID"/>
        </w:rPr>
        <w:t>Penting untuk diingat bahwa Yesus sebelumnya telah berbicara kepada ahli-ahli Taurat hari itu. Sekarang Dia berbicara kepada para murid-Nya tentang ahli-ahli Taurat di hadapan kerumunan.</w:t>
      </w:r>
    </w:p>
    <w:p>
      <w:pPr/>
      <w:r>
        <w:rPr>
          <w:lang w:val="id_ID" w:bidi="id_ID"/>
        </w:rPr>
      </w:r>
      <w:r>
        <w:rPr>
          <w:lang w:val="id_ID" w:bidi="id_ID"/>
        </w:rPr>
        <w:t>Penting untuk diingat bahwa ahli-ahli Taurat melakukan hal-hal untuk mengesankan orang lain atau untuk menerima status khusus.</w:t>
      </w:r>
    </w:p>
    <w:p>
      <w:pPr/>
      <w:r>
        <w:rPr>
          <w:lang w:val="id_ID" w:bidi="id_ID"/>
        </w:rPr>
      </w:r>
      <w:r>
        <w:rPr>
          <w:lang w:val="id_ID" w:bidi="id_ID"/>
        </w:rPr>
        <w:t>Penting untuk diingat bahwa Yesus menggunakan perumpamaan ketika Ia mengatakan bahwa ahli-ahli Taurat melahap rumah-rumah para janda. Ini berarti bahwa mereka membujuk para janda untuk memberikan sebanyak yang mereka bisa. Dalam hal ini, rumah merujuk kepada uang dan harta mereka.</w:t>
      </w:r>
    </w:p>
    <w:p>
      <w:pPr/>
      <w:r>
        <w:rPr>
          <w:lang w:val="id_ID" w:bidi="id_ID"/>
        </w:rPr>
      </w:r>
      <w:r>
        <w:rPr>
          <w:lang w:val="id_ID" w:bidi="id_ID"/>
        </w:rPr>
        <w:t>Pada hari yang sama, ketika Yesus masih berada di halaman Bait Suci, Yesus melihat orang-orang memberikan persembahan kepada perbendaharaan Bait Suci.</w:t>
      </w:r>
    </w:p>
    <w:p>
      <w:pPr/>
      <w:r>
        <w:rPr>
          <w:lang w:val="id_ID" w:bidi="id_ID"/>
        </w:rPr>
      </w:r>
      <w:r>
        <w:rPr>
          <w:lang w:val="id_ID" w:bidi="id_ID"/>
        </w:rPr>
        <w:t>Penting untuk diingat bahwa orang-orang kaya dan janda menempatkan persembahan mereka di salah satu kotak yang disiapkan untuk mengumpulkan persembahan untuk Bait Suci.</w:t>
      </w:r>
    </w:p>
    <w:p>
      <w:pPr/>
      <w:r>
        <w:rPr>
          <w:lang w:val="id_ID" w:bidi="id_ID"/>
        </w:rPr>
      </w:r>
      <w:r>
        <w:rPr>
          <w:lang w:val="id_ID" w:bidi="id_ID"/>
        </w:rPr>
        <w:t>Penting untuk diingat bahwa Yesus masih bersama para murid-Nya dan kerumunan orang banyak ketika Ia melihat orang-orang memberikan persembahan.</w:t>
      </w:r>
    </w:p>
    <w:p>
      <w:pPr/>
      <w:r>
        <w:rPr>
          <w:lang w:val="id_ID" w:bidi="id_ID"/>
        </w:rPr>
      </w:r>
      <w:r>
        <w:rPr>
          <w:lang w:val="id_ID" w:bidi="id_ID"/>
        </w:rPr>
        <w:t>Penting untuk diingat bahwa ketika Yesus mengatakan, "Aku berkata kepadamu kebenaran," Ia bermaksud bahwa apa yang akan Ia katakan adalah penting dan dapat diandalkan.</w:t>
      </w:r>
    </w:p>
    <w:p>
      <w:pPr/>
      <w:r>
        <w:rPr>
          <w:lang w:val="id_ID" w:bidi="id_ID"/>
        </w:rPr>
      </w:r>
      <w:r>
        <w:rPr>
          <w:lang w:val="id_ID" w:bidi="id_ID"/>
        </w:rPr>
        <w:t>Penting untuk diingat bahwa Yesus menggunakan perumpamaan ketika Ia mengatakan bahwa janda itu memberi lebih dari orang kaya itu. Ini tidak secara harfiah. Yesus menjelaskan bahwa apa yang ia berikan lebih berharga bagi Allah karena ia memberikan semua yang ia miliki.</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 xml:space="preserve">Dalam sesi ini, tim akan mendramatisir kisah tersebut. </w:t>
      </w:r>
    </w:p>
    <w:p>
      <w:pPr/>
      <w:r>
        <w:rPr>
          <w:lang w:val="id_ID" w:bidi="id_ID"/>
        </w:rPr>
      </w:r>
      <w:r>
        <w:rPr>
          <w:lang w:val="id_ID" w:bidi="id_ID"/>
        </w:rPr>
        <w:t>Kisah ini memiliki dua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Kerumunan</w:t>
      </w:r>
    </w:p>
    <w:p>
      <w:pPr>
        <w:pStyle w:val="ListBullet"/>
        <w:spacing w:line="240" w:lineRule="auto"/>
        <w:ind w:left="720"/>
      </w:pPr>
      <w:r>
        <w:rPr>
          <w:lang w:val="id_ID" w:bidi="id_ID"/>
        </w:rPr>
      </w:r>
      <w:r>
        <w:rPr>
          <w:lang w:val="id_ID" w:bidi="id_ID"/>
        </w:rPr>
        <w:t>Ahli-ahli Taurat</w:t>
      </w:r>
    </w:p>
    <w:p>
      <w:pPr>
        <w:pStyle w:val="ListBullet"/>
        <w:spacing w:line="240" w:lineRule="auto"/>
        <w:ind w:left="720"/>
      </w:pPr>
      <w:r>
        <w:rPr>
          <w:lang w:val="id_ID" w:bidi="id_ID"/>
        </w:rPr>
      </w:r>
      <w:r>
        <w:rPr>
          <w:lang w:val="id_ID" w:bidi="id_ID"/>
        </w:rPr>
        <w:t>Orang kaya</w:t>
      </w:r>
    </w:p>
    <w:p>
      <w:pPr>
        <w:pStyle w:val="ListBullet"/>
        <w:spacing w:line="240" w:lineRule="auto"/>
        <w:ind w:left="720"/>
      </w:pPr>
      <w:r>
        <w:rPr>
          <w:lang w:val="id_ID" w:bidi="id_ID"/>
        </w:rPr>
      </w:r>
      <w:r>
        <w:rPr>
          <w:lang w:val="id_ID" w:bidi="id_ID"/>
        </w:rPr>
        <w:t>Janda</w:t>
      </w:r>
    </w:p>
    <w:p>
      <w:pPr/>
      <w:r>
        <w:rPr>
          <w:lang w:val="id_ID" w:bidi="id_ID"/>
        </w:rPr>
      </w:r>
      <w:r>
        <w:rPr>
          <w:lang w:val="id_ID" w:bidi="id_ID"/>
        </w:rPr>
        <w:t>Minta tim untuk memerankan kisah itu dua kali. Pertama, minta mereka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itu untuk pertama kali, perhatikan dialog, alur, plot, dan kronologi kisah tersebut.</w:t>
      </w:r>
    </w:p>
    <w:p>
      <w:pPr/>
      <w:r>
        <w:rPr>
          <w:lang w:val="id_ID" w:bidi="id_ID"/>
        </w:rPr>
      </w:r>
      <w:r>
        <w:rPr>
          <w:lang w:val="id_ID" w:bidi="id_ID"/>
        </w:rPr>
        <w:t>Pastikan bahwa tim memerankan ahli-ahli Taurat berjalan disekitar dengan jubah panjang dan mendapatkan kursi terbaik di rumah ibadah. Mereka meyakinkan para janda untuk memberikan semua yang mereka miliki. Tim mungkin mewakili skenario ini sementara Yesus menjelaskannya.</w:t>
      </w:r>
    </w:p>
    <w:p>
      <w:pPr/>
      <w:r>
        <w:rPr>
          <w:lang w:val="id_ID" w:bidi="id_ID"/>
        </w:rPr>
      </w:r>
      <w:r>
        <w:rPr>
          <w:lang w:val="id_ID" w:bidi="id_ID"/>
        </w:rPr>
        <w:t>Pastikan bahwa tim memerankan banyak orang memberikan uang dengan menjatuhkan koin ke dalam kotak perbendaharaan. Kemudian seorang janda memberikan dua koin tembaga kecil.</w:t>
      </w:r>
    </w:p>
    <w:p>
      <w:pPr/>
      <w:r>
        <w:rPr>
          <w:lang w:val="id_ID" w:bidi="id_ID"/>
        </w:rPr>
      </w:r>
      <w:r>
        <w:rPr>
          <w:lang w:val="id_ID" w:bidi="id_ID"/>
        </w:rPr>
        <w:t>Pastikan bahwa tim memerankan Yesus yang memperhatikan janda itu dan menjelaskan bahwa ia memberi lebih dari semua orang lain.</w:t>
      </w:r>
    </w:p>
    <w:p>
      <w:pPr/>
      <w:r>
        <w:rPr>
          <w:lang w:val="id_ID" w:bidi="id_ID"/>
        </w:rPr>
      </w:r>
      <w:r>
        <w:rPr>
          <w:lang w:val="id_ID" w:bidi="id_ID"/>
        </w:rPr>
        <w:t>Saat tim memerankan kisah ini untuk kedua kali, hentikan mereka pada titik tertentu.</w:t>
      </w:r>
    </w:p>
    <w:p>
      <w:pPr/>
      <w:r>
        <w:rPr>
          <w:lang w:val="id_ID" w:bidi="id_ID"/>
        </w:rPr>
      </w:r>
      <w:r>
        <w:rPr>
          <w:lang w:val="id_ID" w:bidi="id_ID"/>
        </w:rPr>
        <w:t>Perankan bagaimana Yesus berbicara kepada para murid-Nya di depan kerumunan yang mendengarkan. Yesus memperingatkan mereka tentang para pengajar hukum Taurat, atau ahli-ahli Taurat, yang suka menggunakan jubah panjang dan ingin duduk di tempat-tempat terhormat untuk mencari penghormatan dari orang-orang. Mereka berdoa dengan doa-doa yang panjang dan menipu para janda untuk mengambil semua harta mereka. Yesus mengatakan Allah akan menghukum mereka dengan luar biasa.</w:t>
      </w:r>
    </w:p>
    <w:p>
      <w:pPr/>
      <w:r>
        <w:rPr>
          <w:lang w:val="id_ID" w:bidi="id_ID"/>
        </w:rPr>
      </w:r>
      <w:r>
        <w:rPr>
          <w:lang w:val="id_ID" w:bidi="id_ID"/>
        </w:rPr>
        <w:t xml:space="preserve">Hentikan adegannya: Tanyakan kepada aktor yang memerankan janda di kerumunan, "Bagaimana perasaan Anda?" Anda mungkin mendengar hal-hal seperti, "Bingung. Ahli-ahli taurat menjelaskan kepada saya bahwa Saya harus memberikan lebih banyak," "Marah, saya memberikan untuk Bait Allah. Saya tidak tahu bahwa mereka menggunakannya untuk keuntungan pribadi," dan "Saya peduli. Allah melihat penderitaanku, dan Ia akan menghakimi." Tanyakan kepada aktor yang memerankan ahli-ahli Taurat di kerumunan, "Bagaimana perasaan Anda?" Anda mungkin mendengar hal-hal seperti, "Merasa terhina. Semua yang saya lakukan adalah untuk Allah, dan bukan untuk manusia," "Bersalah. Yesus benar. Memang terasa menyenangkan untuk diakui oleh orang lain," dan "Marah. Kita harus menemukan cara untuk membungkam Yesus." Ulangi adegannya. </w:t>
      </w:r>
    </w:p>
    <w:p>
      <w:pPr/>
      <w:r>
        <w:rPr>
          <w:lang w:val="id_ID" w:bidi="id_ID"/>
        </w:rPr>
      </w:r>
      <w:r>
        <w:rPr>
          <w:lang w:val="id_ID" w:bidi="id_ID"/>
        </w:rPr>
        <w:t>Perankan bagaimana Yesus mengamati kerumunan di Bait Suci. Setelah melihat seorang janda memberikan dua koin tembaga kecil, Yesus mengatakan bahwa janda itu memberi lebih dari semua orang di sana karena ia memberikan yang ia miliki untuk hidup.</w:t>
      </w:r>
    </w:p>
    <w:p>
      <w:pPr/>
      <w:r>
        <w:rPr>
          <w:lang w:val="id_ID" w:bidi="id_ID"/>
        </w:rPr>
      </w:r>
      <w:r>
        <w:rPr>
          <w:lang w:val="id_ID" w:bidi="id_ID"/>
        </w:rPr>
        <w:t>Hentikan adegannya: Tanyakan kepada para aktor yang memerankan murid-murid, ”Bagaimana perasaan kalian?” Anda mungkin mendengar hal-hal seperti, "Saya tidak mengerti, ia tidak benar-benar memberikan lebih dari itu, tetapi Yesus mengatakan bahwa ia melakukannya," "lega, ini bukan tentang jumlah, ini tentang hati," dan "saya terkesan. Ia memberikan semua yang ia miliki untuk menghormati Allah."</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Yesus mengajar </w:t>
      </w:r>
      <w:r>
        <w:rPr>
          <w:b/>
          <w:lang w:val="id_ID" w:bidi="id_ID"/>
        </w:rPr>
        <w:t>murid-murid</w:t>
      </w:r>
      <w:r>
        <w:rPr>
          <w:lang w:val="id_ID" w:bidi="id_ID"/>
        </w:rPr>
        <w:t xml:space="preserve">-Nya, atau para pengikut terdekat, di hadapan kerumunan di </w:t>
      </w:r>
      <w:r>
        <w:rPr>
          <w:b/>
          <w:lang w:val="id_ID" w:bidi="id_ID"/>
        </w:rPr>
        <w:t>Bait Suci</w:t>
      </w:r>
      <w:r>
        <w:rPr>
          <w:lang w:val="id_ID" w:bidi="id_ID"/>
        </w:rPr>
        <w:t xml:space="preserve">. Dia memperingatkan mereka untuk tidak bertindak seperti para pengajar </w:t>
      </w:r>
      <w:r>
        <w:rPr>
          <w:b/>
          <w:lang w:val="id_ID" w:bidi="id_ID"/>
        </w:rPr>
        <w:t>hukum Taurat</w:t>
      </w:r>
      <w:r>
        <w:rPr>
          <w:lang w:val="id_ID" w:bidi="id_ID"/>
        </w:rPr>
        <w:t xml:space="preserve">, atau ahli-ahli Taurat. Para pengajar hukum Taurat adalah ahli-ahli dalam menafsirkan hukum Allah. Pastikan untuk menerjemahkan murid-murid dan para pengajar hukum Taurat dengan cara yang sama seperti yang telah Anda lakukan sebelumnya. </w:t>
      </w:r>
      <w:hyperlink r:id="rId171">
        <w:r>
          <w:rPr>
            <w:lang w:val="id_ID" w:bidi="id_ID"/>
          </w:rPr>
          <w:rPr>
            <w:color w:val="0000EE"/>
            <w:u w:val="single"/>
          </w:rPr>
          <w:t>Murid-murid</w:t>
        </w:r>
      </w:hyperlink>
      <w:r>
        <w:rPr>
          <w:lang w:val="id_ID" w:bidi="id_ID"/>
        </w:rPr>
        <w:t xml:space="preserve">, </w:t>
      </w:r>
      <w:hyperlink r:id="rId90">
        <w:r>
          <w:rPr>
            <w:lang w:val="id_ID" w:bidi="id_ID"/>
          </w:rPr>
          <w:rPr>
            <w:color w:val="0000EE"/>
            <w:u w:val="single"/>
          </w:rPr>
          <w:t>para pengajar hukum Taurat</w:t>
        </w:r>
      </w:hyperlink>
      <w:r>
        <w:rPr>
          <w:lang w:val="id_ID" w:bidi="id_ID"/>
        </w:rPr>
        <w:t xml:space="preserve">, dan </w:t>
      </w:r>
      <w:hyperlink r:id="rId20">
        <w:r>
          <w:rPr>
            <w:lang w:val="id_ID" w:bidi="id_ID"/>
          </w:rPr>
          <w:rPr>
            <w:color w:val="0000EE"/>
            <w:u w:val="single"/>
          </w:rPr>
          <w:t>Bait Suci</w:t>
        </w:r>
      </w:hyperlink>
      <w:r>
        <w:rPr>
          <w:lang w:val="id_ID" w:bidi="id_ID"/>
        </w:rPr>
        <w:t xml:space="preserve"> terdapat di Glosarium Utama. </w:t>
      </w:r>
    </w:p>
    <w:p>
      <w:pPr/>
      <w:r>
        <w:rPr>
          <w:lang w:val="id_ID" w:bidi="id_ID"/>
        </w:rPr>
      </w:r>
      <w:r>
        <w:rPr>
          <w:lang w:val="id_ID" w:bidi="id_ID"/>
        </w:rPr>
        <w:t xml:space="preserve">Yesus menggambarkan prilaku para pengajar hukum Taurat. Dia mengatakan bahwa mereka ingin dihormati dengan mengenakan </w:t>
      </w:r>
      <w:r>
        <w:rPr>
          <w:b/>
          <w:lang w:val="id_ID" w:bidi="id_ID"/>
        </w:rPr>
        <w:t>jubah</w:t>
      </w:r>
      <w:r>
        <w:rPr>
          <w:lang w:val="id_ID" w:bidi="id_ID"/>
        </w:rPr>
        <w:t xml:space="preserve"> panjang, atau mantel luar yang panjang yang diletakkan di atas pakaian normal. Mereka juga memilih tempat duduk terbaik di </w:t>
      </w:r>
      <w:r>
        <w:rPr>
          <w:b/>
          <w:lang w:val="id_ID" w:bidi="id_ID"/>
        </w:rPr>
        <w:t>sinagoga</w:t>
      </w:r>
      <w:r>
        <w:rPr>
          <w:lang w:val="id_ID" w:bidi="id_ID"/>
        </w:rPr>
        <w:t xml:space="preserve">, atau tempat ibadah Yahudi. Ini merujuk kepada bangku di bagian depan sinagoga yang menghadap jemaat. Hanya orang-orang yang sangat penting yang duduk di sana. Pastikan untuk menerjemahkan jubah dan sinagoga dengan cara yang sama seperti yang telah Anda lakukan sebelumnya. Kedua istilah, </w:t>
      </w:r>
      <w:hyperlink r:id="rId563">
        <w:r>
          <w:rPr>
            <w:lang w:val="id_ID" w:bidi="id_ID"/>
          </w:rPr>
          <w:rPr>
            <w:color w:val="0000EE"/>
            <w:u w:val="single"/>
          </w:rPr>
          <w:t>jubah</w:t>
        </w:r>
      </w:hyperlink>
      <w:r>
        <w:rPr>
          <w:lang w:val="id_ID" w:bidi="id_ID"/>
        </w:rPr>
        <w:t xml:space="preserve"> dan </w:t>
      </w:r>
      <w:hyperlink r:id="rId127">
        <w:r>
          <w:rPr>
            <w:lang w:val="id_ID" w:bidi="id_ID"/>
          </w:rPr>
          <w:rPr>
            <w:color w:val="0000EE"/>
            <w:u w:val="single"/>
          </w:rPr>
          <w:t>sinagoga</w:t>
        </w:r>
      </w:hyperlink>
      <w:r>
        <w:rPr>
          <w:lang w:val="id_ID" w:bidi="id_ID"/>
        </w:rPr>
        <w:t xml:space="preserve"> terdapat di Glosarium Utama. </w:t>
      </w:r>
    </w:p>
    <w:p>
      <w:pPr/>
      <w:r>
        <w:rPr>
          <w:lang w:val="id_ID" w:bidi="id_ID"/>
        </w:rPr>
      </w:r>
      <w:r>
        <w:rPr>
          <w:lang w:val="id_ID" w:bidi="id_ID"/>
        </w:rPr>
        <w:t xml:space="preserve">Yesus juga mengatakan bahwa mereka mengucapkan doa-doa yang panjang di </w:t>
      </w:r>
      <w:r>
        <w:rPr>
          <w:b/>
          <w:lang w:val="id_ID" w:bidi="id_ID"/>
        </w:rPr>
        <w:t>depan umum</w:t>
      </w:r>
      <w:r>
        <w:rPr>
          <w:lang w:val="id_ID" w:bidi="id_ID"/>
        </w:rPr>
        <w:t xml:space="preserve"> di mana orang-orang dapat melihat dan mendengar mereka. Mereka ingin orang-orang melihat mereka sebagai orang benar atau orang yang memiliki hubungan yang benar dengan Allah. Berdoa merujuk kepada berkomunikasi dengan Allah. Dalam hal ini, para pengajar hukum Taurat berdoa dengan suara yang nyaring. Pastikan untuk menerjemahkan doa dengan cara yang sama seperti yang anda lakukan sebelumnya. </w:t>
      </w:r>
      <w:hyperlink r:id="rId188">
        <w:r>
          <w:rPr>
            <w:lang w:val="id_ID" w:bidi="id_ID"/>
          </w:rPr>
          <w:rPr>
            <w:color w:val="0000EE"/>
            <w:u w:val="single"/>
          </w:rPr>
          <w:t>Doa</w:t>
        </w:r>
      </w:hyperlink>
      <w:r>
        <w:rPr>
          <w:lang w:val="id_ID" w:bidi="id_ID"/>
        </w:rPr>
        <w:t xml:space="preserve"> terdapat di Daftar Kata Utama. </w:t>
      </w:r>
    </w:p>
    <w:p>
      <w:pPr/>
      <w:r>
        <w:rPr>
          <w:lang w:val="id_ID" w:bidi="id_ID"/>
        </w:rPr>
      </w:r>
      <w:r>
        <w:rPr>
          <w:lang w:val="id_ID" w:bidi="id_ID"/>
        </w:rPr>
        <w:t xml:space="preserve">Yesus melihat orang-orang kaya memberikan persembahan untuk Bait Suci di </w:t>
      </w:r>
      <w:r>
        <w:rPr>
          <w:b/>
          <w:lang w:val="id_ID" w:bidi="id_ID"/>
        </w:rPr>
        <w:t>perbendaharaan Bait Suci</w:t>
      </w:r>
      <w:r>
        <w:rPr>
          <w:lang w:val="id_ID" w:bidi="id_ID"/>
        </w:rPr>
        <w:t xml:space="preserve">. Perbendaharaan Bait Suci adalah tempat para imam menyimpan persembahan dari umat, atau uang, yang mereka persembahkan kepada Allah. Orang-orang memberikan uang dengan menjatuhkan koin ke salah satu dari tiga belas kotak kayu yang memiliki lubang di atas. Kotak ini tidak terletak di ruang perbendaharaan tetapi di salah satu halaman Bait Suci. Uang itu untuk kepentingan Bait Suci dan para imam yang melayani di sana. </w:t>
      </w:r>
    </w:p>
    <w:p>
      <w:pPr/>
      <w:r>
        <w:rPr>
          <w:lang w:val="id_ID" w:bidi="id_ID"/>
        </w:rPr>
      </w:r>
      <w:r>
        <w:rPr>
          <w:lang w:val="id_ID" w:bidi="id_ID"/>
        </w:rPr>
        <w:t xml:space="preserve">Berhenti dan tunjukkan kepada tim Anda diagram di mana kotak persembahan Bait Suci diletakkan di Bait Suci. </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itu, secara berkelompok, dalam bahasa sendiri.</w:t>
      </w:r>
    </w:p>
    <w:p>
      <w:pPr/>
      <w:r>
        <w:rPr>
          <w:lang w:val="id_ID" w:bidi="id_ID"/>
        </w:rPr>
      </w:r>
      <w:r>
        <w:rPr>
          <w:lang w:val="id_ID" w:bidi="id_ID"/>
        </w:rPr>
        <w:t>Pertama, seluruh kelompok harus berlatih menceritakan perikop itu dalam bahasa sendiri. Ingatlah untuk menyertakan hal-hal yang sudah ditentukan dalam tahap-tahap sebelumnya, seperti kronologi, kata, frasa, emosi, atau apa pun yang sudah dibahas.</w:t>
      </w:r>
    </w:p>
    <w:p>
      <w:pPr/>
      <w:r>
        <w:rPr>
          <w:lang w:val="id_ID" w:bidi="id_ID"/>
        </w:rPr>
      </w:r>
      <w:r>
        <w:rPr>
          <w:lang w:val="id_ID" w:bidi="id_ID"/>
        </w:rPr>
        <w:t xml:space="preserve">Satu anggota harus mengucapkan beberapa kalimat dari perikop itu dan berhenti sebentar. Anggota kelompok lain harus mengucapkan kalimat selanjutnya dari perikop itu tersebut dan berhenti sejenak. Lakukan ini sampai kelompok telah menceritakan kembali seluruh teks. Anggota-anggota kelompok dapat saling memperbaiki dalam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teks tersebut tanpa interupsi setidaknya satu kali. Seorang anggota kelompok dapat menggunakan benda apa saja, gerakan, atau papan cerita untuk membantu mereka mengingat teks tersebut.</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siapa dari teks tersebut yang Anda paling 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Akhirnya, kelompok dapat menyusun versi akhir dari perikop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Lukas 20:45–21:4</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564">
        <w:r>
          <w:rPr>
            <w:lang w:val="id_ID" w:bidi="id_ID"/>
          </w:rPr>
          <w:rPr>
            <w:color w:val="0000EE"/>
            <w:u w:val="single"/>
          </w:rPr>
          <w:t>Dengar dan Renungkan</w:t>
        </w:r>
      </w:hyperlink>
      <w:r>
        <w:rPr>
          <w:lang w:val="id_ID" w:bidi="id_ID"/>
        </w:rPr>
        <w:t xml:space="preserve"> (722 KB)</w:t>
      </w:r>
      <w:r>
        <w:rPr>
          <w:lang w:val="id_ID" w:bidi="id_ID"/>
        </w:rPr>
      </w:r>
    </w:p>
    <w:p>
      <w:pPr>
        <w:pStyle w:val="ListBullet"/>
        <w:spacing w:line="240" w:lineRule="auto"/>
        <w:ind w:left="720"/>
      </w:pPr>
      <w:r>
        <w:rPr>
          <w:lang w:val="id_ID" w:bidi="id_ID"/>
        </w:rPr>
      </w:r>
      <w:hyperlink r:id="rId565">
        <w:r>
          <w:rPr>
            <w:lang w:val="id_ID" w:bidi="id_ID"/>
          </w:rPr>
          <w:rPr>
            <w:color w:val="0000EE"/>
            <w:u w:val="single"/>
          </w:rPr>
          <w:t>Menyiapkan Panggung</w:t>
        </w:r>
      </w:hyperlink>
      <w:r>
        <w:rPr>
          <w:lang w:val="id_ID" w:bidi="id_ID"/>
        </w:rPr>
        <w:t xml:space="preserve"> (5.1 MB)</w:t>
      </w:r>
      <w:r>
        <w:rPr>
          <w:lang w:val="id_ID" w:bidi="id_ID"/>
        </w:rPr>
      </w:r>
    </w:p>
    <w:p>
      <w:pPr>
        <w:pStyle w:val="ListBullet"/>
        <w:spacing w:line="240" w:lineRule="auto"/>
        <w:ind w:left="720"/>
      </w:pPr>
      <w:r>
        <w:rPr>
          <w:lang w:val="id_ID" w:bidi="id_ID"/>
        </w:rPr>
      </w:r>
      <w:hyperlink r:id="rId566">
        <w:r>
          <w:rPr>
            <w:lang w:val="id_ID" w:bidi="id_ID"/>
          </w:rPr>
          <w:rPr>
            <w:color w:val="0000EE"/>
            <w:u w:val="single"/>
          </w:rPr>
          <w:t>Menjelaskan Adegan</w:t>
        </w:r>
      </w:hyperlink>
      <w:r>
        <w:rPr>
          <w:lang w:val="id_ID" w:bidi="id_ID"/>
        </w:rPr>
        <w:t xml:space="preserve"> (2.9 MB)</w:t>
      </w:r>
      <w:r>
        <w:rPr>
          <w:lang w:val="id_ID" w:bidi="id_ID"/>
        </w:rPr>
      </w:r>
    </w:p>
    <w:p>
      <w:pPr>
        <w:pStyle w:val="ListBullet"/>
        <w:spacing w:line="240" w:lineRule="auto"/>
        <w:ind w:left="720"/>
      </w:pPr>
      <w:r>
        <w:rPr>
          <w:lang w:val="id_ID" w:bidi="id_ID"/>
        </w:rPr>
      </w:r>
      <w:hyperlink r:id="rId567">
        <w:r>
          <w:rPr>
            <w:lang w:val="id_ID" w:bidi="id_ID"/>
          </w:rPr>
          <w:rPr>
            <w:color w:val="0000EE"/>
            <w:u w:val="single"/>
          </w:rPr>
          <w:t>Memperagakan Bacaan</w:t>
        </w:r>
      </w:hyperlink>
      <w:r>
        <w:rPr>
          <w:lang w:val="id_ID" w:bidi="id_ID"/>
        </w:rPr>
        <w:t xml:space="preserve"> (2.8 MB)</w:t>
      </w:r>
      <w:r>
        <w:rPr>
          <w:lang w:val="id_ID" w:bidi="id_ID"/>
        </w:rPr>
      </w:r>
    </w:p>
    <w:p>
      <w:pPr>
        <w:pStyle w:val="ListBullet"/>
        <w:spacing w:line="240" w:lineRule="auto"/>
        <w:ind w:left="720"/>
      </w:pPr>
      <w:r>
        <w:rPr>
          <w:lang w:val="id_ID" w:bidi="id_ID"/>
        </w:rPr>
      </w:r>
      <w:hyperlink r:id="rId568">
        <w:r>
          <w:rPr>
            <w:lang w:val="id_ID" w:bidi="id_ID"/>
          </w:rPr>
          <w:rPr>
            <w:color w:val="0000EE"/>
            <w:u w:val="single"/>
          </w:rPr>
          <w:t>Melengkapi yang Kurang</w:t>
        </w:r>
      </w:hyperlink>
      <w:r>
        <w:rPr>
          <w:lang w:val="id_ID" w:bidi="id_ID"/>
        </w:rPr>
        <w:t xml:space="preserve"> (2.9 MB)</w:t>
      </w:r>
      <w:r>
        <w:rPr>
          <w:lang w:val="id_ID" w:bidi="id_ID"/>
        </w:rPr>
      </w:r>
    </w:p>
    <w:p>
      <w:pPr>
        <w:pStyle w:val="ListBullet"/>
        <w:spacing w:line="240" w:lineRule="auto"/>
        <w:ind w:left="720"/>
      </w:pPr>
      <w:r>
        <w:rPr>
          <w:lang w:val="id_ID" w:bidi="id_ID"/>
        </w:rPr>
      </w:r>
      <w:hyperlink r:id="rId569">
        <w:r>
          <w:rPr>
            <w:lang w:val="id_ID" w:bidi="id_ID"/>
          </w:rPr>
          <w:rPr>
            <w:color w:val="0000EE"/>
            <w:u w:val="single"/>
          </w:rPr>
          <w:t>Menyampaikan Firman Tuhan</w:t>
        </w:r>
      </w:hyperlink>
      <w:r>
        <w:rPr>
          <w:lang w:val="id_ID" w:bidi="id_ID"/>
        </w:rPr>
        <w:t xml:space="preserve"> (1.6 MB)</w:t>
      </w:r>
      <w:r>
        <w:rPr>
          <w:lang w:val="id_ID" w:bidi="id_ID"/>
        </w:rPr>
      </w:r>
      <w:r>
        <w:rPr>
          <w:lang w:val="id_ID" w:bidi="id_ID"/>
        </w:rPr>
      </w:r>
      <w:r>
        <w:rPr>
          <w:lang w:val="id_ID" w:bidi="id_ID"/>
        </w:rPr>
      </w:r>
    </w:p>
    <w:p>
      <w:pPr/>
      <w:r>
        <w:rPr>
          <w:lang w:val="id_ID" w:bidi="id_ID"/>
        </w:rPr>
      </w:r>
    </w:p>
    <w:p>
      <w:pPr>
        <w:pStyle w:val="Heading2"/>
      </w:pPr>
      <w:r>
        <w:rPr>
          <w:lang w:val="id_ID" w:bidi="id_ID"/>
        </w:rPr>
        <w:t>Lukas 21:5–11</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Dengarkan Lukas 21:5–11 dan renungkan di dalam hati Anda. Dengarkan teks sebanyak tiga kali (dalam tiga terjemahan yang berbeda, jika memungkinkan). Kemudian sebagai satu tim diskusikan pertanyaan-pertanyaan berikut ini:</w:t>
      </w:r>
    </w:p>
    <w:p>
      <w:pPr>
        <w:pStyle w:val="ListBullet"/>
        <w:spacing w:line="240" w:lineRule="auto"/>
        <w:ind w:left="720"/>
      </w:pPr>
      <w:r>
        <w:rPr>
          <w:lang w:val="id_ID" w:bidi="id_ID"/>
        </w:rPr>
      </w:r>
      <w:r>
        <w:rPr>
          <w:lang w:val="id_ID" w:bidi="id_ID"/>
        </w:rPr>
        <w:t xml:space="preserve">Apa yang Anda sukai dalam kisah ini? </w:t>
      </w:r>
    </w:p>
    <w:p>
      <w:pPr>
        <w:pStyle w:val="ListBullet"/>
        <w:spacing w:line="240" w:lineRule="auto"/>
        <w:ind w:left="720"/>
      </w:pPr>
      <w:r>
        <w:rPr>
          <w:lang w:val="id_ID" w:bidi="id_ID"/>
        </w:rPr>
      </w:r>
      <w:r>
        <w:rPr>
          <w:lang w:val="id_ID" w:bidi="id_ID"/>
        </w:rPr>
        <w:t xml:space="preserve">Apa yang Anda tidak sukai atau tidak mengerti? </w:t>
      </w:r>
    </w:p>
    <w:p>
      <w:pPr>
        <w:pStyle w:val="ListBullet"/>
        <w:spacing w:line="240" w:lineRule="auto"/>
        <w:ind w:left="720"/>
      </w:pPr>
      <w:r>
        <w:rPr>
          <w:lang w:val="id_ID" w:bidi="id_ID"/>
        </w:rPr>
      </w:r>
      <w:r>
        <w:rPr>
          <w:lang w:val="id_ID" w:bidi="id_ID"/>
        </w:rPr>
        <w:t>Apa yang kisah ini katakan tentang Yesus?</w:t>
      </w:r>
    </w:p>
    <w:p>
      <w:pPr>
        <w:pStyle w:val="ListBullet"/>
        <w:spacing w:line="240" w:lineRule="auto"/>
        <w:ind w:left="720"/>
      </w:pPr>
      <w:r>
        <w:rPr>
          <w:lang w:val="id_ID" w:bidi="id_ID"/>
        </w:rPr>
      </w:r>
      <w:r>
        <w:rPr>
          <w:lang w:val="id_ID" w:bidi="id_ID"/>
        </w:rPr>
        <w:t>Apa yang kisah ini katakan tentang manusia?</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Yesus telah mengajar setiap hari di halaman Bait Suci. Kerumunan besar orang mendengarkan Dia, termasuk para murid dan para pemimpin agama. Para pemimpin agama menolak Yesus dan Yesus mengkritik mereka karena mengambil keuntungan dari orang-orang miskin. Ketika mereka berada di Bait Suci, para pengikut Yesus memuji Bait Suci karena keindahannya, tetapi Yesus mengatakan kepada mereka apa yang akan terjadi di masa depan.</w:t>
      </w:r>
    </w:p>
    <w:p>
      <w:pPr/>
      <w:r>
        <w:rPr>
          <w:lang w:val="id_ID" w:bidi="id_ID"/>
        </w:rPr>
      </w:r>
      <w:r>
        <w:rPr>
          <w:lang w:val="id_ID" w:bidi="id_ID"/>
        </w:rPr>
        <w:t>Lukas tidak mengatakan kepada kita berapa banyak waktu yang berlalu setelah Yesus mengomentari persembahan orang-orang untuk Bait Suci, tetapi kita tahu bahwa Yesus dan para murid-Nya, atau orang-orang terdekat, masih berada di sekitar Bait Suci. Kitab Matius dan Markus menunjukkan bahwa Yesus meninggalkan Bait Suci ketika para murid-Nya berbicara tentang betapa indahnya Bait Suci. Dalam hal ini, Bait Suci merujuk kepada bangunan Bait Suci dan dinding dan halaman yang mengelilinginya. Pada saat ini, Herodes Agung membangun kembali Bait Suci sehingga dua kali lebih besar dari sebelumnya. Orang-orang yang membangun Bait Suci menghiasinya dengan batu-batu yang indah, lempengan emas, dan batu marmer putih. Orang-orang juga memberikan persembahan yang dikhususkan kepada Allah seperti emas dan perak untuk menutupi pintu Bait Suci dan permadani halus untuk membuat Bait Suci lebih indah.</w:t>
      </w:r>
    </w:p>
    <w:p>
      <w:pPr/>
      <w:r>
        <w:rPr>
          <w:lang w:val="id_ID" w:bidi="id_ID"/>
        </w:rPr>
      </w:r>
      <w:r>
        <w:rPr>
          <w:lang w:val="id_ID" w:bidi="id_ID"/>
        </w:rPr>
        <w:t>Berhenti dan tunjukkan kepada tim Anda foto/model tentang bagaimana Bait Suci akan terlihat pada zaman Yesus.</w:t>
      </w:r>
    </w:p>
    <w:p>
      <w:pPr/>
      <w:r>
        <w:rPr>
          <w:lang w:val="id_ID" w:bidi="id_ID"/>
        </w:rPr>
      </w:r>
      <w:r>
        <w:rPr>
          <w:lang w:val="id_ID" w:bidi="id_ID"/>
        </w:rPr>
        <w:t xml:space="preserve">Ketika Yesus mengatakan "waktu atau hari-hari akan datang ketika," Ia sedang berbicara tentang apa yang akan terjadi pada Bait Suci di masa depan. Hari-hari merujuk kepada periode waktu yang umum. Yesus mengatakan, "Tidak ada satu batu pun yang akan dibiarkan di atas batu yang lain, semua batu akan diruntuhkan" untuk menekankan kehancuran total dari Bait Suci oleh musuh-musuh Israel. Yesus tidak secara harfiah mengartikan tidak ada batu yang akan dibiarkan ditumpuk atau bahwa hanya bagian batu dari Bait Suci yang akan dihancurkan. Para murid akan mengenali deskripsi ini tentang apa yang akan terjadi pada Yerusalem di masa depan karena Yesus telah berbicara tentang kehancurannya sebelumnya, ketika Ia memasuki kota dengan menggunakan keledai. </w:t>
      </w:r>
    </w:p>
    <w:p>
      <w:pPr/>
      <w:r>
        <w:rPr>
          <w:lang w:val="id_ID" w:bidi="id_ID"/>
        </w:rPr>
      </w:r>
      <w:r>
        <w:rPr>
          <w:lang w:val="id_ID" w:bidi="id_ID"/>
        </w:rPr>
        <w:t>Para murid memanggil Yesus "Guru," yang adalah gelar yang sopan untuk seorang pemimpin agama. Mereka bertanya kepada Yesus kapan hal-hal yang telah Ia gambarkan akan terjadi. Mereka juga meminta tanda atau petunjuk untuk mengetahui bahwa hal-hal itu akan segera terjadi. Yesus mengatakan kepada mereka hal-hal yang akan terjadi setelah Yesus meninggalkan dunia tetapi sebelum Ia akan kembali ke sana.</w:t>
      </w:r>
    </w:p>
    <w:p>
      <w:pPr/>
      <w:r>
        <w:rPr>
          <w:lang w:val="id_ID" w:bidi="id_ID"/>
        </w:rPr>
      </w:r>
      <w:r>
        <w:rPr>
          <w:lang w:val="id_ID" w:bidi="id_ID"/>
        </w:rPr>
        <w:t xml:space="preserve">Yesus memperingatkan para murid-Nya bahwa mereka tidak boleh membiarkan siapa pun atau apa pun untuk menipu mereka, atau menyebabkan mereka percaya kepada sesuatu yang tidak benar. Yesus mengatakan, "Banyak orang akan datang dalam nama-Ku." Ini berarti bahwa akan ada orang-orang yang berbeda yang datang pada waktu yang berbeda yang mengatakan di depan umum bahwa mereka memiliki otoritas Yesus, atau hak untuk bertindak. Orang-orang ini akan secara keliru mengklaim bahwa mereka adalah Mesias, atau sebagai yang dijanjikan Allah untuk diutus sebagai raja dan Juruselamat. Mereka juga akan secara keliru mengklaim bahwa waktunya sudah dekat, atau bahwa akhir zaman sudah dekat. Ini dapat merujuk kepada akhir Bait Suci atau kepada akhir zaman. Yesus memerintahkan para murid-Nya untuk tidak percaya atau mengikuti Mesias palsu yang akan datang. </w:t>
      </w:r>
    </w:p>
    <w:p>
      <w:pPr/>
      <w:r>
        <w:rPr>
          <w:lang w:val="id_ID" w:bidi="id_ID"/>
        </w:rPr>
      </w:r>
      <w:r>
        <w:rPr>
          <w:lang w:val="id_ID" w:bidi="id_ID"/>
        </w:rPr>
        <w:t xml:space="preserve">Yesus mengatakan kepada para murid-Nya untuk tidak takut ketika mereka mendengar tentang perang dan revolusi. Perang dapat merujuk kepada konflik bersenjata antara berbagai negara. Revolusi sering merujuk kepada pemberontakan terhadap pemerintah dan para otoritas. Ketika orang-orang mengatakan kepada para murid Yesus tentang konflik ini di masa depan, Yesus tidak ingin mereka diliputi ketakutan. Allah telah menentukan bahwa hal-hal itu perlu terjadi sebelum dunia berakhir. Meskipun perang dan revolusi harus terjadi, Yesus mengatakan itu tidak akan menjadi akhir dunia. </w:t>
      </w:r>
    </w:p>
    <w:p>
      <w:pPr/>
      <w:r>
        <w:rPr>
          <w:lang w:val="id_ID" w:bidi="id_ID"/>
        </w:rPr>
      </w:r>
      <w:r>
        <w:rPr>
          <w:lang w:val="id_ID" w:bidi="id_ID"/>
        </w:rPr>
        <w:t>Berhenti dan diskusikan dengan tim Anda: Dalam budaya Anda, tanda-tanda apa yang orang-orang percayai akan terjadi untuk menunjukkan bahwa akhir dunia sudah dekat? Apa yang orang-orang percayai akan menyebabkan akhir dunia?</w:t>
      </w:r>
    </w:p>
    <w:p>
      <w:pPr/>
      <w:r>
        <w:rPr>
          <w:lang w:val="id_ID" w:bidi="id_ID"/>
        </w:rPr>
      </w:r>
      <w:r>
        <w:rPr>
          <w:lang w:val="id_ID" w:bidi="id_ID"/>
        </w:rPr>
        <w:t>Yesus mengatakan banyak bangsa dan kerajaan akan bangkit melawan, atau menyerang dan pergi berperang dengan, bangsa-bangsa dan kerajaan lain, dan bahwa ini akan terjadi berkali-kali. Bangsa dapat merujuk kepada negara, suku, atau kelompok orang-orang. Yesus menyebutkan tiga bencana alam yang akan terjadi di masa depan:</w:t>
      </w:r>
    </w:p>
    <w:p>
      <w:pPr>
        <w:pStyle w:val="ListBullet"/>
        <w:spacing w:line="240" w:lineRule="auto"/>
        <w:ind w:left="720"/>
      </w:pPr>
      <w:r>
        <w:rPr>
          <w:lang w:val="id_ID" w:bidi="id_ID"/>
        </w:rPr>
      </w:r>
      <w:r>
        <w:rPr>
          <w:lang w:val="id_ID" w:bidi="id_ID"/>
        </w:rPr>
        <w:t xml:space="preserve">Gempa bumi, atau pergerakan yang keras di tanah. </w:t>
      </w:r>
    </w:p>
    <w:p>
      <w:pPr>
        <w:pStyle w:val="ListBullet"/>
        <w:spacing w:line="240" w:lineRule="auto"/>
        <w:ind w:left="720"/>
      </w:pPr>
      <w:r>
        <w:rPr>
          <w:lang w:val="id_ID" w:bidi="id_ID"/>
        </w:rPr>
      </w:r>
      <w:r>
        <w:rPr>
          <w:lang w:val="id_ID" w:bidi="id_ID"/>
        </w:rPr>
        <w:t xml:space="preserve">Kelaparan, atau periode waktu yang lama ketika tidak ada hujan dan orang-orang tidak memiliki makanan untuk dimakan. </w:t>
      </w:r>
    </w:p>
    <w:p>
      <w:pPr>
        <w:pStyle w:val="ListBullet"/>
        <w:spacing w:line="240" w:lineRule="auto"/>
        <w:ind w:left="720"/>
      </w:pPr>
      <w:r>
        <w:rPr>
          <w:lang w:val="id_ID" w:bidi="id_ID"/>
        </w:rPr>
      </w:r>
      <w:r>
        <w:rPr>
          <w:lang w:val="id_ID" w:bidi="id_ID"/>
        </w:rPr>
        <w:t xml:space="preserve">Dan wabah, atau penyakit yang menyebar ke banyak orang dalam waktu yang singkat dan menyebabkan mereka menderita dan mati. </w:t>
      </w:r>
    </w:p>
    <w:p>
      <w:pPr/>
      <w:r>
        <w:rPr>
          <w:lang w:val="id_ID" w:bidi="id_ID"/>
        </w:rPr>
      </w:r>
      <w:r>
        <w:rPr>
          <w:lang w:val="id_ID" w:bidi="id_ID"/>
        </w:rPr>
        <w:t xml:space="preserve">Bencana-bencana alam ini akan terjadi di berbagai tempat. Yesus juga mengatakan bahwa akan ada tanda-tanda dari surga, atau langit, yang menyebabkan orang-orang takut. Ada kemungkinan Yesus merujuk kepada hal-hal yang akan terjadi pada matahari, bulan, dan bintang-bintang. Apa pun tanda-tanda itu, Allah akan menggunakannya untuk menunjukkan kepada orang-orang di bumi bahwa sesuatu yang penting akan segera terjadi. </w:t>
      </w:r>
    </w:p>
    <w:p>
      <w:pPr/>
      <w:r>
        <w:rPr>
          <w:lang w:val="id_ID" w:bidi="id_ID"/>
        </w:rPr>
      </w:r>
      <w:r>
        <w:rPr>
          <w:lang w:val="id_ID" w:bidi="id_ID"/>
        </w:rPr>
        <w:t xml:space="preserve">Dalam kisah berikutnya, Yesus terus mengajar para murid-Nya tentang apa yang akan terjadi di masa depan. Dia mempersiapkan mereka untuk penganiayaan yang ia tahu akan mereka hadapi karena mereka mengikuti-Nya. </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 xml:space="preserve">Dalam sesi ini, Anda akan membantu kelompok memvisualisasikan kisah ini. Anda akan membantu kelompok mendefinisikan adegan, latar, dan karakter dari kisah ini. </w:t>
      </w:r>
    </w:p>
    <w:p>
      <w:pPr/>
      <w:r>
        <w:rPr>
          <w:lang w:val="id_ID" w:bidi="id_ID"/>
        </w:rPr>
      </w:r>
      <w:r>
        <w:rPr>
          <w:lang w:val="id_ID" w:bidi="id_ID"/>
        </w:rPr>
        <w:t>Kisah ini memiliki dua adegan.</w:t>
      </w:r>
    </w:p>
    <w:p>
      <w:pPr/>
      <w:r>
        <w:rPr>
          <w:lang w:val="id_ID" w:bidi="id_ID"/>
        </w:rPr>
      </w:r>
      <w:r>
        <w:rPr>
          <w:b/>
          <w:lang w:val="id_ID" w:bidi="id_ID"/>
        </w:rPr>
        <w:t>Adegan pertama:</w:t>
      </w:r>
      <w:r>
        <w:rPr>
          <w:lang w:val="id_ID" w:bidi="id_ID"/>
        </w:rPr>
        <w:t xml:space="preserve"> Yesus dan para murid-Nya akan meninggalkan Bait Suci. Sementara Bait Suci masih terlihat, para murid berbicara tentang keindahan Bait Suci. </w:t>
      </w:r>
    </w:p>
    <w:p>
      <w:pPr/>
      <w:r>
        <w:rPr>
          <w:lang w:val="id_ID" w:bidi="id_ID"/>
        </w:rPr>
      </w:r>
      <w:r>
        <w:rPr>
          <w:b/>
          <w:lang w:val="id_ID" w:bidi="id_ID"/>
        </w:rPr>
        <w:t>Adegan kedua:</w:t>
      </w:r>
      <w:r>
        <w:rPr>
          <w:lang w:val="id_ID" w:bidi="id_ID"/>
        </w:rPr>
        <w:t xml:space="preserve"> Yesus menanggapi pembicaraan mereka dengan mengatakan kepada para murid-Nya tentang masa depan Bait Suci. Yesus mengatakan bahwa Bait Suci akan dihancurkan. Para murid bertanya kapan itu akan terjadi. Yesus menanggapi dengan menceritakan peristiwa yang akan terjadi. Yesus mengatakan bahwa akhir akan datang setelah peristiwa-peristiwa ini terjadi, tetapi tidak segera setelah itu. Yesus terus berbicara tentang bencana sosial, politik, dan bencana alam yang akan terjadi.</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Mesias palsu</w:t>
      </w:r>
    </w:p>
    <w:p>
      <w:pPr>
        <w:pStyle w:val="ListBullet"/>
        <w:spacing w:line="240" w:lineRule="auto"/>
        <w:ind w:left="720"/>
      </w:pPr>
      <w:r>
        <w:rPr>
          <w:lang w:val="id_ID" w:bidi="id_ID"/>
        </w:rPr>
      </w:r>
      <w:r>
        <w:rPr>
          <w:lang w:val="id_ID" w:bidi="id_ID"/>
        </w:rPr>
        <w:t>Orang-orang yang saling berperang</w:t>
      </w:r>
    </w:p>
    <w:p>
      <w:pPr>
        <w:pStyle w:val="ListBullet"/>
        <w:spacing w:line="240" w:lineRule="auto"/>
        <w:ind w:left="720"/>
      </w:pPr>
      <w:r>
        <w:rPr>
          <w:lang w:val="id_ID" w:bidi="id_ID"/>
        </w:rPr>
      </w:r>
      <w:r>
        <w:rPr>
          <w:lang w:val="id_ID" w:bidi="id_ID"/>
        </w:rPr>
        <w:t xml:space="preserve">Para pemberontak </w:t>
      </w:r>
    </w:p>
    <w:p>
      <w:pPr>
        <w:pStyle w:val="ListBullet"/>
        <w:spacing w:line="240" w:lineRule="auto"/>
        <w:ind w:left="720"/>
      </w:pPr>
      <w:r>
        <w:rPr>
          <w:lang w:val="id_ID" w:bidi="id_ID"/>
        </w:rPr>
      </w:r>
      <w:r>
        <w:rPr>
          <w:lang w:val="id_ID" w:bidi="id_ID"/>
        </w:rPr>
        <w:t xml:space="preserve">Orang-orang yang kelaparan </w:t>
      </w:r>
    </w:p>
    <w:p>
      <w:pPr>
        <w:pStyle w:val="ListBullet"/>
        <w:spacing w:line="240" w:lineRule="auto"/>
        <w:ind w:left="720"/>
      </w:pPr>
      <w:r>
        <w:rPr>
          <w:lang w:val="id_ID" w:bidi="id_ID"/>
        </w:rPr>
      </w:r>
      <w:r>
        <w:rPr>
          <w:lang w:val="id_ID" w:bidi="id_ID"/>
        </w:rPr>
        <w:t xml:space="preserve">Orang-orang dengan penyakit </w:t>
      </w:r>
    </w:p>
    <w:p>
      <w:pPr>
        <w:pStyle w:val="ListBullet"/>
        <w:spacing w:line="240" w:lineRule="auto"/>
        <w:ind w:left="720"/>
      </w:pPr>
      <w:r>
        <w:rPr>
          <w:lang w:val="id_ID" w:bidi="id_ID"/>
        </w:rPr>
      </w:r>
      <w:r>
        <w:rPr>
          <w:lang w:val="id_ID" w:bidi="id_ID"/>
        </w:rPr>
        <w:t xml:space="preserve">Orang-orang yang mengalami bencana alam </w:t>
      </w:r>
    </w:p>
    <w:p>
      <w:pPr/>
      <w:r>
        <w:rPr>
          <w:lang w:val="id_ID" w:bidi="id_ID"/>
        </w:rPr>
      </w:r>
      <w:r>
        <w:rPr>
          <w:lang w:val="id_ID" w:bidi="id_ID"/>
        </w:rPr>
        <w:t xml:space="preserve">Dalam sesi ini, ambillah papan cerita kelompok, gambarlah, atau gunakan beberapa macam alat peraga (benda-benda yang dapat Anda pindahkan seperti batu, batang, mainan anak-anak) untuk memvisualisasikan kisah dan adegan di dalamnya. </w:t>
      </w:r>
    </w:p>
    <w:p>
      <w:pPr/>
      <w:r>
        <w:rPr>
          <w:lang w:val="id_ID" w:bidi="id_ID"/>
        </w:rPr>
      </w:r>
      <w:r>
        <w:rPr>
          <w:lang w:val="id_ID" w:bidi="id_ID"/>
        </w:rPr>
        <w:t xml:space="preserve">Penting untuk diingat bahwa Yesus dan para murid-Nya berada di Bait Suci. Peristiwa-peristiwa ini terjadi ketika di Bait Suci atau di jalan keluar dari Bait Suci. Penting untuk diingat bahwa Bait Suci masih ada di depan mata ketika para murid membahas Bait Suci. </w:t>
      </w:r>
    </w:p>
    <w:p>
      <w:pPr/>
      <w:r>
        <w:rPr>
          <w:lang w:val="id_ID" w:bidi="id_ID"/>
        </w:rPr>
      </w:r>
      <w:r>
        <w:rPr>
          <w:lang w:val="id_ID" w:bidi="id_ID"/>
        </w:rPr>
        <w:t xml:space="preserve">Penting untuk diingat bahwa para murid tidak bertanya kepada Yesus tentang Bait Suci. Tetapi setelah mendengarkan komentar mereka, Yesus mengatakan kepada mereka apa yang akan terjadi di masa depan. Yesus mengatakan kepada mereka bahwa tidak ada batu yang akan berdiri di atas batu lainnya, atau bahwa Yerusalem akan benar-benar dihancurkan. </w:t>
      </w:r>
    </w:p>
    <w:p>
      <w:pPr/>
      <w:r>
        <w:rPr>
          <w:lang w:val="id_ID" w:bidi="id_ID"/>
        </w:rPr>
      </w:r>
      <w:r>
        <w:rPr>
          <w:lang w:val="id_ID" w:bidi="id_ID"/>
        </w:rPr>
        <w:t xml:space="preserve">Penting untuk diingat bahwa Yesus tidak menanggapi secara langsung atas pertanyaan tentang kapan peristiwa itu akan terjadi. Sebaliknya, Yesus memberikan peringatan kepada para murid-Nya tentang pemalsuan. Yesus menginstruksikan mereka untuk tidak percaya jika seseorang mengatakan "Akulah Dia" atau "Akulah Mesias." Yesus mengatakan mereka akan mendengar tentang revolusi dan perang. </w:t>
      </w:r>
    </w:p>
    <w:p>
      <w:pPr/>
      <w:r>
        <w:rPr>
          <w:lang w:val="id_ID" w:bidi="id_ID"/>
        </w:rPr>
      </w:r>
      <w:r>
        <w:rPr>
          <w:lang w:val="id_ID" w:bidi="id_ID"/>
        </w:rPr>
        <w:t xml:space="preserve">Penting untuk diingat bahwa ketika Yesus mengatakan bahwa hal-hal ini harus terjadi terlebih dahulu, tetapi akhir tidak akan terjadi pada saat itu, bahwa Yesus berbicara tentang peristiwa yang akan terjadi tanpa keraguan di masa depan. Peristiwa-peristiwa ini adalah penanda bahwa akhir sudah dekat tetapi bahwa hal itu tidak akan segera terjadi. </w:t>
      </w:r>
    </w:p>
    <w:p>
      <w:pPr/>
      <w:r>
        <w:rPr>
          <w:lang w:val="id_ID" w:bidi="id_ID"/>
        </w:rPr>
      </w:r>
      <w:r>
        <w:rPr>
          <w:lang w:val="id_ID" w:bidi="id_ID"/>
        </w:rPr>
        <w:t xml:space="preserve">Penting untuk diingat bahwa Lukas menggunakan kalimat "Kemudian ia berkata kepada mereka" atau "Kemudian ia menambahkan" untuk memberikan penekanan pada kalimat berikutnya. Lukas ingin para pendengar memperhatikan kalimat berikutnya. Yesus terus berbicara tanpa gangguan. Yesus mengatakan kepada mereka bahwa akan ada perang, gempa bumi, kelaparan, wabah, peristiwa yang menakutkan dan tanda-tanda di surga atau langit. Ini adalah tanda-tanda bahwa akhir zaman sudah dekat. </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 xml:space="preserve">Dalam sesi ini, tim akan mendramatisir kisah tersebut. </w:t>
      </w:r>
    </w:p>
    <w:p>
      <w:pPr/>
      <w:r>
        <w:rPr>
          <w:lang w:val="id_ID" w:bidi="id_ID"/>
        </w:rPr>
      </w:r>
      <w:r>
        <w:rPr>
          <w:lang w:val="id_ID" w:bidi="id_ID"/>
        </w:rPr>
        <w:t>Kisah ini memiliki dua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Mesias palsu</w:t>
      </w:r>
    </w:p>
    <w:p>
      <w:pPr>
        <w:pStyle w:val="ListBullet"/>
        <w:spacing w:line="240" w:lineRule="auto"/>
        <w:ind w:left="720"/>
      </w:pPr>
      <w:r>
        <w:rPr>
          <w:lang w:val="id_ID" w:bidi="id_ID"/>
        </w:rPr>
      </w:r>
      <w:r>
        <w:rPr>
          <w:lang w:val="id_ID" w:bidi="id_ID"/>
        </w:rPr>
        <w:t>Orang-orang yang saling berperang</w:t>
      </w:r>
    </w:p>
    <w:p>
      <w:pPr>
        <w:pStyle w:val="ListBullet"/>
        <w:spacing w:line="240" w:lineRule="auto"/>
        <w:ind w:left="720"/>
      </w:pPr>
      <w:r>
        <w:rPr>
          <w:lang w:val="id_ID" w:bidi="id_ID"/>
        </w:rPr>
      </w:r>
      <w:r>
        <w:rPr>
          <w:lang w:val="id_ID" w:bidi="id_ID"/>
        </w:rPr>
        <w:t>Para pemberontak</w:t>
      </w:r>
    </w:p>
    <w:p>
      <w:pPr>
        <w:pStyle w:val="ListBullet"/>
        <w:spacing w:line="240" w:lineRule="auto"/>
        <w:ind w:left="720"/>
      </w:pPr>
      <w:r>
        <w:rPr>
          <w:lang w:val="id_ID" w:bidi="id_ID"/>
        </w:rPr>
      </w:r>
      <w:r>
        <w:rPr>
          <w:lang w:val="id_ID" w:bidi="id_ID"/>
        </w:rPr>
        <w:t>Orang-orang yang kelaparan</w:t>
      </w:r>
    </w:p>
    <w:p>
      <w:pPr>
        <w:pStyle w:val="ListBullet"/>
        <w:spacing w:line="240" w:lineRule="auto"/>
        <w:ind w:left="720"/>
      </w:pPr>
      <w:r>
        <w:rPr>
          <w:lang w:val="id_ID" w:bidi="id_ID"/>
        </w:rPr>
      </w:r>
      <w:r>
        <w:rPr>
          <w:lang w:val="id_ID" w:bidi="id_ID"/>
        </w:rPr>
        <w:t>Orang-orang dengan penyakit</w:t>
      </w:r>
    </w:p>
    <w:p>
      <w:pPr>
        <w:pStyle w:val="ListBullet"/>
        <w:spacing w:line="240" w:lineRule="auto"/>
        <w:ind w:left="720"/>
      </w:pPr>
      <w:r>
        <w:rPr>
          <w:lang w:val="id_ID" w:bidi="id_ID"/>
        </w:rPr>
      </w:r>
      <w:r>
        <w:rPr>
          <w:lang w:val="id_ID" w:bidi="id_ID"/>
        </w:rPr>
        <w:t>Orang-orang yang mengalami bencana alam</w:t>
      </w:r>
    </w:p>
    <w:p>
      <w:pPr/>
      <w:r>
        <w:rPr>
          <w:lang w:val="id_ID" w:bidi="id_ID"/>
        </w:rPr>
      </w:r>
      <w:r>
        <w:rPr>
          <w:lang w:val="id_ID" w:bidi="id_ID"/>
        </w:rPr>
        <w:t>Minta tim untuk memerankan kisah ini dua kali. Mereka harus memerankannya dalam bahasa yang mereka terjemahkan. Pertama, minta mereka memerankan kisah itu tanpa berhenti. Pada saat tim memerankan kisah itu untuk kedua kali, hentikan mereka pada titik yang berbeda dalam kisah tersebut.</w:t>
      </w:r>
    </w:p>
    <w:p>
      <w:pPr/>
      <w:r>
        <w:rPr>
          <w:lang w:val="id_ID" w:bidi="id_ID"/>
        </w:rPr>
      </w:r>
      <w:r>
        <w:rPr>
          <w:lang w:val="id_ID" w:bidi="id_ID"/>
        </w:rPr>
        <w:t>Ketika tim memerankan kisah itu untuk pertama kali, perhatikan dialog, alur, plot, dan kronologi kisah tersebut. Perhatikan bagian penting atau sulit dari kisah maupun bagian yang akan diperankan dan jangan dilewati. Bantu tim untuk mengingat bagian dari kisah tersebut.</w:t>
      </w:r>
    </w:p>
    <w:p>
      <w:pPr/>
      <w:r>
        <w:rPr>
          <w:lang w:val="id_ID" w:bidi="id_ID"/>
        </w:rPr>
      </w:r>
      <w:r>
        <w:rPr>
          <w:lang w:val="id_ID" w:bidi="id_ID"/>
        </w:rPr>
        <w:t xml:space="preserve">Pastikan bahwa tim memerankan Yesus dan para murid-Nya keluar dari Bait Suci. Para murid melihat Bait Suci dan mengagumi bangunan itu. </w:t>
      </w:r>
    </w:p>
    <w:p>
      <w:pPr/>
      <w:r>
        <w:rPr>
          <w:lang w:val="id_ID" w:bidi="id_ID"/>
        </w:rPr>
      </w:r>
      <w:r>
        <w:rPr>
          <w:lang w:val="id_ID" w:bidi="id_ID"/>
        </w:rPr>
        <w:t xml:space="preserve">Pastikan bahwa tim memerankan penghancuran Bait Suci menggunakan alat peraga seperti batu atau kotak untuk melambangkan bagaimana tidak ada batu yang dibiarkan ditumpuk di atas batu lain. </w:t>
      </w:r>
    </w:p>
    <w:p>
      <w:pPr/>
      <w:r>
        <w:rPr>
          <w:lang w:val="id_ID" w:bidi="id_ID"/>
        </w:rPr>
      </w:r>
      <w:r>
        <w:rPr>
          <w:lang w:val="id_ID" w:bidi="id_ID"/>
        </w:rPr>
        <w:t xml:space="preserve">Pastikan bahwa tim memerankan para murid yang bertanya tentang waktu ketika peristiwa ini akan terjadi. </w:t>
      </w:r>
    </w:p>
    <w:p>
      <w:pPr/>
      <w:r>
        <w:rPr>
          <w:lang w:val="id_ID" w:bidi="id_ID"/>
        </w:rPr>
      </w:r>
      <w:r>
        <w:rPr>
          <w:lang w:val="id_ID" w:bidi="id_ID"/>
        </w:rPr>
        <w:t xml:space="preserve">Pastikan bahwa tim memerankan mesias palsu yang memanggil orang-orang kepada dirinya sendiri sementara Yesus menjelaskan. </w:t>
      </w:r>
    </w:p>
    <w:p>
      <w:pPr/>
      <w:r>
        <w:rPr>
          <w:lang w:val="id_ID" w:bidi="id_ID"/>
        </w:rPr>
      </w:r>
      <w:r>
        <w:rPr>
          <w:lang w:val="id_ID" w:bidi="id_ID"/>
        </w:rPr>
        <w:t xml:space="preserve">Pastikan bahwa tim memerankan di latar belakang orang-orang yang berbeda yang dipengaruhi oleh peristiwa yang digambarkan Yesus ketika Yesus berbicara tentang mereka. Carilah cara untuk menunjukkan bahwa peristiwa ini akan terjadi di masa depan. Yesus menggambarkan apa yang akan terjadi. Pastikan bahwa tim tidak menggambarkan ini ketika Yesus menyebabkan peristiwa ini terjadi dengan kuasa firman-Nya, tetapi lebih kepada ia tahu apa yang akan terjadi sebelum itu terjadi. </w:t>
      </w:r>
    </w:p>
    <w:p>
      <w:pPr/>
      <w:r>
        <w:rPr>
          <w:lang w:val="id_ID" w:bidi="id_ID"/>
        </w:rPr>
      </w:r>
      <w:r>
        <w:rPr>
          <w:lang w:val="id_ID" w:bidi="id_ID"/>
        </w:rPr>
        <w:t>Saat kelompok memerankan kisah ini untuk kedua kalinya, hentikan mereka pada titik-titik tertentu.</w:t>
      </w:r>
    </w:p>
    <w:p>
      <w:pPr/>
      <w:r>
        <w:rPr>
          <w:lang w:val="id_ID" w:bidi="id_ID"/>
        </w:rPr>
      </w:r>
      <w:r>
        <w:rPr>
          <w:lang w:val="id_ID" w:bidi="id_ID"/>
        </w:rPr>
        <w:t xml:space="preserve">Perankan Yesus dan para murid-Nya meninggalkan Bait Suci. Murid-murid menyatakan kekaguman mereka akan Bait Suci dan bagaimana bait itu dibangun. Yesus mengatakan kepada para murid bahwa akan ada saat ketika Bait Suci akan dihancurkan. </w:t>
      </w:r>
    </w:p>
    <w:p>
      <w:pPr/>
      <w:r>
        <w:rPr>
          <w:lang w:val="id_ID" w:bidi="id_ID"/>
        </w:rPr>
      </w:r>
      <w:r>
        <w:rPr>
          <w:lang w:val="id_ID" w:bidi="id_ID"/>
        </w:rPr>
        <w:t>Hentikan adegannya: Tanyakan kepada aktor yang memerankan murid Yesus, ”Bagaimana perasaan Anda?” Anda mungkin mendengar hal-hal seperti, "Saya merasa bangga dengan Bait Suci," "Orang-orang kita membangun Bait Suci yang indah bagi Allah," dan "Saya sedih karena Bait Suci kami akan dihancurkan." Ulangi adegannya.</w:t>
      </w:r>
    </w:p>
    <w:p>
      <w:pPr/>
      <w:r>
        <w:rPr>
          <w:lang w:val="id_ID" w:bidi="id_ID"/>
        </w:rPr>
      </w:r>
      <w:r>
        <w:rPr>
          <w:lang w:val="id_ID" w:bidi="id_ID"/>
        </w:rPr>
        <w:t xml:space="preserve">Perankan para murid bertanya kepada Yesus kapan kehancuran Bait Suci akan terjadi dan apa yang akan menjadi tanda-tanda sebelum itu terjadi. </w:t>
      </w:r>
    </w:p>
    <w:p>
      <w:pPr/>
      <w:r>
        <w:rPr>
          <w:lang w:val="id_ID" w:bidi="id_ID"/>
        </w:rPr>
      </w:r>
      <w:r>
        <w:rPr>
          <w:lang w:val="id_ID" w:bidi="id_ID"/>
        </w:rPr>
        <w:t>Hentikan adegannya: Tanyakan kepada aktor yang memerankan Yesus, ”Bagaimana perasaan Anda?” Saudara mungkin mendengar hal-hal seperti, "Sedih. Saya tahu itu akan menjadi masa-masa sulit," "Saya senang mereka percaya kepada saya dan ingin tahu lebih banyak," dan "Tidak akan mudah bagi mereka untuk mendengar." Ulangi adegannya.</w:t>
      </w:r>
    </w:p>
    <w:p>
      <w:pPr/>
      <w:r>
        <w:rPr>
          <w:lang w:val="id_ID" w:bidi="id_ID"/>
        </w:rPr>
      </w:r>
      <w:r>
        <w:rPr>
          <w:lang w:val="id_ID" w:bidi="id_ID"/>
        </w:rPr>
        <w:t xml:space="preserve">Perankan Yesus yang sedang berdoa. Juga perankan jawabannya ketika Yesus sedang berbicara. Seseorang mengatakan bahwa mereka adalah mesias, tetapi para murid tidak mengikuti-Nya. Orang-orang berada dalam perang dan revolusi, tetapi para murid tidak takut seperti orang lain. Perankan bangsa-bangsa dan kerajaan yang berperang satu sama lain. Orang-orang mengalami gempa bumi, kelaparan, bencana alam, dan penyakit. Tunjukkan bagaimana para aktor sedang merasa takut dengan hal-hal yang terjadi di sekitar mereka dan juga sedang melihat ke langit. </w:t>
      </w:r>
    </w:p>
    <w:p>
      <w:pPr/>
      <w:r>
        <w:rPr>
          <w:lang w:val="id_ID" w:bidi="id_ID"/>
        </w:rPr>
      </w:r>
      <w:r>
        <w:rPr>
          <w:lang w:val="id_ID" w:bidi="id_ID"/>
        </w:rPr>
        <w:t xml:space="preserve">Hentikan adegannya: Tanyakan kepada aktor yang memerankan orang-orang yang mengalami bencana alam, ”Bagaimana perasaan Anda?” Anda mungkin mendengar hal-hal seperti, "Takut." Apa yang akan terjadi selanjutnya?" "Sedih. Sangat banyak orang yang menderita. Di mana Allah?" dan "Putus asa. Tidak ada seorang pun yang datang untuk membantu saya." Tanyakan kepada aktor yang memerankan murid-murid, "Bagaimana perasaan Anda?" Anda mungkin mendengar hal-hal seperti, "Khawatir, itu terdengar mengerikan," "Saya tidak akan mengikuti orang lain yang mengatakan bahwa mereka adalah mesias karena saya mengenal Yesus," dan "Ragu-ragu. Bagaimana mungkin saya tidak merasa takut?" </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Yesus bersama </w:t>
      </w:r>
      <w:r>
        <w:rPr>
          <w:b/>
          <w:lang w:val="id_ID" w:bidi="id_ID"/>
        </w:rPr>
        <w:t>para murid-Nya</w:t>
      </w:r>
      <w:r>
        <w:rPr>
          <w:lang w:val="id_ID" w:bidi="id_ID"/>
        </w:rPr>
        <w:t xml:space="preserve"> atau para pengikut terdekat, dan mereka sedang mengagumi </w:t>
      </w:r>
      <w:r>
        <w:rPr>
          <w:b/>
          <w:lang w:val="id_ID" w:bidi="id_ID"/>
        </w:rPr>
        <w:t>Bait Suci</w:t>
      </w:r>
      <w:r>
        <w:rPr>
          <w:lang w:val="id_ID" w:bidi="id_ID"/>
        </w:rPr>
        <w:t xml:space="preserve">. Bait Suci merujuk kepada "rumah Allah" atau tempat di </w:t>
      </w:r>
      <w:hyperlink r:id="rId21">
        <w:r>
          <w:rPr>
            <w:lang w:val="id_ID" w:bidi="id_ID"/>
          </w:rPr>
          <w:rPr>
            <w:color w:val="0000EE"/>
            <w:u w:val="single"/>
          </w:rPr>
          <w:t>Yerusalem</w:t>
        </w:r>
      </w:hyperlink>
      <w:r>
        <w:rPr>
          <w:lang w:val="id_ID" w:bidi="id_ID"/>
        </w:rPr>
        <w:t xml:space="preserve"> dimana Allah berdiam di tengah umat-Nya. Ini termasuk bangunan Bait Suci dan dinding luar dan pelataran. Secara khusus, Bait Suci ini dibangun kembali oleh Herodes Agung pada zaman Yesus dan dua kali labih besar dari sebelumnya. Pastikan untuk menerjemahkan murid-murid dan Bait Suci dengan cara yang sama seperti yang Anda lakukan sebelumnya. Kedua istilah, </w:t>
      </w:r>
      <w:hyperlink r:id="rId171">
        <w:r>
          <w:rPr>
            <w:lang w:val="id_ID" w:bidi="id_ID"/>
          </w:rPr>
          <w:rPr>
            <w:color w:val="0000EE"/>
            <w:u w:val="single"/>
          </w:rPr>
          <w:t>murid-murid</w:t>
        </w:r>
      </w:hyperlink>
      <w:r>
        <w:rPr>
          <w:lang w:val="id_ID" w:bidi="id_ID"/>
        </w:rPr>
        <w:t xml:space="preserve"> dan </w:t>
      </w:r>
      <w:hyperlink r:id="rId20">
        <w:r>
          <w:rPr>
            <w:lang w:val="id_ID" w:bidi="id_ID"/>
          </w:rPr>
          <w:rPr>
            <w:color w:val="0000EE"/>
            <w:u w:val="single"/>
          </w:rPr>
          <w:t>Bait Suci</w:t>
        </w:r>
      </w:hyperlink>
      <w:r>
        <w:rPr>
          <w:lang w:val="id_ID" w:bidi="id_ID"/>
        </w:rPr>
        <w:t xml:space="preserve"> terdapat di Glosarium Utama. </w:t>
      </w:r>
    </w:p>
    <w:p>
      <w:pPr/>
      <w:r>
        <w:rPr>
          <w:lang w:val="id_ID" w:bidi="id_ID"/>
        </w:rPr>
      </w:r>
      <w:r>
        <w:rPr>
          <w:lang w:val="id_ID" w:bidi="id_ID"/>
        </w:rPr>
        <w:t xml:space="preserve">Yesus mengatakan bahwa Bait Suci akan dihancurkan di masa depan. para murid-Nya mengajukan pertanyaan dan menyebut-Nya </w:t>
      </w:r>
      <w:r>
        <w:rPr>
          <w:b/>
          <w:lang w:val="id_ID" w:bidi="id_ID"/>
        </w:rPr>
        <w:t>Guru</w:t>
      </w:r>
      <w:r>
        <w:rPr>
          <w:lang w:val="id_ID" w:bidi="id_ID"/>
        </w:rPr>
        <w:t xml:space="preserve">, atau gelar yang sopan untuk seorang pemimpin agama. Pastikan untuk menerjemahkan Guru dengan cara yang sama seperti yang telah Anda lakukan sebelumnya. </w:t>
      </w:r>
      <w:hyperlink r:id="rId103">
        <w:r>
          <w:rPr>
            <w:lang w:val="id_ID" w:bidi="id_ID"/>
          </w:rPr>
          <w:rPr>
            <w:color w:val="0000EE"/>
            <w:u w:val="single"/>
          </w:rPr>
          <w:t>Guru</w:t>
        </w:r>
      </w:hyperlink>
      <w:r>
        <w:rPr>
          <w:lang w:val="id_ID" w:bidi="id_ID"/>
        </w:rPr>
        <w:t xml:space="preserve"> terdapat di Daftar Kata Utama. </w:t>
      </w:r>
    </w:p>
    <w:p>
      <w:pPr/>
      <w:r>
        <w:rPr>
          <w:lang w:val="id_ID" w:bidi="id_ID"/>
        </w:rPr>
      </w:r>
      <w:r>
        <w:rPr>
          <w:lang w:val="id_ID" w:bidi="id_ID"/>
        </w:rPr>
        <w:t xml:space="preserve">Para pengikut Yesus bertanya kepada-Nya mengenai tanda bahwa </w:t>
      </w:r>
      <w:r>
        <w:rPr>
          <w:b/>
          <w:lang w:val="id_ID" w:bidi="id_ID"/>
        </w:rPr>
        <w:t>hal-hal</w:t>
      </w:r>
      <w:r>
        <w:rPr>
          <w:lang w:val="id_ID" w:bidi="id_ID"/>
        </w:rPr>
        <w:t xml:space="preserve"> itu akan segera terjadi. Di sini "tanda" merujuk kepada sinyal atau petunjuk bahwa sesuatu itu benar dan akan terjadi. Pastikan untuk menerjemahkan tanda dengan cara yang sama seperti yang telah Anda lakukan pada bagian-bagian sebelumnya. </w:t>
      </w:r>
      <w:hyperlink r:id="rId570">
        <w:r>
          <w:rPr>
            <w:lang w:val="id_ID" w:bidi="id_ID"/>
          </w:rPr>
          <w:rPr>
            <w:color w:val="0000EE"/>
            <w:u w:val="single"/>
          </w:rPr>
          <w:t>Tanda</w:t>
        </w:r>
      </w:hyperlink>
      <w:r>
        <w:rPr>
          <w:lang w:val="id_ID" w:bidi="id_ID"/>
        </w:rPr>
        <w:t xml:space="preserve"> terdapat di Daftar Kata Utama. </w:t>
      </w:r>
    </w:p>
    <w:p>
      <w:pPr/>
      <w:r>
        <w:rPr>
          <w:lang w:val="id_ID" w:bidi="id_ID"/>
        </w:rPr>
      </w:r>
      <w:r>
        <w:rPr>
          <w:lang w:val="id_ID" w:bidi="id_ID"/>
        </w:rPr>
        <w:t xml:space="preserve">Yesus mengatakan bahwa di masa depan bahwa </w:t>
      </w:r>
      <w:r>
        <w:rPr>
          <w:b/>
          <w:lang w:val="id_ID" w:bidi="id_ID"/>
        </w:rPr>
        <w:t>bangsa</w:t>
      </w:r>
      <w:r>
        <w:rPr>
          <w:lang w:val="id_ID" w:bidi="id_ID"/>
        </w:rPr>
        <w:t xml:space="preserve"> akan berperang melawan bangsa dan </w:t>
      </w:r>
      <w:r>
        <w:rPr>
          <w:b/>
          <w:lang w:val="id_ID" w:bidi="id_ID"/>
        </w:rPr>
        <w:t>kerajaan</w:t>
      </w:r>
      <w:r>
        <w:rPr>
          <w:lang w:val="id_ID" w:bidi="id_ID"/>
        </w:rPr>
        <w:t xml:space="preserve"> akan berperang melawan kerajaan-kerajaan. Bangsa merujuk kepada suku, kelompok etnis, atau orang-orang dari suatu negara. Kerajaan merujuk pada negeri yang dikuasai oleh seorang raja. Pastikan untuk menerjemahkan bangsa dan kerajaan dengan cara yang sama seperti yang telah Anda lakukan sebelumnya. Kedua istilah, </w:t>
      </w:r>
      <w:hyperlink r:id="rId230">
        <w:r>
          <w:rPr>
            <w:lang w:val="id_ID" w:bidi="id_ID"/>
          </w:rPr>
          <w:rPr>
            <w:color w:val="0000EE"/>
            <w:u w:val="single"/>
          </w:rPr>
          <w:t>bangsa</w:t>
        </w:r>
      </w:hyperlink>
      <w:r>
        <w:rPr>
          <w:lang w:val="id_ID" w:bidi="id_ID"/>
        </w:rPr>
        <w:t xml:space="preserve"> dan </w:t>
      </w:r>
      <w:hyperlink r:id="rId251">
        <w:r>
          <w:rPr>
            <w:lang w:val="id_ID" w:bidi="id_ID"/>
          </w:rPr>
          <w:rPr>
            <w:color w:val="0000EE"/>
            <w:u w:val="single"/>
          </w:rPr>
          <w:t>kerajaan</w:t>
        </w:r>
      </w:hyperlink>
      <w:r>
        <w:rPr>
          <w:lang w:val="id_ID" w:bidi="id_ID"/>
        </w:rPr>
        <w:t xml:space="preserve">, terdapat di Glosarium Utama. </w:t>
      </w:r>
    </w:p>
    <w:p>
      <w:pPr/>
      <w:r>
        <w:rPr>
          <w:lang w:val="id_ID" w:bidi="id_ID"/>
        </w:rPr>
      </w:r>
      <w:r>
        <w:rPr>
          <w:lang w:val="id_ID" w:bidi="id_ID"/>
        </w:rPr>
        <w:t xml:space="preserve">Yesus mengatakan akan ada tanda-tanda yang menakutkan di </w:t>
      </w:r>
      <w:r>
        <w:rPr>
          <w:b/>
          <w:lang w:val="id_ID" w:bidi="id_ID"/>
        </w:rPr>
        <w:t>langit</w:t>
      </w:r>
      <w:r>
        <w:rPr>
          <w:lang w:val="id_ID" w:bidi="id_ID"/>
        </w:rPr>
        <w:t xml:space="preserve">. Di sini, surga merujuk kepada langit. Pastikan untuk menerjemahkan surga, yang berarti langit, dengan cara yang sama yang telah Anda lakukan sebelumnya. </w:t>
      </w:r>
      <w:hyperlink r:id="rId68">
        <w:r>
          <w:rPr>
            <w:lang w:val="id_ID" w:bidi="id_ID"/>
          </w:rPr>
          <w:rPr>
            <w:color w:val="0000EE"/>
            <w:u w:val="single"/>
          </w:rPr>
          <w:t>Surga</w:t>
        </w:r>
      </w:hyperlink>
      <w:r>
        <w:rPr>
          <w:lang w:val="id_ID" w:bidi="id_ID"/>
        </w:rPr>
        <w:t xml:space="preserve"> terdapat di Daftar Kata Utama. </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itu, secara berkelompok, dalam bahasa sendiri.</w:t>
      </w:r>
    </w:p>
    <w:p>
      <w:pPr/>
      <w:r>
        <w:rPr>
          <w:lang w:val="id_ID" w:bidi="id_ID"/>
        </w:rPr>
      </w:r>
      <w:r>
        <w:rPr>
          <w:lang w:val="id_ID" w:bidi="id_ID"/>
        </w:rPr>
        <w:t>Pertama, seluruh kelompok harus berlatih menceritakan perikop itu dalam bahasa sendiri. Ingatlah untuk menyertakan hal-hal yang sudah ditentukan dalam tahap-tahap sebelumnya, seperti kronologi, kata, frasa, emosi, atau apa pun yang sudah dibahas.</w:t>
      </w:r>
    </w:p>
    <w:p>
      <w:pPr/>
      <w:r>
        <w:rPr>
          <w:lang w:val="id_ID" w:bidi="id_ID"/>
        </w:rPr>
      </w:r>
      <w:r>
        <w:rPr>
          <w:lang w:val="id_ID" w:bidi="id_ID"/>
        </w:rPr>
        <w:t xml:space="preserve">Satu anggota harus mengucapkan beberapa kalimat dari perikop itu dan berhenti sebentar. Anggota kelompok lain harus mengucapkan kalimat selanjutnya dari perikop itu tersebut dan berhenti sejenak. Lakukan ini sampai kelompok telah menceritakan kembali seluruh teks. Anggota-anggota kelompok dapat saling memperbaiki dalam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teks tersebut tanpa interupsi setidaknya satu kali. Seorang anggota kelompok dapat menggunakan benda apa saja, gerakan, atau papan cerita untuk membantu mereka mengingat teks tersebut.</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siapa dari teks tersebut yang Anda paling sukai. Anda mungkin memutuskan untuk menyukai cara bercerita seorang anggota kelompok untuk suatu adegan, tetapi menyukai cara anggota kelompok lain menceritakan adegan lainnya. </w:t>
      </w:r>
    </w:p>
    <w:p>
      <w:pPr/>
      <w:r>
        <w:rPr>
          <w:lang w:val="id_ID" w:bidi="id_ID"/>
        </w:rPr>
      </w:r>
      <w:r>
        <w:rPr>
          <w:lang w:val="id_ID" w:bidi="id_ID"/>
        </w:rPr>
        <w:t>Hentikan sejenak audio ini di sini.</w:t>
      </w:r>
    </w:p>
    <w:p>
      <w:pPr/>
      <w:r>
        <w:rPr>
          <w:lang w:val="id_ID" w:bidi="id_ID"/>
        </w:rPr>
      </w:r>
      <w:r>
        <w:rPr>
          <w:lang w:val="id_ID" w:bidi="id_ID"/>
        </w:rPr>
        <w:t>Akhirnya, kelompok dapat menyusun versi akhir dari perikop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Lukas 21:5–11</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571">
        <w:r>
          <w:rPr>
            <w:lang w:val="id_ID" w:bidi="id_ID"/>
          </w:rPr>
          <w:rPr>
            <w:color w:val="0000EE"/>
            <w:u w:val="single"/>
          </w:rPr>
          <w:t>Dengar dan Renungkan</w:t>
        </w:r>
      </w:hyperlink>
      <w:r>
        <w:rPr>
          <w:lang w:val="id_ID" w:bidi="id_ID"/>
        </w:rPr>
        <w:t xml:space="preserve"> (522 KB)</w:t>
      </w:r>
      <w:r>
        <w:rPr>
          <w:lang w:val="id_ID" w:bidi="id_ID"/>
        </w:rPr>
      </w:r>
    </w:p>
    <w:p>
      <w:pPr>
        <w:pStyle w:val="ListBullet"/>
        <w:spacing w:line="240" w:lineRule="auto"/>
        <w:ind w:left="720"/>
      </w:pPr>
      <w:r>
        <w:rPr>
          <w:lang w:val="id_ID" w:bidi="id_ID"/>
        </w:rPr>
      </w:r>
      <w:hyperlink r:id="rId572">
        <w:r>
          <w:rPr>
            <w:lang w:val="id_ID" w:bidi="id_ID"/>
          </w:rPr>
          <w:rPr>
            <w:color w:val="0000EE"/>
            <w:u w:val="single"/>
          </w:rPr>
          <w:t>Menyiapkan Panggung</w:t>
        </w:r>
      </w:hyperlink>
      <w:r>
        <w:rPr>
          <w:lang w:val="id_ID" w:bidi="id_ID"/>
        </w:rPr>
        <w:t xml:space="preserve"> (4.7 MB)</w:t>
      </w:r>
      <w:r>
        <w:rPr>
          <w:lang w:val="id_ID" w:bidi="id_ID"/>
        </w:rPr>
      </w:r>
    </w:p>
    <w:p>
      <w:pPr>
        <w:pStyle w:val="ListBullet"/>
        <w:spacing w:line="240" w:lineRule="auto"/>
        <w:ind w:left="720"/>
      </w:pPr>
      <w:r>
        <w:rPr>
          <w:lang w:val="id_ID" w:bidi="id_ID"/>
        </w:rPr>
      </w:r>
      <w:hyperlink r:id="rId573">
        <w:r>
          <w:rPr>
            <w:lang w:val="id_ID" w:bidi="id_ID"/>
          </w:rPr>
          <w:rPr>
            <w:color w:val="0000EE"/>
            <w:u w:val="single"/>
          </w:rPr>
          <w:t>Menjelaskan Adegan</w:t>
        </w:r>
      </w:hyperlink>
      <w:r>
        <w:rPr>
          <w:lang w:val="id_ID" w:bidi="id_ID"/>
        </w:rPr>
        <w:t xml:space="preserve"> (2.9 MB)</w:t>
      </w:r>
      <w:r>
        <w:rPr>
          <w:lang w:val="id_ID" w:bidi="id_ID"/>
        </w:rPr>
      </w:r>
    </w:p>
    <w:p>
      <w:pPr>
        <w:pStyle w:val="ListBullet"/>
        <w:spacing w:line="240" w:lineRule="auto"/>
        <w:ind w:left="720"/>
      </w:pPr>
      <w:r>
        <w:rPr>
          <w:lang w:val="id_ID" w:bidi="id_ID"/>
        </w:rPr>
      </w:r>
      <w:hyperlink r:id="rId574">
        <w:r>
          <w:rPr>
            <w:lang w:val="id_ID" w:bidi="id_ID"/>
          </w:rPr>
          <w:rPr>
            <w:color w:val="0000EE"/>
            <w:u w:val="single"/>
          </w:rPr>
          <w:t>Memperagakan Bacaan</w:t>
        </w:r>
      </w:hyperlink>
      <w:r>
        <w:rPr>
          <w:lang w:val="id_ID" w:bidi="id_ID"/>
        </w:rPr>
        <w:t xml:space="preserve"> (3.6 MB)</w:t>
      </w:r>
      <w:r>
        <w:rPr>
          <w:lang w:val="id_ID" w:bidi="id_ID"/>
        </w:rPr>
      </w:r>
    </w:p>
    <w:p>
      <w:pPr>
        <w:pStyle w:val="ListBullet"/>
        <w:spacing w:line="240" w:lineRule="auto"/>
        <w:ind w:left="720"/>
      </w:pPr>
      <w:r>
        <w:rPr>
          <w:lang w:val="id_ID" w:bidi="id_ID"/>
        </w:rPr>
      </w:r>
      <w:hyperlink r:id="rId575">
        <w:r>
          <w:rPr>
            <w:lang w:val="id_ID" w:bidi="id_ID"/>
          </w:rPr>
          <w:rPr>
            <w:color w:val="0000EE"/>
            <w:u w:val="single"/>
          </w:rPr>
          <w:t>Melengkapi yang Kurang</w:t>
        </w:r>
      </w:hyperlink>
      <w:r>
        <w:rPr>
          <w:lang w:val="id_ID" w:bidi="id_ID"/>
        </w:rPr>
        <w:t xml:space="preserve"> (1.8 MB)</w:t>
      </w:r>
      <w:r>
        <w:rPr>
          <w:lang w:val="id_ID" w:bidi="id_ID"/>
        </w:rPr>
      </w:r>
    </w:p>
    <w:p>
      <w:pPr>
        <w:pStyle w:val="ListBullet"/>
        <w:spacing w:line="240" w:lineRule="auto"/>
        <w:ind w:left="720"/>
      </w:pPr>
      <w:r>
        <w:rPr>
          <w:lang w:val="id_ID" w:bidi="id_ID"/>
        </w:rPr>
      </w:r>
      <w:hyperlink r:id="rId576">
        <w:r>
          <w:rPr>
            <w:lang w:val="id_ID" w:bidi="id_ID"/>
          </w:rPr>
          <w:rPr>
            <w:color w:val="0000EE"/>
            <w:u w:val="single"/>
          </w:rPr>
          <w:t>Menyampaikan Firman Tuhan</w:t>
        </w:r>
      </w:hyperlink>
      <w:r>
        <w:rPr>
          <w:lang w:val="id_ID" w:bidi="id_ID"/>
        </w:rPr>
        <w:t xml:space="preserve"> (1.4 MB)</w:t>
      </w:r>
      <w:r>
        <w:rPr>
          <w:lang w:val="id_ID" w:bidi="id_ID"/>
        </w:rPr>
      </w:r>
      <w:r>
        <w:rPr>
          <w:lang w:val="id_ID" w:bidi="id_ID"/>
        </w:rPr>
      </w:r>
      <w:r>
        <w:rPr>
          <w:lang w:val="id_ID" w:bidi="id_ID"/>
        </w:rPr>
      </w:r>
    </w:p>
    <w:p>
      <w:pPr/>
      <w:r>
        <w:rPr>
          <w:lang w:val="id_ID" w:bidi="id_ID"/>
        </w:rPr>
      </w:r>
    </w:p>
    <w:p>
      <w:pPr>
        <w:pStyle w:val="Heading2"/>
      </w:pPr>
      <w:r>
        <w:rPr>
          <w:lang w:val="id_ID" w:bidi="id_ID"/>
        </w:rPr>
        <w:t>Lukas 21:12–19</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Dengarkan Lukas 21:12–19 dan renungkan di dalam hati Anda. Dengarkan teks sebanyak tiga kali (dalam tiga terjemahan yang berbeda, jika memungkinkan). Kemudian sebagai satu tim diskusikan pertanyaan-pertanyaan berikut ini:</w:t>
      </w:r>
    </w:p>
    <w:p>
      <w:pPr>
        <w:pStyle w:val="ListBullet"/>
        <w:spacing w:line="240" w:lineRule="auto"/>
        <w:ind w:left="720"/>
      </w:pPr>
      <w:r>
        <w:rPr>
          <w:lang w:val="id_ID" w:bidi="id_ID"/>
        </w:rPr>
      </w:r>
      <w:r>
        <w:rPr>
          <w:lang w:val="id_ID" w:bidi="id_ID"/>
        </w:rPr>
        <w:t xml:space="preserve">Apa yang Anda suka dalam kisah ini? </w:t>
      </w:r>
    </w:p>
    <w:p>
      <w:pPr>
        <w:pStyle w:val="ListBullet"/>
        <w:spacing w:line="240" w:lineRule="auto"/>
        <w:ind w:left="720"/>
      </w:pPr>
      <w:r>
        <w:rPr>
          <w:lang w:val="id_ID" w:bidi="id_ID"/>
        </w:rPr>
      </w:r>
      <w:r>
        <w:rPr>
          <w:lang w:val="id_ID" w:bidi="id_ID"/>
        </w:rPr>
        <w:t xml:space="preserve">Apa yang Anda tidak suka atau tidak mengerti? </w:t>
      </w:r>
    </w:p>
    <w:p>
      <w:pPr>
        <w:pStyle w:val="ListBullet"/>
        <w:spacing w:line="240" w:lineRule="auto"/>
        <w:ind w:left="720"/>
      </w:pPr>
      <w:r>
        <w:rPr>
          <w:lang w:val="id_ID" w:bidi="id_ID"/>
        </w:rPr>
      </w:r>
      <w:r>
        <w:rPr>
          <w:lang w:val="id_ID" w:bidi="id_ID"/>
        </w:rPr>
        <w:t>Apa yang kisah ini katakan tentang Yesus?</w:t>
      </w:r>
    </w:p>
    <w:p>
      <w:pPr>
        <w:pStyle w:val="ListBullet"/>
        <w:spacing w:line="240" w:lineRule="auto"/>
        <w:ind w:left="720"/>
      </w:pPr>
      <w:r>
        <w:rPr>
          <w:lang w:val="id_ID" w:bidi="id_ID"/>
        </w:rPr>
      </w:r>
      <w:r>
        <w:rPr>
          <w:lang w:val="id_ID" w:bidi="id_ID"/>
        </w:rPr>
        <w:t>Apa yang kisah ini katakan tentang manusia?</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Yesus dan para murid-Nya berada di Bait Suci di Yerusalem Kerumunan besar telah mendengarkan ajaran-ajaran Yesus. Dalam kisah terakhir, Yesus mengatakan kepada para pengikut-Nya apa yang akan terjadi pada Bait Suci dan tanda-tanda apa yang harus mereka cari untuk mengetahui akhir waktu sudah dekat. Sekarang, Yesus memperingatkan para murid-Nya tentang penganiayaan yang akan mereka hadapi di masa depan sebelum musuh-musuh Israel menghancurkan Bait Suci. </w:t>
      </w:r>
    </w:p>
    <w:p>
      <w:pPr/>
      <w:r>
        <w:rPr>
          <w:lang w:val="id_ID" w:bidi="id_ID"/>
        </w:rPr>
      </w:r>
      <w:r>
        <w:rPr>
          <w:lang w:val="id_ID" w:bidi="id_ID"/>
        </w:rPr>
        <w:t xml:space="preserve">Ketika Yesus mengatakan "tetapi sebelum semua ini," Yesus mengatakan kepada para murid-Nya apa yang akan terjadi di masa depan sebelum kehancuran Yerusalem. Yesus mengatakan bahwa musuh-musuh akan meletakkan tangan, atau menangkap dan menahan, para murid. Orang-orang akan menganiaya, atau memperlakukan dan menghukum dengan kejam para murid karena mereka mengikuti Yesus. Yesus memperingatkan para murid-Nya bahwa orang-orang akan membawa beberapa dari mereka ke sinagoge untuk diadili. Sinagoge biasanya merujuk kepada tempat ibadah Yahudi, tetapi mereka juga adalah tempat di mana para pemimpin Yahudi memutuskan apakah akan mengambil tindakan pendisiplinan jika seseorang melanggar hukum Allah. Yesus menyiratkan bahwa para pemimpin sinagoge akan bermusuhan terhadap para murid dan menuduh mereka melakukan kesalahan sehingga mereka akan dimasukkan ke dalam penjara. Penjara merujuk kepada tempat di mana para murid akan dikurung dan dijaga sehingga mereka tidak dapat pergi. </w:t>
      </w:r>
    </w:p>
    <w:p>
      <w:pPr/>
      <w:r>
        <w:rPr>
          <w:lang w:val="id_ID" w:bidi="id_ID"/>
        </w:rPr>
      </w:r>
      <w:r>
        <w:rPr>
          <w:lang w:val="id_ID" w:bidi="id_ID"/>
        </w:rPr>
        <w:t xml:space="preserve">Berhenti dan tunjukkan kepada tim Anda gambar rumah ibadah Yahudi dan penjara Romawi. </w:t>
      </w:r>
    </w:p>
    <w:p>
      <w:pPr/>
      <w:r>
        <w:rPr>
          <w:lang w:val="id_ID" w:bidi="id_ID"/>
        </w:rPr>
      </w:r>
      <w:r>
        <w:rPr>
          <w:lang w:val="id_ID" w:bidi="id_ID"/>
        </w:rPr>
        <w:t xml:space="preserve">Yesus mengatakan bahwa para penuduh akan membawa beberapa pengikut-Nya kepada para raja dan para gubernur untuk diadili dan dihakimi. Seorang raja adalah seseorang yang merupakan penguasa tertinggi atas suatu wilayah atau negeri. Seorang gubernur biasanya diangkat oleh seorang penguasa besar dan dianggap kurang penting dari seorang raja. Kedua jenis otoritas memiliki kuasa untuk memutuskan apakah akan menghukum para murid atau tidak. Yesus mengatakan orang-orang akan menganiaya para murid karena nama Yesus, atau karena mereka mengikuti dan mematuhi Yesus. Tetapi Yesus ingin para murid-Nya melihat jenis penganiayaan ini sebagai kesempatan untuk memberikan kesaksian atau menunjukkan tentang Dia kepada para raja dan para pemimpin. </w:t>
      </w:r>
    </w:p>
    <w:p>
      <w:pPr/>
      <w:r>
        <w:rPr>
          <w:lang w:val="id_ID" w:bidi="id_ID"/>
        </w:rPr>
      </w:r>
      <w:r>
        <w:rPr>
          <w:lang w:val="id_ID" w:bidi="id_ID"/>
        </w:rPr>
        <w:t xml:space="preserve">Yesus mengatakan bahwa para murid harus menetapkan dalam pikiran mereka, atau bertekad kuat, untuk tidak khawatir tentang apa yang akan mereka katakan untuk membela diri mereka sendiri. Yesus tidak menyiratkan bahwa mereka akan membela diri secara fisik. Sebaliknya, Ia tidak ingin para murid-Nya khawatir tentang apa yang akan mereka katakan untuk menunjukkan bahwa mereka tidak bersalah. Para murid tidak perlu khawatir karena Yesus secara pribadi akan memberikan mereka kata-kata bijak untuk diucapkan ketika para penguasa mengadili mereka. Yesus menekankan bahwa Ia akan memberikan mereka kata-kata bijak sehingga para lawan mereka, atau musuh-musuh mereka tidak akan tahu bagaimana menyangkal atau bertentangan dengan apa yang mereka katakan. Musuh-musuh mereka tidak akan dapat berhasil melawan mereka. Seperti yang akan Anda ingat, para penentang Yesus sering dibungkam oleh jawaban yang bijaksana-Nya karena mereka tidak dapat membantah Dia. </w:t>
      </w:r>
    </w:p>
    <w:p>
      <w:pPr/>
      <w:r>
        <w:rPr>
          <w:lang w:val="id_ID" w:bidi="id_ID"/>
        </w:rPr>
      </w:r>
      <w:r>
        <w:rPr>
          <w:lang w:val="id_ID" w:bidi="id_ID"/>
        </w:rPr>
        <w:t xml:space="preserve">Berhenti dan diskusikan dengan tim Anda: Di mana dan bagaimana komunitas Anda menghakimi tindakan kriminal dalam budaya Anda? Bagaimana seseorang dapat membuktikan bahwa mereka tidak bersalah? </w:t>
      </w:r>
    </w:p>
    <w:p>
      <w:pPr/>
      <w:r>
        <w:rPr>
          <w:lang w:val="id_ID" w:bidi="id_ID"/>
        </w:rPr>
      </w:r>
      <w:r>
        <w:rPr>
          <w:lang w:val="id_ID" w:bidi="id_ID"/>
        </w:rPr>
        <w:t>Tidak hanya musuh akan menuduh para murid Yesus, tetapi Yesus mengatakan bahwa anggota keluarga dan teman-teman para murid juga akan mengkhianati mereka. Yesus maksudkan bahwa keluarga mereka akan menyerahkan para murid kepada musuh-musuh mereka seperti para pemimpin rumah ibadah. Ini sangat menyakitkan karena mereka adalah orang-orang yang dikasihi para murid. Setelah keluarga para murid mengkhianati mereka, pejabat pemerintah akan membunuh beberapa murid.</w:t>
      </w:r>
    </w:p>
    <w:p>
      <w:pPr/>
      <w:r>
        <w:rPr>
          <w:lang w:val="id_ID" w:bidi="id_ID"/>
        </w:rPr>
      </w:r>
      <w:r>
        <w:rPr>
          <w:lang w:val="id_ID" w:bidi="id_ID"/>
        </w:rPr>
        <w:t xml:space="preserve">Yesus mengatakan bahwa semua orang akan membenci para murid-Nya—semua orang yang tidak percaya kepada Yesus dan tidak mengikuti-Nya. Para murid akan dibenci karena mereka mengikuti dan mematuhi Yesus. </w:t>
      </w:r>
    </w:p>
    <w:p>
      <w:pPr/>
      <w:r>
        <w:rPr>
          <w:lang w:val="id_ID" w:bidi="id_ID"/>
        </w:rPr>
      </w:r>
      <w:r>
        <w:rPr>
          <w:lang w:val="id_ID" w:bidi="id_ID"/>
        </w:rPr>
        <w:t>Berhenti dan diskusikan dengan tim Anda: Bagaimana orang menunjukkan kebencian dalam budaya Anda? Untuk alasan apa orang-orang membenci orang lain?</w:t>
      </w:r>
    </w:p>
    <w:p>
      <w:pPr/>
      <w:r>
        <w:rPr>
          <w:lang w:val="id_ID" w:bidi="id_ID"/>
        </w:rPr>
      </w:r>
      <w:r>
        <w:rPr>
          <w:lang w:val="id_ID" w:bidi="id_ID"/>
        </w:rPr>
        <w:t xml:space="preserve">Tetapi Yesus mendorong para pengikut-Nya. Ia mengatakan bahwa meskipun orang-orang akan menganiaya dan bahkan membunuh beberapa dari mereka, bahwa para murid tidak akan menderita kerusakan permanen. Yesus menggunakan amsal "tidak ada rambut di kepalamu yang akan binasa." Ini tidak berarti musuh-musuh para murid tidak akan menyakiti mereka secara fisik, karena Yesus hanya mengatakan beberapa dari mereka akan mati. Sebaliknya, Yesus bermaksud bahwa musuh-musuh para murid tidak akan dapat menyakiti mereka secara permanen. Yesus mengatakan jika para murid berdiri teguh dan bertahan, atau tetap setia kepada Yesus, maka mereka akan mendapatkan kehidupan kekal bersama Allah. Ketahanan merujuk kepada ketekunan, atau bertahan, melalui penderitaan dan kesulitan. Yesus ingin para murid-Nya tetap setia kepada-Nya bahkan ketika mereka menghadapi penganiayaan dan menderita karena mematuhi-Nya karena mereka tahu bahwa upah mereka adalah memiliki hidup selamanya bersama Allah. </w:t>
      </w:r>
    </w:p>
    <w:p>
      <w:pPr/>
      <w:r>
        <w:rPr>
          <w:lang w:val="id_ID" w:bidi="id_ID"/>
        </w:rPr>
      </w:r>
      <w:r>
        <w:rPr>
          <w:lang w:val="id_ID" w:bidi="id_ID"/>
        </w:rPr>
        <w:t xml:space="preserve">Dalam kisah berikutnya, Yesus terus memperingatkan para murid-Nya tentang kehancuran Yerusalem yang akan datang dan memberikan mereka tanda-tanda sebelum kembalinya Yesus ke bumi di masa depan. </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 xml:space="preserve">Dalam sesi ini, Anda akan membantu kelompok memvisualisasikan kisah ini. Anda akan membantu kelompok mendefinisikan adegan, latar, dan karakter dari kisah ini. </w:t>
      </w:r>
    </w:p>
    <w:p>
      <w:pPr/>
      <w:r>
        <w:rPr>
          <w:lang w:val="id_ID" w:bidi="id_ID"/>
        </w:rPr>
      </w:r>
      <w:r>
        <w:rPr>
          <w:lang w:val="id_ID" w:bidi="id_ID"/>
        </w:rPr>
        <w:t>Kisah ini memiliki dua adegan.</w:t>
      </w:r>
    </w:p>
    <w:p>
      <w:pPr/>
      <w:r>
        <w:rPr>
          <w:lang w:val="id_ID" w:bidi="id_ID"/>
        </w:rPr>
      </w:r>
      <w:r>
        <w:rPr>
          <w:b/>
          <w:lang w:val="id_ID" w:bidi="id_ID"/>
        </w:rPr>
        <w:t>Adegan pertama:</w:t>
      </w:r>
      <w:r>
        <w:rPr>
          <w:lang w:val="id_ID" w:bidi="id_ID"/>
        </w:rPr>
        <w:t xml:space="preserve"> Yesus mengajar para murid-Nya di dekat Bait Suci. Yesus terus mengatakan kepada mereka tentang peristiwa yang akan terjadi di masa depan sebelum kehancuran Bait Suci. Yesus menggambarkan penganiayaan yang akan dihadapi para murid-Nya. </w:t>
      </w:r>
    </w:p>
    <w:p>
      <w:pPr/>
      <w:r>
        <w:rPr>
          <w:lang w:val="id_ID" w:bidi="id_ID"/>
        </w:rPr>
      </w:r>
      <w:r>
        <w:rPr>
          <w:b/>
          <w:lang w:val="id_ID" w:bidi="id_ID"/>
        </w:rPr>
        <w:t>Adegan kedua:</w:t>
      </w:r>
      <w:r>
        <w:rPr>
          <w:lang w:val="id_ID" w:bidi="id_ID"/>
        </w:rPr>
        <w:t xml:space="preserve"> Yesus mengatakan kepada para murid-Nya bahwa bahkan teman-teman dan kerabat akan mengkhianati mereka. Yesus mengatakan bahwa beberapa dari mereka akan dibunuh, tetapi Ia mendorong mereka untuk berdiri teguh. </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Para penguasa (raja-raja dan para gubernur)</w:t>
      </w:r>
    </w:p>
    <w:p>
      <w:pPr>
        <w:pStyle w:val="ListBullet"/>
        <w:spacing w:line="240" w:lineRule="auto"/>
        <w:ind w:left="720"/>
      </w:pPr>
      <w:r>
        <w:rPr>
          <w:lang w:val="id_ID" w:bidi="id_ID"/>
        </w:rPr>
      </w:r>
      <w:r>
        <w:rPr>
          <w:lang w:val="id_ID" w:bidi="id_ID"/>
        </w:rPr>
        <w:t>Para pemimpin rumah ibadah</w:t>
      </w:r>
    </w:p>
    <w:p>
      <w:pPr>
        <w:pStyle w:val="ListBullet"/>
        <w:spacing w:line="240" w:lineRule="auto"/>
        <w:ind w:left="720"/>
      </w:pPr>
      <w:r>
        <w:rPr>
          <w:lang w:val="id_ID" w:bidi="id_ID"/>
        </w:rPr>
      </w:r>
      <w:r>
        <w:rPr>
          <w:lang w:val="id_ID" w:bidi="id_ID"/>
        </w:rPr>
        <w:t>Para kerabat</w:t>
      </w:r>
    </w:p>
    <w:p>
      <w:pPr>
        <w:pStyle w:val="ListBullet"/>
        <w:spacing w:line="240" w:lineRule="auto"/>
        <w:ind w:left="720"/>
      </w:pPr>
      <w:r>
        <w:rPr>
          <w:lang w:val="id_ID" w:bidi="id_ID"/>
        </w:rPr>
      </w:r>
      <w:r>
        <w:rPr>
          <w:lang w:val="id_ID" w:bidi="id_ID"/>
        </w:rPr>
        <w:t>Teman-teman</w:t>
      </w:r>
    </w:p>
    <w:p>
      <w:pPr/>
      <w:r>
        <w:rPr>
          <w:lang w:val="id_ID" w:bidi="id_ID"/>
        </w:rPr>
      </w:r>
      <w:r>
        <w:rPr>
          <w:lang w:val="id_ID" w:bidi="id_ID"/>
        </w:rPr>
        <w:t xml:space="preserve">Dalam sesi ini, ambillah papan cerita kelompok, gambarlah, atau gunakan beberapa macam alat peraga (benda-benda yang dapat Anda pindahkan seperti batu, batang, mainan anak-anak) untuk memvisualisasikan kisah dan adegan di dalamnya. </w:t>
      </w:r>
    </w:p>
    <w:p>
      <w:pPr/>
      <w:r>
        <w:rPr>
          <w:lang w:val="id_ID" w:bidi="id_ID"/>
        </w:rPr>
      </w:r>
      <w:r>
        <w:rPr>
          <w:lang w:val="id_ID" w:bidi="id_ID"/>
        </w:rPr>
        <w:t xml:space="preserve">Penting untuk diingat bahwa Yesus masih berada di dekat Bait Suci bersama para murid-Nya di Yerusalem. Kerumunan besar telah mendengarkan pengajaran-Nya, sehingga mungkin orang-orang lain mendengar apa yang dikatakan Yesus kepada para murid-Nya. </w:t>
      </w:r>
    </w:p>
    <w:p>
      <w:pPr/>
      <w:r>
        <w:rPr>
          <w:lang w:val="id_ID" w:bidi="id_ID"/>
        </w:rPr>
      </w:r>
      <w:r>
        <w:rPr>
          <w:lang w:val="id_ID" w:bidi="id_ID"/>
        </w:rPr>
        <w:t xml:space="preserve">Penting untuk diingat bahwa Yesus terus memberikan jawaban kepada para murid-Nya tentang tanda-tanda yang akan terjadi sebelum kehancuran Bait Suci. </w:t>
      </w:r>
    </w:p>
    <w:p>
      <w:pPr/>
      <w:r>
        <w:rPr>
          <w:lang w:val="id_ID" w:bidi="id_ID"/>
        </w:rPr>
      </w:r>
      <w:r>
        <w:rPr>
          <w:lang w:val="id_ID" w:bidi="id_ID"/>
        </w:rPr>
        <w:t>Penting untuk diingat bahwa dengan menyebutkan rumah ibadah dan raja-raja dan gubernur bahwa Yesus menyiratkan bahwa orang-orang akan membawa para murid di hadapan para pejabat Yahudi dan non-Yahudi untuk dianiaya.</w:t>
      </w:r>
    </w:p>
    <w:p>
      <w:pPr/>
      <w:r>
        <w:rPr>
          <w:lang w:val="id_ID" w:bidi="id_ID"/>
        </w:rPr>
      </w:r>
      <w:r>
        <w:rPr>
          <w:lang w:val="id_ID" w:bidi="id_ID"/>
        </w:rPr>
        <w:t xml:space="preserve">Penting untuk diingat bahwa Yesus menekankan fakta bahwa Ia sendiri adalah orang yang akan memberikan firman dan hikmat kepada para murid-Nya ketika para pejabat memasukkan mereka ke pengadilan. Anda dapat menggunakan kata atau serangkaian kata yang menekankan kata "Aku" ketika Yesus mengatakan, "Karena </w:t>
      </w:r>
      <w:r>
        <w:rPr>
          <w:i/>
          <w:lang w:val="id_ID" w:bidi="id_ID"/>
        </w:rPr>
        <w:t>Aku</w:t>
      </w:r>
      <w:r>
        <w:rPr>
          <w:lang w:val="id_ID" w:bidi="id_ID"/>
        </w:rPr>
        <w:t xml:space="preserve"> akan memberikan kepadamu perkataan dan hikmat..." </w:t>
      </w:r>
    </w:p>
    <w:p>
      <w:pPr/>
      <w:r>
        <w:rPr>
          <w:lang w:val="id_ID" w:bidi="id_ID"/>
        </w:rPr>
      </w:r>
      <w:r>
        <w:rPr>
          <w:lang w:val="id_ID" w:bidi="id_ID"/>
        </w:rPr>
        <w:t>Penting untuk diingat bahwa Yesus menggunakan perumpamaan ketika Ia mengatakan bahwa tidak ada rambut di kepala mereka yang akan binasa. Yesus mengatakan bahwa para murid tidak akan menderita kerugian yang kekal karena mereka memiliki kehidupan kekal bersama Allah bahkan jika mereka mati secara jasmani.</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 xml:space="preserve">Dalam sesi ini, tim akan mendramatisir kisah tersebut. </w:t>
      </w:r>
    </w:p>
    <w:p>
      <w:pPr/>
      <w:r>
        <w:rPr>
          <w:lang w:val="id_ID" w:bidi="id_ID"/>
        </w:rPr>
      </w:r>
      <w:r>
        <w:rPr>
          <w:lang w:val="id_ID" w:bidi="id_ID"/>
        </w:rPr>
        <w:t>Kisah ini memiliki dua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Para penguasa (raja-raja dan para gubernur)</w:t>
      </w:r>
    </w:p>
    <w:p>
      <w:pPr>
        <w:pStyle w:val="ListBullet"/>
        <w:spacing w:line="240" w:lineRule="auto"/>
        <w:ind w:left="720"/>
      </w:pPr>
      <w:r>
        <w:rPr>
          <w:lang w:val="id_ID" w:bidi="id_ID"/>
        </w:rPr>
      </w:r>
      <w:r>
        <w:rPr>
          <w:lang w:val="id_ID" w:bidi="id_ID"/>
        </w:rPr>
        <w:t>Para pemimpin rumah ibadah</w:t>
      </w:r>
    </w:p>
    <w:p>
      <w:pPr>
        <w:pStyle w:val="ListBullet"/>
        <w:spacing w:line="240" w:lineRule="auto"/>
        <w:ind w:left="720"/>
      </w:pPr>
      <w:r>
        <w:rPr>
          <w:lang w:val="id_ID" w:bidi="id_ID"/>
        </w:rPr>
      </w:r>
      <w:r>
        <w:rPr>
          <w:lang w:val="id_ID" w:bidi="id_ID"/>
        </w:rPr>
        <w:t>Para kerabat</w:t>
      </w:r>
    </w:p>
    <w:p>
      <w:pPr>
        <w:pStyle w:val="ListBullet"/>
        <w:spacing w:line="240" w:lineRule="auto"/>
        <w:ind w:left="720"/>
      </w:pPr>
      <w:r>
        <w:rPr>
          <w:lang w:val="id_ID" w:bidi="id_ID"/>
        </w:rPr>
      </w:r>
      <w:r>
        <w:rPr>
          <w:lang w:val="id_ID" w:bidi="id_ID"/>
        </w:rPr>
        <w:t>Teman-teman</w:t>
      </w:r>
    </w:p>
    <w:p>
      <w:pPr/>
      <w:r>
        <w:rPr>
          <w:lang w:val="id_ID" w:bidi="id_ID"/>
        </w:rPr>
      </w:r>
      <w:r>
        <w:rPr>
          <w:lang w:val="id_ID" w:bidi="id_ID"/>
        </w:rPr>
        <w:t>Minta tim untuk memerankan kisah ini dua kali. Mereka harus memerankannya dalam bahasa yang mereka terjemahkan. Pertama, minta mereka memerankan kisah itu tanpa berhenti. Pada saat tim memerankan kisah itu untuk kedua kali, hentikan mereka pada titik yang berbeda dalam kisah tersebut.</w:t>
      </w:r>
    </w:p>
    <w:p>
      <w:pPr/>
      <w:r>
        <w:rPr>
          <w:lang w:val="id_ID" w:bidi="id_ID"/>
        </w:rPr>
      </w:r>
      <w:r>
        <w:rPr>
          <w:lang w:val="id_ID" w:bidi="id_ID"/>
        </w:rPr>
        <w:t>Ketika tim memerankan kisah itu untuk pertama kali, perhatikan dialog, alur, plot, dan kronologi kisah tersebut. Perhatikan bagian penting atau sulit dari kisah maupun bagian yang akan diperankan dan jangan dilewati. Bantu tim untuk mengingat bagian dari kisah tersebut.</w:t>
      </w:r>
    </w:p>
    <w:p>
      <w:pPr/>
      <w:r>
        <w:rPr>
          <w:lang w:val="id_ID" w:bidi="id_ID"/>
        </w:rPr>
      </w:r>
      <w:r>
        <w:rPr>
          <w:lang w:val="id_ID" w:bidi="id_ID"/>
        </w:rPr>
        <w:t>Pastikan bahwa tim memerankan peristiwa di masa depan ketika Yesus menggambarkannya kepada para murid-Nya.</w:t>
      </w:r>
    </w:p>
    <w:p>
      <w:pPr/>
      <w:r>
        <w:rPr>
          <w:lang w:val="id_ID" w:bidi="id_ID"/>
        </w:rPr>
      </w:r>
      <w:r>
        <w:rPr>
          <w:lang w:val="id_ID" w:bidi="id_ID"/>
        </w:rPr>
        <w:t>Pastikan bahwa tim memerankan para murid mendapatkan hikmat dan perkataan dari Yesus pada saat mereka diadili.</w:t>
      </w:r>
    </w:p>
    <w:p>
      <w:pPr/>
      <w:r>
        <w:rPr>
          <w:lang w:val="id_ID" w:bidi="id_ID"/>
        </w:rPr>
      </w:r>
      <w:r>
        <w:rPr>
          <w:lang w:val="id_ID" w:bidi="id_ID"/>
        </w:rPr>
        <w:t>Saat kelompok memerankan kisah ini untuk kedua kalinya, hentikan mereka pada titik-titik tertentu.</w:t>
      </w:r>
    </w:p>
    <w:p>
      <w:pPr/>
      <w:r>
        <w:rPr>
          <w:lang w:val="id_ID" w:bidi="id_ID"/>
        </w:rPr>
      </w:r>
      <w:r>
        <w:rPr>
          <w:lang w:val="id_ID" w:bidi="id_ID"/>
        </w:rPr>
        <w:t xml:space="preserve">Perankan orang-orang menganiaya, menangkap, dan membawa para murid kepada para penguasa dan raja-raja; ini akan terjadi karena mereka mengikuti Yesus. Para murid menyaksikan kepada para penguasa ini tentang Yesus. Yesus mengatakan kepada para murid-Nya untuk tidak khawatir tentang apa yang harus dikatakan karena Yesus sendiri akan memberikan mereka kata-kata dan hikmat. Tidak ada seorang pun dari para penentang yang dapat membantah para murid. </w:t>
      </w:r>
    </w:p>
    <w:p>
      <w:pPr/>
      <w:r>
        <w:rPr>
          <w:lang w:val="id_ID" w:bidi="id_ID"/>
        </w:rPr>
      </w:r>
      <w:r>
        <w:rPr>
          <w:lang w:val="id_ID" w:bidi="id_ID"/>
        </w:rPr>
        <w:t xml:space="preserve">Hentikan adegannya: Tanyakan kepada aktor yang memerankan para penguasa, ”Bagaimana perasaan Anda?” Anda mungkin mendengar hal-hal seperti, "Kagum, orang-orang ini tidak berpendidikan, dari mana mereka mendapatkan jawaban ini?" "Marah, apakah mungkin bahwa tidak ada seorang pun yang dapat menemukan alasan yang sah untuk mendakwa mereka?" dan "Penasaran. Hal-hal yang mereka katakan sangat menarik. Saya ingin tahu lebih banyak." Tanyakan kepada aktor yang memerankan murid-murid, "Bagaimana perasaan Anda?" Saudara mungkin mendengar hal-hal seperti, "Terhibur. Ini persis seperti yang dikatakan Yesus. Saya tahu persis apa yang harus dikatakan," "Kagum. Saya tidak pernah berpikir bahwa saya akan memiliki kesempatan untuk berbagi tentang Yesus dengan penguasa ini," dan "Dikuatkan." Saya tahu Yesus bersama saya meskipun saya merasa takut." Ulangi adegannya. </w:t>
      </w:r>
    </w:p>
    <w:p>
      <w:pPr/>
      <w:r>
        <w:rPr>
          <w:lang w:val="id_ID" w:bidi="id_ID"/>
        </w:rPr>
      </w:r>
      <w:r>
        <w:rPr>
          <w:lang w:val="id_ID" w:bidi="id_ID"/>
        </w:rPr>
        <w:t>Perankan para murid sedang dikhianati oleh keluarga dan teman-teman mereka. Beberapa dari mereka akan dihukum mati. Banyak orang akan membenci murid-murid karena mereka mengikuti Yesus. Yesus mengatakan kepada mereka bahwa mereka tidak akan terluka secara permanen. Yesus berjanji bahwa para murid akan mendapatkan kehidupan kekal jika mereka tetap teguh.</w:t>
      </w:r>
    </w:p>
    <w:p>
      <w:pPr/>
      <w:r>
        <w:rPr>
          <w:lang w:val="id_ID" w:bidi="id_ID"/>
        </w:rPr>
      </w:r>
      <w:r>
        <w:rPr>
          <w:lang w:val="id_ID" w:bidi="id_ID"/>
        </w:rPr>
        <w:t xml:space="preserve">Hentikan adegannya: Tanyakan kepada aktor yang memerankan murid Yesus, ”Bagaimana perasaan saudara?” Anda mungkin mendengar hal-hal seperti, “Dengan penuh harapan, Yesus mengatakan bahwa tidak ada bahaya yang kekal akan datang kepada kita. Bahkan jika mereka membunuh saya, saya tahu bahwa saya akan bersama Allah," "Sedih, saya tidak pernah berpikir bahwa akan mungkin bagi keluargaku untuk mengkhianati saya," dan "Bertekad. Saya ingin selamanya bersama Allah. Saya akan melakukan yang terbaik untuk tetap teguh." Ulangi adegannya. </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Yesus berbicara kepada para murid-Nya di dekat Bait Suci. Dia memperingatkan mereka bahwa orang-orang akan </w:t>
      </w:r>
      <w:r>
        <w:rPr>
          <w:b/>
          <w:lang w:val="id_ID" w:bidi="id_ID"/>
        </w:rPr>
        <w:t>menganiaya</w:t>
      </w:r>
      <w:r>
        <w:rPr>
          <w:lang w:val="id_ID" w:bidi="id_ID"/>
        </w:rPr>
        <w:t xml:space="preserve"> mereka di masa depan. Menganiaya berarti orang lain akan menyakiti umat Allah atau membuat mereka menderita. Pastikan untuk menerjemahkan menganiaya dengan cara yang sama yang telah Anda lakukan sebelumnya. </w:t>
      </w:r>
      <w:hyperlink r:id="rId577">
        <w:r>
          <w:rPr>
            <w:lang w:val="id_ID" w:bidi="id_ID"/>
          </w:rPr>
          <w:rPr>
            <w:color w:val="0000EE"/>
            <w:u w:val="single"/>
          </w:rPr>
          <w:t>Menganiaya</w:t>
        </w:r>
      </w:hyperlink>
      <w:r>
        <w:rPr>
          <w:lang w:val="id_ID" w:bidi="id_ID"/>
        </w:rPr>
        <w:t xml:space="preserve"> terdapat di Daftar Kata Utama. </w:t>
      </w:r>
    </w:p>
    <w:p>
      <w:pPr/>
      <w:r>
        <w:rPr>
          <w:lang w:val="id_ID" w:bidi="id_ID"/>
        </w:rPr>
      </w:r>
      <w:r>
        <w:rPr>
          <w:lang w:val="id_ID" w:bidi="id_ID"/>
        </w:rPr>
        <w:t xml:space="preserve">Yesus mengatakan orang-orang akan membawa beberapa murid-murid-Nya ke </w:t>
      </w:r>
      <w:r>
        <w:rPr>
          <w:b/>
          <w:lang w:val="id_ID" w:bidi="id_ID"/>
        </w:rPr>
        <w:t>sinagoga</w:t>
      </w:r>
      <w:r>
        <w:rPr>
          <w:lang w:val="id_ID" w:bidi="id_ID"/>
        </w:rPr>
        <w:t xml:space="preserve"> untuk diadili. Sinagoga adalah tempat ibadah Yahudi. Tetapi tempat-tempat itu juga adalah tempat para pemimpin Yahudi mengadili masalah-masalah atau perselisihan dalam masyarakat. Pastikan untuk menerjemahkan sinagoge dengan cara yang sama seperti yang telah Anda lakukan di bagian-bagian sebelumnya. </w:t>
      </w:r>
      <w:hyperlink r:id="rId127">
        <w:r>
          <w:rPr>
            <w:lang w:val="id_ID" w:bidi="id_ID"/>
          </w:rPr>
          <w:rPr>
            <w:color w:val="0000EE"/>
            <w:u w:val="single"/>
          </w:rPr>
          <w:t>Sinagoge</w:t>
        </w:r>
      </w:hyperlink>
      <w:r>
        <w:rPr>
          <w:lang w:val="id_ID" w:bidi="id_ID"/>
        </w:rPr>
        <w:t xml:space="preserve"> terdapat di Daftar Kata Utama. </w:t>
      </w:r>
    </w:p>
    <w:p>
      <w:pPr/>
      <w:r>
        <w:rPr>
          <w:lang w:val="id_ID" w:bidi="id_ID"/>
        </w:rPr>
      </w:r>
      <w:r>
        <w:rPr>
          <w:lang w:val="id_ID" w:bidi="id_ID"/>
        </w:rPr>
        <w:t xml:space="preserve">Yesus mengatakan bahwa murid-murid-Nya tidak perlu khawatir tentang bagaimana mereka akan membela diri sendiri ketika mereka diadili karena Ia akan memberikan mereka kata-kata </w:t>
      </w:r>
      <w:r>
        <w:rPr>
          <w:b/>
          <w:lang w:val="id_ID" w:bidi="id_ID"/>
        </w:rPr>
        <w:t>hikmat</w:t>
      </w:r>
      <w:r>
        <w:rPr>
          <w:lang w:val="id_ID" w:bidi="id_ID"/>
        </w:rPr>
        <w:t xml:space="preserve">. Hikmat berasal dari Allah dan merujuk kepada hal-hal yang benar dan baik. Pastikan untuk menerjemahkan hikmat dengan cara yang sama seperti yang telah Anda lakukan sebelumnya. </w:t>
      </w:r>
      <w:hyperlink r:id="rId92">
        <w:r>
          <w:rPr>
            <w:lang w:val="id_ID" w:bidi="id_ID"/>
          </w:rPr>
          <w:rPr>
            <w:color w:val="0000EE"/>
            <w:u w:val="single"/>
          </w:rPr>
          <w:t>Hikmat</w:t>
        </w:r>
      </w:hyperlink>
      <w:r>
        <w:rPr>
          <w:lang w:val="id_ID" w:bidi="id_ID"/>
        </w:rPr>
        <w:t xml:space="preserve"> terdapat di Daftar Kata Utama. </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itu, secara berkelompok, dalam bahasa sendiri.</w:t>
      </w:r>
    </w:p>
    <w:p>
      <w:pPr/>
      <w:r>
        <w:rPr>
          <w:lang w:val="id_ID" w:bidi="id_ID"/>
        </w:rPr>
      </w:r>
      <w:r>
        <w:rPr>
          <w:lang w:val="id_ID" w:bidi="id_ID"/>
        </w:rPr>
        <w:t>Pertama, seluruh kelompok harus berlatih menceritakan perikop itu dalam bahasa sendiri. Ingatlah untuk menyertakan hal-hal yang sudah ditentukan dalam tahap-tahap sebelumnya, seperti kronologi, kata, frasa, emosi, atau apa pun yang sudah dibahas.</w:t>
      </w:r>
    </w:p>
    <w:p>
      <w:pPr/>
      <w:r>
        <w:rPr>
          <w:lang w:val="id_ID" w:bidi="id_ID"/>
        </w:rPr>
      </w:r>
      <w:r>
        <w:rPr>
          <w:lang w:val="id_ID" w:bidi="id_ID"/>
        </w:rPr>
        <w:t xml:space="preserve">Satu anggota harus mengucapkan beberapa kalimat dari perikop itu dan berhenti sebentar. Anggota kelompok lain harus mengucapkan kalimat selanjutnya dari perikop itu tersebut dan berhenti sejenak. Lakukan ini sampai kelompok telah menceritakan kembali seluruh teks. Anggota-anggota kelompok dapat saling memperbaiki dalam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teks tersebut tanpa interupsi setidaknya satu kali. Seorang anggota kelompok dapat menggunakan benda apa saja, gerakan, atau papan cerita untuk membantu mereka mengingat teks tersebut.</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siapa dari teks tersebut yang Anda paling 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Akhirnya, kelompok dapat menyusun versi akhir dari perikop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Lukas 21:12–19</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578">
        <w:r>
          <w:rPr>
            <w:lang w:val="id_ID" w:bidi="id_ID"/>
          </w:rPr>
          <w:rPr>
            <w:color w:val="0000EE"/>
            <w:u w:val="single"/>
          </w:rPr>
          <w:t>Dengar dan Renungkan</w:t>
        </w:r>
      </w:hyperlink>
      <w:r>
        <w:rPr>
          <w:lang w:val="id_ID" w:bidi="id_ID"/>
        </w:rPr>
        <w:t xml:space="preserve"> (643 KB)</w:t>
      </w:r>
      <w:r>
        <w:rPr>
          <w:lang w:val="id_ID" w:bidi="id_ID"/>
        </w:rPr>
      </w:r>
    </w:p>
    <w:p>
      <w:pPr>
        <w:pStyle w:val="ListBullet"/>
        <w:spacing w:line="240" w:lineRule="auto"/>
        <w:ind w:left="720"/>
      </w:pPr>
      <w:r>
        <w:rPr>
          <w:lang w:val="id_ID" w:bidi="id_ID"/>
        </w:rPr>
      </w:r>
      <w:hyperlink r:id="rId579">
        <w:r>
          <w:rPr>
            <w:lang w:val="id_ID" w:bidi="id_ID"/>
          </w:rPr>
          <w:rPr>
            <w:color w:val="0000EE"/>
            <w:u w:val="single"/>
          </w:rPr>
          <w:t>Menyiapkan Panggung</w:t>
        </w:r>
      </w:hyperlink>
      <w:r>
        <w:rPr>
          <w:lang w:val="id_ID" w:bidi="id_ID"/>
        </w:rPr>
        <w:t xml:space="preserve"> (4.1 MB)</w:t>
      </w:r>
      <w:r>
        <w:rPr>
          <w:lang w:val="id_ID" w:bidi="id_ID"/>
        </w:rPr>
      </w:r>
    </w:p>
    <w:p>
      <w:pPr>
        <w:pStyle w:val="ListBullet"/>
        <w:spacing w:line="240" w:lineRule="auto"/>
        <w:ind w:left="720"/>
      </w:pPr>
      <w:r>
        <w:rPr>
          <w:lang w:val="id_ID" w:bidi="id_ID"/>
        </w:rPr>
      </w:r>
      <w:hyperlink r:id="rId580">
        <w:r>
          <w:rPr>
            <w:lang w:val="id_ID" w:bidi="id_ID"/>
          </w:rPr>
          <w:rPr>
            <w:color w:val="0000EE"/>
            <w:u w:val="single"/>
          </w:rPr>
          <w:t>Menjelaskan Adegan</w:t>
        </w:r>
      </w:hyperlink>
      <w:r>
        <w:rPr>
          <w:lang w:val="id_ID" w:bidi="id_ID"/>
        </w:rPr>
        <w:t xml:space="preserve"> (2.0 MB)</w:t>
      </w:r>
      <w:r>
        <w:rPr>
          <w:lang w:val="id_ID" w:bidi="id_ID"/>
        </w:rPr>
      </w:r>
    </w:p>
    <w:p>
      <w:pPr>
        <w:pStyle w:val="ListBullet"/>
        <w:spacing w:line="240" w:lineRule="auto"/>
        <w:ind w:left="720"/>
      </w:pPr>
      <w:r>
        <w:rPr>
          <w:lang w:val="id_ID" w:bidi="id_ID"/>
        </w:rPr>
      </w:r>
      <w:hyperlink r:id="rId581">
        <w:r>
          <w:rPr>
            <w:lang w:val="id_ID" w:bidi="id_ID"/>
          </w:rPr>
          <w:rPr>
            <w:color w:val="0000EE"/>
            <w:u w:val="single"/>
          </w:rPr>
          <w:t>Memperagakan Bacaan</w:t>
        </w:r>
      </w:hyperlink>
      <w:r>
        <w:rPr>
          <w:lang w:val="id_ID" w:bidi="id_ID"/>
        </w:rPr>
        <w:t xml:space="preserve"> (2.6 MB)</w:t>
      </w:r>
      <w:r>
        <w:rPr>
          <w:lang w:val="id_ID" w:bidi="id_ID"/>
        </w:rPr>
      </w:r>
    </w:p>
    <w:p>
      <w:pPr>
        <w:pStyle w:val="ListBullet"/>
        <w:spacing w:line="240" w:lineRule="auto"/>
        <w:ind w:left="720"/>
      </w:pPr>
      <w:r>
        <w:rPr>
          <w:lang w:val="id_ID" w:bidi="id_ID"/>
        </w:rPr>
      </w:r>
      <w:hyperlink r:id="rId582">
        <w:r>
          <w:rPr>
            <w:lang w:val="id_ID" w:bidi="id_ID"/>
          </w:rPr>
          <w:rPr>
            <w:color w:val="0000EE"/>
            <w:u w:val="single"/>
          </w:rPr>
          <w:t>Melengkapi yang Kurang</w:t>
        </w:r>
      </w:hyperlink>
      <w:r>
        <w:rPr>
          <w:lang w:val="id_ID" w:bidi="id_ID"/>
        </w:rPr>
        <w:t xml:space="preserve"> (1.1 MB)</w:t>
      </w:r>
      <w:r>
        <w:rPr>
          <w:lang w:val="id_ID" w:bidi="id_ID"/>
        </w:rPr>
      </w:r>
    </w:p>
    <w:p>
      <w:pPr>
        <w:pStyle w:val="ListBullet"/>
        <w:spacing w:line="240" w:lineRule="auto"/>
        <w:ind w:left="720"/>
      </w:pPr>
      <w:r>
        <w:rPr>
          <w:lang w:val="id_ID" w:bidi="id_ID"/>
        </w:rPr>
      </w:r>
      <w:hyperlink r:id="rId583">
        <w:r>
          <w:rPr>
            <w:lang w:val="id_ID" w:bidi="id_ID"/>
          </w:rPr>
          <w:rPr>
            <w:color w:val="0000EE"/>
            <w:u w:val="single"/>
          </w:rPr>
          <w:t>Menyampaikan Firman Tuhan</w:t>
        </w:r>
      </w:hyperlink>
      <w:r>
        <w:rPr>
          <w:lang w:val="id_ID" w:bidi="id_ID"/>
        </w:rPr>
        <w:t xml:space="preserve"> (1.3 MB)</w:t>
      </w:r>
      <w:r>
        <w:rPr>
          <w:lang w:val="id_ID" w:bidi="id_ID"/>
        </w:rPr>
      </w:r>
      <w:r>
        <w:rPr>
          <w:lang w:val="id_ID" w:bidi="id_ID"/>
        </w:rPr>
      </w:r>
      <w:r>
        <w:rPr>
          <w:lang w:val="id_ID" w:bidi="id_ID"/>
        </w:rPr>
      </w:r>
    </w:p>
    <w:p>
      <w:pPr/>
      <w:r>
        <w:rPr>
          <w:lang w:val="id_ID" w:bidi="id_ID"/>
        </w:rPr>
      </w:r>
    </w:p>
    <w:p>
      <w:pPr>
        <w:pStyle w:val="Heading2"/>
      </w:pPr>
      <w:r>
        <w:rPr>
          <w:lang w:val="id_ID" w:bidi="id_ID"/>
        </w:rPr>
        <w:t>Lukas 21:20–28</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Dengarkan Lukas 21:20–28 dan renungkan di dalam hati Anda. Dengarkan teks sebanyak tiga kali (dalam tiga terjemahan yang berbeda, jika memungkinkan). Kemudian sebagai satu tim diskusikan pertanyaan-pertanyaan berikut ini:</w:t>
      </w:r>
    </w:p>
    <w:p>
      <w:pPr>
        <w:pStyle w:val="ListBullet"/>
        <w:spacing w:line="240" w:lineRule="auto"/>
        <w:ind w:left="720"/>
      </w:pPr>
      <w:r>
        <w:rPr>
          <w:lang w:val="id_ID" w:bidi="id_ID"/>
        </w:rPr>
      </w:r>
      <w:r>
        <w:rPr>
          <w:lang w:val="id_ID" w:bidi="id_ID"/>
        </w:rPr>
        <w:t xml:space="preserve">Apa yang Anda suka dalam kisah ini? </w:t>
      </w:r>
    </w:p>
    <w:p>
      <w:pPr>
        <w:pStyle w:val="ListBullet"/>
        <w:spacing w:line="240" w:lineRule="auto"/>
        <w:ind w:left="720"/>
      </w:pPr>
      <w:r>
        <w:rPr>
          <w:lang w:val="id_ID" w:bidi="id_ID"/>
        </w:rPr>
      </w:r>
      <w:r>
        <w:rPr>
          <w:lang w:val="id_ID" w:bidi="id_ID"/>
        </w:rPr>
        <w:t xml:space="preserve">Apa yang Anda tidak suka atau tidak mengerti? </w:t>
      </w:r>
    </w:p>
    <w:p>
      <w:pPr>
        <w:pStyle w:val="ListBullet"/>
        <w:spacing w:line="240" w:lineRule="auto"/>
        <w:ind w:left="720"/>
      </w:pPr>
      <w:r>
        <w:rPr>
          <w:lang w:val="id_ID" w:bidi="id_ID"/>
        </w:rPr>
      </w:r>
      <w:r>
        <w:rPr>
          <w:lang w:val="id_ID" w:bidi="id_ID"/>
        </w:rPr>
        <w:t>Apa yang kisah ini katakan tentang Yesus?</w:t>
      </w:r>
    </w:p>
    <w:p>
      <w:pPr>
        <w:pStyle w:val="ListBullet"/>
        <w:spacing w:line="240" w:lineRule="auto"/>
        <w:ind w:left="720"/>
      </w:pPr>
      <w:r>
        <w:rPr>
          <w:lang w:val="id_ID" w:bidi="id_ID"/>
        </w:rPr>
      </w:r>
      <w:r>
        <w:rPr>
          <w:lang w:val="id_ID" w:bidi="id_ID"/>
        </w:rPr>
        <w:t>Apa yang kisah ini katakan tentang manusia?</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Yesus telah menjelaskan peristiwa di masa depan kepada para murid-Nya setelah mereka mengomentari keindahan Bait Suci. Yesus tidak hanya mengatakan Bait Suci akan dihancurkan, tetapi Ia juga mempersiapkan para murid untuk penganiayaan yang ia ketahui akan mereka hadapi. Sekarang Yesus terus berbicara tentang kehancuran Yerusalem di masa depan dan tanda-tanda yang akan disaksikan oleh para pengikut-Nya sebelum Yesus kembali ke bumi.</w:t>
      </w:r>
    </w:p>
    <w:p>
      <w:pPr/>
      <w:r>
        <w:rPr>
          <w:lang w:val="id_ID" w:bidi="id_ID"/>
        </w:rPr>
      </w:r>
      <w:r>
        <w:rPr>
          <w:lang w:val="id_ID" w:bidi="id_ID"/>
        </w:rPr>
        <w:t xml:space="preserve">Seperti yang Anda ingat, Yesus sedang berbicara kepada murid-murid-Nya. Sebelumnya, para murid bertanya kepada Yesus tentang tanda untuk mengetahui kapan kehancuran Bait Suci akan terjadi. Yesus mengatakan kepada mereka bahwa musuh-musuh Israel tidak hanya akan menghancurkan Bait Suci, tetapi seluruh Yerusalem! Ketika mereka melihat tentara berkumpul di sekitar Yerusalem untuk menyerangnya, maka mereka akan tahu bahwa kehancuran total Yerusalem sudah dekat. Yesus memperingatkan para murid-Nya bahwa jika mereka tinggal di Yudea, mereka harus melarikan diri dan bersembunyi di pegunungan. Yudea merujuk kepada wilayah negeri yang dijanjikan Allah kepada Abraham. Banyak orang Yahudi tinggal di Yudea dan di sanalah Yerusalem berada. Yesus mungkin merujuk kepada gunung-gunung di selatan Yudea di sekitar Laut Mati. Pada zaman Yesus, Yudea berada di bawah pemerintahan orang-orang Romawi, tetapi orang-orang Yahudi masih memiliki otoritas untuk menegakkan hukum bagi bangsa mereka sendiri. </w:t>
      </w:r>
    </w:p>
    <w:p>
      <w:pPr/>
      <w:r>
        <w:rPr>
          <w:lang w:val="id_ID" w:bidi="id_ID"/>
        </w:rPr>
      </w:r>
      <w:r>
        <w:rPr>
          <w:lang w:val="id_ID" w:bidi="id_ID"/>
        </w:rPr>
        <w:t xml:space="preserve">Berhenti dan tunjukkan kepada tim Anda peta wilayah Yudea yang terletak di tanah Israel. Soroti Yerusalem dan pegunungan di sekitar Laut Mati. </w:t>
      </w:r>
    </w:p>
    <w:p>
      <w:pPr/>
      <w:r>
        <w:rPr>
          <w:lang w:val="id_ID" w:bidi="id_ID"/>
        </w:rPr>
      </w:r>
      <w:r>
        <w:rPr>
          <w:lang w:val="id_ID" w:bidi="id_ID"/>
        </w:rPr>
        <w:t xml:space="preserve">Pada masa perang, orang-orang Yahudi biasanya merasa lebih aman di Yerusalem karena dinding besar yang mengelilingi kota. Tetapi Yesus memerintahkan para pengikut-Nya untuk menyingkir dari kota dan bagi mereka yang tinggal di pedesaan untuk tidak memasuki kota. Yesus mengatakan ini karena Ia tahu musuh-musuh Israel akan benar-benar menghancurkan Yerusalem dan membunuh orang-orang yang masih tinggal di dalamnya. Ketika Yesus mengatakan, "Ada tertulis," Ia merujuk kepada Kitab Suci orang Yahudi. Banyak nabi, atau utusan Allah, berbicara tentang saat ketika Allah akan menghukum umat-Nya karena ketidaktaatan mereka dan pemberontakan terhadap-Nya. Para nabi menyebut saat ini sebagai "saat pembalasan atau hukuman." Yesus menjelaskan bahwa mereka berbicara tentang kehancuran Yerusalem yang akan datang. Secara khusus, Allah akan menghukum umat-Nya karena tidak menerima Yesus sebagai Juruselamat yang dijanjikan. Kehancuran Yerusalem akan menggenapi atau menyebabkan semua yang ditulis dalam Kitab Suci terjadi. </w:t>
      </w:r>
    </w:p>
    <w:p>
      <w:pPr/>
      <w:r>
        <w:rPr>
          <w:lang w:val="id_ID" w:bidi="id_ID"/>
        </w:rPr>
      </w:r>
      <w:r>
        <w:rPr>
          <w:lang w:val="id_ID" w:bidi="id_ID"/>
        </w:rPr>
        <w:t>Berhenti dan ceritakan kisah tentang bagaimana perang telah mempengaruhi orang-orang dalam budaya Anda. Di mana di negeri saudara orang-orang merasa paling aman selama perang? Siapa saja orang-orang yang paling rentan selama perang?</w:t>
      </w:r>
    </w:p>
    <w:p>
      <w:pPr/>
      <w:r>
        <w:rPr>
          <w:lang w:val="id_ID" w:bidi="id_ID"/>
        </w:rPr>
      </w:r>
      <w:r>
        <w:rPr>
          <w:lang w:val="id_ID" w:bidi="id_ID"/>
        </w:rPr>
        <w:t xml:space="preserve">Yesus sangat sedih ketika Ia berpikir tentang bagaimana perempuan Yahudi yang sedang mengandung dan para ibu menyusui akan menderita ketika musuh-musuh menyerang Yerusalem. Yesus tahu bahwa akan sulit bagi mereka untuk melarikan diri dari tentara yang menyerang karena mereka memiliki bayi-bayi untuk diurus. Yesus meratap atas penderitaan yang hebat yang ia ketahui akan dihadapi umat-Nya pada masa itu. Orang-orang Yahudi akan menderita karena Allah marah dengan mereka karena dosa-dosa mereka. Allah akan mengizinkan tentara untuk menyerang dan membunuh banyak orang dari mereka. Ketika Yesus mengatakan bahwa mereka akan "jatuh oleh pedang," Ia bermaksud musuh akan menyerang dan membunuh banyak orang Yahudi dengan senjata mereka dalam pertempuran. Pedang adalah senjata yang paling umum yang digunakan oleh para prajurit. Pedang adalah pisau logam lurus berukuran besar dengan dua tepi yang tajam. </w:t>
      </w:r>
    </w:p>
    <w:p>
      <w:pPr/>
      <w:r>
        <w:rPr>
          <w:lang w:val="id_ID" w:bidi="id_ID"/>
        </w:rPr>
      </w:r>
      <w:r>
        <w:rPr>
          <w:lang w:val="id_ID" w:bidi="id_ID"/>
        </w:rPr>
        <w:t xml:space="preserve">Berhenti dan tunjukkan kepada tim Anda gambar pedang Romawi. </w:t>
      </w:r>
    </w:p>
    <w:p>
      <w:pPr/>
      <w:r>
        <w:rPr>
          <w:lang w:val="id_ID" w:bidi="id_ID"/>
        </w:rPr>
      </w:r>
      <w:r>
        <w:rPr>
          <w:lang w:val="id_ID" w:bidi="id_ID"/>
        </w:rPr>
        <w:t xml:space="preserve">Yesus mengatakan bagi orang-orang Yahudi yang tidak dibunuh, bahwa musuh-musuh akan menangkap mereka dan membawa mereka jauh dari tanah air mereka sebagai tawanan ke negara-negara lain. Ketika Yesus mengatakan, "Yerusalem akan diinjak-injak oleh bangsa-bangsa lain," ia bermaksud bahwa bangsa-bangsa non-Yahudi akan menaklukkan Yerusalem dan memperlakukan kota dan orang-orang Yahudi dengan penghinaan atau tidak hormat. Tetapi Yesus mengatakan bangsa-bangsa lain, atau non-Yahudi, akan mengendalikan Yerusalem hanya untuk saat yang diizinkan Allah bagi mereka, atau sampai waktu bangsa-bangsa lain digenapi. </w:t>
      </w:r>
    </w:p>
    <w:p>
      <w:pPr/>
      <w:r>
        <w:rPr>
          <w:lang w:val="id_ID" w:bidi="id_ID"/>
        </w:rPr>
      </w:r>
      <w:r>
        <w:rPr>
          <w:lang w:val="id_ID" w:bidi="id_ID"/>
        </w:rPr>
        <w:t xml:space="preserve">Yesus berbicara tentang tanda-tanda ajaib yang akan terjadi pada matahari, bulan, dan bintang-bintang. Injil Markus dan Matius mengatakan bahwa matahari dan bulan akan menjadi gelap dan bahwa bintang-bintang akan jatuh dari langit. Tanda-tanda ini akan menyebabkan orang-orang takut dan akan menunjukkan bahwa Allah akan melakukan sesuatu yang penting. Orang-orang di negara-negara di seluruh dunia akan cemas dan kewalahan karena mereka tidak akan tahu apa yang harus dilakukan. Deru dan gelombang laut merujuk kepada badai besar dan gelombang tinggi di lautan. Ini akan menyebabkan orang-orang sangat takut sehingga mereka pingsan atau menjadi tidak sadar. Orang-orang akan khawatir tentang hal-hal mengerikan apa yang akan terjadi berikutnya. Ketika Yesus mengatakan, "Benda-benda langit akan terguncang," Ia kemungkinan besar merujuk kepada Allah yang mengguncang matahari, bulan dan bintang-bintang, atau memindahkan mereka dari tempat dan peredaran yang semestinya </w:t>
      </w:r>
    </w:p>
    <w:p>
      <w:pPr/>
      <w:r>
        <w:rPr>
          <w:lang w:val="id_ID" w:bidi="id_ID"/>
        </w:rPr>
      </w:r>
      <w:r>
        <w:rPr>
          <w:lang w:val="id_ID" w:bidi="id_ID"/>
        </w:rPr>
        <w:t xml:space="preserve">Berhenti dan diskusikan dengan tim Anda: Apa yang diwakili matahari, bulan, dan bintang dalam budaya Anda? Jelaskan saat ketika matahari, bulan, atau bintang muncul berbeda dari biasanya, seperti selama gerhana, hujan meteor, atau beberapa peristiwa lainnya. Bagaimana orang-orang bereaksi? </w:t>
      </w:r>
    </w:p>
    <w:p>
      <w:pPr/>
      <w:r>
        <w:rPr>
          <w:lang w:val="id_ID" w:bidi="id_ID"/>
        </w:rPr>
      </w:r>
      <w:r>
        <w:rPr>
          <w:lang w:val="id_ID" w:bidi="id_ID"/>
        </w:rPr>
        <w:t xml:space="preserve">Setelah semua hal ini terjadi, maka orang-orang di mana-mana akan melihat Yesus, atau Anak Manusia, ketika Ia muncul di awan. Anak Manusia adalah gelar yang sering digunakan Yesus untuk menunjukkan bahwa Allah memberinya kuasa dan otoritas yang lengkap. Awan sering mewakili kuasa Allah, kehadiran, dan kemuliaan atau cahaya yang bersinar. Yesus akan muncul dalam kuasa dan kemuliaan karena Allah memberikan-Nya hak dan kemampuan untuk menghakimi dan memerintah atas semua orang. </w:t>
      </w:r>
    </w:p>
    <w:p>
      <w:pPr/>
      <w:r>
        <w:rPr>
          <w:lang w:val="id_ID" w:bidi="id_ID"/>
        </w:rPr>
      </w:r>
      <w:r>
        <w:rPr>
          <w:lang w:val="id_ID" w:bidi="id_ID"/>
        </w:rPr>
        <w:t xml:space="preserve">Yesus mengatakan kepada para murid-Nya apa yang harus mereka lakukan ketika mereka melihat tanda-tanda ini mulai terjadi. Petunjuk-Nya secara khusus diberikan kepada para pengikut-Nya yang masih akan hidup di bumi pada saat itu di masa depan. Yesus mengatakan kepada mereka untuk berdiri dan mengangkat kepala mereka, atau menjadi berani dan percaya diri. Para pengikut Yesus dapat yakin karena tanda-tanda itu berarti Yesus akan segera kembali ke bumi. Dan dengan kembalinya Yesus, Ia akan membawa kepada para pengikut-Nya penebusan, atau menyelamatkan dari penderitaan yang telah disebabkan oleh orang-orang jahat. </w:t>
      </w:r>
    </w:p>
    <w:p>
      <w:pPr/>
      <w:r>
        <w:rPr>
          <w:lang w:val="id_ID" w:bidi="id_ID"/>
        </w:rPr>
      </w:r>
      <w:r>
        <w:rPr>
          <w:lang w:val="id_ID" w:bidi="id_ID"/>
        </w:rPr>
        <w:t xml:space="preserve">Dalam kisah berikutnya, Yesus menceritakan kepada para murid-Nya sebuah perumpamaan untuk membantu para pengikut-Nya dengan lebih jelas memahami apa yang Ia ajarkan kepada mereka tentang tanda-tanda yang akan datang sebelum Ia datang kembali. </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Dalam sesi ini, Anda akan membantu kelompok memvisualisasikan kisah ini. Anda akan membantu kelompok mendefinisikan adegan, latar, dan karakter dari kisah ini.</w:t>
      </w:r>
    </w:p>
    <w:p>
      <w:pPr/>
      <w:r>
        <w:rPr>
          <w:lang w:val="id_ID" w:bidi="id_ID"/>
        </w:rPr>
      </w:r>
      <w:r>
        <w:rPr>
          <w:lang w:val="id_ID" w:bidi="id_ID"/>
        </w:rPr>
        <w:t xml:space="preserve">Kisah ini memiliki tiga adegan. </w:t>
      </w:r>
    </w:p>
    <w:p>
      <w:pPr/>
      <w:r>
        <w:rPr>
          <w:lang w:val="id_ID" w:bidi="id_ID"/>
        </w:rPr>
      </w:r>
      <w:r>
        <w:rPr>
          <w:b/>
          <w:lang w:val="id_ID" w:bidi="id_ID"/>
        </w:rPr>
        <w:t>Adegan pertama:</w:t>
      </w:r>
      <w:r>
        <w:rPr>
          <w:lang w:val="id_ID" w:bidi="id_ID"/>
        </w:rPr>
        <w:t xml:space="preserve"> Yesus mengajar para murid-Nya di dekat Bait Suci. Yesus menjawab pertanyaan para murid-Nya tentang tanda-tanda di masa depan yang akan menandai kehancuran Bait Suci. Yesus mengatakan kepada para murid-Nya untuk melarikan diri ketika mereka melihat tentara di sekitar Yerusalem. Yesus mengatakan saat itu akan menjadi saat yang sangat sulit. Bangsa-bangsa lain akan mengambil alih dan menghancurkan Yerusalem. </w:t>
      </w:r>
    </w:p>
    <w:p>
      <w:pPr/>
      <w:r>
        <w:rPr>
          <w:lang w:val="id_ID" w:bidi="id_ID"/>
        </w:rPr>
      </w:r>
      <w:r>
        <w:rPr>
          <w:b/>
          <w:lang w:val="id_ID" w:bidi="id_ID"/>
        </w:rPr>
        <w:t>Adegan kedua:</w:t>
      </w:r>
      <w:r>
        <w:rPr>
          <w:lang w:val="id_ID" w:bidi="id_ID"/>
        </w:rPr>
        <w:t xml:space="preserve"> Yesus terus mengatakan kepada para murid tentang tanda-tanda di masa depan, hanya kali ini, tentang tanda-tanda sebelum kembalinya Yesus. Hal-hal yang tidak biasa akan terjadi dengan matahari, bulan, dan bintang-bintang. Samudera akan bergerak dan memperdengarkan suara yang nyaring. Kuasa-kuasa di langit akan dipindahkan dari tempatnya. </w:t>
      </w:r>
    </w:p>
    <w:p>
      <w:pPr/>
      <w:r>
        <w:rPr>
          <w:lang w:val="id_ID" w:bidi="id_ID"/>
        </w:rPr>
      </w:r>
      <w:r>
        <w:rPr>
          <w:b/>
          <w:lang w:val="id_ID" w:bidi="id_ID"/>
        </w:rPr>
        <w:t>Adegan ketiga:</w:t>
      </w:r>
      <w:r>
        <w:rPr>
          <w:lang w:val="id_ID" w:bidi="id_ID"/>
        </w:rPr>
        <w:t xml:space="preserve"> Yesus mengatakan bahwa pada saat itu, orang-orang akan melihat Yesus datang di awan. Yesus mengatakan kepada para murid-Nya ketika peristiwa ini terjadi bahwa mereka akan tahu bahwa itu adalah saat ketika Allah akan membebaskan mereka dari penderitaan mereka. </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 xml:space="preserve">Tentara yang menyerang Yerusalem </w:t>
      </w:r>
    </w:p>
    <w:p>
      <w:pPr>
        <w:pStyle w:val="ListBullet"/>
        <w:spacing w:line="240" w:lineRule="auto"/>
        <w:ind w:left="720"/>
      </w:pPr>
      <w:r>
        <w:rPr>
          <w:lang w:val="id_ID" w:bidi="id_ID"/>
        </w:rPr>
      </w:r>
      <w:r>
        <w:rPr>
          <w:lang w:val="id_ID" w:bidi="id_ID"/>
        </w:rPr>
        <w:t xml:space="preserve">Orang-orang Yahudi yang melarikan diri dari Yerusalem </w:t>
      </w:r>
    </w:p>
    <w:p>
      <w:pPr>
        <w:pStyle w:val="ListBullet"/>
        <w:spacing w:line="240" w:lineRule="auto"/>
        <w:ind w:left="720"/>
      </w:pPr>
      <w:r>
        <w:rPr>
          <w:lang w:val="id_ID" w:bidi="id_ID"/>
        </w:rPr>
      </w:r>
      <w:r>
        <w:rPr>
          <w:lang w:val="id_ID" w:bidi="id_ID"/>
        </w:rPr>
        <w:t xml:space="preserve">Murid-murid yang melarikan diri </w:t>
      </w:r>
    </w:p>
    <w:p>
      <w:pPr/>
      <w:r>
        <w:rPr>
          <w:lang w:val="id_ID" w:bidi="id_ID"/>
        </w:rPr>
      </w:r>
      <w:r>
        <w:rPr>
          <w:lang w:val="id_ID" w:bidi="id_ID"/>
        </w:rPr>
        <w:t xml:space="preserve">Dalam sesi ini, ambillah papan cerita kelompok, gambarlah, atau gunakan beberapa macam alat peraga (benda-benda yang dapat Anda pindahkan seperti batu, batang, mainan anak-anak) untuk memvisualisasikan kisah dan adegan di dalamnya. </w:t>
      </w:r>
    </w:p>
    <w:p>
      <w:pPr/>
      <w:r>
        <w:rPr>
          <w:lang w:val="id_ID" w:bidi="id_ID"/>
        </w:rPr>
      </w:r>
      <w:r>
        <w:rPr>
          <w:lang w:val="id_ID" w:bidi="id_ID"/>
        </w:rPr>
        <w:t xml:space="preserve">Penting untuk diingat bahwa Yesus berada di dekat Bait Suci mengajar para murid-Nya tentang apa yang akan terjadi di masa depan. </w:t>
      </w:r>
    </w:p>
    <w:p>
      <w:pPr/>
      <w:r>
        <w:rPr>
          <w:lang w:val="id_ID" w:bidi="id_ID"/>
        </w:rPr>
      </w:r>
      <w:r>
        <w:rPr>
          <w:lang w:val="id_ID" w:bidi="id_ID"/>
        </w:rPr>
        <w:t xml:space="preserve">Penting untuk diingat bahwa Yesus menjawab pertanyaan para murid-Nya tentang tanda-tanda di masa depan sebelum kehancuran Bait Suci. </w:t>
      </w:r>
    </w:p>
    <w:p>
      <w:pPr/>
      <w:r>
        <w:rPr>
          <w:lang w:val="id_ID" w:bidi="id_ID"/>
        </w:rPr>
      </w:r>
      <w:r>
        <w:rPr>
          <w:lang w:val="id_ID" w:bidi="id_ID"/>
        </w:rPr>
        <w:t xml:space="preserve">Penting untuk diingat bahwa orang-orang Yahudi melihat Yerusalem sebagai tempat perlindungan, atau tempat yang aman, selama masa perang karena kota itu memiliki tembok besar. Tetapi Yesus mengatakan yang berlawanan, bahwa semua orang Yahudi harus menghindari kota ketika musuh-musuh menyerang karena semua orang di dalamnya akan dibunuh atau ditangkap. </w:t>
      </w:r>
    </w:p>
    <w:p>
      <w:pPr/>
      <w:r>
        <w:rPr>
          <w:lang w:val="id_ID" w:bidi="id_ID"/>
        </w:rPr>
      </w:r>
      <w:r>
        <w:rPr>
          <w:lang w:val="id_ID" w:bidi="id_ID"/>
        </w:rPr>
        <w:t xml:space="preserve">Penting untuk diingat bahwa ketika Yesus berbicara tentang saat hukuman atau murka, Ia merujuk kepada Allah. Allah akan menghukum orang-orang Yahudi karena dosa mereka dengan mengizinkan musuh-musuh mereka untuk menghancurkan Yerusalem. </w:t>
      </w:r>
    </w:p>
    <w:p>
      <w:pPr/>
      <w:r>
        <w:rPr>
          <w:lang w:val="id_ID" w:bidi="id_ID"/>
        </w:rPr>
      </w:r>
      <w:r>
        <w:rPr>
          <w:lang w:val="id_ID" w:bidi="id_ID"/>
        </w:rPr>
        <w:t xml:space="preserve">Penting untuk diingat bahwa Yesus tidak menjelaskan dengan tepat apa yang akan terjadi pada matahari, bulan, dan bintang-bintang, hanya bahwa tanda-tanda itu akan menyebabkan orang-orang takut dan bahwa itu akan berarti bahwa Allah akan melakukan sesuatu yang penting. </w:t>
      </w:r>
    </w:p>
    <w:p>
      <w:pPr/>
      <w:r>
        <w:rPr>
          <w:lang w:val="id_ID" w:bidi="id_ID"/>
        </w:rPr>
      </w:r>
      <w:r>
        <w:rPr>
          <w:lang w:val="id_ID" w:bidi="id_ID"/>
        </w:rPr>
        <w:t xml:space="preserve">Penting untuk diingat bahwa "jatuh oleh pedang" adalah ungkapan kiasan. Yesus mengatakan bahwa musuh-musuh akan membunuh banyak orang Yahudi dalam pertempuran. </w:t>
      </w:r>
    </w:p>
    <w:p>
      <w:pPr/>
      <w:r>
        <w:rPr>
          <w:lang w:val="id_ID" w:bidi="id_ID"/>
        </w:rPr>
      </w:r>
      <w:r>
        <w:rPr>
          <w:lang w:val="id_ID" w:bidi="id_ID"/>
        </w:rPr>
        <w:t xml:space="preserve">Penting untuk diingat bahwa ketika Yesus mengatakan, "Semua yang tertulis," Yesus merujuk kepada nubuat yang berbicara tentang kehancuran Bait Suci yang akan datang. </w:t>
      </w:r>
    </w:p>
    <w:p>
      <w:pPr/>
      <w:r>
        <w:rPr>
          <w:lang w:val="id_ID" w:bidi="id_ID"/>
        </w:rPr>
      </w:r>
      <w:r>
        <w:rPr>
          <w:lang w:val="id_ID" w:bidi="id_ID"/>
        </w:rPr>
        <w:t xml:space="preserve">Penting untuk diingat bahwa dalam budaya Yahudi, berdiri dan mengangkat kepala Anda merupakan tindakan simbolis. Hal itu melambangkan keberanian dan kepercayaan diri. </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Dalam sesi ini, tim akan mendramatisir kisah tersebut.</w:t>
      </w:r>
    </w:p>
    <w:p>
      <w:pPr/>
      <w:r>
        <w:rPr>
          <w:lang w:val="id_ID" w:bidi="id_ID"/>
        </w:rPr>
      </w:r>
      <w:r>
        <w:rPr>
          <w:lang w:val="id_ID" w:bidi="id_ID"/>
        </w:rPr>
        <w:t xml:space="preserve">Kisah ini memiliki tiga adegan. </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Tentara yang menyerang Yerusalem</w:t>
      </w:r>
    </w:p>
    <w:p>
      <w:pPr>
        <w:pStyle w:val="ListBullet"/>
        <w:spacing w:line="240" w:lineRule="auto"/>
        <w:ind w:left="720"/>
      </w:pPr>
      <w:r>
        <w:rPr>
          <w:lang w:val="id_ID" w:bidi="id_ID"/>
        </w:rPr>
      </w:r>
      <w:r>
        <w:rPr>
          <w:lang w:val="id_ID" w:bidi="id_ID"/>
        </w:rPr>
        <w:t>Orang-orang Yahudi yang melarikan diri dari Yerusalem</w:t>
      </w:r>
    </w:p>
    <w:p>
      <w:pPr>
        <w:pStyle w:val="ListBullet"/>
        <w:spacing w:line="240" w:lineRule="auto"/>
        <w:ind w:left="720"/>
      </w:pPr>
      <w:r>
        <w:rPr>
          <w:lang w:val="id_ID" w:bidi="id_ID"/>
        </w:rPr>
      </w:r>
      <w:r>
        <w:rPr>
          <w:lang w:val="id_ID" w:bidi="id_ID"/>
        </w:rPr>
        <w:t>Murid-murid yang melarikan diri</w:t>
      </w:r>
    </w:p>
    <w:p>
      <w:pPr/>
      <w:r>
        <w:rPr>
          <w:lang w:val="id_ID" w:bidi="id_ID"/>
        </w:rPr>
      </w:r>
      <w:r>
        <w:rPr>
          <w:lang w:val="id_ID" w:bidi="id_ID"/>
        </w:rPr>
        <w:t>Minta tim untuk memerankan kisah ini dua kali. Mereka harus memerankannya dalam bahasa yang mereka terjemahkan. Pertama, minta mereka memerankan kisah itu tanpa berhenti. Pada saat tim memerankan kisah itu untuk kedua kali, hentikan mereka pada titik yang berbeda dalam kisah tersebut.</w:t>
      </w:r>
    </w:p>
    <w:p>
      <w:pPr/>
      <w:r>
        <w:rPr>
          <w:lang w:val="id_ID" w:bidi="id_ID"/>
        </w:rPr>
      </w:r>
      <w:r>
        <w:rPr>
          <w:lang w:val="id_ID" w:bidi="id_ID"/>
        </w:rPr>
        <w:t>Ketika tim memerankan kisah itu untuk pertama kali, perhatikan dialog, alur, plot, dan kronologi kisah tersebut. Perhatikan bagian penting atau sulit dari kisah maupun bagian yang akan diperankan dan jangan dilewati. Bantu tim untuk mengingat bagian dari kisah tersebut.</w:t>
      </w:r>
    </w:p>
    <w:p>
      <w:pPr/>
      <w:r>
        <w:rPr>
          <w:lang w:val="id_ID" w:bidi="id_ID"/>
        </w:rPr>
      </w:r>
      <w:r>
        <w:rPr>
          <w:lang w:val="id_ID" w:bidi="id_ID"/>
        </w:rPr>
        <w:t xml:space="preserve">Pastikan bahwa tim memerankan Yesus yang masih berbicara dengan para murid-Nya ketika mereka berada di dekat Bait Suci. </w:t>
      </w:r>
    </w:p>
    <w:p>
      <w:pPr/>
      <w:r>
        <w:rPr>
          <w:lang w:val="id_ID" w:bidi="id_ID"/>
        </w:rPr>
      </w:r>
      <w:r>
        <w:rPr>
          <w:lang w:val="id_ID" w:bidi="id_ID"/>
        </w:rPr>
        <w:t xml:space="preserve">Pastikan bahwa tim memerankan para murid yang melarikan diri dari kota atau tinggal jauh dari kota jika mereka berada di ladang. Yesus juga mengatakan bahwa perempuan yang sedang mengandung dan perempuan yang merawat anak-anak akan hidup di masa-masa yang sangat sulit. </w:t>
      </w:r>
    </w:p>
    <w:p>
      <w:pPr/>
      <w:r>
        <w:rPr>
          <w:lang w:val="id_ID" w:bidi="id_ID"/>
        </w:rPr>
      </w:r>
      <w:r>
        <w:rPr>
          <w:lang w:val="id_ID" w:bidi="id_ID"/>
        </w:rPr>
        <w:t xml:space="preserve">Pastikan bahwa tim memerankan orang-orang yang takut dengan samudera dan takut ketika tanda-tanda mulai terjadi dengan matahari, bulan, dan bintang-bintang. Tim dapat menggunakan alat peraga seperti buah atau batu yang bergetar di langit atau kain untuk mewakili gelombang samudera. Orang-orang sangat takut dengan tanda-tanda sehingga mereka pingsan. </w:t>
      </w:r>
    </w:p>
    <w:p>
      <w:pPr/>
      <w:r>
        <w:rPr>
          <w:lang w:val="id_ID" w:bidi="id_ID"/>
        </w:rPr>
      </w:r>
      <w:r>
        <w:rPr>
          <w:lang w:val="id_ID" w:bidi="id_ID"/>
        </w:rPr>
        <w:t>Saat kelompok memerankan kisah ini untuk kedua kalinya, hentikan mereka pada titik-titik tertentu.</w:t>
      </w:r>
    </w:p>
    <w:p>
      <w:pPr/>
      <w:r>
        <w:rPr>
          <w:lang w:val="id_ID" w:bidi="id_ID"/>
        </w:rPr>
      </w:r>
      <w:r>
        <w:rPr>
          <w:lang w:val="id_ID" w:bidi="id_ID"/>
        </w:rPr>
        <w:t xml:space="preserve">Perankan Yesus yang mengajar para murid-Nya di dekat Bait Suci tentang apa yang akan terjadi pada Yerusalem di masa depan. Yesus memperingatkan para murid-Nya untuk melarikan diri dari Yerusalem ketika mereka melihat tentara di sekitar kota. Yesus mengatakan saat itu akan menjadi saat penderitaan yang hebat dan bahwa banyak orang Yahudi akan dibunuh atau ditangkap. Saat itu akan menjadi saat dimana bangsa-bangsa lain, dan Yerusalem akan benar-benar hancur. </w:t>
      </w:r>
    </w:p>
    <w:p>
      <w:pPr/>
      <w:r>
        <w:rPr>
          <w:lang w:val="id_ID" w:bidi="id_ID"/>
        </w:rPr>
      </w:r>
      <w:r>
        <w:rPr>
          <w:lang w:val="id_ID" w:bidi="id_ID"/>
        </w:rPr>
        <w:t xml:space="preserve">Hentikan adegannya: Tanyakan kepada para aktor yang memerankan murid-murid, ”Bagaimana perasaan kalian?” Saudara mungkin mendengar hal-hal seperti, "Terkejut. "Saya tidak dapat membayangkan kota kita yang indah dihancurkan," "Khawatir." Kapan ini akan terjadi?" dan "Sedih. Mengapa orang-orang Yerusalem tidak menerima Yesus sebagai Juruselamat yang dijanjikan? Mungkin dengan demikian kota itu tidak akan dihancurkan." Tanyakan kepada aktor yang memerankan Yesus, "Bagaimana perasaan Anda?" Anda mungkin mendengar hal-hal seperti, "Patah hati." Seandainya saja orang-orang Yerusalem akan menerima saya," "Berat. Saya tahu ini adalah rencana Bapa-Ku, tetapi sulit untuk dipikirkan," dan "Berharap. Allah memiliki rencana dan tujuan untuk semua hal." Ulangi adegannya. </w:t>
      </w:r>
    </w:p>
    <w:p>
      <w:pPr/>
      <w:r>
        <w:rPr>
          <w:lang w:val="id_ID" w:bidi="id_ID"/>
        </w:rPr>
      </w:r>
      <w:r>
        <w:rPr>
          <w:lang w:val="id_ID" w:bidi="id_ID"/>
        </w:rPr>
        <w:t xml:space="preserve">Perankan Yesus yang mengatakan kepada para murid tentang tanda-tanda di masa depan. Yesus menggambarkan hal-hal yang tidak biasa yang akan terjadi pada matahari, bulan, dan bintang-bintang. Samudera akan memperdengarkan suara yang nyaring dan bergerak. Allah akan memindahkan kuasa-kuasa di langit keluar dari tempatnya dan orang-orang akan pingsan karena takut. </w:t>
      </w:r>
    </w:p>
    <w:p>
      <w:pPr/>
      <w:r>
        <w:rPr>
          <w:lang w:val="id_ID" w:bidi="id_ID"/>
        </w:rPr>
      </w:r>
      <w:r>
        <w:rPr>
          <w:lang w:val="id_ID" w:bidi="id_ID"/>
        </w:rPr>
        <w:t xml:space="preserve">Hentikan adegannya: Tanyakan kepada aktor yang memerankan orang-orang yang hidup pada waktu itu, ”Bagaimana perasaan Anda?” Anda mungkin mendengar hal-hal seperti, "Ketakutan." Apa saja hal-hal yang lebih buruk yang dapat terjadi?" "Putus asa. Saya tidak tahu di mana bisa bersembunyi dengan aman," dan "Tentunya ini adalah kuasa Allah." Ulangi adegannya. </w:t>
      </w:r>
    </w:p>
    <w:p>
      <w:pPr/>
      <w:r>
        <w:rPr>
          <w:lang w:val="id_ID" w:bidi="id_ID"/>
        </w:rPr>
      </w:r>
      <w:r>
        <w:rPr>
          <w:lang w:val="id_ID" w:bidi="id_ID"/>
        </w:rPr>
        <w:t xml:space="preserve">Perankan Yesus yang mengatakan bahwa pada saat itu, orang-orang akan melihat-Nya datang di awan. Yesus mengatakan kepada para murid-Nya ketika hal-hal ini terjadi bahwa mereka akan tahu Allah siap untuk membebaskan mereka dari penderitaan mereka. Yesus mengatakan kepada mereka untuk menjadi berani. </w:t>
      </w:r>
    </w:p>
    <w:p>
      <w:pPr/>
      <w:r>
        <w:rPr>
          <w:lang w:val="id_ID" w:bidi="id_ID"/>
        </w:rPr>
      </w:r>
      <w:r>
        <w:rPr>
          <w:lang w:val="id_ID" w:bidi="id_ID"/>
        </w:rPr>
        <w:t xml:space="preserve">Hentikan adegannya: Tanyakan kepada para aktor yang memerankan murid-murid, ”Bagaimana perasaan kalian?” Anda mungkin mendengar hal-hal seperti, "Kagum Saya telah melihat Yesus berjalan di atas air. Saya dapat membayangkan Dia kembali di awan," "Saya berharap saya hidup untuk melihat hari itu," dan "Bertekad. Akan sulit untuk menjadi berani selama menderita, tetapi saya tahu Yesus akan menolong saya." </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Yesus berbicara kepada para murid-Nya tentang kehancuran </w:t>
      </w:r>
      <w:r>
        <w:rPr>
          <w:b/>
          <w:lang w:val="id_ID" w:bidi="id_ID"/>
        </w:rPr>
        <w:t>Yerusalem</w:t>
      </w:r>
      <w:r>
        <w:rPr>
          <w:lang w:val="id_ID" w:bidi="id_ID"/>
        </w:rPr>
        <w:t xml:space="preserve"> yang akan datang. Yerusalem adalah ibu kota keagamaan orang Yahudi yang terletak di Provinsi Yudea. Kota itu juga adalah tempat dimana </w:t>
      </w:r>
      <w:r>
        <w:rPr>
          <w:b/>
          <w:lang w:val="id_ID" w:bidi="id_ID"/>
        </w:rPr>
        <w:t>Bait Suci</w:t>
      </w:r>
      <w:r>
        <w:rPr>
          <w:lang w:val="id_ID" w:bidi="id_ID"/>
        </w:rPr>
        <w:t xml:space="preserve"> berada. Yesus mengatakan bahwa di masa depan </w:t>
      </w:r>
      <w:hyperlink r:id="rId20">
        <w:r>
          <w:rPr>
            <w:lang w:val="id_ID" w:bidi="id_ID"/>
          </w:rPr>
          <w:rPr>
            <w:color w:val="0000EE"/>
            <w:u w:val="single"/>
          </w:rPr>
          <w:t>Bait Suci</w:t>
        </w:r>
      </w:hyperlink>
      <w:r>
        <w:rPr>
          <w:lang w:val="id_ID" w:bidi="id_ID"/>
        </w:rPr>
        <w:t xml:space="preserve"> dan Yerusalem akan dihancurkan sepenuhnya oleh musuh-musuh Israel. </w:t>
      </w:r>
      <w:hyperlink r:id="rId21">
        <w:r>
          <w:rPr>
            <w:lang w:val="id_ID" w:bidi="id_ID"/>
          </w:rPr>
          <w:rPr>
            <w:color w:val="0000EE"/>
            <w:u w:val="single"/>
          </w:rPr>
          <w:t>Yerusalem</w:t>
        </w:r>
      </w:hyperlink>
      <w:r>
        <w:rPr>
          <w:lang w:val="id_ID" w:bidi="id_ID"/>
        </w:rPr>
        <w:t xml:space="preserve"> terdapat di Daftar Kata Utama. </w:t>
      </w:r>
    </w:p>
    <w:p>
      <w:pPr/>
      <w:r>
        <w:rPr>
          <w:lang w:val="id_ID" w:bidi="id_ID"/>
        </w:rPr>
      </w:r>
      <w:r>
        <w:rPr>
          <w:lang w:val="id_ID" w:bidi="id_ID"/>
        </w:rPr>
        <w:t xml:space="preserve">Yesus mengatakan Yerusalem akan diinjak-injak oleh </w:t>
      </w:r>
      <w:r>
        <w:rPr>
          <w:b/>
          <w:lang w:val="id_ID" w:bidi="id_ID"/>
        </w:rPr>
        <w:t>bangsa-bangsa</w:t>
      </w:r>
      <w:r>
        <w:rPr>
          <w:lang w:val="id_ID" w:bidi="id_ID"/>
        </w:rPr>
        <w:t xml:space="preserve"> lain, atau orang-orang non-Yahudi. Ini adalah cara lain untuk mengatakan bahwa bangsa-bangsa lain non-Yahudi akan menaklukkan Yerusalem dan berjalan di jalan-jalan dengan penghinaan terhadap kota dan orang-orang Yahudi. Allah akan mengizinkan bangsa-bangsa lain memerintah atas Yerusalem untuk jangka waktu tertentu atau sampai waktu bangsa-bangsa lain digenapi. Pastikan untuk menerjemahkan bangsa-bangsa lain dengan cara yang sama seperti yang telah anda lakukan sebelumnya. </w:t>
      </w:r>
      <w:hyperlink r:id="rId504">
        <w:r>
          <w:rPr>
            <w:lang w:val="id_ID" w:bidi="id_ID"/>
          </w:rPr>
          <w:rPr>
            <w:color w:val="0000EE"/>
            <w:u w:val="single"/>
          </w:rPr>
          <w:t>Bangsa-bangsa lain</w:t>
        </w:r>
      </w:hyperlink>
      <w:r>
        <w:rPr>
          <w:lang w:val="id_ID" w:bidi="id_ID"/>
        </w:rPr>
        <w:t xml:space="preserve"> terdapat di Daftar Kata Utama. </w:t>
      </w:r>
    </w:p>
    <w:p>
      <w:pPr/>
      <w:r>
        <w:rPr>
          <w:lang w:val="id_ID" w:bidi="id_ID"/>
        </w:rPr>
      </w:r>
      <w:r>
        <w:rPr>
          <w:lang w:val="id_ID" w:bidi="id_ID"/>
        </w:rPr>
        <w:t xml:space="preserve">Yesus kemudian menggambarkan </w:t>
      </w:r>
      <w:r>
        <w:rPr>
          <w:b/>
          <w:lang w:val="id_ID" w:bidi="id_ID"/>
        </w:rPr>
        <w:t>tanda-tanda</w:t>
      </w:r>
      <w:r>
        <w:rPr>
          <w:lang w:val="id_ID" w:bidi="id_ID"/>
        </w:rPr>
        <w:t xml:space="preserve"> yang akan menunjukkan bahwa kedatangannya sudah dekat. Tanda adalah indikasi bahwa sesuatu akan terjadi. Tanda-tanda ini termasuk hal-hal yang akan terjadi pada matahari, bulan dan bintang-bintang. Dalam konteks ini, </w:t>
      </w:r>
      <w:r>
        <w:rPr>
          <w:b/>
          <w:lang w:val="id_ID" w:bidi="id_ID"/>
        </w:rPr>
        <w:t>bangsa-bangsa</w:t>
      </w:r>
      <w:r>
        <w:rPr>
          <w:lang w:val="id_ID" w:bidi="id_ID"/>
        </w:rPr>
        <w:t xml:space="preserve"> merujuk kepada orang-orang dari berbagai negara atau wilayah geografis. Orang-orang ini akan takut karena tanda-tanda itu. Pastikan untuk menerjemahkan tanda dan bangsa dengan cara yang sama yang telah Anda lakukan sebelumnya. Kedua istilah ini, </w:t>
      </w:r>
      <w:hyperlink r:id="rId570">
        <w:r>
          <w:rPr>
            <w:lang w:val="id_ID" w:bidi="id_ID"/>
          </w:rPr>
          <w:rPr>
            <w:color w:val="0000EE"/>
            <w:u w:val="single"/>
          </w:rPr>
          <w:t>tanda</w:t>
        </w:r>
      </w:hyperlink>
      <w:r>
        <w:rPr>
          <w:lang w:val="id_ID" w:bidi="id_ID"/>
        </w:rPr>
        <w:t xml:space="preserve"> dan </w:t>
      </w:r>
      <w:hyperlink r:id="rId230">
        <w:r>
          <w:rPr>
            <w:lang w:val="id_ID" w:bidi="id_ID"/>
          </w:rPr>
          <w:rPr>
            <w:color w:val="0000EE"/>
            <w:u w:val="single"/>
          </w:rPr>
          <w:t>bangsa</w:t>
        </w:r>
      </w:hyperlink>
      <w:r>
        <w:rPr>
          <w:lang w:val="id_ID" w:bidi="id_ID"/>
        </w:rPr>
        <w:t xml:space="preserve"> terdapat di Daftar Kata Utama. </w:t>
      </w:r>
    </w:p>
    <w:p>
      <w:pPr/>
      <w:r>
        <w:rPr>
          <w:lang w:val="id_ID" w:bidi="id_ID"/>
        </w:rPr>
      </w:r>
      <w:r>
        <w:rPr>
          <w:lang w:val="id_ID" w:bidi="id_ID"/>
        </w:rPr>
        <w:t xml:space="preserve">Ketika Yesus mengatakan "benda-benda </w:t>
      </w:r>
      <w:r>
        <w:rPr>
          <w:b/>
          <w:lang w:val="id_ID" w:bidi="id_ID"/>
        </w:rPr>
        <w:t>langit</w:t>
      </w:r>
      <w:r>
        <w:rPr>
          <w:lang w:val="id_ID" w:bidi="id_ID"/>
        </w:rPr>
        <w:t xml:space="preserve"> akan terguncang" Ia kemungkinan besar merujuk kepada Allah yang mengguncang bulan, matahari, dan bintang-bintang karena Ia telah menyebutkannya sebelumnya. Di sini, langit merujuk kepada langit yang berlawanan dengan tempat dimana Allah tinggal. </w:t>
      </w:r>
      <w:hyperlink r:id="rId68">
        <w:r>
          <w:rPr>
            <w:lang w:val="id_ID" w:bidi="id_ID"/>
          </w:rPr>
          <w:rPr>
            <w:color w:val="0000EE"/>
            <w:u w:val="single"/>
          </w:rPr>
          <w:t>Langit</w:t>
        </w:r>
      </w:hyperlink>
      <w:r>
        <w:rPr>
          <w:lang w:val="id_ID" w:bidi="id_ID"/>
        </w:rPr>
        <w:t xml:space="preserve"> terdapat di Daftar Kata Utama. </w:t>
      </w:r>
    </w:p>
    <w:p>
      <w:pPr/>
      <w:r>
        <w:rPr>
          <w:lang w:val="id_ID" w:bidi="id_ID"/>
        </w:rPr>
      </w:r>
      <w:r>
        <w:rPr>
          <w:lang w:val="id_ID" w:bidi="id_ID"/>
        </w:rPr>
        <w:t xml:space="preserve">Yesus berbicara tentang kedatangan-Nya kembali ke bumi dan menyebut diri-Nya </w:t>
      </w:r>
      <w:r>
        <w:rPr>
          <w:b/>
          <w:lang w:val="id_ID" w:bidi="id_ID"/>
        </w:rPr>
        <w:t>Anak Manusia</w:t>
      </w:r>
      <w:r>
        <w:rPr>
          <w:lang w:val="id_ID" w:bidi="id_ID"/>
        </w:rPr>
        <w:t xml:space="preserve">. Ini adalah gelar yang digunakan Yesus untuk diri-Nya yang berarti Ia sepenuhnya Allah dan sepenuhnya manusia. Ini berarti Ia mewakili semua manusia dan Allah memberinya semua kuasa dan otoritas. Pastikan untuk menerjemahkan Anak Manusia dengan cara yang sama seperti yang telah Anda lakukan sebelumnya. </w:t>
      </w:r>
      <w:hyperlink r:id="rId164">
        <w:r>
          <w:rPr>
            <w:lang w:val="id_ID" w:bidi="id_ID"/>
          </w:rPr>
          <w:rPr>
            <w:color w:val="0000EE"/>
            <w:u w:val="single"/>
          </w:rPr>
          <w:t>Anak Manusia</w:t>
        </w:r>
      </w:hyperlink>
      <w:r>
        <w:rPr>
          <w:lang w:val="id_ID" w:bidi="id_ID"/>
        </w:rPr>
        <w:t xml:space="preserve"> ada di Daftar Kata Utama.</w:t>
      </w:r>
    </w:p>
    <w:p>
      <w:pPr/>
      <w:r>
        <w:rPr>
          <w:lang w:val="id_ID" w:bidi="id_ID"/>
        </w:rPr>
      </w:r>
      <w:r>
        <w:rPr>
          <w:lang w:val="id_ID" w:bidi="id_ID"/>
        </w:rPr>
        <w:t xml:space="preserve">Yesus mengatakan bahwa Ia akan kembali dengan semua kuasa dan kemuliaan. </w:t>
      </w:r>
      <w:r>
        <w:rPr>
          <w:b/>
          <w:lang w:val="id_ID" w:bidi="id_ID"/>
        </w:rPr>
        <w:t>Kemuliaan</w:t>
      </w:r>
      <w:r>
        <w:rPr>
          <w:lang w:val="id_ID" w:bidi="id_ID"/>
        </w:rPr>
        <w:t xml:space="preserve"> merujuk kepada cahaya cemerlang yang dikaitkan dengan kehadiran Allah. Pastikan untuk menerjemahkan kemuliaan dengan cara yang sama seperti yang telah Anda lakukan sebelumnya. </w:t>
      </w:r>
      <w:hyperlink r:id="rId73">
        <w:r>
          <w:rPr>
            <w:lang w:val="id_ID" w:bidi="id_ID"/>
          </w:rPr>
          <w:rPr>
            <w:color w:val="0000EE"/>
            <w:u w:val="single"/>
          </w:rPr>
          <w:t>Kemuliaan</w:t>
        </w:r>
      </w:hyperlink>
      <w:r>
        <w:rPr>
          <w:lang w:val="id_ID" w:bidi="id_ID"/>
        </w:rPr>
        <w:t xml:space="preserve"> terdapat di Daftar Kata Utama. </w:t>
      </w:r>
    </w:p>
    <w:p>
      <w:pPr/>
      <w:r>
        <w:rPr>
          <w:lang w:val="id_ID" w:bidi="id_ID"/>
        </w:rPr>
      </w:r>
      <w:r>
        <w:rPr>
          <w:lang w:val="id_ID" w:bidi="id_ID"/>
        </w:rPr>
        <w:t xml:space="preserve">Ketika para murid melihat tanda-tanda yang akan datang ini, mereka dapat yakin karena mereka tahu kedatangan Yesus kembali sudah dekat. Mereka dapat meyakini karena mereka tahu Yesus membawa </w:t>
      </w:r>
      <w:r>
        <w:rPr>
          <w:b/>
          <w:lang w:val="id_ID" w:bidi="id_ID"/>
        </w:rPr>
        <w:t>penebusan</w:t>
      </w:r>
      <w:r>
        <w:rPr>
          <w:lang w:val="id_ID" w:bidi="id_ID"/>
        </w:rPr>
        <w:t xml:space="preserve">, atau kebebasan dari penderitaan yang mereka hadapi. Pastikan untuk menerjemahkan penebusan dengan cara yang sama yang telah Anda lakukan sebelumnya. </w:t>
      </w:r>
      <w:hyperlink r:id="rId62">
        <w:r>
          <w:rPr>
            <w:lang w:val="id_ID" w:bidi="id_ID"/>
          </w:rPr>
          <w:rPr>
            <w:color w:val="0000EE"/>
            <w:u w:val="single"/>
          </w:rPr>
          <w:t>Penebusan</w:t>
        </w:r>
      </w:hyperlink>
      <w:r>
        <w:rPr>
          <w:lang w:val="id_ID" w:bidi="id_ID"/>
        </w:rPr>
        <w:t xml:space="preserve"> terdapat di Daftar Kata Utama. </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itu, secara berkelompok, dalam bahasa sendiri.</w:t>
      </w:r>
    </w:p>
    <w:p>
      <w:pPr/>
      <w:r>
        <w:rPr>
          <w:lang w:val="id_ID" w:bidi="id_ID"/>
        </w:rPr>
      </w:r>
      <w:r>
        <w:rPr>
          <w:lang w:val="id_ID" w:bidi="id_ID"/>
        </w:rPr>
        <w:t>Pertama, seluruh kelompok harus berlatih menceritakan perikop itu dalam bahasa sendiri. Ingatlah untuk menyertakan hal-hal yang sudah ditentukan dalam tahap-tahap sebelumnya, seperti kronologi, kata, frasa, emosi, atau apa pun yang sudah dibahas.</w:t>
      </w:r>
    </w:p>
    <w:p>
      <w:pPr/>
      <w:r>
        <w:rPr>
          <w:lang w:val="id_ID" w:bidi="id_ID"/>
        </w:rPr>
      </w:r>
      <w:r>
        <w:rPr>
          <w:lang w:val="id_ID" w:bidi="id_ID"/>
        </w:rPr>
        <w:t xml:space="preserve">Satu anggota harus mengucapkan beberapa kalimat dari perikop itu dan berhenti sebentar. Anggota kelompok lain harus mengucapkan kalimat selanjutnya dari perikop itu tersebut dan berhenti sejenak. Lakukan ini sampai kelompok telah menceritakan kembali seluruh teks. Anggota-anggota kelompok dapat saling memperbaiki dalam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teks tersebut tanpa interupsi setidaknya satu kali. Seorang anggota kelompok dapat menggunakan benda apa saja, gerakan, atau papan cerita untuk membantu mereka mengingat teks tersebut.</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siapa dari teks tersebut yang Anda paling sukai. Anda mungkin memutuskan untuk menyukai cara bercerita seorang anggota kelompok untuk suatu adegan, tetapi menyukai cara anggota kelompok lain menceritakan adegan lainnya. </w:t>
      </w:r>
    </w:p>
    <w:p>
      <w:pPr/>
      <w:r>
        <w:rPr>
          <w:lang w:val="id_ID" w:bidi="id_ID"/>
        </w:rPr>
      </w:r>
      <w:r>
        <w:rPr>
          <w:lang w:val="id_ID" w:bidi="id_ID"/>
        </w:rPr>
        <w:t>Hentikan sejenak audio ini di sini.</w:t>
      </w:r>
    </w:p>
    <w:p>
      <w:pPr/>
      <w:r>
        <w:rPr>
          <w:lang w:val="id_ID" w:bidi="id_ID"/>
        </w:rPr>
      </w:r>
      <w:r>
        <w:rPr>
          <w:lang w:val="id_ID" w:bidi="id_ID"/>
        </w:rPr>
        <w:t>Akhirnya, kelompok dapat menyusun versi akhir dari perikop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Lukas 21:20–28</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584">
        <w:r>
          <w:rPr>
            <w:lang w:val="id_ID" w:bidi="id_ID"/>
          </w:rPr>
          <w:rPr>
            <w:color w:val="0000EE"/>
            <w:u w:val="single"/>
          </w:rPr>
          <w:t>Dengar dan Renungkan</w:t>
        </w:r>
      </w:hyperlink>
      <w:r>
        <w:rPr>
          <w:lang w:val="id_ID" w:bidi="id_ID"/>
        </w:rPr>
        <w:t xml:space="preserve"> (540 KB)</w:t>
      </w:r>
      <w:r>
        <w:rPr>
          <w:lang w:val="id_ID" w:bidi="id_ID"/>
        </w:rPr>
      </w:r>
    </w:p>
    <w:p>
      <w:pPr>
        <w:pStyle w:val="ListBullet"/>
        <w:spacing w:line="240" w:lineRule="auto"/>
        <w:ind w:left="720"/>
      </w:pPr>
      <w:r>
        <w:rPr>
          <w:lang w:val="id_ID" w:bidi="id_ID"/>
        </w:rPr>
      </w:r>
      <w:hyperlink r:id="rId585">
        <w:r>
          <w:rPr>
            <w:lang w:val="id_ID" w:bidi="id_ID"/>
          </w:rPr>
          <w:rPr>
            <w:color w:val="0000EE"/>
            <w:u w:val="single"/>
          </w:rPr>
          <w:t>Menyiapkan Panggung</w:t>
        </w:r>
      </w:hyperlink>
      <w:r>
        <w:rPr>
          <w:lang w:val="id_ID" w:bidi="id_ID"/>
        </w:rPr>
        <w:t xml:space="preserve"> (4.9 MB)</w:t>
      </w:r>
      <w:r>
        <w:rPr>
          <w:lang w:val="id_ID" w:bidi="id_ID"/>
        </w:rPr>
      </w:r>
    </w:p>
    <w:p>
      <w:pPr>
        <w:pStyle w:val="ListBullet"/>
        <w:spacing w:line="240" w:lineRule="auto"/>
        <w:ind w:left="720"/>
      </w:pPr>
      <w:r>
        <w:rPr>
          <w:lang w:val="id_ID" w:bidi="id_ID"/>
        </w:rPr>
      </w:r>
      <w:hyperlink r:id="rId586">
        <w:r>
          <w:rPr>
            <w:lang w:val="id_ID" w:bidi="id_ID"/>
          </w:rPr>
          <w:rPr>
            <w:color w:val="0000EE"/>
            <w:u w:val="single"/>
          </w:rPr>
          <w:t>Menjelaskan Adegan</w:t>
        </w:r>
      </w:hyperlink>
      <w:r>
        <w:rPr>
          <w:lang w:val="id_ID" w:bidi="id_ID"/>
        </w:rPr>
        <w:t xml:space="preserve"> (2.5 MB)</w:t>
      </w:r>
      <w:r>
        <w:rPr>
          <w:lang w:val="id_ID" w:bidi="id_ID"/>
        </w:rPr>
      </w:r>
    </w:p>
    <w:p>
      <w:pPr>
        <w:pStyle w:val="ListBullet"/>
        <w:spacing w:line="240" w:lineRule="auto"/>
        <w:ind w:left="720"/>
      </w:pPr>
      <w:r>
        <w:rPr>
          <w:lang w:val="id_ID" w:bidi="id_ID"/>
        </w:rPr>
      </w:r>
      <w:hyperlink r:id="rId587">
        <w:r>
          <w:rPr>
            <w:lang w:val="id_ID" w:bidi="id_ID"/>
          </w:rPr>
          <w:rPr>
            <w:color w:val="0000EE"/>
            <w:u w:val="single"/>
          </w:rPr>
          <w:t>Memperagakan Bacaan</w:t>
        </w:r>
      </w:hyperlink>
      <w:r>
        <w:rPr>
          <w:lang w:val="id_ID" w:bidi="id_ID"/>
        </w:rPr>
        <w:t xml:space="preserve"> (3.3 MB)</w:t>
      </w:r>
      <w:r>
        <w:rPr>
          <w:lang w:val="id_ID" w:bidi="id_ID"/>
        </w:rPr>
      </w:r>
    </w:p>
    <w:p>
      <w:pPr>
        <w:pStyle w:val="ListBullet"/>
        <w:spacing w:line="240" w:lineRule="auto"/>
        <w:ind w:left="720"/>
      </w:pPr>
      <w:r>
        <w:rPr>
          <w:lang w:val="id_ID" w:bidi="id_ID"/>
        </w:rPr>
      </w:r>
      <w:hyperlink r:id="rId588">
        <w:r>
          <w:rPr>
            <w:lang w:val="id_ID" w:bidi="id_ID"/>
          </w:rPr>
          <w:rPr>
            <w:color w:val="0000EE"/>
            <w:u w:val="single"/>
          </w:rPr>
          <w:t>Melengkapi yang Kurang</w:t>
        </w:r>
      </w:hyperlink>
      <w:r>
        <w:rPr>
          <w:lang w:val="id_ID" w:bidi="id_ID"/>
        </w:rPr>
        <w:t xml:space="preserve"> (2.3 MB)</w:t>
      </w:r>
      <w:r>
        <w:rPr>
          <w:lang w:val="id_ID" w:bidi="id_ID"/>
        </w:rPr>
      </w:r>
    </w:p>
    <w:p>
      <w:pPr>
        <w:pStyle w:val="ListBullet"/>
        <w:spacing w:line="240" w:lineRule="auto"/>
        <w:ind w:left="720"/>
      </w:pPr>
      <w:r>
        <w:rPr>
          <w:lang w:val="id_ID" w:bidi="id_ID"/>
        </w:rPr>
      </w:r>
      <w:hyperlink r:id="rId589">
        <w:r>
          <w:rPr>
            <w:lang w:val="id_ID" w:bidi="id_ID"/>
          </w:rPr>
          <w:rPr>
            <w:color w:val="0000EE"/>
            <w:u w:val="single"/>
          </w:rPr>
          <w:t>Menyampaikan Firman Tuhan</w:t>
        </w:r>
      </w:hyperlink>
      <w:r>
        <w:rPr>
          <w:lang w:val="id_ID" w:bidi="id_ID"/>
        </w:rPr>
        <w:t xml:space="preserve"> (1.3 MB)</w:t>
      </w:r>
      <w:r>
        <w:rPr>
          <w:lang w:val="id_ID" w:bidi="id_ID"/>
        </w:rPr>
      </w:r>
      <w:r>
        <w:rPr>
          <w:lang w:val="id_ID" w:bidi="id_ID"/>
        </w:rPr>
      </w:r>
      <w:r>
        <w:rPr>
          <w:lang w:val="id_ID" w:bidi="id_ID"/>
        </w:rPr>
      </w:r>
    </w:p>
    <w:p>
      <w:pPr/>
      <w:r>
        <w:rPr>
          <w:lang w:val="id_ID" w:bidi="id_ID"/>
        </w:rPr>
      </w:r>
    </w:p>
    <w:p>
      <w:pPr>
        <w:pStyle w:val="Heading2"/>
      </w:pPr>
      <w:r>
        <w:rPr>
          <w:lang w:val="id_ID" w:bidi="id_ID"/>
        </w:rPr>
        <w:t>Lukas 21:29–38</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Dengarkan Lukas 21:29–38 dan renungkan di dalam hati anda. Dengarkan teks sebanyak tiga kali (dalam tiga terjemahan yang berbeda, jika memungkinkan). Kemudian sebagai satu tim diskusikan pertanyaan-pertanyaan berikut ini:</w:t>
      </w:r>
    </w:p>
    <w:p>
      <w:pPr>
        <w:pStyle w:val="ListBullet"/>
        <w:spacing w:line="240" w:lineRule="auto"/>
        <w:ind w:left="720"/>
      </w:pPr>
      <w:r>
        <w:rPr>
          <w:lang w:val="id_ID" w:bidi="id_ID"/>
        </w:rPr>
      </w:r>
      <w:r>
        <w:rPr>
          <w:lang w:val="id_ID" w:bidi="id_ID"/>
        </w:rPr>
        <w:t xml:space="preserve">Apa yang Anda suka dalam kisah ini? </w:t>
      </w:r>
    </w:p>
    <w:p>
      <w:pPr>
        <w:pStyle w:val="ListBullet"/>
        <w:spacing w:line="240" w:lineRule="auto"/>
        <w:ind w:left="720"/>
      </w:pPr>
      <w:r>
        <w:rPr>
          <w:lang w:val="id_ID" w:bidi="id_ID"/>
        </w:rPr>
      </w:r>
      <w:r>
        <w:rPr>
          <w:lang w:val="id_ID" w:bidi="id_ID"/>
        </w:rPr>
        <w:t xml:space="preserve">Apa yang Anda tidak suka atau tidak mengerti? </w:t>
      </w:r>
    </w:p>
    <w:p>
      <w:pPr>
        <w:pStyle w:val="ListBullet"/>
        <w:spacing w:line="240" w:lineRule="auto"/>
        <w:ind w:left="720"/>
      </w:pPr>
      <w:r>
        <w:rPr>
          <w:lang w:val="id_ID" w:bidi="id_ID"/>
        </w:rPr>
      </w:r>
      <w:r>
        <w:rPr>
          <w:lang w:val="id_ID" w:bidi="id_ID"/>
        </w:rPr>
        <w:t>Apa yang kisah ini katakan tentang Yesus?</w:t>
      </w:r>
    </w:p>
    <w:p>
      <w:pPr>
        <w:pStyle w:val="ListBullet"/>
        <w:spacing w:line="240" w:lineRule="auto"/>
        <w:ind w:left="720"/>
      </w:pPr>
      <w:r>
        <w:rPr>
          <w:lang w:val="id_ID" w:bidi="id_ID"/>
        </w:rPr>
      </w:r>
      <w:r>
        <w:rPr>
          <w:lang w:val="id_ID" w:bidi="id_ID"/>
        </w:rPr>
        <w:t>Apa yang kisah ini katakan tentang manusia?</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Yesus telah mengajar setiap hari di Bait Suci di Yerusalem. Sementara Yesus dan para murid-Nya meninggalkan Bait Suci, Yesus menjelaskan peristiwa di masa depan termasuk kehancuran Bait Suci dan tanda-tanda bahwa Yesus akan segera kembali. Sekarang Yesus menggunakan perumpamaan untuk membandingkan tanda-tanda kedatangan-Nya kembali dengan daun-daun yang baru tumbuh di pohon. </w:t>
      </w:r>
    </w:p>
    <w:p>
      <w:pPr/>
      <w:r>
        <w:rPr>
          <w:lang w:val="id_ID" w:bidi="id_ID"/>
        </w:rPr>
      </w:r>
      <w:r>
        <w:rPr>
          <w:lang w:val="id_ID" w:bidi="id_ID"/>
        </w:rPr>
        <w:t xml:space="preserve">Sebelumnya, para murid bertanya kepada Yesus tentang tanda-tanda untuk mengetahui kapan kehancuran Bait Suci akan terjadi. Yesus tidak hanya memberikan mereka tanda-tanda untuk kehancuran Yerusalem tetapi juga untuk kembalinya Yesus ke bumi di masa depan. Untuk lebih menjelaskan tanda-tanda ini, Yesus menceritakan perumpamaan, atau kisah singkat, tentang daun yang tumbuh di pohon. Yesus menggunakan pohon ara sebagai contoh: Ini adalah pohon berbuah yang umum yang tumbuh di Israel. Pohon ara kehilangan daun mereka selama musim dingin, tetapi pada musim semi cabang-cabang menumbuhkan daun baru dan tunas-tunas yang menghasilkan buah. Musim semi merujuk kepada musim di mana bunga dan buah-buahan mulai tumbuh di pohon dan tanaman. Semua orang tahu bahwa ketika pohon ara mulai bertunas daun, musim panas atau musim pertumbuhan dengan cuaca hangat sudah dekat. Seperti yang Anda mungkin ingat, Yesus sering menggunakan pohon ara dalam perumpamaan-Nya untuk mewakili Israel. </w:t>
      </w:r>
    </w:p>
    <w:p>
      <w:pPr/>
      <w:r>
        <w:rPr>
          <w:lang w:val="id_ID" w:bidi="id_ID"/>
        </w:rPr>
      </w:r>
      <w:r>
        <w:rPr>
          <w:lang w:val="id_ID" w:bidi="id_ID"/>
        </w:rPr>
        <w:t xml:space="preserve">Berhenti dan tunjukkan gambar sebuah pohon ara. Bagaimana pohon berubah selama musim yang berbeda dalam budaya Anda? Jika pohon-pohon tidak kehilangan daun di tempat Anda tinggal, gambarkan contoh-contoh lain dari alam yang menunjukkan bahwa musim berubah. </w:t>
      </w:r>
    </w:p>
    <w:p>
      <w:pPr/>
      <w:r>
        <w:rPr>
          <w:lang w:val="id_ID" w:bidi="id_ID"/>
        </w:rPr>
      </w:r>
      <w:r>
        <w:rPr>
          <w:lang w:val="id_ID" w:bidi="id_ID"/>
        </w:rPr>
        <w:t xml:space="preserve">Yesus menggunakan kata-kata seperti “demikian juga” untuk membuat perbandingan. Yesus mengatakan bahwa dengan cara yang sama orang-orang melihat dedaunan baru dan tahu musim panas akan datang, para murid harus melihat tanda-tanda yang telah Ia sebutkan terjadi dan tahu Kerajaan Allah sudah dekat. Karena Yesus belum kembali, kata-kata-Nya berlaku kepada siapa pun yang percaya dan mematuhi-Nya di masa depan. Dalam konteks ini, kerajaan Allah merujuk kepada akhir waktu ketika kerajaan Allah yang sempurna adalah satu-satunya yang ada, dan Yesus akan memerintah di hati umat-Nya sebagai raja mereka. Bagi Lukas, kerajaan Allah yang segera datang termasuk Allah yang memerintah di hati umat-Nya sekarang, dan kembalinya Yesus. Dalam pengajaran ini, Yesus berfokus pada saat kedatangan-Nya kembali. </w:t>
      </w:r>
    </w:p>
    <w:p>
      <w:pPr/>
      <w:r>
        <w:rPr>
          <w:lang w:val="id_ID" w:bidi="id_ID"/>
        </w:rPr>
      </w:r>
      <w:r>
        <w:rPr>
          <w:lang w:val="id_ID" w:bidi="id_ID"/>
        </w:rPr>
        <w:t xml:space="preserve">Yesus secara teratur menggunakan frasa “Aku berkata kepadamu sesungguhnya” untuk menekankan sesuatu yang penting yang akan Dia katakan. Yesus ingin orang-orang mendengarkan dengan seksama ketika Ia mengatakan, "Orang-orang dari angkatan ini tidak akan berlalu sampai semua hal ini telah terjadi." Penafsiran "generasi ini" biasanya berarti orang-orang yang hidup pada saat yang sama, tetapi itu juga dapat merujuk kepada orang-orang yang terus menolak Yesus sebagai Juruselamat yang dijanjikan dan memperlakukan para murid dengan permusuhan sampai kembalinya Yesus. Beberapa sarjana menafsirkan "semua hal ini" sebagai hanya tanda-tanda yang menandai kehancuran Yerusalem, yang bertentangan dengan semua tanda-tanda yang termasuk apa yang akan terjadi sebelum kembalinya Yesus. Ini akan berarti bahwa beberapa orang mendengarkan Yesus masih akan hidup ketika musuh-musuh menghancurkan Yerusalem di masa depan. Adalah hal yang terbaik untuk memberi ruang kedua interpretasi tersebut dalam terjemahan Anda. </w:t>
      </w:r>
    </w:p>
    <w:p>
      <w:pPr/>
      <w:r>
        <w:rPr>
          <w:lang w:val="id_ID" w:bidi="id_ID"/>
        </w:rPr>
      </w:r>
      <w:r>
        <w:rPr>
          <w:lang w:val="id_ID" w:bidi="id_ID"/>
        </w:rPr>
        <w:t xml:space="preserve">Orang-orang biasanya melihat surga, atau langit, dan bumi sebagai bertahan dan kokoh, tetapi Yesus mengatakan bahwa mereka akan berakhir. Namun, Yesus mengatakan bahwa firman-Nya tidak akan berlalu; mereka akan selalu ada dan akan terbukti dapat diandalkan dan benar. </w:t>
      </w:r>
    </w:p>
    <w:p>
      <w:pPr/>
      <w:r>
        <w:rPr>
          <w:lang w:val="id_ID" w:bidi="id_ID"/>
        </w:rPr>
      </w:r>
      <w:r>
        <w:rPr>
          <w:lang w:val="id_ID" w:bidi="id_ID"/>
        </w:rPr>
        <w:t xml:space="preserve">Yesus memperingatkan para murid-Nya untuk berhati-hati. Sama seperti Yesus telah memperingatkan para murid-Nya sebelumnya dengan perumpamaan tentang hamba yang menunggu dan pemilik rumah yang dirampok, Yesus ingin para murid-Nya terus waspada dan siap untuk kedatangan-Nya kembali, sesuatu yang hanya dapat mereka lakukan dengan selalu berdoa. Yesus tidak ingin hati para pengikut-Nya terbeban. Ini adalah cara lain untuk mengatakan bahwa Ia tidak ingin mereka menjadi terbebani dan terganggu seperti orang lain. Yesus menggambarkan perilaku yang menyebabkan orang-orang menjadi lebih tertarik pada diri mereka sendiri daripada dalam Allah dan jalan-jalan-Nya. Mereka akan pergi ke pesta, mabuk, dan bertindak tanpa pengendalian diri. Mereka juga akan khawatir atau cemas tentang kehidupan, seperti apa yang akan mereka pakai atau apa yang akan mereka makan. Yesus mengatakan jika para murid mengizinkan diri mereka ditimbang dan terganggu seperti orang lain, mereka tidak akan siap pada hari ketika Yesus kembali. </w:t>
      </w:r>
    </w:p>
    <w:p>
      <w:pPr/>
      <w:r>
        <w:rPr>
          <w:lang w:val="id_ID" w:bidi="id_ID"/>
        </w:rPr>
      </w:r>
      <w:r>
        <w:rPr>
          <w:lang w:val="id_ID" w:bidi="id_ID"/>
        </w:rPr>
        <w:t>Berhenti dan diskusikan dengan tim Anda: Apa saja gangguan atau kekhawatiran yang umum bagi orang-orang dalam budaya Anda? Apa yang dilakukan orang-orang ketika mereka merasa cemas?</w:t>
      </w:r>
    </w:p>
    <w:p>
      <w:pPr/>
      <w:r>
        <w:rPr>
          <w:lang w:val="id_ID" w:bidi="id_ID"/>
        </w:rPr>
      </w:r>
      <w:r>
        <w:rPr>
          <w:lang w:val="id_ID" w:bidi="id_ID"/>
        </w:rPr>
        <w:t xml:space="preserve">Yesus mengatakan jika mereka tidak siap maka "hari itu akan mendekati kamu dengan tiba-tiba seperti perangkap." Yesus menggunakan perbandingan untuk mengatakan para murid tidak akan mengharapkan ketika Yesus kembali, sama seperti seekor binatang tidak mengharapkan perangkap yang menangkapnya. Yesus mengatakan hari dimana Ia datang kembali akan mempengaruhi wajah seluruh bumi, atau semua orang yang tinggal di dunia. Yesus memerintahkan para murid-Nya untuk selalu waspada dan menunjukkannya dengan berdoa. Dengan cara ini, mereka akan siap sedia untuk kedatangan-Nya kembali. Yesus ingin para pengikut-Nya berdoa bahwa mereka memiliki kekuatan untuk menyingkir dari hal-hal mengerikan yang akan terjadi. Ini menyiratkan bagaimana para murid-Nya akan berada dalam bahaya saat melakukan hal-hal, seperti mabuk atau cemas, yang akan membuat mereka malu untuk berdiri di hadapan Yesus pada akhir waktu. Tetapi Yesus ingin mereka melihat dan berdoa sehingga mereka akan memiliki kekuatan untuk menanggung semua masa sulit yang akan terjadi sebelum kedatangan-Nya kembali. </w:t>
      </w:r>
    </w:p>
    <w:p>
      <w:pPr/>
      <w:r>
        <w:rPr>
          <w:lang w:val="id_ID" w:bidi="id_ID"/>
        </w:rPr>
      </w:r>
      <w:r>
        <w:rPr>
          <w:lang w:val="id_ID" w:bidi="id_ID"/>
        </w:rPr>
        <w:t xml:space="preserve">Berhenti dan diskusikan dengan tim Anda: Bagaimana orang-orang mempersiapkan diri untuk berada di hadapan seseorang yang penting? Tindakan apa yang memberikan kepercayaan diri kepada seseorang untuk berdiri di hadapan mereka? </w:t>
      </w:r>
    </w:p>
    <w:p>
      <w:pPr/>
      <w:r>
        <w:rPr>
          <w:lang w:val="id_ID" w:bidi="id_ID"/>
        </w:rPr>
      </w:r>
      <w:r>
        <w:rPr>
          <w:lang w:val="id_ID" w:bidi="id_ID"/>
        </w:rPr>
        <w:t xml:space="preserve">Berdiri di depan Anak Manusia berarti berdiri di depan Yesus. Gelar ini merujuk kepada Yesus yang memiliki semua kuasa dan otoritas. Orang-orang akan berdiri di depan Yesus pada saat setelah Yesus kembali ke bumi dan setelah saat penderitaan telah berakhir. Kemudian, semua pengikut Yesus yang tetap setia akan dapat datang tanpa rasa malu di hadapan Yesus, raja mereka yang menang. </w:t>
      </w:r>
    </w:p>
    <w:p>
      <w:pPr/>
      <w:r>
        <w:rPr>
          <w:lang w:val="id_ID" w:bidi="id_ID"/>
        </w:rPr>
      </w:r>
      <w:r>
        <w:rPr>
          <w:lang w:val="id_ID" w:bidi="id_ID"/>
        </w:rPr>
        <w:t xml:space="preserve">Lukas mengingatkan kita bahwa Yesus menghabiskan setiap hari mengajar di Bait Suci. Ini terjadi selama seminggu sebelum kematian-Nya. Kita tahu dari kisah berikutnya bahwa orang-orang Yahudi merayakan perayaan keagamaan di Yerusalem, yang menyebabkan kota itu penuh dengan orang-orang dari seluruh Israel. Jadi Yesus menghabiskan malam-Nya di luar kota di Bukit Zaitun, atau bukit yang terletak di sebelah timur Yerusalem. Setiap pagi, Yesus kembali ke Bait Suci dan orang-orang datang untuk mendengar pengajaran-Nya. </w:t>
      </w:r>
    </w:p>
    <w:p>
      <w:pPr/>
      <w:r>
        <w:rPr>
          <w:lang w:val="id_ID" w:bidi="id_ID"/>
        </w:rPr>
      </w:r>
      <w:r>
        <w:rPr>
          <w:lang w:val="id_ID" w:bidi="id_ID"/>
        </w:rPr>
        <w:t xml:space="preserve">Berhenti dan tunjukkan kepada tim Anda peta di mana Bukit Zaitun terletak dalam kaitannya dengan Bait Suci di Yerusalem. </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Dalam sesi ini, Anda akan membantu kelompok memvisualisasikan kisah ini. Anda akan membantu kelompok mendefinisikan adegan, latar, dan karakter dari kisah ini.</w:t>
      </w:r>
    </w:p>
    <w:p>
      <w:pPr/>
      <w:r>
        <w:rPr>
          <w:lang w:val="id_ID" w:bidi="id_ID"/>
        </w:rPr>
      </w:r>
      <w:r>
        <w:rPr>
          <w:lang w:val="id_ID" w:bidi="id_ID"/>
        </w:rPr>
        <w:t xml:space="preserve">Kisah ini memiliki tiga adegan. </w:t>
      </w:r>
    </w:p>
    <w:p>
      <w:pPr/>
      <w:r>
        <w:rPr>
          <w:lang w:val="id_ID" w:bidi="id_ID"/>
        </w:rPr>
      </w:r>
      <w:r>
        <w:rPr>
          <w:b/>
          <w:lang w:val="id_ID" w:bidi="id_ID"/>
        </w:rPr>
        <w:t>Adegan pertama:</w:t>
      </w:r>
      <w:r>
        <w:rPr>
          <w:lang w:val="id_ID" w:bidi="id_ID"/>
        </w:rPr>
        <w:t xml:space="preserve"> Yesus mengajar para murid-Nya di dekat Bait Suci di Yerusalem. Ada banyak orang di sekitar mereka. Yesus menceritakan perumpamaan tentang pohon ara. Yesus mengatakan kepada para murid-Nya bahwa ketika mereka melihat tanda-tanda yang telah Ia katakan kepada mereka, maka kedatangan-Nya sudah dekat.</w:t>
      </w:r>
    </w:p>
    <w:p>
      <w:pPr/>
      <w:r>
        <w:rPr>
          <w:lang w:val="id_ID" w:bidi="id_ID"/>
        </w:rPr>
      </w:r>
      <w:r>
        <w:rPr>
          <w:b/>
          <w:lang w:val="id_ID" w:bidi="id_ID"/>
        </w:rPr>
        <w:t>Adegan kedua:</w:t>
      </w:r>
      <w:r>
        <w:rPr>
          <w:lang w:val="id_ID" w:bidi="id_ID"/>
        </w:rPr>
        <w:t xml:space="preserve"> Yesus mengatakan langit dan bumi akan berlalu, tetapi firman-Nya akan tetap selamanya. Yesus memperingatkan para murid-Nya untuk tidak terganggu seperti orang lain tetapi untuk selalu siap sedia untuk kedatangan-Nya kembali. Yesus mengatakan jika mereka berdoa dan siap sedia, mereka akan berdiri dengan percaya diri di depan-Nya pada akhir zaman. </w:t>
      </w:r>
    </w:p>
    <w:p>
      <w:pPr/>
      <w:r>
        <w:rPr>
          <w:lang w:val="id_ID" w:bidi="id_ID"/>
        </w:rPr>
      </w:r>
      <w:r>
        <w:rPr>
          <w:b/>
          <w:lang w:val="id_ID" w:bidi="id_ID"/>
        </w:rPr>
        <w:t>Adegan ketiga:</w:t>
      </w:r>
      <w:r>
        <w:rPr>
          <w:lang w:val="id_ID" w:bidi="id_ID"/>
        </w:rPr>
        <w:t xml:space="preserve"> Yesus mengajar setiap hari di Bait Suci dan kerumunan besar orang mendengarkan Dia, tetapi setiap malam, Ia pergi ke Bukit Zaitun untuk beristirahat. </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Orang-orang yang melihat daun-daun</w:t>
      </w:r>
    </w:p>
    <w:p>
      <w:pPr>
        <w:pStyle w:val="ListBullet"/>
        <w:spacing w:line="240" w:lineRule="auto"/>
        <w:ind w:left="720"/>
      </w:pPr>
      <w:r>
        <w:rPr>
          <w:lang w:val="id_ID" w:bidi="id_ID"/>
        </w:rPr>
      </w:r>
      <w:r>
        <w:rPr>
          <w:lang w:val="id_ID" w:bidi="id_ID"/>
        </w:rPr>
        <w:t>Orang-orang yang terganggu dan khawatir</w:t>
      </w:r>
    </w:p>
    <w:p>
      <w:pPr>
        <w:pStyle w:val="ListBullet"/>
        <w:spacing w:line="240" w:lineRule="auto"/>
        <w:ind w:left="720"/>
      </w:pPr>
      <w:r>
        <w:rPr>
          <w:lang w:val="id_ID" w:bidi="id_ID"/>
        </w:rPr>
      </w:r>
      <w:r>
        <w:rPr>
          <w:lang w:val="id_ID" w:bidi="id_ID"/>
        </w:rPr>
        <w:t>Kerumunan yang mendengarkan Yesus</w:t>
      </w:r>
    </w:p>
    <w:p>
      <w:pPr/>
      <w:r>
        <w:rPr>
          <w:lang w:val="id_ID" w:bidi="id_ID"/>
        </w:rPr>
      </w:r>
      <w:r>
        <w:rPr>
          <w:lang w:val="id_ID" w:bidi="id_ID"/>
        </w:rPr>
        <w:t xml:space="preserve">Dalam sesi ini, ambillah papan cerita kelompok, gambarlah, atau gunakan beberapa macam alat peraga (benda-benda yang dapat Anda pindahkan seperti batu, batang, mainan anak-anak) untuk memvisualisasikan kisah dan adegan di dalamnya. </w:t>
      </w:r>
    </w:p>
    <w:p>
      <w:pPr/>
      <w:r>
        <w:rPr>
          <w:lang w:val="id_ID" w:bidi="id_ID"/>
        </w:rPr>
      </w:r>
      <w:r>
        <w:rPr>
          <w:lang w:val="id_ID" w:bidi="id_ID"/>
        </w:rPr>
        <w:t>Penting untuk diingat bahwa Yesus dan para murid-Nya berada di dekat Bait Suci di Yerusalem. Kerumunan orang telah mendengarkan pengajaran Yesus dan berada di dekatnya. Yesus terus menjawab pertanyaan para murid-Nya tentang tanda-tanda yang menunjukkan bahwa akhir zaman sudah dekat.</w:t>
      </w:r>
    </w:p>
    <w:p>
      <w:pPr/>
      <w:r>
        <w:rPr>
          <w:lang w:val="id_ID" w:bidi="id_ID"/>
        </w:rPr>
      </w:r>
      <w:r>
        <w:rPr>
          <w:lang w:val="id_ID" w:bidi="id_ID"/>
        </w:rPr>
        <w:t xml:space="preserve">Penting untuk diingat bahwa pohon ara sangat umum di Israel. Semua orang tahu bahwa pohon-pohon itu kehilangan daunnya di musim dingin dan ketika dedaunannya mulai tumbuh lagi, berarti musim panas sudah dekat. </w:t>
      </w:r>
    </w:p>
    <w:p>
      <w:pPr/>
      <w:r>
        <w:rPr>
          <w:lang w:val="id_ID" w:bidi="id_ID"/>
        </w:rPr>
      </w:r>
      <w:r>
        <w:rPr>
          <w:lang w:val="id_ID" w:bidi="id_ID"/>
        </w:rPr>
        <w:t xml:space="preserve">Penting untuk diingat bahwa ketika Yesus mengatakan, "Ketika kamu melihat hal-hal ini terjadi," Ia berbicara tentang tanda-tanda yang Ia berikan untuk kembalinya Anak Manusia, bukan tanda-tanda sebelum kehancuran Yerusalem. </w:t>
      </w:r>
    </w:p>
    <w:p>
      <w:pPr/>
      <w:r>
        <w:rPr>
          <w:lang w:val="id_ID" w:bidi="id_ID"/>
        </w:rPr>
      </w:r>
      <w:r>
        <w:rPr>
          <w:lang w:val="id_ID" w:bidi="id_ID"/>
        </w:rPr>
        <w:t>Penting untuk diingat bahwa ketika Yesus mengatakan, "Perkataan-Ku tidak akan berlalu," Ia tidak mengatakan bahwa perkataan itu adalah makhluk hidup, tetapi bahwa perkataan yang Yesus ucapkan tentang masa depan akan digenapi atau menjadi kenyataan.</w:t>
      </w:r>
    </w:p>
    <w:p>
      <w:pPr/>
      <w:r>
        <w:rPr>
          <w:lang w:val="id_ID" w:bidi="id_ID"/>
        </w:rPr>
      </w:r>
      <w:r>
        <w:rPr>
          <w:lang w:val="id_ID" w:bidi="id_ID"/>
        </w:rPr>
        <w:t xml:space="preserve">Penting untuk diingat bahwa ketika Yesus mengatakan kerajaan Allah sudah dekat, Ia merujuk kepada kedatangan-Nya kembali di masa depan di awan ketika Ia akan membawa penebusan, atau kebebasan dari penderitaan, kepada para pengikut-Nya. </w:t>
      </w:r>
    </w:p>
    <w:p>
      <w:pPr/>
      <w:r>
        <w:rPr>
          <w:lang w:val="id_ID" w:bidi="id_ID"/>
        </w:rPr>
      </w:r>
      <w:r>
        <w:rPr>
          <w:lang w:val="id_ID" w:bidi="id_ID"/>
        </w:rPr>
        <w:t xml:space="preserve">Penting untuk diingat bahwa ketika Yesus mengatakan, "Sungguh Aku berkata kepadamu," bahwa Ia akan mengatakan sesuatu yang sangat penting. Yesus ingin murid-murid-Nya mendengarkan dengan seksama. </w:t>
      </w:r>
    </w:p>
    <w:p>
      <w:pPr/>
      <w:r>
        <w:rPr>
          <w:lang w:val="id_ID" w:bidi="id_ID"/>
        </w:rPr>
      </w:r>
      <w:r>
        <w:rPr>
          <w:lang w:val="id_ID" w:bidi="id_ID"/>
        </w:rPr>
        <w:t xml:space="preserve">Penting untuk diingat bahwa Yesus menggunakan perumpamaan ketika Ia mengatakan, "Hatimu akan terbeban." Ini adalah cara lain untuk mengatakan seseorang merasa kewalahan seolah-olah mereka membawa sesuatu yang berat. </w:t>
      </w:r>
    </w:p>
    <w:p>
      <w:pPr/>
      <w:r>
        <w:rPr>
          <w:lang w:val="id_ID" w:bidi="id_ID"/>
        </w:rPr>
      </w:r>
      <w:r>
        <w:rPr>
          <w:lang w:val="id_ID" w:bidi="id_ID"/>
        </w:rPr>
        <w:t xml:space="preserve">Penting untuk diingat bahwa Yesus mengajar di Bait Suci setiap hari selama seminggu sebelum kematian-Nya. Kerumunan orang berada di Yerusalem untuk merayakan perayaan keagamaan, begitu banyak orang mendengarkan Yesus setiap hari. </w:t>
      </w:r>
    </w:p>
    <w:p>
      <w:pPr/>
      <w:r>
        <w:rPr>
          <w:lang w:val="id_ID" w:bidi="id_ID"/>
        </w:rPr>
      </w:r>
      <w:r>
        <w:rPr>
          <w:lang w:val="id_ID" w:bidi="id_ID"/>
        </w:rPr>
        <w:t xml:space="preserve">Penting untuk diingat bahwa Yerusalem penuh sesak sehingga Yesus melakukan perjalanan keluar dari kota di malam hari dan menghabiskan malam-Nya di Bukit Zaitun. Bukit Zaitun adalah bukit di sebelah timur Yerusalem. </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Dalam sesi ini, tim akan mendramatisir kisah tersebut.</w:t>
      </w:r>
    </w:p>
    <w:p>
      <w:pPr/>
      <w:r>
        <w:rPr>
          <w:lang w:val="id_ID" w:bidi="id_ID"/>
        </w:rPr>
      </w:r>
      <w:r>
        <w:rPr>
          <w:lang w:val="id_ID" w:bidi="id_ID"/>
        </w:rPr>
        <w:t xml:space="preserve">Kisah ini memiliki tiga adegan. </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Orang-orang yang melihat daun</w:t>
      </w:r>
    </w:p>
    <w:p>
      <w:pPr>
        <w:pStyle w:val="ListBullet"/>
        <w:spacing w:line="240" w:lineRule="auto"/>
        <w:ind w:left="720"/>
      </w:pPr>
      <w:r>
        <w:rPr>
          <w:lang w:val="id_ID" w:bidi="id_ID"/>
        </w:rPr>
      </w:r>
      <w:r>
        <w:rPr>
          <w:lang w:val="id_ID" w:bidi="id_ID"/>
        </w:rPr>
        <w:t>Orang-orang yang terganggu dan khawatir</w:t>
      </w:r>
    </w:p>
    <w:p>
      <w:pPr>
        <w:pStyle w:val="ListBullet"/>
        <w:spacing w:line="240" w:lineRule="auto"/>
        <w:ind w:left="720"/>
      </w:pPr>
      <w:r>
        <w:rPr>
          <w:lang w:val="id_ID" w:bidi="id_ID"/>
        </w:rPr>
      </w:r>
      <w:r>
        <w:rPr>
          <w:lang w:val="id_ID" w:bidi="id_ID"/>
        </w:rPr>
        <w:t>Kerumunan yang mendengarkan Yesus</w:t>
      </w:r>
    </w:p>
    <w:p>
      <w:pPr/>
      <w:r>
        <w:rPr>
          <w:lang w:val="id_ID" w:bidi="id_ID"/>
        </w:rPr>
      </w:r>
      <w:r>
        <w:rPr>
          <w:lang w:val="id_ID" w:bidi="id_ID"/>
        </w:rPr>
        <w:t>Minta tim untuk memerankan kisah ini dua kali. Mereka harus memerankannya dalam bahasa yang mereka terjemahkan. Pertama, minta mereka memerankan kisah itu tanpa berhenti. Pada saat tim memerankan kisah itu untuk kedua kali, hentikan mereka pada titik yang berbeda dalam kisah tersebut.</w:t>
      </w:r>
    </w:p>
    <w:p>
      <w:pPr/>
      <w:r>
        <w:rPr>
          <w:lang w:val="id_ID" w:bidi="id_ID"/>
        </w:rPr>
      </w:r>
      <w:r>
        <w:rPr>
          <w:lang w:val="id_ID" w:bidi="id_ID"/>
        </w:rPr>
        <w:t>Ketika tim memerankan kisah itu untuk pertama kali, perhatikan dialog, alur, plot, dan kronologi kisah tersebut. Perhatikan bagian penting atau sulit dari kisah maupun bagian yang akan diperankan dan jangan dilewati. Bantu tim untuk mengingat bagian dari kisah tersebut.</w:t>
      </w:r>
    </w:p>
    <w:p>
      <w:pPr/>
      <w:r>
        <w:rPr>
          <w:lang w:val="id_ID" w:bidi="id_ID"/>
        </w:rPr>
      </w:r>
      <w:r>
        <w:rPr>
          <w:lang w:val="id_ID" w:bidi="id_ID"/>
        </w:rPr>
        <w:t xml:space="preserve">Pastikan bahwa tim memerankan Yesus mengajar para murid-Nya di dekat Bait Suci tentang peristiwa di masa depan. Kerumunan orang berada di sekitar mereka masuk dan keluar dari Bait Suci. </w:t>
      </w:r>
    </w:p>
    <w:p>
      <w:pPr/>
      <w:r>
        <w:rPr>
          <w:lang w:val="id_ID" w:bidi="id_ID"/>
        </w:rPr>
      </w:r>
      <w:r>
        <w:rPr>
          <w:lang w:val="id_ID" w:bidi="id_ID"/>
        </w:rPr>
        <w:t>Pastikan bahwa tim memerankan perumpamaan Yesus ketika Ia menceritakannya. Orang-orang melihat daun bertunas di pohon ara dan bahagia karena mereka tahu musim panas akan datang. Pada saat yang sama, para murid melihat tanda-tanda di langit dan samudera, sama seperti Yesus mengatakan kepada mereka akan terjadi. Ketika mereka melihat ini, mereka mulai mencari kembalinya Yesus di langit. Pastikan untuk menunjukkan bahwa hal ini akan terjadi di masa depan.</w:t>
      </w:r>
    </w:p>
    <w:p>
      <w:pPr/>
      <w:r>
        <w:rPr>
          <w:lang w:val="id_ID" w:bidi="id_ID"/>
        </w:rPr>
      </w:r>
      <w:r>
        <w:rPr>
          <w:lang w:val="id_ID" w:bidi="id_ID"/>
        </w:rPr>
        <w:t xml:space="preserve">Pastikan tim memerankan orang-orang yang mabuk dan orang lain menjadi khawatir, tetapi para murid mengingat kata-kata Yesus dan sering berdoa. Perankan para murid yang berdiri dengan percaya diri di hadapan Yesus di surga. </w:t>
      </w:r>
    </w:p>
    <w:p>
      <w:pPr/>
      <w:r>
        <w:rPr>
          <w:lang w:val="id_ID" w:bidi="id_ID"/>
        </w:rPr>
      </w:r>
      <w:r>
        <w:rPr>
          <w:lang w:val="id_ID" w:bidi="id_ID"/>
        </w:rPr>
        <w:t>Pastikan tim memerankan Yesus meninggalkan Yerusalem setiap malam dan tinggal di Bukit Zaitun pada malam hari. Yesus kembali lebih awal ke Bait Suci setiap pagi untuk mengajar. Kerumunan orang datang untuk mendengarkan Yesus.</w:t>
      </w:r>
    </w:p>
    <w:p>
      <w:pPr/>
      <w:r>
        <w:rPr>
          <w:lang w:val="id_ID" w:bidi="id_ID"/>
        </w:rPr>
      </w:r>
      <w:r>
        <w:rPr>
          <w:lang w:val="id_ID" w:bidi="id_ID"/>
        </w:rPr>
        <w:t>Saat kelompok memerankan kisah ini untuk kedua kalinya, hentikan mereka pada titik-titik tertentu.</w:t>
      </w:r>
    </w:p>
    <w:p>
      <w:pPr/>
      <w:r>
        <w:rPr>
          <w:lang w:val="id_ID" w:bidi="id_ID"/>
        </w:rPr>
      </w:r>
      <w:r>
        <w:rPr>
          <w:lang w:val="id_ID" w:bidi="id_ID"/>
        </w:rPr>
        <w:t xml:space="preserve">Perankan Yesus menceritakan perumpamaan tentang pohon ara. Sementara Yesus menceritakan perumpamaan itu, seseorang dapat memerankan mengamati tanaman bertunas dan mengenali bahwa musim panas sudah dekat. Yesus mengatakan kepada mereka bahwa dengan cara yang sama mereka akan tahu ketika mereka melihat tanda-tanda bahwa kerajaan Allah sudah dekat. Perankan seorang murid melihat tanda-tanda dan mulai mencari Yesus. Yesus mengatakan firman-Nya tidak akan pernah berlalu. </w:t>
      </w:r>
    </w:p>
    <w:p>
      <w:pPr/>
      <w:r>
        <w:rPr>
          <w:lang w:val="id_ID" w:bidi="id_ID"/>
        </w:rPr>
      </w:r>
      <w:r>
        <w:rPr>
          <w:lang w:val="id_ID" w:bidi="id_ID"/>
        </w:rPr>
        <w:t xml:space="preserve">Hentikan adegannya: Tanyakan kepada aktor yang memerankan seorang murid di masa depan, "Bagaimana perasaan Anda?" Anda mungkin mendengar hal-hal seperti, "Saya tahu saat ini akan datang," "Saya takut, tetapi saya percaya apa yang dikatakan Yesus. Dia pasti akan segera datang! dan "Merasa lega, Yesus akan segera datang." Saya akan terus berdoa." Ulangi adegannya. </w:t>
      </w:r>
    </w:p>
    <w:p>
      <w:pPr/>
      <w:r>
        <w:rPr>
          <w:lang w:val="id_ID" w:bidi="id_ID"/>
        </w:rPr>
      </w:r>
      <w:r>
        <w:rPr>
          <w:lang w:val="id_ID" w:bidi="id_ID"/>
        </w:rPr>
        <w:t xml:space="preserve">Perankan Yesus mengatakan kepada para murid-Nya untuk tidak melakukan hal-hal yang sedang diperankan tetapi untuk menonton dan berdoa. Perankan orang yang sedang kewalahan. Mereka menikmati kesenangan seperti pesta dan mabuk. Tetapi para murid berdoa dan menyingkir dari perilaku semacam ini. </w:t>
      </w:r>
    </w:p>
    <w:p>
      <w:pPr/>
      <w:r>
        <w:rPr>
          <w:lang w:val="id_ID" w:bidi="id_ID"/>
        </w:rPr>
      </w:r>
      <w:r>
        <w:rPr>
          <w:lang w:val="id_ID" w:bidi="id_ID"/>
        </w:rPr>
        <w:t xml:space="preserve">Hentikan adegannya: Tanyakan kepada aktor yang memerankan orang-orang yang sedang berpesta, ”Bagaimana perasaan Anda?” Anda mungkin mendengar hal-hal seperti, "Mengapa mereka tidak berpesta dengan kita? Tidakkah mereka tahu Yesus mati dan tidak datang kembali?" "Setidaknya saya merasa lebih baik ketika saya tidak harus berpikir tentang apa yang terjadi di sekitar saya," dan "Pahit. Dengan semua yang terjadi di dunia, pasti Allah tidak peduli tentang kita." Ulangi adegannya. </w:t>
      </w:r>
    </w:p>
    <w:p>
      <w:pPr/>
      <w:r>
        <w:rPr>
          <w:lang w:val="id_ID" w:bidi="id_ID"/>
        </w:rPr>
      </w:r>
      <w:r>
        <w:rPr>
          <w:lang w:val="id_ID" w:bidi="id_ID"/>
        </w:rPr>
        <w:t xml:space="preserve">Perankan Yesus yang kembali secara tiba-tiba dalam awan. Semua orang di dunia melihat-Nya. Kemudian, para murid datang ke hadapan Yesus dengan keyakinan </w:t>
      </w:r>
    </w:p>
    <w:p>
      <w:pPr/>
      <w:r>
        <w:rPr>
          <w:lang w:val="id_ID" w:bidi="id_ID"/>
        </w:rPr>
      </w:r>
      <w:r>
        <w:rPr>
          <w:lang w:val="id_ID" w:bidi="id_ID"/>
        </w:rPr>
        <w:t xml:space="preserve">Hentikan adegannya: Tanyakan kepada aktor yang memerankan Yesus datang kembali, ”Bagaimana perasaan Anda?” Anda mungkin mendengar hal-hal seperti, "Saya sangat senang karena para murid-Ku tetap setia," "Sedih, begitu banyak orang memiliki kesempatan untuk mengikuti saya ketika para murid-Ku mengatakan kepada mereka tentang saya, tetapi mereka memilih untuk tidak percaya," dan "Bahagia. Sekarang Aku akan bersama para pengikut-Ku selamanya." Tanyakan kepada aktor yang memerankan seseorang yang mabuk atau cemas sebelum kembalinya Yesus, "Bagaimana perasaan Anda?" Anda mungkin mendengar hal-hal seperti, "Ketakutan." Apa yang terjadi? "Menyesal. Saya seharusnya percaya kepada para murid," dan "Takut. Inilah akhirnya Saya tidak tahu apa yang akan terjadi pada saya." Ulangi adegannya. </w:t>
      </w:r>
    </w:p>
    <w:p>
      <w:pPr/>
      <w:r>
        <w:rPr>
          <w:lang w:val="id_ID" w:bidi="id_ID"/>
        </w:rPr>
      </w:r>
      <w:r>
        <w:rPr>
          <w:lang w:val="id_ID" w:bidi="id_ID"/>
        </w:rPr>
        <w:t xml:space="preserve">Perankan Yesus pergi ke Bukit Zaitun di akhir dari setiap hari. Yesus kembali ke Bait Suci lebih awal di mana kerumunan orang banyak berkumpul untuk mendengar Yesus mengajar. </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Yesus mengajar para murid-Nya di </w:t>
      </w:r>
      <w:hyperlink r:id="rId21">
        <w:r>
          <w:rPr>
            <w:lang w:val="id_ID" w:bidi="id_ID"/>
          </w:rPr>
          <w:rPr>
            <w:color w:val="0000EE"/>
            <w:u w:val="single"/>
          </w:rPr>
          <w:t>Yerusalem</w:t>
        </w:r>
      </w:hyperlink>
      <w:r>
        <w:rPr>
          <w:lang w:val="id_ID" w:bidi="id_ID"/>
        </w:rPr>
        <w:t xml:space="preserve">. Yesus mengajar mereka tentang peristiwa di masa depan dengan menceritakan </w:t>
      </w:r>
      <w:r>
        <w:rPr>
          <w:b/>
          <w:lang w:val="id_ID" w:bidi="id_ID"/>
        </w:rPr>
        <w:t>perumpamaan</w:t>
      </w:r>
      <w:r>
        <w:rPr>
          <w:lang w:val="id_ID" w:bidi="id_ID"/>
        </w:rPr>
        <w:t xml:space="preserve">, atau kisah singkat yang mengungkapkan hal-hal yang lebih dalam tentang Allah. Pastikan menerjemahkan perumpamaan ini dengan cara yang sama yang Anda lakukan sebelumnya. </w:t>
      </w:r>
      <w:hyperlink r:id="rId173">
        <w:r>
          <w:rPr>
            <w:lang w:val="id_ID" w:bidi="id_ID"/>
          </w:rPr>
          <w:rPr>
            <w:color w:val="0000EE"/>
            <w:u w:val="single"/>
          </w:rPr>
          <w:t>Perumpamaan</w:t>
        </w:r>
      </w:hyperlink>
      <w:r>
        <w:rPr>
          <w:lang w:val="id_ID" w:bidi="id_ID"/>
        </w:rPr>
        <w:t xml:space="preserve"> terdapat di Daftar Kata Utama. </w:t>
      </w:r>
    </w:p>
    <w:p>
      <w:pPr/>
      <w:r>
        <w:rPr>
          <w:lang w:val="id_ID" w:bidi="id_ID"/>
        </w:rPr>
      </w:r>
      <w:r>
        <w:rPr>
          <w:lang w:val="id_ID" w:bidi="id_ID"/>
        </w:rPr>
        <w:t xml:space="preserve">Sama seperti orang-orang yang melihat daun bertunas di pohon ara tahu bahwa musim panas akan datang, Yesus mengatakan bahwa ketika para murid-Nya melihat </w:t>
      </w:r>
      <w:r>
        <w:rPr>
          <w:b/>
          <w:lang w:val="id_ID" w:bidi="id_ID"/>
        </w:rPr>
        <w:t>hal-hal ini terjadi</w:t>
      </w:r>
      <w:r>
        <w:rPr>
          <w:lang w:val="id_ID" w:bidi="id_ID"/>
        </w:rPr>
        <w:t xml:space="preserve"> mereka harus tahu bahwa Kerajaan Allah sudah dekat. "Hal-hal ini terjadi" merujuk kepada tanda-tanda yang digambarkan Yesus sebelumnya yang datang sebelum kembalinya-Nya ke bumi. Ini termasuk tanda-tanda di matahari, bulan, dan bintang-bintang serta badai besar di samudera.</w:t>
      </w:r>
    </w:p>
    <w:p>
      <w:pPr/>
      <w:r>
        <w:rPr>
          <w:lang w:val="id_ID" w:bidi="id_ID"/>
        </w:rPr>
      </w:r>
      <w:r>
        <w:rPr>
          <w:lang w:val="id_ID" w:bidi="id_ID"/>
        </w:rPr>
        <w:t xml:space="preserve">Dalam konteks ini, </w:t>
      </w:r>
      <w:r>
        <w:rPr>
          <w:b/>
          <w:lang w:val="id_ID" w:bidi="id_ID"/>
        </w:rPr>
        <w:t>kerajaan Allah</w:t>
      </w:r>
      <w:r>
        <w:rPr>
          <w:lang w:val="id_ID" w:bidi="id_ID"/>
        </w:rPr>
        <w:t xml:space="preserve"> juga merujuk kepada akhir zaman ketika Allah akan datang untuk memerintah atas umat-Nya di kerajaan yang sempurna di mana tidak ada kejahatan atau penderitaan. Orang-orang yang merupakan bagian dari kerajaan ini mengikuti Yesus sebagai raja di hati mereka, yang memberikan mereka hubungan yang baik dengan Allah. Lukas mengungkapkan kembalinya Yesus ke bumi dan kedatangan kerajaan Allah sebagai peristiwa yang sama. Pastikan untuk menerjemahkan kerajaan Allah dengan cara yang sama seperti yang telah Anda lakukan sebelumnya. </w:t>
      </w:r>
      <w:hyperlink r:id="rId205">
        <w:r>
          <w:rPr>
            <w:lang w:val="id_ID" w:bidi="id_ID"/>
          </w:rPr>
          <w:rPr>
            <w:color w:val="0000EE"/>
            <w:u w:val="single"/>
          </w:rPr>
          <w:t>Kerajaan Allah</w:t>
        </w:r>
      </w:hyperlink>
      <w:r>
        <w:rPr>
          <w:lang w:val="id_ID" w:bidi="id_ID"/>
        </w:rPr>
        <w:t xml:space="preserve"> ada di Daftar Kata Utama. </w:t>
      </w:r>
    </w:p>
    <w:p>
      <w:pPr/>
      <w:r>
        <w:rPr>
          <w:lang w:val="id_ID" w:bidi="id_ID"/>
        </w:rPr>
      </w:r>
      <w:r>
        <w:rPr>
          <w:lang w:val="id_ID" w:bidi="id_ID"/>
        </w:rPr>
        <w:t xml:space="preserve">Yesus menekankan bahwa </w:t>
      </w:r>
      <w:r>
        <w:rPr>
          <w:b/>
          <w:lang w:val="id_ID" w:bidi="id_ID"/>
        </w:rPr>
        <w:t>angkatan</w:t>
      </w:r>
      <w:r>
        <w:rPr>
          <w:lang w:val="id_ID" w:bidi="id_ID"/>
        </w:rPr>
        <w:t xml:space="preserve"> ini tidak akan berlalu sampai mereka telah melihat tanda-tanda yang digambarkan Yesus. Angkatan ini biasanya merujuk kepada orang-orang yang hidup pada saat yang sama. Jika penafsiran ini digunakan maka itu akan berarti orang-orang yang mendengarkan Yesus tidak akan mati sebelum melihat tanda-tanda yang Ia gambarkan. Namun, beberapa sarjana percaya Yesus merujuk kepada orang-orang yang terus menolak Yesus sebagai Juruselamat yang dijanjikan. Ini akan menyiratkan Yesus mengatakan kepada para murid-Nya bahwa orang-orang akan bermusuhan terhadap mereka sampai kedatangan-Nya kembali ke bumi. Pastikan untuk membiarkan terjemahan Anda atas ungkapan "angkatan ini" terbuka untuk kedua penafsiran. </w:t>
      </w:r>
      <w:hyperlink r:id="rId316">
        <w:r>
          <w:rPr>
            <w:lang w:val="id_ID" w:bidi="id_ID"/>
          </w:rPr>
          <w:rPr>
            <w:color w:val="0000EE"/>
            <w:u w:val="single"/>
          </w:rPr>
          <w:t>Generasi</w:t>
        </w:r>
      </w:hyperlink>
      <w:r>
        <w:rPr>
          <w:lang w:val="id_ID" w:bidi="id_ID"/>
        </w:rPr>
        <w:t xml:space="preserve"> terdapat di Daftar Kata Utama.</w:t>
      </w:r>
    </w:p>
    <w:p>
      <w:pPr/>
      <w:r>
        <w:rPr>
          <w:lang w:val="id_ID" w:bidi="id_ID"/>
        </w:rPr>
      </w:r>
      <w:r>
        <w:rPr>
          <w:lang w:val="id_ID" w:bidi="id_ID"/>
        </w:rPr>
        <w:t xml:space="preserve">Yesus mengatakan </w:t>
      </w:r>
      <w:r>
        <w:rPr>
          <w:b/>
          <w:lang w:val="id_ID" w:bidi="id_ID"/>
        </w:rPr>
        <w:t>langit</w:t>
      </w:r>
      <w:r>
        <w:rPr>
          <w:lang w:val="id_ID" w:bidi="id_ID"/>
        </w:rPr>
        <w:t xml:space="preserve"> dan bumi akan berlalu atau tidak akan ada lagi. Dalam konteks ini, surga mengacu kepada langit. Ini tidak merujuk kepada tempat di mana Allah tinggal. Pastikan untuk menerjemahkan surga dengan cara yang sama seperti yang telah Anda lakukan sebelumnya. </w:t>
      </w:r>
      <w:hyperlink r:id="rId68">
        <w:r>
          <w:rPr>
            <w:lang w:val="id_ID" w:bidi="id_ID"/>
          </w:rPr>
          <w:rPr>
            <w:color w:val="0000EE"/>
            <w:u w:val="single"/>
          </w:rPr>
          <w:t>Surga</w:t>
        </w:r>
      </w:hyperlink>
      <w:r>
        <w:rPr>
          <w:lang w:val="id_ID" w:bidi="id_ID"/>
        </w:rPr>
        <w:t xml:space="preserve"> terdapat di Daftar Kata Utama. </w:t>
      </w:r>
    </w:p>
    <w:p>
      <w:pPr/>
      <w:r>
        <w:rPr>
          <w:lang w:val="id_ID" w:bidi="id_ID"/>
        </w:rPr>
      </w:r>
      <w:r>
        <w:rPr>
          <w:lang w:val="id_ID" w:bidi="id_ID"/>
        </w:rPr>
        <w:t xml:space="preserve">Yesus berkata bahwa orang-orang akan dipenuhi dengan </w:t>
      </w:r>
      <w:r>
        <w:rPr>
          <w:b/>
          <w:lang w:val="id_ID" w:bidi="id_ID"/>
        </w:rPr>
        <w:t>foya-foya</w:t>
      </w:r>
      <w:r>
        <w:rPr>
          <w:lang w:val="id_ID" w:bidi="id_ID"/>
        </w:rPr>
        <w:t xml:space="preserve">, </w:t>
      </w:r>
      <w:r>
        <w:rPr>
          <w:b/>
          <w:lang w:val="id_ID" w:bidi="id_ID"/>
        </w:rPr>
        <w:t>kemabukan</w:t>
      </w:r>
      <w:r>
        <w:rPr>
          <w:lang w:val="id_ID" w:bidi="id_ID"/>
        </w:rPr>
        <w:t xml:space="preserve">, dan kecemasan. Kehilangan kendali diri merujuk pada memanjakan diri secara berlebihan dengan kesenangan, sementara mabuk merujuk pada keadaan menjadi teler dan bertindak bodoh. Kedua perilaku menunjukkan seseorang lebih tertarik pada diri mereka sendiri dan kurang tertarik pada Allah dan jalan-jalan-Nya. </w:t>
      </w:r>
    </w:p>
    <w:p>
      <w:pPr/>
      <w:r>
        <w:rPr>
          <w:lang w:val="id_ID" w:bidi="id_ID"/>
        </w:rPr>
      </w:r>
      <w:r>
        <w:rPr>
          <w:lang w:val="id_ID" w:bidi="id_ID"/>
        </w:rPr>
        <w:t xml:space="preserve">Yesus memperingatkan para pengikut-Nya bahwa mereka harus selalu siap untuk kedatangan-Nya kembali dan bahwa mereka dapat melakukan ini dengan </w:t>
      </w:r>
      <w:r>
        <w:rPr>
          <w:b/>
          <w:lang w:val="id_ID" w:bidi="id_ID"/>
        </w:rPr>
        <w:t>berdoa</w:t>
      </w:r>
      <w:r>
        <w:rPr>
          <w:lang w:val="id_ID" w:bidi="id_ID"/>
        </w:rPr>
        <w:t xml:space="preserve">. Berdoa merujuk kepada berkomunikasi dengan Allah. Pastikan untuk menerjemahkan berdoa dengan cara yang sama seperti yang telah Anda lakukan di bagian-bagian sebelumnya. </w:t>
      </w:r>
      <w:hyperlink r:id="rId188">
        <w:r>
          <w:rPr>
            <w:lang w:val="id_ID" w:bidi="id_ID"/>
          </w:rPr>
          <w:rPr>
            <w:color w:val="0000EE"/>
            <w:u w:val="single"/>
          </w:rPr>
          <w:t>Berdoa</w:t>
        </w:r>
      </w:hyperlink>
      <w:r>
        <w:rPr>
          <w:lang w:val="id_ID" w:bidi="id_ID"/>
        </w:rPr>
        <w:t xml:space="preserve"> terdapat di Daftar Kata Utama. </w:t>
      </w:r>
    </w:p>
    <w:p>
      <w:pPr/>
      <w:r>
        <w:rPr>
          <w:lang w:val="id_ID" w:bidi="id_ID"/>
        </w:rPr>
      </w:r>
      <w:r>
        <w:rPr>
          <w:lang w:val="id_ID" w:bidi="id_ID"/>
        </w:rPr>
        <w:t xml:space="preserve">Yesus menggambarkan kedatangan-Nya kembali seperti </w:t>
      </w:r>
      <w:r>
        <w:rPr>
          <w:b/>
          <w:lang w:val="id_ID" w:bidi="id_ID"/>
        </w:rPr>
        <w:t>perangkap</w:t>
      </w:r>
      <w:r>
        <w:rPr>
          <w:lang w:val="id_ID" w:bidi="id_ID"/>
        </w:rPr>
        <w:t xml:space="preserve"> yang menutup secara tiba-tiba. Perangkap merujuk kepada perangkat yang digunakan orang-orang untuk menangkap burung atau binatang. Ketika binatang itu menyentuh perangkap, itu akan menutup secara tiba-tiba dan binatang itu akan terjebak. </w:t>
      </w:r>
    </w:p>
    <w:p>
      <w:pPr/>
      <w:r>
        <w:rPr>
          <w:lang w:val="id_ID" w:bidi="id_ID"/>
        </w:rPr>
      </w:r>
      <w:r>
        <w:rPr>
          <w:lang w:val="id_ID" w:bidi="id_ID"/>
        </w:rPr>
        <w:t xml:space="preserve">Jika orang-orang tidak menggunakan perangkap di tempat Anda tinggal, pikirkan tentang kata apa yang akan sesuai dalam budaya Anda. </w:t>
      </w:r>
    </w:p>
    <w:p>
      <w:pPr/>
      <w:r>
        <w:rPr>
          <w:lang w:val="id_ID" w:bidi="id_ID"/>
        </w:rPr>
      </w:r>
      <w:r>
        <w:rPr>
          <w:lang w:val="id_ID" w:bidi="id_ID"/>
        </w:rPr>
        <w:t xml:space="preserve">Jika para murid menghindari bahaya yang dibicarakan Yesus maka mereka akan dapat berdiri di hadapan </w:t>
      </w:r>
      <w:r>
        <w:rPr>
          <w:b/>
          <w:lang w:val="id_ID" w:bidi="id_ID"/>
        </w:rPr>
        <w:t>Anak Manusia</w:t>
      </w:r>
      <w:r>
        <w:rPr>
          <w:lang w:val="id_ID" w:bidi="id_ID"/>
        </w:rPr>
        <w:t xml:space="preserve">. Di sini, Yesus menggunakan gelar Anak Manusia untuk merujuk kepada diri-Nya sebagai pribadi yang diberikan semua kuasa dan otoritas oleh Allah. Pastikan untuk menerjemahkan Anak Manusia dengan cara yang sama seperti yang telah Anda lakukan sebelumnya. </w:t>
      </w:r>
      <w:hyperlink r:id="rId164">
        <w:r>
          <w:rPr>
            <w:lang w:val="id_ID" w:bidi="id_ID"/>
          </w:rPr>
          <w:rPr>
            <w:color w:val="0000EE"/>
            <w:u w:val="single"/>
          </w:rPr>
          <w:t>Anak Manusia</w:t>
        </w:r>
      </w:hyperlink>
      <w:r>
        <w:rPr>
          <w:lang w:val="id_ID" w:bidi="id_ID"/>
        </w:rPr>
        <w:t xml:space="preserve"> ada di Daftar Kata Utama. </w:t>
      </w:r>
    </w:p>
    <w:p>
      <w:pPr/>
      <w:r>
        <w:rPr>
          <w:lang w:val="id_ID" w:bidi="id_ID"/>
        </w:rPr>
      </w:r>
      <w:r>
        <w:rPr>
          <w:lang w:val="id_ID" w:bidi="id_ID"/>
        </w:rPr>
        <w:t xml:space="preserve">Yesus mengajar setiap hari di </w:t>
      </w:r>
      <w:r>
        <w:rPr>
          <w:b/>
          <w:lang w:val="id_ID" w:bidi="id_ID"/>
        </w:rPr>
        <w:t>Bait Suci</w:t>
      </w:r>
      <w:r>
        <w:rPr>
          <w:lang w:val="id_ID" w:bidi="id_ID"/>
        </w:rPr>
        <w:t xml:space="preserve">, atau tempat di mana Allah berdiam di antara umat-Nya di Yerusalem. Dalam konteks ini, Bait Suci merujuk kepada pelataran Bait Suci. Pastikan untuk menerjemahkan Bait Suci dengan cara yang sama seperti yang telah Anda lakukan sebelumnya. </w:t>
      </w:r>
      <w:hyperlink r:id="rId20">
        <w:r>
          <w:rPr>
            <w:lang w:val="id_ID" w:bidi="id_ID"/>
          </w:rPr>
          <w:rPr>
            <w:color w:val="0000EE"/>
            <w:u w:val="single"/>
          </w:rPr>
          <w:t>Bait Suci</w:t>
        </w:r>
      </w:hyperlink>
      <w:r>
        <w:rPr>
          <w:lang w:val="id_ID" w:bidi="id_ID"/>
        </w:rPr>
        <w:t xml:space="preserve"> terdapat di Daftar Kata Utama. </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 xml:space="preserve">Dengarkan versi audio dari perikop ini dalam terjemahan yang paling mudah dimengerti. </w:t>
      </w:r>
    </w:p>
    <w:p>
      <w:pPr/>
      <w:r>
        <w:rPr>
          <w:lang w:val="id_ID" w:bidi="id_ID"/>
        </w:rPr>
      </w:r>
      <w:r>
        <w:rPr>
          <w:lang w:val="id_ID" w:bidi="id_ID"/>
        </w:rPr>
        <w:t>Dalam sesi ini, ceritakan kembali perikop itu, secara berkelompok, dalam bahasa sendiri.</w:t>
      </w:r>
    </w:p>
    <w:p>
      <w:pPr/>
      <w:r>
        <w:rPr>
          <w:lang w:val="id_ID" w:bidi="id_ID"/>
        </w:rPr>
      </w:r>
      <w:r>
        <w:rPr>
          <w:lang w:val="id_ID" w:bidi="id_ID"/>
        </w:rPr>
        <w:t>Pertama, seluruh kelompok harus berlatih menceritakan perikop itu dalam bahasa sendiri. Ingatlah untuk menyertakan hal-hal yang sudah ditentukan dalam tahap-tahap sebelumnya, seperti kronologi, kata, frasa, emosi, atau apa pun yang sudah dibahas.</w:t>
      </w:r>
    </w:p>
    <w:p>
      <w:pPr/>
      <w:r>
        <w:rPr>
          <w:lang w:val="id_ID" w:bidi="id_ID"/>
        </w:rPr>
      </w:r>
      <w:r>
        <w:rPr>
          <w:lang w:val="id_ID" w:bidi="id_ID"/>
        </w:rPr>
        <w:t xml:space="preserve">Satu anggota harus mengucapkan beberapa kalimat dari perikop itu dan berhenti sebentar. Anggota kelompok lain harus mengucapkan kalimat selanjutnya dari perikop itu tersebut dan berhenti sejenak. Lakukan ini sampai kelompok telah menceritakan kembali seluruh teks. Anggota-anggota kelompok dapat saling memperbaiki dalam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teks tersebut tanpa interupsi setidaknya satu kali. Seorang anggota kelompok dapat menggunakan benda apa saja, gerakan, atau papan cerita untuk membantu mereka mengingat teks tersebut.</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siapa dari teks tersebut yang Anda paling 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Akhirnya, kelompok dapat menyusun versi akhir dari perikop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Lukas 21:29–38</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590">
        <w:r>
          <w:rPr>
            <w:lang w:val="id_ID" w:bidi="id_ID"/>
          </w:rPr>
          <w:rPr>
            <w:color w:val="0000EE"/>
            <w:u w:val="single"/>
          </w:rPr>
          <w:t>Dengar dan Renungkan</w:t>
        </w:r>
      </w:hyperlink>
      <w:r>
        <w:rPr>
          <w:lang w:val="id_ID" w:bidi="id_ID"/>
        </w:rPr>
        <w:t xml:space="preserve"> (473 KB)</w:t>
      </w:r>
      <w:r>
        <w:rPr>
          <w:lang w:val="id_ID" w:bidi="id_ID"/>
        </w:rPr>
      </w:r>
    </w:p>
    <w:p>
      <w:pPr>
        <w:pStyle w:val="ListBullet"/>
        <w:spacing w:line="240" w:lineRule="auto"/>
        <w:ind w:left="720"/>
      </w:pPr>
      <w:r>
        <w:rPr>
          <w:lang w:val="id_ID" w:bidi="id_ID"/>
        </w:rPr>
      </w:r>
      <w:hyperlink r:id="rId591">
        <w:r>
          <w:rPr>
            <w:lang w:val="id_ID" w:bidi="id_ID"/>
          </w:rPr>
          <w:rPr>
            <w:color w:val="0000EE"/>
            <w:u w:val="single"/>
          </w:rPr>
          <w:t>Menyiapkan Panggung</w:t>
        </w:r>
      </w:hyperlink>
      <w:r>
        <w:rPr>
          <w:lang w:val="id_ID" w:bidi="id_ID"/>
        </w:rPr>
        <w:t xml:space="preserve"> (4.7 MB)</w:t>
      </w:r>
      <w:r>
        <w:rPr>
          <w:lang w:val="id_ID" w:bidi="id_ID"/>
        </w:rPr>
      </w:r>
    </w:p>
    <w:p>
      <w:pPr>
        <w:pStyle w:val="ListBullet"/>
        <w:spacing w:line="240" w:lineRule="auto"/>
        <w:ind w:left="720"/>
      </w:pPr>
      <w:r>
        <w:rPr>
          <w:lang w:val="id_ID" w:bidi="id_ID"/>
        </w:rPr>
      </w:r>
      <w:hyperlink r:id="rId592">
        <w:r>
          <w:rPr>
            <w:lang w:val="id_ID" w:bidi="id_ID"/>
          </w:rPr>
          <w:rPr>
            <w:color w:val="0000EE"/>
            <w:u w:val="single"/>
          </w:rPr>
          <w:t>Menjelaskan Adegan</w:t>
        </w:r>
      </w:hyperlink>
      <w:r>
        <w:rPr>
          <w:lang w:val="id_ID" w:bidi="id_ID"/>
        </w:rPr>
        <w:t xml:space="preserve"> (2.2 MB)</w:t>
      </w:r>
      <w:r>
        <w:rPr>
          <w:lang w:val="id_ID" w:bidi="id_ID"/>
        </w:rPr>
      </w:r>
    </w:p>
    <w:p>
      <w:pPr>
        <w:pStyle w:val="ListBullet"/>
        <w:spacing w:line="240" w:lineRule="auto"/>
        <w:ind w:left="720"/>
      </w:pPr>
      <w:r>
        <w:rPr>
          <w:lang w:val="id_ID" w:bidi="id_ID"/>
        </w:rPr>
      </w:r>
      <w:hyperlink r:id="rId593">
        <w:r>
          <w:rPr>
            <w:lang w:val="id_ID" w:bidi="id_ID"/>
          </w:rPr>
          <w:rPr>
            <w:color w:val="0000EE"/>
            <w:u w:val="single"/>
          </w:rPr>
          <w:t>Memperagakan Bacaan</w:t>
        </w:r>
      </w:hyperlink>
      <w:r>
        <w:rPr>
          <w:lang w:val="id_ID" w:bidi="id_ID"/>
        </w:rPr>
        <w:t xml:space="preserve"> (2.9 MB)</w:t>
      </w:r>
      <w:r>
        <w:rPr>
          <w:lang w:val="id_ID" w:bidi="id_ID"/>
        </w:rPr>
      </w:r>
    </w:p>
    <w:p>
      <w:pPr>
        <w:pStyle w:val="ListBullet"/>
        <w:spacing w:line="240" w:lineRule="auto"/>
        <w:ind w:left="720"/>
      </w:pPr>
      <w:r>
        <w:rPr>
          <w:lang w:val="id_ID" w:bidi="id_ID"/>
        </w:rPr>
      </w:r>
      <w:hyperlink r:id="rId594">
        <w:r>
          <w:rPr>
            <w:lang w:val="id_ID" w:bidi="id_ID"/>
          </w:rPr>
          <w:rPr>
            <w:color w:val="0000EE"/>
            <w:u w:val="single"/>
          </w:rPr>
          <w:t>Melengkapi yang Kurang</w:t>
        </w:r>
      </w:hyperlink>
      <w:r>
        <w:rPr>
          <w:lang w:val="id_ID" w:bidi="id_ID"/>
        </w:rPr>
        <w:t xml:space="preserve"> (3.1 MB)</w:t>
      </w:r>
      <w:r>
        <w:rPr>
          <w:lang w:val="id_ID" w:bidi="id_ID"/>
        </w:rPr>
      </w:r>
    </w:p>
    <w:p>
      <w:pPr>
        <w:pStyle w:val="ListBullet"/>
        <w:spacing w:line="240" w:lineRule="auto"/>
        <w:ind w:left="720"/>
      </w:pPr>
      <w:r>
        <w:rPr>
          <w:lang w:val="id_ID" w:bidi="id_ID"/>
        </w:rPr>
      </w:r>
      <w:hyperlink r:id="rId595">
        <w:r>
          <w:rPr>
            <w:lang w:val="id_ID" w:bidi="id_ID"/>
          </w:rPr>
          <w:rPr>
            <w:color w:val="0000EE"/>
            <w:u w:val="single"/>
          </w:rPr>
          <w:t>Menyampaikan Firman Tuhan</w:t>
        </w:r>
      </w:hyperlink>
      <w:r>
        <w:rPr>
          <w:lang w:val="id_ID" w:bidi="id_ID"/>
        </w:rPr>
        <w:t xml:space="preserve"> (1015 KB)</w:t>
      </w:r>
      <w:r>
        <w:rPr>
          <w:lang w:val="id_ID" w:bidi="id_ID"/>
        </w:rPr>
      </w:r>
      <w:r>
        <w:rPr>
          <w:lang w:val="id_ID" w:bidi="id_ID"/>
        </w:rPr>
      </w:r>
      <w:r>
        <w:rPr>
          <w:lang w:val="id_ID" w:bidi="id_ID"/>
        </w:rPr>
      </w:r>
    </w:p>
    <w:p>
      <w:pPr/>
      <w:r>
        <w:rPr>
          <w:lang w:val="id_ID" w:bidi="id_ID"/>
        </w:rPr>
      </w:r>
    </w:p>
    <w:p>
      <w:pPr>
        <w:pStyle w:val="Heading2"/>
      </w:pPr>
      <w:r>
        <w:rPr>
          <w:lang w:val="id_ID" w:bidi="id_ID"/>
        </w:rPr>
        <w:t>Lukas 22:1–6</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Dengarkan Lukas 22:1–6 dan renungkanlah di dalam hati Anda. Simak bacaan itu tiga kali (dalam tiga terjemahan yang berbeda, jika memungkinkan). Kemudian, diskusikan pertanyaan-pertanyaan berikut secara berkelompok.</w:t>
      </w:r>
    </w:p>
    <w:p>
      <w:pPr>
        <w:pStyle w:val="ListBullet"/>
        <w:spacing w:line="240" w:lineRule="auto"/>
        <w:ind w:left="720"/>
      </w:pPr>
      <w:r>
        <w:rPr>
          <w:lang w:val="id_ID" w:bidi="id_ID"/>
        </w:rPr>
      </w:r>
      <w:r>
        <w:rPr>
          <w:lang w:val="id_ID" w:bidi="id_ID"/>
        </w:rPr>
        <w:t xml:space="preserve">Apa yang Anda suka dalam kisah ini? </w:t>
      </w:r>
    </w:p>
    <w:p>
      <w:pPr>
        <w:pStyle w:val="ListBullet"/>
        <w:spacing w:line="240" w:lineRule="auto"/>
        <w:ind w:left="720"/>
      </w:pPr>
      <w:r>
        <w:rPr>
          <w:lang w:val="id_ID" w:bidi="id_ID"/>
        </w:rPr>
      </w:r>
      <w:r>
        <w:rPr>
          <w:lang w:val="id_ID" w:bidi="id_ID"/>
        </w:rPr>
        <w:t>Apa yang Anda tidak sukai atau pahami?</w:t>
      </w:r>
    </w:p>
    <w:p>
      <w:pPr>
        <w:pStyle w:val="ListBullet"/>
        <w:spacing w:line="240" w:lineRule="auto"/>
        <w:ind w:left="720"/>
      </w:pPr>
      <w:r>
        <w:rPr>
          <w:lang w:val="id_ID" w:bidi="id_ID"/>
        </w:rPr>
      </w:r>
      <w:r>
        <w:rPr>
          <w:lang w:val="id_ID" w:bidi="id_ID"/>
        </w:rPr>
        <w:t>Apa yang diceritakan kisah ini kepada kita tentang Yesus?</w:t>
      </w:r>
    </w:p>
    <w:p>
      <w:pPr>
        <w:pStyle w:val="ListBullet"/>
        <w:spacing w:line="240" w:lineRule="auto"/>
        <w:ind w:left="720"/>
      </w:pPr>
      <w:r>
        <w:rPr>
          <w:lang w:val="id_ID" w:bidi="id_ID"/>
        </w:rPr>
      </w:r>
      <w:r>
        <w:rPr>
          <w:lang w:val="id_ID" w:bidi="id_ID"/>
        </w:rPr>
        <w:t>Apa yang diceritakan dalam kisah ini tentang manusia?</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Yesus telah mengajar setiap hari di Bait Suci, tempat ibadah orang Yahudi. Setiap malam Dia kembali ke Bukit Zaitun.</w:t>
      </w:r>
    </w:p>
    <w:p>
      <w:pPr/>
      <w:r>
        <w:rPr>
          <w:lang w:val="id_ID" w:bidi="id_ID"/>
        </w:rPr>
      </w:r>
      <w:r>
        <w:rPr>
          <w:lang w:val="id_ID" w:bidi="id_ID"/>
        </w:rPr>
        <w:t>Pada saat itu, hari Paskah tidak lama lagi. Perayaan Roti Tidak Beragi terjadi tepat setelah Paskah, dan kedua perayaan tersebut dirayakan sebagai satu perayaan. Perayaan Roti Tidak Beragi adalah perayaan yang dirayakan oleh orang-orang Yahudi setiap tahun selama delapan hari. Selama delapan hari itu mereka tidak makan roti yang dibuat dengan ragi. Paskah dan Perayaan Roti Tidak Beragi mengingatkan orang-orang Yahudi akan saat Allah menyelamatkan mereka dari perbudakan di Mesir bertahun-tahun sebelumnya.</w:t>
      </w:r>
    </w:p>
    <w:p>
      <w:pPr/>
      <w:r>
        <w:rPr>
          <w:lang w:val="id_ID" w:bidi="id_ID"/>
        </w:rPr>
      </w:r>
      <w:r>
        <w:rPr>
          <w:lang w:val="id_ID" w:bidi="id_ID"/>
        </w:rPr>
        <w:t>Berhenti di sini dan diskusikan dengan kelompok Anda: Bagaimana budaya Anda dalam merayakan perayaan-perayaan keagamaan yang besar? Jelaskan salah satu favorit Anda.</w:t>
      </w:r>
    </w:p>
    <w:p>
      <w:pPr/>
      <w:r>
        <w:rPr>
          <w:lang w:val="id_ID" w:bidi="id_ID"/>
        </w:rPr>
      </w:r>
      <w:r>
        <w:rPr>
          <w:lang w:val="id_ID" w:bidi="id_ID"/>
        </w:rPr>
        <w:t>Imam kepala dan para ahli Taurat, para pengajar hukum Taurat, yang merupakan para pemimpin agama pada waktu itu, berusaha mencari cara untuk membunuh Yesus secara diam-diam, karena mereka takut akan reaksi orang-orang.</w:t>
      </w:r>
    </w:p>
    <w:p>
      <w:pPr/>
      <w:r>
        <w:rPr>
          <w:lang w:val="id_ID" w:bidi="id_ID"/>
        </w:rPr>
      </w:r>
      <w:r>
        <w:rPr>
          <w:lang w:val="id_ID" w:bidi="id_ID"/>
        </w:rPr>
        <w:t>Berhenti di sini sejenak dan diskusikan: Ketika para pemimpin agama mengalami perlawanan atau penganiayaan dalam budaya Anda, bagaimana para pengikut mereka menanggapi situasi seperti itu?</w:t>
      </w:r>
    </w:p>
    <w:p>
      <w:pPr/>
      <w:r>
        <w:rPr>
          <w:lang w:val="id_ID" w:bidi="id_ID"/>
        </w:rPr>
      </w:r>
      <w:r>
        <w:rPr>
          <w:lang w:val="id_ID" w:bidi="id_ID"/>
        </w:rPr>
        <w:t>Kemudian Iblis masuk ke dalam Yudas yang juga disebut Iskariot. Yudas adalah bagian dari kedua belas murid Yesus. "Iblis memasuki Yudas" berarti bahwa Yudas membiarkan Iblis mulai mengendalikan pikiran dan hatinya. Iblis adalah pemimpin semua roh jahat. Ketika Iblis merasuki Yudas, Yudas pergi kepada imam kepala dan para perwira penjaga Bait Suci dan mendiskusikan cara terbaik yang dapat ia lakukan untuk menyerahkan Yesus kepada mereka. Para perwira penjaga Bait Suci adalah para kapten atau perwira yang bertanggung jawab menjaga ketertiban di area Bait Suci. Para perwira itu adalah orang Yahudi dari suku Lewi. Tentara Romawi tidak diizinkan untuk memasuki Bait Suci. Para imam kepala dan perwira penjaga Bait Suci adalah para pemimpin agama utama yang dapat membantu mengeksekusi Yesus, jadi itulah sebabnya Yudas pergi kepada mereka.</w:t>
      </w:r>
    </w:p>
    <w:p>
      <w:pPr/>
      <w:r>
        <w:rPr>
          <w:lang w:val="id_ID" w:bidi="id_ID"/>
        </w:rPr>
      </w:r>
      <w:r>
        <w:rPr>
          <w:lang w:val="id_ID" w:bidi="id_ID"/>
        </w:rPr>
        <w:t>Imam kepala dan para pemimpin agama sangat gembira karena Yudas bersedia membantu mereka dan mereka setuju untuk membayar sejumlah uang kepada Yudas sebagai imbalannya. Lukas tidak menyebutkan kepada kita berapa banyak uangnya, tetapi Matius mengatakan kepada kita bahwa jumlahnya adalah tiga puluh keping perak. Yudas menyetujui tawaran mereka. Ia mulai memperhatikan waktu yang tepat untuk menyerahkan, atau mengkhianati Yesus. Yudas akan memilih waktu ketika tidak banyak orang mengelilingi Yesus. Ini akan mudah bagi Yudas karena ia adalah salah satu dari kedua belas murid, pengikut terdekat Yesus. Yudas akan tahu kapan Yesus sendirian atau bersama sedikit orang.</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Dengarkan kembali teks dalam versi yang paling mudah dimengerti. </w:t>
      </w:r>
    </w:p>
    <w:p>
      <w:pPr/>
      <w:r>
        <w:rPr>
          <w:lang w:val="id_ID" w:bidi="id_ID"/>
        </w:rPr>
      </w:r>
      <w:r>
        <w:rPr>
          <w:lang w:val="id_ID" w:bidi="id_ID"/>
        </w:rPr>
        <w:t>Dalam sesi ini, Anda akan membantu kelompok membayangkan kisah ini. Anda akan membantu kelompok menggambarkan adegan, latar, dan karakter dalam kisah tersebut.</w:t>
      </w:r>
    </w:p>
    <w:p>
      <w:pPr/>
      <w:r>
        <w:rPr>
          <w:lang w:val="id_ID" w:bidi="id_ID"/>
        </w:rPr>
      </w:r>
      <w:r>
        <w:rPr>
          <w:lang w:val="id_ID" w:bidi="id_ID"/>
        </w:rPr>
        <w:t>Kisah ini terdiri dari empat adegan.</w:t>
      </w:r>
    </w:p>
    <w:p>
      <w:pPr/>
      <w:r>
        <w:rPr>
          <w:lang w:val="id_ID" w:bidi="id_ID"/>
        </w:rPr>
      </w:r>
      <w:r>
        <w:rPr>
          <w:b/>
          <w:lang w:val="id_ID" w:bidi="id_ID"/>
        </w:rPr>
        <w:t>Adegan pertama:</w:t>
      </w:r>
      <w:r>
        <w:rPr>
          <w:lang w:val="id_ID" w:bidi="id_ID"/>
        </w:rPr>
        <w:t xml:space="preserve"> Menjelang perayaan Paskah dan Roti Tidak Beragi, para pemimpin agama mencari kesempatan untuk membunuh Yesus secara diam-diam, karena mereka takut akan reaksi orang-orang.</w:t>
      </w:r>
    </w:p>
    <w:p>
      <w:pPr/>
      <w:r>
        <w:rPr>
          <w:lang w:val="id_ID" w:bidi="id_ID"/>
        </w:rPr>
      </w:r>
      <w:r>
        <w:rPr>
          <w:b/>
          <w:lang w:val="id_ID" w:bidi="id_ID"/>
        </w:rPr>
        <w:t>Adegan kedua:</w:t>
      </w:r>
      <w:r>
        <w:rPr>
          <w:lang w:val="id_ID" w:bidi="id_ID"/>
        </w:rPr>
        <w:t xml:space="preserve"> Iblis merasuki Yudas.</w:t>
      </w:r>
    </w:p>
    <w:p>
      <w:pPr/>
      <w:r>
        <w:rPr>
          <w:lang w:val="id_ID" w:bidi="id_ID"/>
        </w:rPr>
      </w:r>
      <w:r>
        <w:rPr>
          <w:b/>
          <w:lang w:val="id_ID" w:bidi="id_ID"/>
        </w:rPr>
        <w:t>Adegan ketiga:</w:t>
      </w:r>
      <w:r>
        <w:rPr>
          <w:lang w:val="id_ID" w:bidi="id_ID"/>
        </w:rPr>
        <w:t xml:space="preserve"> Yudas pergi menemui imam kepala dan penjaga Bait Suci dan mengatakan kepada mereka bahwa ia bersedia membantu mereka. Mereka sangat bersemangat dan memutuskan untuk membayarkan sejumlah uang kepada Yudas.</w:t>
      </w:r>
    </w:p>
    <w:p>
      <w:pPr/>
      <w:r>
        <w:rPr>
          <w:lang w:val="id_ID" w:bidi="id_ID"/>
        </w:rPr>
      </w:r>
      <w:r>
        <w:rPr>
          <w:b/>
          <w:lang w:val="id_ID" w:bidi="id_ID"/>
        </w:rPr>
        <w:t>Adegan keempat:</w:t>
      </w:r>
      <w:r>
        <w:rPr>
          <w:lang w:val="id_ID" w:bidi="id_ID"/>
        </w:rPr>
        <w:t xml:space="preserve"> Yudas mulai mencari kesempatan untuk menyerahkan Yesus kepada mereka.</w:t>
      </w:r>
    </w:p>
    <w:p>
      <w:pPr/>
      <w:r>
        <w:rPr>
          <w:lang w:val="id_ID" w:bidi="id_ID"/>
        </w:rPr>
      </w:r>
      <w:r>
        <w:rPr>
          <w:lang w:val="id_ID" w:bidi="id_ID"/>
        </w:rPr>
        <w:t>Tokoh-tokohnya antara lain:</w:t>
      </w:r>
    </w:p>
    <w:p>
      <w:pPr>
        <w:pStyle w:val="ListBullet"/>
        <w:spacing w:line="240" w:lineRule="auto"/>
        <w:ind w:left="720"/>
      </w:pPr>
      <w:r>
        <w:rPr>
          <w:lang w:val="id_ID" w:bidi="id_ID"/>
        </w:rPr>
      </w:r>
      <w:r>
        <w:rPr>
          <w:lang w:val="id_ID" w:bidi="id_ID"/>
        </w:rPr>
        <w:t>Imam kepala</w:t>
      </w:r>
    </w:p>
    <w:p>
      <w:pPr>
        <w:pStyle w:val="ListBullet"/>
        <w:spacing w:line="240" w:lineRule="auto"/>
        <w:ind w:left="720"/>
      </w:pPr>
      <w:r>
        <w:rPr>
          <w:lang w:val="id_ID" w:bidi="id_ID"/>
        </w:rPr>
      </w:r>
      <w:r>
        <w:rPr>
          <w:lang w:val="id_ID" w:bidi="id_ID"/>
        </w:rPr>
        <w:t>para pengajar hukum Taurat</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Orang-orang atau kerumunan</w:t>
      </w:r>
    </w:p>
    <w:p>
      <w:pPr>
        <w:pStyle w:val="ListBullet"/>
        <w:spacing w:line="240" w:lineRule="auto"/>
        <w:ind w:left="720"/>
      </w:pPr>
      <w:r>
        <w:rPr>
          <w:lang w:val="id_ID" w:bidi="id_ID"/>
        </w:rPr>
      </w:r>
      <w:r>
        <w:rPr>
          <w:lang w:val="id_ID" w:bidi="id_ID"/>
        </w:rPr>
        <w:t>Iblis</w:t>
      </w:r>
    </w:p>
    <w:p>
      <w:pPr>
        <w:pStyle w:val="ListBullet"/>
        <w:spacing w:line="240" w:lineRule="auto"/>
        <w:ind w:left="720"/>
      </w:pPr>
      <w:r>
        <w:rPr>
          <w:lang w:val="id_ID" w:bidi="id_ID"/>
        </w:rPr>
      </w:r>
      <w:r>
        <w:rPr>
          <w:lang w:val="id_ID" w:bidi="id_ID"/>
        </w:rPr>
        <w:t>Yudas</w:t>
      </w:r>
    </w:p>
    <w:p>
      <w:pPr>
        <w:pStyle w:val="ListBullet"/>
        <w:spacing w:line="240" w:lineRule="auto"/>
        <w:ind w:left="720"/>
      </w:pPr>
      <w:r>
        <w:rPr>
          <w:lang w:val="id_ID" w:bidi="id_ID"/>
        </w:rPr>
      </w:r>
      <w:r>
        <w:rPr>
          <w:lang w:val="id_ID" w:bidi="id_ID"/>
        </w:rPr>
        <w:t>Para perwira penjaga Bait Suci.</w:t>
      </w:r>
    </w:p>
    <w:p>
      <w:pPr/>
      <w:r>
        <w:rPr>
          <w:lang w:val="id_ID" w:bidi="id_ID"/>
        </w:rPr>
      </w:r>
      <w:r>
        <w:rPr>
          <w:lang w:val="id_ID" w:bidi="id_ID"/>
        </w:rPr>
        <w:t xml:space="preserve">Dalam sesi ini, ambillah papan cerita kelompok, gambarlah, atau gunakan beberapa macam alat peraga (benda-benda yang dapat Anda pindahkan seperti batu, batang, mainan anak-anak) untuk memvisualisasikan kisah dan adegan di dalamnya. </w:t>
      </w:r>
    </w:p>
    <w:p>
      <w:pPr/>
      <w:r>
        <w:rPr>
          <w:lang w:val="id_ID" w:bidi="id_ID"/>
        </w:rPr>
      </w:r>
      <w:r>
        <w:rPr>
          <w:lang w:val="id_ID" w:bidi="id_ID"/>
        </w:rPr>
        <w:t>Penting untuk diingat bahwa imam kepala dan para pengajar hukum Taurat adalah para pemimpin agama. Ingatlah juga bahwa Yesus mengajar setiap hari di Bait Suci dan kembali ke Bukit Zaitun setiap malam.</w:t>
      </w:r>
    </w:p>
    <w:p>
      <w:pPr/>
      <w:r>
        <w:rPr>
          <w:lang w:val="id_ID" w:bidi="id_ID"/>
        </w:rPr>
      </w:r>
      <w:r>
        <w:rPr>
          <w:lang w:val="id_ID" w:bidi="id_ID"/>
        </w:rPr>
        <w:t>Perhatikan bahwa perayaan besar akan segera tiba. Perayaan itu terjadi setahun sekali, dan hukum Yahudi mewajibkan orang-orang Yahudi untuk merayakannya di dalam Yerusalem. Akan ada banyak orang di kota itu untuk perayaan itu.</w:t>
      </w:r>
    </w:p>
    <w:p>
      <w:pPr/>
      <w:r>
        <w:rPr>
          <w:lang w:val="id_ID" w:bidi="id_ID"/>
        </w:rPr>
      </w:r>
      <w:r>
        <w:rPr>
          <w:lang w:val="id_ID" w:bidi="id_ID"/>
        </w:rPr>
        <w:t>Penting untuk diingat bahwa para pemimpin agama ingin menyingkirkan Yesus secara diam-diam. Perlu dicatat juga bahwa mereka takut pada orang-orang.</w:t>
      </w:r>
    </w:p>
    <w:p>
      <w:pPr/>
      <w:r>
        <w:rPr>
          <w:lang w:val="id_ID" w:bidi="id_ID"/>
        </w:rPr>
      </w:r>
      <w:r>
        <w:rPr>
          <w:lang w:val="id_ID" w:bidi="id_ID"/>
        </w:rPr>
        <w:t>Penting untuk dicatat bahwa Iblis merasuki Yudas. Perlu dicatat juga bahwa Yudas adalah bagian dari kedua belas murid.</w:t>
      </w:r>
    </w:p>
    <w:p>
      <w:pPr/>
      <w:r>
        <w:rPr>
          <w:lang w:val="id_ID" w:bidi="id_ID"/>
        </w:rPr>
      </w:r>
      <w:r>
        <w:rPr>
          <w:lang w:val="id_ID" w:bidi="id_ID"/>
        </w:rPr>
        <w:t>Penting untuk memperhatikan urutan kronologis peristiwa. Yudas pergi menemui para pemimpin agama setelah Iblis merasuki dirinya. Yudas berdiskusi dengan para pemimpin agama tentang bagaimana ia akan membantu mereka mengkhianati Yesus.</w:t>
      </w:r>
    </w:p>
    <w:p>
      <w:pPr/>
      <w:r>
        <w:rPr>
          <w:lang w:val="id_ID" w:bidi="id_ID"/>
        </w:rPr>
      </w:r>
      <w:r>
        <w:rPr>
          <w:lang w:val="id_ID" w:bidi="id_ID"/>
        </w:rPr>
        <w:t>Penting untuk diingat bahwa para pemimpin agama setuju untuk membayar uang kepada Yudas dan ia menerimanya.</w:t>
      </w:r>
    </w:p>
    <w:p>
      <w:pPr/>
      <w:r>
        <w:rPr>
          <w:lang w:val="id_ID" w:bidi="id_ID"/>
        </w:rPr>
      </w:r>
      <w:r>
        <w:rPr>
          <w:lang w:val="id_ID" w:bidi="id_ID"/>
        </w:rPr>
        <w:t>Yudas mulai mencari kesempatan untuk menyerahkan Yesus kapada para pemimpin agama ketika tidak ada kerumunan orang banyak bersama Yesus.</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Dalam sesi ini, tim akan memeragakan kisah tersebut.</w:t>
      </w:r>
    </w:p>
    <w:p>
      <w:pPr/>
      <w:r>
        <w:rPr>
          <w:lang w:val="id_ID" w:bidi="id_ID"/>
        </w:rPr>
      </w:r>
      <w:r>
        <w:rPr>
          <w:lang w:val="id_ID" w:bidi="id_ID"/>
        </w:rPr>
        <w:t>Kisah ini terdiri dari empat adegan.</w:t>
      </w:r>
    </w:p>
    <w:p>
      <w:pPr/>
      <w:r>
        <w:rPr>
          <w:lang w:val="id_ID" w:bidi="id_ID"/>
        </w:rPr>
      </w:r>
      <w:r>
        <w:rPr>
          <w:lang w:val="id_ID" w:bidi="id_ID"/>
        </w:rPr>
        <w:t>Karakternya antara lain:</w:t>
      </w:r>
    </w:p>
    <w:p>
      <w:pPr>
        <w:pStyle w:val="ListBullet"/>
        <w:spacing w:line="240" w:lineRule="auto"/>
        <w:ind w:left="720"/>
      </w:pPr>
      <w:r>
        <w:rPr>
          <w:lang w:val="id_ID" w:bidi="id_ID"/>
        </w:rPr>
      </w:r>
      <w:r>
        <w:rPr>
          <w:lang w:val="id_ID" w:bidi="id_ID"/>
        </w:rPr>
        <w:t>Imam kepala</w:t>
      </w:r>
    </w:p>
    <w:p>
      <w:pPr>
        <w:pStyle w:val="ListBullet"/>
        <w:spacing w:line="240" w:lineRule="auto"/>
        <w:ind w:left="720"/>
      </w:pPr>
      <w:r>
        <w:rPr>
          <w:lang w:val="id_ID" w:bidi="id_ID"/>
        </w:rPr>
      </w:r>
      <w:r>
        <w:rPr>
          <w:lang w:val="id_ID" w:bidi="id_ID"/>
        </w:rPr>
        <w:t>para pengajar hukum Taurat</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Orang-orang atau kerumunan</w:t>
      </w:r>
    </w:p>
    <w:p>
      <w:pPr>
        <w:pStyle w:val="ListBullet"/>
        <w:spacing w:line="240" w:lineRule="auto"/>
        <w:ind w:left="720"/>
      </w:pPr>
      <w:r>
        <w:rPr>
          <w:lang w:val="id_ID" w:bidi="id_ID"/>
        </w:rPr>
      </w:r>
      <w:r>
        <w:rPr>
          <w:lang w:val="id_ID" w:bidi="id_ID"/>
        </w:rPr>
        <w:t>Iblis</w:t>
      </w:r>
    </w:p>
    <w:p>
      <w:pPr>
        <w:pStyle w:val="ListBullet"/>
        <w:spacing w:line="240" w:lineRule="auto"/>
        <w:ind w:left="720"/>
      </w:pPr>
      <w:r>
        <w:rPr>
          <w:lang w:val="id_ID" w:bidi="id_ID"/>
        </w:rPr>
      </w:r>
      <w:r>
        <w:rPr>
          <w:lang w:val="id_ID" w:bidi="id_ID"/>
        </w:rPr>
        <w:t>Yudas</w:t>
      </w:r>
    </w:p>
    <w:p>
      <w:pPr>
        <w:pStyle w:val="ListBullet"/>
        <w:spacing w:line="240" w:lineRule="auto"/>
        <w:ind w:left="720"/>
      </w:pPr>
      <w:r>
        <w:rPr>
          <w:lang w:val="id_ID" w:bidi="id_ID"/>
        </w:rPr>
      </w:r>
      <w:r>
        <w:rPr>
          <w:lang w:val="id_ID" w:bidi="id_ID"/>
        </w:rPr>
        <w:t>Para perwira penjaga Bait Suci.</w:t>
      </w:r>
    </w:p>
    <w:p>
      <w:pPr/>
      <w:r>
        <w:rPr>
          <w:lang w:val="id_ID" w:bidi="id_ID"/>
        </w:rPr>
      </w:r>
      <w:r>
        <w:rPr>
          <w:lang w:val="id_ID" w:bidi="id_ID"/>
        </w:rPr>
        <w:t>Minta tim untuk memerankan kisah ini dua kali. Pertama, minta mereka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ini untuk pertama kali, perhatikan dialog, alur, plot, dan kronologi kisah tersebut.</w:t>
      </w:r>
    </w:p>
    <w:p>
      <w:pPr/>
      <w:r>
        <w:rPr>
          <w:lang w:val="id_ID" w:bidi="id_ID"/>
        </w:rPr>
      </w:r>
      <w:r>
        <w:rPr>
          <w:lang w:val="id_ID" w:bidi="id_ID"/>
        </w:rPr>
        <w:t>Para pemimpin agama sedang mencari cara untuk membunuh Yesus secara sembunyi-sembunyi. Mereka takut kepada orang-orang.</w:t>
      </w:r>
    </w:p>
    <w:p>
      <w:pPr/>
      <w:r>
        <w:rPr>
          <w:lang w:val="id_ID" w:bidi="id_ID"/>
        </w:rPr>
      </w:r>
      <w:r>
        <w:rPr>
          <w:lang w:val="id_ID" w:bidi="id_ID"/>
        </w:rPr>
        <w:t xml:space="preserve">Hentikan peragaan: Tanyakan kepada para aktor yang memerankan para pemimpin agama, "Bagaimana perasaan Anda?" Anda mungkin mendengar "Kemarahan terhadap Yesus," "Kami takut akan apa yang mungkin dilakukan orang-orang." Lanjutkan peragaannya. </w:t>
      </w:r>
    </w:p>
    <w:p>
      <w:pPr/>
      <w:r>
        <w:rPr>
          <w:lang w:val="id_ID" w:bidi="id_ID"/>
        </w:rPr>
      </w:r>
      <w:r>
        <w:rPr>
          <w:lang w:val="id_ID" w:bidi="id_ID"/>
        </w:rPr>
        <w:t>Iblis merasuki Yudas.</w:t>
      </w:r>
    </w:p>
    <w:p>
      <w:pPr/>
      <w:r>
        <w:rPr>
          <w:lang w:val="id_ID" w:bidi="id_ID"/>
        </w:rPr>
      </w:r>
      <w:r>
        <w:rPr>
          <w:lang w:val="id_ID" w:bidi="id_ID"/>
        </w:rPr>
        <w:t>Hentikan peragaan: Tanyakan kepada aktor yang memerankan Iblis, "Bagaimana perasaan Anda?" Anda mungkin mendengar hal-hal seperti "Kebencian terhadap Yesus," "Saya yang bertanggung jawab atas Yudas."</w:t>
      </w:r>
    </w:p>
    <w:p>
      <w:pPr/>
      <w:r>
        <w:rPr>
          <w:lang w:val="id_ID" w:bidi="id_ID"/>
        </w:rPr>
      </w:r>
      <w:r>
        <w:rPr>
          <w:lang w:val="id_ID" w:bidi="id_ID"/>
        </w:rPr>
        <w:t xml:space="preserve">Hentikan peragaan: Tanyakan kepada aktor yang memerankan Yudas, "Bagaimana perasaanmu?" Anda mungkin mendengar, "Saya tidak peduli dengan Yesus," "Saya rela mengkhianati Yesus," "Saya merasa putus asa." Lanjutkan peragaannya. </w:t>
      </w:r>
    </w:p>
    <w:p>
      <w:pPr/>
      <w:r>
        <w:rPr>
          <w:lang w:val="id_ID" w:bidi="id_ID"/>
        </w:rPr>
      </w:r>
      <w:r>
        <w:rPr>
          <w:lang w:val="id_ID" w:bidi="id_ID"/>
        </w:rPr>
        <w:t>Yudas pergi menemui imam dan para perwira penjaga Bait Suci; ia mengatakan kepada mereka bahwa ia bersedia membantu mereka. Mereka merasa bersemangat dan setuju untuk membayarnya dengan sejumlah uang, ia setuju untuk menerima uang itu dari mereka.</w:t>
      </w:r>
    </w:p>
    <w:p>
      <w:pPr/>
      <w:r>
        <w:rPr>
          <w:lang w:val="id_ID" w:bidi="id_ID"/>
        </w:rPr>
      </w:r>
      <w:r>
        <w:rPr>
          <w:lang w:val="id_ID" w:bidi="id_ID"/>
        </w:rPr>
        <w:t xml:space="preserve">Hentikan peragaan: Tanyakan kepada para aktor yang memerankan imam dan para perwira penjaga Bait Suci, "Bagaimana perasaan Anda?" Anda mungkin akan mendengar, "Bersemangat," "Akhirnya rencana kita menjadi mudah." Tanyakan kepada aktor yang memerankan Yudas, "Bagaimana perasaan Anda?" Anda mungkin mendengar, "Tidak peduli," "Saya senang mendapat sejumlah uang." Lanjutkan peragaannya. </w:t>
      </w:r>
    </w:p>
    <w:p>
      <w:pPr/>
      <w:r>
        <w:rPr>
          <w:lang w:val="id_ID" w:bidi="id_ID"/>
        </w:rPr>
      </w:r>
      <w:r>
        <w:rPr>
          <w:lang w:val="id_ID" w:bidi="id_ID"/>
        </w:rPr>
        <w:t>Yudas mulai mencari kesempatan untuk menyerahkan Yesus kepada para pemimpin agama.</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teksnya dalam versi yang paling mudah dipahami.</w:t>
      </w:r>
    </w:p>
    <w:p>
      <w:pPr/>
      <w:r>
        <w:rPr>
          <w:lang w:val="id_ID" w:bidi="id_ID"/>
        </w:rPr>
      </w:r>
      <w:r>
        <w:rPr>
          <w:lang w:val="id_ID" w:bidi="id_ID"/>
        </w:rPr>
        <w:t xml:space="preserve">Pada saat itu tidak lama lagi akan tiba Perayaan Roti Tidak Beragi, yang juga disebut Paskah. Perayaan </w:t>
      </w:r>
      <w:r>
        <w:rPr>
          <w:b/>
          <w:lang w:val="id_ID" w:bidi="id_ID"/>
        </w:rPr>
        <w:t>Roti Tidak Beragi</w:t>
      </w:r>
      <w:r>
        <w:rPr>
          <w:lang w:val="id_ID" w:bidi="id_ID"/>
        </w:rPr>
        <w:t xml:space="preserve"> adalah sebuah festival atau hari raya yang dirayakan oleh orang Yahudi setiap tahun selama tujuh hari. Mereka merayakannya untuk mengingatkan mereka akan saat Allah membebaskan leluhur mereka dari perbudakan di tanah Mesir. Selama tujuh hari itu, mereka tidak makan roti yang dibuat dengan ragi. </w:t>
      </w:r>
      <w:r>
        <w:rPr>
          <w:b/>
          <w:lang w:val="id_ID" w:bidi="id_ID"/>
        </w:rPr>
        <w:t>Paskah</w:t>
      </w:r>
      <w:r>
        <w:rPr>
          <w:lang w:val="id_ID" w:bidi="id_ID"/>
        </w:rPr>
        <w:t xml:space="preserve"> juga merupakan sebuah perayaan yang dirayakan oleh orang Yahudi setiap tahun pada hari sebelum perayaan Roti Tidak Beragi dimulai. Untuk informasi lebih lanjut mengenai Roti Tidak Beragi (#t164) dan </w:t>
      </w:r>
      <w:hyperlink r:id="rId89">
        <w:r>
          <w:rPr>
            <w:lang w:val="id_ID" w:bidi="id_ID"/>
          </w:rPr>
          <w:rPr>
            <w:color w:val="0000EE"/>
            <w:u w:val="single"/>
          </w:rPr>
          <w:t>Paskah</w:t>
        </w:r>
      </w:hyperlink>
      <w:r>
        <w:rPr>
          <w:lang w:val="id_ID" w:bidi="id_ID"/>
        </w:rPr>
        <w:t>, lihat Daftar Kata Utama.</w:t>
      </w:r>
    </w:p>
    <w:p>
      <w:pPr/>
      <w:r>
        <w:rPr>
          <w:lang w:val="id_ID" w:bidi="id_ID"/>
        </w:rPr>
      </w:r>
      <w:r>
        <w:rPr>
          <w:b/>
          <w:lang w:val="id_ID" w:bidi="id_ID"/>
        </w:rPr>
        <w:t>Roti Tidak Beragi</w:t>
      </w:r>
      <w:r>
        <w:rPr>
          <w:lang w:val="id_ID" w:bidi="id_ID"/>
        </w:rPr>
        <w:t xml:space="preserve"> adalah roti yang dimasak atau dipanggang tanpa menambahkan ragi ke dalam adonannya. Orang menambahkan </w:t>
      </w:r>
      <w:r>
        <w:rPr>
          <w:b/>
          <w:lang w:val="id_ID" w:bidi="id_ID"/>
        </w:rPr>
        <w:t>ragi</w:t>
      </w:r>
      <w:r>
        <w:rPr>
          <w:lang w:val="id_ID" w:bidi="id_ID"/>
        </w:rPr>
        <w:t xml:space="preserve"> ke dalam roti agar membuatnya membesar atau mengembang sebelum memanggangnya.</w:t>
      </w:r>
    </w:p>
    <w:p>
      <w:pPr/>
      <w:r>
        <w:rPr>
          <w:lang w:val="id_ID" w:bidi="id_ID"/>
        </w:rPr>
      </w:r>
      <w:r>
        <w:rPr>
          <w:b/>
          <w:lang w:val="id_ID" w:bidi="id_ID"/>
        </w:rPr>
        <w:t>Imam</w:t>
      </w:r>
      <w:r>
        <w:rPr>
          <w:lang w:val="id_ID" w:bidi="id_ID"/>
        </w:rPr>
        <w:t xml:space="preserve"> dan Para </w:t>
      </w:r>
      <w:r>
        <w:rPr>
          <w:b/>
          <w:lang w:val="id_ID" w:bidi="id_ID"/>
        </w:rPr>
        <w:t>ahli Taurat</w:t>
      </w:r>
      <w:r>
        <w:rPr>
          <w:lang w:val="id_ID" w:bidi="id_ID"/>
        </w:rPr>
        <w:t xml:space="preserve"> atau </w:t>
      </w:r>
      <w:r>
        <w:rPr>
          <w:b/>
          <w:lang w:val="id_ID" w:bidi="id_ID"/>
        </w:rPr>
        <w:t>Para pengajar hukum Taurat</w:t>
      </w:r>
      <w:r>
        <w:rPr>
          <w:lang w:val="id_ID" w:bidi="id_ID"/>
        </w:rPr>
        <w:t xml:space="preserve"> sedang berusaha mencari cara untuk membunuh Yesus, tetapi mereka takut kepada orang banyak. Gunakan kata-kata yang sama untuk imam </w:t>
      </w:r>
      <w:r>
        <w:rPr>
          <w:b/>
          <w:lang w:val="id_ID" w:bidi="id_ID"/>
        </w:rPr>
        <w:t>kepala</w:t>
      </w:r>
      <w:r>
        <w:rPr>
          <w:lang w:val="id_ID" w:bidi="id_ID"/>
        </w:rPr>
        <w:t xml:space="preserve"> dan para </w:t>
      </w:r>
      <w:r>
        <w:rPr>
          <w:b/>
          <w:lang w:val="id_ID" w:bidi="id_ID"/>
        </w:rPr>
        <w:t>pengajar hukum Taurat</w:t>
      </w:r>
      <w:r>
        <w:rPr>
          <w:lang w:val="id_ID" w:bidi="id_ID"/>
        </w:rPr>
        <w:t xml:space="preserve">, atau para </w:t>
      </w:r>
      <w:r>
        <w:rPr>
          <w:b/>
          <w:lang w:val="id_ID" w:bidi="id_ID"/>
        </w:rPr>
        <w:t>ahli Taurat</w:t>
      </w:r>
      <w:r>
        <w:rPr>
          <w:lang w:val="id_ID" w:bidi="id_ID"/>
        </w:rPr>
        <w:t xml:space="preserve">, seperti yang telah Anda gunakan sebelumnya. Kata-kata ini, </w:t>
      </w:r>
      <w:hyperlink r:id="rId99">
        <w:r>
          <w:rPr>
            <w:lang w:val="id_ID" w:bidi="id_ID"/>
          </w:rPr>
          <w:rPr>
            <w:color w:val="0000EE"/>
            <w:u w:val="single"/>
          </w:rPr>
          <w:t>imam kepala</w:t>
        </w:r>
      </w:hyperlink>
      <w:r>
        <w:rPr>
          <w:lang w:val="id_ID" w:bidi="id_ID"/>
        </w:rPr>
        <w:t xml:space="preserve"> dan Para </w:t>
      </w:r>
      <w:hyperlink r:id="rId90">
        <w:r>
          <w:rPr>
            <w:lang w:val="id_ID" w:bidi="id_ID"/>
          </w:rPr>
          <w:rPr>
            <w:color w:val="0000EE"/>
            <w:u w:val="single"/>
          </w:rPr>
          <w:t>pengajar hukum Taurat</w:t>
        </w:r>
      </w:hyperlink>
      <w:r>
        <w:rPr>
          <w:lang w:val="id_ID" w:bidi="id_ID"/>
        </w:rPr>
        <w:t>, terdapat dalam Daftar Kata Utama.</w:t>
      </w:r>
    </w:p>
    <w:p>
      <w:pPr/>
      <w:r>
        <w:rPr>
          <w:lang w:val="id_ID" w:bidi="id_ID"/>
        </w:rPr>
      </w:r>
      <w:r>
        <w:rPr>
          <w:b/>
          <w:lang w:val="id_ID" w:bidi="id_ID"/>
        </w:rPr>
        <w:t>Iblis merasuki</w:t>
      </w:r>
      <w:r>
        <w:rPr>
          <w:lang w:val="id_ID" w:bidi="id_ID"/>
        </w:rPr>
        <w:t xml:space="preserve"> Yudas berarti Yudas membiarkan Iblis mulai mengendalikan pikiran dan hatinya. Yudas bukan dirasuki Iblis dalam arti kesurupan yang tidak dapat ia lawan. Gunakan kata yang sama untuk Iblis seperti yang telah Anda gunakan sebelumnya. Untuk informasi lebih lanjut tentang </w:t>
      </w:r>
      <w:hyperlink r:id="rId119">
        <w:r>
          <w:rPr>
            <w:lang w:val="id_ID" w:bidi="id_ID"/>
          </w:rPr>
          <w:rPr>
            <w:color w:val="0000EE"/>
            <w:u w:val="single"/>
          </w:rPr>
          <w:t>Iblis</w:t>
        </w:r>
      </w:hyperlink>
      <w:r>
        <w:rPr>
          <w:lang w:val="id_ID" w:bidi="id_ID"/>
        </w:rPr>
        <w:t>, lihat Daftar Kata Utama.</w:t>
      </w:r>
    </w:p>
    <w:p>
      <w:pPr/>
      <w:r>
        <w:rPr>
          <w:lang w:val="id_ID" w:bidi="id_ID"/>
        </w:rPr>
      </w:r>
      <w:r>
        <w:rPr>
          <w:lang w:val="id_ID" w:bidi="id_ID"/>
        </w:rPr>
        <w:t xml:space="preserve">Yudas pergi menghadap imam kepala dan para perwira penjaga Bait Suci. Para </w:t>
      </w:r>
      <w:r>
        <w:rPr>
          <w:b/>
          <w:lang w:val="id_ID" w:bidi="id_ID"/>
        </w:rPr>
        <w:t>penjaga Bait Suci</w:t>
      </w:r>
      <w:r>
        <w:rPr>
          <w:lang w:val="id_ID" w:bidi="id_ID"/>
        </w:rPr>
        <w:t xml:space="preserve"> adalah orang-orang Yahudi yang menjaga area di sekitar Bait Suci. Para </w:t>
      </w:r>
      <w:r>
        <w:rPr>
          <w:b/>
          <w:lang w:val="id_ID" w:bidi="id_ID"/>
        </w:rPr>
        <w:t>perwira penjaga Bait Suci</w:t>
      </w:r>
      <w:r>
        <w:rPr>
          <w:lang w:val="id_ID" w:bidi="id_ID"/>
        </w:rPr>
        <w:t xml:space="preserve"> adalah kapten atau petugas yang bertanggung jawab menjaga ketertiban di area Bait Suci. Gunakan kata yang sama untuk Bait Suci seperti yang telah Anda gunakan sebelumnya. kata </w:t>
      </w:r>
      <w:hyperlink r:id="rId20">
        <w:r>
          <w:rPr>
            <w:lang w:val="id_ID" w:bidi="id_ID"/>
          </w:rPr>
          <w:rPr>
            <w:color w:val="0000EE"/>
            <w:u w:val="single"/>
          </w:rPr>
          <w:t>Bait Suci</w:t>
        </w:r>
      </w:hyperlink>
      <w:r>
        <w:rPr>
          <w:lang w:val="id_ID" w:bidi="id_ID"/>
        </w:rPr>
        <w:t xml:space="preserve"> dapat ditemukan dalam Daftar Kata Utama.</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versi rekaman dari perikop ini dalam terjemahan yang paling mudah dimengerti.</w:t>
      </w:r>
    </w:p>
    <w:p>
      <w:pPr/>
      <w:r>
        <w:rPr>
          <w:lang w:val="id_ID" w:bidi="id_ID"/>
        </w:rPr>
      </w:r>
      <w:r>
        <w:rPr>
          <w:lang w:val="id_ID" w:bidi="id_ID"/>
        </w:rPr>
        <w:t>Dalam sesi ini, ceritakan kembali perikop itu, secara berkelompok, dalam bahasa sendiri.</w:t>
      </w:r>
    </w:p>
    <w:p>
      <w:pPr/>
      <w:r>
        <w:rPr>
          <w:lang w:val="id_ID" w:bidi="id_ID"/>
        </w:rPr>
      </w:r>
      <w:r>
        <w:rPr>
          <w:lang w:val="id_ID" w:bidi="id_ID"/>
        </w:rPr>
        <w:t>Pertama, seluruh kelompok harus berlatih menceritakan perikop itu dalam bahasa sendiri. Ingatlah untuk menyertakan hal-hal yang sudah ditentukan dalam tahap-tahap sebelumnya, seperti kronologi, kata, frasa, emosi, atau apa pun yang sudah dibahas.</w:t>
      </w:r>
    </w:p>
    <w:p>
      <w:pPr/>
      <w:r>
        <w:rPr>
          <w:lang w:val="id_ID" w:bidi="id_ID"/>
        </w:rPr>
      </w:r>
      <w:r>
        <w:rPr>
          <w:lang w:val="id_ID" w:bidi="id_ID"/>
        </w:rPr>
        <w:t xml:space="preserve">Satu anggota harus mengucapkan beberapa kalimat dari perikop itu dan berhenti sebentar. Anggota kelompok lain harus mengucapkan kalimat selanjutnya dari perikop itu tersebut dan berhenti sejenak. Lakukan ini sampai kelompok telah menceritakan kembali seluruh teks. Anggota-anggota kelompok dapat saling memperbaiki dalam tahap ini. </w:t>
      </w:r>
    </w:p>
    <w:p>
      <w:pPr/>
      <w:r>
        <w:rPr>
          <w:lang w:val="id_ID" w:bidi="id_ID"/>
        </w:rPr>
      </w:r>
      <w:r>
        <w:rPr>
          <w:lang w:val="id_ID" w:bidi="id_ID"/>
        </w:rPr>
        <w:t>Hentikan sejenak audio ini di sini.</w:t>
      </w:r>
    </w:p>
    <w:p>
      <w:pPr/>
      <w:r>
        <w:rPr>
          <w:lang w:val="id_ID" w:bidi="id_ID"/>
        </w:rPr>
      </w:r>
      <w:r>
        <w:rPr>
          <w:lang w:val="id_ID" w:bidi="id_ID"/>
        </w:rPr>
        <w:t>Selanjutnya, setiap anggota kelompok harus menceritakan seluruh teks tersebut tanpa interupsi setidaknya satu kali. Seorang anggota kelompok dapat menggunakan benda apa saja, gerakan, atau papan cerita untuk membantu mereka mengingat teks tersebut.</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siapa dari teks tersebut yang Anda paling 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Akhirnya, kelompok dapat menyusun versi akhir dari perikop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Lukas 22:1–6</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596">
        <w:r>
          <w:rPr>
            <w:lang w:val="id_ID" w:bidi="id_ID"/>
          </w:rPr>
          <w:rPr>
            <w:color w:val="0000EE"/>
            <w:u w:val="single"/>
          </w:rPr>
          <w:t>Dengar dan Renungkan</w:t>
        </w:r>
      </w:hyperlink>
      <w:r>
        <w:rPr>
          <w:lang w:val="id_ID" w:bidi="id_ID"/>
        </w:rPr>
        <w:t xml:space="preserve"> (755 KB)</w:t>
      </w:r>
      <w:r>
        <w:rPr>
          <w:lang w:val="id_ID" w:bidi="id_ID"/>
        </w:rPr>
      </w:r>
    </w:p>
    <w:p>
      <w:pPr>
        <w:pStyle w:val="ListBullet"/>
        <w:spacing w:line="240" w:lineRule="auto"/>
        <w:ind w:left="720"/>
      </w:pPr>
      <w:r>
        <w:rPr>
          <w:lang w:val="id_ID" w:bidi="id_ID"/>
        </w:rPr>
      </w:r>
      <w:hyperlink r:id="rId597">
        <w:r>
          <w:rPr>
            <w:lang w:val="id_ID" w:bidi="id_ID"/>
          </w:rPr>
          <w:rPr>
            <w:color w:val="0000EE"/>
            <w:u w:val="single"/>
          </w:rPr>
          <w:t>Menyiapkan Panggung</w:t>
        </w:r>
      </w:hyperlink>
      <w:r>
        <w:rPr>
          <w:lang w:val="id_ID" w:bidi="id_ID"/>
        </w:rPr>
        <w:t xml:space="preserve"> (2.8 MB)</w:t>
      </w:r>
      <w:r>
        <w:rPr>
          <w:lang w:val="id_ID" w:bidi="id_ID"/>
        </w:rPr>
      </w:r>
    </w:p>
    <w:p>
      <w:pPr>
        <w:pStyle w:val="ListBullet"/>
        <w:spacing w:line="240" w:lineRule="auto"/>
        <w:ind w:left="720"/>
      </w:pPr>
      <w:r>
        <w:rPr>
          <w:lang w:val="id_ID" w:bidi="id_ID"/>
        </w:rPr>
      </w:r>
      <w:hyperlink r:id="rId598">
        <w:r>
          <w:rPr>
            <w:lang w:val="id_ID" w:bidi="id_ID"/>
          </w:rPr>
          <w:rPr>
            <w:color w:val="0000EE"/>
            <w:u w:val="single"/>
          </w:rPr>
          <w:t>Menjelaskan Adegan</w:t>
        </w:r>
      </w:hyperlink>
      <w:r>
        <w:rPr>
          <w:lang w:val="id_ID" w:bidi="id_ID"/>
        </w:rPr>
        <w:t xml:space="preserve"> (2.4 MB)</w:t>
      </w:r>
      <w:r>
        <w:rPr>
          <w:lang w:val="id_ID" w:bidi="id_ID"/>
        </w:rPr>
      </w:r>
    </w:p>
    <w:p>
      <w:pPr>
        <w:pStyle w:val="ListBullet"/>
        <w:spacing w:line="240" w:lineRule="auto"/>
        <w:ind w:left="720"/>
      </w:pPr>
      <w:r>
        <w:rPr>
          <w:lang w:val="id_ID" w:bidi="id_ID"/>
        </w:rPr>
      </w:r>
      <w:hyperlink r:id="rId599">
        <w:r>
          <w:rPr>
            <w:lang w:val="id_ID" w:bidi="id_ID"/>
          </w:rPr>
          <w:rPr>
            <w:color w:val="0000EE"/>
            <w:u w:val="single"/>
          </w:rPr>
          <w:t>Memperagakan Bacaan</w:t>
        </w:r>
      </w:hyperlink>
      <w:r>
        <w:rPr>
          <w:lang w:val="id_ID" w:bidi="id_ID"/>
        </w:rPr>
        <w:t xml:space="preserve"> (2.2 MB)</w:t>
      </w:r>
      <w:r>
        <w:rPr>
          <w:lang w:val="id_ID" w:bidi="id_ID"/>
        </w:rPr>
      </w:r>
    </w:p>
    <w:p>
      <w:pPr>
        <w:pStyle w:val="ListBullet"/>
        <w:spacing w:line="240" w:lineRule="auto"/>
        <w:ind w:left="720"/>
      </w:pPr>
      <w:r>
        <w:rPr>
          <w:lang w:val="id_ID" w:bidi="id_ID"/>
        </w:rPr>
      </w:r>
      <w:hyperlink r:id="rId600">
        <w:r>
          <w:rPr>
            <w:lang w:val="id_ID" w:bidi="id_ID"/>
          </w:rPr>
          <w:rPr>
            <w:color w:val="0000EE"/>
            <w:u w:val="single"/>
          </w:rPr>
          <w:t>Melengkapi yang Kurang</w:t>
        </w:r>
      </w:hyperlink>
      <w:r>
        <w:rPr>
          <w:lang w:val="id_ID" w:bidi="id_ID"/>
        </w:rPr>
        <w:t xml:space="preserve"> (2.0 MB)</w:t>
      </w:r>
      <w:r>
        <w:rPr>
          <w:lang w:val="id_ID" w:bidi="id_ID"/>
        </w:rPr>
      </w:r>
    </w:p>
    <w:p>
      <w:pPr>
        <w:pStyle w:val="ListBullet"/>
        <w:spacing w:line="240" w:lineRule="auto"/>
        <w:ind w:left="720"/>
      </w:pPr>
      <w:r>
        <w:rPr>
          <w:lang w:val="id_ID" w:bidi="id_ID"/>
        </w:rPr>
      </w:r>
      <w:hyperlink r:id="rId601">
        <w:r>
          <w:rPr>
            <w:lang w:val="id_ID" w:bidi="id_ID"/>
          </w:rPr>
          <w:rPr>
            <w:color w:val="0000EE"/>
            <w:u w:val="single"/>
          </w:rPr>
          <w:t>Menyampaikan Firman Tuhan</w:t>
        </w:r>
      </w:hyperlink>
      <w:r>
        <w:rPr>
          <w:lang w:val="id_ID" w:bidi="id_ID"/>
        </w:rPr>
        <w:t xml:space="preserve"> (1.6 MB)</w:t>
      </w:r>
      <w:r>
        <w:rPr>
          <w:lang w:val="id_ID" w:bidi="id_ID"/>
        </w:rPr>
      </w:r>
      <w:r>
        <w:rPr>
          <w:lang w:val="id_ID" w:bidi="id_ID"/>
        </w:rPr>
      </w:r>
      <w:r>
        <w:rPr>
          <w:lang w:val="id_ID" w:bidi="id_ID"/>
        </w:rPr>
      </w:r>
    </w:p>
    <w:p>
      <w:pPr/>
      <w:r>
        <w:rPr>
          <w:lang w:val="id_ID" w:bidi="id_ID"/>
        </w:rPr>
      </w:r>
    </w:p>
    <w:p>
      <w:pPr>
        <w:pStyle w:val="Heading2"/>
      </w:pPr>
      <w:r>
        <w:rPr>
          <w:lang w:val="id_ID" w:bidi="id_ID"/>
        </w:rPr>
        <w:t>Lukas 22:7–23</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Dengarkan Lukas 22:7–23 dan renungkan dalam hati. Dengarkan teks tersebut tiga kali (dalam tiga terjemahan yang berbeda, jika memungkinkan). Kemudian, diskusikan pertanyaan-pertanyaan berikut secara berkelompok.</w:t>
      </w:r>
    </w:p>
    <w:p>
      <w:pPr>
        <w:pStyle w:val="ListBullet"/>
        <w:spacing w:line="240" w:lineRule="auto"/>
        <w:ind w:left="720"/>
      </w:pPr>
      <w:r>
        <w:rPr>
          <w:lang w:val="id_ID" w:bidi="id_ID"/>
        </w:rPr>
      </w:r>
      <w:r>
        <w:rPr>
          <w:lang w:val="id_ID" w:bidi="id_ID"/>
        </w:rPr>
        <w:t xml:space="preserve">Apa yang Anda suka dalam kisah ini? </w:t>
      </w:r>
    </w:p>
    <w:p>
      <w:pPr>
        <w:pStyle w:val="ListBullet"/>
        <w:spacing w:line="240" w:lineRule="auto"/>
        <w:ind w:left="720"/>
      </w:pPr>
      <w:r>
        <w:rPr>
          <w:lang w:val="id_ID" w:bidi="id_ID"/>
        </w:rPr>
      </w:r>
      <w:r>
        <w:rPr>
          <w:lang w:val="id_ID" w:bidi="id_ID"/>
        </w:rPr>
        <w:t>Apa yang Anda tidak sukai atau pahami?</w:t>
      </w:r>
    </w:p>
    <w:p>
      <w:pPr>
        <w:pStyle w:val="ListBullet"/>
        <w:spacing w:line="240" w:lineRule="auto"/>
        <w:ind w:left="720"/>
      </w:pPr>
      <w:r>
        <w:rPr>
          <w:lang w:val="id_ID" w:bidi="id_ID"/>
        </w:rPr>
      </w:r>
      <w:r>
        <w:rPr>
          <w:lang w:val="id_ID" w:bidi="id_ID"/>
        </w:rPr>
        <w:t>Apa yang diceritakan kisah ini kepada kita tentang Yesus?</w:t>
      </w:r>
    </w:p>
    <w:p>
      <w:pPr>
        <w:pStyle w:val="ListBullet"/>
        <w:spacing w:line="240" w:lineRule="auto"/>
        <w:ind w:left="720"/>
      </w:pPr>
      <w:r>
        <w:rPr>
          <w:lang w:val="id_ID" w:bidi="id_ID"/>
        </w:rPr>
      </w:r>
      <w:r>
        <w:rPr>
          <w:lang w:val="id_ID" w:bidi="id_ID"/>
        </w:rPr>
        <w:t>Apa yang diceritakan oleh kisah ini tentang manusia?</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Pada bagian terakhir, Hari Raya Roti Tidak Beragi akan segera tiba. Imam kepala dan para ahli Taurat sedang mencari kesempatan untuk membunuh Yesus. Yudas bersedia mengkhianati Yesus dan ia sedang menunggu kesempatan untuk menyerahkan atau mengkhianati Yesus kepada para pemimpin agama untuk dibunuh.</w:t>
      </w:r>
    </w:p>
    <w:p>
      <w:pPr/>
      <w:r>
        <w:rPr>
          <w:lang w:val="id_ID" w:bidi="id_ID"/>
        </w:rPr>
      </w:r>
      <w:r>
        <w:rPr>
          <w:lang w:val="id_ID" w:bidi="id_ID"/>
        </w:rPr>
        <w:t>Kemudian tibalah harinya perayaan Roti Tidak Beragi. Tuhan memerintahkan setiap keluarga untuk mengorbankan atau menyembelih domba Paskah. Anak domba Paskah adalah domba muda yang harus dikorbankan oleh setiap keluarga untuk perayaan itu. Menurut hukum Musa, domba tersebut haruslah domba jantan berumur satu tahun tanpa cacat. Anak domba tersebut bisa berupa seekor domba atau kambing.</w:t>
      </w:r>
    </w:p>
    <w:p>
      <w:pPr/>
      <w:r>
        <w:rPr>
          <w:lang w:val="id_ID" w:bidi="id_ID"/>
        </w:rPr>
      </w:r>
      <w:r>
        <w:rPr>
          <w:lang w:val="id_ID" w:bidi="id_ID"/>
        </w:rPr>
        <w:t>Berhenti di sini dan tunjukkan gambar seekor domba hidup dan seekor domba panggang.</w:t>
      </w:r>
    </w:p>
    <w:p>
      <w:pPr/>
      <w:r>
        <w:rPr>
          <w:lang w:val="id_ID" w:bidi="id_ID"/>
        </w:rPr>
      </w:r>
      <w:r>
        <w:rPr>
          <w:lang w:val="id_ID" w:bidi="id_ID"/>
        </w:rPr>
        <w:t>Yesus mengatakan kepada Petrus dan Yohanes untuk pergi terlebih dahulu dan mempersiapkan segala sesuatu untuk mereka semua makan perjamuan Paskah. Yesus mungkin berada di Betania atau Bukit Zaitun pada saat itu. Orang-orang seharusnya menyantap perjamuan Paskah di dalam kota Yerusalem, sehingga meskipun Yesus berada di Betania, mereka perlu masuk ke kota untuk menyiapkan perjamuan tersebut. Menanggapi perintah Yesus, Petrus dan Yohanes bertanya kepada Yesus di mana Ia ingin mereka melakukan persiapan. Petrus dan Yohanes bukan bersikap tidak sopan kepada Yesus dengan menanyakan kepada Yesus di mana mereka harus membuat pengaturan itu; mereka bersikap sopan dan bersedia untuk mematuhi. Yesus menjawab dan berkata, "Dengarkan baik-baik," atau "Perhatikanlah." Kata-kata ini juga berarti sesuatu yang tidak terduga akan terjadi. Ia mengatakan kepada mereka untuk masuk ke Yerusalem, kota itu. Yesus mengatakan bahwa Petrus dan Yohanes akan bertemu dengan seorang pria yang membawa sebuah gentong atau kendi air. Petrus dan Yohanes harus mengikuti pria itu ke rumah yang akan dia masuki. Dalam budaya Yahudi pada saat itu, hanya perempuan yang membawa air dalam kendi. Yesus tahu bahwa tindakan ini akan menunjukkan kepada Petrus dan Yohanes orang mana yang Dia ingin supaya mereka ikuti. Lukas tidak memberi tahu kepada kita apakah Yesus pada awalnya telah membuat rencana dengan pemilik rumah yang akan dimasuki Petrus dan Yohanes. Lukas juga tidak memberi tahu kepada kita apakah Yesus membuat rencana agar pria yang membawa kendi air itu bertemu Petrus dan Yohanes. Kedua pria ini—pemilik rumah dan pria yang membawa kendi air—berbeda.</w:t>
      </w:r>
    </w:p>
    <w:p>
      <w:pPr/>
      <w:r>
        <w:rPr>
          <w:lang w:val="id_ID" w:bidi="id_ID"/>
        </w:rPr>
      </w:r>
      <w:r>
        <w:rPr>
          <w:lang w:val="id_ID" w:bidi="id_ID"/>
        </w:rPr>
        <w:t>Berhenti di sini dan tunjukkan gambar kendi atau guci, atau seorang pria yang membawa kendi air di pundaknya.</w:t>
      </w:r>
    </w:p>
    <w:p>
      <w:pPr/>
      <w:r>
        <w:rPr>
          <w:lang w:val="id_ID" w:bidi="id_ID"/>
        </w:rPr>
      </w:r>
      <w:r>
        <w:rPr>
          <w:lang w:val="id_ID" w:bidi="id_ID"/>
        </w:rPr>
        <w:t>Yesus mengatakan kepada Petrus dan Yohanes untuk mengatakan kepada pemilik rumah bahwa Guru memintanya untuk menunjukkan kepada mereka di mana ruang tamu berada, sehingga Guru dan para murid-Nya dapat makan perjamuan Paskah di sana. Pemilik rumah akan menunjukkan kepada Petrus dan Yohanes sebuah ruangan besar di lantai atas, atau di ruang atas. Sebuah ruangan yang dilengkapi perabotan menunjukkan bahwa ruangan itu sudah memiliki perabotan. Perabotan tersebut bisa mencakup bantal atau sofa, dan mungkin juga termasuk meja dan barang-barang lainnya. Petrus dan Yohanes harus mempersiapkan perjamuan di ruang atas. Orang Yahudi membangun rumah-rumah yang memiliki atap datar. Keluarga yang lebih kaya biasanya membangun sebuah ruangan besar di atap yang datar.</w:t>
      </w:r>
    </w:p>
    <w:p>
      <w:pPr/>
      <w:r>
        <w:rPr>
          <w:lang w:val="id_ID" w:bidi="id_ID"/>
        </w:rPr>
      </w:r>
      <w:r>
        <w:rPr>
          <w:lang w:val="id_ID" w:bidi="id_ID"/>
        </w:rPr>
        <w:t xml:space="preserve">Berhenti di sini dan tunjukkan gambar sebuah rumah Yahudi dengan sebuah ruangan di lantai atas. </w:t>
      </w:r>
    </w:p>
    <w:p>
      <w:pPr/>
      <w:r>
        <w:rPr>
          <w:lang w:val="id_ID" w:bidi="id_ID"/>
        </w:rPr>
      </w:r>
      <w:r>
        <w:rPr>
          <w:lang w:val="id_ID" w:bidi="id_ID"/>
        </w:rPr>
        <w:t>Pemilik rumah itu mungkin sudah mengenal Yesus sebagai "Guru;" ia mungkin tidak terkejut dengan permintaan Yesus.</w:t>
      </w:r>
    </w:p>
    <w:p>
      <w:pPr/>
      <w:r>
        <w:rPr>
          <w:lang w:val="id_ID" w:bidi="id_ID"/>
        </w:rPr>
      </w:r>
      <w:r>
        <w:rPr>
          <w:lang w:val="id_ID" w:bidi="id_ID"/>
        </w:rPr>
        <w:t>Petrus dan Yohanes pergi ke kota dan segala sesuatu terjadi persis seperti yang Yesus katakan kepada mereka, lalu mereka mempersiapkan Paskah.</w:t>
      </w:r>
    </w:p>
    <w:p>
      <w:pPr/>
      <w:r>
        <w:rPr>
          <w:lang w:val="id_ID" w:bidi="id_ID"/>
        </w:rPr>
      </w:r>
      <w:r>
        <w:rPr>
          <w:lang w:val="id_ID" w:bidi="id_ID"/>
        </w:rPr>
        <w:t>Ketika tiba waktunya untuk makan perjamuan Paskah, Yesus dan para rasul, atau kedua belas murid Yesus, bersandar di meja. Mereka berbaring di bantal atau bangku pendek mengelilingi meja rendah.</w:t>
      </w:r>
    </w:p>
    <w:p>
      <w:pPr/>
      <w:r>
        <w:rPr>
          <w:lang w:val="id_ID" w:bidi="id_ID"/>
        </w:rPr>
      </w:r>
      <w:r>
        <w:rPr>
          <w:lang w:val="id_ID" w:bidi="id_ID"/>
        </w:rPr>
        <w:t>Berhenti di sini dan tunjukkan gambar orang-orang yang bersandar di meja saat makan.</w:t>
      </w:r>
    </w:p>
    <w:p>
      <w:pPr/>
      <w:r>
        <w:rPr>
          <w:lang w:val="id_ID" w:bidi="id_ID"/>
        </w:rPr>
      </w:r>
      <w:r>
        <w:rPr>
          <w:lang w:val="id_ID" w:bidi="id_ID"/>
        </w:rPr>
        <w:t xml:space="preserve">Adalah kebiasaan orang-orang Yahudi untuk makan perjamuan Paskah pada malam hari. </w:t>
      </w:r>
    </w:p>
    <w:p>
      <w:pPr/>
      <w:r>
        <w:rPr>
          <w:lang w:val="id_ID" w:bidi="id_ID"/>
        </w:rPr>
      </w:r>
      <w:r>
        <w:rPr>
          <w:lang w:val="id_ID" w:bidi="id_ID"/>
        </w:rPr>
        <w:t>Kemudian Yesus mengatakan kepada para rasul bahwa Ia telah merindukan saat Ia makan Paskah bersama mereka sebelum penderitaan dan kematian-Nya. Yesus berkata bahwa Ia tidak akan makan Paskah sampai hal itu digenapi dalam kerajaan Allah. Yesus memaksudkan bahwa Ia tidak akan makan perjamuan Paskah lagi sampai Allah mewujudkan apa yang dilambangkan oleh perjamuan Paskah itu. Yesus juga memaksudkan bahwa ini adalah perjamuan Paskah terakhir yang akan Ia makan untuk waktu yang lama. Perjamuan Paskah berikutnya yang akan dimakan Yesus adalah ketika Allah datang untuk menyelamatkan umat-Nya dan memerintah atas Kerajaan-Nya yang sempurna. Anda akan mengingat bahwa perjamuan Paskah adalah perayaan ketika Allah menyelamatkan umat-Nya dari perbudakan di Mesir. Ia menyelamatkan mereka ketika mereka menaruh darah seekor anak domba yang dikorbankan di atas pintu rumah-rumah mereka. Sekarang, Allah akan menyelamatkan umat-Nya dari kematian dan perbudakan dosa. Ia akan menyelamatkan mereka melalui darah Anak-Nya sendiri, Yesus. Anak domba Paskah memainkan peran yang sama dalam penyelamatan dari Mesir seperti yang dilakukan Yesus dalam penyelamatan dari dosa dan kematian. Kerajaan Allah mengacu pada saat Allah akan memerintah atas semua orang sebagai raja.</w:t>
      </w:r>
    </w:p>
    <w:p>
      <w:pPr/>
      <w:r>
        <w:rPr>
          <w:lang w:val="id_ID" w:bidi="id_ID"/>
        </w:rPr>
      </w:r>
      <w:r>
        <w:rPr>
          <w:lang w:val="id_ID" w:bidi="id_ID"/>
        </w:rPr>
        <w:t>Kemudian Yesus mengambil cawan yang kemungkinan besar penuh dengan anggur merah dan mengucap syukur kepada Allah untuk itu. Yesus meminta murid-murid-Nya untuk mengambil cawan anggur dan membagikannya di antara mereka. Yesus juga mengatakan bahwa Ia tidak akan minum anggur lagi sampai kerajaan Allah datang. "Sampai Kerajaan Allah datang" berarti mengacu pada saat Allah memerintah atas semua orang sebagai raja. Setelah mengatakan itu, Yesus mengambil roti, Ia mengucap syukur kepada Allah atas roti itu, Ia memecahkan roti dan memberikannya kepada para rasul, sambil berkata, "Roti ini adalah tubuh-Ku yang Kuberikan bagi kamu, lakukanlah ini sebagai peringatan akan Aku." Yesus memaksudkan bahwa murid-murid harus makan roti bersama dalam upacara khusus untuk mengingat Yesus dengan hormat dan rasa syukur. Roti yang dipecahkan Yesus adalah roti tidak beragi. Roti tidak beragi adalah roti yang dibuat tanpa menggunakan ragi, dan itu merupakan sejenis roti khusus yang digunakan dalam perayaan Paskah.</w:t>
      </w:r>
    </w:p>
    <w:p>
      <w:pPr/>
      <w:r>
        <w:rPr>
          <w:lang w:val="id_ID" w:bidi="id_ID"/>
        </w:rPr>
      </w:r>
      <w:r>
        <w:rPr>
          <w:lang w:val="id_ID" w:bidi="id_ID"/>
        </w:rPr>
        <w:t>Demikian pula, setelah Yesus dan para rasul selesai makan perjamuan itu, Yesus mengambil cawan anggur di tangan-Nya, Ia mengucap syukur kepada Allah untuk itu, dan memberikannya kepada murid-murid-Nya untuk dibagikan. Yesus berkata, "Cawan ini adalah perjanjian baru dalam darah-Ku yang dicurahkan bagi kamu." Yesus menggunakan cawan anggur di tangan-Nya untuk mewakili perjanjian baru yang akan dibuat Allah dengan orang banyak melalui darah Yesus. Hal itu berbeda dari perjanjian yang dibuat Allah dengan umat-Nya dalam Perjanjian Lama. Dalam perjanjian lama, Allah berjanji bahwa Ia akan selalu bersama umat-Nya dan mereka berjanji untuk mengikut-Nya. Ketika umat Allah berdosa, Allah mewajibkan mereka untuk memberikan korban hewan. Tuhan meneguhkan perjanjian-Nya dengan umat-Nya melalui darah hewan. Dalam perjanjian baru, Yesus sendiri akan mati sebagai korban, dan darah-Nya akan meneguhkan perjanjian itu.</w:t>
      </w:r>
    </w:p>
    <w:p>
      <w:pPr/>
      <w:r>
        <w:rPr>
          <w:lang w:val="id_ID" w:bidi="id_ID"/>
        </w:rPr>
      </w:r>
      <w:r>
        <w:rPr>
          <w:lang w:val="id_ID" w:bidi="id_ID"/>
        </w:rPr>
        <w:t>Kemudian Yesus berkata, "Tetapi orang yang akan mengkhianati Aku sedang berada di sini untuk makan makanan perjamuan ini bersama-Ku." Dalam budaya Yahudi, ketika orang makan bersama, itu menyiratkan bahwa mereka saling setia satu sama lain. Sangat mengerikan bagi seorang murid untuk makan Paskah bersama gurunya dan kemudian mengkhianati gurunya itu.</w:t>
      </w:r>
    </w:p>
    <w:p>
      <w:pPr/>
      <w:r>
        <w:rPr>
          <w:lang w:val="id_ID" w:bidi="id_ID"/>
        </w:rPr>
      </w:r>
      <w:r>
        <w:rPr>
          <w:lang w:val="id_ID" w:bidi="id_ID"/>
        </w:rPr>
        <w:t>Berhenti di sini dan diskusikan: Cara khusus apa saja yang dilakukan orang-orang untuk menunjukkan loyalitas dan persahabatan dalam budaya Anda?</w:t>
      </w:r>
    </w:p>
    <w:p>
      <w:pPr/>
      <w:r>
        <w:rPr>
          <w:lang w:val="id_ID" w:bidi="id_ID"/>
        </w:rPr>
      </w:r>
      <w:r>
        <w:rPr>
          <w:lang w:val="id_ID" w:bidi="id_ID"/>
        </w:rPr>
        <w:t>Yesus juga mengatakan bahwa Anak Manusia akan mati. Ini akan terjadi karena Allah telah lama merencanakan bahwa Yesus harus mati. Namun, rencana Allah tidak membenarkan tindakan pengkhianat itu. Yesus menyebut diri-Nya sebagai Anak Manusia. Tetapi celakalah orang yang mengkhianati Yesus, yang berarti Allah akan sangat menghukum orang yang akan mengkhianati Yesus. Para rasul mulai bertanya-tanya satu sama lain siapa yang akan mengkhianati Yesus.</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Dengarkan kembali teks dalam versi yang paling mudah dimengerti. </w:t>
      </w:r>
    </w:p>
    <w:p>
      <w:pPr/>
      <w:r>
        <w:rPr>
          <w:lang w:val="id_ID" w:bidi="id_ID"/>
        </w:rPr>
      </w:r>
      <w:r>
        <w:rPr>
          <w:lang w:val="id_ID" w:bidi="id_ID"/>
        </w:rPr>
        <w:t>Dalam sesi ini, Anda akan membantu kelompok untuk memeragakan kisah ini. Anda akan membantu kelompok untuk menggambarkan adegan, latar, dan karakter dalam kisah tersebut.</w:t>
      </w:r>
    </w:p>
    <w:p>
      <w:pPr/>
      <w:r>
        <w:rPr>
          <w:lang w:val="id_ID" w:bidi="id_ID"/>
        </w:rPr>
      </w:r>
      <w:r>
        <w:rPr>
          <w:lang w:val="id_ID" w:bidi="id_ID"/>
        </w:rPr>
        <w:t>Kisah ini memiliki empat adegan.</w:t>
      </w:r>
    </w:p>
    <w:p>
      <w:pPr/>
      <w:r>
        <w:rPr>
          <w:lang w:val="id_ID" w:bidi="id_ID"/>
        </w:rPr>
      </w:r>
      <w:r>
        <w:rPr>
          <w:b/>
          <w:lang w:val="id_ID" w:bidi="id_ID"/>
        </w:rPr>
        <w:t>Adegan pertama:</w:t>
      </w:r>
      <w:r>
        <w:rPr>
          <w:lang w:val="id_ID" w:bidi="id_ID"/>
        </w:rPr>
        <w:t xml:space="preserve"> Yesus mengutus Petrus dan Yohanes untuk pergi dan mempersiapkan Paskah Petrus dan Yohanes bertanya kepada Yesus di mana mereka harus mempersiapkan Paskah. Yesus mengatakan kepada mereka untuk pergi ke Yerusalem.</w:t>
      </w:r>
    </w:p>
    <w:p>
      <w:pPr/>
      <w:r>
        <w:rPr>
          <w:lang w:val="id_ID" w:bidi="id_ID"/>
        </w:rPr>
      </w:r>
      <w:r>
        <w:rPr>
          <w:lang w:val="id_ID" w:bidi="id_ID"/>
        </w:rPr>
      </w:r>
      <w:r>
        <w:rPr>
          <w:b/>
          <w:lang w:val="id_ID" w:bidi="id_ID"/>
        </w:rPr>
        <w:t>Adegan kedua:</w:t>
      </w:r>
      <w:r>
        <w:rPr>
          <w:lang w:val="id_ID" w:bidi="id_ID"/>
        </w:rPr>
        <w:t xml:space="preserve"> Petrus dan Yohanes pergi ke Yerusalem dan mendapati segalanya seperti yang Yesus katakan kepada mereka. Mereka menyiapkan perjamuan Paskah.</w:t>
      </w:r>
    </w:p>
    <w:p>
      <w:pPr/>
      <w:r>
        <w:rPr>
          <w:lang w:val="id_ID" w:bidi="id_ID"/>
        </w:rPr>
      </w:r>
      <w:r>
        <w:rPr>
          <w:lang w:val="id_ID" w:bidi="id_ID"/>
        </w:rPr>
      </w:r>
      <w:r>
        <w:rPr>
          <w:b/>
          <w:lang w:val="id_ID" w:bidi="id_ID"/>
        </w:rPr>
        <w:t>Adegan ketiga:</w:t>
      </w:r>
      <w:r>
        <w:rPr>
          <w:lang w:val="id_ID" w:bidi="id_ID"/>
        </w:rPr>
        <w:t xml:space="preserve"> Yesus dan kedua belas rasul makan perjamuan Paskah. Yesus memberikan makna baru pada roti dan cawan itu.</w:t>
      </w:r>
    </w:p>
    <w:p>
      <w:pPr/>
      <w:r>
        <w:rPr>
          <w:lang w:val="id_ID" w:bidi="id_ID"/>
        </w:rPr>
      </w:r>
      <w:r>
        <w:rPr>
          <w:lang w:val="id_ID" w:bidi="id_ID"/>
        </w:rPr>
      </w:r>
      <w:r>
        <w:rPr>
          <w:b/>
          <w:lang w:val="id_ID" w:bidi="id_ID"/>
        </w:rPr>
        <w:t>Adegan Keempat:</w:t>
      </w:r>
      <w:r>
        <w:rPr>
          <w:lang w:val="id_ID" w:bidi="id_ID"/>
        </w:rPr>
        <w:t xml:space="preserve"> Yesus menceritakan pengkhianatan-Nya.</w:t>
      </w:r>
    </w:p>
    <w:p>
      <w:pPr/>
      <w:r>
        <w:rPr>
          <w:lang w:val="id_ID" w:bidi="id_ID"/>
        </w:rPr>
      </w:r>
      <w:r>
        <w:rPr>
          <w:lang w:val="id_ID" w:bidi="id_ID"/>
        </w:rPr>
        <w:t>Tokoh-tokohnya antara lain:</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Petrus</w:t>
      </w:r>
    </w:p>
    <w:p>
      <w:pPr>
        <w:pStyle w:val="ListBullet"/>
        <w:spacing w:line="240" w:lineRule="auto"/>
        <w:ind w:left="720"/>
      </w:pPr>
      <w:r>
        <w:rPr>
          <w:lang w:val="id_ID" w:bidi="id_ID"/>
        </w:rPr>
      </w:r>
      <w:r>
        <w:rPr>
          <w:lang w:val="id_ID" w:bidi="id_ID"/>
        </w:rPr>
        <w:t>Yohanes</w:t>
      </w:r>
    </w:p>
    <w:p>
      <w:pPr>
        <w:pStyle w:val="ListBullet"/>
        <w:spacing w:line="240" w:lineRule="auto"/>
        <w:ind w:left="720"/>
      </w:pPr>
      <w:r>
        <w:rPr>
          <w:lang w:val="id_ID" w:bidi="id_ID"/>
        </w:rPr>
      </w:r>
      <w:r>
        <w:rPr>
          <w:lang w:val="id_ID" w:bidi="id_ID"/>
        </w:rPr>
        <w:t>Pria yang membawa sebuah kendi air.</w:t>
      </w:r>
    </w:p>
    <w:p>
      <w:pPr>
        <w:pStyle w:val="ListBullet"/>
        <w:spacing w:line="240" w:lineRule="auto"/>
        <w:ind w:left="720"/>
      </w:pPr>
      <w:r>
        <w:rPr>
          <w:lang w:val="id_ID" w:bidi="id_ID"/>
        </w:rPr>
      </w:r>
      <w:r>
        <w:rPr>
          <w:lang w:val="id_ID" w:bidi="id_ID"/>
        </w:rPr>
        <w:t>Pemilik rumah</w:t>
      </w:r>
    </w:p>
    <w:p>
      <w:pPr>
        <w:pStyle w:val="ListBullet"/>
        <w:spacing w:line="240" w:lineRule="auto"/>
        <w:ind w:left="720"/>
      </w:pPr>
      <w:r>
        <w:rPr>
          <w:lang w:val="id_ID" w:bidi="id_ID"/>
        </w:rPr>
      </w:r>
      <w:r>
        <w:rPr>
          <w:lang w:val="id_ID" w:bidi="id_ID"/>
        </w:rPr>
        <w:t>Para rasul lainnya</w:t>
      </w:r>
    </w:p>
    <w:p>
      <w:pPr/>
      <w:r>
        <w:rPr>
          <w:lang w:val="id_ID" w:bidi="id_ID"/>
        </w:rPr>
      </w:r>
      <w:r>
        <w:rPr>
          <w:lang w:val="id_ID" w:bidi="id_ID"/>
        </w:rPr>
        <w:t xml:space="preserve">Dalam sesi ini, mintalah kelompok untuk membuat papan cerita, menggambar, atau menggunakan beberapa jenis alat peraga (benda-benda yang dapat Anda pindahkan seperti batu, tongkat, mainan anak-anak) untuk menggambarkan kisah dan adegan di dalamnya. </w:t>
      </w:r>
    </w:p>
    <w:p>
      <w:pPr/>
      <w:r>
        <w:rPr>
          <w:lang w:val="id_ID" w:bidi="id_ID"/>
        </w:rPr>
      </w:r>
      <w:r>
        <w:rPr>
          <w:lang w:val="id_ID" w:bidi="id_ID"/>
        </w:rPr>
        <w:t>Perhatikan kronologi peristiwanya. Penting untuk diingat bahwa sudah waktunya untuk perayaan besar. Orang-orang sedang melakukan persiapan untuk perayaan itu. Yesus mengutus Petrus dan Yohanes untuk melakukan persiapan bagi mereka untuk makan Paskah. Petrus dan Yohanes bertanya kepada Yesus di mana mereka harus membuat pengaturan itu, Yesus mengatakan bahwa Petrus dan Yohanes harus pergi ke kota Yerusalem.</w:t>
      </w:r>
    </w:p>
    <w:p>
      <w:pPr/>
      <w:r>
        <w:rPr>
          <w:lang w:val="id_ID" w:bidi="id_ID"/>
        </w:rPr>
      </w:r>
      <w:r>
        <w:rPr>
          <w:lang w:val="id_ID" w:bidi="id_ID"/>
        </w:rPr>
        <w:t>Perlu dicatat juga bahwa pemaparan ini adalah kata-kata perintah dari Yesus kepada mereka, bukan narasi tentang apa yang terjadi.</w:t>
      </w:r>
    </w:p>
    <w:p>
      <w:pPr/>
      <w:r>
        <w:rPr>
          <w:lang w:val="id_ID" w:bidi="id_ID"/>
        </w:rPr>
      </w:r>
      <w:r>
        <w:rPr>
          <w:lang w:val="id_ID" w:bidi="id_ID"/>
        </w:rPr>
        <w:t>Yesus mengatakan kepada Petrus dan Yohanes bahwa mereka akan bertemu dengan seorang pria yang membawa sebuah kendi air; mereka harus mengikuti pria itu ke rumah yang akan dia masuki. Petrus dan Yohanes mengikuti pria yang membawa kendi air, tetapi mereka mungkin tidak berbicara kepadanya.</w:t>
      </w:r>
    </w:p>
    <w:p>
      <w:pPr/>
      <w:r>
        <w:rPr>
          <w:lang w:val="id_ID" w:bidi="id_ID"/>
        </w:rPr>
      </w:r>
      <w:r>
        <w:rPr>
          <w:lang w:val="id_ID" w:bidi="id_ID"/>
        </w:rPr>
        <w:t>Petrus dan Yohanes akan meminta pemilik rumah untuk menunjukkan kepada mereka di mana ruang tamu berada. Pemilik rumah akan menunjukkan ruang tamu kepada Petrus dan Yohanes. Ruangannya dilengkapi dengan perabotan, dan itu adalah sebuah ruangan di lantai atas. Petrus dan Yohanes akan mempersiapkan ruangan itu.</w:t>
      </w:r>
    </w:p>
    <w:p>
      <w:pPr/>
      <w:r>
        <w:rPr>
          <w:lang w:val="id_ID" w:bidi="id_ID"/>
        </w:rPr>
      </w:r>
      <w:r>
        <w:rPr>
          <w:lang w:val="id_ID" w:bidi="id_ID"/>
        </w:rPr>
        <w:t>Ingatlah bahwa ketika Petrus dan Yohanes pergi ke kota, segala sesuatu terjadi persis seperti yang Yesus katakan kepada mereka.</w:t>
      </w:r>
    </w:p>
    <w:p>
      <w:pPr/>
      <w:r>
        <w:rPr>
          <w:lang w:val="id_ID" w:bidi="id_ID"/>
        </w:rPr>
      </w:r>
      <w:r>
        <w:rPr>
          <w:lang w:val="id_ID" w:bidi="id_ID"/>
        </w:rPr>
        <w:t>Penting untuk dicatat bahwa ketika tiba saatnya Paskah, Yesus dan para rasul bersandar di meja di ruang atas atau di lantai atas. Perhatikan bahwa Lukas menyebut para murid dengan sebutan "rasul" di sini. Ini berbeda dari yang biasanya, karena biasanya mereka disebut murid-murid. Kita tidak tahu persis mengapa mereka disebut rasul di sini, karena Yesus tidak sedang mengutus mereka seperti yang disiratkan dalam istilah rasul. Namun, istilah rasul mungkin digunakan di sini karena ini adalah titik di mana para murid mulai mengambil peran mereka sebagai wakil Yesus yang suatu hari akan memerankan kepemimpinan bagi orang-orang percaya.</w:t>
      </w:r>
    </w:p>
    <w:p>
      <w:pPr/>
      <w:r>
        <w:rPr>
          <w:lang w:val="id_ID" w:bidi="id_ID"/>
        </w:rPr>
      </w:r>
      <w:r>
        <w:rPr>
          <w:lang w:val="id_ID" w:bidi="id_ID"/>
        </w:rPr>
        <w:t>Yesus mulai berbicara kepada para rasul. Yesus memberi tahu kepada para rasul bahwa Ia telah merindukan saat di mana Ia akan makan Paskah bersama para rasul sebelum penderitaan dan kematian-Nya.</w:t>
      </w:r>
    </w:p>
    <w:p>
      <w:pPr/>
      <w:r>
        <w:rPr>
          <w:lang w:val="id_ID" w:bidi="id_ID"/>
        </w:rPr>
      </w:r>
      <w:r>
        <w:rPr>
          <w:lang w:val="id_ID" w:bidi="id_ID"/>
        </w:rPr>
        <w:t>Yesus mengambil secangkir anggur, atau buah anggur, di tangan-Nya dan mengucap syukur kepada Allah untuk itu. Yesus memberikannya kepada murid-murid-Nya untuk mengambilnya dan membagikannya di antara mereka. Yesus mengatakan bahwa Ia tidak akan minum anggur atau buah anggur lagi sampai kerajaan Allah datang.</w:t>
      </w:r>
    </w:p>
    <w:p>
      <w:pPr/>
      <w:r>
        <w:rPr>
          <w:lang w:val="id_ID" w:bidi="id_ID"/>
        </w:rPr>
      </w:r>
      <w:r>
        <w:rPr>
          <w:lang w:val="id_ID" w:bidi="id_ID"/>
        </w:rPr>
        <w:t xml:space="preserve">Penting untuk diingat bahwa Yesus mengambil roti, Ia mengucap syukur kepada Allah untuk itu, Yesus memecahkan roti dan memberikannya kepada para rasul, sambil berkata, "Roti ini adalah tubuh-Ku yang Kuberikan bagi kamu, lakukanlah ini sebagai peringatan akan Aku." Dalam bahasa aslinya, tindakan di sini berarti bahwa roti </w:t>
      </w:r>
      <w:r>
        <w:rPr>
          <w:i/>
          <w:lang w:val="id_ID" w:bidi="id_ID"/>
        </w:rPr>
        <w:t>adalah</w:t>
      </w:r>
      <w:r>
        <w:rPr>
          <w:lang w:val="id_ID" w:bidi="id_ID"/>
        </w:rPr>
        <w:t xml:space="preserve"> tubuh, atau bahwa roti itu </w:t>
      </w:r>
      <w:r>
        <w:rPr>
          <w:i/>
          <w:lang w:val="id_ID" w:bidi="id_ID"/>
        </w:rPr>
        <w:t>ibarat</w:t>
      </w:r>
      <w:r>
        <w:rPr>
          <w:lang w:val="id_ID" w:bidi="id_ID"/>
        </w:rPr>
        <w:t xml:space="preserve"> atau merupakan simbol tubuh Yesus. Hal yang penting untuk diingat di sini adalah bahwa Yesus ingin kita mengingat apa yang akan Ia lakukan bagi kita dengan mati untuk dosa-dosa kita. Yesus ingin kita mengingat bahwa Yesus memberikan tubuh-Nya untuk mati bagi dosa-dosa kita.</w:t>
      </w:r>
    </w:p>
    <w:p>
      <w:pPr/>
      <w:r>
        <w:rPr>
          <w:lang w:val="id_ID" w:bidi="id_ID"/>
        </w:rPr>
      </w:r>
      <w:r>
        <w:rPr>
          <w:lang w:val="id_ID" w:bidi="id_ID"/>
        </w:rPr>
        <w:t>Perhatikan bahwa setelah mereka selesai makan malam, Yesus mengambil cawan anggur di tangan-Nya, mengucap syukur kepada Allah atasnya, dan memberikan kepada murid-murid-Nya untuk dibagikan. Yesus berkata, "Cawan anggur ini adalah perjanjian baru dalam darah-Ku yang ditumpahkan untukmu." Yesus ingin kita mengingat bahwa ketika Ia mati, darah-Nya akan menjadi meterai yang akan meneguhkan perjanjian baru Allah dengan kita.</w:t>
      </w:r>
    </w:p>
    <w:p>
      <w:pPr/>
      <w:r>
        <w:rPr>
          <w:lang w:val="id_ID" w:bidi="id_ID"/>
        </w:rPr>
      </w:r>
      <w:r>
        <w:rPr>
          <w:lang w:val="id_ID" w:bidi="id_ID"/>
        </w:rPr>
        <w:t>Kemudian Yesus lanjut berbicara dan berkata, "Tetapi orang yang akan mengkhianati Aku sedang berada di sini untuk makan makanan perjamuan ini bersama-Ku."</w:t>
      </w:r>
    </w:p>
    <w:p>
      <w:pPr/>
      <w:r>
        <w:rPr>
          <w:lang w:val="id_ID" w:bidi="id_ID"/>
        </w:rPr>
      </w:r>
      <w:r>
        <w:rPr>
          <w:lang w:val="id_ID" w:bidi="id_ID"/>
        </w:rPr>
        <w:t>Ingatlah, Yesus juga mengatakan bahwa Anak Manusia akan mati. Ini akan terjadi karena Allah telah lama merencanakan bahwa Yesus harus mati, tetapi celakalah orang yang mengkhianati Yesus.</w:t>
      </w:r>
    </w:p>
    <w:p>
      <w:pPr/>
      <w:r>
        <w:rPr>
          <w:lang w:val="id_ID" w:bidi="id_ID"/>
        </w:rPr>
      </w:r>
      <w:r>
        <w:rPr>
          <w:lang w:val="id_ID" w:bidi="id_ID"/>
        </w:rPr>
        <w:t>Para rasul mulai bertanya satu sama lain, siapa di antara mereka yang akan mengkhianati Yesus.</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Dalam sesi ini, kelompok akan memeragakan kisah tersebut.</w:t>
      </w:r>
    </w:p>
    <w:p>
      <w:pPr/>
      <w:r>
        <w:rPr>
          <w:lang w:val="id_ID" w:bidi="id_ID"/>
        </w:rPr>
      </w:r>
      <w:r>
        <w:rPr>
          <w:lang w:val="id_ID" w:bidi="id_ID"/>
        </w:rPr>
        <w:t>Kisah ini terdiri dari empat adegan.</w:t>
      </w:r>
    </w:p>
    <w:p>
      <w:pPr/>
      <w:r>
        <w:rPr>
          <w:lang w:val="id_ID" w:bidi="id_ID"/>
        </w:rPr>
      </w:r>
      <w:r>
        <w:rPr>
          <w:lang w:val="id_ID" w:bidi="id_ID"/>
        </w:rPr>
        <w:t>Tokoh-tokohnya antara lain:</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Petrus</w:t>
      </w:r>
    </w:p>
    <w:p>
      <w:pPr>
        <w:pStyle w:val="ListBullet"/>
        <w:spacing w:line="240" w:lineRule="auto"/>
        <w:ind w:left="720"/>
      </w:pPr>
      <w:r>
        <w:rPr>
          <w:lang w:val="id_ID" w:bidi="id_ID"/>
        </w:rPr>
      </w:r>
      <w:r>
        <w:rPr>
          <w:lang w:val="id_ID" w:bidi="id_ID"/>
        </w:rPr>
        <w:t>Yohanes</w:t>
      </w:r>
    </w:p>
    <w:p>
      <w:pPr>
        <w:pStyle w:val="ListBullet"/>
        <w:spacing w:line="240" w:lineRule="auto"/>
        <w:ind w:left="720"/>
      </w:pPr>
      <w:r>
        <w:rPr>
          <w:lang w:val="id_ID" w:bidi="id_ID"/>
        </w:rPr>
      </w:r>
      <w:r>
        <w:rPr>
          <w:lang w:val="id_ID" w:bidi="id_ID"/>
        </w:rPr>
        <w:t>Pria yang membawa kendi air.</w:t>
      </w:r>
    </w:p>
    <w:p>
      <w:pPr>
        <w:pStyle w:val="ListBullet"/>
        <w:spacing w:line="240" w:lineRule="auto"/>
        <w:ind w:left="720"/>
      </w:pPr>
      <w:r>
        <w:rPr>
          <w:lang w:val="id_ID" w:bidi="id_ID"/>
        </w:rPr>
      </w:r>
      <w:r>
        <w:rPr>
          <w:lang w:val="id_ID" w:bidi="id_ID"/>
        </w:rPr>
        <w:t>Pemilik rumah</w:t>
      </w:r>
    </w:p>
    <w:p>
      <w:pPr>
        <w:pStyle w:val="ListBullet"/>
        <w:spacing w:line="240" w:lineRule="auto"/>
        <w:ind w:left="720"/>
      </w:pPr>
      <w:r>
        <w:rPr>
          <w:lang w:val="id_ID" w:bidi="id_ID"/>
        </w:rPr>
      </w:r>
      <w:r>
        <w:rPr>
          <w:lang w:val="id_ID" w:bidi="id_ID"/>
        </w:rPr>
        <w:t>Para rasul lainnya</w:t>
      </w:r>
    </w:p>
    <w:p>
      <w:pPr/>
      <w:r>
        <w:rPr>
          <w:lang w:val="id_ID" w:bidi="id_ID"/>
        </w:rPr>
      </w:r>
      <w:r>
        <w:rPr>
          <w:lang w:val="id_ID" w:bidi="id_ID"/>
        </w:rPr>
        <w:t>Minta tim untuk memerankan kisah ini dua kali. Mereka harus memerankannya dalam bahasa yang mereka terjemahkan. Pertama, minta mereka memerankan kisah itu tanpa berhenti. Pada saat tim memerankan kisah itu untuk kedua kali, hentikan mereka pada titik yang berbeda dalam kisah tersebut.</w:t>
      </w:r>
    </w:p>
    <w:p>
      <w:pPr/>
      <w:r>
        <w:rPr>
          <w:lang w:val="id_ID" w:bidi="id_ID"/>
        </w:rPr>
      </w:r>
      <w:r>
        <w:rPr>
          <w:lang w:val="id_ID" w:bidi="id_ID"/>
        </w:rPr>
        <w:t>Ketika tim memerankan kisah itu untuk pertama kali, perhatikan dialog, alur, plot, dan kronologi kisah tersebut. Perhatikan bagian penting atau sulit dari kisah maupun bagian yang akan diperankan dan jangan dilewati. Bantu tim untuk mengingat bagian dari kisah tersebut.</w:t>
      </w:r>
    </w:p>
    <w:p>
      <w:pPr/>
      <w:r>
        <w:rPr>
          <w:lang w:val="id_ID" w:bidi="id_ID"/>
        </w:rPr>
      </w:r>
      <w:r>
        <w:rPr>
          <w:lang w:val="id_ID" w:bidi="id_ID"/>
        </w:rPr>
        <w:t>Saat kelompok memeragakan kisah ini untuk kedua kalinya, hentikan mereka pada bagian-bagian tertentu.</w:t>
      </w:r>
    </w:p>
    <w:p>
      <w:pPr/>
      <w:r>
        <w:rPr>
          <w:lang w:val="id_ID" w:bidi="id_ID"/>
        </w:rPr>
      </w:r>
      <w:r>
        <w:rPr>
          <w:lang w:val="id_ID" w:bidi="id_ID"/>
        </w:rPr>
        <w:t>Kemudian tibalah saatnya hari raya Roti Tidak Beragi. Yesus meminta Petrus dan Yohanes pergi ke kota dan mempersiapkan tempat untuk jamuan makan Paskah. Petrus dan Yohanes bertanya kepada Yesus di mana Ia ingin mereka melakukan persiapan. Yesus menjawab dan mengatakan kepada mereka untuk masuk ke Yerusalem, kota itu.</w:t>
      </w:r>
    </w:p>
    <w:p>
      <w:pPr/>
      <w:r>
        <w:rPr>
          <w:lang w:val="id_ID" w:bidi="id_ID"/>
        </w:rPr>
      </w:r>
      <w:r>
        <w:rPr>
          <w:lang w:val="id_ID" w:bidi="id_ID"/>
        </w:rPr>
        <w:t xml:space="preserve">Hentikan peragaan: Tanyakan kepada aktor yang memerankan Yesus, ”Bagaimana perasaan Anda?” Anda mungkin mendengar, "Aku rindu untuk merayakan Paskah bersama para rasul-Ku." Tanyakan kepada aktor yang memerankan Petrus dan Yohanes "Bagaimana perasaan Anda?" Anda mungkin mendengar, "Kami bersedia untuk mematuhi Yesus." Lanjutkan peragaan. </w:t>
      </w:r>
    </w:p>
    <w:p>
      <w:pPr/>
      <w:r>
        <w:rPr>
          <w:lang w:val="id_ID" w:bidi="id_ID"/>
        </w:rPr>
      </w:r>
      <w:r>
        <w:rPr>
          <w:lang w:val="id_ID" w:bidi="id_ID"/>
        </w:rPr>
        <w:t>Yesus mengatakan kepada Petrus dan Yohanes peristiwa-peristiwa yang harus terjadi ketika mereka pergi ke kota. Perankan peristiwa-peristiwa itu dan perhatikan kronologi peristiwanya. Petrus dan Yohanes pergi ke Yerusalem; mereka bertemu dengan seorang pria yang membawa sebuah kendi atau wadah air. Petrus dan Yohanes akan mengikuti pria itu ke rumah yang akan dimasukinya. Petrus dan Yohanes akan mengatakan kepada pemilik rumah bahwa Guru memintanya untuk menunjukkan kepada mereka di mana ruang tamu berada, sehingga Guru dan para murid-Nya dapat makan perjamuan Paskah di sana. Pemilik rumah akan menunjukkan kepada Petrus dan Yohanes sebuah ruangan besar di lantai atas, atau di ruang atas. Petrus dan Yohanes akan mempersiapkan ruangan itu.</w:t>
      </w:r>
    </w:p>
    <w:p>
      <w:pPr/>
      <w:r>
        <w:rPr>
          <w:lang w:val="id_ID" w:bidi="id_ID"/>
        </w:rPr>
      </w:r>
      <w:r>
        <w:rPr>
          <w:lang w:val="id_ID" w:bidi="id_ID"/>
        </w:rPr>
        <w:t xml:space="preserve">Hentikan peragaan: Tanyakan kepada aktor yang memerankan Petrus dan Yohanes "Bagaimana perasaan Anda?" Anda mungkin mendengar, "Wow! Semuanya terjadi persis seperti yang Yesus katakan akan terjadi", "Kami terkejut." Tanyakan kepada aktor yang memerankan orang yang membawa kendi atau wadah air, "Bagaimana perasaan Anda?" Anda mungkin mendengar, "Saya harus bergegas ke rumah itu." Tanyakan kepada aktor yang memerankan pemilik rumah, "Bagaimana perasaan Anda?" Anda mungkin mendengar, "Aku bersedia memberikan ruanganku kepada guru." Lanjutkan peragaan. </w:t>
      </w:r>
    </w:p>
    <w:p>
      <w:pPr/>
      <w:r>
        <w:rPr>
          <w:lang w:val="id_ID" w:bidi="id_ID"/>
        </w:rPr>
      </w:r>
      <w:r>
        <w:rPr>
          <w:lang w:val="id_ID" w:bidi="id_ID"/>
        </w:rPr>
        <w:t>Ketika tiba waktunya untuk makan perjamuan Paskah, Yesus dan para rasul bersandar di meja. Kemudian Yesus mengatakan kepada para rasul bahwa Ia telah merindukan saatnya Ia makan Paskah bersama mereka sebelum penderitaan dan kematian-Nya.</w:t>
      </w:r>
    </w:p>
    <w:p>
      <w:pPr/>
      <w:r>
        <w:rPr>
          <w:lang w:val="id_ID" w:bidi="id_ID"/>
        </w:rPr>
      </w:r>
      <w:r>
        <w:rPr>
          <w:lang w:val="id_ID" w:bidi="id_ID"/>
        </w:rPr>
        <w:t xml:space="preserve">Hentikan peragaan: Tanyakan kepada aktor yang memerankan Yesus, ”Bagaimana perasaan Anda?” Anda mungkin mendengar, "Aku senang makan Paskah bersama para rasul-Ku." Tanyakan kepada para aktor yang memerankan murid-murid, "Bagaimana perasaan kalian?" Anda mungkin mendengar, "Kami masih bertanya-tanya apa yang dimaksud Yesus tentang penderitaan dan kematian-Nya" atau "Senang merayakan Paskah." Lanjutkan peragaan. </w:t>
      </w:r>
    </w:p>
    <w:p>
      <w:pPr/>
      <w:r>
        <w:rPr>
          <w:lang w:val="id_ID" w:bidi="id_ID"/>
        </w:rPr>
      </w:r>
      <w:r>
        <w:rPr>
          <w:lang w:val="id_ID" w:bidi="id_ID"/>
        </w:rPr>
        <w:t>Kemudian Yesus mengambil secangkir anggur atau buah anggur di tangan-Nya dan mengucap syukur kepada Allah untuk itu. Yesus memberikannya kepada murid-murid-Nya untuk membagikannya di antara mereka. Yesus juga mengatakan bahwa Ia tidak akan minum anggur lagi sampai kerajaan Allah datang.</w:t>
      </w:r>
    </w:p>
    <w:p>
      <w:pPr/>
      <w:r>
        <w:rPr>
          <w:lang w:val="id_ID" w:bidi="id_ID"/>
        </w:rPr>
      </w:r>
      <w:r>
        <w:rPr>
          <w:lang w:val="id_ID" w:bidi="id_ID"/>
        </w:rPr>
        <w:t>Setelah mengatakan itu, Yesus mengambil roti, Ia mengucap syukur kepada Allah untuk itu, Ia memecahkan roti dan memberikannya kepada para rasul, sambil berkata, "Roti ini adalah tubuh-Ku yang Kuberikan bagi kamu, lakukanlah ini sebagai peringatan akan Aku."</w:t>
      </w:r>
    </w:p>
    <w:p>
      <w:pPr/>
      <w:r>
        <w:rPr>
          <w:lang w:val="id_ID" w:bidi="id_ID"/>
        </w:rPr>
      </w:r>
      <w:r>
        <w:rPr>
          <w:lang w:val="id_ID" w:bidi="id_ID"/>
        </w:rPr>
        <w:t>Perhatikan bahwa setelah mereka selesai makan malam, Yesus mengambil cawan anggur di tangan-Nya, mengucap syukur kepada Allah atasnya, dan memberikan kepada murid-murid-Nya untuk dibagikan. Yesus berkata, "Cawan ini adalah perjanjian baru dalam darah-Ku yang dicurahkan bagi kamu."</w:t>
      </w:r>
    </w:p>
    <w:p>
      <w:pPr/>
      <w:r>
        <w:rPr>
          <w:lang w:val="id_ID" w:bidi="id_ID"/>
        </w:rPr>
      </w:r>
      <w:r>
        <w:rPr>
          <w:lang w:val="id_ID" w:bidi="id_ID"/>
        </w:rPr>
        <w:t xml:space="preserve">Hentikan peragaan: Tanyakan kepada aktor yang memerankan Yesus, ”Bagaimana perasaan Anda?” Anda mungkin mendengar "Aku ingin menunjukkan kepada para rasul-Ku apa yang dilambangkan oleh Paskah." Tanyakan kepada para aktor yang memerankan murid-murid, "Bagaimana perasaan kalian?" Anda mungkin mendengar, "Kami ingin memahami apa yang dikatakan Yesus", "Kami khawatir pada Yesus", "Kami terkejut karena kami bertanya-tanya apakah Yesus ingin kami minum darah." Lanjutkan peragaan. </w:t>
      </w:r>
    </w:p>
    <w:p>
      <w:pPr/>
      <w:r>
        <w:rPr>
          <w:lang w:val="id_ID" w:bidi="id_ID"/>
        </w:rPr>
      </w:r>
      <w:r>
        <w:rPr>
          <w:lang w:val="id_ID" w:bidi="id_ID"/>
        </w:rPr>
        <w:t>Kemudian Yesus berkata, "Tetapi orang yang akan mengkhianati Aku sedang berada di sini untuk makan makanan perjamuan ini bersama-Ku." Yesus juga mengatakan bahwa Anak Manusia akan mati. Ini akan terjadi karena Allah telah lama merencanakan bahwa Yesus harus mati. Tetapi celakalah orang yang mengkhianati Yesus.</w:t>
      </w:r>
    </w:p>
    <w:p>
      <w:pPr/>
      <w:r>
        <w:rPr>
          <w:lang w:val="id_ID" w:bidi="id_ID"/>
        </w:rPr>
      </w:r>
      <w:r>
        <w:rPr>
          <w:lang w:val="id_ID" w:bidi="id_ID"/>
        </w:rPr>
        <w:t xml:space="preserve">Hentikan peragaan: Tanyakan kepada aktor yang memerankan Yesus, ”Bagaimana perasaan Anda?” Anda mungkin mendengar "Aku sedih dan kecewa", tanyakan kepada para aktor yang memerankan para rasul, "Bagaimana perasaan Anda?" Anda mungkin mendengar, "Kami kecewa pada siapa yang akan mengkhianati Yesus," "Kami sedih dan khawatir pada Yesus." Lanjutkan peragaan. </w:t>
      </w:r>
    </w:p>
    <w:p>
      <w:pPr/>
      <w:r>
        <w:rPr>
          <w:lang w:val="id_ID" w:bidi="id_ID"/>
        </w:rPr>
      </w:r>
      <w:r>
        <w:rPr>
          <w:lang w:val="id_ID" w:bidi="id_ID"/>
        </w:rPr>
        <w:t>Para rasul mulai bertanya satu sama lain, siapa di antara mereka yang akan mengkhianati Yesus.</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Kemudian tibalah harinya untuk </w:t>
      </w:r>
      <w:r>
        <w:rPr>
          <w:b/>
          <w:lang w:val="id_ID" w:bidi="id_ID"/>
        </w:rPr>
        <w:t>Perayaan Roti Tidak Beragi</w:t>
      </w:r>
      <w:r>
        <w:rPr>
          <w:lang w:val="id_ID" w:bidi="id_ID"/>
        </w:rPr>
        <w:t xml:space="preserve"> di mana anak domba Paskah harus dikorbankan. Anak </w:t>
      </w:r>
      <w:r>
        <w:rPr>
          <w:b/>
          <w:lang w:val="id_ID" w:bidi="id_ID"/>
        </w:rPr>
        <w:t>domba Paskah</w:t>
      </w:r>
      <w:r>
        <w:rPr>
          <w:lang w:val="id_ID" w:bidi="id_ID"/>
        </w:rPr>
        <w:t xml:space="preserve"> adalah hewan yang harus dikorbankan untuk perayaan itu. Anak domba itu harus berusia satu tahun, jantan, dan tanpa cacat. Hewan tersebut bisa berupa domba atau kambing. Paskah adalah sebuah perayaan keagamaan Yahudi yang dirayakan sehari sebelum Perayaan Roti Tidak Beragi. Paskah merayakan waktu Allah menyelamatkan para leluhur Yahudi dari perbudakan di Mesir. Perayaan Roti Tidak Beragi adalah hari raya orang Yahudi setiap tahun selama tujuh hari. Selama tujuh hari itu, mereka tidak makan roti yang dibuat dengan ragi. Paskah juga merupakan sebuah perayaan yang dirayakan oleh setiap orang Yahudi setiap tahun pada hari sebelum perayaan Roti Tidak Beragi dimulai. Gunakan istilah yang sama untuk </w:t>
      </w:r>
      <w:r>
        <w:rPr>
          <w:b/>
          <w:lang w:val="id_ID" w:bidi="id_ID"/>
        </w:rPr>
        <w:t>Paskah</w:t>
      </w:r>
      <w:r>
        <w:rPr>
          <w:lang w:val="id_ID" w:bidi="id_ID"/>
        </w:rPr>
        <w:t xml:space="preserve"> dan </w:t>
      </w:r>
      <w:r>
        <w:rPr>
          <w:b/>
          <w:lang w:val="id_ID" w:bidi="id_ID"/>
        </w:rPr>
        <w:t>Perayaan Roti Tidak Beragi</w:t>
      </w:r>
      <w:r>
        <w:rPr>
          <w:lang w:val="id_ID" w:bidi="id_ID"/>
        </w:rPr>
        <w:t xml:space="preserve"> yang telah Anda gunakan pada perikop sebelumnya. Untuk informasi lebih </w:t>
      </w:r>
      <w:hyperlink r:id="rId89">
        <w:r>
          <w:rPr>
            <w:lang w:val="id_ID" w:bidi="id_ID"/>
          </w:rPr>
          <w:rPr>
            <w:color w:val="0000EE"/>
            <w:u w:val="single"/>
          </w:rPr>
          <w:t>lanjut</w:t>
        </w:r>
      </w:hyperlink>
      <w:r>
        <w:rPr>
          <w:lang w:val="id_ID" w:bidi="id_ID"/>
        </w:rPr>
        <w:t xml:space="preserve"> tentang Paskah dan </w:t>
      </w:r>
      <w:hyperlink r:id="rId602">
        <w:r>
          <w:rPr>
            <w:lang w:val="id_ID" w:bidi="id_ID"/>
          </w:rPr>
          <w:rPr>
            <w:color w:val="0000EE"/>
            <w:u w:val="single"/>
          </w:rPr>
          <w:t>Perayaan Roti Tidak Beragi</w:t>
        </w:r>
      </w:hyperlink>
      <w:r>
        <w:rPr>
          <w:lang w:val="id_ID" w:bidi="id_ID"/>
        </w:rPr>
        <w:t>, lihat Daftar Kata Utama.</w:t>
      </w:r>
    </w:p>
    <w:p>
      <w:pPr/>
      <w:r>
        <w:rPr>
          <w:lang w:val="id_ID" w:bidi="id_ID"/>
        </w:rPr>
      </w:r>
      <w:r>
        <w:rPr>
          <w:lang w:val="id_ID" w:bidi="id_ID"/>
        </w:rPr>
        <w:t xml:space="preserve">Petrus dan Yohanes pergi ke </w:t>
      </w:r>
      <w:hyperlink r:id="rId21">
        <w:r>
          <w:rPr>
            <w:lang w:val="id_ID" w:bidi="id_ID"/>
          </w:rPr>
          <w:rPr>
            <w:color w:val="0000EE"/>
            <w:u w:val="single"/>
          </w:rPr>
          <w:t>Yerusalem</w:t>
        </w:r>
      </w:hyperlink>
      <w:r>
        <w:rPr>
          <w:lang w:val="id_ID" w:bidi="id_ID"/>
        </w:rPr>
        <w:t xml:space="preserve"> untuk menyiapkan perjamuan Paskah. Mereka mendapati segalanya seperti yang dikatakan Yesus kepada mereka. Pemilik rumah akan menunjukkan kepada Petrus dan Yohanes sebuah ruangan besar di lantai atas, atau di </w:t>
      </w:r>
      <w:r>
        <w:rPr>
          <w:b/>
          <w:lang w:val="id_ID" w:bidi="id_ID"/>
        </w:rPr>
        <w:t>ruang atas</w:t>
      </w:r>
      <w:r>
        <w:rPr>
          <w:lang w:val="id_ID" w:bidi="id_ID"/>
        </w:rPr>
        <w:t>. Ruang atas menyiratkan bahwa rumah itu memiliki sebuah ruangan besar yang dibangun di atas bagian utama bangunan. Seringkali, ruangan seperti itu memiliki tangga sendiri di bagian luar rumah. Petrus dan Yohanes akan mempersiapkan perjamuan di ruangan itu.</w:t>
      </w:r>
    </w:p>
    <w:p>
      <w:pPr/>
      <w:r>
        <w:rPr>
          <w:lang w:val="id_ID" w:bidi="id_ID"/>
        </w:rPr>
      </w:r>
      <w:r>
        <w:rPr>
          <w:lang w:val="id_ID" w:bidi="id_ID"/>
        </w:rPr>
        <w:t>Tunjukkan gambar sebuah rumah Yahudi dengan atap yang datar dan sebuah ruangan di lantai atas.</w:t>
      </w:r>
    </w:p>
    <w:p>
      <w:pPr/>
      <w:r>
        <w:rPr>
          <w:lang w:val="id_ID" w:bidi="id_ID"/>
        </w:rPr>
      </w:r>
      <w:r>
        <w:rPr>
          <w:lang w:val="id_ID" w:bidi="id_ID"/>
        </w:rPr>
        <w:t xml:space="preserve">Ketika tiba waktunya untuk makan perjamuan Paskah, Yesus dan para </w:t>
      </w:r>
      <w:r>
        <w:rPr>
          <w:b/>
          <w:lang w:val="id_ID" w:bidi="id_ID"/>
        </w:rPr>
        <w:t>rasul</w:t>
      </w:r>
      <w:r>
        <w:rPr>
          <w:lang w:val="id_ID" w:bidi="id_ID"/>
        </w:rPr>
        <w:t xml:space="preserve"> bersandar di meja. Kebiasaan orang-orang Yahudi pada saat itu adalah berbaring di atas bantal atau bangku pendek di sekitar meja rendah. Para rasul adalah kedua belas murid, pengikut terdekat Yesus. Untuk keterangan lebih lanjut tentang </w:t>
      </w:r>
      <w:hyperlink r:id="rId189">
        <w:r>
          <w:rPr>
            <w:lang w:val="id_ID" w:bidi="id_ID"/>
          </w:rPr>
          <w:rPr>
            <w:color w:val="0000EE"/>
            <w:u w:val="single"/>
          </w:rPr>
          <w:t>para rasul</w:t>
        </w:r>
      </w:hyperlink>
      <w:r>
        <w:rPr>
          <w:lang w:val="id_ID" w:bidi="id_ID"/>
        </w:rPr>
        <w:t>, lihat Daftar Kata Utama.</w:t>
      </w:r>
    </w:p>
    <w:p>
      <w:pPr/>
      <w:r>
        <w:rPr>
          <w:lang w:val="id_ID" w:bidi="id_ID"/>
        </w:rPr>
      </w:r>
      <w:r>
        <w:rPr>
          <w:lang w:val="id_ID" w:bidi="id_ID"/>
        </w:rPr>
        <w:t xml:space="preserve">Selama perjamuan itu, Yesus mengatakan bahwa Ia telah merindukan saatnya Ia akan makan Paskah bersama mereka sebelum penderitaan dan kematian-Nya. Yesus berkata bahwa Ia tidak akan makan Paskah sampai hal itu digenapi dalam </w:t>
      </w:r>
      <w:r>
        <w:rPr>
          <w:b/>
          <w:lang w:val="id_ID" w:bidi="id_ID"/>
        </w:rPr>
        <w:t>kerajaan Allah</w:t>
      </w:r>
      <w:r>
        <w:rPr>
          <w:lang w:val="id_ID" w:bidi="id_ID"/>
        </w:rPr>
        <w:t xml:space="preserve">. Kerajaan Allah mengacu pada saat Allah kelak memerintah atas semua orang sebagai raja. Pada saat itu Yesus akan memerintah bersama Allah, dan Allah akan memberikan umat-Nya kebebasan sepenuhnya dari perbudakan dosa, hal ini dilambangkan oleh Paskah. Ingatlah untuk menerjemahkan kerajaan Allah dengan cara yang sama seperti yang telah Anda lakukan di bagian-bagian sebelumnya. Untuk informasi lebih lanjut tentang </w:t>
      </w:r>
      <w:hyperlink r:id="rId205">
        <w:r>
          <w:rPr>
            <w:lang w:val="id_ID" w:bidi="id_ID"/>
          </w:rPr>
          <w:rPr>
            <w:color w:val="0000EE"/>
            <w:u w:val="single"/>
          </w:rPr>
          <w:t>Kerajaan Allah</w:t>
        </w:r>
      </w:hyperlink>
      <w:r>
        <w:rPr>
          <w:lang w:val="id_ID" w:bidi="id_ID"/>
        </w:rPr>
        <w:t xml:space="preserve">, lihat Daftar Kata Utama. </w:t>
      </w:r>
    </w:p>
    <w:p>
      <w:pPr/>
      <w:r>
        <w:rPr>
          <w:lang w:val="id_ID" w:bidi="id_ID"/>
        </w:rPr>
      </w:r>
      <w:r>
        <w:rPr>
          <w:lang w:val="id_ID" w:bidi="id_ID"/>
        </w:rPr>
        <w:t xml:space="preserve">Kemudian Yesus mengambil secangkir </w:t>
      </w:r>
      <w:r>
        <w:rPr>
          <w:b/>
          <w:lang w:val="id_ID" w:bidi="id_ID"/>
        </w:rPr>
        <w:t>anggur</w:t>
      </w:r>
      <w:r>
        <w:rPr>
          <w:lang w:val="id_ID" w:bidi="id_ID"/>
        </w:rPr>
        <w:t xml:space="preserve"> atau </w:t>
      </w:r>
      <w:r>
        <w:rPr>
          <w:b/>
          <w:lang w:val="id_ID" w:bidi="id_ID"/>
        </w:rPr>
        <w:t>buah anggur</w:t>
      </w:r>
      <w:r>
        <w:rPr>
          <w:lang w:val="id_ID" w:bidi="id_ID"/>
        </w:rPr>
        <w:t xml:space="preserve"> di </w:t>
      </w:r>
      <w:r>
        <w:rPr>
          <w:b/>
          <w:lang w:val="id_ID" w:bidi="id_ID"/>
        </w:rPr>
        <w:t>tangan-Nya</w:t>
      </w:r>
      <w:r>
        <w:rPr>
          <w:lang w:val="id_ID" w:bidi="id_ID"/>
        </w:rPr>
        <w:t xml:space="preserve"> dan mengucap syukur kepada Allah untuk itu. </w:t>
      </w:r>
      <w:r>
        <w:rPr>
          <w:b/>
          <w:lang w:val="id_ID" w:bidi="id_ID"/>
        </w:rPr>
        <w:t>Cawan</w:t>
      </w:r>
      <w:r>
        <w:rPr>
          <w:lang w:val="id_ID" w:bidi="id_ID"/>
        </w:rPr>
        <w:t xml:space="preserve"> adalah sebuah mangkuk yang mungkin terbuat dari tanah liat. Buah anggur, atau minuman </w:t>
      </w:r>
      <w:hyperlink r:id="rId174">
        <w:r>
          <w:rPr>
            <w:lang w:val="id_ID" w:bidi="id_ID"/>
          </w:rPr>
          <w:rPr>
            <w:color w:val="0000EE"/>
            <w:u w:val="single"/>
          </w:rPr>
          <w:t>anggur</w:t>
        </w:r>
      </w:hyperlink>
      <w:r>
        <w:rPr>
          <w:lang w:val="id_ID" w:bidi="id_ID"/>
        </w:rPr>
        <w:t>, adalah minuman yang beralkohol. Itu dibuat dari sari buah yang disebut buah anggur.</w:t>
      </w:r>
    </w:p>
    <w:p>
      <w:pPr/>
      <w:r>
        <w:rPr>
          <w:lang w:val="id_ID" w:bidi="id_ID"/>
        </w:rPr>
      </w:r>
      <w:r>
        <w:rPr>
          <w:lang w:val="id_ID" w:bidi="id_ID"/>
        </w:rPr>
        <w:t xml:space="preserve">Setelah mengatakan itu, Yesus mengambil </w:t>
      </w:r>
      <w:r>
        <w:rPr>
          <w:b/>
          <w:lang w:val="id_ID" w:bidi="id_ID"/>
        </w:rPr>
        <w:t>roti</w:t>
      </w:r>
      <w:r>
        <w:rPr>
          <w:lang w:val="id_ID" w:bidi="id_ID"/>
        </w:rPr>
        <w:t>. Dia mengucap syukur kepada Allah untuk roti itu. Roti yang dipecahkan Yesus adalah roti tidak beragi. Gunakan kata yang sama untuk roti seperti yang telah Anda gunakan sebelumnya.</w:t>
      </w:r>
    </w:p>
    <w:p>
      <w:pPr/>
      <w:r>
        <w:rPr>
          <w:lang w:val="id_ID" w:bidi="id_ID"/>
        </w:rPr>
      </w:r>
      <w:r>
        <w:rPr>
          <w:lang w:val="id_ID" w:bidi="id_ID"/>
        </w:rPr>
        <w:t xml:space="preserve">Demikian pula, setelah Yesus dan para </w:t>
      </w:r>
      <w:r>
        <w:rPr>
          <w:b/>
          <w:lang w:val="id_ID" w:bidi="id_ID"/>
        </w:rPr>
        <w:t>rasul</w:t>
      </w:r>
      <w:r>
        <w:rPr>
          <w:lang w:val="id_ID" w:bidi="id_ID"/>
        </w:rPr>
        <w:t xml:space="preserve"> selesai makan perjamuan itu, Yesus mengambil cawan anggur di tangan-Nya, Ia mengucap syukur kepada Allah untuk itu, dan memberikannya kepada para </w:t>
      </w:r>
      <w:hyperlink r:id="rId189">
        <w:r>
          <w:rPr>
            <w:lang w:val="id_ID" w:bidi="id_ID"/>
          </w:rPr>
          <w:rPr>
            <w:color w:val="0000EE"/>
            <w:u w:val="single"/>
          </w:rPr>
          <w:t>rasul-Nya</w:t>
        </w:r>
      </w:hyperlink>
      <w:r>
        <w:rPr>
          <w:lang w:val="id_ID" w:bidi="id_ID"/>
        </w:rPr>
        <w:t xml:space="preserve"> untuk dibagikan. Yesus berkata, "Cawan ini adalah </w:t>
      </w:r>
      <w:r>
        <w:rPr>
          <w:b/>
          <w:lang w:val="id_ID" w:bidi="id_ID"/>
        </w:rPr>
        <w:t>perjanjian</w:t>
      </w:r>
      <w:r>
        <w:rPr>
          <w:lang w:val="id_ID" w:bidi="id_ID"/>
        </w:rPr>
        <w:t xml:space="preserve"> baru dalam darah-Ku yang dicurahkan bagi kamu." Perjanjian adalah suatu kesepakatan yang mengikat antara dua orang atau kelompok. Gunakan kata yang sama untuk perjanjian seperti yang digunakan sebelumnya. </w:t>
      </w:r>
      <w:hyperlink r:id="rId64">
        <w:r>
          <w:rPr>
            <w:lang w:val="id_ID" w:bidi="id_ID"/>
          </w:rPr>
          <w:rPr>
            <w:color w:val="0000EE"/>
            <w:u w:val="single"/>
          </w:rPr>
          <w:t>Perjanjian</w:t>
        </w:r>
      </w:hyperlink>
      <w:r>
        <w:rPr>
          <w:lang w:val="id_ID" w:bidi="id_ID"/>
        </w:rPr>
        <w:t xml:space="preserve"> terdapat di dalam Daftar Kata Utama.</w:t>
      </w:r>
    </w:p>
    <w:p>
      <w:pPr/>
      <w:r>
        <w:rPr>
          <w:lang w:val="id_ID" w:bidi="id_ID"/>
        </w:rPr>
      </w:r>
      <w:r>
        <w:rPr>
          <w:lang w:val="id_ID" w:bidi="id_ID"/>
        </w:rPr>
        <w:t xml:space="preserve">Kemudian Yesus berkata, "Tetapi orang yang akan mengkhianati Aku sedang berada di sini untuk makan makanan perjamuan ini bersama-Ku." Anak </w:t>
      </w:r>
      <w:r>
        <w:rPr>
          <w:b/>
          <w:lang w:val="id_ID" w:bidi="id_ID"/>
        </w:rPr>
        <w:t>Manusia</w:t>
      </w:r>
      <w:r>
        <w:rPr>
          <w:lang w:val="id_ID" w:bidi="id_ID"/>
        </w:rPr>
        <w:t xml:space="preserve"> akan mati. Gunakan kata yang sama untuk Anak Manusia seperti yang digunakan sebelumnya. </w:t>
      </w:r>
      <w:hyperlink r:id="rId164">
        <w:r>
          <w:rPr>
            <w:lang w:val="id_ID" w:bidi="id_ID"/>
          </w:rPr>
          <w:rPr>
            <w:color w:val="0000EE"/>
            <w:u w:val="single"/>
          </w:rPr>
          <w:t>Anak Manusia</w:t>
        </w:r>
      </w:hyperlink>
      <w:r>
        <w:rPr>
          <w:lang w:val="id_ID" w:bidi="id_ID"/>
        </w:rPr>
        <w:t xml:space="preserve"> ada di Daftar Kata Utama.</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itu, secara berkelompok, dalam bahasa sendiri.</w:t>
      </w:r>
    </w:p>
    <w:p>
      <w:pPr/>
      <w:r>
        <w:rPr>
          <w:lang w:val="id_ID" w:bidi="id_ID"/>
        </w:rPr>
      </w:r>
      <w:r>
        <w:rPr>
          <w:lang w:val="id_ID" w:bidi="id_ID"/>
        </w:rPr>
        <w:t>Pertama, seluruh kelompok harus berlatih menceritakan perikop itu dalam bahasa sendiri. Ingatlah untuk menyertakan hal-hal yang sudah ditentukan dalam tahap-tahap sebelumnya, seperti kronologi, kata, frasa, emosi, atau apa pun yang sudah dibahas.</w:t>
      </w:r>
    </w:p>
    <w:p>
      <w:pPr/>
      <w:r>
        <w:rPr>
          <w:lang w:val="id_ID" w:bidi="id_ID"/>
        </w:rPr>
      </w:r>
      <w:r>
        <w:rPr>
          <w:lang w:val="id_ID" w:bidi="id_ID"/>
        </w:rPr>
        <w:t xml:space="preserve">Satu anggota harus mengucapkan beberapa kalimat dari perikop itu dan berhenti sebentar. Anggota kelompok lain harus mengucapkan kalimat selanjutnya dari perikop itu tersebut dan berhenti sejenak. Lakukan ini sampai kelompok telah menceritakan kembali seluruh teks. Anggota-anggota kelompok dapat saling memperbaiki dalam tahap ini. </w:t>
      </w:r>
    </w:p>
    <w:p>
      <w:pPr/>
      <w:r>
        <w:rPr>
          <w:lang w:val="id_ID" w:bidi="id_ID"/>
        </w:rPr>
      </w:r>
      <w:r>
        <w:rPr>
          <w:lang w:val="id_ID" w:bidi="id_ID"/>
        </w:rPr>
        <w:t>Hentikan sejenak audio ini di sini.</w:t>
      </w:r>
    </w:p>
    <w:p>
      <w:pPr/>
      <w:r>
        <w:rPr>
          <w:lang w:val="id_ID" w:bidi="id_ID"/>
        </w:rPr>
      </w:r>
      <w:r>
        <w:rPr>
          <w:lang w:val="id_ID" w:bidi="id_ID"/>
        </w:rPr>
        <w:t>Selanjutnya, setiap anggota kelompok harus menceritakan seluruh teks tersebut tanpa interupsi setidaknya satu kali. Seorang anggota kelompok dapat menggunakan benda apa saja, gerakan, atau papan cerita untuk membantu mereka mengingat teks tersebut.</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siapa dari teks tersebut yang Anda paling sukai. Anda mungkin memutuskan untuk menyukai cara bercerita seorang anggota kelompok untuk suatu adegan, tetapi menyukai cara anggota kelompok lain menceritakan adegan lainnya. </w:t>
      </w:r>
    </w:p>
    <w:p>
      <w:pPr/>
      <w:r>
        <w:rPr>
          <w:lang w:val="id_ID" w:bidi="id_ID"/>
        </w:rPr>
      </w:r>
      <w:r>
        <w:rPr>
          <w:lang w:val="id_ID" w:bidi="id_ID"/>
        </w:rPr>
        <w:t>Hentikan sejenak audio ini di sini.</w:t>
      </w:r>
    </w:p>
    <w:p>
      <w:pPr/>
      <w:r>
        <w:rPr>
          <w:lang w:val="id_ID" w:bidi="id_ID"/>
        </w:rPr>
      </w:r>
      <w:r>
        <w:rPr>
          <w:lang w:val="id_ID" w:bidi="id_ID"/>
        </w:rPr>
        <w:t>Akhirnya, kelompok dapat menyusun versi akhir dari perikop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Lukas 22:7–23</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603">
        <w:r>
          <w:rPr>
            <w:lang w:val="id_ID" w:bidi="id_ID"/>
          </w:rPr>
          <w:rPr>
            <w:color w:val="0000EE"/>
            <w:u w:val="single"/>
          </w:rPr>
          <w:t>Dengar dan Renungkan</w:t>
        </w:r>
      </w:hyperlink>
      <w:r>
        <w:rPr>
          <w:lang w:val="id_ID" w:bidi="id_ID"/>
        </w:rPr>
        <w:t xml:space="preserve"> (460 KB)</w:t>
      </w:r>
      <w:r>
        <w:rPr>
          <w:lang w:val="id_ID" w:bidi="id_ID"/>
        </w:rPr>
      </w:r>
    </w:p>
    <w:p>
      <w:pPr>
        <w:pStyle w:val="ListBullet"/>
        <w:spacing w:line="240" w:lineRule="auto"/>
        <w:ind w:left="720"/>
      </w:pPr>
      <w:r>
        <w:rPr>
          <w:lang w:val="id_ID" w:bidi="id_ID"/>
        </w:rPr>
      </w:r>
      <w:hyperlink r:id="rId604">
        <w:r>
          <w:rPr>
            <w:lang w:val="id_ID" w:bidi="id_ID"/>
          </w:rPr>
          <w:rPr>
            <w:color w:val="0000EE"/>
            <w:u w:val="single"/>
          </w:rPr>
          <w:t>Menyiapkan Panggung</w:t>
        </w:r>
      </w:hyperlink>
      <w:r>
        <w:rPr>
          <w:lang w:val="id_ID" w:bidi="id_ID"/>
        </w:rPr>
        <w:t xml:space="preserve"> (5.4 MB)</w:t>
      </w:r>
      <w:r>
        <w:rPr>
          <w:lang w:val="id_ID" w:bidi="id_ID"/>
        </w:rPr>
      </w:r>
    </w:p>
    <w:p>
      <w:pPr>
        <w:pStyle w:val="ListBullet"/>
        <w:spacing w:line="240" w:lineRule="auto"/>
        <w:ind w:left="720"/>
      </w:pPr>
      <w:r>
        <w:rPr>
          <w:lang w:val="id_ID" w:bidi="id_ID"/>
        </w:rPr>
      </w:r>
      <w:hyperlink r:id="rId605">
        <w:r>
          <w:rPr>
            <w:lang w:val="id_ID" w:bidi="id_ID"/>
          </w:rPr>
          <w:rPr>
            <w:color w:val="0000EE"/>
            <w:u w:val="single"/>
          </w:rPr>
          <w:t>Menjelaskan Adegan</w:t>
        </w:r>
      </w:hyperlink>
      <w:r>
        <w:rPr>
          <w:lang w:val="id_ID" w:bidi="id_ID"/>
        </w:rPr>
        <w:t xml:space="preserve"> (3.4 MB)</w:t>
      </w:r>
      <w:r>
        <w:rPr>
          <w:lang w:val="id_ID" w:bidi="id_ID"/>
        </w:rPr>
      </w:r>
    </w:p>
    <w:p>
      <w:pPr>
        <w:pStyle w:val="ListBullet"/>
        <w:spacing w:line="240" w:lineRule="auto"/>
        <w:ind w:left="720"/>
      </w:pPr>
      <w:r>
        <w:rPr>
          <w:lang w:val="id_ID" w:bidi="id_ID"/>
        </w:rPr>
      </w:r>
      <w:hyperlink r:id="rId606">
        <w:r>
          <w:rPr>
            <w:lang w:val="id_ID" w:bidi="id_ID"/>
          </w:rPr>
          <w:rPr>
            <w:color w:val="0000EE"/>
            <w:u w:val="single"/>
          </w:rPr>
          <w:t>Memperagakan Bacaan</w:t>
        </w:r>
      </w:hyperlink>
      <w:r>
        <w:rPr>
          <w:lang w:val="id_ID" w:bidi="id_ID"/>
        </w:rPr>
        <w:t xml:space="preserve"> (3.8 MB)</w:t>
      </w:r>
      <w:r>
        <w:rPr>
          <w:lang w:val="id_ID" w:bidi="id_ID"/>
        </w:rPr>
      </w:r>
    </w:p>
    <w:p>
      <w:pPr>
        <w:pStyle w:val="ListBullet"/>
        <w:spacing w:line="240" w:lineRule="auto"/>
        <w:ind w:left="720"/>
      </w:pPr>
      <w:r>
        <w:rPr>
          <w:lang w:val="id_ID" w:bidi="id_ID"/>
        </w:rPr>
      </w:r>
      <w:hyperlink r:id="rId607">
        <w:r>
          <w:rPr>
            <w:lang w:val="id_ID" w:bidi="id_ID"/>
          </w:rPr>
          <w:rPr>
            <w:color w:val="0000EE"/>
            <w:u w:val="single"/>
          </w:rPr>
          <w:t>Melengkapi yang Kurang</w:t>
        </w:r>
      </w:hyperlink>
      <w:r>
        <w:rPr>
          <w:lang w:val="id_ID" w:bidi="id_ID"/>
        </w:rPr>
        <w:t xml:space="preserve"> (2.6 MB)</w:t>
      </w:r>
      <w:r>
        <w:rPr>
          <w:lang w:val="id_ID" w:bidi="id_ID"/>
        </w:rPr>
      </w:r>
    </w:p>
    <w:p>
      <w:pPr>
        <w:pStyle w:val="ListBullet"/>
        <w:spacing w:line="240" w:lineRule="auto"/>
        <w:ind w:left="720"/>
      </w:pPr>
      <w:r>
        <w:rPr>
          <w:lang w:val="id_ID" w:bidi="id_ID"/>
        </w:rPr>
      </w:r>
      <w:hyperlink r:id="rId608">
        <w:r>
          <w:rPr>
            <w:lang w:val="id_ID" w:bidi="id_ID"/>
          </w:rPr>
          <w:rPr>
            <w:color w:val="0000EE"/>
            <w:u w:val="single"/>
          </w:rPr>
          <w:t>Menyampaikan Firman Tuhan</w:t>
        </w:r>
      </w:hyperlink>
      <w:r>
        <w:rPr>
          <w:lang w:val="id_ID" w:bidi="id_ID"/>
        </w:rPr>
        <w:t xml:space="preserve"> (1012 KB)</w:t>
      </w:r>
      <w:r>
        <w:rPr>
          <w:lang w:val="id_ID" w:bidi="id_ID"/>
        </w:rPr>
      </w:r>
      <w:r>
        <w:rPr>
          <w:lang w:val="id_ID" w:bidi="id_ID"/>
        </w:rPr>
      </w:r>
      <w:r>
        <w:rPr>
          <w:lang w:val="id_ID" w:bidi="id_ID"/>
        </w:rPr>
      </w:r>
    </w:p>
    <w:p>
      <w:pPr/>
      <w:r>
        <w:rPr>
          <w:lang w:val="id_ID" w:bidi="id_ID"/>
        </w:rPr>
      </w:r>
    </w:p>
    <w:p>
      <w:pPr>
        <w:pStyle w:val="Heading2"/>
      </w:pPr>
      <w:r>
        <w:rPr>
          <w:lang w:val="id_ID" w:bidi="id_ID"/>
        </w:rPr>
        <w:t>Lukas 22:24–38</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Dengarkan Lukas 22:24–38 dan renungkan dalam hati. Dengarkan teks tersebut tiga kali (dalam tiga terjemahan yang berbeda, jika memungkinkan). Kemudian, diskusikan pertanyaan-pertanyaan berikut secara berkelompok.</w:t>
      </w:r>
    </w:p>
    <w:p>
      <w:pPr>
        <w:pStyle w:val="ListBullet"/>
        <w:spacing w:line="240" w:lineRule="auto"/>
        <w:ind w:left="720"/>
      </w:pPr>
      <w:r>
        <w:rPr>
          <w:lang w:val="id_ID" w:bidi="id_ID"/>
        </w:rPr>
      </w:r>
      <w:r>
        <w:rPr>
          <w:lang w:val="id_ID" w:bidi="id_ID"/>
        </w:rPr>
        <w:t xml:space="preserve">Apa yang Anda suka dalam kisah ini? </w:t>
      </w:r>
    </w:p>
    <w:p>
      <w:pPr>
        <w:pStyle w:val="ListBullet"/>
        <w:spacing w:line="240" w:lineRule="auto"/>
        <w:ind w:left="720"/>
      </w:pPr>
      <w:r>
        <w:rPr>
          <w:lang w:val="id_ID" w:bidi="id_ID"/>
        </w:rPr>
      </w:r>
      <w:r>
        <w:rPr>
          <w:lang w:val="id_ID" w:bidi="id_ID"/>
        </w:rPr>
        <w:t>Apa yang Anda tidak sukai atau pahami?</w:t>
      </w:r>
    </w:p>
    <w:p>
      <w:pPr>
        <w:pStyle w:val="ListBullet"/>
        <w:spacing w:line="240" w:lineRule="auto"/>
        <w:ind w:left="720"/>
      </w:pPr>
      <w:r>
        <w:rPr>
          <w:lang w:val="id_ID" w:bidi="id_ID"/>
        </w:rPr>
      </w:r>
      <w:r>
        <w:rPr>
          <w:lang w:val="id_ID" w:bidi="id_ID"/>
        </w:rPr>
        <w:t>Apa yang diceritakan kisah ini kepada kita tentang Yesus?</w:t>
      </w:r>
    </w:p>
    <w:p>
      <w:pPr>
        <w:pStyle w:val="ListBullet"/>
        <w:spacing w:line="240" w:lineRule="auto"/>
        <w:ind w:left="720"/>
      </w:pPr>
      <w:r>
        <w:rPr>
          <w:lang w:val="id_ID" w:bidi="id_ID"/>
        </w:rPr>
      </w:r>
      <w:r>
        <w:rPr>
          <w:lang w:val="id_ID" w:bidi="id_ID"/>
        </w:rPr>
        <w:t>Apa yang diceritakan oleh kisah ini kepada kita tentang manusia?</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satu kali dalam versi yang paling mudah dipahami.</w:t>
      </w:r>
    </w:p>
    <w:p>
      <w:pPr/>
      <w:r>
        <w:rPr>
          <w:lang w:val="id_ID" w:bidi="id_ID"/>
        </w:rPr>
      </w:r>
      <w:r>
        <w:rPr>
          <w:lang w:val="id_ID" w:bidi="id_ID"/>
        </w:rPr>
        <w:t>Pada perikop sebelumnya, Yesus mengatakan kepada para murid-Nya bahwa salah satu dari mereka akan mengkhianati Dia. Itu terjadi di tengah perjamuan Paskah. Para murid saling bertanya satu sama lain tentang siapa yang mungkin mengkhianati Yesus. Dalam perikop ini, para murid mulai berdebat tentang siapa yang harus dianggap sebagai yang terbesar. Perdebatan ini terjadi selama perjamuan Paskah.</w:t>
      </w:r>
    </w:p>
    <w:p>
      <w:pPr/>
      <w:r>
        <w:rPr>
          <w:lang w:val="id_ID" w:bidi="id_ID"/>
        </w:rPr>
      </w:r>
      <w:r>
        <w:rPr>
          <w:lang w:val="id_ID" w:bidi="id_ID"/>
        </w:rPr>
        <w:t>Para murid mulai berdebat tentang siapakah yang paling besar di antara mereka. Tetapi Yesus menjawab dan mengatakan kepada mereka bahwa di antara orang-orang bukan Yahudi, raja-raja memerintah atau mendominasi rakyat mereka sebagai tuan atau penguasa. Orang Yahudi menggunakan istilah kaum Non-Yahudi untuk merujuk pada bangsa lain di dunia. Para raja menegakkan otoritas mereka dan kemudian ingin rakyat menyebut mereka dermawan atau penolong masyarakat. Yesus mengatakan bahwa para murid tidak boleh bertindak seperti itu; sebaliknya, orang yang memiliki pangkat atau status tertinggi di antara mereka harus menjadi rendah hati seperti yang termuda atau yang memiliki pangkat terendah. Dan orang yang memerintah harus berperilaku seperti orang yang melayani.</w:t>
      </w:r>
    </w:p>
    <w:p>
      <w:pPr/>
      <w:r>
        <w:rPr>
          <w:lang w:val="id_ID" w:bidi="id_ID"/>
        </w:rPr>
      </w:r>
      <w:r>
        <w:rPr>
          <w:lang w:val="id_ID" w:bidi="id_ID"/>
        </w:rPr>
        <w:t>Berhenti di sini dan diskusikan: Kriteria apa saja yang digunakan orang untuk memilih para pemimpin dalam budaya Anda? Bagaimana orang-orang mengharapkan raja-raja atau para pemimpin untuk memperlakukan warga negara atau pengikut mereka dalam budaya Anda?</w:t>
      </w:r>
    </w:p>
    <w:p>
      <w:pPr/>
      <w:r>
        <w:rPr>
          <w:lang w:val="id_ID" w:bidi="id_ID"/>
        </w:rPr>
      </w:r>
      <w:r>
        <w:rPr>
          <w:lang w:val="id_ID" w:bidi="id_ID"/>
        </w:rPr>
        <w:t>Kemudian Yesus mengajukan pertanyaan dan menjawabnya. Yesus bertanya, ketika seseorang duduk bersandar untuk makan, dan orang lain menyajikan makanan kepadanya, siapa yang lebih penting, apakah orang yang duduk makan? Tentu saja. Dan Yesus mengatakan bahwa meskipun Ia adalah pemimpin bagi para murid, Yesus adalah seperti seorang hamba bagi para murid. Kemudian Yesus berkata kepada para murid bahwa mereka adalah orang-orang yang telah tinggal bersama-Nya selama masa ujian-Nya. Yesus pada gilirannya akan memberikan kepada para murid suatu kerajaan atau otoritas untuk memerintah manusia, sama seperti otoritas yang Allah berikan kepada Yesus. Dan ketika Yesus memerintah sebagai raja, para murid akan makan dan minum di meja Yesus dalam kerajaan-Nya. Yesus juga mengatakan bahwa para murid akan duduk di atas takhta untuk memerintah kedua belas suku Israel. Ini berarti bahwa Yesus memberikan kepada para murid otoritas untuk memerintah atas manusia. Kedua belas suku Israel merujuk kepada keturunan dari kedua belas anak Israel. Masing-masing anak Israel memiliki banyak keturunan, dan keturunan ini menjadi kelompok besar keturunan, seperti "marga" atau "suku." Suku-suku ini bersama-sama membentuk bangsa yang disebut Israel. Takhta, sebuah kursi khusus yang digunakan oleh para raja. Para murid akan duduk di meja Yesus, dan mereka akan memerintah kedua belas suku Israel. Para murid akan menggunakan otoritas mereka dalam kerajaan yang telah diberikan Allah kepada Yesus. Yesus tidak menyiratkan bahwa Ia memberikan kepada para murid suatu kerajaan yang berbeda dari kerajaan yang diberikan Bapa kepada-Nya.</w:t>
      </w:r>
    </w:p>
    <w:p>
      <w:pPr/>
      <w:r>
        <w:rPr>
          <w:lang w:val="id_ID" w:bidi="id_ID"/>
        </w:rPr>
      </w:r>
      <w:r>
        <w:rPr>
          <w:lang w:val="id_ID" w:bidi="id_ID"/>
        </w:rPr>
        <w:t>Setelah itu, Yesus memanggil Simon Petrus, "Simon, ada hal penting yang hendak Kukatakan kepadamu." Yesus menggunakan nama Simon dua kali sebagai cara untuk menekankan bahwa hal ini perlu diperhatikan. Yesus ingin Simon mengetahui bahwa Ia akan mengatakan sesuatu yang penting. Perhatikan bahwa Yesus memanggil Simon Petrus dengan nama lamanya. Di sini, Yesus ingin Simon memperhatikan perihal godaan yang akan dia alami, dengan memanggil dia menggunakan nama lamanya.</w:t>
      </w:r>
    </w:p>
    <w:p>
      <w:pPr/>
      <w:r>
        <w:rPr>
          <w:lang w:val="id_ID" w:bidi="id_ID"/>
        </w:rPr>
      </w:r>
      <w:r>
        <w:rPr>
          <w:lang w:val="id_ID" w:bidi="id_ID"/>
        </w:rPr>
        <w:t>"Iblis telah meminta untuk mengayak kamu seperti gandum." Itu berarti bahwa Iblis akan menggoda para murid untuk berhenti mempercayai Yesus. Godaan ini akan sangat kuat, seperti seorang petani yang mengguncang gandum untuk memisahkan biji gandum dari sekam atau dedak. Yesus mengatakan bahwa Ia telah berdoa bagi Simon agar iman Simon tidak runtuh, atau agar Simon tidak akan berhenti mempercayai Yesus. Sekarang Yesus kembali ke nama barunya, Petrus. Setelah Petrus kembali kepada Yesus, Yesus mengatakan bahwa Petrus harus mendorong sesama murid untuk mempercayai Yesus dengan setia. Yesus menyiratkan bahwa Simon akan berpaling darinya dalam beberapa hal, tetapi Simon akan berbalik kepada Yesus.</w:t>
      </w:r>
    </w:p>
    <w:p>
      <w:pPr/>
      <w:r>
        <w:rPr>
          <w:lang w:val="id_ID" w:bidi="id_ID"/>
        </w:rPr>
      </w:r>
      <w:r>
        <w:rPr>
          <w:lang w:val="id_ID" w:bidi="id_ID"/>
        </w:rPr>
        <w:t>Berhenti di sini dan tunjukkan gambar biji gandum dengan sekam.</w:t>
      </w:r>
    </w:p>
    <w:p>
      <w:pPr/>
      <w:r>
        <w:rPr>
          <w:lang w:val="id_ID" w:bidi="id_ID"/>
        </w:rPr>
      </w:r>
      <w:r>
        <w:rPr>
          <w:lang w:val="id_ID" w:bidi="id_ID"/>
        </w:rPr>
        <w:t>Tetapi Simon Petrus menjawab dengan tegas kepada Yesus, bahwa Yesus adalah Tuhan atau tuannya dan ia akan setia kepada Yesus bahkan jika Petrus harus masuk penjara bersama Yesus. Petrus mengatakan bahwa ia siap untuk mati bersama Yesus. Tetapi Yesus menjawab dan mengatakan kepada Petrus bahwa hari ini sebelum ayam jantan berkokok tiga kali, Petrus akan mengatakan bahwa ia tidak mengenal Yesus. Perhitungan hari Yahudi dimulai pada saat matahari terbenam, dan saat itu sudah sore hari. Ini berarti bahwa ayam jantan itu akan berkokok tiga kali pada malam hari, dan Petrus akan menyangkal Yesus sebelum ayam berkokok untuk ketiga kalinya.</w:t>
      </w:r>
    </w:p>
    <w:p>
      <w:pPr/>
      <w:r>
        <w:rPr>
          <w:lang w:val="id_ID" w:bidi="id_ID"/>
        </w:rPr>
      </w:r>
      <w:r>
        <w:rPr>
          <w:lang w:val="id_ID" w:bidi="id_ID"/>
        </w:rPr>
        <w:t>Berhenti dan tunjukkan gambar seekor ayam jantan.</w:t>
      </w:r>
    </w:p>
    <w:p>
      <w:pPr/>
      <w:r>
        <w:rPr>
          <w:lang w:val="id_ID" w:bidi="id_ID"/>
        </w:rPr>
      </w:r>
      <w:r>
        <w:rPr>
          <w:lang w:val="id_ID" w:bidi="id_ID"/>
        </w:rPr>
        <w:t>Yesus mengingatkan para murid tentang waktu sebelumnya dengan mengajukan pertanyaan kepada mereka yang jawabannya sudah Ia ketahui. Yesus bertanya kepada para murid ketika Ia mengutus mereka ke berbagai kota untuk berkhotbah tanpa membawa uang atau bekal atau tas perjalanan atau sepatu tambahan, apakah mereka kekurangan sesuatu? Para murid menjawab, "Tidak, kami tidak kekurangan apa pun." Kemudian Yesus berkata kepada para murid bahwa sekarang semuanya berbeda. Yesus mengatakan bahwa ketika para murid melakukan perjalanan, mereka harus membawa uang dan tas berisi hal-hal lain yang mungkin mereka butuhkan, dan siapa pun yang tidak memiliki pedang harus menjual jubahnya dan membeli pedang. Beberapa pakar menafsirkan bahwa Yesus berbicara dalam bentuk kata kiasan di sini. Dia mengatakan kepada mereka bahwa mereka harus siap untuk masa-masa berbahaya, penganiayaan yang akan datang. Yesus juga mengatakan bahwa apa yang ditulis para nabi dalam firman Tuhan pasti akan digenapi melalui apa yang terjadi pada diri-Nya. Inilah yang ditulis nabi itu: "Dan ia dianggap atau diperlakukan seperti seorang penjahat." Ini adalah nubuat dari Nabi Yesaya. Kemudian Yesus mengatakan bahwa sesungguhnya, hal-hal yang ditulis para nabi tentang Dia akan segera terjadi. Yesus mengatakan hal itu untuk mengingatkan para murid tentang waktu ketika Ia mengutus mereka untuk berkhotbah dan menyembuhkan. Pada saat itu, para murid tidak perlu membawa apa pun karena orang-orang menyambut mereka dan mencukupi mereka saat mereka berkhotbah tentang Yesus. Tetapi sekarang, orang-orang akan mengatakan bahwa Yesus adalah penjahat, sama seperti yang telah ditulis para nabi dalam kitab suci. Jadi Yesus memperingatkan para murid untuk mempersiapkan diri menghadapi kesulitan dan bahaya ini. Mereka menjawab Yesus, "Lihat, Tuhan, kita memiliki dua pedang." Dan Yesus berkata kepada para murid, "Jangan berbicara tentang pedang lagi." Ketika Yesus mengatakan "Cukup," Ia menggunakan suatu ungkapan yang digunakan untuk mengakhiri percakapan. Ia tidak ingin mereka berbicara tentang pedang lagi.</w:t>
      </w:r>
    </w:p>
    <w:p>
      <w:pPr/>
      <w:r>
        <w:rPr>
          <w:lang w:val="id_ID" w:bidi="id_ID"/>
        </w:rPr>
      </w:r>
      <w:r>
        <w:rPr>
          <w:lang w:val="id_ID" w:bidi="id_ID"/>
        </w:rPr>
        <w:t>Berhenti di sini dan tunjukkan gambar jubah dan pedang.</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Dengarkan kembali teks dalam versi yang paling mudah dimengerti. </w:t>
      </w:r>
    </w:p>
    <w:p>
      <w:pPr/>
      <w:r>
        <w:rPr>
          <w:lang w:val="id_ID" w:bidi="id_ID"/>
        </w:rPr>
      </w:r>
      <w:r>
        <w:rPr>
          <w:lang w:val="id_ID" w:bidi="id_ID"/>
        </w:rPr>
        <w:t>Dalam sesi ini, Anda akan membantu kelompok memeragakan kisah ini. Anda akan membantu kelompok untuk menggambarkan adegan, latar, dan karakter dalam kisah tersebut.</w:t>
      </w:r>
    </w:p>
    <w:p>
      <w:pPr/>
      <w:r>
        <w:rPr>
          <w:lang w:val="id_ID" w:bidi="id_ID"/>
        </w:rPr>
      </w:r>
      <w:r>
        <w:rPr>
          <w:lang w:val="id_ID" w:bidi="id_ID"/>
        </w:rPr>
        <w:t>Kisah ini memiliki tiga adegan.</w:t>
      </w:r>
    </w:p>
    <w:p>
      <w:pPr/>
      <w:r>
        <w:rPr>
          <w:lang w:val="id_ID" w:bidi="id_ID"/>
        </w:rPr>
      </w:r>
      <w:r>
        <w:rPr>
          <w:b/>
          <w:lang w:val="id_ID" w:bidi="id_ID"/>
        </w:rPr>
        <w:t>Adegan pertama:</w:t>
      </w:r>
      <w:r>
        <w:rPr>
          <w:lang w:val="id_ID" w:bidi="id_ID"/>
        </w:rPr>
        <w:t xml:space="preserve"> Para murid berdebat tentang siapa yang terbesar. Yesus mengatakan kepada mereka bahwa yang terbesar adalah orang yang melayani.</w:t>
      </w:r>
    </w:p>
    <w:p>
      <w:pPr/>
      <w:r>
        <w:rPr>
          <w:lang w:val="id_ID" w:bidi="id_ID"/>
        </w:rPr>
      </w:r>
      <w:r>
        <w:rPr>
          <w:b/>
          <w:lang w:val="id_ID" w:bidi="id_ID"/>
        </w:rPr>
        <w:t>Adegan kedua:</w:t>
      </w:r>
      <w:r>
        <w:rPr>
          <w:lang w:val="id_ID" w:bidi="id_ID"/>
        </w:rPr>
        <w:t xml:space="preserve"> Yesus mengatakan kepada Simon Petrus bahwa ia akan dicobai. Petrus mengatakan bahwa ia bersedia untuk mati bagi Yesus. Yesus mengatakan kepada Petrus bahwa ia akan menyangkal Yesus.</w:t>
      </w:r>
    </w:p>
    <w:p>
      <w:pPr/>
      <w:r>
        <w:rPr>
          <w:lang w:val="id_ID" w:bidi="id_ID"/>
        </w:rPr>
      </w:r>
      <w:r>
        <w:rPr>
          <w:b/>
          <w:lang w:val="id_ID" w:bidi="id_ID"/>
        </w:rPr>
        <w:t>Adegan ketiga:</w:t>
      </w:r>
      <w:r>
        <w:rPr>
          <w:lang w:val="id_ID" w:bidi="id_ID"/>
        </w:rPr>
        <w:t xml:space="preserve"> Yesus memberikan para murid petunjuk yang berbeda tentang apa yang harus mereka bawa.</w:t>
      </w:r>
    </w:p>
    <w:p>
      <w:pPr/>
      <w:r>
        <w:rPr>
          <w:lang w:val="id_ID" w:bidi="id_ID"/>
        </w:rPr>
      </w:r>
      <w:r>
        <w:rPr>
          <w:lang w:val="id_ID" w:bidi="id_ID"/>
        </w:rPr>
        <w:t>Tokoh-tokohnya antara lain</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Simon Petrus</w:t>
      </w:r>
    </w:p>
    <w:p>
      <w:pPr>
        <w:pStyle w:val="ListBullet"/>
        <w:spacing w:line="240" w:lineRule="auto"/>
        <w:ind w:left="720"/>
      </w:pPr>
      <w:r>
        <w:rPr>
          <w:lang w:val="id_ID" w:bidi="id_ID"/>
        </w:rPr>
      </w:r>
      <w:r>
        <w:rPr>
          <w:lang w:val="id_ID" w:bidi="id_ID"/>
        </w:rPr>
        <w:t>Para murid lainnya</w:t>
      </w:r>
    </w:p>
    <w:p>
      <w:pPr/>
      <w:r>
        <w:rPr>
          <w:lang w:val="id_ID" w:bidi="id_ID"/>
        </w:rPr>
      </w:r>
      <w:r>
        <w:rPr>
          <w:lang w:val="id_ID" w:bidi="id_ID"/>
        </w:rPr>
        <w:t xml:space="preserve">Dalam sesi ini, mintalah kelompok untuk membuat papan cerita, menggambar, atau menggunakan beberapa jenis alat peraga (benda-benda yang dapat Anda pindahkan seperti batu, tongkat, mainan anak-anak) untuk menggambarkan kisah dan adegan di dalamnya. </w:t>
      </w:r>
    </w:p>
    <w:p>
      <w:pPr/>
      <w:r>
        <w:rPr>
          <w:lang w:val="id_ID" w:bidi="id_ID"/>
        </w:rPr>
      </w:r>
      <w:r>
        <w:rPr>
          <w:lang w:val="id_ID" w:bidi="id_ID"/>
        </w:rPr>
        <w:t>Kisah ini dimulai pada perjamuan Paskah, tepat setelah Yesus mengatakan kepada para murid bahwa salah satu dari mereka akan mengkhianati-Nya. Mereka mungkin masih bersandar di sekitar meja, dan saat itu malam hari, setelah gelap. Ingatlah bahwa para murid berdebat tentang siapa yang harus dianggap sebagai yang terbesar di antara mereka.</w:t>
      </w:r>
    </w:p>
    <w:p>
      <w:pPr/>
      <w:r>
        <w:rPr>
          <w:lang w:val="id_ID" w:bidi="id_ID"/>
        </w:rPr>
      </w:r>
      <w:r>
        <w:rPr>
          <w:lang w:val="id_ID" w:bidi="id_ID"/>
        </w:rPr>
        <w:t>Ingatlah tanggapan Yesus kepada para murid. Yesus mengatakan bahwa di antara orang-orang non-Yahudi, raja-raja memerintah atau mendominasi rakyat mereka sebagai tuan atau penguasa. Sekarang Yesus mengatakan sesuatu yang sama dua kali sehingga orang-orang akan mengerti bagaimana para murid perlu bertindak. Ia mengatakan bahwa orang yang memiliki kedudukan tertinggi di antara mereka harus menjadi rendah hati seperti orang yang memiliki kedudukan terendah. Kemudian Yesus mengatakan sesuatu yang serupa lagi: Orang yang memerintah harus berperilaku seperti seseorang yang melayani.</w:t>
      </w:r>
    </w:p>
    <w:p>
      <w:pPr/>
      <w:r>
        <w:rPr>
          <w:lang w:val="id_ID" w:bidi="id_ID"/>
        </w:rPr>
      </w:r>
      <w:r>
        <w:rPr>
          <w:lang w:val="id_ID" w:bidi="id_ID"/>
        </w:rPr>
        <w:t>Penting untuk dicatat bagaimana Yesus menggunakan hal-hal yang sudah dikenal oleh para murid untuk mengajarkan sesuatu yang belum mereka kenal ketika Yesus berkata, "Karena ketika seseorang duduk makan dan orang lain menyajikan makanan kepadanya, siapa yang lebih penting, apakah orang yang duduk dan makan? Tentu saja orang yang duduk makan. Namun, meskipun Aku adalah pemimpinmu, Aku seperti seorang hamba bagimu." Yesus menyiratkan bahwa Ia seharusnya duduk di meja dan makan, tetapi sebaliknya Ia melayani. Yesus membuat perbedaan di sini antara apa yang menurut orang-orang semestinya Ia lakukan dan apa yang benar-benar Ia lakukan.</w:t>
      </w:r>
    </w:p>
    <w:p>
      <w:pPr/>
      <w:r>
        <w:rPr>
          <w:lang w:val="id_ID" w:bidi="id_ID"/>
        </w:rPr>
      </w:r>
      <w:r>
        <w:rPr>
          <w:lang w:val="id_ID" w:bidi="id_ID"/>
        </w:rPr>
        <w:t>Ingat, Yesus berkata kepada para murid bahwa mereka adalah orang-orang yang telah tinggal bersama-Nya selama ujian-Nya, dan Yesus pada gilirannya akan memberikan kepada mereka otoritas untuk memerintah dalam kerajaan-Nya sama seperti Tuhan yang memberikan otoritas itu kepada Yesus. Dan ketika Yesus memerintah sebagai raja, para murid akan makan dan minum di meja Yesus dalam kerajaan-Nya. Yesus juga mengatakan bahwa para murid akan duduk di atas takhta untuk memerintah kedua belas suku Israel.</w:t>
      </w:r>
    </w:p>
    <w:p>
      <w:pPr/>
      <w:r>
        <w:rPr>
          <w:lang w:val="id_ID" w:bidi="id_ID"/>
        </w:rPr>
      </w:r>
      <w:r>
        <w:rPr>
          <w:lang w:val="id_ID" w:bidi="id_ID"/>
        </w:rPr>
        <w:t>Perhatikan transisi dalam perkataan Yesus dan percakapan-Nya dengan Simon Petrus ketika Yesus berkata kepada Petrus bahwa Iblis telah meminta untuk mengayak Petrus seperti gandum. Yesus mengubah panggilan Petrus dengan nama lamanya, Simon. Tetapi Yesus telah berdoa bagi Simon Petrus sehingga iman Petrus tidak akan gugur. Dan agar setelah Petrus kembali kepada Yesus, ia dapat mendorong sesama murid untuk mempercayai Yesus dengan setia juga.</w:t>
      </w:r>
    </w:p>
    <w:p>
      <w:pPr/>
      <w:r>
        <w:rPr>
          <w:lang w:val="id_ID" w:bidi="id_ID"/>
        </w:rPr>
      </w:r>
      <w:r>
        <w:rPr>
          <w:lang w:val="id_ID" w:bidi="id_ID"/>
        </w:rPr>
        <w:t>Penting untuk diingat bahwa setelah ini, Yesus mengajukan pertanyaan yang Ia sudah tahu jawabannya. Dia bertanya, ketika Ia mengutus mereka ke berbagai kota untuk berkhotbah tanpa membawa uang, bekal, tas perjalanan, atau sepatu tambahan, apakah mereka kekurangan sesuatu apa pun? Para murid menjawab, "Tidak, kami tidak kekurangan apa pun." Kemudian Yesus berkata kepada para murid bahwa sekarang keadaannya berbeda. Yesus mengatakan bahwa ketika para murid melakukan perjalanan, mereka harus membawa uang dan tas berisi hal-hal lain yang mungkin mereka butuhkan, dan siapa pun yang tidak memiliki pedang harus menjual jubahnya dan membeli pedang. Yesus mengatakan bahwa apa yang ditulis nabi itu dalam firman Allah pasti akan digenapi melalui apa yang terjadi pada diri-Nya. Para murid menjawab Yesus, "Lihat, Tuhan, kita memiliki dua pedang." Dan Yesus berkata kepada para murid, "Jangan berbicara tentang pedang lagi." Ketika Yesus mengatakan "Cukup," Ia menggunakan suatu ungkapan yang digunakan untuk mengakhiri percakapan. Ia tidak ingin mereka berbicara tentang pedang lagi.</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Dalam sesi ini, kelompok akan memeragakan kisah tersebut.</w:t>
      </w:r>
    </w:p>
    <w:p>
      <w:pPr/>
      <w:r>
        <w:rPr>
          <w:lang w:val="id_ID" w:bidi="id_ID"/>
        </w:rPr>
      </w:r>
      <w:r>
        <w:rPr>
          <w:lang w:val="id_ID" w:bidi="id_ID"/>
        </w:rPr>
        <w:t>Kisah ini memiliki tiga adegan.</w:t>
      </w:r>
    </w:p>
    <w:p>
      <w:pPr/>
      <w:r>
        <w:rPr>
          <w:lang w:val="id_ID" w:bidi="id_ID"/>
        </w:rPr>
      </w:r>
      <w:r>
        <w:rPr>
          <w:lang w:val="id_ID" w:bidi="id_ID"/>
        </w:rPr>
        <w:t>Tokoh-tokohnya antara lain:</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Simon Petrus</w:t>
      </w:r>
    </w:p>
    <w:p>
      <w:pPr>
        <w:pStyle w:val="ListBullet"/>
        <w:spacing w:line="240" w:lineRule="auto"/>
        <w:ind w:left="720"/>
      </w:pPr>
      <w:r>
        <w:rPr>
          <w:lang w:val="id_ID" w:bidi="id_ID"/>
        </w:rPr>
      </w:r>
      <w:r>
        <w:rPr>
          <w:lang w:val="id_ID" w:bidi="id_ID"/>
        </w:rPr>
        <w:t>Para murid lainnya</w:t>
      </w:r>
    </w:p>
    <w:p>
      <w:pPr/>
      <w:r>
        <w:rPr>
          <w:lang w:val="id_ID" w:bidi="id_ID"/>
        </w:rPr>
      </w:r>
      <w:r>
        <w:rPr>
          <w:lang w:val="id_ID" w:bidi="id_ID"/>
        </w:rPr>
        <w:t>Minta tim untuk memerankan kisah ini dua kali. Mereka harus memerankannya dalam bahasa yang mereka terjemahkan. Pertama, minta mereka memerankan kisah itu tanpa berhenti. Pada saat tim memerankan kisah itu untuk kedua kali, hentikan mereka pada titik yang berbeda dalam kisah tersebut.</w:t>
      </w:r>
    </w:p>
    <w:p>
      <w:pPr/>
      <w:r>
        <w:rPr>
          <w:lang w:val="id_ID" w:bidi="id_ID"/>
        </w:rPr>
      </w:r>
      <w:r>
        <w:rPr>
          <w:lang w:val="id_ID" w:bidi="id_ID"/>
        </w:rPr>
        <w:t>Ketika tim memerankan kisah itu untuk pertama kali, perhatikan dialog, alur, plot, dan kronologi kisah tersebut. Perhatikan bagian penting atau sulit dari kisah maupun bagian yang akan diperankan dan jangan dilewati. Bantu kelompok untuk mengingat bagian dari kisah tersebut.</w:t>
      </w:r>
    </w:p>
    <w:p>
      <w:pPr/>
      <w:r>
        <w:rPr>
          <w:lang w:val="id_ID" w:bidi="id_ID"/>
        </w:rPr>
      </w:r>
      <w:r>
        <w:rPr>
          <w:lang w:val="id_ID" w:bidi="id_ID"/>
        </w:rPr>
        <w:t>Saat kelompok memeragakan kisah ini untuk kedua kalinya, hentikan mereka pada bagian tertentu.</w:t>
      </w:r>
    </w:p>
    <w:p>
      <w:pPr/>
      <w:r>
        <w:rPr>
          <w:lang w:val="id_ID" w:bidi="id_ID"/>
        </w:rPr>
      </w:r>
      <w:r>
        <w:rPr>
          <w:lang w:val="id_ID" w:bidi="id_ID"/>
        </w:rPr>
        <w:t>Para rasul mulai berdebat tentang siapakah yang paling besar di antara mereka.</w:t>
      </w:r>
    </w:p>
    <w:p>
      <w:pPr/>
      <w:r>
        <w:rPr>
          <w:lang w:val="id_ID" w:bidi="id_ID"/>
        </w:rPr>
      </w:r>
      <w:r>
        <w:rPr>
          <w:lang w:val="id_ID" w:bidi="id_ID"/>
        </w:rPr>
        <w:t xml:space="preserve">Hentikan peragaan: Tanyakan kepada para aktor yang memerankan murid-murid, ”Bagaimana perasaan kalian?” Anda mungkin mendengar, "Keinginan untuk menjadi yang terbesar." Lanjutkan peragaan. </w:t>
      </w:r>
    </w:p>
    <w:p>
      <w:pPr/>
      <w:r>
        <w:rPr>
          <w:lang w:val="id_ID" w:bidi="id_ID"/>
        </w:rPr>
      </w:r>
      <w:r>
        <w:rPr>
          <w:lang w:val="id_ID" w:bidi="id_ID"/>
        </w:rPr>
        <w:t>Tetapi Yesus menjawab dan mengatakan kepada mereka bahwa di antara orang-orang non-Yahudi, raja-raja memerintah atau mendominasi rakyat mereka sebagai tuan atau penguasa. Para raja memaksakan wewenang mereka dan ingin rakyat menyebut mereka dermawan atau penolong masyarakat. Tetapi kalian tidak boleh bertindak seperti itu; sebaliknya, orang yang memiliki posisi atau status tertinggi di antara kalian harus menjadi rendah hati seperti yang memiliki posisi terendah. Dan orang yang memerintah harus berperilaku seperti orang yang melayani.</w:t>
      </w:r>
    </w:p>
    <w:p>
      <w:pPr/>
      <w:r>
        <w:rPr>
          <w:lang w:val="id_ID" w:bidi="id_ID"/>
        </w:rPr>
      </w:r>
      <w:r>
        <w:rPr>
          <w:lang w:val="id_ID" w:bidi="id_ID"/>
        </w:rPr>
        <w:t xml:space="preserve">Hentikan peragaan: Tanyakan kepada aktor yang memerankan Yesus, ”Bagaimana perasaan Anda?” Anda mungkin mendengar, "Aku ingin meluruskan para murid." Tanyakan kepada para aktor yang memerankan para murid, "Bagaimana perasaan kalian?" Anda mungkin mendengar, "Wow! Sekarang kami lebih tahu," "Kami merasa malu karena kami masih berpikir seperti itu," "Kami ingin melakukan yang lebih baik." Lanjutkan peragaan. </w:t>
      </w:r>
    </w:p>
    <w:p>
      <w:pPr/>
      <w:r>
        <w:rPr>
          <w:lang w:val="id_ID" w:bidi="id_ID"/>
        </w:rPr>
      </w:r>
      <w:r>
        <w:rPr>
          <w:lang w:val="id_ID" w:bidi="id_ID"/>
        </w:rPr>
        <w:t>Yesus berkata, "Karena ketika seseorang duduk makan dan orang lain menyajikan makanan kepadanya, orang mana yang lebih penting? Apakah orang yang duduk makan? Tentu saja, yang lebih penting adalah orang yang duduk untuk dilayani. Namun, meskipun Aku adalah pemimpinmu, Aku menjadi seorang hamba bagimu."</w:t>
      </w:r>
    </w:p>
    <w:p>
      <w:pPr/>
      <w:r>
        <w:rPr>
          <w:lang w:val="id_ID" w:bidi="id_ID"/>
        </w:rPr>
      </w:r>
      <w:r>
        <w:rPr>
          <w:lang w:val="id_ID" w:bidi="id_ID"/>
        </w:rPr>
        <w:t xml:space="preserve">Hentikan peragaan: Tanyakan kepada aktor yang memerankan Yesus, ”Bagaimana perasaan Anda?” Anda mungkin mendengar, "Aku adalah teladan bagi para murid." Tanyakan kepada para aktor yang memerankan murid-murid, "Bagaimana perasaan kalian?" Anda mungkin mendengar, "Terkejut." Lanjutkan peragaan. </w:t>
      </w:r>
    </w:p>
    <w:p>
      <w:pPr/>
      <w:r>
        <w:rPr>
          <w:lang w:val="id_ID" w:bidi="id_ID"/>
        </w:rPr>
      </w:r>
      <w:r>
        <w:rPr>
          <w:lang w:val="id_ID" w:bidi="id_ID"/>
        </w:rPr>
        <w:t>Yesus berkata kepada para murid bahwa mereka adalah orang-orang yang telah tinggal bersama-Nya selama ujian-Nya, dan Yesus pada gilirannya akan memberikan kepada para murid suatu kerajaan atau otoritas untuk memerintah manusia sama seperti otoritas yang Allah berikan kepada Yesus. Dan ketika Yesus memerintah sebagai raja, para murid akan makan dan minum di meja Yesus dalam kerajaan-Nya. Yesus juga mengatakan bahwa para murid akan duduk di atas takhta untuk memerintah kedua belas suku Israel.</w:t>
      </w:r>
    </w:p>
    <w:p>
      <w:pPr/>
      <w:r>
        <w:rPr>
          <w:lang w:val="id_ID" w:bidi="id_ID"/>
        </w:rPr>
      </w:r>
      <w:r>
        <w:rPr>
          <w:lang w:val="id_ID" w:bidi="id_ID"/>
        </w:rPr>
        <w:t xml:space="preserve">Hentikan peragaan: Tanyakan kepada aktor yang memerankan Yesus, ”Bagaimana perasaan Anda?” Anda mungkin mendengar, "Aku berbahagia," "Aku lega akhirnya mengatakan kepada para murid-Ku rahasia ini," "Aku merasa berbelas kasihan kepada para murid-Ku." Tanyakan kepada para aktor yang memerankan para murid, "Bagaimana perasaan kalian?" Anda mungkin mendengar, "Kami bersemangat!" Lanjutkan peragaan. </w:t>
      </w:r>
    </w:p>
    <w:p>
      <w:pPr/>
      <w:r>
        <w:rPr>
          <w:lang w:val="id_ID" w:bidi="id_ID"/>
        </w:rPr>
      </w:r>
      <w:r>
        <w:rPr>
          <w:lang w:val="id_ID" w:bidi="id_ID"/>
        </w:rPr>
        <w:t>Setelah itu, Yesus memanggil Simon Petrus, "Simon, ada hal penting yang mau Kukatakan kepadamu." Iblis telah meminta untuk mengayak kamu seperti gandum, tetapi Aku telah berdoa untukmu, Simon, agar imanmu tidak akan gugur. Dan setelah engkau berbalik kepada-Ku, doronglah sesamamu para murid untuk mempercayai-Ku dengan setia. Tetapi Simon menjawab, "Engkau adalah Tuhanku. Aku akan setia kepada-Mu, bahkan jika Aku harus masuk penjara bersama-Mu. Aku bahkan siap untuk mati bersama-Mu." Tetapi Yesus menjawab Petrus, "Aku berkata kepadamu, hari ini sebelum ayam jantan berkokok, tiga kali kamu akan mengatakan bahwa kamu tidak mengenal Aku."</w:t>
      </w:r>
    </w:p>
    <w:p>
      <w:pPr/>
      <w:r>
        <w:rPr>
          <w:lang w:val="id_ID" w:bidi="id_ID"/>
        </w:rPr>
      </w:r>
      <w:r>
        <w:rPr>
          <w:lang w:val="id_ID" w:bidi="id_ID"/>
        </w:rPr>
        <w:t xml:space="preserve">Hentikan peragaan: Tanyakan kepada aktor yang memerankan Yesus, ”Bagaimana perasaan Anda?” Anda mungkin mendengar, "Sedih," atau "Khawatir" tentang iman Simon. Ia akan melalui beberapa ujian," "Yakin bahwa ujian iman Simon akan membuatnya menjadi murid yang lebih kuat di kemudian hari." Tanyakan kepada aktor yang memerankan Petrus, "Bagaimana perasaan Anda?" Anda mungkin mendengar, "Aku bertekad untuk setia kepada Yesus," "Aku akan membuktikan kesetiaanku kepada Yesus," "Aku mengasihi Yesus." Lanjutkan peragaan. </w:t>
      </w:r>
    </w:p>
    <w:p>
      <w:pPr/>
      <w:r>
        <w:rPr>
          <w:lang w:val="id_ID" w:bidi="id_ID"/>
        </w:rPr>
      </w:r>
      <w:r>
        <w:rPr>
          <w:lang w:val="id_ID" w:bidi="id_ID"/>
        </w:rPr>
        <w:t>Setelah ini, Yesus berkata kepada para murid, "Ketika Aku mengutus kamu ke berbagai kota untuk berkhotbah tanpa membawa uang atau bekal atau tas perjalanan atau sepatu tambahan, apakah kamu kekurangan sesuatu?" Para rasul mengatakan "Tidak, kami tidak kekurangan apa pun." Kemudian Yesus berkata kepada mereka, "Tetapi sekarang keadaannya berbeda. Ketika kamu pergi, bawalah uang dan tas berisi barang-barang lain yang mungkin kamu perlukan, dan siapa pun yang tidak memiliki pedang harus menjual jubahnya dan membeli pedang. Sebab Aku berkata kepadamu, apa yang ditulis para nabi dalam firman Allah pasti akan digenapi melalui apa yang terjadi pada diri-Ku. Nabi itu menulis, "Dan ia dianggap atau diperlakukan seperti seorang penjahat." Sungguh, hal-hal yang ditulis para nabi tentang Aku akan segera terjadi." Kemudian para murid menjawab Yesus, "Lihat, Tuhan, kita memiliki dua pedang." Dan Yesus berkata kepada para murid, "Jangan berbicara tentang pedang lagi."</w:t>
      </w:r>
    </w:p>
    <w:p>
      <w:pPr/>
      <w:r>
        <w:rPr>
          <w:lang w:val="id_ID" w:bidi="id_ID"/>
        </w:rPr>
      </w:r>
      <w:r>
        <w:rPr>
          <w:lang w:val="id_ID" w:bidi="id_ID"/>
        </w:rPr>
        <w:t>Hentikan peragaan: Tanyakan kepada aktor yang memerankan Yesus, ”Bagaimana perasaan Anda?” Anda mungkin mendengar, "Aku siap menghadapi penggenapan nubuat itu," "Aku senang untuk memenuhi tujuan-Ku," "Waktu-Ku sudah dekat." Tanyakan kepada para aktor yang memerankan para murid, "Bagaimana perasaan kalian?" Anda mungkin mendengar, "Kami masih bertanya-tanya tentang perkataan Yesus," "Kami khawatir tentang apa yang mungkin terjadi pada Yesus," "Kami bersedia membela Yesus sampai akhir."</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Para </w:t>
      </w:r>
      <w:r>
        <w:rPr>
          <w:b/>
          <w:lang w:val="id_ID" w:bidi="id_ID"/>
        </w:rPr>
        <w:t>murid</w:t>
      </w:r>
      <w:r>
        <w:rPr>
          <w:lang w:val="id_ID" w:bidi="id_ID"/>
        </w:rPr>
        <w:t xml:space="preserve"> mulai berdebat tentang siapakah yang paling besar di antara mereka. Tetapi Yesus menjawab dan mengatakan kepada mereka bahwa di antara orang-orang </w:t>
      </w:r>
      <w:r>
        <w:rPr>
          <w:b/>
          <w:lang w:val="id_ID" w:bidi="id_ID"/>
        </w:rPr>
        <w:t>non-Yahudi</w:t>
      </w:r>
      <w:r>
        <w:rPr>
          <w:lang w:val="id_ID" w:bidi="id_ID"/>
        </w:rPr>
        <w:t xml:space="preserve">, raja-raja memerintah atau mendominasi rakyat mereka sebagai tuan atau penguasa. Para murid tidak disebutkan namanya dalam perikop ini; namun, jika Anda perlu mengatakan murid setiap saat untuk menunjukkan kepada siapa Yesus sedang berbicara, maka Anda harus ingat untuk menggunakan kata yang sama untuk murid seperti yang telah Anda lakukan sebelumnya, dan lihat Daftar Kata Utama jika diperlukan untuk definisi lengkap tentang </w:t>
      </w:r>
      <w:hyperlink r:id="rId171">
        <w:r>
          <w:rPr>
            <w:lang w:val="id_ID" w:bidi="id_ID"/>
          </w:rPr>
          <w:rPr>
            <w:color w:val="0000EE"/>
            <w:u w:val="single"/>
          </w:rPr>
          <w:t>murid</w:t>
        </w:r>
      </w:hyperlink>
      <w:r>
        <w:rPr>
          <w:lang w:val="id_ID" w:bidi="id_ID"/>
        </w:rPr>
        <w:t xml:space="preserve">. Orang Yahudi menggunakan istilah kaum non-Yahudi untuk merujuk pada bangsa lain di dunia. Gunakan kata yang sama untuk non-Yahudi seperti yang telah Anda gunakan sebelumnya. Untuk informasi lebih lanjut tentang </w:t>
      </w:r>
      <w:hyperlink r:id="rId504">
        <w:r>
          <w:rPr>
            <w:lang w:val="id_ID" w:bidi="id_ID"/>
          </w:rPr>
          <w:rPr>
            <w:color w:val="0000EE"/>
            <w:u w:val="single"/>
          </w:rPr>
          <w:t>non-Yahudi</w:t>
        </w:r>
      </w:hyperlink>
      <w:r>
        <w:rPr>
          <w:lang w:val="id_ID" w:bidi="id_ID"/>
        </w:rPr>
        <w:t xml:space="preserve">, lihat Daftar Kata Utama. </w:t>
      </w:r>
    </w:p>
    <w:p>
      <w:pPr/>
      <w:r>
        <w:rPr>
          <w:lang w:val="id_ID" w:bidi="id_ID"/>
        </w:rPr>
      </w:r>
      <w:r>
        <w:rPr>
          <w:lang w:val="id_ID" w:bidi="id_ID"/>
        </w:rPr>
        <w:t xml:space="preserve">Yesus melanjutkan dan berkata, "Karena ketika seseorang duduk makan dan orang lain menyajikan makanan kepadanya, orang mana yang lebih penting; apakah orang yang duduk makan? Tentu saja. Namun, meskipun Aku adalah pemimpinmu, Aku menjadi seorang hamba </w:t>
      </w:r>
      <w:r>
        <w:rPr>
          <w:b/>
          <w:lang w:val="id_ID" w:bidi="id_ID"/>
        </w:rPr>
        <w:t>bagimu</w:t>
      </w:r>
      <w:r>
        <w:rPr>
          <w:lang w:val="id_ID" w:bidi="id_ID"/>
        </w:rPr>
        <w:t xml:space="preserve">." Seorang hamba adalah seseorang yang dibayar oleh orang lain untuk melayani mereka. Gunakan kata yang sama untuk hamba seperti yang telah Anda gunakan sebelumnya. </w:t>
      </w:r>
      <w:hyperlink r:id="rId229">
        <w:r>
          <w:rPr>
            <w:lang w:val="id_ID" w:bidi="id_ID"/>
          </w:rPr>
          <w:rPr>
            <w:color w:val="0000EE"/>
            <w:u w:val="single"/>
          </w:rPr>
          <w:t>Hamba</w:t>
        </w:r>
      </w:hyperlink>
      <w:r>
        <w:rPr>
          <w:lang w:val="id_ID" w:bidi="id_ID"/>
        </w:rPr>
        <w:t xml:space="preserve"> terdapat di Daftar Kata Utama. </w:t>
      </w:r>
    </w:p>
    <w:p>
      <w:pPr/>
      <w:r>
        <w:rPr>
          <w:lang w:val="id_ID" w:bidi="id_ID"/>
        </w:rPr>
      </w:r>
      <w:r>
        <w:rPr>
          <w:lang w:val="id_ID" w:bidi="id_ID"/>
        </w:rPr>
        <w:t xml:space="preserve">Yesus berkata kepada para rasul bahwa mereka adalah orang-orang yang telah tinggal bersama-Nya selama ujian-Nya, dan Yesus pada gilirannya akan memberikan kepada para rasul suatu </w:t>
      </w:r>
      <w:r>
        <w:rPr>
          <w:b/>
          <w:lang w:val="id_ID" w:bidi="id_ID"/>
        </w:rPr>
        <w:t>kerajaan</w:t>
      </w:r>
      <w:r>
        <w:rPr>
          <w:lang w:val="id_ID" w:bidi="id_ID"/>
        </w:rPr>
        <w:t xml:space="preserve"> atau otoritas untuk memerintah manusia sama seperti Allah memberikan otoritas itu kepada Yesus. Gunakan kata yang sama untuk kerajaan seperti yang telah Anda gunakan sebelumnya. </w:t>
      </w:r>
      <w:hyperlink r:id="rId251">
        <w:r>
          <w:rPr>
            <w:lang w:val="id_ID" w:bidi="id_ID"/>
          </w:rPr>
          <w:rPr>
            <w:color w:val="0000EE"/>
            <w:u w:val="single"/>
          </w:rPr>
          <w:t>Kerajaan</w:t>
        </w:r>
      </w:hyperlink>
      <w:r>
        <w:rPr>
          <w:lang w:val="id_ID" w:bidi="id_ID"/>
        </w:rPr>
        <w:t xml:space="preserve"> terdapat di Daftar Kata Utama. </w:t>
      </w:r>
    </w:p>
    <w:p>
      <w:pPr/>
      <w:r>
        <w:rPr>
          <w:lang w:val="id_ID" w:bidi="id_ID"/>
        </w:rPr>
      </w:r>
      <w:r>
        <w:rPr>
          <w:lang w:val="id_ID" w:bidi="id_ID"/>
        </w:rPr>
        <w:t xml:space="preserve">Kemudian Yesus berkata kepada mereka, "Tetapi sekarang berbeda, ketika kamu pergi, bawalah uang dan tas berisi hal-hal lain yang mungkin kamu butuhkan, dan siapa pun yang tidak memiliki </w:t>
      </w:r>
      <w:r>
        <w:rPr>
          <w:b/>
          <w:lang w:val="id_ID" w:bidi="id_ID"/>
        </w:rPr>
        <w:t>pedang</w:t>
      </w:r>
      <w:r>
        <w:rPr>
          <w:lang w:val="id_ID" w:bidi="id_ID"/>
        </w:rPr>
        <w:t xml:space="preserve"> harus menjual </w:t>
      </w:r>
      <w:r>
        <w:rPr>
          <w:b/>
          <w:lang w:val="id_ID" w:bidi="id_ID"/>
        </w:rPr>
        <w:t>jubahnya</w:t>
      </w:r>
      <w:r>
        <w:rPr>
          <w:lang w:val="id_ID" w:bidi="id_ID"/>
        </w:rPr>
        <w:t xml:space="preserve"> dan membeli pedang." </w:t>
      </w:r>
      <w:r>
        <w:rPr>
          <w:b/>
          <w:lang w:val="id_ID" w:bidi="id_ID"/>
        </w:rPr>
        <w:t>Pedang</w:t>
      </w:r>
      <w:r>
        <w:rPr>
          <w:lang w:val="id_ID" w:bidi="id_ID"/>
        </w:rPr>
        <w:t xml:space="preserve"> adalah senjata utama yang digunakan para prajurit selama abad pertama. Gunakan kata yang sama untuk pedang seperti yang telah Anda gunakan sebelumnya.</w:t>
      </w:r>
    </w:p>
    <w:p>
      <w:pPr/>
      <w:r>
        <w:rPr>
          <w:lang w:val="id_ID" w:bidi="id_ID"/>
        </w:rPr>
      </w:r>
      <w:r>
        <w:rPr>
          <w:lang w:val="id_ID" w:bidi="id_ID"/>
        </w:rPr>
        <w:t>Berhenti dan tunjukkan gambar sebuah pedang.</w:t>
      </w:r>
    </w:p>
    <w:p>
      <w:pPr/>
      <w:r>
        <w:rPr>
          <w:lang w:val="id_ID" w:bidi="id_ID"/>
        </w:rPr>
      </w:r>
      <w:r>
        <w:rPr>
          <w:b/>
          <w:lang w:val="id_ID" w:bidi="id_ID"/>
        </w:rPr>
        <w:t>Jubah</w:t>
      </w:r>
      <w:r>
        <w:rPr>
          <w:lang w:val="id_ID" w:bidi="id_ID"/>
        </w:rPr>
        <w:t xml:space="preserve"> adalah mantel atau baju panjang yang digunakan orang untuk menghangatkan tubuh. Itu adalah pakaian penting yang dibutuhkan orang-orang selama musim dingin. Gunakan kata yang sama untuk jubah seperti yang telah Anda gunakan sebelumnya. </w:t>
      </w:r>
      <w:hyperlink r:id="rId290">
        <w:r>
          <w:rPr>
            <w:lang w:val="id_ID" w:bidi="id_ID"/>
          </w:rPr>
          <w:rPr>
            <w:color w:val="0000EE"/>
            <w:u w:val="single"/>
          </w:rPr>
          <w:t>Jubah</w:t>
        </w:r>
      </w:hyperlink>
      <w:r>
        <w:rPr>
          <w:lang w:val="id_ID" w:bidi="id_ID"/>
        </w:rPr>
        <w:t xml:space="preserve"> terdapat di Daftar Kata Utama. </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versi rekaman dari perikop ini dalam terjemahan yang paling mudah dimengerti.</w:t>
      </w:r>
    </w:p>
    <w:p>
      <w:pPr/>
      <w:r>
        <w:rPr>
          <w:lang w:val="id_ID" w:bidi="id_ID"/>
        </w:rPr>
      </w:r>
      <w:r>
        <w:rPr>
          <w:lang w:val="id_ID" w:bidi="id_ID"/>
        </w:rPr>
        <w:t>Dalam sesi ini, ceritakan kembali perikop itu, secara berkelompok, dalam bahasa sendiri.</w:t>
      </w:r>
    </w:p>
    <w:p>
      <w:pPr/>
      <w:r>
        <w:rPr>
          <w:lang w:val="id_ID" w:bidi="id_ID"/>
        </w:rPr>
      </w:r>
      <w:r>
        <w:rPr>
          <w:lang w:val="id_ID" w:bidi="id_ID"/>
        </w:rPr>
        <w:t>Pertama, seluruh kelompok harus berlatih menceritakan perikop itu dalam bahasa sendiri. Ingatlah untuk menyertakan hal-hal yang sudah ditentukan dalam tahap-tahap sebelumnya, seperti kronologi, kata, frasa, emosi, atau apa pun yang sudah dibahas.</w:t>
      </w:r>
    </w:p>
    <w:p>
      <w:pPr/>
      <w:r>
        <w:rPr>
          <w:lang w:val="id_ID" w:bidi="id_ID"/>
        </w:rPr>
      </w:r>
      <w:r>
        <w:rPr>
          <w:lang w:val="id_ID" w:bidi="id_ID"/>
        </w:rPr>
        <w:t xml:space="preserve">Satu anggota harus mengucapkan beberapa kalimat dari perikop itu dan berhenti sebentar. Anggota kelompok lain harus mengucapkan kalimat selanjutnya dari perikop itu tersebut dan berhenti sejenak. Lakukan ini sampai kelompok telah menceritakan kembali seluruh teks. Anggota-anggota kelompok dapat saling memperbaiki dalam tahap ini. </w:t>
      </w:r>
    </w:p>
    <w:p>
      <w:pPr/>
      <w:r>
        <w:rPr>
          <w:lang w:val="id_ID" w:bidi="id_ID"/>
        </w:rPr>
      </w:r>
      <w:r>
        <w:rPr>
          <w:lang w:val="id_ID" w:bidi="id_ID"/>
        </w:rPr>
        <w:t>Hentikan sejenak audio ini di sini.</w:t>
      </w:r>
    </w:p>
    <w:p>
      <w:pPr/>
      <w:r>
        <w:rPr>
          <w:lang w:val="id_ID" w:bidi="id_ID"/>
        </w:rPr>
      </w:r>
      <w:r>
        <w:rPr>
          <w:lang w:val="id_ID" w:bidi="id_ID"/>
        </w:rPr>
        <w:t>Selanjutnya, setiap anggota kelompok harus menceritakan seluruh teks tersebut tanpa interupsi setidaknya satu kali. Seorang anggota kelompok dapat menggunakan benda apa saja, gerakan, atau papan cerita untuk membantu mereka mengingat teks tersebut.</w:t>
      </w:r>
    </w:p>
    <w:p>
      <w:pPr/>
      <w:r>
        <w:rPr>
          <w:lang w:val="id_ID" w:bidi="id_ID"/>
        </w:rPr>
      </w:r>
      <w:r>
        <w:rPr>
          <w:lang w:val="id_ID" w:bidi="id_ID"/>
        </w:rPr>
        <w:t>Hentikan sejenak audio ini di sini.</w:t>
      </w:r>
    </w:p>
    <w:p>
      <w:pPr/>
      <w:r>
        <w:rPr>
          <w:lang w:val="id_ID" w:bidi="id_ID"/>
        </w:rPr>
      </w:r>
      <w:r>
        <w:rPr>
          <w:lang w:val="id_ID" w:bidi="id_ID"/>
        </w:rPr>
        <w:t xml:space="preserve">Selanjutnya, kelompok dapat memutuskan versi siapa dari teks tersebut yang Anda paling sukai. Anda mungkin memutuskan untuk menyukai cara bercerita seorang anggota kelompok untuk suatu adegan, tetapi menyukai cara anggota kelompok lain menceritakan adegan lainnya. </w:t>
      </w:r>
    </w:p>
    <w:p>
      <w:pPr/>
      <w:r>
        <w:rPr>
          <w:lang w:val="id_ID" w:bidi="id_ID"/>
        </w:rPr>
      </w:r>
      <w:r>
        <w:rPr>
          <w:lang w:val="id_ID" w:bidi="id_ID"/>
        </w:rPr>
        <w:t>Hentikan sejenak audio ini di sini.</w:t>
      </w:r>
    </w:p>
    <w:p>
      <w:pPr/>
      <w:r>
        <w:rPr>
          <w:lang w:val="id_ID" w:bidi="id_ID"/>
        </w:rPr>
      </w:r>
      <w:r>
        <w:rPr>
          <w:lang w:val="id_ID" w:bidi="id_ID"/>
        </w:rPr>
        <w:t>Akhirnya, kelompok dapat menyusun versi akhir dari perikop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Lukas 22:24–38</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609">
        <w:r>
          <w:rPr>
            <w:lang w:val="id_ID" w:bidi="id_ID"/>
          </w:rPr>
          <w:rPr>
            <w:color w:val="0000EE"/>
            <w:u w:val="single"/>
          </w:rPr>
          <w:t>Dengar dan Renungkan</w:t>
        </w:r>
      </w:hyperlink>
      <w:r>
        <w:rPr>
          <w:lang w:val="id_ID" w:bidi="id_ID"/>
        </w:rPr>
        <w:t xml:space="preserve"> (802 KB)</w:t>
      </w:r>
      <w:r>
        <w:rPr>
          <w:lang w:val="id_ID" w:bidi="id_ID"/>
        </w:rPr>
      </w:r>
    </w:p>
    <w:p>
      <w:pPr>
        <w:pStyle w:val="ListBullet"/>
        <w:spacing w:line="240" w:lineRule="auto"/>
        <w:ind w:left="720"/>
      </w:pPr>
      <w:r>
        <w:rPr>
          <w:lang w:val="id_ID" w:bidi="id_ID"/>
        </w:rPr>
      </w:r>
      <w:hyperlink r:id="rId610">
        <w:r>
          <w:rPr>
            <w:lang w:val="id_ID" w:bidi="id_ID"/>
          </w:rPr>
          <w:rPr>
            <w:color w:val="0000EE"/>
            <w:u w:val="single"/>
          </w:rPr>
          <w:t>Menyiapkan Panggung</w:t>
        </w:r>
      </w:hyperlink>
      <w:r>
        <w:rPr>
          <w:lang w:val="id_ID" w:bidi="id_ID"/>
        </w:rPr>
        <w:t xml:space="preserve"> (8.1 MB)</w:t>
      </w:r>
      <w:r>
        <w:rPr>
          <w:lang w:val="id_ID" w:bidi="id_ID"/>
        </w:rPr>
      </w:r>
    </w:p>
    <w:p>
      <w:pPr>
        <w:pStyle w:val="ListBullet"/>
        <w:spacing w:line="240" w:lineRule="auto"/>
        <w:ind w:left="720"/>
      </w:pPr>
      <w:r>
        <w:rPr>
          <w:lang w:val="id_ID" w:bidi="id_ID"/>
        </w:rPr>
      </w:r>
      <w:hyperlink r:id="rId611">
        <w:r>
          <w:rPr>
            <w:lang w:val="id_ID" w:bidi="id_ID"/>
          </w:rPr>
          <w:rPr>
            <w:color w:val="0000EE"/>
            <w:u w:val="single"/>
          </w:rPr>
          <w:t>Menjelaskan Adegan</w:t>
        </w:r>
      </w:hyperlink>
      <w:r>
        <w:rPr>
          <w:lang w:val="id_ID" w:bidi="id_ID"/>
        </w:rPr>
        <w:t xml:space="preserve"> (5.5 MB)</w:t>
      </w:r>
      <w:r>
        <w:rPr>
          <w:lang w:val="id_ID" w:bidi="id_ID"/>
        </w:rPr>
      </w:r>
    </w:p>
    <w:p>
      <w:pPr>
        <w:pStyle w:val="ListBullet"/>
        <w:spacing w:line="240" w:lineRule="auto"/>
        <w:ind w:left="720"/>
      </w:pPr>
      <w:r>
        <w:rPr>
          <w:lang w:val="id_ID" w:bidi="id_ID"/>
        </w:rPr>
      </w:r>
      <w:hyperlink r:id="rId612">
        <w:r>
          <w:rPr>
            <w:lang w:val="id_ID" w:bidi="id_ID"/>
          </w:rPr>
          <w:rPr>
            <w:color w:val="0000EE"/>
            <w:u w:val="single"/>
          </w:rPr>
          <w:t>Memperagakan Bacaan</w:t>
        </w:r>
      </w:hyperlink>
      <w:r>
        <w:rPr>
          <w:lang w:val="id_ID" w:bidi="id_ID"/>
        </w:rPr>
        <w:t xml:space="preserve"> (7.1 MB)</w:t>
      </w:r>
      <w:r>
        <w:rPr>
          <w:lang w:val="id_ID" w:bidi="id_ID"/>
        </w:rPr>
      </w:r>
    </w:p>
    <w:p>
      <w:pPr>
        <w:pStyle w:val="ListBullet"/>
        <w:spacing w:line="240" w:lineRule="auto"/>
        <w:ind w:left="720"/>
      </w:pPr>
      <w:r>
        <w:rPr>
          <w:lang w:val="id_ID" w:bidi="id_ID"/>
        </w:rPr>
      </w:r>
      <w:hyperlink r:id="rId613">
        <w:r>
          <w:rPr>
            <w:lang w:val="id_ID" w:bidi="id_ID"/>
          </w:rPr>
          <w:rPr>
            <w:color w:val="0000EE"/>
            <w:u w:val="single"/>
          </w:rPr>
          <w:t>Melengkapi yang Kurang</w:t>
        </w:r>
      </w:hyperlink>
      <w:r>
        <w:rPr>
          <w:lang w:val="id_ID" w:bidi="id_ID"/>
        </w:rPr>
        <w:t xml:space="preserve"> (2.8 MB)</w:t>
      </w:r>
      <w:r>
        <w:rPr>
          <w:lang w:val="id_ID" w:bidi="id_ID"/>
        </w:rPr>
      </w:r>
    </w:p>
    <w:p>
      <w:pPr>
        <w:pStyle w:val="ListBullet"/>
        <w:spacing w:line="240" w:lineRule="auto"/>
        <w:ind w:left="720"/>
      </w:pPr>
      <w:r>
        <w:rPr>
          <w:lang w:val="id_ID" w:bidi="id_ID"/>
        </w:rPr>
      </w:r>
      <w:hyperlink r:id="rId614">
        <w:r>
          <w:rPr>
            <w:lang w:val="id_ID" w:bidi="id_ID"/>
          </w:rPr>
          <w:rPr>
            <w:color w:val="0000EE"/>
            <w:u w:val="single"/>
          </w:rPr>
          <w:t>Menyampaikan Firman Tuhan</w:t>
        </w:r>
      </w:hyperlink>
      <w:r>
        <w:rPr>
          <w:lang w:val="id_ID" w:bidi="id_ID"/>
        </w:rPr>
        <w:t xml:space="preserve"> (2.2 MB)</w:t>
      </w:r>
      <w:r>
        <w:rPr>
          <w:lang w:val="id_ID" w:bidi="id_ID"/>
        </w:rPr>
      </w:r>
      <w:r>
        <w:rPr>
          <w:lang w:val="id_ID" w:bidi="id_ID"/>
        </w:rPr>
      </w:r>
      <w:r>
        <w:rPr>
          <w:lang w:val="id_ID" w:bidi="id_ID"/>
        </w:rPr>
      </w:r>
    </w:p>
    <w:p>
      <w:pPr/>
      <w:r>
        <w:rPr>
          <w:lang w:val="id_ID" w:bidi="id_ID"/>
        </w:rPr>
      </w:r>
    </w:p>
    <w:p>
      <w:pPr>
        <w:pStyle w:val="Heading2"/>
      </w:pPr>
      <w:r>
        <w:rPr>
          <w:lang w:val="id_ID" w:bidi="id_ID"/>
        </w:rPr>
        <w:t>Lukas 22:39–46</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Dengarkan Lukas 22:39–46 dan ingat-ingat. Dengarkan teks tersebut tiga kali (dalam tiga terjemahan yang berbeda, jika memungkinkan). Kemudian, diskusikan pertanyaan-pertanyaan berikut secara berkelompok.</w:t>
      </w:r>
    </w:p>
    <w:p>
      <w:pPr>
        <w:pStyle w:val="ListBullet"/>
        <w:spacing w:line="240" w:lineRule="auto"/>
        <w:ind w:left="720"/>
      </w:pPr>
      <w:r>
        <w:rPr>
          <w:lang w:val="id_ID" w:bidi="id_ID"/>
        </w:rPr>
      </w:r>
      <w:r>
        <w:rPr>
          <w:lang w:val="id_ID" w:bidi="id_ID"/>
        </w:rPr>
        <w:t xml:space="preserve">Apa yang Anda suka dalam kisah ini? </w:t>
      </w:r>
    </w:p>
    <w:p>
      <w:pPr>
        <w:pStyle w:val="ListBullet"/>
        <w:spacing w:line="240" w:lineRule="auto"/>
        <w:ind w:left="720"/>
      </w:pPr>
      <w:r>
        <w:rPr>
          <w:lang w:val="id_ID" w:bidi="id_ID"/>
        </w:rPr>
      </w:r>
      <w:r>
        <w:rPr>
          <w:lang w:val="id_ID" w:bidi="id_ID"/>
        </w:rPr>
        <w:t>Apa yang Anda tidak sukai atau pahami?</w:t>
      </w:r>
    </w:p>
    <w:p>
      <w:pPr>
        <w:pStyle w:val="ListBullet"/>
        <w:spacing w:line="240" w:lineRule="auto"/>
        <w:ind w:left="720"/>
      </w:pPr>
      <w:r>
        <w:rPr>
          <w:lang w:val="id_ID" w:bidi="id_ID"/>
        </w:rPr>
      </w:r>
      <w:r>
        <w:rPr>
          <w:lang w:val="id_ID" w:bidi="id_ID"/>
        </w:rPr>
        <w:t>Apa yang diceritakan kisah ini kepada kita tentang Yesus?</w:t>
      </w:r>
    </w:p>
    <w:p>
      <w:pPr>
        <w:pStyle w:val="ListBullet"/>
        <w:spacing w:line="240" w:lineRule="auto"/>
        <w:ind w:left="720"/>
      </w:pPr>
      <w:r>
        <w:rPr>
          <w:lang w:val="id_ID" w:bidi="id_ID"/>
        </w:rPr>
      </w:r>
      <w:r>
        <w:rPr>
          <w:lang w:val="id_ID" w:bidi="id_ID"/>
        </w:rPr>
        <w:t>Apa yang diceritakan oleh kisah ini kepada kita tentang manusia?</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dalam versi yang paling mudah dipahami.</w:t>
      </w:r>
    </w:p>
    <w:p>
      <w:pPr/>
      <w:r>
        <w:rPr>
          <w:lang w:val="id_ID" w:bidi="id_ID"/>
        </w:rPr>
      </w:r>
      <w:r>
        <w:rPr>
          <w:lang w:val="id_ID" w:bidi="id_ID"/>
        </w:rPr>
        <w:t>Dalam perikop sebelumnya, para murid berdebat tentang siapa yang patut dianggap sebagai yang terbesar di antara mereka. Yudas tidak berada di antara kelompok itu karena ia pergi selama perjamuan. Kemudian Yesus mengajar para rasul tentang menjadi pemimpin yang bagaimana mereka seharusnya. Setelah Paskah, Yesus meninggalkan Yerusalem dan kembali ke Bukit Zaitun bersama para murid-Nya.</w:t>
      </w:r>
    </w:p>
    <w:p>
      <w:pPr/>
      <w:r>
        <w:rPr>
          <w:lang w:val="id_ID" w:bidi="id_ID"/>
        </w:rPr>
      </w:r>
      <w:r>
        <w:rPr>
          <w:lang w:val="id_ID" w:bidi="id_ID"/>
        </w:rPr>
        <w:t>Yesus pergi keluar dari kota seperti biasanya ke Bukit Zaitun. Bukit Zaitun adalah sebuah bukit atau gunung di sisi timur Yerusalem. Banyak pohon zaitun tumbuh di sana. Para murid pergi bersama-Nya dan ketika mereka tiba di Bukit Zaitun, Yesus berkata kepada para murid, "Berdoalah agar kamu tidak jatuh ke dalam pencobaan, atau agar kamu dapat melawan pencobaan." Pencobaan mengacu kepada sesuatu yang menyebabkan seseorang ingin berbuat dosa atau melakukan kesalahan. Di sini Yesus menyiratkan bahwa mereka harus gigih, atau tidak berhenti berdoa. Yesus tidak mengatakan kepada para murid untuk berdoa hanya sekali. Anda ingat dari perikop sebelumnya bahwa Yesus mengatakan sebuah perumpamaan tentang janda yang tidak menyerah untuk meminta apa yang ia inginkan.</w:t>
      </w:r>
    </w:p>
    <w:p>
      <w:pPr/>
      <w:r>
        <w:rPr>
          <w:lang w:val="id_ID" w:bidi="id_ID"/>
        </w:rPr>
      </w:r>
      <w:r>
        <w:rPr>
          <w:lang w:val="id_ID" w:bidi="id_ID"/>
        </w:rPr>
        <w:t>Berhenti di sini dan tunjukkan peta yang menunjukkan jarak dari Yerusalem ke Bukit Zaitun. Juga tunjukkan gambar Bukit Zaitun dan pohon zaitun.</w:t>
      </w:r>
    </w:p>
    <w:p>
      <w:pPr/>
      <w:r>
        <w:rPr>
          <w:lang w:val="id_ID" w:bidi="id_ID"/>
        </w:rPr>
      </w:r>
      <w:r>
        <w:rPr>
          <w:lang w:val="id_ID" w:bidi="id_ID"/>
        </w:rPr>
        <w:t>Kemudian Yesus pergi menjauh dari para murid, kira-kira selemparan batu jauhnya. Ini adalah satu ungkapan yang berarti Yesus pergi menjauh dari para rasul sejauh seseorang dapat melemparkan batu, atau jarak pendek. Tidak ada seorang pun yang benar-benar melemparkan batu. Yesus berlutut dan berdoa. Orang Yahudi pada umumnya berdoa dengan posisi berdiri. Tetapi kali ini, Yesus berlutut. Berlutut adalah satu cara bagi seseorang untuk merendahkan dirinya. Ketika Yesus berlutut, itu menyiratkan bahwa doa tersebut sangat serius. Yesus berdoa dan berkata, "Bapa, jika Engkau bersedia, ambillah cawan ini dari-Ku, tetapi bukan kehendak-Ku, melainkan kehendak-Mu yang harus terjadi." Yesus memanggil Allahsebagai Bapa dalam doa-Nya. Cawan itu adalah simbol dari penderitaan yang akan ditanggung Yesus, terutama karena Ia akan mati di salib. Kita melihat dalam kisah-kisah sebelumnya bahwa cawan anggur dalam perjamuan Paskah melambangkan darah Yesus dan penderitaan-Nya. Di sini, cawan itu sekali lagi melambangkan penderitaan yang akan ditanggung Yesus.</w:t>
      </w:r>
    </w:p>
    <w:p>
      <w:pPr/>
      <w:r>
        <w:rPr>
          <w:lang w:val="id_ID" w:bidi="id_ID"/>
        </w:rPr>
      </w:r>
      <w:r>
        <w:rPr>
          <w:lang w:val="id_ID" w:bidi="id_ID"/>
        </w:rPr>
        <w:t>Yesus meminta Allah untuk menyelamatkan-nya dari penderitaan itu. Dengan mengatakan "Jika Engkau mau" dan "Jadilah kehendak-Mu," Yesus mengatakan kepada Allah bahwa Ia akan menerima apa pun yang Allah putuskan.</w:t>
      </w:r>
    </w:p>
    <w:p>
      <w:pPr/>
      <w:r>
        <w:rPr>
          <w:lang w:val="id_ID" w:bidi="id_ID"/>
        </w:rPr>
      </w:r>
      <w:r>
        <w:rPr>
          <w:lang w:val="id_ID" w:bidi="id_ID"/>
        </w:rPr>
        <w:t>Hentikan peragaan dan diskusikan: Bagaimana orang menunjukkan kerendahan hati dan menghormati orang-orang yang memegang otoritas dalam budaya Anda?</w:t>
      </w:r>
    </w:p>
    <w:p>
      <w:pPr/>
      <w:r>
        <w:rPr>
          <w:lang w:val="id_ID" w:bidi="id_ID"/>
        </w:rPr>
      </w:r>
      <w:r>
        <w:rPr>
          <w:lang w:val="id_ID" w:bidi="id_ID"/>
        </w:rPr>
        <w:t>Kemudian seorang malaikat menampakkan diri kepada Yesus dan menguatkan Dia. Malaikat itu menguatkan Yesus sehingga Ia memiliki kekuatan untuk terus berdoa dan menanggung penderitaan-Nya. Seorang malaikat adalah makhluk rohani utusan Allah. Yesus berada dalam kesusahan besar, atau penderitaan, dan Ia berdoa lebih bersungguh-sungguh, atau lebih serius. Keringat Yesus menjadi seperti tetes darah yang jatuh ke tanah. Ada dua penafsiran yang berbeda untuk hal ini. Yang pertama adalah bahwa keringat Yesus berat seperti tetes darah. Penafsiran kedua adalah bahwa darah benar-benar keluar, bercampur dengan keringat-Nya. Makna itu tidak jelas dan harus tetap terbuka untuk ditafsirkan. Kebanyakan versi Alkitab memasukkan teks ini, tentang malaikat dan darah yang berkeringat, tetapi beberapa versi tidak.</w:t>
      </w:r>
    </w:p>
    <w:p>
      <w:pPr/>
      <w:r>
        <w:rPr>
          <w:lang w:val="id_ID" w:bidi="id_ID"/>
        </w:rPr>
      </w:r>
      <w:r>
        <w:rPr>
          <w:lang w:val="id_ID" w:bidi="id_ID"/>
        </w:rPr>
        <w:t>Setelah Yesus berdoa, Ia kembali kepada para murid dan mendapati mereka tidur karena mereka sangat lelah akibat dukacita atau kesedihan yang mereka rasakan. Sulit bagi para murid untuk berpikir lagi tentang penderitaan yang akan ditanggung Yesus. Yesus berkata kepada para rasul, "Mengapa kalian tidur? Bangun dan berdoalah agar ketika Iblis mencobai kamu, kamu tidak akan jatuh atau menyerah kepada dosa." Yesus tidak mengharapkan tanggapan atas pertanyaan-Nya. Ia menggunakan pertanyaan itu sebagai cara untuk menegur, atau mengoreksi mereka. Yesus mengatakan kepada mereka bahwa mereka harus berdoa dan bukannya tidur.</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Dengarkan kembali teks dalam versi yang paling mudah dimengerti. </w:t>
      </w:r>
    </w:p>
    <w:p>
      <w:pPr/>
      <w:r>
        <w:rPr>
          <w:lang w:val="id_ID" w:bidi="id_ID"/>
        </w:rPr>
      </w:r>
      <w:r>
        <w:rPr>
          <w:lang w:val="id_ID" w:bidi="id_ID"/>
        </w:rPr>
        <w:t>Dalam sesi ini, Anda akan membantu kelompok untuk memeragakan kisah ini. Anda akan membantu kelompok menggambarkan adegan, latar, dan tokoh dari kisah ini.</w:t>
      </w:r>
    </w:p>
    <w:p>
      <w:pPr/>
      <w:r>
        <w:rPr>
          <w:lang w:val="id_ID" w:bidi="id_ID"/>
        </w:rPr>
      </w:r>
      <w:r>
        <w:rPr>
          <w:lang w:val="id_ID" w:bidi="id_ID"/>
        </w:rPr>
        <w:t>Kisah ini terdiri dari empat adegan.</w:t>
      </w:r>
    </w:p>
    <w:p>
      <w:pPr/>
      <w:r>
        <w:rPr>
          <w:lang w:val="id_ID" w:bidi="id_ID"/>
        </w:rPr>
      </w:r>
      <w:r>
        <w:rPr>
          <w:b/>
          <w:lang w:val="id_ID" w:bidi="id_ID"/>
        </w:rPr>
        <w:t>Adegan pertama:</w:t>
      </w:r>
      <w:r>
        <w:rPr>
          <w:lang w:val="id_ID" w:bidi="id_ID"/>
        </w:rPr>
        <w:t xml:space="preserve"> Yesus pergi ke Bukit Zaitun. Para murid pergi bersama-Nya.</w:t>
      </w:r>
    </w:p>
    <w:p>
      <w:pPr/>
      <w:r>
        <w:rPr>
          <w:lang w:val="id_ID" w:bidi="id_ID"/>
        </w:rPr>
      </w:r>
      <w:r>
        <w:rPr>
          <w:b/>
          <w:lang w:val="id_ID" w:bidi="id_ID"/>
        </w:rPr>
        <w:t>Adegan kedua:</w:t>
      </w:r>
      <w:r>
        <w:rPr>
          <w:lang w:val="id_ID" w:bidi="id_ID"/>
        </w:rPr>
        <w:t xml:space="preserve"> Yesus mengatakan kepada para murid untuk berdoa agar mereka tidak jatuh ke dalam pencobaan. Kemudian Yesus pergi tak jauh dari para murid untuk berdoa.</w:t>
      </w:r>
    </w:p>
    <w:p>
      <w:pPr/>
      <w:r>
        <w:rPr>
          <w:lang w:val="id_ID" w:bidi="id_ID"/>
        </w:rPr>
      </w:r>
      <w:r>
        <w:rPr>
          <w:b/>
          <w:lang w:val="id_ID" w:bidi="id_ID"/>
        </w:rPr>
        <w:t>Adegan ketiga:</w:t>
      </w:r>
      <w:r>
        <w:rPr>
          <w:lang w:val="id_ID" w:bidi="id_ID"/>
        </w:rPr>
        <w:t xml:space="preserve"> Seorang malaikat muncul dan menguatkan Yesus. Yesus berdoa lebih bersungguh-sungguh.</w:t>
      </w:r>
    </w:p>
    <w:p>
      <w:pPr/>
      <w:r>
        <w:rPr>
          <w:lang w:val="id_ID" w:bidi="id_ID"/>
        </w:rPr>
      </w:r>
      <w:r>
        <w:rPr>
          <w:b/>
          <w:lang w:val="id_ID" w:bidi="id_ID"/>
        </w:rPr>
        <w:t>Adegan keempat:</w:t>
      </w:r>
      <w:r>
        <w:rPr>
          <w:lang w:val="id_ID" w:bidi="id_ID"/>
        </w:rPr>
        <w:t xml:space="preserve"> Yesus kembali kepada para murid dan mendapati mereka tidur.</w:t>
      </w:r>
    </w:p>
    <w:p>
      <w:pPr/>
      <w:r>
        <w:rPr>
          <w:lang w:val="id_ID" w:bidi="id_ID"/>
        </w:rPr>
      </w:r>
      <w:r>
        <w:rPr>
          <w:lang w:val="id_ID" w:bidi="id_ID"/>
        </w:rPr>
        <w:t>Tokoh-tokohnya antara lain:</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Para murid, tanpa Yudas</w:t>
      </w:r>
    </w:p>
    <w:p>
      <w:pPr>
        <w:pStyle w:val="ListBullet"/>
        <w:spacing w:line="240" w:lineRule="auto"/>
        <w:ind w:left="720"/>
      </w:pPr>
      <w:r>
        <w:rPr>
          <w:lang w:val="id_ID" w:bidi="id_ID"/>
        </w:rPr>
      </w:r>
      <w:r>
        <w:rPr>
          <w:lang w:val="id_ID" w:bidi="id_ID"/>
        </w:rPr>
        <w:t>Malaikat</w:t>
      </w:r>
    </w:p>
    <w:p>
      <w:pPr/>
      <w:r>
        <w:rPr>
          <w:lang w:val="id_ID" w:bidi="id_ID"/>
        </w:rPr>
      </w:r>
      <w:r>
        <w:rPr>
          <w:lang w:val="id_ID" w:bidi="id_ID"/>
        </w:rPr>
        <w:t xml:space="preserve">Dalam sesi ini, ambillah papan cerita kelompok, gambarlah, atau gunakan beberapa macam alat peraga (benda-benda yang dapat Anda pindahkan seperti batu, batang, mainan anak-anak) untuk menggambarkan kisah dan adegan di dalamnya. </w:t>
      </w:r>
    </w:p>
    <w:p>
      <w:pPr/>
      <w:r>
        <w:rPr>
          <w:lang w:val="id_ID" w:bidi="id_ID"/>
        </w:rPr>
      </w:r>
      <w:r>
        <w:rPr>
          <w:lang w:val="id_ID" w:bidi="id_ID"/>
        </w:rPr>
        <w:t>Penting untuk diingat bahwa sekarang sudah gelap dan Yesus telah meninggalkan kota dan pergi ke Bukit Zaitun seperti kebiasaan-Nya.</w:t>
      </w:r>
    </w:p>
    <w:p>
      <w:pPr/>
      <w:r>
        <w:rPr>
          <w:lang w:val="id_ID" w:bidi="id_ID"/>
        </w:rPr>
      </w:r>
      <w:r>
        <w:rPr>
          <w:lang w:val="id_ID" w:bidi="id_ID"/>
        </w:rPr>
        <w:t>Perhatikan apa yang Yesus katakan kepada para murid: "Berdoalah agar kamu tidak jatuh ke dalam pencobaan, atau agar kamu dapat melawan pencobaan."</w:t>
      </w:r>
    </w:p>
    <w:p>
      <w:pPr/>
      <w:r>
        <w:rPr>
          <w:lang w:val="id_ID" w:bidi="id_ID"/>
        </w:rPr>
      </w:r>
      <w:r>
        <w:rPr>
          <w:lang w:val="id_ID" w:bidi="id_ID"/>
        </w:rPr>
        <w:t>Penting untuk diingat bahwa Yesus pergi tak jauh dari para murid. Yesus berlutut dan berdoa. Yesus berkata, "Bapa, jika Engkau mau, ambillah cawan ini dari-Ku, tetapi bukan kehendak-Ku, melainkan kehendak-Mu yang terjadi." Kemudian seorang malaikat menampakkan diri kepada Yesus dan menguatkan Dia. Yesus berada dalam kesusahan atau penderitaan yang besar sehingga Ia berdoa lebih bersungguh-sungguh, dan keringat Yesus menjadi seperti tetes darah yang jatuh ke tanah.</w:t>
      </w:r>
    </w:p>
    <w:p>
      <w:pPr/>
      <w:r>
        <w:rPr>
          <w:lang w:val="id_ID" w:bidi="id_ID"/>
        </w:rPr>
      </w:r>
      <w:r>
        <w:rPr>
          <w:lang w:val="id_ID" w:bidi="id_ID"/>
        </w:rPr>
        <w:t>Ingatlah, setelah Yesus berdoa, Ia kembali kepada para murid dan mendapati mereka tidur karena mereka sangat lelah akibat dukacita atau kesedihan yang mereka rasakan. Yesus berkata kepada para murid, "Mengapa kalian tidur? Bangun dan berdoalah agar ketika Iblis mencobai kamu, kamu tidak akan jatuh atau menyerah kepada dosa." Juga perhatikan bahwa Yesus tidak mengharapkan para murid untuk menjawab pertanyaan ini.</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Dalam sesi ini, kelompok akan memeragakan kisah tersebut.</w:t>
      </w:r>
    </w:p>
    <w:p>
      <w:pPr/>
      <w:r>
        <w:rPr>
          <w:lang w:val="id_ID" w:bidi="id_ID"/>
        </w:rPr>
      </w:r>
      <w:r>
        <w:rPr>
          <w:lang w:val="id_ID" w:bidi="id_ID"/>
        </w:rPr>
        <w:t>Kisah ini terdiri dari empat adegan.</w:t>
      </w:r>
    </w:p>
    <w:p>
      <w:pPr/>
      <w:r>
        <w:rPr>
          <w:lang w:val="id_ID" w:bidi="id_ID"/>
        </w:rPr>
      </w:r>
      <w:r>
        <w:rPr>
          <w:lang w:val="id_ID" w:bidi="id_ID"/>
        </w:rPr>
        <w:t>Tokoh-tokohnya antara lain:</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Para murid, tanpa Yudas</w:t>
      </w:r>
    </w:p>
    <w:p>
      <w:pPr>
        <w:pStyle w:val="ListBullet"/>
        <w:spacing w:line="240" w:lineRule="auto"/>
        <w:ind w:left="720"/>
      </w:pPr>
      <w:r>
        <w:rPr>
          <w:lang w:val="id_ID" w:bidi="id_ID"/>
        </w:rPr>
      </w:r>
      <w:r>
        <w:rPr>
          <w:lang w:val="id_ID" w:bidi="id_ID"/>
        </w:rPr>
        <w:t>Malaikat</w:t>
      </w:r>
    </w:p>
    <w:p>
      <w:pPr/>
      <w:r>
        <w:rPr>
          <w:lang w:val="id_ID" w:bidi="id_ID"/>
        </w:rPr>
      </w:r>
      <w:r>
        <w:rPr>
          <w:lang w:val="id_ID" w:bidi="id_ID"/>
        </w:rPr>
        <w:t>Mintalah kelompok untuk memeragakan kisah ini dua kali. Mereka harus memerankannya dalam bahasa yang mereka terjemahkan. Pertama, mintalah mereka memerankan kisah itu tanpa berhenti. Pada saat kelompok memerankan kisah itu untuk kedua kali, hentikan mereka pada bagian-bagian yang berbeda dalam kisah tersebut.</w:t>
      </w:r>
    </w:p>
    <w:p>
      <w:pPr/>
      <w:r>
        <w:rPr>
          <w:lang w:val="id_ID" w:bidi="id_ID"/>
        </w:rPr>
      </w:r>
      <w:r>
        <w:rPr>
          <w:lang w:val="id_ID" w:bidi="id_ID"/>
        </w:rPr>
        <w:t>Ketika kelompok memerankan kisah itu untuk pertama kali, perhatikan dialog, alur, plot, dan kronologi kisah tersebut. Perhatikan bagian penting atau sulit dari kisah maupun bagian yang akan diperankan dan jangan dilewati. Bantu kelompok untuk mengingat bagian dari kisah tersebut.</w:t>
      </w:r>
    </w:p>
    <w:p>
      <w:pPr/>
      <w:r>
        <w:rPr>
          <w:lang w:val="id_ID" w:bidi="id_ID"/>
        </w:rPr>
      </w:r>
      <w:r>
        <w:rPr>
          <w:lang w:val="id_ID" w:bidi="id_ID"/>
        </w:rPr>
        <w:t>Saat kelompok memeragakan kisah ini untuk kedua kalinya, hentikan mereka pada bagian-bagian tertentu.</w:t>
      </w:r>
    </w:p>
    <w:p>
      <w:pPr/>
      <w:r>
        <w:rPr>
          <w:lang w:val="id_ID" w:bidi="id_ID"/>
        </w:rPr>
      </w:r>
      <w:r>
        <w:rPr>
          <w:lang w:val="id_ID" w:bidi="id_ID"/>
        </w:rPr>
        <w:t>Yesus pergi keluar dari kota seperti biasanya ke Bukit Zaitun. Para murid pergi bersama-Nya, dan ketika mereka tiba di sana, Yesus berkata kepada para murid, "Berdoalah agar kamu tidak jatuh ke dalam pencobaan, atau agar kamu dapat melawan pencobaan."</w:t>
      </w:r>
    </w:p>
    <w:p>
      <w:pPr/>
      <w:r>
        <w:rPr>
          <w:lang w:val="id_ID" w:bidi="id_ID"/>
        </w:rPr>
      </w:r>
      <w:r>
        <w:rPr>
          <w:lang w:val="id_ID" w:bidi="id_ID"/>
        </w:rPr>
        <w:t xml:space="preserve">Hentikan peragaan: Tanyakan kepada aktor yang memerankan Yesus, ”Bagaimana perasaan Anda?” Anda mungkin mendengar, "Aku merasa putus asa," "Aku merasakan sangat perlu untuk berdoa." Tanyakan kepada para aktor yang memerankan murid-murid, "Bagaimana perasaan kalian?" Anda mungkin mendengar, "Kami lelah." Ulangi adegannya. </w:t>
      </w:r>
    </w:p>
    <w:p>
      <w:pPr/>
      <w:r>
        <w:rPr>
          <w:lang w:val="id_ID" w:bidi="id_ID"/>
        </w:rPr>
      </w:r>
      <w:r>
        <w:rPr>
          <w:lang w:val="id_ID" w:bidi="id_ID"/>
        </w:rPr>
        <w:t>Kemudian Yesus pergi menjauh dari para murid sepelemparan batu jauhnya. Yesus berlutut dan berdoa. Yesus berkata, "Bapa, jika Engkau mau, ambillah cawan ini dari-Ku, tetapi bukan kehendak-Ku, melainkan kehendak-Mu yang terjadi."</w:t>
      </w:r>
    </w:p>
    <w:p>
      <w:pPr/>
      <w:r>
        <w:rPr>
          <w:lang w:val="id_ID" w:bidi="id_ID"/>
        </w:rPr>
      </w:r>
      <w:r>
        <w:rPr>
          <w:lang w:val="id_ID" w:bidi="id_ID"/>
        </w:rPr>
        <w:t>Hentikan peragaan: Tanyakan kepada aktor yang memerankan Yesus, ”Bagaimana perasaan Anda?” Anda mungkin mendengar, "Aku merasa putus asa," "Aku berharap Allah mengambil penderitaanku." Lanjutkan peragaan.</w:t>
      </w:r>
    </w:p>
    <w:p>
      <w:pPr/>
      <w:r>
        <w:rPr>
          <w:lang w:val="id_ID" w:bidi="id_ID"/>
        </w:rPr>
      </w:r>
      <w:r>
        <w:rPr>
          <w:lang w:val="id_ID" w:bidi="id_ID"/>
        </w:rPr>
        <w:t>Kemudian seorang malaikat menampakkan diri kepada Yesus dan menguatkan Dia.</w:t>
      </w:r>
    </w:p>
    <w:p>
      <w:pPr/>
      <w:r>
        <w:rPr>
          <w:lang w:val="id_ID" w:bidi="id_ID"/>
        </w:rPr>
      </w:r>
      <w:r>
        <w:rPr>
          <w:lang w:val="id_ID" w:bidi="id_ID"/>
        </w:rPr>
        <w:t>Hentikan peragaan: Tanyakan kepada aktor yang memerankan Yesus, ”Bagaimana perasaan Anda?” Anda mungkin mendengar, "Aku merasa kuat," "Aku bersedia menderita demi orang lain." Lanjutkan peragaan.</w:t>
      </w:r>
    </w:p>
    <w:p>
      <w:pPr/>
      <w:r>
        <w:rPr>
          <w:lang w:val="id_ID" w:bidi="id_ID"/>
        </w:rPr>
      </w:r>
      <w:r>
        <w:rPr>
          <w:lang w:val="id_ID" w:bidi="id_ID"/>
        </w:rPr>
        <w:t>Yesus berada dalam kesusahan atau penderitaan yang besar sehingga Ia berdoa lebih bersungguh-sungguh, dan keringat Yesus menjadi seperti tetes darah yang jatuh ke tanah.</w:t>
      </w:r>
    </w:p>
    <w:p>
      <w:pPr/>
      <w:r>
        <w:rPr>
          <w:lang w:val="id_ID" w:bidi="id_ID"/>
        </w:rPr>
      </w:r>
      <w:r>
        <w:rPr>
          <w:lang w:val="id_ID" w:bidi="id_ID"/>
        </w:rPr>
        <w:t>Hentikan peragaan: Tanyakan kepada aktor yang memerankan Yesus, ”Bagaimana perasaan Anda?” Anda mungkin mendengar, "Aku sangat tertekan karena kesedihan." Lanjutkan peragaan.</w:t>
      </w:r>
    </w:p>
    <w:p>
      <w:pPr/>
      <w:r>
        <w:rPr>
          <w:lang w:val="id_ID" w:bidi="id_ID"/>
        </w:rPr>
      </w:r>
      <w:r>
        <w:rPr>
          <w:lang w:val="id_ID" w:bidi="id_ID"/>
        </w:rPr>
        <w:t>Setelah Yesus berdoa, Ia kembali kepada para murid dan mendapati mereka tidur karena mereka sangat lelah akibat duka cita atau kesedihan yang mereka rasakan. Yesus berkata kepada para rasul, "Mengapa kalian tidur? Bangun dan berdoalah agar ketika Iblis mencobai kamu, kamu tidak akan jatuh atau menyerah kepada dosa."</w:t>
      </w:r>
    </w:p>
    <w:p>
      <w:pPr/>
      <w:r>
        <w:rPr>
          <w:lang w:val="id_ID" w:bidi="id_ID"/>
        </w:rPr>
      </w:r>
      <w:r>
        <w:rPr>
          <w:lang w:val="id_ID" w:bidi="id_ID"/>
        </w:rPr>
        <w:t>Hentikan peragaan: Tanyakan kepada aktor yang memerankan Yesus, ”Bagaimana perasaan Anda?” Anda mungkin mendengar, "Aku ingin para murid memahami gawatnya situasi ini." Tanyakan kepada para aktor yang memerankan para murid, "Bagaimana perasaan kalian?" Anda mungkin mendengar, "Kami lelah dan mengantuk."</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Yesus pergi keluar dari kota seperti biasanya, ke </w:t>
      </w:r>
      <w:r>
        <w:rPr>
          <w:b/>
          <w:lang w:val="id_ID" w:bidi="id_ID"/>
        </w:rPr>
        <w:t>Bukit Zaitun</w:t>
      </w:r>
      <w:r>
        <w:rPr>
          <w:lang w:val="id_ID" w:bidi="id_ID"/>
        </w:rPr>
        <w:t xml:space="preserve">. Bukit Zaitun adalah sebuah bukit atau gunung di sisi timur </w:t>
      </w:r>
      <w:hyperlink r:id="rId21">
        <w:r>
          <w:rPr>
            <w:lang w:val="id_ID" w:bidi="id_ID"/>
          </w:rPr>
          <w:rPr>
            <w:color w:val="0000EE"/>
            <w:u w:val="single"/>
          </w:rPr>
          <w:t>Yerusalem</w:t>
        </w:r>
      </w:hyperlink>
      <w:r>
        <w:rPr>
          <w:lang w:val="id_ID" w:bidi="id_ID"/>
        </w:rPr>
        <w:t>. Banyak pohon zaitun tumbuh di sana.</w:t>
      </w:r>
    </w:p>
    <w:p>
      <w:pPr/>
      <w:r>
        <w:rPr>
          <w:lang w:val="id_ID" w:bidi="id_ID"/>
        </w:rPr>
      </w:r>
      <w:r>
        <w:rPr>
          <w:lang w:val="id_ID" w:bidi="id_ID"/>
        </w:rPr>
        <w:t>Tunjukkan gambar Bukit Zaitun dan pohon zaitun, jika perlu.</w:t>
      </w:r>
    </w:p>
    <w:p>
      <w:pPr/>
      <w:r>
        <w:rPr>
          <w:lang w:val="id_ID" w:bidi="id_ID"/>
        </w:rPr>
      </w:r>
      <w:r>
        <w:rPr>
          <w:lang w:val="id_ID" w:bidi="id_ID"/>
        </w:rPr>
        <w:t xml:space="preserve">Para </w:t>
      </w:r>
      <w:r>
        <w:rPr>
          <w:b/>
          <w:lang w:val="id_ID" w:bidi="id_ID"/>
        </w:rPr>
        <w:t>murid</w:t>
      </w:r>
      <w:r>
        <w:rPr>
          <w:lang w:val="id_ID" w:bidi="id_ID"/>
        </w:rPr>
        <w:t xml:space="preserve"> atau pengikut terdekat Yesus pergi bersama-Nya. Ketika mereka tiba di sana, Yesus berkata kepada para murid, "</w:t>
      </w:r>
      <w:r>
        <w:rPr>
          <w:b/>
          <w:lang w:val="id_ID" w:bidi="id_ID"/>
        </w:rPr>
        <w:t>Berdoalah</w:t>
      </w:r>
      <w:r>
        <w:rPr>
          <w:lang w:val="id_ID" w:bidi="id_ID"/>
        </w:rPr>
        <w:t xml:space="preserve"> agar kamu tidak jatuh ke dalam </w:t>
      </w:r>
      <w:r>
        <w:rPr>
          <w:b/>
          <w:lang w:val="id_ID" w:bidi="id_ID"/>
        </w:rPr>
        <w:t>pencobaan</w:t>
      </w:r>
      <w:r>
        <w:rPr>
          <w:lang w:val="id_ID" w:bidi="id_ID"/>
        </w:rPr>
        <w:t xml:space="preserve">," atau agar kamu dapat melawan pencobaan. Berdoa artinya berkomunikasi dengan Allah. Yesus mungkin mengatakan kepada para murid untuk meminta Allah agar memperkuat mereka sehingga mereka tidak kalah oleh dosa. Terjemahkan kata berdoa dan murid dengan cara yang sama seperti yang telah Anda lakukan di perikop sebelumnya. Berdoa dan </w:t>
      </w:r>
      <w:hyperlink r:id="rId188">
        <w:r>
          <w:rPr>
            <w:lang w:val="id_ID" w:bidi="id_ID"/>
          </w:rPr>
          <w:rPr>
            <w:color w:val="0000EE"/>
            <w:u w:val="single"/>
          </w:rPr>
          <w:t>murid</w:t>
        </w:r>
      </w:hyperlink>
      <w:r>
        <w:rPr>
          <w:lang w:val="id_ID" w:bidi="id_ID"/>
        </w:rPr>
        <w:t xml:space="preserve"> ada dalam </w:t>
      </w:r>
      <w:hyperlink r:id="rId171">
        <w:r>
          <w:rPr>
            <w:lang w:val="id_ID" w:bidi="id_ID"/>
          </w:rPr>
          <w:rPr>
            <w:color w:val="0000EE"/>
            <w:u w:val="single"/>
          </w:rPr>
          <w:t>Daftar</w:t>
        </w:r>
      </w:hyperlink>
      <w:r>
        <w:rPr>
          <w:lang w:val="id_ID" w:bidi="id_ID"/>
        </w:rPr>
        <w:t xml:space="preserve"> Kata Utama.</w:t>
      </w:r>
    </w:p>
    <w:p>
      <w:pPr/>
      <w:r>
        <w:rPr>
          <w:lang w:val="id_ID" w:bidi="id_ID"/>
        </w:rPr>
      </w:r>
      <w:r>
        <w:rPr>
          <w:b/>
          <w:lang w:val="id_ID" w:bidi="id_ID"/>
        </w:rPr>
        <w:t>Pencobaan</w:t>
      </w:r>
      <w:r>
        <w:rPr>
          <w:lang w:val="id_ID" w:bidi="id_ID"/>
        </w:rPr>
        <w:t xml:space="preserve"> mengacu kepada sesuatu yang menyebabkan seseorang ingin berbuat dosa atau melakukan kesalahan. Gunakan kata yang sama untuk pencobaan seperti yang Anda pakai pada kisah sebelumnya.</w:t>
      </w:r>
    </w:p>
    <w:p>
      <w:pPr/>
      <w:r>
        <w:rPr>
          <w:lang w:val="id_ID" w:bidi="id_ID"/>
        </w:rPr>
      </w:r>
      <w:r>
        <w:rPr>
          <w:lang w:val="id_ID" w:bidi="id_ID"/>
        </w:rPr>
        <w:t xml:space="preserve">Yesus berlutut dan berdoa. Yesus berkata, "Bapa, jika Engkau bersedia, ambillah cawan ini dari-Ku, tetapi bukan </w:t>
      </w:r>
      <w:r>
        <w:rPr>
          <w:b/>
          <w:lang w:val="id_ID" w:bidi="id_ID"/>
        </w:rPr>
        <w:t>kehendak</w:t>
      </w:r>
      <w:r>
        <w:rPr>
          <w:lang w:val="id_ID" w:bidi="id_ID"/>
        </w:rPr>
        <w:t>-Ku, melainkan kehendak-Mu yang terjadi." Yesus menggunakan cawan di sini sebagai kiasan. Cawan itu merujuk kepada penderitaan yang akan ditanggung Yesus,</w:t>
      </w:r>
    </w:p>
    <w:p>
      <w:pPr/>
      <w:r>
        <w:rPr>
          <w:lang w:val="id_ID" w:bidi="id_ID"/>
        </w:rPr>
      </w:r>
      <w:r>
        <w:rPr>
          <w:lang w:val="id_ID" w:bidi="id_ID"/>
        </w:rPr>
        <w:t xml:space="preserve">Kemudian seorang </w:t>
      </w:r>
      <w:r>
        <w:rPr>
          <w:b/>
          <w:lang w:val="id_ID" w:bidi="id_ID"/>
        </w:rPr>
        <w:t>malaikat</w:t>
      </w:r>
      <w:r>
        <w:rPr>
          <w:lang w:val="id_ID" w:bidi="id_ID"/>
        </w:rPr>
        <w:t xml:space="preserve"> menampakkan diri kepada Yesus dan menguatkan Dia. Malaikat artinya utusan. Malaikat di sini adalah makhluk roh yang melayani Allah. Gunakan kata yang sama untuk malaikat seperti yang telah Anda gunakan sebelumnya. Untuk informasi lebih lanjut tentang </w:t>
      </w:r>
      <w:hyperlink r:id="rId23">
        <w:r>
          <w:rPr>
            <w:lang w:val="id_ID" w:bidi="id_ID"/>
          </w:rPr>
          <w:rPr>
            <w:color w:val="0000EE"/>
            <w:u w:val="single"/>
          </w:rPr>
          <w:t>malaikat</w:t>
        </w:r>
      </w:hyperlink>
      <w:r>
        <w:rPr>
          <w:lang w:val="id_ID" w:bidi="id_ID"/>
        </w:rPr>
        <w:t>, lihat Daftar Kata Utama.</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versi rekaman dari perikop ini dalam terjemahan yang paling mudah dimengerti.</w:t>
      </w:r>
    </w:p>
    <w:p>
      <w:pPr/>
      <w:r>
        <w:rPr>
          <w:lang w:val="id_ID" w:bidi="id_ID"/>
        </w:rPr>
      </w:r>
      <w:r>
        <w:rPr>
          <w:lang w:val="id_ID" w:bidi="id_ID"/>
        </w:rPr>
        <w:t>Dalam sesi ini, ceritakan kembali perikop itu, secara berkelompok, dalam bahasa sendiri.</w:t>
      </w:r>
    </w:p>
    <w:p>
      <w:pPr/>
      <w:r>
        <w:rPr>
          <w:lang w:val="id_ID" w:bidi="id_ID"/>
        </w:rPr>
      </w:r>
      <w:r>
        <w:rPr>
          <w:lang w:val="id_ID" w:bidi="id_ID"/>
        </w:rPr>
        <w:t>Pertama, seluruh kelompok harus berlatih menceritakan perikop itu dalam bahasa sendiri. Ingatlah untuk menyertakan hal-hal yang sudah ditentukan dalam tahap-tahap sebelumnya, seperti kronologi, kata, frasa, emosi, atau apa pun yang sudah dibahas.</w:t>
      </w:r>
    </w:p>
    <w:p>
      <w:pPr/>
      <w:r>
        <w:rPr>
          <w:lang w:val="id_ID" w:bidi="id_ID"/>
        </w:rPr>
      </w:r>
      <w:r>
        <w:rPr>
          <w:lang w:val="id_ID" w:bidi="id_ID"/>
        </w:rPr>
        <w:t xml:space="preserve">Satu anggota harus mengucapkan beberapa kalimat dari perikop itu dan berhenti sebentar. Anggota kelompok lain harus mengucapkan kalimat selanjutnya dari perikop itu tersebut dan berhenti sejenak. Lakukan ini sampai kelompok telah menceritakan kembali seluruh teks. Anggota-anggota kelompok dapat saling memperbaiki dalam tahap ini. </w:t>
      </w:r>
    </w:p>
    <w:p>
      <w:pPr/>
      <w:r>
        <w:rPr>
          <w:lang w:val="id_ID" w:bidi="id_ID"/>
        </w:rPr>
      </w:r>
      <w:r>
        <w:rPr>
          <w:lang w:val="id_ID" w:bidi="id_ID"/>
        </w:rPr>
        <w:t xml:space="preserve">Hentikan sebentar rekaman di sini. </w:t>
      </w:r>
    </w:p>
    <w:p>
      <w:pPr/>
      <w:r>
        <w:rPr>
          <w:lang w:val="id_ID" w:bidi="id_ID"/>
        </w:rPr>
      </w:r>
      <w:r>
        <w:rPr>
          <w:lang w:val="id_ID" w:bidi="id_ID"/>
        </w:rPr>
        <w:t>Selanjutnya, setiap anggota kelompok harus menceritakan seluruh teks tersebut tanpa interupsi setidaknya satu kali. Seorang anggota kelompok dapat menggunakan benda apa saja, gerakan, atau papan cerita untuk membantu mereka mengingat teks tersebut.</w:t>
      </w:r>
    </w:p>
    <w:p>
      <w:pPr/>
      <w:r>
        <w:rPr>
          <w:lang w:val="id_ID" w:bidi="id_ID"/>
        </w:rPr>
      </w:r>
      <w:r>
        <w:rPr>
          <w:lang w:val="id_ID" w:bidi="id_ID"/>
        </w:rPr>
        <w:t xml:space="preserve">Hentikan sebentar rekaman di sini. </w:t>
      </w:r>
    </w:p>
    <w:p>
      <w:pPr/>
      <w:r>
        <w:rPr>
          <w:lang w:val="id_ID" w:bidi="id_ID"/>
        </w:rPr>
      </w:r>
      <w:r>
        <w:rPr>
          <w:lang w:val="id_ID" w:bidi="id_ID"/>
        </w:rPr>
        <w:t xml:space="preserve">Selanjutnya, kelompok dapat memutuskan versi siapa dari teks tersebut yang Anda paling 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sebentar rekaman di sini. </w:t>
      </w:r>
    </w:p>
    <w:p>
      <w:pPr/>
      <w:r>
        <w:rPr>
          <w:lang w:val="id_ID" w:bidi="id_ID"/>
        </w:rPr>
      </w:r>
      <w:r>
        <w:rPr>
          <w:lang w:val="id_ID" w:bidi="id_ID"/>
        </w:rPr>
        <w:t>Akhirnya, kelompok dapat menyusun versi akhir dari perikop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Lukas 22:39–46</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615">
        <w:r>
          <w:rPr>
            <w:lang w:val="id_ID" w:bidi="id_ID"/>
          </w:rPr>
          <w:rPr>
            <w:color w:val="0000EE"/>
            <w:u w:val="single"/>
          </w:rPr>
          <w:t>Dengar dan Renungkan</w:t>
        </w:r>
      </w:hyperlink>
      <w:r>
        <w:rPr>
          <w:lang w:val="id_ID" w:bidi="id_ID"/>
        </w:rPr>
        <w:t xml:space="preserve"> (797 KB)</w:t>
      </w:r>
      <w:r>
        <w:rPr>
          <w:lang w:val="id_ID" w:bidi="id_ID"/>
        </w:rPr>
      </w:r>
    </w:p>
    <w:p>
      <w:pPr>
        <w:pStyle w:val="ListBullet"/>
        <w:spacing w:line="240" w:lineRule="auto"/>
        <w:ind w:left="720"/>
      </w:pPr>
      <w:r>
        <w:rPr>
          <w:lang w:val="id_ID" w:bidi="id_ID"/>
        </w:rPr>
      </w:r>
      <w:hyperlink r:id="rId616">
        <w:r>
          <w:rPr>
            <w:lang w:val="id_ID" w:bidi="id_ID"/>
          </w:rPr>
          <w:rPr>
            <w:color w:val="0000EE"/>
            <w:u w:val="single"/>
          </w:rPr>
          <w:t>Menyiapkan Panggung</w:t>
        </w:r>
      </w:hyperlink>
      <w:r>
        <w:rPr>
          <w:lang w:val="id_ID" w:bidi="id_ID"/>
        </w:rPr>
        <w:t xml:space="preserve"> (3.9 MB)</w:t>
      </w:r>
      <w:r>
        <w:rPr>
          <w:lang w:val="id_ID" w:bidi="id_ID"/>
        </w:rPr>
      </w:r>
    </w:p>
    <w:p>
      <w:pPr>
        <w:pStyle w:val="ListBullet"/>
        <w:spacing w:line="240" w:lineRule="auto"/>
        <w:ind w:left="720"/>
      </w:pPr>
      <w:r>
        <w:rPr>
          <w:lang w:val="id_ID" w:bidi="id_ID"/>
        </w:rPr>
      </w:r>
      <w:hyperlink r:id="rId617">
        <w:r>
          <w:rPr>
            <w:lang w:val="id_ID" w:bidi="id_ID"/>
          </w:rPr>
          <w:rPr>
            <w:color w:val="0000EE"/>
            <w:u w:val="single"/>
          </w:rPr>
          <w:t>Menjelaskan Adegan</w:t>
        </w:r>
      </w:hyperlink>
      <w:r>
        <w:rPr>
          <w:lang w:val="id_ID" w:bidi="id_ID"/>
        </w:rPr>
        <w:t xml:space="preserve"> (2.3 MB)</w:t>
      </w:r>
      <w:r>
        <w:rPr>
          <w:lang w:val="id_ID" w:bidi="id_ID"/>
        </w:rPr>
      </w:r>
    </w:p>
    <w:p>
      <w:pPr>
        <w:pStyle w:val="ListBullet"/>
        <w:spacing w:line="240" w:lineRule="auto"/>
        <w:ind w:left="720"/>
      </w:pPr>
      <w:r>
        <w:rPr>
          <w:lang w:val="id_ID" w:bidi="id_ID"/>
        </w:rPr>
      </w:r>
      <w:hyperlink r:id="rId618">
        <w:r>
          <w:rPr>
            <w:lang w:val="id_ID" w:bidi="id_ID"/>
          </w:rPr>
          <w:rPr>
            <w:color w:val="0000EE"/>
            <w:u w:val="single"/>
          </w:rPr>
          <w:t>Memperagakan Bacaan</w:t>
        </w:r>
      </w:hyperlink>
      <w:r>
        <w:rPr>
          <w:lang w:val="id_ID" w:bidi="id_ID"/>
        </w:rPr>
        <w:t xml:space="preserve"> (3.2 MB)</w:t>
      </w:r>
      <w:r>
        <w:rPr>
          <w:lang w:val="id_ID" w:bidi="id_ID"/>
        </w:rPr>
      </w:r>
    </w:p>
    <w:p>
      <w:pPr>
        <w:pStyle w:val="ListBullet"/>
        <w:spacing w:line="240" w:lineRule="auto"/>
        <w:ind w:left="720"/>
      </w:pPr>
      <w:r>
        <w:rPr>
          <w:lang w:val="id_ID" w:bidi="id_ID"/>
        </w:rPr>
      </w:r>
      <w:hyperlink r:id="rId619">
        <w:r>
          <w:rPr>
            <w:lang w:val="id_ID" w:bidi="id_ID"/>
          </w:rPr>
          <w:rPr>
            <w:color w:val="0000EE"/>
            <w:u w:val="single"/>
          </w:rPr>
          <w:t>Melengkapi yang Kurang</w:t>
        </w:r>
      </w:hyperlink>
      <w:r>
        <w:rPr>
          <w:lang w:val="id_ID" w:bidi="id_ID"/>
        </w:rPr>
        <w:t xml:space="preserve"> (1.7 MB)</w:t>
      </w:r>
      <w:r>
        <w:rPr>
          <w:lang w:val="id_ID" w:bidi="id_ID"/>
        </w:rPr>
      </w:r>
    </w:p>
    <w:p>
      <w:pPr>
        <w:pStyle w:val="ListBullet"/>
        <w:spacing w:line="240" w:lineRule="auto"/>
        <w:ind w:left="720"/>
      </w:pPr>
      <w:r>
        <w:rPr>
          <w:lang w:val="id_ID" w:bidi="id_ID"/>
        </w:rPr>
      </w:r>
      <w:hyperlink r:id="rId620">
        <w:r>
          <w:rPr>
            <w:lang w:val="id_ID" w:bidi="id_ID"/>
          </w:rPr>
          <w:rPr>
            <w:color w:val="0000EE"/>
            <w:u w:val="single"/>
          </w:rPr>
          <w:t>Menyampaikan Firman Tuhan</w:t>
        </w:r>
      </w:hyperlink>
      <w:r>
        <w:rPr>
          <w:lang w:val="id_ID" w:bidi="id_ID"/>
        </w:rPr>
        <w:t xml:space="preserve"> (1.6 MB)</w:t>
      </w:r>
      <w:r>
        <w:rPr>
          <w:lang w:val="id_ID" w:bidi="id_ID"/>
        </w:rPr>
      </w:r>
      <w:r>
        <w:rPr>
          <w:lang w:val="id_ID" w:bidi="id_ID"/>
        </w:rPr>
      </w:r>
      <w:r>
        <w:rPr>
          <w:lang w:val="id_ID" w:bidi="id_ID"/>
        </w:rPr>
      </w:r>
    </w:p>
    <w:p>
      <w:pPr/>
      <w:r>
        <w:rPr>
          <w:lang w:val="id_ID" w:bidi="id_ID"/>
        </w:rPr>
      </w:r>
    </w:p>
    <w:p>
      <w:pPr>
        <w:pStyle w:val="Heading2"/>
      </w:pPr>
      <w:r>
        <w:rPr>
          <w:lang w:val="id_ID" w:bidi="id_ID"/>
        </w:rPr>
        <w:t>Lukas 22:47–62</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Dengarkan Lukas 22:47–62 dan ingat-ingatlah. Dengarkan teks tersebut tiga kali (dalam tiga terjemahan yang berbeda, jika memungkinkan). Kemudian, diskusikan pertanyaan-pertanyaan berikut secara berkelompok.</w:t>
      </w:r>
    </w:p>
    <w:p>
      <w:pPr>
        <w:pStyle w:val="ListBullet"/>
        <w:spacing w:line="240" w:lineRule="auto"/>
        <w:ind w:left="720"/>
      </w:pPr>
      <w:r>
        <w:rPr>
          <w:lang w:val="id_ID" w:bidi="id_ID"/>
        </w:rPr>
      </w:r>
      <w:r>
        <w:rPr>
          <w:lang w:val="id_ID" w:bidi="id_ID"/>
        </w:rPr>
        <w:t xml:space="preserve">Apa yang Anda suka dalam kisah ini? </w:t>
      </w:r>
    </w:p>
    <w:p>
      <w:pPr>
        <w:pStyle w:val="ListBullet"/>
        <w:spacing w:line="240" w:lineRule="auto"/>
        <w:ind w:left="720"/>
      </w:pPr>
      <w:r>
        <w:rPr>
          <w:lang w:val="id_ID" w:bidi="id_ID"/>
        </w:rPr>
      </w:r>
      <w:r>
        <w:rPr>
          <w:lang w:val="id_ID" w:bidi="id_ID"/>
        </w:rPr>
        <w:t>Apa yang Anda tidak sukai atau pahami?</w:t>
      </w:r>
    </w:p>
    <w:p>
      <w:pPr>
        <w:pStyle w:val="ListBullet"/>
        <w:spacing w:line="240" w:lineRule="auto"/>
        <w:ind w:left="720"/>
      </w:pPr>
      <w:r>
        <w:rPr>
          <w:lang w:val="id_ID" w:bidi="id_ID"/>
        </w:rPr>
      </w:r>
      <w:r>
        <w:rPr>
          <w:lang w:val="id_ID" w:bidi="id_ID"/>
        </w:rPr>
        <w:t>Apa yang diceritakan kisah ini kepada kita tentang Yesus?</w:t>
      </w:r>
    </w:p>
    <w:p>
      <w:pPr>
        <w:pStyle w:val="ListBullet"/>
        <w:spacing w:line="240" w:lineRule="auto"/>
        <w:ind w:left="720"/>
      </w:pPr>
      <w:r>
        <w:rPr>
          <w:lang w:val="id_ID" w:bidi="id_ID"/>
        </w:rPr>
      </w:r>
      <w:r>
        <w:rPr>
          <w:lang w:val="id_ID" w:bidi="id_ID"/>
        </w:rPr>
        <w:t>Apa yang diceritakan oleh kisah ini kepada kita tentang manusia?</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satu kali dalam versi yang paling mudah dipahami.</w:t>
      </w:r>
    </w:p>
    <w:p>
      <w:pPr/>
      <w:r>
        <w:rPr>
          <w:lang w:val="id_ID" w:bidi="id_ID"/>
        </w:rPr>
      </w:r>
      <w:r>
        <w:rPr>
          <w:lang w:val="id_ID" w:bidi="id_ID"/>
        </w:rPr>
        <w:t>Dalam perikop sebelumnya, Yesus meninggalkan Yerusalem bersama para murid-Nya dan pergi ke Bukit Zaitun. Yesus tertekan dan berdoa dengan sungguh-sungguh. Perikop itu berakhir dengan Yesus membangunkan para murid dari tidur mereka.</w:t>
      </w:r>
    </w:p>
    <w:p>
      <w:pPr/>
      <w:r>
        <w:rPr>
          <w:lang w:val="id_ID" w:bidi="id_ID"/>
        </w:rPr>
      </w:r>
      <w:r>
        <w:rPr>
          <w:lang w:val="id_ID" w:bidi="id_ID"/>
        </w:rPr>
        <w:t>Sementara Yesus masih berbicara dengan para murid-Nya, sekelompok orang tiba. Yang memimpin kelompok orang itu adalah Yudas. Yudas adalah salah satu dari dua belas murid Yesus. Yudas pergi kepada Yesus untuk mencium atau merangkul Yesus, mungkin untuk mengidentifikasi-Nya kepada orang banyak. Yesus bertanya kepada Yudas, "Apakah engkau mengkhianati Anak Manusia dengan ciuman?" Yesus tidak mengharapkan jawaban dari Yudas ketika Ia mengajukan pertanyaan ini. Yesus mengungkapkan keterkejutan dan kesedihan yang Ia rasakan ketika Yudas menggunakan ciuman untuk mengkhianati-Nya. Yesus juga menunjukkan bahwa pengkhianatan Yudas adalah hal yang serius. Yesus menyebut diri-Nya Anak Manusia, mengingatkan Yudas bahwa Ia mengkhianati Juruselamat yang dijanjikan. Adalah mengerikan jika seorang kawan mengkhianati Yesus, tetapi bahkan lebih mengerikan lagi jika kawan itu mengkhianati-Nya dengan ciuman salam. Dalam budaya Yahudi, seorang pria dapat menyapa pria lain dengan ciuman keramahtamahan sesuai dengan kebiasaan mereka. Ciuman salam yang akan diberikan oleh Yudas kepada Yesus mungkin adalah sentuhan ringan dari bibirnya di pipi Yesus atau mungkin di kedua pipi-Nya.</w:t>
      </w:r>
    </w:p>
    <w:p>
      <w:pPr/>
      <w:r>
        <w:rPr>
          <w:lang w:val="id_ID" w:bidi="id_ID"/>
        </w:rPr>
      </w:r>
      <w:r>
        <w:rPr>
          <w:lang w:val="id_ID" w:bidi="id_ID"/>
        </w:rPr>
        <w:t>Berhenti di sini dan diskusikan: Bagaimana orang-orang memberi salam kepada seorang kawan khusus atau teman dekat dalam budaya Anda?</w:t>
      </w:r>
    </w:p>
    <w:p>
      <w:pPr/>
      <w:r>
        <w:rPr>
          <w:lang w:val="id_ID" w:bidi="id_ID"/>
        </w:rPr>
      </w:r>
      <w:r>
        <w:rPr>
          <w:lang w:val="id_ID" w:bidi="id_ID"/>
        </w:rPr>
        <w:t>Ketika para murid Yesus menyadari bahwa orang banyak telah datang untuk menangkap Yesus, para murid bertanya kepada Yesus apakah mereka harus menggunakan pedang mereka untuk melawan atau menyerang kelompok orang-orang yang datang bersama Yudas. Kemudian salah satu murid Yesus menghunus pedang-Nya dan menyerang hamba imam besar itu dan memotong telinga kanannya. Tetapi Yesus meminta para murid untuk berhenti berkelahi. Yesus menyentuh telinga orang itu dan menyembuhkannya. Lukas tidak mengatakan kepada kita siapa rasul yang memotong telinga kanan hamba imam itu, Yohanes mengatakan kepada kita bahwa itu adalah Petrus. Kemudian Yesus berbicara kepada imam kepala, perwira penjaga Bait Suci, dan para tua-tua atau para pemimpin orang-orang yang telah datang untuk menangkap Yesus: "Mengapa engkau datang ke sini dengan pedang dan pentung? Apakah pikirmu Aku ini penjahat atau perampok?" Yesus mengajukan pertanyaan itu untuk menegur orang-orang yang datang untuk menangkap-Nya. Yesus menegur orang-orang itu karena mereka datang untuk menangkap-Nya dengan pedang dan pentungan seolah-olah Yesus adalah seorang penjahat berbahaya atau seorang pemimpin pemberontakan. Pertanyaan itu menyiratkan bahwa orang-orang itu tahu bahwa Yesus bukan seorang penjahat, sehingga tidak ada alasan bagi mereka untuk datang melawan-Nya seperti itu.</w:t>
      </w:r>
    </w:p>
    <w:p>
      <w:pPr/>
      <w:r>
        <w:rPr>
          <w:lang w:val="id_ID" w:bidi="id_ID"/>
        </w:rPr>
      </w:r>
      <w:r>
        <w:rPr>
          <w:lang w:val="id_ID" w:bidi="id_ID"/>
        </w:rPr>
        <w:t>Yesus mengatakan bahwa Ia selalu berada di dekat mereka setiap hari di Bait Suci, atau area Bait Suci. Mereka tidak berusaha menangkap Yesus. Yesus mengatakan bahwa ini adalah waktu atau kesempatan mereka, ketika kuasa kegelapan bekerja atau berkuasa. Kegelapan melambangkan Iblis dan kuasa jahat, termasuk kuasa roh-roh jahat yang dipimpin oleh Iblis. Kuasa kegelapan berarti bahwa Iblis mempengaruhi orang-orang yang menangkap Yesus.</w:t>
      </w:r>
    </w:p>
    <w:p>
      <w:pPr/>
      <w:r>
        <w:rPr>
          <w:lang w:val="id_ID" w:bidi="id_ID"/>
        </w:rPr>
      </w:r>
      <w:r>
        <w:rPr>
          <w:lang w:val="id_ID" w:bidi="id_ID"/>
        </w:rPr>
        <w:t>Kemudian para penjaga Bait Suci menangkap Yesus dan membawa Yesus keluar dari taman ke rumah imam besar. Petrus mengikuti di belakang mereka dari kejauhan</w:t>
      </w:r>
    </w:p>
    <w:p>
      <w:pPr/>
      <w:r>
        <w:rPr>
          <w:lang w:val="id_ID" w:bidi="id_ID"/>
        </w:rPr>
      </w:r>
      <w:r>
        <w:rPr>
          <w:lang w:val="id_ID" w:bidi="id_ID"/>
        </w:rPr>
        <w:t>Berhenti di sini dan diskusikan: Apa saja prosedur normal untuk menangkap orang-orang dalam budaya Anda? Kapan penangkapan biasanya terjadi dan ke mana mereka dibawa?</w:t>
      </w:r>
    </w:p>
    <w:p>
      <w:pPr/>
      <w:r>
        <w:rPr>
          <w:lang w:val="id_ID" w:bidi="id_ID"/>
        </w:rPr>
      </w:r>
      <w:r>
        <w:rPr>
          <w:lang w:val="id_ID" w:bidi="id_ID"/>
        </w:rPr>
        <w:t>Ketika orang-orang membawa Yesus ke rumah itu, beberapa orang menyalakan api di area terbuka atau halaman untuk menghangatkan diri mereka. Orang-orang duduk bersama di dekat api, dan Petrus duduk di sana bersama mereka. Seorang hamba perempuan melihat Petrus duduk dalam terang api. Ia melihat Petrus dengan saksama dan berkata, "Orang ini benar-benar bersama Yesus!" Tetapi Petrus menyangkal apa yang ia katakan. Petrus mengatakan bahwa ia tidak mengenal Yesus. Beberapa waktu kemudian orang lain memperhatikan Petrus dan berkata, "Engkau juga berada di antara para pengikut Yesus." Petrus menyangkal dan berkata, "Pak atau Tuan, aku bukan salah satu dari pengikut Yesus." Sekitar satu jam atau lebih kemudian, seseorang lain bersikeras mengatakan, "Orang ini pasti bersama Yesus karena Ia juga berasal dari Galilea." Tetapi Petrus berkata kepada orang itu, "Tuan, aku tidak tahu apa yang engkau maksudkan!" Yesus dan Petrus keduanya berasal dari daerah Galilea. Orang-orang dari Galilea berbicara dengan aksen yang khas, sehingga orang-orang dapat mengetahui dari mana mereka berasal.</w:t>
      </w:r>
    </w:p>
    <w:p>
      <w:pPr/>
      <w:r>
        <w:rPr>
          <w:lang w:val="id_ID" w:bidi="id_ID"/>
        </w:rPr>
      </w:r>
      <w:r>
        <w:rPr>
          <w:lang w:val="id_ID" w:bidi="id_ID"/>
        </w:rPr>
        <w:t>Berhenti di sini dan tunjukkan gambar atau denah sebuah rumah dengan sebuah halaman.</w:t>
      </w:r>
    </w:p>
    <w:p>
      <w:pPr/>
      <w:r>
        <w:rPr>
          <w:lang w:val="id_ID" w:bidi="id_ID"/>
        </w:rPr>
      </w:r>
      <w:r>
        <w:rPr>
          <w:lang w:val="id_ID" w:bidi="id_ID"/>
        </w:rPr>
        <w:t>Petrus masih berbicara ketika seekor ayam jantan berkokok. Saat itu juga Tuhan atau Yesus berpaling dan memandang langsung kepada Petrus. Yesus berada di tempat di mana Ia dapat melihat Petrus dengan berpaling ke arah Petrus. Yesus mungkin berada di sebuah ruangan terbuka atau galeri dekat halaman. Ketika Yesus berbalik dan melihat Petrus, Petrus juga melihat Yesus. Pada saat itu, Petrus teringat pada apa yang Tuhan telah katakan kepadanya. Tuhan sudah mengatakan kepada Petrus bahwa sebelum ayam jantan itu berkokok hari itu, Petrus telah menyangkal bahwa ia mengenal Tuhan tiga kali. Ketika Petrus ingat, ia meninggalkan halaman dan menangis dengan penyesalan yang pahit.</w:t>
      </w:r>
    </w:p>
    <w:p>
      <w:pPr/>
      <w:r>
        <w:rPr>
          <w:lang w:val="id_ID" w:bidi="id_ID"/>
        </w:rPr>
      </w:r>
      <w:r>
        <w:rPr>
          <w:lang w:val="id_ID" w:bidi="id_ID"/>
        </w:rPr>
        <w:t>Tunjukkan gambar seekor ayam jantan.</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Dengarkan kembali teks dalam versi yang paling mudah dimengerti. </w:t>
      </w:r>
    </w:p>
    <w:p>
      <w:pPr/>
      <w:r>
        <w:rPr>
          <w:lang w:val="id_ID" w:bidi="id_ID"/>
        </w:rPr>
      </w:r>
      <w:r>
        <w:rPr>
          <w:lang w:val="id_ID" w:bidi="id_ID"/>
        </w:rPr>
        <w:t>Dalam sesi ini, Anda akan membantu kelompok memeragakan kisah ini. Anda akan membantu kelompok menggambarkan adegan, latar, dan tokoh dari kisah ini.</w:t>
      </w:r>
    </w:p>
    <w:p>
      <w:pPr/>
      <w:r>
        <w:rPr>
          <w:lang w:val="id_ID" w:bidi="id_ID"/>
        </w:rPr>
      </w:r>
      <w:r>
        <w:rPr>
          <w:lang w:val="id_ID" w:bidi="id_ID"/>
        </w:rPr>
        <w:t>Kisah ini terdiri dari empat adegan.</w:t>
      </w:r>
    </w:p>
    <w:p>
      <w:pPr/>
      <w:r>
        <w:rPr>
          <w:lang w:val="id_ID" w:bidi="id_ID"/>
        </w:rPr>
      </w:r>
      <w:r>
        <w:rPr>
          <w:b/>
          <w:lang w:val="id_ID" w:bidi="id_ID"/>
        </w:rPr>
        <w:t>Adegan pertama:</w:t>
      </w:r>
      <w:r>
        <w:rPr>
          <w:lang w:val="id_ID" w:bidi="id_ID"/>
        </w:rPr>
        <w:t xml:space="preserve"> Sekelompok orang tiba bersama Yudas untuk menangkap Yesus. Yudas mencium Yesus untuk mengkhianati-Nya.</w:t>
      </w:r>
    </w:p>
    <w:p>
      <w:pPr/>
      <w:r>
        <w:rPr>
          <w:lang w:val="id_ID" w:bidi="id_ID"/>
        </w:rPr>
      </w:r>
      <w:r>
        <w:rPr>
          <w:b/>
          <w:lang w:val="id_ID" w:bidi="id_ID"/>
        </w:rPr>
        <w:t>Adegan kedua:</w:t>
      </w:r>
      <w:r>
        <w:rPr>
          <w:lang w:val="id_ID" w:bidi="id_ID"/>
        </w:rPr>
        <w:t xml:space="preserve"> Seorang murid berusaha membela Yesus. Ia menghunus pedang-Nya dan memotong telinga kanan hamba imam besar itu. Yesus menghentikannya.</w:t>
      </w:r>
    </w:p>
    <w:p>
      <w:pPr/>
      <w:r>
        <w:rPr>
          <w:lang w:val="id_ID" w:bidi="id_ID"/>
        </w:rPr>
      </w:r>
      <w:r>
        <w:rPr>
          <w:b/>
          <w:lang w:val="id_ID" w:bidi="id_ID"/>
        </w:rPr>
        <w:t>Adegan ketiga:</w:t>
      </w:r>
      <w:r>
        <w:rPr>
          <w:lang w:val="id_ID" w:bidi="id_ID"/>
        </w:rPr>
        <w:t xml:space="preserve"> Para penjaga Bait Suci menangkap Yesus dan membawa Yesus keluar dari taman ke rumah imam besar. Petrus mengikuti di belakang mereka dari kejauhan.</w:t>
      </w:r>
    </w:p>
    <w:p>
      <w:pPr/>
      <w:r>
        <w:rPr>
          <w:lang w:val="id_ID" w:bidi="id_ID"/>
        </w:rPr>
      </w:r>
      <w:r>
        <w:rPr>
          <w:b/>
          <w:lang w:val="id_ID" w:bidi="id_ID"/>
        </w:rPr>
        <w:t>Adegan keempat:</w:t>
      </w:r>
      <w:r>
        <w:rPr>
          <w:lang w:val="id_ID" w:bidi="id_ID"/>
        </w:rPr>
        <w:t xml:space="preserve"> Petrus menyangkal Yesus tiga kali.</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Para murid</w:t>
      </w:r>
    </w:p>
    <w:p>
      <w:pPr>
        <w:pStyle w:val="ListBullet"/>
        <w:spacing w:line="240" w:lineRule="auto"/>
        <w:ind w:left="720"/>
      </w:pPr>
      <w:r>
        <w:rPr>
          <w:lang w:val="id_ID" w:bidi="id_ID"/>
        </w:rPr>
      </w:r>
      <w:r>
        <w:rPr>
          <w:lang w:val="id_ID" w:bidi="id_ID"/>
        </w:rPr>
        <w:t>Gerombolan atau orang banyak yang tiba dengan Yudas.</w:t>
      </w:r>
    </w:p>
    <w:p>
      <w:pPr>
        <w:pStyle w:val="ListBullet"/>
        <w:spacing w:line="240" w:lineRule="auto"/>
        <w:ind w:left="720"/>
      </w:pPr>
      <w:r>
        <w:rPr>
          <w:lang w:val="id_ID" w:bidi="id_ID"/>
        </w:rPr>
      </w:r>
      <w:r>
        <w:rPr>
          <w:lang w:val="id_ID" w:bidi="id_ID"/>
        </w:rPr>
        <w:t>Yudas</w:t>
      </w:r>
    </w:p>
    <w:p>
      <w:pPr>
        <w:pStyle w:val="ListBullet"/>
        <w:spacing w:line="240" w:lineRule="auto"/>
        <w:ind w:left="720"/>
      </w:pPr>
      <w:r>
        <w:rPr>
          <w:lang w:val="id_ID" w:bidi="id_ID"/>
        </w:rPr>
      </w:r>
      <w:r>
        <w:rPr>
          <w:lang w:val="id_ID" w:bidi="id_ID"/>
        </w:rPr>
        <w:t>Murid yang memotong telinga seorang pria.</w:t>
      </w:r>
    </w:p>
    <w:p>
      <w:pPr>
        <w:pStyle w:val="ListBullet"/>
        <w:spacing w:line="240" w:lineRule="auto"/>
        <w:ind w:left="720"/>
      </w:pPr>
      <w:r>
        <w:rPr>
          <w:lang w:val="id_ID" w:bidi="id_ID"/>
        </w:rPr>
      </w:r>
      <w:r>
        <w:rPr>
          <w:lang w:val="id_ID" w:bidi="id_ID"/>
        </w:rPr>
        <w:t>Hamba imam besar</w:t>
      </w:r>
    </w:p>
    <w:p>
      <w:pPr>
        <w:pStyle w:val="ListBullet"/>
        <w:spacing w:line="240" w:lineRule="auto"/>
        <w:ind w:left="720"/>
      </w:pPr>
      <w:r>
        <w:rPr>
          <w:lang w:val="id_ID" w:bidi="id_ID"/>
        </w:rPr>
      </w:r>
      <w:r>
        <w:rPr>
          <w:lang w:val="id_ID" w:bidi="id_ID"/>
        </w:rPr>
        <w:t>Imam kepala</w:t>
      </w:r>
    </w:p>
    <w:p>
      <w:pPr>
        <w:pStyle w:val="ListBullet"/>
        <w:spacing w:line="240" w:lineRule="auto"/>
        <w:ind w:left="720"/>
      </w:pPr>
      <w:r>
        <w:rPr>
          <w:lang w:val="id_ID" w:bidi="id_ID"/>
        </w:rPr>
      </w:r>
      <w:r>
        <w:rPr>
          <w:lang w:val="id_ID" w:bidi="id_ID"/>
        </w:rPr>
        <w:t>Perwira penjaga Bait Suci.</w:t>
      </w:r>
    </w:p>
    <w:p>
      <w:pPr>
        <w:pStyle w:val="ListBullet"/>
        <w:spacing w:line="240" w:lineRule="auto"/>
        <w:ind w:left="720"/>
      </w:pPr>
      <w:r>
        <w:rPr>
          <w:lang w:val="id_ID" w:bidi="id_ID"/>
        </w:rPr>
      </w:r>
      <w:r>
        <w:rPr>
          <w:lang w:val="id_ID" w:bidi="id_ID"/>
        </w:rPr>
        <w:t>Para pemimpin rakyat</w:t>
      </w:r>
    </w:p>
    <w:p>
      <w:pPr>
        <w:pStyle w:val="ListBullet"/>
        <w:spacing w:line="240" w:lineRule="auto"/>
        <w:ind w:left="720"/>
      </w:pPr>
      <w:r>
        <w:rPr>
          <w:lang w:val="id_ID" w:bidi="id_ID"/>
        </w:rPr>
      </w:r>
      <w:r>
        <w:rPr>
          <w:lang w:val="id_ID" w:bidi="id_ID"/>
        </w:rPr>
        <w:t>Petrus</w:t>
      </w:r>
    </w:p>
    <w:p>
      <w:pPr>
        <w:pStyle w:val="ListBullet"/>
        <w:spacing w:line="240" w:lineRule="auto"/>
        <w:ind w:left="720"/>
      </w:pPr>
      <w:r>
        <w:rPr>
          <w:lang w:val="id_ID" w:bidi="id_ID"/>
        </w:rPr>
      </w:r>
      <w:r>
        <w:rPr>
          <w:lang w:val="id_ID" w:bidi="id_ID"/>
        </w:rPr>
        <w:t>Orang-orang yang menyalakan api</w:t>
      </w:r>
    </w:p>
    <w:p>
      <w:pPr>
        <w:pStyle w:val="ListBullet"/>
        <w:spacing w:line="240" w:lineRule="auto"/>
        <w:ind w:left="720"/>
      </w:pPr>
      <w:r>
        <w:rPr>
          <w:lang w:val="id_ID" w:bidi="id_ID"/>
        </w:rPr>
      </w:r>
      <w:r>
        <w:rPr>
          <w:lang w:val="id_ID" w:bidi="id_ID"/>
        </w:rPr>
        <w:t>Seorang hamba perempuan yang menanyai Petrus.</w:t>
      </w:r>
    </w:p>
    <w:p>
      <w:pPr>
        <w:pStyle w:val="ListBullet"/>
        <w:spacing w:line="240" w:lineRule="auto"/>
        <w:ind w:left="720"/>
      </w:pPr>
      <w:r>
        <w:rPr>
          <w:lang w:val="id_ID" w:bidi="id_ID"/>
        </w:rPr>
      </w:r>
      <w:r>
        <w:rPr>
          <w:lang w:val="id_ID" w:bidi="id_ID"/>
        </w:rPr>
        <w:t>Orang kedua yang mengatakan bahwa Petrus pernah bersama Yesus</w:t>
      </w:r>
    </w:p>
    <w:p>
      <w:pPr>
        <w:pStyle w:val="ListBullet"/>
        <w:spacing w:line="240" w:lineRule="auto"/>
        <w:ind w:left="720"/>
      </w:pPr>
      <w:r>
        <w:rPr>
          <w:lang w:val="id_ID" w:bidi="id_ID"/>
        </w:rPr>
      </w:r>
      <w:r>
        <w:rPr>
          <w:lang w:val="id_ID" w:bidi="id_ID"/>
        </w:rPr>
        <w:t>Orang ketiga yang mengatakan bahwa Petrus pernah bersama Yesus</w:t>
      </w:r>
    </w:p>
    <w:p>
      <w:pPr>
        <w:pStyle w:val="ListBullet"/>
        <w:spacing w:line="240" w:lineRule="auto"/>
        <w:ind w:left="720"/>
      </w:pPr>
      <w:r>
        <w:rPr>
          <w:lang w:val="id_ID" w:bidi="id_ID"/>
        </w:rPr>
      </w:r>
      <w:r>
        <w:rPr>
          <w:lang w:val="id_ID" w:bidi="id_ID"/>
        </w:rPr>
        <w:t>Seekor ayam jantan</w:t>
      </w:r>
    </w:p>
    <w:p>
      <w:pPr/>
      <w:r>
        <w:rPr>
          <w:lang w:val="id_ID" w:bidi="id_ID"/>
        </w:rPr>
      </w:r>
      <w:r>
        <w:rPr>
          <w:lang w:val="id_ID" w:bidi="id_ID"/>
        </w:rPr>
        <w:t xml:space="preserve">Dalam sesi ini, mintalah kelompok untuk membuat papan cerita, menggambar, atau menggunakan beberapa jenis alat peraga (benda-benda yang dapat Anda pindahkan seperti batu, tongkat, mainan anak-anak) untuk menggambarkan kisah dan adegan di dalamnya. </w:t>
      </w:r>
    </w:p>
    <w:p>
      <w:pPr/>
      <w:r>
        <w:rPr>
          <w:lang w:val="id_ID" w:bidi="id_ID"/>
        </w:rPr>
      </w:r>
      <w:r>
        <w:rPr>
          <w:lang w:val="id_ID" w:bidi="id_ID"/>
        </w:rPr>
        <w:t>Ingatlah bahwa Yesus baru saja selesai berdoa dan bertanya kepada para murid-Nya mengapa mereka tidur. Kisah dibuka dengan Yesus masih berbicara kepada para murid-Nya ketika orang banyak datang untuk menangkap-Nya di taman.</w:t>
      </w:r>
    </w:p>
    <w:p>
      <w:pPr/>
      <w:r>
        <w:rPr>
          <w:lang w:val="id_ID" w:bidi="id_ID"/>
        </w:rPr>
      </w:r>
      <w:r>
        <w:rPr>
          <w:lang w:val="id_ID" w:bidi="id_ID"/>
        </w:rPr>
        <w:t>Perhatikan bahwa dalam kisah ini, tindakan dilakukan bolak-balik dengan cepat antara berbagai tokoh. Yesus berbicara kepada Yudas, kemudian Ia berbalik untuk berbicara kepada para murid-Nya. Kemudian Ia berbalik untuk berbicara kepada orang banyak. Penting untuk diingat siapa yang berbicara kepada siapa pada bagian-bagian yang berbeda dalam kisah itu.</w:t>
      </w:r>
    </w:p>
    <w:p>
      <w:pPr/>
      <w:r>
        <w:rPr>
          <w:lang w:val="id_ID" w:bidi="id_ID"/>
        </w:rPr>
      </w:r>
      <w:r>
        <w:rPr>
          <w:lang w:val="id_ID" w:bidi="id_ID"/>
        </w:rPr>
        <w:t>Yudas pergi kepada Yesus untuk mencium atau merangkul Yesus, tetapi Yesus bertanya kepada Yudas, "Apakah engkau mengkhianati Anak Manusia dengan ciuman?" Ingatlah bahwa ciuman pada satu atau kedua pipi adalah cara yang lazim bagi sesama kawan dekat untuk memberi salam dalam budaya mereka.</w:t>
      </w:r>
    </w:p>
    <w:p>
      <w:pPr/>
      <w:r>
        <w:rPr>
          <w:lang w:val="id_ID" w:bidi="id_ID"/>
        </w:rPr>
      </w:r>
      <w:r>
        <w:rPr>
          <w:lang w:val="id_ID" w:bidi="id_ID"/>
        </w:rPr>
        <w:t>Perhatikan bahwa para murid Yesus berusaha melawan ketika mereka menyadari bahwa orang banyak telah datang untuk menangkap Yesus. Para murid bertanya kepada Yesus apakah mereka harus menggunakan pedang mereka untuk melawan atau menyerang kelompok orang-orang yang datang bersama Yudas. Kemudian salah satu murid Yesus menghunus pedang-Nya dan menyerang hamba imam besar itu dan memotong telinga kanannya. Tetapi Yesus meminta para murid untuk berhenti berkelahi. Yesus menyentuh telinga pria itu dan menyembuhkannya.</w:t>
      </w:r>
    </w:p>
    <w:p>
      <w:pPr/>
      <w:r>
        <w:rPr>
          <w:lang w:val="id_ID" w:bidi="id_ID"/>
        </w:rPr>
      </w:r>
      <w:r>
        <w:rPr>
          <w:lang w:val="id_ID" w:bidi="id_ID"/>
        </w:rPr>
        <w:t>Perhatikan bahwa sebelumnya Lukas tidak mengatakan kepada kita siapa yang datang untuk menangkap Yesus, hanya bahwa itu adalah orang banyak. Sekarang kita mendengar bahwa orang banyak itu adalah para imam kepala, perwira penjaga Bait Suci, dan para pemuka rakyat.</w:t>
      </w:r>
    </w:p>
    <w:p>
      <w:pPr/>
      <w:r>
        <w:rPr>
          <w:lang w:val="id_ID" w:bidi="id_ID"/>
        </w:rPr>
      </w:r>
      <w:r>
        <w:rPr>
          <w:lang w:val="id_ID" w:bidi="id_ID"/>
        </w:rPr>
        <w:t>Ingatlah, kemudian Yesus berbicara kepada imam kepala, perwira penjaga Bait Suci, dan para tua-tua atau para pemimpin, yang telah datang untuk menangkap Yesus: "Mengapa engkau datang ke sini dengan pedang dan pentung? Apakah pikirmu Aku ini penjahat atau perampok?" Ingatlah bahwa Yesus tidak mengharapkan pertanyaan itu untuk dijawab. Itu adalah cara untuk menegur orang-orang yang datang. Yesus juga mengatakan bahwa Ia selalu berada di dekat mereka setiap hari di Bait Suci atau area Bait Suci, tetapi mereka tidak berusaha untuk menangkap Yesus, tetapi ini adalah waktu atau kesempatan mereka, dan kuasa kegelapan sedang bekerja atau berkuasa.</w:t>
      </w:r>
    </w:p>
    <w:p>
      <w:pPr/>
      <w:r>
        <w:rPr>
          <w:lang w:val="id_ID" w:bidi="id_ID"/>
        </w:rPr>
      </w:r>
      <w:r>
        <w:rPr>
          <w:lang w:val="id_ID" w:bidi="id_ID"/>
        </w:rPr>
        <w:t>Penting untuk diingat bahwa para penjaga Bait Suci menangkap Yesus dan membawa Yesus keluar dari taman ke rumah imam besar.</w:t>
      </w:r>
    </w:p>
    <w:p>
      <w:pPr/>
      <w:r>
        <w:rPr>
          <w:lang w:val="id_ID" w:bidi="id_ID"/>
        </w:rPr>
      </w:r>
      <w:r>
        <w:rPr>
          <w:lang w:val="id_ID" w:bidi="id_ID"/>
        </w:rPr>
        <w:t>Perhatikan, Petrus mengikuti di belakang mereka dari kejauhan Ketika orang-orang membawa Yesus ke rumah itu, beberapa orang menyalakan api di area terbuka atau halaman untuk menghangatkan diri. Orang-orang duduk bersama di dekat api, dan Petrus duduk di sana bersama mereka. Penting untuk dicatat bahwa halaman berada di posisi di mana mereka dapat melihat ke dalam ruangan di mana Yesus berada. Sebuah halaman adalah area terbuka yang dikelilingi oleh ruangan-ruangan atau tembok tinggi. Dalam konteks ini, halaman adalah bagian dari rumah imam besar itu; halaman memiliki dinding di sekitarnya tetapi tidak ada atap.</w:t>
      </w:r>
    </w:p>
    <w:p>
      <w:pPr/>
      <w:r>
        <w:rPr>
          <w:lang w:val="id_ID" w:bidi="id_ID"/>
        </w:rPr>
      </w:r>
      <w:r>
        <w:rPr>
          <w:lang w:val="id_ID" w:bidi="id_ID"/>
        </w:rPr>
        <w:t>Penting untuk diingat bahwa seorang hamba perempuan melihat Petrus duduk dalam terang api, ia melihat Petrus dengan saksama dan berkata, "Orang ini benar-benar bersama Yesus!" Tetapi Petrus menyangkal apa yang ia katakan. Petrus mengatakan bahwa ia tidak mengenal Yesus. Beberapa waktu kemudian orang lain memperhatikan Petrus dan berkata, "Engkau juga ada di antara para pengikut Yesus." Petrus menyangkal dan berkata, "Pak atau Tuan, aku bukan salah satu dari pengikut Yesus." Sekitar satu jam atau lebih kemudian, seseorang lain bersikeras mengatakan, "Orang ini pasti bersama Yesus karena Ia juga berasal dari Galilea." Tetapi Petrus berkata kepada pria itu, "Tuan, aku tidak tahu apa yang engkau maksudkan!"</w:t>
      </w:r>
    </w:p>
    <w:p>
      <w:pPr/>
      <w:r>
        <w:rPr>
          <w:lang w:val="id_ID" w:bidi="id_ID"/>
        </w:rPr>
      </w:r>
      <w:r>
        <w:rPr>
          <w:lang w:val="id_ID" w:bidi="id_ID"/>
        </w:rPr>
        <w:t>Juga ingatlah bahwa Petrus masih berbicara ketika seekor ayam jantan berkokok. Segera Tuhan Yesus berbalik dan memandang langsung kepada Petrus. Pada saat itu, Petrus teringat apa yang Tuhan telah katakan kepadanya. Tuhan sudah mengatakan kepada Petrus bahwa sebelum ayam jantan itu berkokok hari itu, Petrus telah menyangkal bahwa ia mengenal Tuhan tiga kali. Ketika Petrus ingat, ia meninggalkan halaman dan menangis dengan penyesalan yang pahit.</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Dalam sesi ini, kelompok akan memeragakan kisah tersebut.</w:t>
      </w:r>
    </w:p>
    <w:p>
      <w:pPr/>
      <w:r>
        <w:rPr>
          <w:lang w:val="id_ID" w:bidi="id_ID"/>
        </w:rPr>
      </w:r>
      <w:r>
        <w:rPr>
          <w:lang w:val="id_ID" w:bidi="id_ID"/>
        </w:rPr>
        <w:t>Kisah ini terdiri dari empat adegan.</w:t>
      </w:r>
    </w:p>
    <w:p>
      <w:pPr/>
      <w:r>
        <w:rPr>
          <w:lang w:val="id_ID" w:bidi="id_ID"/>
        </w:rPr>
      </w:r>
      <w:r>
        <w:rPr>
          <w:lang w:val="id_ID" w:bidi="id_ID"/>
        </w:rPr>
        <w:t>Tokoh-tokohnya antara lain:</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Para murid</w:t>
      </w:r>
    </w:p>
    <w:p>
      <w:pPr>
        <w:pStyle w:val="ListBullet"/>
        <w:spacing w:line="240" w:lineRule="auto"/>
        <w:ind w:left="720"/>
      </w:pPr>
      <w:r>
        <w:rPr>
          <w:lang w:val="id_ID" w:bidi="id_ID"/>
        </w:rPr>
      </w:r>
      <w:r>
        <w:rPr>
          <w:lang w:val="id_ID" w:bidi="id_ID"/>
        </w:rPr>
        <w:t>Gerombolan atau orang banyak yang tiba dengan Yudas.</w:t>
      </w:r>
    </w:p>
    <w:p>
      <w:pPr>
        <w:pStyle w:val="ListBullet"/>
        <w:spacing w:line="240" w:lineRule="auto"/>
        <w:ind w:left="720"/>
      </w:pPr>
      <w:r>
        <w:rPr>
          <w:lang w:val="id_ID" w:bidi="id_ID"/>
        </w:rPr>
      </w:r>
      <w:r>
        <w:rPr>
          <w:lang w:val="id_ID" w:bidi="id_ID"/>
        </w:rPr>
        <w:t>Yudas</w:t>
      </w:r>
    </w:p>
    <w:p>
      <w:pPr>
        <w:pStyle w:val="ListBullet"/>
        <w:spacing w:line="240" w:lineRule="auto"/>
        <w:ind w:left="720"/>
      </w:pPr>
      <w:r>
        <w:rPr>
          <w:lang w:val="id_ID" w:bidi="id_ID"/>
        </w:rPr>
      </w:r>
      <w:r>
        <w:rPr>
          <w:lang w:val="id_ID" w:bidi="id_ID"/>
        </w:rPr>
        <w:t>Murid yang memotong telinga seorang pria.</w:t>
      </w:r>
    </w:p>
    <w:p>
      <w:pPr>
        <w:pStyle w:val="ListBullet"/>
        <w:spacing w:line="240" w:lineRule="auto"/>
        <w:ind w:left="720"/>
      </w:pPr>
      <w:r>
        <w:rPr>
          <w:lang w:val="id_ID" w:bidi="id_ID"/>
        </w:rPr>
      </w:r>
      <w:r>
        <w:rPr>
          <w:lang w:val="id_ID" w:bidi="id_ID"/>
        </w:rPr>
        <w:t>Hamba imam besar</w:t>
      </w:r>
    </w:p>
    <w:p>
      <w:pPr>
        <w:pStyle w:val="ListBullet"/>
        <w:spacing w:line="240" w:lineRule="auto"/>
        <w:ind w:left="720"/>
      </w:pPr>
      <w:r>
        <w:rPr>
          <w:lang w:val="id_ID" w:bidi="id_ID"/>
        </w:rPr>
      </w:r>
      <w:r>
        <w:rPr>
          <w:lang w:val="id_ID" w:bidi="id_ID"/>
        </w:rPr>
        <w:t>Imam kepala</w:t>
      </w:r>
    </w:p>
    <w:p>
      <w:pPr>
        <w:pStyle w:val="ListBullet"/>
        <w:spacing w:line="240" w:lineRule="auto"/>
        <w:ind w:left="720"/>
      </w:pPr>
      <w:r>
        <w:rPr>
          <w:lang w:val="id_ID" w:bidi="id_ID"/>
        </w:rPr>
      </w:r>
      <w:r>
        <w:rPr>
          <w:lang w:val="id_ID" w:bidi="id_ID"/>
        </w:rPr>
        <w:t>Perwira penjaga Bait Suci.</w:t>
      </w:r>
    </w:p>
    <w:p>
      <w:pPr>
        <w:pStyle w:val="ListBullet"/>
        <w:spacing w:line="240" w:lineRule="auto"/>
        <w:ind w:left="720"/>
      </w:pPr>
      <w:r>
        <w:rPr>
          <w:lang w:val="id_ID" w:bidi="id_ID"/>
        </w:rPr>
      </w:r>
      <w:r>
        <w:rPr>
          <w:lang w:val="id_ID" w:bidi="id_ID"/>
        </w:rPr>
        <w:t>Para pemimpin rakyat</w:t>
      </w:r>
    </w:p>
    <w:p>
      <w:pPr>
        <w:pStyle w:val="ListBullet"/>
        <w:spacing w:line="240" w:lineRule="auto"/>
        <w:ind w:left="720"/>
      </w:pPr>
      <w:r>
        <w:rPr>
          <w:lang w:val="id_ID" w:bidi="id_ID"/>
        </w:rPr>
      </w:r>
      <w:r>
        <w:rPr>
          <w:lang w:val="id_ID" w:bidi="id_ID"/>
        </w:rPr>
        <w:t>Petrus</w:t>
      </w:r>
    </w:p>
    <w:p>
      <w:pPr>
        <w:pStyle w:val="ListBullet"/>
        <w:spacing w:line="240" w:lineRule="auto"/>
        <w:ind w:left="720"/>
      </w:pPr>
      <w:r>
        <w:rPr>
          <w:lang w:val="id_ID" w:bidi="id_ID"/>
        </w:rPr>
      </w:r>
      <w:r>
        <w:rPr>
          <w:lang w:val="id_ID" w:bidi="id_ID"/>
        </w:rPr>
        <w:t>Orang-orang yang menyalakan api</w:t>
      </w:r>
    </w:p>
    <w:p>
      <w:pPr>
        <w:pStyle w:val="ListBullet"/>
        <w:spacing w:line="240" w:lineRule="auto"/>
        <w:ind w:left="720"/>
      </w:pPr>
      <w:r>
        <w:rPr>
          <w:lang w:val="id_ID" w:bidi="id_ID"/>
        </w:rPr>
      </w:r>
      <w:r>
        <w:rPr>
          <w:lang w:val="id_ID" w:bidi="id_ID"/>
        </w:rPr>
        <w:t>Seorang hamba perempuan yang menanyai Petrus.</w:t>
      </w:r>
    </w:p>
    <w:p>
      <w:pPr>
        <w:pStyle w:val="ListBullet"/>
        <w:spacing w:line="240" w:lineRule="auto"/>
        <w:ind w:left="720"/>
      </w:pPr>
      <w:r>
        <w:rPr>
          <w:lang w:val="id_ID" w:bidi="id_ID"/>
        </w:rPr>
      </w:r>
      <w:r>
        <w:rPr>
          <w:lang w:val="id_ID" w:bidi="id_ID"/>
        </w:rPr>
        <w:t>Orang kedua yang mengatakan bahwa Petrus pernah bersama Yesus</w:t>
      </w:r>
    </w:p>
    <w:p>
      <w:pPr>
        <w:pStyle w:val="ListBullet"/>
        <w:spacing w:line="240" w:lineRule="auto"/>
        <w:ind w:left="720"/>
      </w:pPr>
      <w:r>
        <w:rPr>
          <w:lang w:val="id_ID" w:bidi="id_ID"/>
        </w:rPr>
      </w:r>
      <w:r>
        <w:rPr>
          <w:lang w:val="id_ID" w:bidi="id_ID"/>
        </w:rPr>
        <w:t>Orang ketiga yang mengatakan bahwa Petrus pernah bersama Yesus</w:t>
      </w:r>
    </w:p>
    <w:p>
      <w:pPr>
        <w:pStyle w:val="ListBullet"/>
        <w:spacing w:line="240" w:lineRule="auto"/>
        <w:ind w:left="720"/>
      </w:pPr>
      <w:r>
        <w:rPr>
          <w:lang w:val="id_ID" w:bidi="id_ID"/>
        </w:rPr>
      </w:r>
      <w:r>
        <w:rPr>
          <w:lang w:val="id_ID" w:bidi="id_ID"/>
        </w:rPr>
        <w:t>Seekor ayam jantan</w:t>
      </w:r>
    </w:p>
    <w:p>
      <w:pPr/>
      <w:r>
        <w:rPr>
          <w:lang w:val="id_ID" w:bidi="id_ID"/>
        </w:rPr>
      </w:r>
      <w:r>
        <w:rPr>
          <w:lang w:val="id_ID" w:bidi="id_ID"/>
        </w:rPr>
        <w:t>Mintalah kelompok untuk memerankan kisah ini dua kali. Mereka harus memerankannya dalam bahasa yang mereka terjemahkan. Pertama, minta mereka memerankan kisah itu tanpa berhenti. Pada saat kelompok memerankan kisah itu untuk kedua kali, hentikan mereka pada bagian yang berbeda dalam kisah tersebut.</w:t>
      </w:r>
    </w:p>
    <w:p>
      <w:pPr/>
      <w:r>
        <w:rPr>
          <w:lang w:val="id_ID" w:bidi="id_ID"/>
        </w:rPr>
      </w:r>
      <w:r>
        <w:rPr>
          <w:lang w:val="id_ID" w:bidi="id_ID"/>
        </w:rPr>
        <w:t>Ketika kelompok memerankan kisah itu untuk pertama kali, perhatikan dialog, alur, plot, dan kronologi kisah tersebut. Perhatikan bagian penting atau sulit dari kisah maupun bagian yang akan diperankan dan jangan dilewati. Bantu kelompok untuk mengingat bagian-bagian kisah tersebut.</w:t>
      </w:r>
    </w:p>
    <w:p>
      <w:pPr/>
      <w:r>
        <w:rPr>
          <w:lang w:val="id_ID" w:bidi="id_ID"/>
        </w:rPr>
      </w:r>
      <w:r>
        <w:rPr>
          <w:lang w:val="id_ID" w:bidi="id_ID"/>
        </w:rPr>
        <w:t>Saat kelompok memeragakan kisah ini untuk kedua kalinya, hentikan mereka pada bagian-bagian tertentu.</w:t>
      </w:r>
    </w:p>
    <w:p>
      <w:pPr/>
      <w:r>
        <w:rPr>
          <w:lang w:val="id_ID" w:bidi="id_ID"/>
        </w:rPr>
      </w:r>
      <w:r>
        <w:rPr>
          <w:lang w:val="id_ID" w:bidi="id_ID"/>
        </w:rPr>
        <w:t>Sementara Yesus masih berbicara dengan para murid-Nya, sekelompok orang tiba. Pria yang memimpin kelompok orang itu adalah Yudas. Yudas pergi kepada Yesus untuk mencium atau merangkul Yesus, tetapi Yesus bertanya kepada Yudas, "Apakah engkau mengkhianati Anak Manusia dengan ciuman?"</w:t>
      </w:r>
    </w:p>
    <w:p>
      <w:pPr/>
      <w:r>
        <w:rPr>
          <w:lang w:val="id_ID" w:bidi="id_ID"/>
        </w:rPr>
      </w:r>
      <w:r>
        <w:rPr>
          <w:lang w:val="id_ID" w:bidi="id_ID"/>
        </w:rPr>
        <w:t>Hentikan peragaan: Tanyakan kepada aktor yang memerankan Yesus, ”Bagaimana perasaan Anda?” Anda mungkin mendengar, "Aku kecewa pada Yudas," "Aku terkejut bahwa Yudas memilih untuk mengkhianati-Ku dengan ciuman." Tanyakan kepada para aktor yang memerankan murid-murid, "Bagaimana perasaan kalian?" Anda mungkin mendengar, "Kami terkejut melihat Yudas memimpin orang banyak untuk mengkhianati Yesus," "Kami kecewa pada Yudas." Tanyakan kepada para aktor yang memerankan gerombolan, "Bagaimana perasaan kalian?" Anda mungkin mendengar, "Kami bersemangat karena akhirnya memiliki kesempatan untuk menangkap Yesus." Tanyakan kepada aktor yang memerankan Yudas, "Bagaimana perasaan Anda?" Anda mungkin mendengar, "Aku tidak merasa kasihan kepada Yesus," "Aku cemas karena bertanya-tanya apa yang akan dilakukan Yesus." Lanjutkan peragaan.</w:t>
      </w:r>
    </w:p>
    <w:p>
      <w:pPr/>
      <w:r>
        <w:rPr>
          <w:lang w:val="id_ID" w:bidi="id_ID"/>
        </w:rPr>
      </w:r>
      <w:r>
        <w:rPr>
          <w:lang w:val="id_ID" w:bidi="id_ID"/>
        </w:rPr>
        <w:t>Ketika para murid Yesus menyadari bahwa orang banyak telah datang untuk menangkap Yesus, para murid bertanya kepada Yesus apakah mereka harus menggunakan pedang mereka untuk melawan atau menyerang kelompok orang-orang yang datang bersama Yudas. Kemudian salah satu murid Yesus menghunus pedang-Nya dan menyerang hamba imam besar itu dan memotong telinga kanannya. Tetapi Yesus meminta para murid untuk berhenti berkelahi.</w:t>
      </w:r>
    </w:p>
    <w:p>
      <w:pPr/>
      <w:r>
        <w:rPr>
          <w:lang w:val="id_ID" w:bidi="id_ID"/>
        </w:rPr>
      </w:r>
      <w:r>
        <w:rPr>
          <w:lang w:val="id_ID" w:bidi="id_ID"/>
        </w:rPr>
        <w:t>Hentikan peragaan: Tanyakan kepada aktor yang memerankan Yesus, ”Bagaimana perasaan Anda?” Anda mungkin mendengar, "Aku tidak akan melawan penangkapan ini." Tanyakan kepada para aktor yang memerankan murid-murid, "Bagaimana perasaan kalian?" Anda mungkin mendengar, "Kami siap untuk melawan dan membela Yesus," "Kami bertanya-tanya apakah Yesus akan membela diri-Nya atau membiarkan orang banyak menangkap-Nya."</w:t>
      </w:r>
    </w:p>
    <w:p>
      <w:pPr/>
      <w:r>
        <w:rPr>
          <w:lang w:val="id_ID" w:bidi="id_ID"/>
        </w:rPr>
      </w:r>
      <w:r>
        <w:rPr>
          <w:lang w:val="id_ID" w:bidi="id_ID"/>
        </w:rPr>
        <w:t>Yesus menyentuh telinga pria itu dan menyembuhkannya.</w:t>
      </w:r>
    </w:p>
    <w:p>
      <w:pPr/>
      <w:r>
        <w:rPr>
          <w:lang w:val="id_ID" w:bidi="id_ID"/>
        </w:rPr>
      </w:r>
      <w:r>
        <w:rPr>
          <w:lang w:val="id_ID" w:bidi="id_ID"/>
        </w:rPr>
        <w:t>Hentikan peragaan: Tanyakan kepada aktor yang memerankan Yesus, ”Bagaimana perasaan Anda?” Anda mungkin mendengar, "Bahkan saat ini pun, Aku merasakan belas kasihan bagi hamba imam besar itu." Tanyakan kepada para aktor yang memerankan murid-murid, "Bagaimana perasaan kalian?" Anda mungkin mendengar, "Apa-apaan! Mengapa Yesus menyembuhkan orang yang datang untuk menangkap-Nya?" Tanyakan kepada aktor yang memerankan hamba yang telinganya dipotong, "Bagaimana perasaan Anda?" Anda mungkin mendengar, "Aku merasa lebih baik," "Aku terkejut dengan penyembuhan seketika itu."</w:t>
      </w:r>
    </w:p>
    <w:p>
      <w:pPr/>
      <w:r>
        <w:rPr>
          <w:lang w:val="id_ID" w:bidi="id_ID"/>
        </w:rPr>
      </w:r>
      <w:r>
        <w:rPr>
          <w:lang w:val="id_ID" w:bidi="id_ID"/>
        </w:rPr>
        <w:t>Kemudian Yesus berbicara kepada imam kepala, perwira penjaga Bait Suci, dan para tua-tua atau para pemimpin orang-orang, yang telah datang untuk menangkap Yesus: "Mengapa engkau datang ke sini dengan pedang dan pentung? Apakah pikirmu Aku ini seorang penjahat atau perampok?" Yesus juga mengatakan bahwa Ia selalu berada di dekat mereka setiap hari di Bait Suci atau area Bait Suci, tetapi mereka tidak berusaha untuk menangkap Yesus, tetapi ini adalah waktu atau kesempatan mereka dan kuasa kegelapan bekerja atau berkuasa.</w:t>
      </w:r>
    </w:p>
    <w:p>
      <w:pPr/>
      <w:r>
        <w:rPr>
          <w:lang w:val="id_ID" w:bidi="id_ID"/>
        </w:rPr>
      </w:r>
      <w:r>
        <w:rPr>
          <w:lang w:val="id_ID" w:bidi="id_ID"/>
        </w:rPr>
        <w:t>Hentikan peragaan: Tanyakan kepada aktor yang memerankan Yesus, ”Bagaimana perasaan Anda?” Anda mungkin mendengar, "Aku merasa sedih," "Aku kecewa dengan orang banyak." Lanjutkan peragaan.</w:t>
      </w:r>
    </w:p>
    <w:p>
      <w:pPr/>
      <w:r>
        <w:rPr>
          <w:lang w:val="id_ID" w:bidi="id_ID"/>
        </w:rPr>
      </w:r>
      <w:r>
        <w:rPr>
          <w:lang w:val="id_ID" w:bidi="id_ID"/>
        </w:rPr>
        <w:t>Kemudian para penjaga Bait Suci menangkap Yesus dan memimpin Yesus keluar dari taman ke rumah imam besar. Petrus mengikuti di belakang mereka dari kejauhan Ketika orang-orang membawa Yesus ke rumah itu, beberapa orang menyalakan api di area terbuka atau halaman untuk menghangatkan diri. Orang-orang duduk bersama di dekat api, dan Petrus duduk di sana bersama mereka. Seorang hamba perempuan melihat Petrus duduk dalam terang api. Ia melihat Petrus dengan cermat dan berkata, "Orang ini benar-benar bersama Yesus!" Tetapi Petrus menyangkal apa yang ia katakan. Petrus mengatakan bahwa ia tidak mengenal Yesus. Beberapa waktu kemudian orang lain memperhatikan Petrus dan berkata, "Engkau juga berada di antara para pengikut Yesus." Petrus menyangkal dan berkata, "Pak atau Tuan, aku bukan salah satu dari para pengikut Yesus." Sekitar satu jam atau lebih kemudian, seseorang lain bersikeras mengatakan, "Orang ini pasti bersama Yesus karena Ia juga berasal dari Galilea." Tetapi Petrus berkata kepada pria itu, "Tuan, aku tidak tahu apa yang engkau maksudkan!"</w:t>
      </w:r>
    </w:p>
    <w:p>
      <w:pPr/>
      <w:r>
        <w:rPr>
          <w:lang w:val="id_ID" w:bidi="id_ID"/>
        </w:rPr>
      </w:r>
      <w:r>
        <w:rPr>
          <w:lang w:val="id_ID" w:bidi="id_ID"/>
        </w:rPr>
        <w:t>Hentikan peragaan: Tanyakan kepada aktor yang memerankan Yesus, ”Bagaimana perasaan Anda?” Anda mungkin mendengar, "Aku tahu bahwa waktunya telah tiba bagi-Ku untuk menderita," "Aku bersedia menderita bagi orang-orang." Tanyakan kepada aktor yang memerankan Petrus, "Bagaimana perasaan Anda?" Anda mungkin mendengar, "Aku merasa takut," "Aku merasa panik." Tanyakan kepada aktor yang memerankan hamba perempuan dan dua orang yang mengatakan bahwa Petrus pernah bersama Yesus, "Bagaimana perasaan kalian?" Anda mungkin mendengar, "Kami yakin bahwa orang ini bersama Yesus," "Kami ingin tahu siapa orang ini." Lanjutkan peragaan.</w:t>
      </w:r>
    </w:p>
    <w:p>
      <w:pPr/>
      <w:r>
        <w:rPr>
          <w:lang w:val="id_ID" w:bidi="id_ID"/>
        </w:rPr>
      </w:r>
      <w:r>
        <w:rPr>
          <w:lang w:val="id_ID" w:bidi="id_ID"/>
        </w:rPr>
        <w:t>Petrus masih berbicara ketika seekor ayam jantan berkokok. Segera Tuhan atau Yesus berbalik dan memandang langsung kepada Petrus. Pada saat itu, Petrus teringat apa yang Tuhan telah katakan kepadanya. Tuhan sudah mengatakan kepada Petrus bahwa sebelum ayam jantan itu berkokok hari itu, Petrus telah menyangkal bahwa ia mengenal Tuhan tiga kali. Ketika Petrus ingat, ia meninggalkan halaman dan menangis dengan penyesalan yang pahit.</w:t>
      </w:r>
    </w:p>
    <w:p>
      <w:pPr/>
      <w:r>
        <w:rPr>
          <w:lang w:val="id_ID" w:bidi="id_ID"/>
        </w:rPr>
      </w:r>
      <w:r>
        <w:rPr>
          <w:lang w:val="id_ID" w:bidi="id_ID"/>
        </w:rPr>
        <w:t>Hentikan peragaan: Tanyakan kepada aktor yang memerankan Yesus, ”Bagaimana perasaan Anda?” Anda mungkin mendengar, "Aku tahu Petrus akan menyangkal-Ku," "Aku kecewa pada Petrus." Tanyakan kepada aktor yang memerankan Petrus, "Bagaimana perasaan Anda?" Anda mungkin mendengar, "Aku merasa sangat perih dan menyesal karena menyangkal Yesus," "Aku sangat sedih."</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 satu kali dalam versi yang paling mudah dipahami.</w:t>
      </w:r>
    </w:p>
    <w:p>
      <w:pPr/>
      <w:r>
        <w:rPr>
          <w:lang w:val="id_ID" w:bidi="id_ID"/>
        </w:rPr>
      </w:r>
      <w:r>
        <w:rPr>
          <w:lang w:val="id_ID" w:bidi="id_ID"/>
        </w:rPr>
        <w:t xml:space="preserve">Sementara Yesus masih berbicara dengan para </w:t>
      </w:r>
      <w:r>
        <w:rPr>
          <w:b/>
          <w:lang w:val="id_ID" w:bidi="id_ID"/>
        </w:rPr>
        <w:t>murid</w:t>
      </w:r>
      <w:r>
        <w:rPr>
          <w:lang w:val="id_ID" w:bidi="id_ID"/>
        </w:rPr>
        <w:t xml:space="preserve">-Nya, sekelompok orang tiba dipimpin oleh Yudas. Jika Anda menggunakan kata murid dalam perikop ini, pastikan untuk menggunakan kata yang sama seperti yang telah Anda gunakan sebelumnya untuk para murid, dan ingatlah bahwa </w:t>
      </w:r>
      <w:hyperlink r:id="rId171">
        <w:r>
          <w:rPr>
            <w:lang w:val="id_ID" w:bidi="id_ID"/>
          </w:rPr>
          <w:rPr>
            <w:color w:val="0000EE"/>
            <w:u w:val="single"/>
          </w:rPr>
          <w:t>murid</w:t>
        </w:r>
      </w:hyperlink>
      <w:r>
        <w:rPr>
          <w:lang w:val="id_ID" w:bidi="id_ID"/>
        </w:rPr>
        <w:t xml:space="preserve"> terdapat di Daftar Kata Utama.</w:t>
      </w:r>
    </w:p>
    <w:p>
      <w:pPr/>
      <w:r>
        <w:rPr>
          <w:lang w:val="id_ID" w:bidi="id_ID"/>
        </w:rPr>
      </w:r>
      <w:r>
        <w:rPr>
          <w:lang w:val="id_ID" w:bidi="id_ID"/>
        </w:rPr>
        <w:t xml:space="preserve">Halaman adalah area terbuka yang dikelilingi oleh kamar atau tembok tinggi. Dalam konteks ini, halaman adalah bagian dari rumah imam itu. Halaman memiliki dinding di sekelilingnya, tetapi tidak memiliki atap. Frasa "tengah halaman" merujuk kepada bagian tengah dari area terbuka itu. Yudas mendekati Yesus untuk </w:t>
      </w:r>
      <w:r>
        <w:rPr>
          <w:b/>
          <w:lang w:val="id_ID" w:bidi="id_ID"/>
        </w:rPr>
        <w:t>mencium</w:t>
      </w:r>
      <w:r>
        <w:rPr>
          <w:lang w:val="id_ID" w:bidi="id_ID"/>
        </w:rPr>
        <w:t xml:space="preserve"> atau merangkul Yesus, tetapi Yesus bertanya kepada Yudas, "Apakah engkau mengkhianati Anak Manusia dengan ciuman?" Dalam budaya Yahudi, seorang lelaki lazim menyapa sesama lelaki dengan ciuman yang ramah menurut adat kebiasaan mereka. Ciuman itu berupa sentuhan ringan dengan bibir pada satu pipi atau kedua pipi.</w:t>
      </w:r>
    </w:p>
    <w:p>
      <w:pPr/>
      <w:r>
        <w:rPr>
          <w:lang w:val="id_ID" w:bidi="id_ID"/>
        </w:rPr>
      </w:r>
      <w:r>
        <w:rPr>
          <w:lang w:val="id_ID" w:bidi="id_ID"/>
        </w:rPr>
        <w:t xml:space="preserve">Kemudian Yesus berbicara kepada </w:t>
      </w:r>
      <w:r>
        <w:rPr>
          <w:b/>
          <w:lang w:val="id_ID" w:bidi="id_ID"/>
        </w:rPr>
        <w:t>imam kepala</w:t>
      </w:r>
      <w:r>
        <w:rPr>
          <w:lang w:val="id_ID" w:bidi="id_ID"/>
        </w:rPr>
        <w:t xml:space="preserve">, kapten penjaga </w:t>
      </w:r>
      <w:r>
        <w:rPr>
          <w:b/>
          <w:lang w:val="id_ID" w:bidi="id_ID"/>
        </w:rPr>
        <w:t>Bait Suci</w:t>
      </w:r>
      <w:r>
        <w:rPr>
          <w:lang w:val="id_ID" w:bidi="id_ID"/>
        </w:rPr>
        <w:t xml:space="preserve">, dan para tua-tua atau para </w:t>
      </w:r>
      <w:r>
        <w:rPr>
          <w:b/>
          <w:lang w:val="id_ID" w:bidi="id_ID"/>
        </w:rPr>
        <w:t>pemimpin</w:t>
      </w:r>
      <w:r>
        <w:rPr>
          <w:lang w:val="id_ID" w:bidi="id_ID"/>
        </w:rPr>
        <w:t xml:space="preserve"> orang-orang, yang telah datang untuk menangkap Yesus: "Mengapa engkau datang ke sini dengan pedang dan pentung? Apakah pikirmu Aku ini penjahat atau perampok?" </w:t>
      </w:r>
      <w:hyperlink r:id="rId99">
        <w:r>
          <w:rPr>
            <w:lang w:val="id_ID" w:bidi="id_ID"/>
          </w:rPr>
          <w:rPr>
            <w:color w:val="0000EE"/>
            <w:u w:val="single"/>
          </w:rPr>
          <w:t>Imam kepala</w:t>
        </w:r>
      </w:hyperlink>
      <w:r>
        <w:rPr>
          <w:lang w:val="id_ID" w:bidi="id_ID"/>
        </w:rPr>
        <w:t xml:space="preserve"> dan para </w:t>
      </w:r>
      <w:hyperlink r:id="rId90">
        <w:r>
          <w:rPr>
            <w:lang w:val="id_ID" w:bidi="id_ID"/>
          </w:rPr>
          <w:rPr>
            <w:color w:val="0000EE"/>
            <w:u w:val="single"/>
          </w:rPr>
          <w:t>pengajar hukum Taurat</w:t>
        </w:r>
      </w:hyperlink>
      <w:r>
        <w:rPr>
          <w:lang w:val="id_ID" w:bidi="id_ID"/>
        </w:rPr>
        <w:t xml:space="preserve"> adalah para pemimpin agama pada saat itu.</w:t>
      </w:r>
    </w:p>
    <w:p>
      <w:pPr/>
      <w:r>
        <w:rPr>
          <w:lang w:val="id_ID" w:bidi="id_ID"/>
        </w:rPr>
      </w:r>
      <w:r>
        <w:rPr>
          <w:lang w:val="id_ID" w:bidi="id_ID"/>
        </w:rPr>
        <w:t xml:space="preserve">Para </w:t>
      </w:r>
      <w:r>
        <w:rPr>
          <w:b/>
          <w:lang w:val="id_ID" w:bidi="id_ID"/>
        </w:rPr>
        <w:t>perwira penjaga Bait Suci</w:t>
      </w:r>
      <w:r>
        <w:rPr>
          <w:lang w:val="id_ID" w:bidi="id_ID"/>
        </w:rPr>
        <w:t xml:space="preserve"> adalah kapten atau petugas yang bertanggung jawab menjaga ketertiban di area Bait Suci. Gunakan istilah yang sama untuk </w:t>
      </w:r>
      <w:r>
        <w:rPr>
          <w:b/>
          <w:lang w:val="id_ID" w:bidi="id_ID"/>
        </w:rPr>
        <w:t>pengawal Bait Suci</w:t>
      </w:r>
      <w:r>
        <w:rPr>
          <w:lang w:val="id_ID" w:bidi="id_ID"/>
        </w:rPr>
        <w:t xml:space="preserve">, dan </w:t>
      </w:r>
      <w:r>
        <w:rPr>
          <w:b/>
          <w:lang w:val="id_ID" w:bidi="id_ID"/>
        </w:rPr>
        <w:t>penatua</w:t>
      </w:r>
      <w:r>
        <w:rPr>
          <w:lang w:val="id_ID" w:bidi="id_ID"/>
        </w:rPr>
        <w:t xml:space="preserve"> yang telah Anda gunakan dalam perikop sebelumnya. Untuk informasi lebih lanjut tentang </w:t>
      </w:r>
      <w:hyperlink r:id="rId231">
        <w:r>
          <w:rPr>
            <w:lang w:val="id_ID" w:bidi="id_ID"/>
          </w:rPr>
          <w:rPr>
            <w:color w:val="0000EE"/>
            <w:u w:val="single"/>
          </w:rPr>
          <w:t>tua-tua</w:t>
        </w:r>
      </w:hyperlink>
      <w:r>
        <w:rPr>
          <w:lang w:val="id_ID" w:bidi="id_ID"/>
        </w:rPr>
        <w:t>, lihat Daftar Kata Utama.</w:t>
      </w:r>
    </w:p>
    <w:p>
      <w:pPr/>
      <w:r>
        <w:rPr>
          <w:lang w:val="id_ID" w:bidi="id_ID"/>
        </w:rPr>
      </w:r>
      <w:r>
        <w:rPr>
          <w:lang w:val="id_ID" w:bidi="id_ID"/>
        </w:rPr>
        <w:t xml:space="preserve">Yesus juga mengatakan bahwa Ia selalu berada dekat mereka setiap hari di </w:t>
      </w:r>
      <w:r>
        <w:rPr>
          <w:b/>
          <w:lang w:val="id_ID" w:bidi="id_ID"/>
        </w:rPr>
        <w:t>Bait Suci</w:t>
      </w:r>
      <w:r>
        <w:rPr>
          <w:lang w:val="id_ID" w:bidi="id_ID"/>
        </w:rPr>
        <w:t xml:space="preserve"> atau area </w:t>
      </w:r>
      <w:hyperlink r:id="rId20">
        <w:r>
          <w:rPr>
            <w:lang w:val="id_ID" w:bidi="id_ID"/>
          </w:rPr>
          <w:rPr>
            <w:color w:val="0000EE"/>
            <w:u w:val="single"/>
          </w:rPr>
          <w:t>Bait Suci</w:t>
        </w:r>
      </w:hyperlink>
      <w:r>
        <w:rPr>
          <w:lang w:val="id_ID" w:bidi="id_ID"/>
        </w:rPr>
        <w:t xml:space="preserve">, tetapi mereka tidak berusaha menangkap Yesus, tetapi ini adalah waktu atau kesempatan mereka dan kuasa </w:t>
      </w:r>
      <w:r>
        <w:rPr>
          <w:b/>
          <w:lang w:val="id_ID" w:bidi="id_ID"/>
        </w:rPr>
        <w:t>kegelapan</w:t>
      </w:r>
      <w:r>
        <w:rPr>
          <w:lang w:val="id_ID" w:bidi="id_ID"/>
        </w:rPr>
        <w:t xml:space="preserve"> sedang bekerja atau berkuasa.</w:t>
      </w:r>
    </w:p>
    <w:p>
      <w:pPr/>
      <w:r>
        <w:rPr>
          <w:lang w:val="id_ID" w:bidi="id_ID"/>
        </w:rPr>
      </w:r>
      <w:r>
        <w:rPr>
          <w:lang w:val="id_ID" w:bidi="id_ID"/>
        </w:rPr>
        <w:t xml:space="preserve">Gunakan istilah yang sama untuk Bait Suci yang telah digunakan pada ayat-ayat sebelumnya. Untuk informasi lebih lanjut tentang </w:t>
      </w:r>
      <w:hyperlink r:id="rId20">
        <w:r>
          <w:rPr>
            <w:lang w:val="id_ID" w:bidi="id_ID"/>
          </w:rPr>
          <w:rPr>
            <w:color w:val="0000EE"/>
            <w:u w:val="single"/>
          </w:rPr>
          <w:t>Bait Suci</w:t>
        </w:r>
      </w:hyperlink>
      <w:r>
        <w:rPr>
          <w:lang w:val="id_ID" w:bidi="id_ID"/>
        </w:rPr>
        <w:t>, lihat Daftar Kata Utama.</w:t>
      </w:r>
    </w:p>
    <w:p>
      <w:pPr/>
      <w:r>
        <w:rPr>
          <w:lang w:val="id_ID" w:bidi="id_ID"/>
        </w:rPr>
      </w:r>
      <w:r>
        <w:rPr>
          <w:b/>
          <w:lang w:val="id_ID" w:bidi="id_ID"/>
        </w:rPr>
        <w:t>Kegelapan</w:t>
      </w:r>
      <w:r>
        <w:rPr>
          <w:lang w:val="id_ID" w:bidi="id_ID"/>
        </w:rPr>
        <w:t xml:space="preserve"> melambangkan Iblis dan kekuatan jahat, termasuk kekuatan roh jahat yang dipimpin Iblis. Kuasa kegelapan berarti bahwa Iblis mempengaruhi orang-orang yang menangkap Yesus.</w:t>
      </w:r>
    </w:p>
    <w:p>
      <w:pPr/>
      <w:r>
        <w:rPr>
          <w:lang w:val="id_ID" w:bidi="id_ID"/>
        </w:rPr>
      </w:r>
      <w:r>
        <w:rPr>
          <w:lang w:val="id_ID" w:bidi="id_ID"/>
        </w:rPr>
        <w:t xml:space="preserve">Seorang </w:t>
      </w:r>
      <w:r>
        <w:rPr>
          <w:b/>
          <w:lang w:val="id_ID" w:bidi="id_ID"/>
        </w:rPr>
        <w:t>hamba</w:t>
      </w:r>
      <w:r>
        <w:rPr>
          <w:lang w:val="id_ID" w:bidi="id_ID"/>
        </w:rPr>
        <w:t xml:space="preserve"> perempuan melihat Petrus duduk dalam terang api, ia memandang Petrus dengan seksama dan berkata, "Orang ini benar-benar bersama Yesus!" Tetapi Petrus menyangkal apa yang ia katakan. Petrus mengatakan bahwa ia tidak mengenal Yesus. Seorang hamba adalah seseorang yang tinggal di rumah yang sama dengan tuannya untuk melayani kebutuhan keluarga tuannya. Seorang hamba bisa laki-laki atau perempuan. Gunakan istilah yang sama untuk hamba yang telah digunakan pada ayat-ayat sebelumnya. Untuk informasi lebih lanjut tentang </w:t>
      </w:r>
      <w:hyperlink r:id="rId229">
        <w:r>
          <w:rPr>
            <w:lang w:val="id_ID" w:bidi="id_ID"/>
          </w:rPr>
          <w:rPr>
            <w:color w:val="0000EE"/>
            <w:u w:val="single"/>
          </w:rPr>
          <w:t>hamba</w:t>
        </w:r>
      </w:hyperlink>
      <w:r>
        <w:rPr>
          <w:lang w:val="id_ID" w:bidi="id_ID"/>
        </w:rPr>
        <w:t>, lihat Daftar Kata Utama.</w:t>
      </w:r>
    </w:p>
    <w:p>
      <w:pPr/>
      <w:r>
        <w:rPr>
          <w:lang w:val="id_ID" w:bidi="id_ID"/>
        </w:rPr>
      </w:r>
      <w:r>
        <w:rPr>
          <w:lang w:val="id_ID" w:bidi="id_ID"/>
        </w:rPr>
        <w:t xml:space="preserve">Petrus masih berbicara ketika seekor ayam jantan berkokok. Segera </w:t>
      </w:r>
      <w:r>
        <w:rPr>
          <w:b/>
          <w:lang w:val="id_ID" w:bidi="id_ID"/>
        </w:rPr>
        <w:t>Tuhan</w:t>
      </w:r>
      <w:r>
        <w:rPr>
          <w:lang w:val="id_ID" w:bidi="id_ID"/>
        </w:rPr>
        <w:t xml:space="preserve"> atau Yesus berbalik dan memandang langsung kepada Petrus. Tuhan merujuk kepada Yesus. Gunakan istilah yang sama untuk Tuhan yang telah digunakan pada ayat-ayat sebelumnya. Untuk informasi lebih lanjut tentang </w:t>
      </w:r>
      <w:hyperlink r:id="rId60">
        <w:r>
          <w:rPr>
            <w:lang w:val="id_ID" w:bidi="id_ID"/>
          </w:rPr>
          <w:rPr>
            <w:color w:val="0000EE"/>
            <w:u w:val="single"/>
          </w:rPr>
          <w:t>Tuhan</w:t>
        </w:r>
      </w:hyperlink>
      <w:r>
        <w:rPr>
          <w:lang w:val="id_ID" w:bidi="id_ID"/>
        </w:rPr>
        <w:t>, lihat Daftar Kata Utama.</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versi rekaman dari perikop ini dalam terjemahan yang paling mudah dimengerti.</w:t>
      </w:r>
    </w:p>
    <w:p>
      <w:pPr/>
      <w:r>
        <w:rPr>
          <w:lang w:val="id_ID" w:bidi="id_ID"/>
        </w:rPr>
      </w:r>
      <w:r>
        <w:rPr>
          <w:lang w:val="id_ID" w:bidi="id_ID"/>
        </w:rPr>
        <w:t>Dalam sesi ini, ceritakan kembali perikop itu, secara berkelompok, dalam bahasa sendiri.</w:t>
      </w:r>
    </w:p>
    <w:p>
      <w:pPr/>
      <w:r>
        <w:rPr>
          <w:lang w:val="id_ID" w:bidi="id_ID"/>
        </w:rPr>
      </w:r>
      <w:r>
        <w:rPr>
          <w:lang w:val="id_ID" w:bidi="id_ID"/>
        </w:rPr>
        <w:t>Pertama, seluruh kelompok harus berlatih menceritakan perikop itu dalam bahasa sendiri. Ingatlah untuk menyertakan hal-hal yang sudah ditentukan dalam tahap-tahap sebelumnya, seperti kronologi, kata, frasa, emosi, atau apa pun yang sudah dibahas.</w:t>
      </w:r>
    </w:p>
    <w:p>
      <w:pPr/>
      <w:r>
        <w:rPr>
          <w:lang w:val="id_ID" w:bidi="id_ID"/>
        </w:rPr>
      </w:r>
      <w:r>
        <w:rPr>
          <w:lang w:val="id_ID" w:bidi="id_ID"/>
        </w:rPr>
        <w:t xml:space="preserve">Satu anggota harus mengucapkan beberapa kalimat dari perikop itu dan berhenti sebentar. Anggota kelompok lain harus mengucapkan kalimat selanjutnya dari perikop itu tersebut dan berhenti sejenak. Lakukan ini sampai kelompok telah menceritakan kembali seluruh teks. Anggota-anggota kelompok dapat saling memperbaiki dalam tahap ini. </w:t>
      </w:r>
    </w:p>
    <w:p>
      <w:pPr/>
      <w:r>
        <w:rPr>
          <w:lang w:val="id_ID" w:bidi="id_ID"/>
        </w:rPr>
      </w:r>
      <w:r>
        <w:rPr>
          <w:lang w:val="id_ID" w:bidi="id_ID"/>
        </w:rPr>
        <w:t xml:space="preserve">Hentikan sebentar rekaman di sini. </w:t>
      </w:r>
    </w:p>
    <w:p>
      <w:pPr/>
      <w:r>
        <w:rPr>
          <w:lang w:val="id_ID" w:bidi="id_ID"/>
        </w:rPr>
      </w:r>
      <w:r>
        <w:rPr>
          <w:lang w:val="id_ID" w:bidi="id_ID"/>
        </w:rPr>
        <w:t>Selanjutnya, setiap anggota kelompok harus menceritakan seluruh teks tersebut tanpa interupsi setidaknya satu kali. Seorang anggota kelompok dapat menggunakan benda apa saja, gerakan, atau papan cerita untuk membantu mereka mengingat teks tersebut.</w:t>
      </w:r>
    </w:p>
    <w:p>
      <w:pPr/>
      <w:r>
        <w:rPr>
          <w:lang w:val="id_ID" w:bidi="id_ID"/>
        </w:rPr>
      </w:r>
      <w:r>
        <w:rPr>
          <w:lang w:val="id_ID" w:bidi="id_ID"/>
        </w:rPr>
        <w:t xml:space="preserve">Hentikan sebentar rekaman di sini. </w:t>
      </w:r>
    </w:p>
    <w:p>
      <w:pPr/>
      <w:r>
        <w:rPr>
          <w:lang w:val="id_ID" w:bidi="id_ID"/>
        </w:rPr>
      </w:r>
      <w:r>
        <w:rPr>
          <w:lang w:val="id_ID" w:bidi="id_ID"/>
        </w:rPr>
        <w:t xml:space="preserve">Selanjutnya, kelompok dapat memutuskan versi siapa dari teks tersebut yang Anda paling 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sebentar rekaman di sini. </w:t>
      </w:r>
    </w:p>
    <w:p>
      <w:pPr/>
      <w:r>
        <w:rPr>
          <w:lang w:val="id_ID" w:bidi="id_ID"/>
        </w:rPr>
      </w:r>
      <w:r>
        <w:rPr>
          <w:lang w:val="id_ID" w:bidi="id_ID"/>
        </w:rPr>
        <w:t>Akhirnya, kelompok dapat menyusun versi akhir dari perikop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Lukas 22:47–62</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621">
        <w:r>
          <w:rPr>
            <w:lang w:val="id_ID" w:bidi="id_ID"/>
          </w:rPr>
          <w:rPr>
            <w:color w:val="0000EE"/>
            <w:u w:val="single"/>
          </w:rPr>
          <w:t>Dengar dan Renungkan</w:t>
        </w:r>
      </w:hyperlink>
      <w:r>
        <w:rPr>
          <w:lang w:val="id_ID" w:bidi="id_ID"/>
        </w:rPr>
        <w:t xml:space="preserve"> (605 KB)</w:t>
      </w:r>
      <w:r>
        <w:rPr>
          <w:lang w:val="id_ID" w:bidi="id_ID"/>
        </w:rPr>
      </w:r>
    </w:p>
    <w:p>
      <w:pPr>
        <w:pStyle w:val="ListBullet"/>
        <w:spacing w:line="240" w:lineRule="auto"/>
        <w:ind w:left="720"/>
      </w:pPr>
      <w:r>
        <w:rPr>
          <w:lang w:val="id_ID" w:bidi="id_ID"/>
        </w:rPr>
      </w:r>
      <w:hyperlink r:id="rId622">
        <w:r>
          <w:rPr>
            <w:lang w:val="id_ID" w:bidi="id_ID"/>
          </w:rPr>
          <w:rPr>
            <w:color w:val="0000EE"/>
            <w:u w:val="single"/>
          </w:rPr>
          <w:t>Menyiapkan Panggung</w:t>
        </w:r>
      </w:hyperlink>
      <w:r>
        <w:rPr>
          <w:lang w:val="id_ID" w:bidi="id_ID"/>
        </w:rPr>
        <w:t xml:space="preserve"> (4.9 MB)</w:t>
      </w:r>
      <w:r>
        <w:rPr>
          <w:lang w:val="id_ID" w:bidi="id_ID"/>
        </w:rPr>
      </w:r>
    </w:p>
    <w:p>
      <w:pPr>
        <w:pStyle w:val="ListBullet"/>
        <w:spacing w:line="240" w:lineRule="auto"/>
        <w:ind w:left="720"/>
      </w:pPr>
      <w:r>
        <w:rPr>
          <w:lang w:val="id_ID" w:bidi="id_ID"/>
        </w:rPr>
      </w:r>
      <w:hyperlink r:id="rId623">
        <w:r>
          <w:rPr>
            <w:lang w:val="id_ID" w:bidi="id_ID"/>
          </w:rPr>
          <w:rPr>
            <w:color w:val="0000EE"/>
            <w:u w:val="single"/>
          </w:rPr>
          <w:t>Menjelaskan Adegan</w:t>
        </w:r>
      </w:hyperlink>
      <w:r>
        <w:rPr>
          <w:lang w:val="id_ID" w:bidi="id_ID"/>
        </w:rPr>
        <w:t xml:space="preserve"> (5.1 MB)</w:t>
      </w:r>
      <w:r>
        <w:rPr>
          <w:lang w:val="id_ID" w:bidi="id_ID"/>
        </w:rPr>
      </w:r>
    </w:p>
    <w:p>
      <w:pPr>
        <w:pStyle w:val="ListBullet"/>
        <w:spacing w:line="240" w:lineRule="auto"/>
        <w:ind w:left="720"/>
      </w:pPr>
      <w:r>
        <w:rPr>
          <w:lang w:val="id_ID" w:bidi="id_ID"/>
        </w:rPr>
      </w:r>
      <w:hyperlink r:id="rId624">
        <w:r>
          <w:rPr>
            <w:lang w:val="id_ID" w:bidi="id_ID"/>
          </w:rPr>
          <w:rPr>
            <w:color w:val="0000EE"/>
            <w:u w:val="single"/>
          </w:rPr>
          <w:t>Memperagakan Bacaan</w:t>
        </w:r>
      </w:hyperlink>
      <w:r>
        <w:rPr>
          <w:lang w:val="id_ID" w:bidi="id_ID"/>
        </w:rPr>
        <w:t xml:space="preserve"> (6.6 MB)</w:t>
      </w:r>
      <w:r>
        <w:rPr>
          <w:lang w:val="id_ID" w:bidi="id_ID"/>
        </w:rPr>
      </w:r>
    </w:p>
    <w:p>
      <w:pPr>
        <w:pStyle w:val="ListBullet"/>
        <w:spacing w:line="240" w:lineRule="auto"/>
        <w:ind w:left="720"/>
      </w:pPr>
      <w:r>
        <w:rPr>
          <w:lang w:val="id_ID" w:bidi="id_ID"/>
        </w:rPr>
      </w:r>
      <w:hyperlink r:id="rId625">
        <w:r>
          <w:rPr>
            <w:lang w:val="id_ID" w:bidi="id_ID"/>
          </w:rPr>
          <w:rPr>
            <w:color w:val="0000EE"/>
            <w:u w:val="single"/>
          </w:rPr>
          <w:t>Melengkapi yang Kurang</w:t>
        </w:r>
      </w:hyperlink>
      <w:r>
        <w:rPr>
          <w:lang w:val="id_ID" w:bidi="id_ID"/>
        </w:rPr>
        <w:t xml:space="preserve"> (3.1 MB)</w:t>
      </w:r>
      <w:r>
        <w:rPr>
          <w:lang w:val="id_ID" w:bidi="id_ID"/>
        </w:rPr>
      </w:r>
    </w:p>
    <w:p>
      <w:pPr>
        <w:pStyle w:val="ListBullet"/>
        <w:spacing w:line="240" w:lineRule="auto"/>
        <w:ind w:left="720"/>
      </w:pPr>
      <w:r>
        <w:rPr>
          <w:lang w:val="id_ID" w:bidi="id_ID"/>
        </w:rPr>
      </w:r>
      <w:hyperlink r:id="rId626">
        <w:r>
          <w:rPr>
            <w:lang w:val="id_ID" w:bidi="id_ID"/>
          </w:rPr>
          <w:rPr>
            <w:color w:val="0000EE"/>
            <w:u w:val="single"/>
          </w:rPr>
          <w:t>Menyampaikan Firman Tuhan</w:t>
        </w:r>
      </w:hyperlink>
      <w:r>
        <w:rPr>
          <w:lang w:val="id_ID" w:bidi="id_ID"/>
        </w:rPr>
        <w:t xml:space="preserve"> (1.6 MB)</w:t>
      </w:r>
      <w:r>
        <w:rPr>
          <w:lang w:val="id_ID" w:bidi="id_ID"/>
        </w:rPr>
      </w:r>
      <w:r>
        <w:rPr>
          <w:lang w:val="id_ID" w:bidi="id_ID"/>
        </w:rPr>
      </w:r>
      <w:r>
        <w:rPr>
          <w:lang w:val="id_ID" w:bidi="id_ID"/>
        </w:rPr>
      </w:r>
    </w:p>
    <w:p>
      <w:pPr/>
      <w:r>
        <w:rPr>
          <w:lang w:val="id_ID" w:bidi="id_ID"/>
        </w:rPr>
      </w:r>
    </w:p>
    <w:p>
      <w:pPr>
        <w:pStyle w:val="Heading2"/>
      </w:pPr>
      <w:r>
        <w:rPr>
          <w:lang w:val="id_ID" w:bidi="id_ID"/>
        </w:rPr>
        <w:t>Lukas 22:63–71</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Dengarkan Lukas 22:63–71 dan ingat-ingatlah. Dengarkan teks tersebut tiga kali (dalam tiga terjemahan yang berbeda, jika memungkinkan). Kemudian, diskusikan pertanyaan-pertanyaan berikut secara berkelompok.</w:t>
      </w:r>
    </w:p>
    <w:p>
      <w:pPr>
        <w:pStyle w:val="ListBullet"/>
        <w:spacing w:line="240" w:lineRule="auto"/>
        <w:ind w:left="720"/>
      </w:pPr>
      <w:r>
        <w:rPr>
          <w:lang w:val="id_ID" w:bidi="id_ID"/>
        </w:rPr>
      </w:r>
      <w:r>
        <w:rPr>
          <w:lang w:val="id_ID" w:bidi="id_ID"/>
        </w:rPr>
        <w:t xml:space="preserve">Apa yang Anda suka dalam kisah ini? </w:t>
      </w:r>
    </w:p>
    <w:p>
      <w:pPr>
        <w:pStyle w:val="ListBullet"/>
        <w:spacing w:line="240" w:lineRule="auto"/>
        <w:ind w:left="720"/>
      </w:pPr>
      <w:r>
        <w:rPr>
          <w:lang w:val="id_ID" w:bidi="id_ID"/>
        </w:rPr>
      </w:r>
      <w:r>
        <w:rPr>
          <w:lang w:val="id_ID" w:bidi="id_ID"/>
        </w:rPr>
        <w:t>Apa yang Anda tidak sukai atau pahami?</w:t>
      </w:r>
    </w:p>
    <w:p>
      <w:pPr>
        <w:pStyle w:val="ListBullet"/>
        <w:spacing w:line="240" w:lineRule="auto"/>
        <w:ind w:left="720"/>
      </w:pPr>
      <w:r>
        <w:rPr>
          <w:lang w:val="id_ID" w:bidi="id_ID"/>
        </w:rPr>
      </w:r>
      <w:r>
        <w:rPr>
          <w:lang w:val="id_ID" w:bidi="id_ID"/>
        </w:rPr>
        <w:t>Apa yang diceritakan kisah ini kepada kita tentang Yesus?</w:t>
      </w:r>
    </w:p>
    <w:p>
      <w:pPr>
        <w:pStyle w:val="ListBullet"/>
        <w:spacing w:line="240" w:lineRule="auto"/>
        <w:ind w:left="720"/>
      </w:pPr>
      <w:r>
        <w:rPr>
          <w:lang w:val="id_ID" w:bidi="id_ID"/>
        </w:rPr>
      </w:r>
      <w:r>
        <w:rPr>
          <w:lang w:val="id_ID" w:bidi="id_ID"/>
        </w:rPr>
        <w:t>Apa yang diceritakan kisah ini kepada kita tentang manusia?</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dalam versi yang paling mudah dipahami.</w:t>
      </w:r>
    </w:p>
    <w:p>
      <w:pPr/>
      <w:r>
        <w:rPr>
          <w:lang w:val="id_ID" w:bidi="id_ID"/>
        </w:rPr>
      </w:r>
      <w:r>
        <w:rPr>
          <w:lang w:val="id_ID" w:bidi="id_ID"/>
        </w:rPr>
        <w:t>Pada perikop sebelumnya, Yesus ditangkap di Bukit Zaitun ketika Ia bersama para murid-Nya. Dalam bagian ini, Yesus diejek dan diadili oleh para pemimpin.</w:t>
      </w:r>
    </w:p>
    <w:p>
      <w:pPr/>
      <w:r>
        <w:rPr>
          <w:lang w:val="id_ID" w:bidi="id_ID"/>
        </w:rPr>
      </w:r>
      <w:r>
        <w:rPr>
          <w:lang w:val="id_ID" w:bidi="id_ID"/>
        </w:rPr>
        <w:t>Lukas mengubah fokus dari Petrus kembali ke apa yang sedang terjadi pada Yesus. Dalam beberapa terjemahan bahasa Inggris, kata "sekarang" digunakan untuk mengubah fokus. Orang-orang yang menonton atau menahan Yesus untuk memastikan bahwa Ia tidak melarikan diri, mulai mengejek atau mengolok-olok Yesus dan memukul-Nya.</w:t>
      </w:r>
    </w:p>
    <w:p>
      <w:pPr/>
      <w:r>
        <w:rPr>
          <w:lang w:val="id_ID" w:bidi="id_ID"/>
        </w:rPr>
      </w:r>
      <w:r>
        <w:rPr>
          <w:lang w:val="id_ID" w:bidi="id_ID"/>
        </w:rPr>
        <w:t>Orang-orang, yang mungkin adalah penjaga Bait Suci, menutup mata Yesus sehingga Ia tidak dapat melihat. Kemudian mereka menuntut lagi dan lagi, "Bernubuatlah! Atau buktikan bahwa Engkau adalah seorang nabi! Katakan kepada kami siapa yang memukul-Mu." Para penjaga tahu bahwa Yesus mengatakan bahwa Ia berasal dari Allah, dan banyak orang percaya bahwa Yesus adalah nabi. Para penjaga tidak percaya bahwa Yesus adalah nabi, sehingga mereka mengejek-Nya. Mereka menyiratkan bahwa jika Yesus adalah seorang nabi, Ia akan dapat mengatakan siapa yang memukul-Nya, meskipun Yesus tidak melihat mereka. Ada sekelompok penjaga, dan penjaga yang berbeda-beda memukuli Yesus. Dan para penjaga terus menghujat atau menghina Yesus dengan banyak cara lain.</w:t>
      </w:r>
    </w:p>
    <w:p>
      <w:pPr/>
      <w:r>
        <w:rPr>
          <w:lang w:val="id_ID" w:bidi="id_ID"/>
        </w:rPr>
      </w:r>
      <w:r>
        <w:rPr>
          <w:lang w:val="id_ID" w:bidi="id_ID"/>
        </w:rPr>
        <w:t>Berhenti di sini dan diskusikan: Bagaimana cara orang membuktikan suatu fakta atau keaslian informasi dalam budaya Anda?</w:t>
      </w:r>
    </w:p>
    <w:p>
      <w:pPr/>
      <w:r>
        <w:rPr>
          <w:lang w:val="id_ID" w:bidi="id_ID"/>
        </w:rPr>
      </w:r>
      <w:r>
        <w:rPr>
          <w:lang w:val="id_ID" w:bidi="id_ID"/>
        </w:rPr>
        <w:t>Pada saat fajar, para tua-tua atau para pemimpin orang-orang Yahudi berkumpul bersama. Dewan mahkamah Yahudi hanya dapat membuat keputusan hukum pada siang hari. Jadi mereka menunggu sampai setelah matahari terbit untuk mengadakan pertemuan ini. Pengadilan tinggi Yahudi, atau Sanhedrin, terdiri dari para tua-tua, imam kepala, dan para ahli Taurat. Namun, di sini Lukas menyebutkan hanya dua kelompok dan merujuk kepada Sanhedrin itu sendiri sebagai dewan para tua-tua.</w:t>
      </w:r>
    </w:p>
    <w:p>
      <w:pPr/>
      <w:r>
        <w:rPr>
          <w:lang w:val="id_ID" w:bidi="id_ID"/>
        </w:rPr>
      </w:r>
      <w:r>
        <w:rPr>
          <w:lang w:val="id_ID" w:bidi="id_ID"/>
        </w:rPr>
        <w:t>Berhenti di sini dan diskusikan: Siapa yang bertanggung jawab untuk menyelesaikan perselisihan atau masalah antara orang-orang atau kelompok dalam budaya Anda, dan apa saja prosedurnya?</w:t>
      </w:r>
    </w:p>
    <w:p>
      <w:pPr/>
      <w:r>
        <w:rPr>
          <w:lang w:val="id_ID" w:bidi="id_ID"/>
        </w:rPr>
      </w:r>
      <w:r>
        <w:rPr>
          <w:lang w:val="id_ID" w:bidi="id_ID"/>
        </w:rPr>
        <w:t>Kemudian para penjaga membawa Yesus menghadap dewan para tua-tua atau para pemimpin. Para tua-tua bertanya kepada Yesus, "Apakah Engkau Kristus, Juruselamat yang Dijanjikan?" Yesus berkata kepada para tua-tua, "Jika Aku mengatakan kepada kamu bahwa Aku adalah Mesias atau Kristus, kamu tidak akan percaya dan jika Aku mengajukan pertanyaan kepada kamu tentang Kristus, kamu tidak akan menjawab-Ku. Mulai sekarang, yang berarti mulai sekarang atau kadang-kadang sangat segera, Anak Manusia akan duduk di sebelah kanan Allah yang perkasa, atau Pemilik Segala Kuasa." Yesus mengatakan bahwa Ia akan duduk di tempat kehormatan di sisi kanan "Kuasa Allah." Kuasa Allah merujuk kepada Allah sendiri. Ini menekankan bahwa Allah itu maha berkuasa. Yesus menyebut diri-Nya sebagai Anak Manusia yang dikenal semua orang berarti bahwa Ia mengatakan bahwa Ia adalah Kristus, Juruselamat yang Dijanjikan. Ia mengatakan bahwa Ia akan duduk di sisi kanan Allah, yang merupakan tempat kehormatan khusus dan otoritas di sebelah Allah. Dalam budaya pada saat itu, kursi di sebelah kanan raja adalah tempat kehormatan tertinggi di sisinya. Orang itu berbagi otoritas dan kehormatan sang raja. Yesus menyiratkan bahwa Ia adalah Juruselamat yang Dijanjikan yang telah ditunggu orang-orang Yahudi, tetapi Ia bukan seperti yang mereka harapkan, dan oleh karena itu mereka tidak akan percaya kepada-Nya.</w:t>
      </w:r>
    </w:p>
    <w:p>
      <w:pPr/>
      <w:r>
        <w:rPr>
          <w:lang w:val="id_ID" w:bidi="id_ID"/>
        </w:rPr>
      </w:r>
      <w:r>
        <w:rPr>
          <w:lang w:val="id_ID" w:bidi="id_ID"/>
        </w:rPr>
        <w:t>Berhenti di sini dan diskusikan: Sistem pemerintahan apa yang dipraktikkan dalam budaya Anda, dan bagaimana kekuasaan dibagi? Dalam budaya Anda, bagaimana para pemimpin menunjukkan rasa hormat kepada orang-orang yang dekat dengan mereka?</w:t>
      </w:r>
    </w:p>
    <w:p>
      <w:pPr/>
      <w:r>
        <w:rPr>
          <w:lang w:val="id_ID" w:bidi="id_ID"/>
        </w:rPr>
      </w:r>
      <w:r>
        <w:rPr>
          <w:lang w:val="id_ID" w:bidi="id_ID"/>
        </w:rPr>
        <w:t>Kemudian mahkamah itu bertanya kepada Yesus, "Jadi apakah Engkau Anak Allah?" Anak Manusia dan Anak Allah adalah dua gelar yang berbeda yang menggambarkan peran berbeda pada Yesus, tetapi masuk akal bila mahkamah sekarang bertanya kepada Yesus apakah Ia Anak Allah. Bagi orang-orang Yahudi, adalah penghujatan terhadap Allah jika seseorang mengaku dirinya ilahi, dan hukuman untuk itu adalah hukuman mati. Semua orang yang mengajukan pertanyaan itu berharap bahwa Yesus akan menjawab "ya." Dengan begitu mereka dapat mengatakan bahwa Ia bersalah karena mengaku-ngaku sebagai ilahi. Yesus menjawab, "Kamu mengatakan demikian, atau kamu benar dengan mengatakan demikian." Yesus menunjukkan jelas bahwa Ia sependapat dengan perkataan bahwa Ia adalah Anak Allah. Kemudian mereka berkata, "Mengapa kita harus mencari saksi lain untuk membuktikan bahwa ia bersalah? Kita telah mendengarnya dari bibir atau mulut-Nya sendiri, kita mendengar Dia bersaksi membuat diri-Nya sendiri bersalah." Dewan para tua-tua tidak mengharapkan jawaban atas pertanyaan ini. Mereka menyiratkan bahwa jawaban Yesus cukup untuk menghukum-Nya. Jadi mereka tidak memerlukan saksi lain untuk memberikan kesaksian melawan-Nya. Dewan para tua-tua juga mengatakan ini untuk menekankan bahwa mereka tidak membutuhkan orang lain untuk bersaksi melawan Yesus.</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Dengarkan kembali teks dalam versi yang paling mudah dimengerti. </w:t>
      </w:r>
    </w:p>
    <w:p>
      <w:pPr/>
      <w:r>
        <w:rPr>
          <w:lang w:val="id_ID" w:bidi="id_ID"/>
        </w:rPr>
      </w:r>
      <w:r>
        <w:rPr>
          <w:lang w:val="id_ID" w:bidi="id_ID"/>
        </w:rPr>
        <w:t>Dalam sesi ini, Anda akan membantu kelompok untuk memeragakan kisah ini. Anda akan membantu kelompok mendefinisikan adegan, latar, dan karakter dari kisah ini.</w:t>
      </w:r>
    </w:p>
    <w:p>
      <w:pPr/>
      <w:r>
        <w:rPr>
          <w:lang w:val="id_ID" w:bidi="id_ID"/>
        </w:rPr>
      </w:r>
      <w:r>
        <w:rPr>
          <w:lang w:val="id_ID" w:bidi="id_ID"/>
        </w:rPr>
        <w:t>Kisah memiliki dua adegan.</w:t>
      </w:r>
    </w:p>
    <w:p>
      <w:pPr/>
      <w:r>
        <w:rPr>
          <w:lang w:val="id_ID" w:bidi="id_ID"/>
        </w:rPr>
      </w:r>
      <w:r>
        <w:rPr>
          <w:b/>
          <w:lang w:val="id_ID" w:bidi="id_ID"/>
        </w:rPr>
        <w:t>Adegan pertama:</w:t>
      </w:r>
      <w:r>
        <w:rPr>
          <w:lang w:val="id_ID" w:bidi="id_ID"/>
        </w:rPr>
        <w:t xml:space="preserve"> Orang-orang yang menahan Yesus mulai mengejek dan memukul Yesus.</w:t>
      </w:r>
    </w:p>
    <w:p>
      <w:pPr/>
      <w:r>
        <w:rPr>
          <w:lang w:val="id_ID" w:bidi="id_ID"/>
        </w:rPr>
      </w:r>
      <w:r>
        <w:rPr>
          <w:b/>
          <w:lang w:val="id_ID" w:bidi="id_ID"/>
        </w:rPr>
        <w:t>Adegan kedua:</w:t>
      </w:r>
      <w:r>
        <w:rPr>
          <w:lang w:val="id_ID" w:bidi="id_ID"/>
        </w:rPr>
        <w:t xml:space="preserve"> Yesus dibawa menghadap dewan para tua-tua dan Ia diinterogasi. Dewan para tua-tua menyimpulkan bahwa Yesus bersalah.</w:t>
      </w:r>
    </w:p>
    <w:p>
      <w:pPr/>
      <w:r>
        <w:rPr>
          <w:lang w:val="id_ID" w:bidi="id_ID"/>
        </w:rPr>
      </w:r>
      <w:r>
        <w:rPr>
          <w:lang w:val="id_ID" w:bidi="id_ID"/>
        </w:rPr>
        <w:t>Tokoh-tokohnya antara lain:</w:t>
      </w:r>
    </w:p>
    <w:p>
      <w:pPr>
        <w:pStyle w:val="ListBullet"/>
        <w:spacing w:line="240" w:lineRule="auto"/>
        <w:ind w:left="720"/>
      </w:pPr>
      <w:r>
        <w:rPr>
          <w:lang w:val="id_ID" w:bidi="id_ID"/>
        </w:rPr>
      </w:r>
      <w:r>
        <w:rPr>
          <w:lang w:val="id_ID" w:bidi="id_ID"/>
        </w:rPr>
        <w:t>Orang-orang atau penjaga yang menahan Yesus</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Dewan para tua-tua yang termasuk imam kepala dan para ahli Taurat</w:t>
      </w:r>
    </w:p>
    <w:p>
      <w:pPr/>
      <w:r>
        <w:rPr>
          <w:lang w:val="id_ID" w:bidi="id_ID"/>
        </w:rPr>
      </w:r>
      <w:r>
        <w:rPr>
          <w:lang w:val="id_ID" w:bidi="id_ID"/>
        </w:rPr>
        <w:t xml:space="preserve">Dalam sesi ini, mintalah kelompok untuk membuat papan cerita, menggambar, atau menggunakan beberapa jenis alat peraga (benda-benda yang dapat Anda pindahkan seperti batu, tongkat, mainan anak-anak) untuk menggambarkan kisah dan adegan di dalamnya. </w:t>
      </w:r>
    </w:p>
    <w:p>
      <w:pPr/>
      <w:r>
        <w:rPr>
          <w:lang w:val="id_ID" w:bidi="id_ID"/>
        </w:rPr>
      </w:r>
      <w:r>
        <w:rPr>
          <w:lang w:val="id_ID" w:bidi="id_ID"/>
        </w:rPr>
        <w:t>Penting untuk diingat bahwa Lukas mengalihkan fokus dari Petrus kembali ke apa yang terjadi pada Yesus. Dalam beberapa versi bahasa Inggris, kata "sekarang" digunakan.</w:t>
      </w:r>
    </w:p>
    <w:p>
      <w:pPr/>
      <w:r>
        <w:rPr>
          <w:lang w:val="id_ID" w:bidi="id_ID"/>
        </w:rPr>
      </w:r>
      <w:r>
        <w:rPr>
          <w:lang w:val="id_ID" w:bidi="id_ID"/>
        </w:rPr>
        <w:t>Berhenti dan diskusikan: Ketika menceritakan kisah dalam bahasa dan budaya Anda, bagaimana pendongeng mengalihkan fokus cerita dari satu adegan ke adegan lain? Apa saja beberapa cara yang Anda dapat menunjukkan pergeseran ini ketika menerjemahkan perikop ini?</w:t>
      </w:r>
    </w:p>
    <w:p>
      <w:pPr/>
      <w:r>
        <w:rPr>
          <w:lang w:val="id_ID" w:bidi="id_ID"/>
        </w:rPr>
      </w:r>
      <w:r>
        <w:rPr>
          <w:lang w:val="id_ID" w:bidi="id_ID"/>
        </w:rPr>
        <w:t>Penting untuk diingat bahwa Yesus sedang ditahan. Ia dijaga oleh sekelompok orang. Orang-orang mengejek dan memukul Yesus. Mereka menutup mata Yesus dan meminta-Nya untuk bernubuat. Dengan mata-Nya masih tertutup, mereka meminta Yesus untuk mengatakan kepada mereka siapa di antara mereka yang memukul-Nya. Ini terjadi pada malam hari, sebelum fajar. Kemudian dewan menanyai Yesus pada saat fajar.</w:t>
      </w:r>
    </w:p>
    <w:p>
      <w:pPr/>
      <w:r>
        <w:rPr>
          <w:lang w:val="id_ID" w:bidi="id_ID"/>
        </w:rPr>
      </w:r>
      <w:r>
        <w:rPr>
          <w:lang w:val="id_ID" w:bidi="id_ID"/>
        </w:rPr>
        <w:t>Perhatikan bahwa Yesus dibawa ke dewan para tua-tua pada saat fajar karena dewan Yahudi hanya dapat membuat keputusan hukum pada siang hari. Para tua-tua bertanya kepada Yesus, "Apakah Engkau Kristus, Juruselamat yang Dijanjikan?" Yesus berkata kepada para tua-tua, "Jika Aku mengatakan kepada kamu bahwa Aku adalah Kristus, Juruselamat yang Dijanjikan, kamu tidak akan percaya, dan jika Aku mengajukan pertanyaan kepada kamu tentang Kristus, kamu tidak akan menjawab-Ku. Tetapi mulai sekarang, (yang berarti sejak saat ini, atau kadang-kadang sangat segera) Anak Manusia akan duduk di sebelah kanan Allah yang perkasa, atau Pemilik Semua Kuasa." Penting untuk diingat bahwa sebelah kanan seorang pemimpin adalah tempat kehormatan dan otoritas. Kuasa Allah adalah satu cara untuk menggambarkan Allah sebagai pribadi yang mahakuasa. Itu mengacu pada Allah sendiri.</w:t>
      </w:r>
    </w:p>
    <w:p>
      <w:pPr/>
      <w:r>
        <w:rPr>
          <w:lang w:val="id_ID" w:bidi="id_ID"/>
        </w:rPr>
      </w:r>
      <w:r>
        <w:rPr>
          <w:lang w:val="id_ID" w:bidi="id_ID"/>
        </w:rPr>
        <w:t>Berhenti di sini dan diskusikan: Bagaimana Anda menggambarkan dalam budaya Anda Allah yang berkuasa atas semua?</w:t>
      </w:r>
    </w:p>
    <w:p>
      <w:pPr/>
      <w:r>
        <w:rPr>
          <w:lang w:val="id_ID" w:bidi="id_ID"/>
        </w:rPr>
      </w:r>
      <w:r>
        <w:rPr>
          <w:lang w:val="id_ID" w:bidi="id_ID"/>
        </w:rPr>
        <w:t>Mengabaikan apa yang Yesus katakan, dewan para tua-tua bertanya kepada Yesus lagi, "Jadi apakah Engkau Anak Allah?" Yesus menjawab, "Kamu mengatakan demikian, atau kamu benar dengan mengatakan demikian." Kemudian mereka berkata, "Mengapa kita harus mencari saksi lain untuk membuktikan bahwa ia bersalah? Kita telah mendengar dari bibir-Nya, atau mulut-Nya. Kita mendengar Ia bersaksi membuat diri-Nya sendiri bersalah." Ingatlah bahwa dewan para tua-tua tidak mengharapkan jawaban atas pertanyaan itu. Dewan mengajukan pertanyaan itu untuk menyiratkan bahwa jawaban Yesus cukup untuk menghukum-Nya. Jadi mereka tidak memerlukan saksi lain untuk memberikan kesaksian melawan-Nya. Dewan para tua-tua juga mengatakan ini untuk menekankan bahwa mereka tidak membutuhkan orang lain untuk bersaksi melawan Yesus.</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Dalam sesi ini, kelompok akan memeragakan kisah tersebut.</w:t>
      </w:r>
    </w:p>
    <w:p>
      <w:pPr/>
      <w:r>
        <w:rPr>
          <w:lang w:val="id_ID" w:bidi="id_ID"/>
        </w:rPr>
      </w:r>
      <w:r>
        <w:rPr>
          <w:lang w:val="id_ID" w:bidi="id_ID"/>
        </w:rPr>
        <w:t>Kisah memiliki dua adegan.</w:t>
      </w:r>
    </w:p>
    <w:p>
      <w:pPr/>
      <w:r>
        <w:rPr>
          <w:lang w:val="id_ID" w:bidi="id_ID"/>
        </w:rPr>
      </w:r>
      <w:r>
        <w:rPr>
          <w:lang w:val="id_ID" w:bidi="id_ID"/>
        </w:rPr>
        <w:t>Tokoh-tokohnya antara lain:</w:t>
      </w:r>
    </w:p>
    <w:p>
      <w:pPr>
        <w:pStyle w:val="ListBullet"/>
        <w:spacing w:line="240" w:lineRule="auto"/>
        <w:ind w:left="720"/>
      </w:pPr>
      <w:r>
        <w:rPr>
          <w:lang w:val="id_ID" w:bidi="id_ID"/>
        </w:rPr>
      </w:r>
      <w:r>
        <w:rPr>
          <w:lang w:val="id_ID" w:bidi="id_ID"/>
        </w:rPr>
        <w:t>Orang-orang atau penjaga yang menahan Yesus</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Dewan para tua-tua, termasuk imam kepala dan para ahli Taurat</w:t>
      </w:r>
    </w:p>
    <w:p>
      <w:pPr/>
      <w:r>
        <w:rPr>
          <w:lang w:val="id_ID" w:bidi="id_ID"/>
        </w:rPr>
      </w:r>
      <w:r>
        <w:rPr>
          <w:lang w:val="id_ID" w:bidi="id_ID"/>
        </w:rPr>
        <w:t>Minta tim untuk memerankan kisah ini dua kali. Mereka harus memerankannya dalam bahasa yang mereka terjemahkan. Pertama, minta mereka memerankan kisah itu tanpa berhenti. Pada saat tim memerankan kisah itu untuk kedua kali, hentikan mereka pada titik yang berbeda dalam kisah tersebut.</w:t>
      </w:r>
    </w:p>
    <w:p>
      <w:pPr/>
      <w:r>
        <w:rPr>
          <w:lang w:val="id_ID" w:bidi="id_ID"/>
        </w:rPr>
      </w:r>
      <w:r>
        <w:rPr>
          <w:lang w:val="id_ID" w:bidi="id_ID"/>
        </w:rPr>
        <w:t>Ketika tim memerankan kisah itu untuk pertama kali, perhatikan dialog, alur, plot, dan kronologi kisah tersebut. Perhatikan bagian penting atau sulit dari kisah maupun bagian yang akan diperankan dan jangan dilewati. Bantu tim untuk mengingat bagian dari kisah tersebut.</w:t>
      </w:r>
    </w:p>
    <w:p>
      <w:pPr/>
      <w:r>
        <w:rPr>
          <w:lang w:val="id_ID" w:bidi="id_ID"/>
        </w:rPr>
      </w:r>
      <w:r>
        <w:rPr>
          <w:lang w:val="id_ID" w:bidi="id_ID"/>
        </w:rPr>
        <w:t>Saat kelompok memeragakan kisah ini untuk kedua kalinya, hentikan mereka pada bagian-bagian tertentu.</w:t>
      </w:r>
    </w:p>
    <w:p>
      <w:pPr/>
      <w:r>
        <w:rPr>
          <w:lang w:val="id_ID" w:bidi="id_ID"/>
        </w:rPr>
      </w:r>
      <w:r>
        <w:rPr>
          <w:lang w:val="id_ID" w:bidi="id_ID"/>
        </w:rPr>
        <w:t>Orang-orang yang menonton atau menahan Yesus untuk memastikan bahwa Ia tidak melarikan diri, mulai mengejek atau mengolok-olok Yesus dan memukul-Nya.</w:t>
      </w:r>
    </w:p>
    <w:p>
      <w:pPr/>
      <w:r>
        <w:rPr>
          <w:lang w:val="id_ID" w:bidi="id_ID"/>
        </w:rPr>
      </w:r>
      <w:r>
        <w:rPr>
          <w:lang w:val="id_ID" w:bidi="id_ID"/>
        </w:rPr>
        <w:t>Para penjaga Bait Suci menutupi wajah Yesus sehingga Ia tidak dapat melihat. Kemudian mereka menyuruh berkali-kali, "Bernubuatlah! Atau buktikan bahwa kamu adalah seorang nabi! Katakan kepada kami siapa yang memukul-Mu." Dan para penjaga terus menghina Yesus dengan berbagai cara lain.</w:t>
      </w:r>
    </w:p>
    <w:p>
      <w:pPr/>
      <w:r>
        <w:rPr>
          <w:lang w:val="id_ID" w:bidi="id_ID"/>
        </w:rPr>
      </w:r>
      <w:r>
        <w:rPr>
          <w:lang w:val="id_ID" w:bidi="id_ID"/>
        </w:rPr>
        <w:t xml:space="preserve">Hentikan peragaan: Tanyakan kepada aktor yang memerankan Yesus, ”Bagaimana perasaan Anda?” Anda mungkin mendengar, "Aku sangat sedih," "Aku kesakitan." Tanyakan kepada para aktor yang memerankan penjaga, "Bagaimana perasaan kalian?" Anda mungkin mendengar, "Kami akan berurusan dengan Yesus," "Kami tidak percaya kepada Yesus," "Kami senang akhirnya dapat menangkap Yesus." Lanjutkan peragaan. </w:t>
      </w:r>
    </w:p>
    <w:p>
      <w:pPr/>
      <w:r>
        <w:rPr>
          <w:lang w:val="id_ID" w:bidi="id_ID"/>
        </w:rPr>
      </w:r>
      <w:r>
        <w:rPr>
          <w:lang w:val="id_ID" w:bidi="id_ID"/>
        </w:rPr>
        <w:t>Pada saat fajar, para tua-tua atau para pemimpin orang-orang Yahudi berkumpul bersama. Kemudian para penjaga membawa Yesus ke dewan para tua-tua atau para pemimpin. Para tua-tua bertanya kepada Yesus, "Apakah Engkau Mesias atau Kristus?" Yesus berkata kepada para tua-tua, "Jika Aku mengatakan kepada kamu bahwa Aku adalah Mesias atau Kristus, kamu tidak akan percaya, dan jika Aku mengajukan pertanyaan kepada kamu tentang Kristus, kamu tidak akan menjawab-Ku. Tetapi segera Anak Manusia akan duduk di sebelah kanan Allah yang perkasa, atau Pemilik Semua Kuasa."</w:t>
      </w:r>
    </w:p>
    <w:p>
      <w:pPr/>
      <w:r>
        <w:rPr>
          <w:lang w:val="id_ID" w:bidi="id_ID"/>
        </w:rPr>
      </w:r>
      <w:r>
        <w:rPr>
          <w:lang w:val="id_ID" w:bidi="id_ID"/>
        </w:rPr>
        <w:t>Hentikan peragaan: Tanyakan kepada aktor yang memerankan Yesus, ”Bagaimana perasaan Anda?” Anda mungkin mendengar, "Aku berharap bahwa suatu hari Aku akan berada di sisi Allah lagi," "Aku bersukacita karena Aku akan memerintah bumi dengan keadilan."</w:t>
      </w:r>
    </w:p>
    <w:p>
      <w:pPr/>
      <w:r>
        <w:rPr>
          <w:lang w:val="id_ID" w:bidi="id_ID"/>
        </w:rPr>
      </w:r>
      <w:r>
        <w:rPr>
          <w:lang w:val="id_ID" w:bidi="id_ID"/>
        </w:rPr>
        <w:t>Kemudian mereka semua bertanya kepada Yesus, "Jadi apakah Engkau Anak Allah?" Yesus menjawab, "Kamu mengatakan demikian, atau kamu benar dengan mengatakan demikian." Kemudian mereka berkata, "Mengapa kita harus mencari saksi lain untuk membuktikan bahwa ia bersalah? Kita mendengar Ia bersaksi melawan diri-Nya sendiri."</w:t>
      </w:r>
    </w:p>
    <w:p>
      <w:pPr/>
      <w:r>
        <w:rPr>
          <w:lang w:val="id_ID" w:bidi="id_ID"/>
        </w:rPr>
      </w:r>
      <w:r>
        <w:rPr>
          <w:lang w:val="id_ID" w:bidi="id_ID"/>
        </w:rPr>
        <w:t>Hentikan peragaan: Tanyakan kepada aktor yang memerankan Yesus, ”Bagaimana perasaan Anda?” Anda mungkin mendengar, "Aku tahu bahwa Aku adalah Anak Allah," "Aku tahu dewan tidak percaya kepada-Ku," "Aku sedih, kecewa, dan berduka karena orang-orang ini." Tanyakan kepada aktor yang memerankan mahkamah agama, "Bagaimana perasaan Anda?" Anda mungkin mendengar, "Kami senang akhirnya memiliki alasan untuk mengeksekusi Yesus," "Kami tidak percaya kepada Yesus."</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Orang-orang yang menahan Yesus menutupi wajah-Nya sehingga Ia tidak dapat melihat. Kemudian mereka menuntut berulang kali, "</w:t>
      </w:r>
      <w:r>
        <w:rPr>
          <w:b/>
          <w:lang w:val="id_ID" w:bidi="id_ID"/>
        </w:rPr>
        <w:t>Bernubuatlah</w:t>
      </w:r>
      <w:r>
        <w:rPr>
          <w:lang w:val="id_ID" w:bidi="id_ID"/>
        </w:rPr>
        <w:t xml:space="preserve">!" Atau buktikan bahwa kamu adalah seorang </w:t>
      </w:r>
      <w:r>
        <w:rPr>
          <w:b/>
          <w:lang w:val="id_ID" w:bidi="id_ID"/>
        </w:rPr>
        <w:t>nabi</w:t>
      </w:r>
      <w:r>
        <w:rPr>
          <w:lang w:val="id_ID" w:bidi="id_ID"/>
        </w:rPr>
        <w:t>! Katakan kepada kami siapa yang memukul-Mu." Nubuat adalah pesan tertulis atau lisan yang diilhamkan, tentang kehendak Allah bagi umat-Nya. Nabi adalah seseorang yang menerima pesan seperti itu dari Allah.</w:t>
      </w:r>
    </w:p>
    <w:p>
      <w:pPr/>
      <w:r>
        <w:rPr>
          <w:lang w:val="id_ID" w:bidi="id_ID"/>
        </w:rPr>
      </w:r>
      <w:r>
        <w:rPr>
          <w:lang w:val="id_ID" w:bidi="id_ID"/>
        </w:rPr>
        <w:t xml:space="preserve">Gunakan kata yang sama untuk nubuat dan nabi seperti yang telah Anda gunakan sebelumnya. </w:t>
      </w:r>
      <w:hyperlink r:id="rId61">
        <w:r>
          <w:rPr>
            <w:lang w:val="id_ID" w:bidi="id_ID"/>
          </w:rPr>
          <w:rPr>
            <w:color w:val="0000EE"/>
            <w:u w:val="single"/>
          </w:rPr>
          <w:t>Nubuat</w:t>
        </w:r>
      </w:hyperlink>
      <w:r>
        <w:rPr>
          <w:lang w:val="id_ID" w:bidi="id_ID"/>
        </w:rPr>
        <w:t xml:space="preserve"> dan </w:t>
      </w:r>
      <w:hyperlink r:id="rId63">
        <w:r>
          <w:rPr>
            <w:lang w:val="id_ID" w:bidi="id_ID"/>
          </w:rPr>
          <w:rPr>
            <w:color w:val="0000EE"/>
            <w:u w:val="single"/>
          </w:rPr>
          <w:t>nabi</w:t>
        </w:r>
      </w:hyperlink>
      <w:r>
        <w:rPr>
          <w:lang w:val="id_ID" w:bidi="id_ID"/>
        </w:rPr>
        <w:t xml:space="preserve"> terdapat dalam Daftar Kata Utama.</w:t>
      </w:r>
    </w:p>
    <w:p>
      <w:pPr/>
      <w:r>
        <w:rPr>
          <w:lang w:val="id_ID" w:bidi="id_ID"/>
        </w:rPr>
      </w:r>
      <w:r>
        <w:rPr>
          <w:lang w:val="id_ID" w:bidi="id_ID"/>
        </w:rPr>
        <w:t xml:space="preserve">Orang-orang yang menahan Yesus mengatakan banyak hal untuk menghujat-Nya. </w:t>
      </w:r>
      <w:r>
        <w:rPr>
          <w:b/>
          <w:lang w:val="id_ID" w:bidi="id_ID"/>
        </w:rPr>
        <w:t>Hujat</w:t>
      </w:r>
      <w:r>
        <w:rPr>
          <w:lang w:val="id_ID" w:bidi="id_ID"/>
        </w:rPr>
        <w:t xml:space="preserve"> berarti penghinaan kepada Allah dengan cara meremehkan keagungan-Nya. Gunakan kata yang sama untuk hujat yang telah Anda gunakan dalam bagian-bagian sebelumnya. Untuk petunjuk lebih lanjut tentang </w:t>
      </w:r>
      <w:hyperlink r:id="rId163">
        <w:r>
          <w:rPr>
            <w:lang w:val="id_ID" w:bidi="id_ID"/>
          </w:rPr>
          <w:rPr>
            <w:color w:val="0000EE"/>
            <w:u w:val="single"/>
          </w:rPr>
          <w:t>hujat</w:t>
        </w:r>
      </w:hyperlink>
      <w:r>
        <w:rPr>
          <w:lang w:val="id_ID" w:bidi="id_ID"/>
        </w:rPr>
        <w:t xml:space="preserve">, lihat Daftar Kata Utama. </w:t>
      </w:r>
    </w:p>
    <w:p>
      <w:pPr/>
      <w:r>
        <w:rPr>
          <w:lang w:val="id_ID" w:bidi="id_ID"/>
        </w:rPr>
      </w:r>
      <w:r>
        <w:rPr>
          <w:lang w:val="id_ID" w:bidi="id_ID"/>
        </w:rPr>
        <w:t xml:space="preserve">Kemudian para penjaga membawa Yesus ke </w:t>
      </w:r>
      <w:r>
        <w:rPr>
          <w:b/>
          <w:lang w:val="id_ID" w:bidi="id_ID"/>
        </w:rPr>
        <w:t>dewan para tua-tua atau para pemimpin</w:t>
      </w:r>
      <w:r>
        <w:rPr>
          <w:lang w:val="id_ID" w:bidi="id_ID"/>
        </w:rPr>
        <w:t xml:space="preserve">. Dewan para tua-tua atau para pemimpin merujuk kepada </w:t>
      </w:r>
      <w:r>
        <w:rPr>
          <w:b/>
          <w:lang w:val="id_ID" w:bidi="id_ID"/>
        </w:rPr>
        <w:t>Sanhedrin</w:t>
      </w:r>
      <w:r>
        <w:rPr>
          <w:lang w:val="id_ID" w:bidi="id_ID"/>
        </w:rPr>
        <w:t xml:space="preserve">, perhimpunan para pemimpin umat. Gunakan kata-kata yang sama untuk dewan dan tua-tua yang sebelumnya telah Anda gunakan untuk para tua-tua dan Sanhedrin. </w:t>
      </w:r>
      <w:hyperlink r:id="rId231">
        <w:r>
          <w:rPr>
            <w:lang w:val="id_ID" w:bidi="id_ID"/>
          </w:rPr>
          <w:rPr>
            <w:color w:val="0000EE"/>
            <w:u w:val="single"/>
          </w:rPr>
          <w:t>Tua-tua</w:t>
        </w:r>
      </w:hyperlink>
      <w:r>
        <w:rPr>
          <w:lang w:val="id_ID" w:bidi="id_ID"/>
        </w:rPr>
        <w:t xml:space="preserve"> dan </w:t>
      </w:r>
      <w:hyperlink r:id="rId627">
        <w:r>
          <w:rPr>
            <w:lang w:val="id_ID" w:bidi="id_ID"/>
          </w:rPr>
          <w:rPr>
            <w:color w:val="0000EE"/>
            <w:u w:val="single"/>
          </w:rPr>
          <w:t>Sanhedrin</w:t>
        </w:r>
      </w:hyperlink>
      <w:r>
        <w:rPr>
          <w:lang w:val="id_ID" w:bidi="id_ID"/>
        </w:rPr>
        <w:t xml:space="preserve"> berada dalam Daftar Kata Utama.</w:t>
      </w:r>
    </w:p>
    <w:p>
      <w:pPr/>
      <w:r>
        <w:rPr>
          <w:lang w:val="id_ID" w:bidi="id_ID"/>
        </w:rPr>
      </w:r>
      <w:r>
        <w:rPr>
          <w:lang w:val="id_ID" w:bidi="id_ID"/>
        </w:rPr>
        <w:t xml:space="preserve">Para tua-tua bertanya kepada Yesus, "Apakah </w:t>
      </w:r>
      <w:r>
        <w:rPr>
          <w:b/>
          <w:lang w:val="id_ID" w:bidi="id_ID"/>
        </w:rPr>
        <w:t>Engkau Kristus, Juruselamat yang Dijanjikan</w:t>
      </w:r>
      <w:r>
        <w:rPr>
          <w:lang w:val="id_ID" w:bidi="id_ID"/>
        </w:rPr>
        <w:t xml:space="preserve">?" Orang-orang Yahudi menggunakan Kristus atau Mesias sebagai gelar untuk merujuk kepada orang yang telah ditunjuk Allah dan dijanjikan untuk diutus sebagai raja dan Juruselamat. Gunakan kata yang sama untuk Kristus atau Mesias seperti yang telah Anda gunakan sebelumnya. </w:t>
      </w:r>
      <w:hyperlink r:id="rId76">
        <w:r>
          <w:rPr>
            <w:lang w:val="id_ID" w:bidi="id_ID"/>
          </w:rPr>
          <w:rPr>
            <w:color w:val="0000EE"/>
            <w:u w:val="single"/>
          </w:rPr>
          <w:t>Kristus</w:t>
        </w:r>
      </w:hyperlink>
      <w:r>
        <w:rPr>
          <w:lang w:val="id_ID" w:bidi="id_ID"/>
        </w:rPr>
        <w:t xml:space="preserve"> dan </w:t>
      </w:r>
      <w:hyperlink r:id="rId47">
        <w:r>
          <w:rPr>
            <w:lang w:val="id_ID" w:bidi="id_ID"/>
          </w:rPr>
          <w:rPr>
            <w:color w:val="0000EE"/>
            <w:u w:val="single"/>
          </w:rPr>
          <w:t>Mesias</w:t>
        </w:r>
      </w:hyperlink>
      <w:r>
        <w:rPr>
          <w:lang w:val="id_ID" w:bidi="id_ID"/>
        </w:rPr>
        <w:t xml:space="preserve"> terdapat di Daftar Kata Utama.</w:t>
      </w:r>
    </w:p>
    <w:p>
      <w:pPr/>
      <w:r>
        <w:rPr>
          <w:lang w:val="id_ID" w:bidi="id_ID"/>
        </w:rPr>
      </w:r>
      <w:r>
        <w:rPr>
          <w:lang w:val="id_ID" w:bidi="id_ID"/>
        </w:rPr>
        <w:t xml:space="preserve">Yesus berkata kepada para tua-tua, "Jika Aku mengatakan kepada kamu bahwa Aku adalah Kristus, kamu tidak akan mempercayainya, dan jika Aku mengajukan pertanyaan kepada kamu tentang Kristus, kamu tidak akan menjawab-Ku. Tetapi segera </w:t>
      </w:r>
      <w:r>
        <w:rPr>
          <w:b/>
          <w:lang w:val="id_ID" w:bidi="id_ID"/>
        </w:rPr>
        <w:t>Anak Manusia</w:t>
      </w:r>
      <w:r>
        <w:rPr>
          <w:lang w:val="id_ID" w:bidi="id_ID"/>
        </w:rPr>
        <w:t xml:space="preserve"> akan duduk di sebelah kanan Allah yang perkasa, atau Pemilik Semua Kuasa." Yesus menyebut diri-Nya sebagai Anak Manusia. Gunakan kata yang sama untuk Anak Manusia seperti yang telah Anda gunakan sebelumnya. </w:t>
      </w:r>
      <w:hyperlink r:id="rId164">
        <w:r>
          <w:rPr>
            <w:lang w:val="id_ID" w:bidi="id_ID"/>
          </w:rPr>
          <w:rPr>
            <w:color w:val="0000EE"/>
            <w:u w:val="single"/>
          </w:rPr>
          <w:t>Anak Manusia</w:t>
        </w:r>
      </w:hyperlink>
      <w:r>
        <w:rPr>
          <w:lang w:val="id_ID" w:bidi="id_ID"/>
        </w:rPr>
        <w:t xml:space="preserve"> ada di Daftar Kata Utama.</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itu, secara berkelompok, dalam bahasa sendiri.</w:t>
      </w:r>
    </w:p>
    <w:p>
      <w:pPr/>
      <w:r>
        <w:rPr>
          <w:lang w:val="id_ID" w:bidi="id_ID"/>
        </w:rPr>
      </w:r>
      <w:r>
        <w:rPr>
          <w:lang w:val="id_ID" w:bidi="id_ID"/>
        </w:rPr>
        <w:t>Pertama, seluruh kelompok harus berlatih menceritakan perikop itu dalam bahasa sendiri. Ingatlah untuk menyertakan hal-hal yang sudah ditentukan dalam tahap-tahap sebelumnya, seperti kronologi, kata, frasa, emosi, atau apa pun yang sudah dibahas.</w:t>
      </w:r>
    </w:p>
    <w:p>
      <w:pPr/>
      <w:r>
        <w:rPr>
          <w:lang w:val="id_ID" w:bidi="id_ID"/>
        </w:rPr>
      </w:r>
      <w:r>
        <w:rPr>
          <w:lang w:val="id_ID" w:bidi="id_ID"/>
        </w:rPr>
        <w:t xml:space="preserve">Satu anggota harus mengucapkan beberapa kalimat dari perikop itu dan berhenti sebentar. Anggota kelompok lain harus mengucapkan kalimat selanjutnya dari perikop itu tersebut dan berhenti sejenak. Lakukan ini sampai kelompok telah menceritakan kembali seluruh teks. Anggota-anggota kelompok dapat saling memperbaiki dalam tahap ini. </w:t>
      </w:r>
    </w:p>
    <w:p>
      <w:pPr/>
      <w:r>
        <w:rPr>
          <w:lang w:val="id_ID" w:bidi="id_ID"/>
        </w:rPr>
      </w:r>
      <w:r>
        <w:rPr>
          <w:lang w:val="id_ID" w:bidi="id_ID"/>
        </w:rPr>
        <w:t>Hentikan sejenak audio ini di sini.</w:t>
      </w:r>
    </w:p>
    <w:p>
      <w:pPr/>
      <w:r>
        <w:rPr>
          <w:lang w:val="id_ID" w:bidi="id_ID"/>
        </w:rPr>
      </w:r>
      <w:r>
        <w:rPr>
          <w:lang w:val="id_ID" w:bidi="id_ID"/>
        </w:rPr>
        <w:t>Selanjutnya, setiap anggota kelompok harus menceritakan seluruh teks tersebut tanpa interupsi setidaknya satu kali. Seorang anggota kelompok dapat menggunakan benda apa saja, gerakan, atau papan cerita untuk membantu mereka mengingat teks tersebut.</w:t>
      </w:r>
    </w:p>
    <w:p>
      <w:pPr/>
      <w:r>
        <w:rPr>
          <w:lang w:val="id_ID" w:bidi="id_ID"/>
        </w:rPr>
      </w:r>
      <w:r>
        <w:rPr>
          <w:lang w:val="id_ID" w:bidi="id_ID"/>
        </w:rPr>
        <w:t>Hentikan sejenak audio ini di sini.</w:t>
      </w:r>
    </w:p>
    <w:p>
      <w:pPr/>
      <w:r>
        <w:rPr>
          <w:lang w:val="id_ID" w:bidi="id_ID"/>
        </w:rPr>
      </w:r>
      <w:r>
        <w:rPr>
          <w:lang w:val="id_ID" w:bidi="id_ID"/>
        </w:rPr>
        <w:t xml:space="preserve">Selanjutnya, kelompok dapat memutuskan versi siapa dari teks tersebut yang Anda paling sukai. Anda mungkin memutuskan untuk menyukai cara bercerita seorang anggota kelompok untuk suatu adegan, tetapi menyukai cara anggota kelompok lain menceritakan adegan lainnya. </w:t>
      </w:r>
    </w:p>
    <w:p>
      <w:pPr/>
      <w:r>
        <w:rPr>
          <w:lang w:val="id_ID" w:bidi="id_ID"/>
        </w:rPr>
      </w:r>
      <w:r>
        <w:rPr>
          <w:lang w:val="id_ID" w:bidi="id_ID"/>
        </w:rPr>
        <w:t>Hentikan sejenak audio ini di sini.</w:t>
      </w:r>
    </w:p>
    <w:p>
      <w:pPr/>
      <w:r>
        <w:rPr>
          <w:lang w:val="id_ID" w:bidi="id_ID"/>
        </w:rPr>
      </w:r>
      <w:r>
        <w:rPr>
          <w:lang w:val="id_ID" w:bidi="id_ID"/>
        </w:rPr>
        <w:t>Akhirnya, kelompok dapat menyusun versi akhir dari perikop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Lukas 22:63–71</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628">
        <w:r>
          <w:rPr>
            <w:lang w:val="id_ID" w:bidi="id_ID"/>
          </w:rPr>
          <w:rPr>
            <w:color w:val="0000EE"/>
            <w:u w:val="single"/>
          </w:rPr>
          <w:t>Dengar dan Renungkan</w:t>
        </w:r>
      </w:hyperlink>
      <w:r>
        <w:rPr>
          <w:lang w:val="id_ID" w:bidi="id_ID"/>
        </w:rPr>
        <w:t xml:space="preserve"> (711 KB)</w:t>
      </w:r>
      <w:r>
        <w:rPr>
          <w:lang w:val="id_ID" w:bidi="id_ID"/>
        </w:rPr>
      </w:r>
    </w:p>
    <w:p>
      <w:pPr>
        <w:pStyle w:val="ListBullet"/>
        <w:spacing w:line="240" w:lineRule="auto"/>
        <w:ind w:left="720"/>
      </w:pPr>
      <w:r>
        <w:rPr>
          <w:lang w:val="id_ID" w:bidi="id_ID"/>
        </w:rPr>
      </w:r>
      <w:hyperlink r:id="rId629">
        <w:r>
          <w:rPr>
            <w:lang w:val="id_ID" w:bidi="id_ID"/>
          </w:rPr>
          <w:rPr>
            <w:color w:val="0000EE"/>
            <w:u w:val="single"/>
          </w:rPr>
          <w:t>Menyiapkan Panggung</w:t>
        </w:r>
      </w:hyperlink>
      <w:r>
        <w:rPr>
          <w:lang w:val="id_ID" w:bidi="id_ID"/>
        </w:rPr>
        <w:t xml:space="preserve"> (4.9 MB)</w:t>
      </w:r>
      <w:r>
        <w:rPr>
          <w:lang w:val="id_ID" w:bidi="id_ID"/>
        </w:rPr>
      </w:r>
    </w:p>
    <w:p>
      <w:pPr>
        <w:pStyle w:val="ListBullet"/>
        <w:spacing w:line="240" w:lineRule="auto"/>
        <w:ind w:left="720"/>
      </w:pPr>
      <w:r>
        <w:rPr>
          <w:lang w:val="id_ID" w:bidi="id_ID"/>
        </w:rPr>
      </w:r>
      <w:hyperlink r:id="rId630">
        <w:r>
          <w:rPr>
            <w:lang w:val="id_ID" w:bidi="id_ID"/>
          </w:rPr>
          <w:rPr>
            <w:color w:val="0000EE"/>
            <w:u w:val="single"/>
          </w:rPr>
          <w:t>Menjelaskan Adegan</w:t>
        </w:r>
      </w:hyperlink>
      <w:r>
        <w:rPr>
          <w:lang w:val="id_ID" w:bidi="id_ID"/>
        </w:rPr>
        <w:t xml:space="preserve"> (3.6 MB)</w:t>
      </w:r>
      <w:r>
        <w:rPr>
          <w:lang w:val="id_ID" w:bidi="id_ID"/>
        </w:rPr>
      </w:r>
    </w:p>
    <w:p>
      <w:pPr>
        <w:pStyle w:val="ListBullet"/>
        <w:spacing w:line="240" w:lineRule="auto"/>
        <w:ind w:left="720"/>
      </w:pPr>
      <w:r>
        <w:rPr>
          <w:lang w:val="id_ID" w:bidi="id_ID"/>
        </w:rPr>
      </w:r>
      <w:hyperlink r:id="rId631">
        <w:r>
          <w:rPr>
            <w:lang w:val="id_ID" w:bidi="id_ID"/>
          </w:rPr>
          <w:rPr>
            <w:color w:val="0000EE"/>
            <w:u w:val="single"/>
          </w:rPr>
          <w:t>Memperagakan Bacaan</w:t>
        </w:r>
      </w:hyperlink>
      <w:r>
        <w:rPr>
          <w:lang w:val="id_ID" w:bidi="id_ID"/>
        </w:rPr>
        <w:t xml:space="preserve"> (3.6 MB)</w:t>
      </w:r>
      <w:r>
        <w:rPr>
          <w:lang w:val="id_ID" w:bidi="id_ID"/>
        </w:rPr>
      </w:r>
    </w:p>
    <w:p>
      <w:pPr>
        <w:pStyle w:val="ListBullet"/>
        <w:spacing w:line="240" w:lineRule="auto"/>
        <w:ind w:left="720"/>
      </w:pPr>
      <w:r>
        <w:rPr>
          <w:lang w:val="id_ID" w:bidi="id_ID"/>
        </w:rPr>
      </w:r>
      <w:hyperlink r:id="rId632">
        <w:r>
          <w:rPr>
            <w:lang w:val="id_ID" w:bidi="id_ID"/>
          </w:rPr>
          <w:rPr>
            <w:color w:val="0000EE"/>
            <w:u w:val="single"/>
          </w:rPr>
          <w:t>Melengkapi yang Kurang</w:t>
        </w:r>
      </w:hyperlink>
      <w:r>
        <w:rPr>
          <w:lang w:val="id_ID" w:bidi="id_ID"/>
        </w:rPr>
        <w:t xml:space="preserve"> (2.2 MB)</w:t>
      </w:r>
      <w:r>
        <w:rPr>
          <w:lang w:val="id_ID" w:bidi="id_ID"/>
        </w:rPr>
      </w:r>
    </w:p>
    <w:p>
      <w:pPr>
        <w:pStyle w:val="ListBullet"/>
        <w:spacing w:line="240" w:lineRule="auto"/>
        <w:ind w:left="720"/>
      </w:pPr>
      <w:r>
        <w:rPr>
          <w:lang w:val="id_ID" w:bidi="id_ID"/>
        </w:rPr>
      </w:r>
      <w:hyperlink r:id="rId633">
        <w:r>
          <w:rPr>
            <w:lang w:val="id_ID" w:bidi="id_ID"/>
          </w:rPr>
          <w:rPr>
            <w:color w:val="0000EE"/>
            <w:u w:val="single"/>
          </w:rPr>
          <w:t>Menyampaikan Firman Tuhan</w:t>
        </w:r>
      </w:hyperlink>
      <w:r>
        <w:rPr>
          <w:lang w:val="id_ID" w:bidi="id_ID"/>
        </w:rPr>
        <w:t xml:space="preserve"> (1.7 MB)</w:t>
      </w:r>
      <w:r>
        <w:rPr>
          <w:lang w:val="id_ID" w:bidi="id_ID"/>
        </w:rPr>
      </w:r>
      <w:r>
        <w:rPr>
          <w:lang w:val="id_ID" w:bidi="id_ID"/>
        </w:rPr>
      </w:r>
      <w:r>
        <w:rPr>
          <w:lang w:val="id_ID" w:bidi="id_ID"/>
        </w:rPr>
      </w:r>
    </w:p>
    <w:p>
      <w:pPr/>
      <w:r>
        <w:rPr>
          <w:lang w:val="id_ID" w:bidi="id_ID"/>
        </w:rPr>
      </w:r>
    </w:p>
    <w:p>
      <w:pPr>
        <w:pStyle w:val="Heading2"/>
      </w:pPr>
      <w:r>
        <w:rPr>
          <w:lang w:val="id_ID" w:bidi="id_ID"/>
        </w:rPr>
        <w:t>Lukas 23:1–12</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Dengarkan Lukas 23:1–12 dan renungkan di dalam hati Anda. Dengarkan teks tersebut tiga kali (dalam tiga terjemahan yang berbeda, jika memungkinkan). Kemudian, diskusikan pertanyaan-pertanyaan berikut secara berkelompok.</w:t>
      </w:r>
    </w:p>
    <w:p>
      <w:pPr>
        <w:pStyle w:val="ListBullet"/>
        <w:spacing w:line="240" w:lineRule="auto"/>
        <w:ind w:left="720"/>
      </w:pPr>
      <w:r>
        <w:rPr>
          <w:lang w:val="id_ID" w:bidi="id_ID"/>
        </w:rPr>
      </w:r>
      <w:r>
        <w:rPr>
          <w:lang w:val="id_ID" w:bidi="id_ID"/>
        </w:rPr>
        <w:t xml:space="preserve">Apa yang Anda suka dalam kisah ini? </w:t>
      </w:r>
    </w:p>
    <w:p>
      <w:pPr>
        <w:pStyle w:val="ListBullet"/>
        <w:spacing w:line="240" w:lineRule="auto"/>
        <w:ind w:left="720"/>
      </w:pPr>
      <w:r>
        <w:rPr>
          <w:lang w:val="id_ID" w:bidi="id_ID"/>
        </w:rPr>
      </w:r>
      <w:r>
        <w:rPr>
          <w:lang w:val="id_ID" w:bidi="id_ID"/>
        </w:rPr>
        <w:t>Apa yang Anda tidak sukai atau pahami?</w:t>
      </w:r>
    </w:p>
    <w:p>
      <w:pPr>
        <w:pStyle w:val="ListBullet"/>
        <w:spacing w:line="240" w:lineRule="auto"/>
        <w:ind w:left="720"/>
      </w:pPr>
      <w:r>
        <w:rPr>
          <w:lang w:val="id_ID" w:bidi="id_ID"/>
        </w:rPr>
      </w:r>
      <w:r>
        <w:rPr>
          <w:lang w:val="id_ID" w:bidi="id_ID"/>
        </w:rPr>
        <w:t>Apa yang diceritakan kisah ini kepada kita tentang Yesus?</w:t>
      </w:r>
    </w:p>
    <w:p>
      <w:pPr>
        <w:pStyle w:val="ListBullet"/>
        <w:spacing w:line="240" w:lineRule="auto"/>
        <w:ind w:left="720"/>
      </w:pPr>
      <w:r>
        <w:rPr>
          <w:lang w:val="id_ID" w:bidi="id_ID"/>
        </w:rPr>
      </w:r>
      <w:r>
        <w:rPr>
          <w:lang w:val="id_ID" w:bidi="id_ID"/>
        </w:rPr>
        <w:t>Apa yang diceritakan kisah ini kepada kita tentang manusia?</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dalam versi yang paling mudah dipahami.</w:t>
      </w:r>
    </w:p>
    <w:p>
      <w:pPr/>
      <w:r>
        <w:rPr>
          <w:lang w:val="id_ID" w:bidi="id_ID"/>
        </w:rPr>
      </w:r>
      <w:r>
        <w:rPr>
          <w:lang w:val="id_ID" w:bidi="id_ID"/>
        </w:rPr>
        <w:t>Dalam perikop sebelumnya, para pemimpin orang Yahudi mengadili Yesus dan menyatakan bahwa Ia bersalah. Dalam perikop ini, Yesus dibawa kepada Pilatus, gubernur Romawi, untuk diadili.</w:t>
      </w:r>
    </w:p>
    <w:p>
      <w:pPr/>
      <w:r>
        <w:rPr>
          <w:lang w:val="id_ID" w:bidi="id_ID"/>
        </w:rPr>
      </w:r>
      <w:r>
        <w:rPr>
          <w:lang w:val="id_ID" w:bidi="id_ID"/>
        </w:rPr>
        <w:t xml:space="preserve">Kemudian seluruh kumpulan orang, termasuk semua pemimpin Yahudi yang berada di pertemuan itu, pergi dan membawa Yesus kepada Pilatus. Pontius Pilatus adalah gubernur Romawi di distrik Yudea. Pilatus berada di Yerusalem pada saat itu. Markas besarnya biasanya berada di Kaisarea. Sudah menjadi kebiasaan bagi gubernur itu untuk tinggal di Yerusalem selama perayaan-perayaan besar orang Yahudi ketika ada kemungkinan lebih besar akan timbulnya kerusuhan publik. Dewan orang Yahudi mengemukakan tiga tuduhan terhadap Yesus. Pertama mereka berkata, "Kami telah mendapati orang ini mengacaukan atau menyesatkan bangsa kita, orang-orang Yahudi." Dewan menyebut Yesus sebagai </w:t>
      </w:r>
      <w:r>
        <w:rPr>
          <w:i/>
          <w:lang w:val="id_ID" w:bidi="id_ID"/>
        </w:rPr>
        <w:t>orang ini</w:t>
      </w:r>
      <w:r>
        <w:rPr>
          <w:lang w:val="id_ID" w:bidi="id_ID"/>
        </w:rPr>
        <w:t>. Itu adalah cara yang tidak hormat untuk merujuk kepada Yesus. Dewan menuduh Yesus mempengaruhi orang-orang Yahudi untuk menentang pemerintah Romawi. Ini adalah tuduhan serius terhadap Yesus, tetapi itu tidak benar. Pilatus bukan orang Yahudi. Selanjutnya, dewan mengatakan bahwa Yesus menentang pembayaran pajak kepada Kaisar. Ini adalah kebohongan. Anda ingat dalam perikop sebelumnya bahwa ketika para pemimpin agama bertanya kepada Yesus tentang membayar pajak, Yesus mengatakan bahwa orang harus memberikan kepada Kaisar apa yang menjadi milik Kaisar. Kemudian dewan mengatakan bahwa Yesus mengaku sebagai Kristus — seorang raja. Para pemimpin Yahudi tidak percaya bahwa Yesus adalah Kristus. Mereka menambahkan kata "raja" untuk menjelaskan atau menekankan makna gelar Kristus kepada Pilatus. Mereka mungkin berpikir bahwa karena Pilatus bukan orang Yahudi, ia mungkin tidak tahu bahwa orang-orang Yahudi percaya bahwa Kristus akan menjadi seorang raja.</w:t>
      </w:r>
    </w:p>
    <w:p>
      <w:pPr/>
      <w:r>
        <w:rPr>
          <w:lang w:val="id_ID" w:bidi="id_ID"/>
        </w:rPr>
      </w:r>
      <w:r>
        <w:rPr>
          <w:lang w:val="id_ID" w:bidi="id_ID"/>
        </w:rPr>
        <w:t>Berhenti di sini dan diskusikan: Hal-hal apa yang dilakukan para pemimpin untuk memastikan damai selama perayaan besar atau peristiwa nasional dalam budaya Anda?</w:t>
      </w:r>
    </w:p>
    <w:p>
      <w:pPr/>
      <w:r>
        <w:rPr>
          <w:lang w:val="id_ID" w:bidi="id_ID"/>
        </w:rPr>
      </w:r>
      <w:r>
        <w:rPr>
          <w:lang w:val="id_ID" w:bidi="id_ID"/>
        </w:rPr>
        <w:t>Jadi Pilatus bertanya kepada Yesus dengan cara yang mengejek, "Kamu? Raja orang Yahudi?" Pilatus mungkin mengejek Yesus karena Ia tidak terlihat seperti seorang raja. Yesus menjawab, "Engkau telah mengatakannya" atau "Ya, tepat seperti katamu itu." Yesus mengiyakan bahwa Ia adalah raja orang-orang Yahudi. Ia tidak menyangkalnya. Namun, Yesus tidak memberontak terhadap pemerintah Romawi. Setelah Pilatus selesai menanyai Yesus, Ia mengumumkan kepada imam kepala dan orang banyak, "Saya tidak menemukan alasan untuk tuduhan terhadap orang ini." Pilatus tidak percaya bahwa Yesus bersalah, atau Ia tidak percaya bahwa Yesus cukup berbahaya untuk dikhawatirkan. Imam kepala dan kerumunan orang banyak disebutkan di sini untuk pertama kalinya. Banyak orang telah berkumpul di sana untuk melihat apa yang terjadi. Tetapi para pemimpin Yahudi bersikeras, "Ia menghasut orang-orang di seluruh Yudea dengan pengajaran-Nya. Ini berarti bahwa Yesus menyebabkan orang-orang memberontak terhadap pemerintah. Ia memulai di Galilea dan telah datang jauh-jauh ke kota Yerusalem ini." Itu adalah kebohongan. Ketika Pilatus mendengar itu, Ia bertanya apakah Yesus adalah warga Galilea.</w:t>
      </w:r>
    </w:p>
    <w:p>
      <w:pPr/>
      <w:r>
        <w:rPr>
          <w:lang w:val="id_ID" w:bidi="id_ID"/>
        </w:rPr>
      </w:r>
      <w:r>
        <w:rPr>
          <w:lang w:val="id_ID" w:bidi="id_ID"/>
        </w:rPr>
        <w:t>Galilea adalah bagian dari yurisdiksi Herodes, yang berarti bahwa Herodes memiliki otoritas pemerintahan atas daerah itu. Ketika Pilatus mengetahui bahwa Yesus berasal dari Galilea, di bawah yurisdiksi yang diperintah Herodes, Ia mengirim Yesus kepada Herodes untuk diadili. Anda ingat dari perikop sebelumnya bahwa Herodes, penguasa Galilea, telah memerintahkan pembunuhan Yohanes Pembaptis. Herodes memiliki otoritas atas Yesus karena Yesus berasal dari Galilea. Itulah sebabnya Pilatus mengirim Yesus kepada Herodes. Herodes berada di Yerusalem pada saat itu. Herodes tidak tinggal di Yerusalem. Ia mungkin datang ke Yerusalem untuk perayaan Paskah.</w:t>
      </w:r>
    </w:p>
    <w:p>
      <w:pPr/>
      <w:r>
        <w:rPr>
          <w:lang w:val="id_ID" w:bidi="id_ID"/>
        </w:rPr>
      </w:r>
      <w:r>
        <w:rPr>
          <w:lang w:val="id_ID" w:bidi="id_ID"/>
        </w:rPr>
        <w:t>Berhenti di sini dan diskusikan: Apa saja hukum yang melindungi warga negara yang tidak bersalah dalam budaya Anda, dan siapa yang memiliki kuasa untuk mempertahankan hukum-hukum itu?</w:t>
      </w:r>
    </w:p>
    <w:p>
      <w:pPr/>
      <w:r>
        <w:rPr>
          <w:lang w:val="id_ID" w:bidi="id_ID"/>
        </w:rPr>
      </w:r>
      <w:r>
        <w:rPr>
          <w:lang w:val="id_ID" w:bidi="id_ID"/>
        </w:rPr>
        <w:t>Ketika Herodes melihat Yesus, Ia sangat senang, karena sejak lama ia ingin melihat Yesus. Herodes telah mendengar tentang Yesus, Ia berharap melihat Yesus melakukan mujizat. Herodes mengajukan banyak pertanyaan kepada Yesus, tetapi Yesus tidak menjawab. Yesus menunjukkan bahwa Dialah yang mengendalikan situasi itu. Yesus tahu bahwa Herodes tidak memiliki niat yang baik ketika ia mengajukan pertanyaan kepada Yesus, sehingga Yesus tidak menjawabnya. Yesus tidak menunjukkan kebersalahan dengan cara apa pun. Imam kepala dan para ahli Taurat berdiri di sana dan mereka menuduh Yesus dengan keras. Kemudian Herodes dan para prajuritnya mencemooh Yesus dan mengolok-olok-Nya. Mereka mengenakan jubah yang bagus pada Yesus. Orang-orang kaya dan penting atau bangsawan mengenakan jubah jenis ini. Kemudian Herodes mengutus Yesus kembali kepada Pilatus. Jubah kerajaan dalam budaya itu dikenakan oleh orang-orang kaya atau penting. Itu adalah pakaian yang dikenakan seorang raja. Ini adalah cara lain Herodes dan para prajurit mengejek Yesus. Hari itu Herodes dan Pilatus menjadi teman. Sebelumnya, mereka bermusuhan. Sebelum itu, Pilatus dan Herodes saling bertentangan karena alasan politik dan mereka tidak bekerja sama. Tetapi pada hari Herodes mengirim Yesus kembali kepada Pilatus, mereka mulai bekerja sama.</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Dengarkan kembali teks dalam versi yang paling mudah dimengerti. </w:t>
      </w:r>
    </w:p>
    <w:p>
      <w:pPr/>
      <w:r>
        <w:rPr>
          <w:lang w:val="id_ID" w:bidi="id_ID"/>
        </w:rPr>
      </w:r>
      <w:r>
        <w:rPr>
          <w:lang w:val="id_ID" w:bidi="id_ID"/>
        </w:rPr>
        <w:t>Dalam sesi ini, Anda akan membantu kelompok untuk memeragakan kisah ini. Anda akan membantu kelompok untuk menggambarkan adegan, latar, dan tokoh dalam kisah tersebut.</w:t>
      </w:r>
    </w:p>
    <w:p>
      <w:pPr/>
      <w:r>
        <w:rPr>
          <w:lang w:val="id_ID" w:bidi="id_ID"/>
        </w:rPr>
      </w:r>
      <w:r>
        <w:rPr>
          <w:lang w:val="id_ID" w:bidi="id_ID"/>
        </w:rPr>
        <w:t>Kisah memiliki dua adegan.</w:t>
      </w:r>
    </w:p>
    <w:p>
      <w:pPr/>
      <w:r>
        <w:rPr>
          <w:lang w:val="id_ID" w:bidi="id_ID"/>
        </w:rPr>
      </w:r>
      <w:r>
        <w:rPr>
          <w:b/>
          <w:lang w:val="id_ID" w:bidi="id_ID"/>
        </w:rPr>
        <w:t>Adegan pertama:</w:t>
      </w:r>
      <w:r>
        <w:rPr>
          <w:lang w:val="id_ID" w:bidi="id_ID"/>
        </w:rPr>
        <w:t xml:space="preserve"> para pemimpin Yahudi membawa Yesus kepada Pilatus. Pilatus mengadili Yesus dan mengutus Dia kepada Herodes.</w:t>
      </w:r>
    </w:p>
    <w:p>
      <w:pPr/>
      <w:r>
        <w:rPr>
          <w:lang w:val="id_ID" w:bidi="id_ID"/>
        </w:rPr>
      </w:r>
      <w:r>
        <w:rPr>
          <w:b/>
          <w:lang w:val="id_ID" w:bidi="id_ID"/>
        </w:rPr>
        <w:t>Adegan kedua:</w:t>
      </w:r>
      <w:r>
        <w:rPr>
          <w:lang w:val="id_ID" w:bidi="id_ID"/>
        </w:rPr>
        <w:t xml:space="preserve"> Herodes mengadili Yesus dan mengutus Dia kembali kepada Pilatus.</w:t>
      </w:r>
    </w:p>
    <w:p>
      <w:pPr/>
      <w:r>
        <w:rPr>
          <w:lang w:val="id_ID" w:bidi="id_ID"/>
        </w:rPr>
      </w:r>
      <w:r>
        <w:rPr>
          <w:lang w:val="id_ID" w:bidi="id_ID"/>
        </w:rPr>
        <w:t>Tokoh-tokohnya antara lain:</w:t>
      </w:r>
    </w:p>
    <w:p>
      <w:pPr>
        <w:pStyle w:val="ListBullet"/>
        <w:spacing w:line="240" w:lineRule="auto"/>
        <w:ind w:left="720"/>
      </w:pPr>
      <w:r>
        <w:rPr>
          <w:lang w:val="id_ID" w:bidi="id_ID"/>
        </w:rPr>
      </w:r>
      <w:r>
        <w:rPr>
          <w:lang w:val="id_ID" w:bidi="id_ID"/>
        </w:rPr>
        <w:t>Dewan mahkamah Yahudi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Pilatus</w:t>
      </w:r>
    </w:p>
    <w:p>
      <w:pPr>
        <w:pStyle w:val="ListBullet"/>
        <w:spacing w:line="240" w:lineRule="auto"/>
        <w:ind w:left="720"/>
      </w:pPr>
      <w:r>
        <w:rPr>
          <w:lang w:val="id_ID" w:bidi="id_ID"/>
        </w:rPr>
      </w:r>
      <w:r>
        <w:rPr>
          <w:lang w:val="id_ID" w:bidi="id_ID"/>
        </w:rPr>
        <w:t>Kerumunan</w:t>
      </w:r>
    </w:p>
    <w:p>
      <w:pPr>
        <w:pStyle w:val="ListBullet"/>
        <w:spacing w:line="240" w:lineRule="auto"/>
        <w:ind w:left="720"/>
      </w:pPr>
      <w:r>
        <w:rPr>
          <w:lang w:val="id_ID" w:bidi="id_ID"/>
        </w:rPr>
      </w:r>
      <w:r>
        <w:rPr>
          <w:lang w:val="id_ID" w:bidi="id_ID"/>
        </w:rPr>
        <w:t>Herodes</w:t>
      </w:r>
    </w:p>
    <w:p>
      <w:pPr>
        <w:pStyle w:val="ListBullet"/>
        <w:spacing w:line="240" w:lineRule="auto"/>
        <w:ind w:left="720"/>
      </w:pPr>
      <w:r>
        <w:rPr>
          <w:lang w:val="id_ID" w:bidi="id_ID"/>
        </w:rPr>
      </w:r>
      <w:r>
        <w:rPr>
          <w:lang w:val="id_ID" w:bidi="id_ID"/>
        </w:rPr>
        <w:t>Prajurit Herodes</w:t>
      </w:r>
    </w:p>
    <w:p>
      <w:pPr/>
      <w:r>
        <w:rPr>
          <w:lang w:val="id_ID" w:bidi="id_ID"/>
        </w:rPr>
      </w:r>
      <w:r>
        <w:rPr>
          <w:lang w:val="id_ID" w:bidi="id_ID"/>
        </w:rPr>
        <w:t xml:space="preserve">Dalam sesi ini, ambillah papan cerita kelompok, gambarlah, atau gunakan beberapa macam alat peraga (benda-benda yang dapat Anda pindahkan seperti batu, batang, mainan anak-anak) untuk memvisualisasikan kisah dan adegan di dalamnya. </w:t>
      </w:r>
    </w:p>
    <w:p>
      <w:pPr/>
      <w:r>
        <w:rPr>
          <w:lang w:val="id_ID" w:bidi="id_ID"/>
        </w:rPr>
      </w:r>
      <w:r>
        <w:rPr>
          <w:lang w:val="id_ID" w:bidi="id_ID"/>
        </w:rPr>
        <w:t>Ingatlah bahwa seluruh kumpulan orang, termasuk semua pemimpin Yahudi yang hadir dalam pertemuan itu, pergi bersama-sama dan membawa Yesus kepada Pilatus.</w:t>
      </w:r>
    </w:p>
    <w:p>
      <w:pPr/>
      <w:r>
        <w:rPr>
          <w:lang w:val="id_ID" w:bidi="id_ID"/>
        </w:rPr>
      </w:r>
      <w:r>
        <w:rPr>
          <w:lang w:val="id_ID" w:bidi="id_ID"/>
        </w:rPr>
        <w:t>Anggota dewan mulai menuduh Yesus, "Kami telah mendapati orang ini menyesatkan bangsa kita." Perhatikan bahwa dewan menyebut Yesus sebagai "</w:t>
      </w:r>
      <w:r>
        <w:rPr>
          <w:i/>
          <w:lang w:val="id_ID" w:bidi="id_ID"/>
        </w:rPr>
        <w:t>orang ini</w:t>
      </w:r>
      <w:r>
        <w:rPr>
          <w:lang w:val="id_ID" w:bidi="id_ID"/>
        </w:rPr>
        <w:t>." Itu adalah cara yang tidak hormat untuk merujuk kepada Yesus.</w:t>
      </w:r>
    </w:p>
    <w:p>
      <w:pPr/>
      <w:r>
        <w:rPr>
          <w:lang w:val="id_ID" w:bidi="id_ID"/>
        </w:rPr>
      </w:r>
      <w:r>
        <w:rPr>
          <w:lang w:val="id_ID" w:bidi="id_ID"/>
        </w:rPr>
        <w:t>Dewan juga mengatakan bahwa Yesus menentang pembayaran pajak kepada Kaisar dan Ia mengaku sebagai Kristus, seorang raja. Jadi Pilatus bertanya kepada Yesus, "Apakah Engkau raja orang Yahudi?" Yesus menjawab, "Engkau telah mengatakan demikian" atau "Ya, tepat seperti katamu."</w:t>
      </w:r>
    </w:p>
    <w:p>
      <w:pPr/>
      <w:r>
        <w:rPr>
          <w:lang w:val="id_ID" w:bidi="id_ID"/>
        </w:rPr>
      </w:r>
      <w:r>
        <w:rPr>
          <w:lang w:val="id_ID" w:bidi="id_ID"/>
        </w:rPr>
        <w:t>Penting untuk diingat bahwa Yesus mengiyakan bahwa Ia adalah raja orang-orang Yahudi. Ia tidak menyangkalnya.</w:t>
      </w:r>
    </w:p>
    <w:p>
      <w:pPr/>
      <w:r>
        <w:rPr>
          <w:lang w:val="id_ID" w:bidi="id_ID"/>
        </w:rPr>
      </w:r>
      <w:r>
        <w:rPr>
          <w:lang w:val="id_ID" w:bidi="id_ID"/>
        </w:rPr>
        <w:t>Kemudian Pilatus mengumumkan kepada para imam kepala dan orang banyak, "Aku tidak mendapati alasan untuk mengajukan tuduhan terhadap orang ini." Namun mereka bersikeras, "Ia menghasut rakyat di seluruh Yudea melalui ajarannya." Ini berarti bahwa Yesus menyebabkan orang-orang memberontak terhadap pemerintah. Ia memulai di Galilea dan telah datang jauh-jauh ke kota Yerusalem ini."</w:t>
      </w:r>
    </w:p>
    <w:p>
      <w:pPr/>
      <w:r>
        <w:rPr>
          <w:lang w:val="id_ID" w:bidi="id_ID"/>
        </w:rPr>
      </w:r>
      <w:r>
        <w:rPr>
          <w:lang w:val="id_ID" w:bidi="id_ID"/>
        </w:rPr>
        <w:t>Ingatlah bahwa ketika Pilatus mendengar itu, ia bertanya apakah Yesus adalah warga Galilea. Ketika Pilatus mengetahui bahwa Yesus berasal dari daerah yang diperintah Herodes, Ia mengirim Yesus kepada Herodes. Penting untuk diingat bahwa ini adalah Herodes yang sama yang memerintahkan Yohanes Pembaptis untuk dibunuh.</w:t>
      </w:r>
    </w:p>
    <w:p>
      <w:pPr/>
      <w:r>
        <w:rPr>
          <w:lang w:val="id_ID" w:bidi="id_ID"/>
        </w:rPr>
      </w:r>
      <w:r>
        <w:rPr>
          <w:lang w:val="id_ID" w:bidi="id_ID"/>
        </w:rPr>
        <w:t>Penting untuk diingat bahwa Herodes sedang mengunjungi Yerusalem pada saat itu. Ia mungkin berada di sana untuk perayaan Paskah. Ketika Herodes melihat Yesus, Ia sangat senang, karena sejak lama Ia ingin melihat Yesus. Herodes telah mendengar tentang Yesus, Ia berharap melihat Yesus melakukan mujizat. Herodes mengajukan banyak pertanyaan kepada Yesus. Penting untuk diingat bahwa Yesus sama sekali tidak menjawab Herodes. Namun, diamnya Yesus bukanlah pengakuan akan rasa bersalah.</w:t>
      </w:r>
    </w:p>
    <w:p>
      <w:pPr/>
      <w:r>
        <w:rPr>
          <w:lang w:val="id_ID" w:bidi="id_ID"/>
        </w:rPr>
      </w:r>
      <w:r>
        <w:rPr>
          <w:lang w:val="id_ID" w:bidi="id_ID"/>
        </w:rPr>
        <w:t>Ingatlah bahwa imam kepala dan para ahli Taurat berdiri di sana dan mereka sangat menuduh Yesus. Kemudian Herodes dan para prajuritnya mencemooh Yesus dan mengolok-olok Dia. Mereka mengenakan jubah kerajaan pada-Nya, dan kemudian mengirim Dia kembali kepada Pilatus.</w:t>
      </w:r>
    </w:p>
    <w:p>
      <w:pPr/>
      <w:r>
        <w:rPr>
          <w:lang w:val="id_ID" w:bidi="id_ID"/>
        </w:rPr>
      </w:r>
      <w:r>
        <w:rPr>
          <w:lang w:val="id_ID" w:bidi="id_ID"/>
        </w:rPr>
        <w:t>Kemudian Lukas memberikan beberapa informasi tambahan tentang hubungan antara Herodes dan Pilatus. Pertama, Lukas mengatakan bahwa Herodes dan Pilatus adalah musuh, tetapi sekarang mereka berteman. Lukas mengatakan bahwa mereka menjadi teman dalam arti bahwa mereka mulai bekerja sama secara politis.</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Dalam sesi ini, kelompok akan memeragakan kisah tersebut.</w:t>
      </w:r>
    </w:p>
    <w:p>
      <w:pPr/>
      <w:r>
        <w:rPr>
          <w:lang w:val="id_ID" w:bidi="id_ID"/>
        </w:rPr>
      </w:r>
      <w:r>
        <w:rPr>
          <w:lang w:val="id_ID" w:bidi="id_ID"/>
        </w:rPr>
        <w:t>Kisah memiliki dua adegan.</w:t>
      </w:r>
    </w:p>
    <w:p>
      <w:pPr/>
      <w:r>
        <w:rPr>
          <w:lang w:val="id_ID" w:bidi="id_ID"/>
        </w:rPr>
      </w:r>
      <w:r>
        <w:rPr>
          <w:lang w:val="id_ID" w:bidi="id_ID"/>
        </w:rPr>
        <w:t>Tokoh-tokohnya antara lain:</w:t>
      </w:r>
    </w:p>
    <w:p>
      <w:pPr>
        <w:pStyle w:val="ListBullet"/>
        <w:spacing w:line="240" w:lineRule="auto"/>
        <w:ind w:left="720"/>
      </w:pPr>
      <w:r>
        <w:rPr>
          <w:lang w:val="id_ID" w:bidi="id_ID"/>
        </w:rPr>
      </w:r>
      <w:r>
        <w:rPr>
          <w:lang w:val="id_ID" w:bidi="id_ID"/>
        </w:rPr>
        <w:t>Mahkamah para pemimpin Yahudi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Pilatus</w:t>
      </w:r>
    </w:p>
    <w:p>
      <w:pPr>
        <w:pStyle w:val="ListBullet"/>
        <w:spacing w:line="240" w:lineRule="auto"/>
        <w:ind w:left="720"/>
      </w:pPr>
      <w:r>
        <w:rPr>
          <w:lang w:val="id_ID" w:bidi="id_ID"/>
        </w:rPr>
      </w:r>
      <w:r>
        <w:rPr>
          <w:lang w:val="id_ID" w:bidi="id_ID"/>
        </w:rPr>
        <w:t>Kerumunan</w:t>
      </w:r>
    </w:p>
    <w:p>
      <w:pPr>
        <w:pStyle w:val="ListBullet"/>
        <w:spacing w:line="240" w:lineRule="auto"/>
        <w:ind w:left="720"/>
      </w:pPr>
      <w:r>
        <w:rPr>
          <w:lang w:val="id_ID" w:bidi="id_ID"/>
        </w:rPr>
      </w:r>
      <w:r>
        <w:rPr>
          <w:lang w:val="id_ID" w:bidi="id_ID"/>
        </w:rPr>
        <w:t>Herodes</w:t>
      </w:r>
    </w:p>
    <w:p>
      <w:pPr>
        <w:pStyle w:val="ListBullet"/>
        <w:spacing w:line="240" w:lineRule="auto"/>
        <w:ind w:left="720"/>
      </w:pPr>
      <w:r>
        <w:rPr>
          <w:lang w:val="id_ID" w:bidi="id_ID"/>
        </w:rPr>
      </w:r>
      <w:r>
        <w:rPr>
          <w:lang w:val="id_ID" w:bidi="id_ID"/>
        </w:rPr>
        <w:t>Prajurit Herodes</w:t>
      </w:r>
    </w:p>
    <w:p>
      <w:pPr/>
      <w:r>
        <w:rPr>
          <w:lang w:val="id_ID" w:bidi="id_ID"/>
        </w:rPr>
      </w:r>
      <w:r>
        <w:rPr>
          <w:lang w:val="id_ID" w:bidi="id_ID"/>
        </w:rPr>
        <w:t>Mintalah kelompok untuk memerankan kisah ini dua kali. Mereka harus memerankannya dalam bahasa yang mereka terjemahkan. Pertama, minta mereka memerankan kisah itu tanpa berhenti. Pada saat tim memerankan kisah itu untuk kedua kali, hentikan mereka pada titik yang berbeda dalam kisah tersebut.</w:t>
      </w:r>
    </w:p>
    <w:p>
      <w:pPr/>
      <w:r>
        <w:rPr>
          <w:lang w:val="id_ID" w:bidi="id_ID"/>
        </w:rPr>
      </w:r>
      <w:r>
        <w:rPr>
          <w:lang w:val="id_ID" w:bidi="id_ID"/>
        </w:rPr>
        <w:t>Ketika tim memerankan kisah itu untuk pertama kali, perhatikan dialog, alur, plot, dan kronologi kisah tersebut. Perhatikan bagian penting atau sulit dari kisah maupun bagian yang akan diperankan dan jangan dilewati. Bantu tim untuk mengingat bagian dari kisah tersebut.</w:t>
      </w:r>
    </w:p>
    <w:p>
      <w:pPr/>
      <w:r>
        <w:rPr>
          <w:lang w:val="id_ID" w:bidi="id_ID"/>
        </w:rPr>
      </w:r>
      <w:r>
        <w:rPr>
          <w:lang w:val="id_ID" w:bidi="id_ID"/>
        </w:rPr>
        <w:t>Saat kelompok memeragakan kisah ini untuk kedua kalinya, hentikan mereka pada bagian-bagian tertentu.</w:t>
      </w:r>
    </w:p>
    <w:p>
      <w:pPr/>
      <w:r>
        <w:rPr>
          <w:lang w:val="id_ID" w:bidi="id_ID"/>
        </w:rPr>
      </w:r>
      <w:r>
        <w:rPr>
          <w:lang w:val="id_ID" w:bidi="id_ID"/>
        </w:rPr>
        <w:t>Kemudian seluruh kumpulan orang, termasuk semua pemimpin Yahudi yang berada di pertemuan itu, pergi dan membawa Yesus kepada Pilatus.</w:t>
      </w:r>
    </w:p>
    <w:p>
      <w:pPr/>
      <w:r>
        <w:rPr>
          <w:lang w:val="id_ID" w:bidi="id_ID"/>
        </w:rPr>
      </w:r>
      <w:r>
        <w:rPr>
          <w:lang w:val="id_ID" w:bidi="id_ID"/>
        </w:rPr>
        <w:t>Anggota dewan mulai menuduh Yesus, "Kami telah mendapati orang ini menyesatkan bangsa kita."</w:t>
      </w:r>
    </w:p>
    <w:p>
      <w:pPr/>
      <w:r>
        <w:rPr>
          <w:lang w:val="id_ID" w:bidi="id_ID"/>
        </w:rPr>
      </w:r>
      <w:r>
        <w:rPr>
          <w:lang w:val="id_ID" w:bidi="id_ID"/>
        </w:rPr>
        <w:t>Mahkamah juga mengatakan bahwa Yesus menentang pembayaran pajak kepada Kaisar dan Ia mengaku sebagai Kristus, seorang raja. Jadi Pilatus bertanya kepada Yesus, "Apakah Engkau raja orang Yahudi?" Yesus menjawab, "Engkau telah mengatakan demikian" atau "Ya, tepat seperti katamu."</w:t>
      </w:r>
    </w:p>
    <w:p>
      <w:pPr/>
      <w:r>
        <w:rPr>
          <w:lang w:val="id_ID" w:bidi="id_ID"/>
        </w:rPr>
      </w:r>
      <w:r>
        <w:rPr>
          <w:lang w:val="id_ID" w:bidi="id_ID"/>
        </w:rPr>
        <w:t xml:space="preserve">Hentikan peragaan: Tanyakan kepada aktor yang memerankan Yesus, ”Bagaimana perasaan Anda?” Anda mungkin mendengar, "Aku merasa benar-benar sedih," "Orang-orang ini berbohong terhadap-Ku," "Aku tidak akan membela diri karena Aku tahu itu tidak akan ada gunanya." Tanyakan kepada para aktor yang memerankan anggota dewan "Bagaimana perasaan kalian?" Anda mungkin mendengar, "Kami akan mengatakan apa pun untuk menuduh Yesus," "Kami tidak percaya kepada Yesus," "Kami ingin Yesus dinyatakan bersalah." Ulangi adegannya. </w:t>
      </w:r>
    </w:p>
    <w:p>
      <w:pPr/>
      <w:r>
        <w:rPr>
          <w:lang w:val="id_ID" w:bidi="id_ID"/>
        </w:rPr>
      </w:r>
      <w:r>
        <w:rPr>
          <w:lang w:val="id_ID" w:bidi="id_ID"/>
        </w:rPr>
        <w:t>Kemudian Pilatus mengumumkan kepada para imam kepala dan orang banyak, "Aku tidak menemukan alasan untuk mengajukan tuduhan terhadap orang ini." Namun mereka bersikeras, "Ia menghasut rakyat di seluruh Yudea melalui ajarannya." Ia memulai di Galilea dan telah datang jauh-jauh ke kota Yerusalem ini." Ketika Pilatus mendengar itu, Ia bertanya apakah Yesus adalah warga Galilea. Ketika Pilatus mengetahui bahwa Yesus berasal dari daerah yang diperintah Herodes, Ia mengirim Yesus kepada Herodes.</w:t>
      </w:r>
    </w:p>
    <w:p>
      <w:pPr/>
      <w:r>
        <w:rPr>
          <w:lang w:val="id_ID" w:bidi="id_ID"/>
        </w:rPr>
      </w:r>
      <w:r>
        <w:rPr>
          <w:lang w:val="id_ID" w:bidi="id_ID"/>
        </w:rPr>
        <w:t xml:space="preserve">Hentikan peragaan: Tanyakan kepada aktor yang memerankan Pilatus, "Bagaimana perasaanmu?" Anda mungkin mendengar, "Aku merasa Yesus tidak bersalah," "Aku ingin membebaskan Yesus," "Aku merasa lega ada orang lain yang bertanggung jawab untuk menghakimi Yesus." Ulangi adegannya. </w:t>
      </w:r>
    </w:p>
    <w:p>
      <w:pPr/>
      <w:r>
        <w:rPr>
          <w:lang w:val="id_ID" w:bidi="id_ID"/>
        </w:rPr>
      </w:r>
      <w:r>
        <w:rPr>
          <w:lang w:val="id_ID" w:bidi="id_ID"/>
        </w:rPr>
        <w:t>Ketika Herodes melihat Yesus, Ia sangat senang, karena sejak lama Ia ingin melihat Yesus. Berdasarkan apa yang Herodes pernah dengar tentang Yesus, ia berharap dapat melihat Yesus melakukan mujizat.</w:t>
      </w:r>
    </w:p>
    <w:p>
      <w:pPr/>
      <w:r>
        <w:rPr>
          <w:lang w:val="id_ID" w:bidi="id_ID"/>
        </w:rPr>
      </w:r>
      <w:r>
        <w:rPr>
          <w:lang w:val="id_ID" w:bidi="id_ID"/>
        </w:rPr>
        <w:t xml:space="preserve">Hentikan peragaan: Tanyakan kepada para aktor yang memerankan Herodes, ”Bagaimana perasaan Anda?” Anda mungkin mendengar, "Aku senang akhirnya melihat Yesus," "Aku berharap melihat Yesus mengadakan mujizat." Lanjutkan peragaan. </w:t>
      </w:r>
    </w:p>
    <w:p>
      <w:pPr/>
      <w:r>
        <w:rPr>
          <w:lang w:val="id_ID" w:bidi="id_ID"/>
        </w:rPr>
      </w:r>
      <w:r>
        <w:rPr>
          <w:lang w:val="id_ID" w:bidi="id_ID"/>
        </w:rPr>
        <w:t>Herodes mengajukan banyak pertanyaan kepada Yesus, tetapi Yesus tidak menjawab. Imam kepala dan para ahli Taurat berdiri di sana dan mereka sangat menuduh Yesus. Kemudian Herodes dan para prajuritnya mencemooh Yesus dan mengolok-olok-Nya. Mereka mengenakan jubah kerajaan pada-Nya, dan kemudian mengirim Dia kembali kepada Pilatus. Hari itu Herodes dan Pilatus menjadi teman.</w:t>
      </w:r>
    </w:p>
    <w:p>
      <w:pPr/>
      <w:r>
        <w:rPr>
          <w:lang w:val="id_ID" w:bidi="id_ID"/>
        </w:rPr>
      </w:r>
      <w:r>
        <w:rPr>
          <w:lang w:val="id_ID" w:bidi="id_ID"/>
        </w:rPr>
        <w:t>Hentikan peragaan: Tanyakan kepada aktor yang memerankan Yesus, ”Bagaimana perasaan Anda?” Anda mungkin mendengar, "Aku merasa sedih," "Aku bersedia menderita." Tanyakan kepada para aktor yang memerankan anggota dewan "Bagaimana perasaan kalian?" Anda mungkin mendengar, "Kita tidak boleh kehilangan kesempatan ini untuk meyakinkan Herodes bahwa Yesus bersalah," "Kami ingin Yesus dibunuh." Tanyakan kepada aktor yang memerankan Herodes, "Bagaimana perasaan Anda?" Anda mungkin mendengar, "Saya harus mengutus Yesus kembali kepada Pilatus karena saya tidak mendapatkan tanggapan apa pun dari-Nya," "Kecewa karena Yesus tidak melakukan mujizat seperti yang saya kira," "Mari kita mengejek Yesus Ia mengaku bahwa Ia adalah raja—jadi mari kita berpura-pura bahwa Ia memang raja!"</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Dewan juga mengatakan bahwa Yesus menentang pembayaran pajak kepada </w:t>
      </w:r>
      <w:r>
        <w:rPr>
          <w:b/>
          <w:lang w:val="id_ID" w:bidi="id_ID"/>
        </w:rPr>
        <w:t>Kaisar</w:t>
      </w:r>
      <w:r>
        <w:rPr>
          <w:lang w:val="id_ID" w:bidi="id_ID"/>
        </w:rPr>
        <w:t xml:space="preserve"> dan Ia mengaku sebagai </w:t>
      </w:r>
      <w:r>
        <w:rPr>
          <w:b/>
          <w:lang w:val="id_ID" w:bidi="id_ID"/>
        </w:rPr>
        <w:t>Kristus</w:t>
      </w:r>
      <w:r>
        <w:rPr>
          <w:lang w:val="id_ID" w:bidi="id_ID"/>
        </w:rPr>
        <w:t xml:space="preserve">, seorang raja. Kaisar adalah sebutan raja Romawi. Kaisar membuat rakyat di kerajaannya membayar pajak kepadanya. Gunakan kata yang sama untuk Kaisar seperti yang telah Anda gunakan sebelumnya. </w:t>
      </w:r>
      <w:hyperlink r:id="rId548">
        <w:r>
          <w:rPr>
            <w:lang w:val="id_ID" w:bidi="id_ID"/>
          </w:rPr>
          <w:rPr>
            <w:color w:val="0000EE"/>
            <w:u w:val="single"/>
          </w:rPr>
          <w:t>Kaisar</w:t>
        </w:r>
      </w:hyperlink>
      <w:r>
        <w:rPr>
          <w:lang w:val="id_ID" w:bidi="id_ID"/>
        </w:rPr>
        <w:t xml:space="preserve"> terdapat di Daftar Kata Utama.</w:t>
      </w:r>
    </w:p>
    <w:p>
      <w:pPr/>
      <w:r>
        <w:rPr>
          <w:lang w:val="id_ID" w:bidi="id_ID"/>
        </w:rPr>
      </w:r>
      <w:r>
        <w:rPr>
          <w:b/>
          <w:lang w:val="id_ID" w:bidi="id_ID"/>
        </w:rPr>
        <w:t>Orang Yahudi</w:t>
      </w:r>
      <w:r>
        <w:rPr>
          <w:lang w:val="id_ID" w:bidi="id_ID"/>
        </w:rPr>
        <w:t xml:space="preserve"> menggunakan Kristus atau Mesias sebagai gelar untuk merujuk kepada orang yang telah ditunjuk Allah dan dijanjikan untuk diutus sebagai raja dan Juruselamat. Gunakan kata yang sama untuk Kristus seperti yang telah Anda gunakan sebelumnya. </w:t>
      </w:r>
      <w:hyperlink r:id="rId76">
        <w:r>
          <w:rPr>
            <w:lang w:val="id_ID" w:bidi="id_ID"/>
          </w:rPr>
          <w:rPr>
            <w:color w:val="0000EE"/>
            <w:u w:val="single"/>
          </w:rPr>
          <w:t>Kristus</w:t>
        </w:r>
      </w:hyperlink>
      <w:r>
        <w:rPr>
          <w:lang w:val="id_ID" w:bidi="id_ID"/>
        </w:rPr>
        <w:t xml:space="preserve"> ada di Daftar Kata Utama.</w:t>
      </w:r>
    </w:p>
    <w:p>
      <w:pPr/>
      <w:r>
        <w:rPr>
          <w:lang w:val="id_ID" w:bidi="id_ID"/>
        </w:rPr>
      </w:r>
      <w:r>
        <w:rPr>
          <w:lang w:val="id_ID" w:bidi="id_ID"/>
        </w:rPr>
        <w:t xml:space="preserve">Yahudi mengacu pada sekelompok bangsa keturunan dari Ishak, anak Abraham. Gunakan kata yang sama untuk Yahudi seperti yang telah Anda gunakan sebelumnya. </w:t>
      </w:r>
      <w:hyperlink r:id="rId634">
        <w:r>
          <w:rPr>
            <w:lang w:val="id_ID" w:bidi="id_ID"/>
          </w:rPr>
          <w:rPr>
            <w:color w:val="0000EE"/>
            <w:u w:val="single"/>
          </w:rPr>
          <w:t>Yahudi</w:t>
        </w:r>
      </w:hyperlink>
      <w:r>
        <w:rPr>
          <w:lang w:val="id_ID" w:bidi="id_ID"/>
        </w:rPr>
        <w:t xml:space="preserve"> terdapat di Daftar Kata Utama. </w:t>
      </w:r>
    </w:p>
    <w:p>
      <w:pPr/>
      <w:r>
        <w:rPr>
          <w:lang w:val="id_ID" w:bidi="id_ID"/>
        </w:rPr>
      </w:r>
      <w:r>
        <w:rPr>
          <w:lang w:val="id_ID" w:bidi="id_ID"/>
        </w:rPr>
        <w:t xml:space="preserve">Ketika Herodes melihat Yesus, Ia sangat senang, karena sejak lama Ia ingin melihat Yesus. Berdasarkan apa yang Herodes pernah dengar tentang Yesus, ia berharap dapat melihat Yesus melakukan suatu </w:t>
      </w:r>
      <w:r>
        <w:rPr>
          <w:b/>
          <w:lang w:val="id_ID" w:bidi="id_ID"/>
        </w:rPr>
        <w:t>mujizat</w:t>
      </w:r>
      <w:r>
        <w:rPr>
          <w:lang w:val="id_ID" w:bidi="id_ID"/>
        </w:rPr>
        <w:t xml:space="preserve">. Mujizat artinya tindakan ajaib yang hanya bisa dilakukan oleh Allah, dan membuat banyak orang takjub kepada Allah. Gunakan kata yang sama untuk mujizat seperti yang telah Anda gunakan sebelumnya. </w:t>
      </w:r>
      <w:hyperlink r:id="rId329">
        <w:r>
          <w:rPr>
            <w:lang w:val="id_ID" w:bidi="id_ID"/>
          </w:rPr>
          <w:rPr>
            <w:color w:val="0000EE"/>
            <w:u w:val="single"/>
          </w:rPr>
          <w:t>Mujizat</w:t>
        </w:r>
      </w:hyperlink>
      <w:r>
        <w:rPr>
          <w:lang w:val="id_ID" w:bidi="id_ID"/>
        </w:rPr>
        <w:t xml:space="preserve"> terdapat di Daftar Kata Utama.</w:t>
      </w:r>
    </w:p>
    <w:p>
      <w:pPr/>
      <w:r>
        <w:rPr>
          <w:lang w:val="id_ID" w:bidi="id_ID"/>
        </w:rPr>
      </w:r>
      <w:r>
        <w:rPr>
          <w:b/>
          <w:lang w:val="id_ID" w:bidi="id_ID"/>
        </w:rPr>
        <w:t>Imam kepala</w:t>
      </w:r>
      <w:r>
        <w:rPr>
          <w:lang w:val="id_ID" w:bidi="id_ID"/>
        </w:rPr>
        <w:t xml:space="preserve"> dan para </w:t>
      </w:r>
      <w:r>
        <w:rPr>
          <w:b/>
          <w:lang w:val="id_ID" w:bidi="id_ID"/>
        </w:rPr>
        <w:t>ahli Taurat</w:t>
      </w:r>
      <w:r>
        <w:rPr>
          <w:lang w:val="id_ID" w:bidi="id_ID"/>
        </w:rPr>
        <w:t xml:space="preserve"> atau </w:t>
      </w:r>
      <w:r>
        <w:rPr>
          <w:b/>
          <w:lang w:val="id_ID" w:bidi="id_ID"/>
        </w:rPr>
        <w:t>guru hukum agama</w:t>
      </w:r>
      <w:r>
        <w:rPr>
          <w:lang w:val="id_ID" w:bidi="id_ID"/>
        </w:rPr>
        <w:t xml:space="preserve"> berdiri di sana dan mereka sangat menuduh Yesus. Imam kepala dan para ahli Taurat adalah para pemimpin agama Yahudi. Gunakan kata yang sama untuk imam kepala dan para ahli Taurat seperti yang telah Anda gunakan sebelumnya. </w:t>
      </w:r>
      <w:hyperlink r:id="rId99">
        <w:r>
          <w:rPr>
            <w:lang w:val="id_ID" w:bidi="id_ID"/>
          </w:rPr>
          <w:rPr>
            <w:color w:val="0000EE"/>
            <w:u w:val="single"/>
          </w:rPr>
          <w:t>Imam</w:t>
        </w:r>
      </w:hyperlink>
      <w:r>
        <w:rPr>
          <w:lang w:val="id_ID" w:bidi="id_ID"/>
        </w:rPr>
        <w:t xml:space="preserve"> dan para </w:t>
      </w:r>
      <w:hyperlink r:id="rId635">
        <w:r>
          <w:rPr>
            <w:lang w:val="id_ID" w:bidi="id_ID"/>
          </w:rPr>
          <w:rPr>
            <w:color w:val="0000EE"/>
            <w:u w:val="single"/>
          </w:rPr>
          <w:t>ahli Taurat</w:t>
        </w:r>
      </w:hyperlink>
      <w:r>
        <w:rPr>
          <w:lang w:val="id_ID" w:bidi="id_ID"/>
        </w:rPr>
        <w:t xml:space="preserve"> terdapat di Daftar Kata Utama.</w:t>
      </w:r>
    </w:p>
    <w:p>
      <w:pPr/>
      <w:r>
        <w:rPr>
          <w:lang w:val="id_ID" w:bidi="id_ID"/>
        </w:rPr>
      </w:r>
      <w:r>
        <w:rPr>
          <w:lang w:val="id_ID" w:bidi="id_ID"/>
        </w:rPr>
        <w:t xml:space="preserve">Kemudian Herodes dan para prajuritnya mencemooh Yesus dan mengolok-olok-Nya. Mereka mengenakan </w:t>
      </w:r>
      <w:r>
        <w:rPr>
          <w:b/>
          <w:lang w:val="id_ID" w:bidi="id_ID"/>
        </w:rPr>
        <w:t>jubah</w:t>
      </w:r>
      <w:r>
        <w:rPr>
          <w:lang w:val="id_ID" w:bidi="id_ID"/>
        </w:rPr>
        <w:t xml:space="preserve"> yang bagus pada Yesus. Orang-orang kaya dan penting atau bangsawan mengenakan jubah jenis ini. Jubah adalah baju luar yang panjang yang dikenakan di luar pakaian biasa. Gunakan kata yang sama untuk </w:t>
      </w:r>
      <w:r>
        <w:rPr>
          <w:b/>
          <w:lang w:val="id_ID" w:bidi="id_ID"/>
        </w:rPr>
        <w:t>jubah</w:t>
      </w:r>
      <w:r>
        <w:rPr>
          <w:lang w:val="id_ID" w:bidi="id_ID"/>
        </w:rPr>
        <w:t xml:space="preserve"> seperti yang telah Anda gunakan sebelumnya. Untuk petunjuk lebih lanjut tentang </w:t>
      </w:r>
      <w:hyperlink r:id="rId563">
        <w:r>
          <w:rPr>
            <w:lang w:val="id_ID" w:bidi="id_ID"/>
          </w:rPr>
          <w:rPr>
            <w:color w:val="0000EE"/>
            <w:u w:val="single"/>
          </w:rPr>
          <w:t>jubah</w:t>
        </w:r>
      </w:hyperlink>
      <w:r>
        <w:rPr>
          <w:lang w:val="id_ID" w:bidi="id_ID"/>
        </w:rPr>
        <w:t xml:space="preserve">, lihat Daftar Kata Utama. </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itu, secara berkelompok, dalam bahasa sendiri.</w:t>
      </w:r>
    </w:p>
    <w:p>
      <w:pPr/>
      <w:r>
        <w:rPr>
          <w:lang w:val="id_ID" w:bidi="id_ID"/>
        </w:rPr>
      </w:r>
      <w:r>
        <w:rPr>
          <w:lang w:val="id_ID" w:bidi="id_ID"/>
        </w:rPr>
        <w:t>Pertama, seluruh kelompok harus berlatih menceritakan perikop itu dalam bahasa sendiri. Ingatlah untuk menyertakan hal-hal yang sudah ditentukan dalam tahap-tahap sebelumnya, seperti kronologi, kata, frasa, emosi, atau apa pun yang sudah dibahas.</w:t>
      </w:r>
    </w:p>
    <w:p>
      <w:pPr/>
      <w:r>
        <w:rPr>
          <w:lang w:val="id_ID" w:bidi="id_ID"/>
        </w:rPr>
      </w:r>
      <w:r>
        <w:rPr>
          <w:lang w:val="id_ID" w:bidi="id_ID"/>
        </w:rPr>
        <w:t xml:space="preserve">Satu anggota harus mengucapkan beberapa kalimat dari perikop itu dan berhenti sebentar. Anggota kelompok lain harus mengucapkan kalimat selanjutnya dari perikop itu tersebut dan berhenti sejenak. Lakukan ini sampai kelompok telah menceritakan kembali seluruh teks. Anggota-anggota kelompok dapat saling memperbaiki dalam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teks tersebut tanpa interupsi setidaknya satu kali. Seorang anggota kelompok dapat menggunakan benda apa saja, gerakan, atau papan cerita untuk membantu mereka mengingat teks tersebut.</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siapa dari teks tersebut yang Anda paling 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Akhirnya, kelompok dapat menyusun versi akhir dari perikop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Lukas 23:1–12</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636">
        <w:r>
          <w:rPr>
            <w:lang w:val="id_ID" w:bidi="id_ID"/>
          </w:rPr>
          <w:rPr>
            <w:color w:val="0000EE"/>
            <w:u w:val="single"/>
          </w:rPr>
          <w:t>Dengar dan Renungkan</w:t>
        </w:r>
      </w:hyperlink>
      <w:r>
        <w:rPr>
          <w:lang w:val="id_ID" w:bidi="id_ID"/>
        </w:rPr>
        <w:t xml:space="preserve"> (681 KB)</w:t>
      </w:r>
      <w:r>
        <w:rPr>
          <w:lang w:val="id_ID" w:bidi="id_ID"/>
        </w:rPr>
      </w:r>
    </w:p>
    <w:p>
      <w:pPr>
        <w:pStyle w:val="ListBullet"/>
        <w:spacing w:line="240" w:lineRule="auto"/>
        <w:ind w:left="720"/>
      </w:pPr>
      <w:r>
        <w:rPr>
          <w:lang w:val="id_ID" w:bidi="id_ID"/>
        </w:rPr>
      </w:r>
      <w:hyperlink r:id="rId637">
        <w:r>
          <w:rPr>
            <w:lang w:val="id_ID" w:bidi="id_ID"/>
          </w:rPr>
          <w:rPr>
            <w:color w:val="0000EE"/>
            <w:u w:val="single"/>
          </w:rPr>
          <w:t>Menyiapkan Panggung</w:t>
        </w:r>
      </w:hyperlink>
      <w:r>
        <w:rPr>
          <w:lang w:val="id_ID" w:bidi="id_ID"/>
        </w:rPr>
        <w:t xml:space="preserve"> (4.7 MB)</w:t>
      </w:r>
      <w:r>
        <w:rPr>
          <w:lang w:val="id_ID" w:bidi="id_ID"/>
        </w:rPr>
      </w:r>
    </w:p>
    <w:p>
      <w:pPr>
        <w:pStyle w:val="ListBullet"/>
        <w:spacing w:line="240" w:lineRule="auto"/>
        <w:ind w:left="720"/>
      </w:pPr>
      <w:r>
        <w:rPr>
          <w:lang w:val="id_ID" w:bidi="id_ID"/>
        </w:rPr>
      </w:r>
      <w:hyperlink r:id="rId638">
        <w:r>
          <w:rPr>
            <w:lang w:val="id_ID" w:bidi="id_ID"/>
          </w:rPr>
          <w:rPr>
            <w:color w:val="0000EE"/>
            <w:u w:val="single"/>
          </w:rPr>
          <w:t>Menjelaskan Adegan</w:t>
        </w:r>
      </w:hyperlink>
      <w:r>
        <w:rPr>
          <w:lang w:val="id_ID" w:bidi="id_ID"/>
        </w:rPr>
        <w:t xml:space="preserve"> (3.1 MB)</w:t>
      </w:r>
      <w:r>
        <w:rPr>
          <w:lang w:val="id_ID" w:bidi="id_ID"/>
        </w:rPr>
      </w:r>
    </w:p>
    <w:p>
      <w:pPr>
        <w:pStyle w:val="ListBullet"/>
        <w:spacing w:line="240" w:lineRule="auto"/>
        <w:ind w:left="720"/>
      </w:pPr>
      <w:r>
        <w:rPr>
          <w:lang w:val="id_ID" w:bidi="id_ID"/>
        </w:rPr>
      </w:r>
      <w:hyperlink r:id="rId639">
        <w:r>
          <w:rPr>
            <w:lang w:val="id_ID" w:bidi="id_ID"/>
          </w:rPr>
          <w:rPr>
            <w:color w:val="0000EE"/>
            <w:u w:val="single"/>
          </w:rPr>
          <w:t>Memperagakan Bacaan</w:t>
        </w:r>
      </w:hyperlink>
      <w:r>
        <w:rPr>
          <w:lang w:val="id_ID" w:bidi="id_ID"/>
        </w:rPr>
        <w:t xml:space="preserve"> (3.6 MB)</w:t>
      </w:r>
      <w:r>
        <w:rPr>
          <w:lang w:val="id_ID" w:bidi="id_ID"/>
        </w:rPr>
      </w:r>
    </w:p>
    <w:p>
      <w:pPr>
        <w:pStyle w:val="ListBullet"/>
        <w:spacing w:line="240" w:lineRule="auto"/>
        <w:ind w:left="720"/>
      </w:pPr>
      <w:r>
        <w:rPr>
          <w:lang w:val="id_ID" w:bidi="id_ID"/>
        </w:rPr>
      </w:r>
      <w:hyperlink r:id="rId640">
        <w:r>
          <w:rPr>
            <w:lang w:val="id_ID" w:bidi="id_ID"/>
          </w:rPr>
          <w:rPr>
            <w:color w:val="0000EE"/>
            <w:u w:val="single"/>
          </w:rPr>
          <w:t>Melengkapi yang Kurang</w:t>
        </w:r>
      </w:hyperlink>
      <w:r>
        <w:rPr>
          <w:lang w:val="id_ID" w:bidi="id_ID"/>
        </w:rPr>
        <w:t xml:space="preserve"> (1.9 MB)</w:t>
      </w:r>
      <w:r>
        <w:rPr>
          <w:lang w:val="id_ID" w:bidi="id_ID"/>
        </w:rPr>
      </w:r>
    </w:p>
    <w:p>
      <w:pPr>
        <w:pStyle w:val="ListBullet"/>
        <w:spacing w:line="240" w:lineRule="auto"/>
        <w:ind w:left="720"/>
      </w:pPr>
      <w:r>
        <w:rPr>
          <w:lang w:val="id_ID" w:bidi="id_ID"/>
        </w:rPr>
      </w:r>
      <w:hyperlink r:id="rId641">
        <w:r>
          <w:rPr>
            <w:lang w:val="id_ID" w:bidi="id_ID"/>
          </w:rPr>
          <w:rPr>
            <w:color w:val="0000EE"/>
            <w:u w:val="single"/>
          </w:rPr>
          <w:t>Menyampaikan Firman Tuhan</w:t>
        </w:r>
      </w:hyperlink>
      <w:r>
        <w:rPr>
          <w:lang w:val="id_ID" w:bidi="id_ID"/>
        </w:rPr>
        <w:t xml:space="preserve"> (1.5 MB)</w:t>
      </w:r>
      <w:r>
        <w:rPr>
          <w:lang w:val="id_ID" w:bidi="id_ID"/>
        </w:rPr>
      </w:r>
      <w:r>
        <w:rPr>
          <w:lang w:val="id_ID" w:bidi="id_ID"/>
        </w:rPr>
      </w:r>
      <w:r>
        <w:rPr>
          <w:lang w:val="id_ID" w:bidi="id_ID"/>
        </w:rPr>
      </w:r>
    </w:p>
    <w:p>
      <w:pPr/>
      <w:r>
        <w:rPr>
          <w:lang w:val="id_ID" w:bidi="id_ID"/>
        </w:rPr>
      </w:r>
    </w:p>
    <w:p>
      <w:pPr>
        <w:pStyle w:val="Heading2"/>
      </w:pPr>
      <w:r>
        <w:rPr>
          <w:lang w:val="id_ID" w:bidi="id_ID"/>
        </w:rPr>
        <w:t>Lukas 23:13–25</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Dengarkan Lukas 23:13–25 dan renungkan di dalam hati Anda. Dengarkan teks tersebut tiga kali (dalam tiga terjemahan yang berbeda, jika memungkinkan). Kemudian, diskusikan pertanyaan-pertanyaan berikut secara berkelompok.</w:t>
      </w:r>
    </w:p>
    <w:p>
      <w:pPr>
        <w:pStyle w:val="ListBullet"/>
        <w:spacing w:line="240" w:lineRule="auto"/>
        <w:ind w:left="720"/>
      </w:pPr>
      <w:r>
        <w:rPr>
          <w:lang w:val="id_ID" w:bidi="id_ID"/>
        </w:rPr>
      </w:r>
      <w:r>
        <w:rPr>
          <w:lang w:val="id_ID" w:bidi="id_ID"/>
        </w:rPr>
        <w:t xml:space="preserve">Apa yang Anda suka dalam kisah ini? </w:t>
      </w:r>
    </w:p>
    <w:p>
      <w:pPr>
        <w:pStyle w:val="ListBullet"/>
        <w:spacing w:line="240" w:lineRule="auto"/>
        <w:ind w:left="720"/>
      </w:pPr>
      <w:r>
        <w:rPr>
          <w:lang w:val="id_ID" w:bidi="id_ID"/>
        </w:rPr>
      </w:r>
      <w:r>
        <w:rPr>
          <w:lang w:val="id_ID" w:bidi="id_ID"/>
        </w:rPr>
        <w:t>Apa yang Anda tidak sukai atau pahami?</w:t>
      </w:r>
    </w:p>
    <w:p>
      <w:pPr>
        <w:pStyle w:val="ListBullet"/>
        <w:spacing w:line="240" w:lineRule="auto"/>
        <w:ind w:left="720"/>
      </w:pPr>
      <w:r>
        <w:rPr>
          <w:lang w:val="id_ID" w:bidi="id_ID"/>
        </w:rPr>
      </w:r>
      <w:r>
        <w:rPr>
          <w:lang w:val="id_ID" w:bidi="id_ID"/>
        </w:rPr>
        <w:t>Apa yang diceritakan kisah ini kepada kita tentang Yesus?</w:t>
      </w:r>
    </w:p>
    <w:p>
      <w:pPr>
        <w:pStyle w:val="ListBullet"/>
        <w:spacing w:line="240" w:lineRule="auto"/>
        <w:ind w:left="720"/>
      </w:pPr>
      <w:r>
        <w:rPr>
          <w:lang w:val="id_ID" w:bidi="id_ID"/>
        </w:rPr>
      </w:r>
      <w:r>
        <w:rPr>
          <w:lang w:val="id_ID" w:bidi="id_ID"/>
        </w:rPr>
        <w:t>Apa yang diceritakan oleh kisah ini tentang manusia?</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dalam versi yang paling mudah dipahami.</w:t>
      </w:r>
    </w:p>
    <w:p>
      <w:pPr/>
      <w:r>
        <w:rPr>
          <w:lang w:val="id_ID" w:bidi="id_ID"/>
        </w:rPr>
      </w:r>
      <w:r>
        <w:rPr>
          <w:lang w:val="id_ID" w:bidi="id_ID"/>
        </w:rPr>
        <w:t>Dalam perikop sebelumnya, Yesus berdiri di hadapan Herodes, raja orang Yahudi. Kemudian Herodes mengirim kembali Yesus kepada Pilatus. Perikop ini menceritakan apa yang dilakukan Pilatus berikutnya dalam persidangan Yesus setelah Herodes mengirim Yesus kembali kepada Pilatus. Pilatus akan menjatuhkan hukuman mati pada Yesus.</w:t>
      </w:r>
    </w:p>
    <w:p>
      <w:pPr/>
      <w:r>
        <w:rPr>
          <w:lang w:val="id_ID" w:bidi="id_ID"/>
        </w:rPr>
      </w:r>
      <w:r>
        <w:rPr>
          <w:lang w:val="id_ID" w:bidi="id_ID"/>
        </w:rPr>
        <w:t>Pilatus memanggil imam kepala, para penguasa, dan orang-orang. Imam kepala dan para penguasa adalah anggota mahkamah agama yang pertama kali membawa Yesus kepada Pilatus. Mereka juga menuduh Yesus di hadapan Herodes. Para penuduh ini mungkin berada di sekitar sana menunggu sampai Pilatus siap untuk melanjutkan persidangan Yesus, atau mereka mungkin sempat pulang ke rumah mereka untuk sementara waktu. Orang-orang dalam perikop ini mungkin adalah orang-orang Yahudi yang tinggal di Yerusalem. Sepertinya orang-orang ini adalah pendukung imam kepala dan anggota dewan mereka. Mereka mungkin juga adalah orang-orang dari antara kerumunan yang telah berkumpul. Pilatus berkata kepada mereka, "Kamu membawa orang ini kepadaku sebagai orang yang dituduh menyebabkan rakyat memberontak terhadap pemerintah. Aku telah memeriksa Dia di hadapan kalian dan tidak menemukan dasar untuk tuduhanmu terhadap-Nya. Herodes juga tidak, karena Herodes mengutus Dia kembali kepada kami; seperti yang kalian lihat." Frasa "seperti yang kalian lihat" digunakan untuk menekankan apa yang dikatakan Pilatus berikutnya. Ini juga dapat diterjemahkan sebagai "jelas" atau "sudah jelas bahwa."</w:t>
      </w:r>
    </w:p>
    <w:p>
      <w:pPr/>
      <w:r>
        <w:rPr>
          <w:lang w:val="id_ID" w:bidi="id_ID"/>
        </w:rPr>
      </w:r>
      <w:r>
        <w:rPr>
          <w:lang w:val="id_ID" w:bidi="id_ID"/>
        </w:rPr>
        <w:t>Pilatus kemudian mengatakan bahwa "Yesus tidak melakukan apa pun untuk layak dihukum mati." Pilatus tahu bahwa Herodes juga tidak mendapati Yesus bersalah atas kejahatan apa pun. Ketika Herodes mengembalikan Yesus kepada Pilatus, ia mungkin menyiratkan bahwa Yesus tidak bersalah. Jika tidak, Herodes tentu menghukum Yesus. Kemudian Pilatus mengatakan bahwa ia "akan menghukum Yesus atau mencambuk Dia dan kemudian membebaskan-Nya." Karena tuduhan yang dibawa imam kepala terhadap Yesus, Pilatus memutuskan bahwa ia hanya akan menghukum Yesus dan kemudian membiarkannya bebas. Pilatus tidak berpikir bahwa Yesus bersalah atas tuduhan apa pun. Ia berharap bahwa dengan menghukum Yesus, Pilatus dapat mempertahankan atau memenangkan dukungan dari para pemimpin Yahudi. Pilatus berpikir bahwa jika ia menghukum Yesus dengan cara yang lebih ringan, para pemimpin Yahudi akan puas dan tidak menuntut Yesus dibunuh. Orang-orang Romawi biasanya mencambuk siapa pun yang dituduh melakukan kejahatan, bahkan jika orang itu tidak bersalah. Mereka berharap bahwa cambuk akan membuat orang itu berusaha untuk menghindari tuduhan melakukan kejahatan lagi. Ini juga akan menghindarkan masalah bagi pemerintah.</w:t>
      </w:r>
    </w:p>
    <w:p>
      <w:pPr/>
      <w:r>
        <w:rPr>
          <w:lang w:val="id_ID" w:bidi="id_ID"/>
        </w:rPr>
      </w:r>
      <w:r>
        <w:rPr>
          <w:lang w:val="id_ID" w:bidi="id_ID"/>
        </w:rPr>
        <w:t>Pilatus mengatakan bahwa ia akan mencambuk Yesus dan membebaskan Dia karena ada kebiasaan bahwa ia harus membebaskan seorang tahanan Yahudi bagi orang-orang Yahudi pada perayaan Paskah. Ini menyiratkan bahwa Pilatus menahan beberapa orang Yahudi sebagai tahanan. Ada kebiasaan bahwa Pilatus harus membebaskan salah satu tahanan itu pada Perayaan Paskah. Semua orang berteriak bersama-sama, "Singkirkan orang ini atau bunuh Dia, bebaskanlah Barabas bagi kami." "Orang ini" adalah cara yang tidak sopan untuk menyebut Yesus.</w:t>
      </w:r>
    </w:p>
    <w:p>
      <w:pPr/>
      <w:r>
        <w:rPr>
          <w:lang w:val="id_ID" w:bidi="id_ID"/>
        </w:rPr>
      </w:r>
      <w:r>
        <w:rPr>
          <w:lang w:val="id_ID" w:bidi="id_ID"/>
        </w:rPr>
        <w:t>Ceritakan kisah tentang situasi di mana orang banyak yang marah membuat tuntutan melalui kerusuhan atau protes dalam budaya Anda, dan bagaimana pemerintah atau pihak berwenang menanggapi permintaan itu.</w:t>
      </w:r>
    </w:p>
    <w:p>
      <w:pPr/>
      <w:r>
        <w:rPr>
          <w:lang w:val="id_ID" w:bidi="id_ID"/>
        </w:rPr>
      </w:r>
      <w:r>
        <w:rPr>
          <w:lang w:val="id_ID" w:bidi="id_ID"/>
        </w:rPr>
        <w:t>Ketika orang-orang Yahudi mengatakan, "Bebaskan Barabas untuk kami," mereka meminta Pilatus untuk memenuhi kebiasaan itu dengan membebaskan Barabas dan bukan Yesus. Barabas dimasukkan ke penjara karena ia telah membuat kerusuhan dengan orang lain di Yerusalem dan karena membunuh seseorang. Pilatus ingin membebaskan Yesus, sehingga Ia membujuk kerumunan itu lagi. Tetapi orang-orang itu berteriak-teriak, "Salibkan Dia! Salibkan Dia!" Penyaliban adalah metode yang digunakan orang Romawi untuk mengeksekusi para penjahat. Mereka memakukan atau mengikat penjahat yang hidup ke sebuah pancang atau dua balok kayu besar yang bergabung membentuk sebuah salib. Mereka memasang salib itu tegak di tanah. Kemudian mereka meninggalkan penjahat itu di salib sampai ia mati. Penyaliban adalah kematian yang lambat dan menyakitkan.</w:t>
      </w:r>
    </w:p>
    <w:p>
      <w:pPr/>
      <w:r>
        <w:rPr>
          <w:lang w:val="id_ID" w:bidi="id_ID"/>
        </w:rPr>
      </w:r>
      <w:r>
        <w:rPr>
          <w:lang w:val="id_ID" w:bidi="id_ID"/>
        </w:rPr>
        <w:t>Berhenti di sini dan tunjukkan gambar seseorang yang digantung di atas salib.</w:t>
      </w:r>
    </w:p>
    <w:p>
      <w:pPr/>
      <w:r>
        <w:rPr>
          <w:lang w:val="id_ID" w:bidi="id_ID"/>
        </w:rPr>
      </w:r>
      <w:r>
        <w:rPr>
          <w:lang w:val="id_ID" w:bidi="id_ID"/>
        </w:rPr>
        <w:t>Kemudian Pilatus menghimbau kepada orang-orang untuk ketiga kalinya, "Tetapi kesalahan apa yang dilakukan orang ini? Aku tidak memiliki alasan untuk menghukum-Nya mati. Jadi aku hanya akan memerintahkan Dia untuk dicambuk, kemudian aku akan membebaskan-Nya." Tetapi orang-orang terus berteriak keras kepada Pilatus bahwa Yesus harus disalibkan, dan akhirnya Pilatus tidak dapat melawan teriakan mereka lagi. Jadi Pilatus memutuskan untuk melakukan apa yang dituntut orang-orang. Pilatus membebaskan Barabas yang dipenjara karena berkelahi dalam kerusuhan dan karena membunuh seseorang. Ini adalah orang yang diminta masyarakat kepada Pilatus untuk dibebaskan. Kemudian Pilatus memberikan Yesus kepada para prajuritnya untuk dibunuh, seperti yang diinginkan orang-orang atau kerumunan itu.</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Dengarkan kembali teks dalam versi yang paling mudah dimengerti. </w:t>
      </w:r>
    </w:p>
    <w:p>
      <w:pPr/>
      <w:r>
        <w:rPr>
          <w:lang w:val="id_ID" w:bidi="id_ID"/>
        </w:rPr>
      </w:r>
      <w:r>
        <w:rPr>
          <w:lang w:val="id_ID" w:bidi="id_ID"/>
        </w:rPr>
        <w:t>Dalam sesi ini, Anda akan membantu kelompok untuk memeragakan kisah ini. Anda akan membantu kelompok untuk menggambarkan adegan, latar, dan karakter dalam kisah tersebut.</w:t>
      </w:r>
    </w:p>
    <w:p>
      <w:pPr/>
      <w:r>
        <w:rPr>
          <w:lang w:val="id_ID" w:bidi="id_ID"/>
        </w:rPr>
      </w:r>
      <w:r>
        <w:rPr>
          <w:lang w:val="id_ID" w:bidi="id_ID"/>
        </w:rPr>
        <w:t>Kisah ini memiliki tiga adegan.</w:t>
      </w:r>
    </w:p>
    <w:p>
      <w:pPr/>
      <w:r>
        <w:rPr>
          <w:lang w:val="id_ID" w:bidi="id_ID"/>
        </w:rPr>
      </w:r>
      <w:r>
        <w:rPr>
          <w:b/>
          <w:lang w:val="id_ID" w:bidi="id_ID"/>
        </w:rPr>
        <w:t>Adegan pertama:</w:t>
      </w:r>
      <w:r>
        <w:rPr>
          <w:lang w:val="id_ID" w:bidi="id_ID"/>
        </w:rPr>
        <w:t xml:space="preserve"> Pilatus memanggil mahkamah agama dan mengatakan kepada mereka tentang keputusannya untuk membebaskan Yesus.</w:t>
      </w:r>
    </w:p>
    <w:p>
      <w:pPr/>
      <w:r>
        <w:rPr>
          <w:lang w:val="id_ID" w:bidi="id_ID"/>
        </w:rPr>
      </w:r>
      <w:r>
        <w:rPr>
          <w:b/>
          <w:lang w:val="id_ID" w:bidi="id_ID"/>
        </w:rPr>
        <w:t>Adegan kedua:</w:t>
      </w:r>
      <w:r>
        <w:rPr>
          <w:lang w:val="id_ID" w:bidi="id_ID"/>
        </w:rPr>
        <w:t xml:space="preserve"> Orang banyak menuntut agar Pilatus membunuh Yesus dan membebaskan Barabas sebagai gantinya. Pilatus menghimbau kepada orang banyak untuk kedua kalinya untuk memungkinkan dia membebaskan Yesus.</w:t>
      </w:r>
    </w:p>
    <w:p>
      <w:pPr/>
      <w:r>
        <w:rPr>
          <w:lang w:val="id_ID" w:bidi="id_ID"/>
        </w:rPr>
      </w:r>
      <w:r>
        <w:rPr>
          <w:b/>
          <w:lang w:val="id_ID" w:bidi="id_ID"/>
        </w:rPr>
        <w:t>Adegan ketiga:</w:t>
      </w:r>
      <w:r>
        <w:rPr>
          <w:lang w:val="id_ID" w:bidi="id_ID"/>
        </w:rPr>
        <w:t xml:space="preserve"> Pilatus menghimbau kepada orang banyak untuk ketiga kalinya. Orang banyak terus menuntut agar Yesus dibunuh. Pilatus setuju dengan tuntutan orang banyak.</w:t>
      </w:r>
    </w:p>
    <w:p>
      <w:pPr/>
      <w:r>
        <w:rPr>
          <w:lang w:val="id_ID" w:bidi="id_ID"/>
        </w:rPr>
      </w:r>
      <w:r>
        <w:rPr>
          <w:lang w:val="id_ID" w:bidi="id_ID"/>
        </w:rPr>
        <w:t>Tokoh-tokohnya antara lain:</w:t>
      </w:r>
    </w:p>
    <w:p>
      <w:pPr>
        <w:pStyle w:val="ListBullet"/>
        <w:spacing w:line="240" w:lineRule="auto"/>
        <w:ind w:left="720"/>
      </w:pPr>
      <w:r>
        <w:rPr>
          <w:lang w:val="id_ID" w:bidi="id_ID"/>
        </w:rPr>
      </w:r>
      <w:r>
        <w:rPr>
          <w:lang w:val="id_ID" w:bidi="id_ID"/>
        </w:rPr>
        <w:t>Pilatus</w:t>
      </w:r>
    </w:p>
    <w:p>
      <w:pPr>
        <w:pStyle w:val="ListBullet"/>
        <w:spacing w:line="240" w:lineRule="auto"/>
        <w:ind w:left="720"/>
      </w:pPr>
      <w:r>
        <w:rPr>
          <w:lang w:val="id_ID" w:bidi="id_ID"/>
        </w:rPr>
      </w:r>
      <w:r>
        <w:rPr>
          <w:lang w:val="id_ID" w:bidi="id_ID"/>
        </w:rPr>
        <w:t>Imam kepala</w:t>
      </w:r>
    </w:p>
    <w:p>
      <w:pPr>
        <w:pStyle w:val="ListBullet"/>
        <w:spacing w:line="240" w:lineRule="auto"/>
        <w:ind w:left="720"/>
      </w:pPr>
      <w:r>
        <w:rPr>
          <w:lang w:val="id_ID" w:bidi="id_ID"/>
        </w:rPr>
      </w:r>
      <w:r>
        <w:rPr>
          <w:lang w:val="id_ID" w:bidi="id_ID"/>
        </w:rPr>
        <w:t>Para pemimpin agama</w:t>
      </w:r>
    </w:p>
    <w:p>
      <w:pPr>
        <w:pStyle w:val="ListBullet"/>
        <w:spacing w:line="240" w:lineRule="auto"/>
        <w:ind w:left="720"/>
      </w:pPr>
      <w:r>
        <w:rPr>
          <w:lang w:val="id_ID" w:bidi="id_ID"/>
        </w:rPr>
      </w:r>
      <w:r>
        <w:rPr>
          <w:lang w:val="id_ID" w:bidi="id_ID"/>
        </w:rPr>
        <w:t>Kerumunan</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Barabas</w:t>
      </w:r>
    </w:p>
    <w:p>
      <w:pPr/>
      <w:r>
        <w:rPr>
          <w:lang w:val="id_ID" w:bidi="id_ID"/>
        </w:rPr>
      </w:r>
      <w:r>
        <w:rPr>
          <w:lang w:val="id_ID" w:bidi="id_ID"/>
        </w:rPr>
        <w:t xml:space="preserve">Dalam sesi ini, ambillah papan cerita kelompok, gambarlah, atau gunakan beberapa macam alat peraga (benda-benda yang dapat Anda pindahkan seperti batu, batang, mainan anak-anak) untuk memvisualisasikan kisah dan adegan di dalamnya. </w:t>
      </w:r>
    </w:p>
    <w:p>
      <w:pPr/>
      <w:r>
        <w:rPr>
          <w:lang w:val="id_ID" w:bidi="id_ID"/>
        </w:rPr>
      </w:r>
      <w:r>
        <w:rPr>
          <w:lang w:val="id_ID" w:bidi="id_ID"/>
        </w:rPr>
        <w:t>Ingatlah bahwa dalam perikop sebelumnya, Herodes telah menanyai Yesus kemudian mengembalikan-Nya kepada Pilatus. Pilatus memanggil imam kepala, para penguasa, dan orang-orang dan berkata kepada mereka, "Kalian membawa orang ini kepadaku sebagai orang yang dituduh menyebabkan orang-orang memberontak terhadap pemerintah. Aku telah memeriksa Dia di hadapanmu dan tidak menemukan dasar untuk tuduhanmu terhadap-Nya. Herodes juga tidak, karena Herodes mengutus Ia kembali kepada kami; seperti yang kalian lihat sendiri, Ia tidak melakukan apa pun untuk pantas dihukum mati."</w:t>
      </w:r>
    </w:p>
    <w:p>
      <w:pPr/>
      <w:r>
        <w:rPr>
          <w:lang w:val="id_ID" w:bidi="id_ID"/>
        </w:rPr>
      </w:r>
      <w:r>
        <w:rPr>
          <w:lang w:val="id_ID" w:bidi="id_ID"/>
        </w:rPr>
        <w:t>Kemudian Pilatus mengatakan bahwa ia "akan menghukum Yesus atau mencambuk Dia dan kemudian membebaskan-Nya." Sebagai hasil dari tuduhan yang dibawa imam kepala terhadap Yesus, Pilatus memutuskan bahwa ia hanya akan menghukum Yesus dan kemudian membiarkannya bebas.</w:t>
      </w:r>
    </w:p>
    <w:p>
      <w:pPr/>
      <w:r>
        <w:rPr>
          <w:lang w:val="id_ID" w:bidi="id_ID"/>
        </w:rPr>
      </w:r>
      <w:r>
        <w:rPr>
          <w:lang w:val="id_ID" w:bidi="id_ID"/>
        </w:rPr>
        <w:t>Penting untuk diingat bahwa ada kebiasaan untuk membebaskan seorang tahanan selama perayaan Paskah. Semua orang berteriak bersama-sama, "Enyahkan orang ini atau bunuh Dia, bebaskanlah Barabas bagi kami." Perhatikan bahwa "orang ini" adalah cara yang tidak sopan yang dipakai orang-orang untuk menyebut Yesus.</w:t>
      </w:r>
    </w:p>
    <w:p>
      <w:pPr/>
      <w:r>
        <w:rPr>
          <w:lang w:val="id_ID" w:bidi="id_ID"/>
        </w:rPr>
      </w:r>
      <w:r>
        <w:rPr>
          <w:lang w:val="id_ID" w:bidi="id_ID"/>
        </w:rPr>
        <w:t>Pilatus ingin membebaskan Yesus, sehingga Ia membujuk kerumunan itu lagi. Tetapi orang-orang berteriak berulang kali, "Salibkan Dia! Salibkan Dia!"</w:t>
      </w:r>
    </w:p>
    <w:p>
      <w:pPr/>
      <w:r>
        <w:rPr>
          <w:lang w:val="id_ID" w:bidi="id_ID"/>
        </w:rPr>
      </w:r>
      <w:r>
        <w:rPr>
          <w:lang w:val="id_ID" w:bidi="id_ID"/>
        </w:rPr>
        <w:t>Ingatlah kemudian Pilatus menghimbau kepada orang-orang untuk ketiga kalinya, "Tetapi kesalahan apa yang dilakukan orang ini? Aku tidak memiliki alasan untuk menghukum-Nya mati. Jadi aku hanya akan memerintahkan Dia untuk dicambuk, dan kemudian aku akan membebaskan-Nya." Pilatus mencoba mencari alasan yang akan membutuhkan hukuman mati, tetapi ia tahu bahwa tidak ada alasan yang baik.</w:t>
      </w:r>
    </w:p>
    <w:p>
      <w:pPr/>
      <w:r>
        <w:rPr>
          <w:lang w:val="id_ID" w:bidi="id_ID"/>
        </w:rPr>
      </w:r>
      <w:r>
        <w:rPr>
          <w:lang w:val="id_ID" w:bidi="id_ID"/>
        </w:rPr>
        <w:t>Tetapi orang-orang terus berteriak keras kepada Pilatus agar Yesus disalibkan. Akhirnya, Pilatus tidak dapat melawan teriakan mereka lagi. Jadi Pilatus memutuskan untuk melakukan apa yang dituntut orang banyak. Pilatus membebaskan Barabas yang dipenjara karena berkelahi dalam kerusuhan dan karena membunuh seseorang. Ini adalah orang yang diminta oleh rakyat kepada Pilatus untuk dibebaskan. Kemudian Pilatus memberikan Yesus kepada para prajuritnya untuk dibunuh, seperti yang diinginkan orang-orang atau kerumunan itu.</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Dalam sesi ini, kelompok akan memeragakan kisah tersebut.</w:t>
      </w:r>
    </w:p>
    <w:p>
      <w:pPr/>
      <w:r>
        <w:rPr>
          <w:lang w:val="id_ID" w:bidi="id_ID"/>
        </w:rPr>
      </w:r>
      <w:r>
        <w:rPr>
          <w:lang w:val="id_ID" w:bidi="id_ID"/>
        </w:rPr>
        <w:t>Kisah ini memiliki tiga adegan.</w:t>
      </w:r>
    </w:p>
    <w:p>
      <w:pPr/>
      <w:r>
        <w:rPr>
          <w:lang w:val="id_ID" w:bidi="id_ID"/>
        </w:rPr>
      </w:r>
      <w:r>
        <w:rPr>
          <w:lang w:val="id_ID" w:bidi="id_ID"/>
        </w:rPr>
        <w:t>Tokohnya antara lain:</w:t>
      </w:r>
    </w:p>
    <w:p>
      <w:pPr>
        <w:pStyle w:val="ListBullet"/>
        <w:spacing w:line="240" w:lineRule="auto"/>
        <w:ind w:left="720"/>
      </w:pPr>
      <w:r>
        <w:rPr>
          <w:lang w:val="id_ID" w:bidi="id_ID"/>
        </w:rPr>
      </w:r>
      <w:r>
        <w:rPr>
          <w:lang w:val="id_ID" w:bidi="id_ID"/>
        </w:rPr>
        <w:t>Pilatus</w:t>
      </w:r>
    </w:p>
    <w:p>
      <w:pPr>
        <w:pStyle w:val="ListBullet"/>
        <w:spacing w:line="240" w:lineRule="auto"/>
        <w:ind w:left="720"/>
      </w:pPr>
      <w:r>
        <w:rPr>
          <w:lang w:val="id_ID" w:bidi="id_ID"/>
        </w:rPr>
      </w:r>
      <w:r>
        <w:rPr>
          <w:lang w:val="id_ID" w:bidi="id_ID"/>
        </w:rPr>
        <w:t>Imam kepala</w:t>
      </w:r>
    </w:p>
    <w:p>
      <w:pPr>
        <w:pStyle w:val="ListBullet"/>
        <w:spacing w:line="240" w:lineRule="auto"/>
        <w:ind w:left="720"/>
      </w:pPr>
      <w:r>
        <w:rPr>
          <w:lang w:val="id_ID" w:bidi="id_ID"/>
        </w:rPr>
      </w:r>
      <w:r>
        <w:rPr>
          <w:lang w:val="id_ID" w:bidi="id_ID"/>
        </w:rPr>
        <w:t>Para pemimpin agama</w:t>
      </w:r>
    </w:p>
    <w:p>
      <w:pPr>
        <w:pStyle w:val="ListBullet"/>
        <w:spacing w:line="240" w:lineRule="auto"/>
        <w:ind w:left="720"/>
      </w:pPr>
      <w:r>
        <w:rPr>
          <w:lang w:val="id_ID" w:bidi="id_ID"/>
        </w:rPr>
      </w:r>
      <w:r>
        <w:rPr>
          <w:lang w:val="id_ID" w:bidi="id_ID"/>
        </w:rPr>
        <w:t>Kerumunan</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Barabas</w:t>
      </w:r>
    </w:p>
    <w:p>
      <w:pPr/>
      <w:r>
        <w:rPr>
          <w:lang w:val="id_ID" w:bidi="id_ID"/>
        </w:rPr>
      </w:r>
      <w:r>
        <w:rPr>
          <w:lang w:val="id_ID" w:bidi="id_ID"/>
        </w:rPr>
        <w:t>Minta tim untuk memerankan kisah ini dua kali. Mereka harus memerankannya dalam bahasa yang mereka terjemahkan. Pertama, minta mereka memerankan kisah itu tanpa berhenti. Pada saat tim memerankan kisah itu untuk kedua kali, hentikan mereka pada titik yang berbeda dalam kisah tersebut.</w:t>
      </w:r>
    </w:p>
    <w:p>
      <w:pPr/>
      <w:r>
        <w:rPr>
          <w:lang w:val="id_ID" w:bidi="id_ID"/>
        </w:rPr>
      </w:r>
      <w:r>
        <w:rPr>
          <w:lang w:val="id_ID" w:bidi="id_ID"/>
        </w:rPr>
        <w:t>Ketika tim memerankan kisah itu untuk pertama kali, perhatikan dialog, alur, plot, dan kronologi kisah tersebut. Perhatikan bagian penting atau sulit dari kisah maupun bagian yang akan diperankan dan jangan dilewati. Bantu kelompok untuk mengingat bagian dari kisah tersebut.</w:t>
      </w:r>
    </w:p>
    <w:p>
      <w:pPr/>
      <w:r>
        <w:rPr>
          <w:lang w:val="id_ID" w:bidi="id_ID"/>
        </w:rPr>
      </w:r>
      <w:r>
        <w:rPr>
          <w:lang w:val="id_ID" w:bidi="id_ID"/>
        </w:rPr>
        <w:t>Saat kelompok memeragakan kisah ini untuk kedua kalinya, hentikan mereka pada bagian-bagian tertentu.</w:t>
      </w:r>
    </w:p>
    <w:p>
      <w:pPr/>
      <w:r>
        <w:rPr>
          <w:lang w:val="id_ID" w:bidi="id_ID"/>
        </w:rPr>
      </w:r>
      <w:r>
        <w:rPr>
          <w:lang w:val="id_ID" w:bidi="id_ID"/>
        </w:rPr>
        <w:t>Ingat, dalam perikop sebelumnya, Herodes telah menanyai Yesus dan mengembalikan-Nya kepada Pilatus. Pilatus memanggil imam kepala, para penguasa, dan orang-orang. Pilatus berkata kepada mereka, "Kamu membawa orang ini kepadaku sebagai orang yang menghasut rakyat untuk memberontak. Aku telah memeriksa Dia di hadapanmu dan tidak menemukan dasar untuk tuduhanmu terhadap-Nya. Herodes juga tidak, karena Herodes mengutus Ia kembali kepada kami; seperti yang kalian lihat sendiri, Ia tidak melakukan apa pun yang pantas untuk dihukum mati."</w:t>
      </w:r>
    </w:p>
    <w:p>
      <w:pPr/>
      <w:r>
        <w:rPr>
          <w:lang w:val="id_ID" w:bidi="id_ID"/>
        </w:rPr>
      </w:r>
      <w:r>
        <w:rPr>
          <w:lang w:val="id_ID" w:bidi="id_ID"/>
        </w:rPr>
        <w:t xml:space="preserve">Hentikan peragaan: Tanyakan kepada aktor yang memerankan Pilatus, "Bagaimana perasaanmu?" Anda mungkin mendengar, "Aku tahu bahwa Yesus tidak bersalah atas tuduhan yang diajukan anggota mahkamah terhadap-Nya," "Aku merasa bahwa Yesus tidak layak untuk mati." Lanjutkan peragaan. </w:t>
      </w:r>
    </w:p>
    <w:p>
      <w:pPr/>
      <w:r>
        <w:rPr>
          <w:lang w:val="id_ID" w:bidi="id_ID"/>
        </w:rPr>
      </w:r>
      <w:r>
        <w:rPr>
          <w:lang w:val="id_ID" w:bidi="id_ID"/>
        </w:rPr>
        <w:t>Kemudian Pilatus mengatakan bahwa ia "akan menghukum Yesus atau menyuruh Dia dicambuk dan kemudian membebaskan-Nya." Pilatus mengatakan bahwa ia akan mencambuk Yesus dan membebaskannya karena ada kebiasaan bahwa ia harus membebaskan seorang tahanan Yahudi bagi orang-orang Yahudi pada perayaan Paskah. Semua orang berteriak bersama, "Enyahkan orang ini atau bunuh Dia, bebaskan Barabas bagi kami."</w:t>
      </w:r>
    </w:p>
    <w:p>
      <w:pPr/>
      <w:r>
        <w:rPr>
          <w:lang w:val="id_ID" w:bidi="id_ID"/>
        </w:rPr>
      </w:r>
      <w:r>
        <w:rPr>
          <w:lang w:val="id_ID" w:bidi="id_ID"/>
        </w:rPr>
        <w:t xml:space="preserve">Hentikan peragaan: Tanyakan kepada aktor yang memerankan Pilatus, "Bagaimana perasaanmu?" Anda mungkin mendengar, "Aku benar-benar ingin membebaskan Yesus," "Sedih, aku tidak ingin membunuh Yesus, tetapi orang-orang ini ingin aku melakukannya!" "Tertekan, aku tidak suka menghukum mati orang yang tidak bersalah," "Aku akan mencoba membujuk orang-orang." Tanyakan para aktor yang memerankan anggota dewan, "Bagaimana perasaan kalian?" Anda mungkin mendengar, "Kami ingin Yesus dibunuh!" "Salibkan Yesus!" "Kami ingin Yesus dinyatakan bersalah." Lanjutkan peragaan. </w:t>
      </w:r>
    </w:p>
    <w:p>
      <w:pPr/>
      <w:r>
        <w:rPr>
          <w:lang w:val="id_ID" w:bidi="id_ID"/>
        </w:rPr>
      </w:r>
      <w:r>
        <w:rPr>
          <w:lang w:val="id_ID" w:bidi="id_ID"/>
        </w:rPr>
        <w:t>Barabas telah dimasukkan ke dalam penjara karena ia membuat kerusuhan dengan orang lain di Yerusalem dan karena membunuh seseorang. Pilatus ingin membebaskan Yesus, sehingga Ia membujuk orang-orang lagi. Tetapi orang-orang berteriak berulang kali, "Salibkan Dia! Salibkan Dia!" Kemudian Pilatus menghimbau kepada orang-orang untuk ketiga kalinya, mengatakan, "Tetapi kesalahan apa yang dilakukan orang ini? Aku tidak memiliki alasan untuk menghukum-Nya mati. Jadi aku hanya akan memerintahkan Dia untuk dicambuk, dan kemudian aku akan membebaskan-Nya." Tetapi orang-orang terus berteriak keras kepada Pilatus bahwa Yesus harus disalibkan, dan akhirnya Pilatus tidak dapat melawan teriakan mereka lagi. Jadi Pilatus memutuskan untuk melakukan apa yang dituntut orang banyak.</w:t>
      </w:r>
    </w:p>
    <w:p>
      <w:pPr/>
      <w:r>
        <w:rPr>
          <w:lang w:val="id_ID" w:bidi="id_ID"/>
        </w:rPr>
      </w:r>
      <w:r>
        <w:rPr>
          <w:lang w:val="id_ID" w:bidi="id_ID"/>
        </w:rPr>
        <w:t xml:space="preserve">Hentikan peragaan: Tanyakan kepada aktor yang memerankan Pilatus, "Bagaimana perasaanmu?" Anda mungkin mendengar, "Aku menyerah berusaha membujuk orang-orang," "Takut! Kerumunan itu bisa memulai kerusuhan kalau saya tidak melakukan apa yang mereka inginkan." Tanyakan para aktor yang memerankan anggota dewan, "Bagaimana perasaan kalian?" Anda mungkin mendengar, "Kami senang bahwa Pilatus sudah mengalah pada permintaan kami," "Salibkan Yesus!" Tanyakan kepada aktor yang memerankan Yesus "Bagaimana perasaan Anda?" Anda mungkin mendengar, "Aku merasa sedih karena orang-orang ini ingin Aku mati meskipun mereka tahu bahwa Aku tidak bersalah.", "Kecewa dengan orang-orang dan Pilatus karena tidak mengambil keputusan berdasarkan kebenaran." Lanjutkan peragaan. </w:t>
      </w:r>
    </w:p>
    <w:p>
      <w:pPr/>
      <w:r>
        <w:rPr>
          <w:lang w:val="id_ID" w:bidi="id_ID"/>
        </w:rPr>
      </w:r>
      <w:r>
        <w:rPr>
          <w:lang w:val="id_ID" w:bidi="id_ID"/>
        </w:rPr>
        <w:t>Pilatus membebaskan orang yang dipenjara karena berkelahi dalam kerusuhan dan karena membunuh seseorang. Ini adalah orang yang diminta oleh orang-orang kepada Pilatus untuk dibebaskan. Kemudian Pilatus memberikan Yesus kepada para prajuritnya untuk dibunuh, seperti yang diinginkan orang-orang atau kerumunan itu.</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Pilatus memanggil </w:t>
      </w:r>
      <w:r>
        <w:rPr>
          <w:b/>
          <w:lang w:val="id_ID" w:bidi="id_ID"/>
        </w:rPr>
        <w:t>imam</w:t>
      </w:r>
      <w:r>
        <w:rPr>
          <w:lang w:val="id_ID" w:bidi="id_ID"/>
        </w:rPr>
        <w:t xml:space="preserve">, para penguasa, dan orang-orang. Gunakan kata yang sama untuk imam seperti yang telah Anda gunakan sebelumnya. </w:t>
      </w:r>
      <w:hyperlink r:id="rId99">
        <w:r>
          <w:rPr>
            <w:lang w:val="id_ID" w:bidi="id_ID"/>
          </w:rPr>
          <w:rPr>
            <w:color w:val="0000EE"/>
            <w:u w:val="single"/>
          </w:rPr>
          <w:t>Imam</w:t>
        </w:r>
      </w:hyperlink>
      <w:r>
        <w:rPr>
          <w:lang w:val="id_ID" w:bidi="id_ID"/>
        </w:rPr>
        <w:t xml:space="preserve"> terdapat di Daftar Kata Utama.</w:t>
      </w:r>
    </w:p>
    <w:p>
      <w:pPr/>
      <w:r>
        <w:rPr>
          <w:lang w:val="id_ID" w:bidi="id_ID"/>
        </w:rPr>
      </w:r>
      <w:r>
        <w:rPr>
          <w:b/>
          <w:lang w:val="id_ID" w:bidi="id_ID"/>
        </w:rPr>
        <w:t>Paskah</w:t>
      </w:r>
      <w:r>
        <w:rPr>
          <w:lang w:val="id_ID" w:bidi="id_ID"/>
        </w:rPr>
        <w:t xml:space="preserve"> juga merupakan sebuah perayaan yang dirayakan oleh setiap orang Yahudi setiap tahun pada hari sebelum perayaan Roti Tidak Beragi dimulai. Gunakan kata yang sama untuk Paskah seperti yang telah Anda gunakan sebelumnya. Untuk keterangan lebih lanjut tentang </w:t>
      </w:r>
      <w:hyperlink r:id="rId89">
        <w:r>
          <w:rPr>
            <w:lang w:val="id_ID" w:bidi="id_ID"/>
          </w:rPr>
          <w:rPr>
            <w:color w:val="0000EE"/>
            <w:u w:val="single"/>
          </w:rPr>
          <w:t>Paskah</w:t>
        </w:r>
      </w:hyperlink>
      <w:r>
        <w:rPr>
          <w:lang w:val="id_ID" w:bidi="id_ID"/>
        </w:rPr>
        <w:t>, lihat Daftar Kata Utama.</w:t>
      </w:r>
    </w:p>
    <w:p>
      <w:pPr/>
      <w:r>
        <w:rPr>
          <w:lang w:val="id_ID" w:bidi="id_ID"/>
        </w:rPr>
      </w:r>
      <w:r>
        <w:rPr>
          <w:lang w:val="id_ID" w:bidi="id_ID"/>
        </w:rPr>
        <w:t xml:space="preserve">Pilatus ingin membebaskan Yesus, sehingga Ia membujuk orang-orang lagi. Tetapi orang-orang berteriak berulang kali, "Salibkan Dia! Salibkan Dia." </w:t>
      </w:r>
      <w:r>
        <w:rPr>
          <w:b/>
          <w:lang w:val="id_ID" w:bidi="id_ID"/>
        </w:rPr>
        <w:t>Penyaliban</w:t>
      </w:r>
      <w:r>
        <w:rPr>
          <w:lang w:val="id_ID" w:bidi="id_ID"/>
        </w:rPr>
        <w:t xml:space="preserve"> adalah bentuk hukuman mati terburuk pada zaman Yesus. Biasanya para prajurit mencambuk korban, lalu memakukan tangan dan kaki korban ke dua potong kayu dalam bentuk sebuah salib. Para prajurit mendirikan </w:t>
      </w:r>
      <w:hyperlink r:id="rId303">
        <w:r>
          <w:rPr>
            <w:lang w:val="id_ID" w:bidi="id_ID"/>
          </w:rPr>
          <w:rPr>
            <w:color w:val="0000EE"/>
            <w:u w:val="single"/>
          </w:rPr>
          <w:t>salib</w:t>
        </w:r>
      </w:hyperlink>
      <w:r>
        <w:rPr>
          <w:lang w:val="id_ID" w:bidi="id_ID"/>
        </w:rPr>
        <w:t xml:space="preserve"> itu tegak lurus, dan korban digantung dalam kesakitan selama berjam-jam sampai mereka mati.</w:t>
      </w:r>
    </w:p>
    <w:p>
      <w:pPr/>
      <w:r>
        <w:rPr>
          <w:lang w:val="id_ID" w:bidi="id_ID"/>
        </w:rPr>
      </w:r>
      <w:r>
        <w:rPr>
          <w:lang w:val="id_ID" w:bidi="id_ID"/>
        </w:rPr>
        <w:t xml:space="preserve">Untuk informasi lebih lanjut tentang </w:t>
      </w:r>
      <w:hyperlink r:id="rId642">
        <w:r>
          <w:rPr>
            <w:lang w:val="id_ID" w:bidi="id_ID"/>
          </w:rPr>
          <w:rPr>
            <w:color w:val="0000EE"/>
            <w:u w:val="single"/>
          </w:rPr>
          <w:t>penyaliban</w:t>
        </w:r>
      </w:hyperlink>
      <w:r>
        <w:rPr>
          <w:lang w:val="id_ID" w:bidi="id_ID"/>
        </w:rPr>
        <w:t>, lihat Daftar Kata Utama.</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itu, secara berkelompok, dalam bahasa sendiri.</w:t>
      </w:r>
    </w:p>
    <w:p>
      <w:pPr/>
      <w:r>
        <w:rPr>
          <w:lang w:val="id_ID" w:bidi="id_ID"/>
        </w:rPr>
      </w:r>
      <w:r>
        <w:rPr>
          <w:lang w:val="id_ID" w:bidi="id_ID"/>
        </w:rPr>
        <w:t>Pertama, seluruh kelompok harus berlatih menceritakan perikop itu dalam bahasa sendiri. Ingatlah untuk menyertakan hal-hal yang sudah ditentukan dalam tahap-tahap sebelumnya, seperti kronologi, kata, frasa, emosi, atau apa pun yang sudah dibahas.</w:t>
      </w:r>
    </w:p>
    <w:p>
      <w:pPr/>
      <w:r>
        <w:rPr>
          <w:lang w:val="id_ID" w:bidi="id_ID"/>
        </w:rPr>
      </w:r>
      <w:r>
        <w:rPr>
          <w:lang w:val="id_ID" w:bidi="id_ID"/>
        </w:rPr>
        <w:t xml:space="preserve">Satu anggota harus mengucapkan beberapa kalimat dari perikop itu dan berhenti sebentar. Anggota kelompok lain harus mengucapkan kalimat selanjutnya dari perikop itu tersebut dan berhenti sejenak. Lakukan ini sampai kelompok telah menceritakan kembali seluruh teks. Anggota-anggota kelompok dapat saling memperbaiki dalam tahap ini. </w:t>
      </w:r>
    </w:p>
    <w:p>
      <w:pPr/>
      <w:r>
        <w:rPr>
          <w:lang w:val="id_ID" w:bidi="id_ID"/>
        </w:rPr>
      </w:r>
      <w:r>
        <w:rPr>
          <w:lang w:val="id_ID" w:bidi="id_ID"/>
        </w:rPr>
        <w:t>Hentikan sejenak audio ini di sini.</w:t>
      </w:r>
    </w:p>
    <w:p>
      <w:pPr/>
      <w:r>
        <w:rPr>
          <w:lang w:val="id_ID" w:bidi="id_ID"/>
        </w:rPr>
      </w:r>
      <w:r>
        <w:rPr>
          <w:lang w:val="id_ID" w:bidi="id_ID"/>
        </w:rPr>
        <w:t>Selanjutnya, setiap anggota kelompok harus menceritakan seluruh teks tersebut tanpa interupsi setidaknya satu kali. Seorang anggota kelompok dapat menggunakan benda apa saja, gerakan, atau papan cerita untuk membantu mereka mengingat teks tersebut.</w:t>
      </w:r>
    </w:p>
    <w:p>
      <w:pPr/>
      <w:r>
        <w:rPr>
          <w:lang w:val="id_ID" w:bidi="id_ID"/>
        </w:rPr>
      </w:r>
      <w:r>
        <w:rPr>
          <w:lang w:val="id_ID" w:bidi="id_ID"/>
        </w:rPr>
        <w:t>Hentikan sejenak audio ini di sini.</w:t>
      </w:r>
    </w:p>
    <w:p>
      <w:pPr/>
      <w:r>
        <w:rPr>
          <w:lang w:val="id_ID" w:bidi="id_ID"/>
        </w:rPr>
      </w:r>
      <w:r>
        <w:rPr>
          <w:lang w:val="id_ID" w:bidi="id_ID"/>
        </w:rPr>
        <w:t xml:space="preserve">Selanjutnya, kelompok dapat memutuskan versi siapa dari teks tersebut yang Anda paling sukai. Anda mungkin memutuskan untuk menyukai cara bercerita seorang anggota kelompok untuk suatu adegan, tetapi menyukai cara anggota kelompok lain menceritakan adegan lainnya. </w:t>
      </w:r>
    </w:p>
    <w:p>
      <w:pPr/>
      <w:r>
        <w:rPr>
          <w:lang w:val="id_ID" w:bidi="id_ID"/>
        </w:rPr>
      </w:r>
      <w:r>
        <w:rPr>
          <w:lang w:val="id_ID" w:bidi="id_ID"/>
        </w:rPr>
        <w:t>Hentikan sejenak audio ini di sini.</w:t>
      </w:r>
    </w:p>
    <w:p>
      <w:pPr/>
      <w:r>
        <w:rPr>
          <w:lang w:val="id_ID" w:bidi="id_ID"/>
        </w:rPr>
      </w:r>
      <w:r>
        <w:rPr>
          <w:lang w:val="id_ID" w:bidi="id_ID"/>
        </w:rPr>
        <w:t>Akhirnya, kelompok dapat menyusun versi akhir dari perikop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Lukas 23:13–25</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643">
        <w:r>
          <w:rPr>
            <w:lang w:val="id_ID" w:bidi="id_ID"/>
          </w:rPr>
          <w:rPr>
            <w:color w:val="0000EE"/>
            <w:u w:val="single"/>
          </w:rPr>
          <w:t>Dengar dan Renungkan</w:t>
        </w:r>
      </w:hyperlink>
      <w:r>
        <w:rPr>
          <w:lang w:val="id_ID" w:bidi="id_ID"/>
        </w:rPr>
        <w:t xml:space="preserve"> (861 KB)</w:t>
      </w:r>
      <w:r>
        <w:rPr>
          <w:lang w:val="id_ID" w:bidi="id_ID"/>
        </w:rPr>
      </w:r>
    </w:p>
    <w:p>
      <w:pPr>
        <w:pStyle w:val="ListBullet"/>
        <w:spacing w:line="240" w:lineRule="auto"/>
        <w:ind w:left="720"/>
      </w:pPr>
      <w:r>
        <w:rPr>
          <w:lang w:val="id_ID" w:bidi="id_ID"/>
        </w:rPr>
      </w:r>
      <w:hyperlink r:id="rId644">
        <w:r>
          <w:rPr>
            <w:lang w:val="id_ID" w:bidi="id_ID"/>
          </w:rPr>
          <w:rPr>
            <w:color w:val="0000EE"/>
            <w:u w:val="single"/>
          </w:rPr>
          <w:t>Menyiapkan Panggung</w:t>
        </w:r>
      </w:hyperlink>
      <w:r>
        <w:rPr>
          <w:lang w:val="id_ID" w:bidi="id_ID"/>
        </w:rPr>
        <w:t xml:space="preserve"> (5.3 MB)</w:t>
      </w:r>
      <w:r>
        <w:rPr>
          <w:lang w:val="id_ID" w:bidi="id_ID"/>
        </w:rPr>
      </w:r>
    </w:p>
    <w:p>
      <w:pPr>
        <w:pStyle w:val="ListBullet"/>
        <w:spacing w:line="240" w:lineRule="auto"/>
        <w:ind w:left="720"/>
      </w:pPr>
      <w:r>
        <w:rPr>
          <w:lang w:val="id_ID" w:bidi="id_ID"/>
        </w:rPr>
      </w:r>
      <w:hyperlink r:id="rId645">
        <w:r>
          <w:rPr>
            <w:lang w:val="id_ID" w:bidi="id_ID"/>
          </w:rPr>
          <w:rPr>
            <w:color w:val="0000EE"/>
            <w:u w:val="single"/>
          </w:rPr>
          <w:t>Menjelaskan Adegan</w:t>
        </w:r>
      </w:hyperlink>
      <w:r>
        <w:rPr>
          <w:lang w:val="id_ID" w:bidi="id_ID"/>
        </w:rPr>
        <w:t xml:space="preserve"> (4.0 MB)</w:t>
      </w:r>
      <w:r>
        <w:rPr>
          <w:lang w:val="id_ID" w:bidi="id_ID"/>
        </w:rPr>
      </w:r>
    </w:p>
    <w:p>
      <w:pPr>
        <w:pStyle w:val="ListBullet"/>
        <w:spacing w:line="240" w:lineRule="auto"/>
        <w:ind w:left="720"/>
      </w:pPr>
      <w:r>
        <w:rPr>
          <w:lang w:val="id_ID" w:bidi="id_ID"/>
        </w:rPr>
      </w:r>
      <w:hyperlink r:id="rId646">
        <w:r>
          <w:rPr>
            <w:lang w:val="id_ID" w:bidi="id_ID"/>
          </w:rPr>
          <w:rPr>
            <w:color w:val="0000EE"/>
            <w:u w:val="single"/>
          </w:rPr>
          <w:t>Memperagakan Bacaan</w:t>
        </w:r>
      </w:hyperlink>
      <w:r>
        <w:rPr>
          <w:lang w:val="id_ID" w:bidi="id_ID"/>
        </w:rPr>
        <w:t xml:space="preserve"> (5.4 MB)</w:t>
      </w:r>
      <w:r>
        <w:rPr>
          <w:lang w:val="id_ID" w:bidi="id_ID"/>
        </w:rPr>
      </w:r>
    </w:p>
    <w:p>
      <w:pPr>
        <w:pStyle w:val="ListBullet"/>
        <w:spacing w:line="240" w:lineRule="auto"/>
        <w:ind w:left="720"/>
      </w:pPr>
      <w:r>
        <w:rPr>
          <w:lang w:val="id_ID" w:bidi="id_ID"/>
        </w:rPr>
      </w:r>
      <w:hyperlink r:id="rId647">
        <w:r>
          <w:rPr>
            <w:lang w:val="id_ID" w:bidi="id_ID"/>
          </w:rPr>
          <w:rPr>
            <w:color w:val="0000EE"/>
            <w:u w:val="single"/>
          </w:rPr>
          <w:t>Melengkapi yang Kurang</w:t>
        </w:r>
      </w:hyperlink>
      <w:r>
        <w:rPr>
          <w:lang w:val="id_ID" w:bidi="id_ID"/>
        </w:rPr>
        <w:t xml:space="preserve"> (1.4 MB)</w:t>
      </w:r>
      <w:r>
        <w:rPr>
          <w:lang w:val="id_ID" w:bidi="id_ID"/>
        </w:rPr>
      </w:r>
    </w:p>
    <w:p>
      <w:pPr>
        <w:pStyle w:val="ListBullet"/>
        <w:spacing w:line="240" w:lineRule="auto"/>
        <w:ind w:left="720"/>
      </w:pPr>
      <w:r>
        <w:rPr>
          <w:lang w:val="id_ID" w:bidi="id_ID"/>
        </w:rPr>
      </w:r>
      <w:hyperlink r:id="rId648">
        <w:r>
          <w:rPr>
            <w:lang w:val="id_ID" w:bidi="id_ID"/>
          </w:rPr>
          <w:rPr>
            <w:color w:val="0000EE"/>
            <w:u w:val="single"/>
          </w:rPr>
          <w:t>Menyampaikan Firman Tuhan</w:t>
        </w:r>
      </w:hyperlink>
      <w:r>
        <w:rPr>
          <w:lang w:val="id_ID" w:bidi="id_ID"/>
        </w:rPr>
        <w:t xml:space="preserve"> (1.9 MB)</w:t>
      </w:r>
      <w:r>
        <w:rPr>
          <w:lang w:val="id_ID" w:bidi="id_ID"/>
        </w:rPr>
      </w:r>
      <w:r>
        <w:rPr>
          <w:lang w:val="id_ID" w:bidi="id_ID"/>
        </w:rPr>
      </w:r>
      <w:r>
        <w:rPr>
          <w:lang w:val="id_ID" w:bidi="id_ID"/>
        </w:rPr>
      </w:r>
    </w:p>
    <w:p>
      <w:pPr/>
      <w:r>
        <w:rPr>
          <w:lang w:val="id_ID" w:bidi="id_ID"/>
        </w:rPr>
      </w:r>
    </w:p>
    <w:p>
      <w:pPr>
        <w:pStyle w:val="Heading2"/>
      </w:pPr>
      <w:r>
        <w:rPr>
          <w:lang w:val="id_ID" w:bidi="id_ID"/>
        </w:rPr>
        <w:t>Lukas 23:26–43</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Dengarkan Lukas 23:26–43 dan renungkan di dalam hati Anda. Dengarkan teks tiga kali (dalam tiga terjemahan yang berbeda, jika memungkinkan). Kemudian secara berkelompok diskusikan pertanyaan-pertanyaan berikut ini:</w:t>
      </w:r>
    </w:p>
    <w:p>
      <w:pPr>
        <w:pStyle w:val="ListBullet"/>
        <w:spacing w:line="240" w:lineRule="auto"/>
        <w:ind w:left="720"/>
      </w:pPr>
      <w:r>
        <w:rPr>
          <w:lang w:val="id_ID" w:bidi="id_ID"/>
        </w:rPr>
      </w:r>
      <w:r>
        <w:rPr>
          <w:lang w:val="id_ID" w:bidi="id_ID"/>
        </w:rPr>
        <w:t xml:space="preserve">Apa yang Anda suka dalam kisah ini? </w:t>
      </w:r>
    </w:p>
    <w:p>
      <w:pPr>
        <w:pStyle w:val="ListBullet"/>
        <w:spacing w:line="240" w:lineRule="auto"/>
        <w:ind w:left="720"/>
      </w:pPr>
      <w:r>
        <w:rPr>
          <w:lang w:val="id_ID" w:bidi="id_ID"/>
        </w:rPr>
      </w:r>
      <w:r>
        <w:rPr>
          <w:lang w:val="id_ID" w:bidi="id_ID"/>
        </w:rPr>
        <w:t xml:space="preserve">Apa yang Anda tidak suka atau tidak mengerti? </w:t>
      </w:r>
    </w:p>
    <w:p>
      <w:pPr>
        <w:pStyle w:val="ListBullet"/>
        <w:spacing w:line="240" w:lineRule="auto"/>
        <w:ind w:left="720"/>
      </w:pPr>
      <w:r>
        <w:rPr>
          <w:lang w:val="id_ID" w:bidi="id_ID"/>
        </w:rPr>
      </w:r>
      <w:r>
        <w:rPr>
          <w:lang w:val="id_ID" w:bidi="id_ID"/>
        </w:rPr>
        <w:t>Apa yang diceritakan kisah ini tentang Yesus?</w:t>
      </w:r>
    </w:p>
    <w:p>
      <w:pPr>
        <w:pStyle w:val="ListBullet"/>
        <w:spacing w:line="240" w:lineRule="auto"/>
        <w:ind w:left="720"/>
      </w:pPr>
      <w:r>
        <w:rPr>
          <w:lang w:val="id_ID" w:bidi="id_ID"/>
        </w:rPr>
      </w:r>
      <w:r>
        <w:rPr>
          <w:lang w:val="id_ID" w:bidi="id_ID"/>
        </w:rPr>
        <w:t>Apa yang diceritakan kisah ini tentang orang-orang?</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Sebelumnya, para pemimpin agama Yahudi menangkap Yesus dan membawanya ke rumah Pontius Pilatus, gubernur Romawi di Yudea. Meskipun Pilatus mendapati Yesus tidak bersalah, para pemimpin agama dan orang banyak menuntut agar Pilatus membunuh Yesus. Pilatus akhirnya setuju dengan orang banyak dan memerintahkan para prajuritnya untuk menyalibkan Yesus.</w:t>
      </w:r>
    </w:p>
    <w:p>
      <w:pPr/>
      <w:r>
        <w:rPr>
          <w:lang w:val="id_ID" w:bidi="id_ID"/>
        </w:rPr>
      </w:r>
      <w:r>
        <w:rPr>
          <w:lang w:val="id_ID" w:bidi="id_ID"/>
        </w:rPr>
        <w:t>Karena itu adalah perayaan Paskah, ribuan orang Yahudi berada di kota dan para prajurit Romawi berada dalam keadaan siaga tinggi. Ditekan oleh orang banyak, Pilatus memerintahkan para prajuritnya untuk menyalibkan Yesus. Penyaliban adalah bentuk hukuman mati Romawi yang terburuk. Biasanya para prajurit mencambuk korban, lalu memakukan tangan dan kaki korban ke dua potong kayu dalam bentuk sebuah salib. Para prajurit memaksa korban untuk membawa balok salib ke tempat di mana mereka akan dipakukan di salib sampai mati. Korban itu digantung di salib tegak lurus dalam kesakitan selama berjam-jam sampai mereka mati.</w:t>
      </w:r>
    </w:p>
    <w:p>
      <w:pPr/>
      <w:r>
        <w:rPr>
          <w:lang w:val="id_ID" w:bidi="id_ID"/>
        </w:rPr>
      </w:r>
      <w:r>
        <w:rPr>
          <w:lang w:val="id_ID" w:bidi="id_ID"/>
        </w:rPr>
        <w:t>Berhenti dan tunjukkan kepada kelompok Anda gambar balok salib dan penjahat yang tergantung di salib. Apa bentuk eksekusi terburuk dalam budaya Anda? Para penjahat seperti apa yang dihukum dalam eksekusi semacam ini?</w:t>
      </w:r>
    </w:p>
    <w:p>
      <w:pPr/>
      <w:r>
        <w:rPr>
          <w:lang w:val="id_ID" w:bidi="id_ID"/>
        </w:rPr>
      </w:r>
      <w:r>
        <w:rPr>
          <w:lang w:val="id_ID" w:bidi="id_ID"/>
        </w:rPr>
        <w:t>Ketika para prajurit membawa Yesus keluar dari Yerusalem, mereka memaksanya untuk memikul balok salib yang berat meskipun Yesus lemah karena sebelumnya sudah dipukuli oleh para prajurit. Para prajurit mencekal seseorang bernama Simon yang berasal dari Kirene, sebuah kota di pantai Afrika utara. Lukas mengatakan kepada kita bahwa Simon melakukan perjalanan ke Yerusalem dari negara itu. Detail ini menunjukkan bahwa Simon bukan bagian dari kerumunan Yahudi yang membuat kerusuhan melawan Yesus. Simon mungkin bepergian dari sebuah kota kecil di sekitar Yerusalem untuk merayakan Paskah. Para prajurit memaksa Simon untuk berjalan di belakang Yesus dan memikul balok salib.</w:t>
      </w:r>
    </w:p>
    <w:p>
      <w:pPr/>
      <w:r>
        <w:rPr>
          <w:lang w:val="id_ID" w:bidi="id_ID"/>
        </w:rPr>
      </w:r>
      <w:r>
        <w:rPr>
          <w:lang w:val="id_ID" w:bidi="id_ID"/>
        </w:rPr>
        <w:t>Banyak orang mengikuti Yesus ke tempat di mana ia akan mati. Meskipun sebagian orang hanya ikut karena penasaran, ada juga perempuan yang berkabung, atau mengungkapkan kesedihan melalui kata-kata dan ratapan. Ketika Yesus mendengar para perempuan menangis keras, Ia berbalik untuk berbicara kepada mereka. "Putri-putri Yerusalem" berarti para perempuan yang tinggal di Yerusalem, bukan keluarga atau teman dekat Yesus. Yesus memperingatkan mereka bahwa alih-alih menangis untuk-Nya, mereka harus menangis untuk diri mereka sendiri dan anak-anak mereka. Maksud Yesus adalah, Allah akan menghancurkan Yerusalem kelak, sebagai hukuman karena menolak Yesus sebagai Juruselamat yang dijanjikan. Yesus menyiratkan mereka harus menangis karena mereka akan sangat menderita Yesus mengatakan "lihat" atau "lihatlah" untuk menekankan bahwa apa yang ia nubuatkan pasti akan terjadi. Yesus merujuk kepada waktu hampir 40 tahun setelah kematian-Nya ketika orang-orang Romawi kelak menghancurkan Yerusalem.</w:t>
      </w:r>
    </w:p>
    <w:p>
      <w:pPr/>
      <w:r>
        <w:rPr>
          <w:lang w:val="id_ID" w:bidi="id_ID"/>
        </w:rPr>
      </w:r>
      <w:r>
        <w:rPr>
          <w:lang w:val="id_ID" w:bidi="id_ID"/>
        </w:rPr>
        <w:t>Yesus mengatakan bahwa pada saat kehancuran Yerusalem, orang-orang Yahudi akan menyebut perempuan tanpa anak sebagai yang diberkati. Biasanya orang-orang menyebut perempuan Yahudi diberkati atau mendapat perkenanan Allah ketika mereka dapat melahirkan anak. Namun dalam konteks ini, diberkati artinya berduka lebih sedikit dibandingkan dengan yang lain. Karena betapa besarnya penderitaan anak-anak mereka pada waktu itu, Yesus mengatakan bahwa akan lebih baik perempuan menjadi mandul, atau tidak dapat memiliki anak. "Rahim yang tidak pernah melahirkan" dan "buah dada yang tidak pernah menyusui" adalah perumpamaan yang merujuk kepada perempuan mandul.</w:t>
      </w:r>
    </w:p>
    <w:p>
      <w:pPr/>
      <w:r>
        <w:rPr>
          <w:lang w:val="id_ID" w:bidi="id_ID"/>
        </w:rPr>
      </w:r>
      <w:r>
        <w:rPr>
          <w:lang w:val="id_ID" w:bidi="id_ID"/>
        </w:rPr>
        <w:t>Yesus mengutip nabi Hosea ketika ia menubuatkan apa yang akan dikatakan orang-orang selama waktu itu. Mereka akan mengatakan kepada gunung dan bukit, "Runtuhlah menimpa kami!" Ini berarti penderitaan mereka sangat hebat, sehingga mereka berpikir bahwa lebih baik mati dengan cepat ditimbun tanah longsor. Yesus menggunakan sebuah peribahasa atau pepatah bijak, untuk mengajukan sebuah pertanyaan yang tidak mengharapkan jawaban. Ia bertanya, "Jika orang-orang berbuat demikian ketika pohon masih hijau, apa yang akan terjadi ketika pohon itu kering?" Yesus mengibaratkan diri-Nya seperti pohon segar atau hijau karena Ia tidak memiliki dosa, tetapi orang-orang berdosa yang menolak-Nya adalah seperti kayu kering. Api mewakili penderitaan, dan kayu kering terbakar lebih cepat daripada kayu segar. Yesus menekankan bahwa jika Ia sangat menderita meskipun Ia tidak bersalah, betapa terlebih lagi orang-orang yang berdosa akan menderita?</w:t>
      </w:r>
    </w:p>
    <w:p>
      <w:pPr/>
      <w:r>
        <w:rPr>
          <w:lang w:val="id_ID" w:bidi="id_ID"/>
        </w:rPr>
      </w:r>
      <w:r>
        <w:rPr>
          <w:lang w:val="id_ID" w:bidi="id_ID"/>
        </w:rPr>
        <w:t>Lukas mengatakan kepada kita bahwa pada saat itu, para prajurit Romawi memaksa dua penjahat ke tempat yang sama di mana Yesus akan dibunuh, Bukit Tengkorak. Tengkorak adalah nama sebuah bukit di luar kota di sisi jalan yang sering dilalui di mana orang-orang Romawi mengeksekusi orang. Bukit itu mungkin berbentuk seperti tengkorak, atau orang-orang menamainya seperti itu karena begitu banyak eksekusi terjadi di sana. Jaraknya sekitar 600 meter, atau 2000 kaki, dari rumah Pilatus.</w:t>
      </w:r>
    </w:p>
    <w:p>
      <w:pPr/>
      <w:r>
        <w:rPr>
          <w:lang w:val="id_ID" w:bidi="id_ID"/>
        </w:rPr>
      </w:r>
      <w:r>
        <w:rPr>
          <w:lang w:val="id_ID" w:bidi="id_ID"/>
        </w:rPr>
        <w:t>Berhenti dan tunjukkan gambar tempat yang disebut Tengkorak. Tunjukkan pada peta di mana posisi rumah Pilatus dan Tengkorak di Yerusalem.</w:t>
      </w:r>
    </w:p>
    <w:p>
      <w:pPr/>
      <w:r>
        <w:rPr>
          <w:lang w:val="id_ID" w:bidi="id_ID"/>
        </w:rPr>
      </w:r>
      <w:r>
        <w:rPr>
          <w:lang w:val="id_ID" w:bidi="id_ID"/>
        </w:rPr>
        <w:t>Di sanalah para prajurit menancapkan salib di tanah dan memakukan Yesus di salib untuk mati. Para prajurit juga menyalibkan dua penjahat itu, dan mereka tergantung di salib di kedua sisi Yesus. Yesus berdoa kepada Bapa-Nya dan meminta Allah untuk mengampuni orang-orang yang menyalibkan-Nya. Yesus meminta Allah untuk mengampuni mereka karena mereka tidak menyadari bahwa menyalibkan Yesus adalah dosa yang mengerikan.</w:t>
      </w:r>
    </w:p>
    <w:p>
      <w:pPr/>
      <w:r>
        <w:rPr>
          <w:lang w:val="id_ID" w:bidi="id_ID"/>
        </w:rPr>
      </w:r>
      <w:r>
        <w:rPr>
          <w:lang w:val="id_ID" w:bidi="id_ID"/>
        </w:rPr>
        <w:t>Setelah para prajurit menanggalkan pakaian Yesus, mereka menaikkan-Nya ke atas salib. Para prajurit Romawi membuang undian, atau melemparkan benda-benda kecil ke tanah dan melihat bagaimana benda-benda itu jatuh. Ini adalah cara untuk membuat keputusan yang sulit, atau dalam hal ini, untuk memutuskan prajurit mana yang menerima bagian dari pakaian Yesus. Pakaian Yesus mungkin termasuk pakaian luar, pakaian dalam, dan mungkin ikat pinggang dan sandal. Orang-orang Romawi mengizinkan para prajurit untuk mengambil barang milik para penjahat. Satu-satunya harta milik Yesus adalah pakaian-Nya. Kerumunan menyaksikan Yesus ketika ia mati termasuk para pemimpin Yahudi yang mengejek atau menertawakan Yesus. Mereka mengejek Yesus, mengatakan bahwa jika Ia benar-benar adalah Kristus Allah, atau Juruselamat yang dijanjikan, maka Ia seharusnya menyelamatkan dirinya sendiri seperti ia menyelamatkan orang lain. "Menyelamatkan orang lain" mungkin merujuk kepada Yesus menyembuhkan orang lain. Para pemimpin tidak percaya bahwa Yesus dapat menyelamatkan diri-Nya sendiri, dan mereka senang karena hal itu. Mereka memiliki keyakinan keliru bahwa kematian Yesus akan membuktikan bahwa Ia bukan Juruselamat yang dijanjikan.</w:t>
      </w:r>
    </w:p>
    <w:p>
      <w:pPr/>
      <w:r>
        <w:rPr>
          <w:lang w:val="id_ID" w:bidi="id_ID"/>
        </w:rPr>
      </w:r>
      <w:r>
        <w:rPr>
          <w:lang w:val="id_ID" w:bidi="id_ID"/>
        </w:rPr>
        <w:t>Para prajurit Romawi juga menghina Yesus dan menawarkan spons yang dicelupkan ke dalam cuka anggur; ini adalah anggur yang murah dan masam. Meskipun orang-orang Romawi mengejek Yesus, ini menggenapi bagian kitab suci dalam Mazmur yang mengatakan, "Saat aku haus, mereka memberiku cuka untuk diminum." Para prajurit juga mengatakan kepada Yesus bahwa jika ia benar-benar adalah raja orang Yahudi, atau penguasa orang-orang Yahudi, maka ia harus menyelamatkan dirinya sendiri. Seperti para pemimpin agama, mereka tidak benar-benar percaya bahwa Yesus memiliki kuasa untuk menyelamatkan diri-Nya sendiri. Gubernur Romawi Pilatus telah menulis tanda untuk digantung di atas kepala Yesus; itu bertuliskan, "Ini adalah Raja orang Yahudi." Adalah kebiasaan Romawi untuk menulis kejahatan seseorang di atas selembar kertas atau kayu dan menggantungnya di atas kepala mereka agar dapat dibaca oleh orang banyak. Ini menyiratkan bahwa para prajurit menggantung Yesus karena Ia mengaku sebagai raja orang-orang Yahudi. Itu adalah bentuk ejekan lain terhadap Yesus.</w:t>
      </w:r>
    </w:p>
    <w:p>
      <w:pPr/>
      <w:r>
        <w:rPr>
          <w:lang w:val="id_ID" w:bidi="id_ID"/>
        </w:rPr>
      </w:r>
      <w:r>
        <w:rPr>
          <w:lang w:val="id_ID" w:bidi="id_ID"/>
        </w:rPr>
        <w:t>Berhenti dan diskusikan dengan kelompok: Tindakan apa saja yang merupakan bentuk ejekan terburuk dalam budaya Anda?</w:t>
      </w:r>
    </w:p>
    <w:p>
      <w:pPr/>
      <w:r>
        <w:rPr>
          <w:lang w:val="id_ID" w:bidi="id_ID"/>
        </w:rPr>
      </w:r>
      <w:r>
        <w:rPr>
          <w:lang w:val="id_ID" w:bidi="id_ID"/>
        </w:rPr>
        <w:t>Dua penjahat di sebelah Yesus menanggapi dengan cara yang berbeda. Penjahat yang satu menghina Yesus mengatakan kepada-Nya bahwa jika Ia adalah Mesias, atau Juruselamat yang dijanjikan, maka Ia harus menyelamatkan dirinya sendiri dan kedua penjahat itu. Ironisnya, penjahat itu tidak mengenali bahwa Yesus justru menyelamatkan orang-orang secara rohani dengan tidak menyelamatkan diri-Nya sendiri dari salib!</w:t>
      </w:r>
    </w:p>
    <w:p>
      <w:pPr/>
      <w:r>
        <w:rPr>
          <w:lang w:val="id_ID" w:bidi="id_ID"/>
        </w:rPr>
      </w:r>
      <w:r>
        <w:rPr>
          <w:lang w:val="id_ID" w:bidi="id_ID"/>
        </w:rPr>
        <w:t>Penjahat lainnya bertanya, "Tidakkah engkau takut kepada Allah bahkan ketika engkau telah dihukum mati?" untuk menegur orang itu karena menghina Yesus. Karena mereka semua telah menerima hukuman yang sama, atau hukuman mati, ia menyiratkan penjahat yang mengejek itu harus berpikir tentang Allah yang menghakiminya setelah kematiannya. Penjahat itu mengatakan bahwa mereka layak mati, tetapi Yesus tidak bersalah. Ia meminta Yesus untuk mengingatnya ketika Yesus datang ke kerajaan-Nya. Ini menyiratkan orang itu percaya bahwa Yesus adalah Juruselamat yang dijanjikan dan bahwa Yesus akan memerintah sebagai raja setelah Ia mati.</w:t>
      </w:r>
    </w:p>
    <w:p>
      <w:pPr/>
      <w:r>
        <w:rPr>
          <w:lang w:val="id_ID" w:bidi="id_ID"/>
        </w:rPr>
      </w:r>
      <w:r>
        <w:rPr>
          <w:lang w:val="id_ID" w:bidi="id_ID"/>
        </w:rPr>
        <w:t>Penjahat itu ingin Yesus menunjukkan kebaikan dalam kerajaan-Nya di masa depan. Yesus berkata, "Aku berkata dengan sungguh-sungguh kepadamu" untuk menegaskan bahwa orang tersebut harus mendengarkan dengan saksama. Yesus mengatakan bahwa orang itu akan bersama Yesus di firdaus pada akhir hari itu juga. Firdaus merujuk kepada tempat ke mana orang-orang yang mengasihi Allah pergi ketika mereka mati; itu mirip dengan kata surga, atau tempat di mana Allah tinggal.</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 xml:space="preserve">Dalam sesi ini, Anda akan membantu kelompok memeragakan kisah ini. Anda akan membantu kelompok mendefinisikan adegan, latar, dan karakter dalam kisah ini. </w:t>
      </w:r>
    </w:p>
    <w:p>
      <w:pPr/>
      <w:r>
        <w:rPr>
          <w:lang w:val="id_ID" w:bidi="id_ID"/>
        </w:rPr>
      </w:r>
      <w:r>
        <w:rPr>
          <w:lang w:val="id_ID" w:bidi="id_ID"/>
        </w:rPr>
        <w:t>Kisah ini memiliki empat adegan.</w:t>
      </w:r>
    </w:p>
    <w:p>
      <w:pPr/>
      <w:r>
        <w:rPr>
          <w:lang w:val="id_ID" w:bidi="id_ID"/>
        </w:rPr>
      </w:r>
      <w:r>
        <w:rPr>
          <w:b/>
          <w:lang w:val="id_ID" w:bidi="id_ID"/>
        </w:rPr>
        <w:t>Adegan pertama:</w:t>
      </w:r>
      <w:r>
        <w:rPr>
          <w:lang w:val="id_ID" w:bidi="id_ID"/>
        </w:rPr>
        <w:t xml:space="preserve"> para prajurit Romawi memimpin dua penjahat dan Yesus ke bukit Tengkorak untuk dieksekusi. Para prajurit memaksa Simon dari Kirene untuk membawa balok salib Yesus karena Yesus terlalu lemah untuk membawanya.</w:t>
      </w:r>
    </w:p>
    <w:p>
      <w:pPr/>
      <w:r>
        <w:rPr>
          <w:lang w:val="id_ID" w:bidi="id_ID"/>
        </w:rPr>
      </w:r>
      <w:r>
        <w:rPr>
          <w:b/>
          <w:lang w:val="id_ID" w:bidi="id_ID"/>
        </w:rPr>
        <w:t>Adegan kedua:</w:t>
      </w:r>
      <w:r>
        <w:rPr>
          <w:lang w:val="id_ID" w:bidi="id_ID"/>
        </w:rPr>
        <w:t xml:space="preserve"> Kerumunan mengikuti Yesus. Para perempuan menangis dan meratap untuk-Nya. Yesus berpaling kepada mereka dan mengatakan kepada mereka tentang kehancuran Yerusalem di masa depan karena orang-orang menolak Yesus sebagai Juruselamat yang dijanjikan.</w:t>
      </w:r>
    </w:p>
    <w:p>
      <w:pPr/>
      <w:r>
        <w:rPr>
          <w:lang w:val="id_ID" w:bidi="id_ID"/>
        </w:rPr>
      </w:r>
      <w:r>
        <w:rPr>
          <w:b/>
          <w:lang w:val="id_ID" w:bidi="id_ID"/>
        </w:rPr>
        <w:t>Adegan ketiga:</w:t>
      </w:r>
      <w:r>
        <w:rPr>
          <w:lang w:val="id_ID" w:bidi="id_ID"/>
        </w:rPr>
        <w:t xml:space="preserve"> Semua orang tiba di bukit Tengkorak. Para prajurit menyalibkan Yesus dan para penjahat, sementara Yesus berdoa kepada Allah. Kerumunan menyaksikan Yesus mati, sementara para penguasa Yahudi mengejek-Nya. Para prajurit mengejek Yesus dan membagi pakaian-Nya.</w:t>
      </w:r>
    </w:p>
    <w:p>
      <w:pPr/>
      <w:r>
        <w:rPr>
          <w:lang w:val="id_ID" w:bidi="id_ID"/>
        </w:rPr>
      </w:r>
      <w:r>
        <w:rPr>
          <w:b/>
          <w:lang w:val="id_ID" w:bidi="id_ID"/>
        </w:rPr>
        <w:t>Adegan keempat:</w:t>
      </w:r>
      <w:r>
        <w:rPr>
          <w:lang w:val="id_ID" w:bidi="id_ID"/>
        </w:rPr>
        <w:t xml:space="preserve"> Salah satu penjahat menghina Yesus, tetapi penjahat lainnya percaya kepada Yesus. Yesus mengatakan bahwa orang itu akan berada di firdaus bersama Yesus hari itu juga.</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Para prajurit Romawi</w:t>
      </w:r>
    </w:p>
    <w:p>
      <w:pPr>
        <w:pStyle w:val="ListBullet"/>
        <w:spacing w:line="240" w:lineRule="auto"/>
        <w:ind w:left="720"/>
      </w:pPr>
      <w:r>
        <w:rPr>
          <w:lang w:val="id_ID" w:bidi="id_ID"/>
        </w:rPr>
      </w:r>
      <w:r>
        <w:rPr>
          <w:lang w:val="id_ID" w:bidi="id_ID"/>
        </w:rPr>
        <w:t>Kerumunan orang banyak</w:t>
      </w:r>
    </w:p>
    <w:p>
      <w:pPr>
        <w:pStyle w:val="ListBullet"/>
        <w:spacing w:line="240" w:lineRule="auto"/>
        <w:ind w:left="720"/>
      </w:pPr>
      <w:r>
        <w:rPr>
          <w:lang w:val="id_ID" w:bidi="id_ID"/>
        </w:rPr>
      </w:r>
      <w:r>
        <w:rPr>
          <w:lang w:val="id_ID" w:bidi="id_ID"/>
        </w:rPr>
        <w:t>Simon</w:t>
      </w:r>
    </w:p>
    <w:p>
      <w:pPr>
        <w:pStyle w:val="ListBullet"/>
        <w:spacing w:line="240" w:lineRule="auto"/>
        <w:ind w:left="720"/>
      </w:pPr>
      <w:r>
        <w:rPr>
          <w:lang w:val="id_ID" w:bidi="id_ID"/>
        </w:rPr>
      </w:r>
      <w:r>
        <w:rPr>
          <w:lang w:val="id_ID" w:bidi="id_ID"/>
        </w:rPr>
        <w:t>Perempuan yang menangis</w:t>
      </w:r>
    </w:p>
    <w:p>
      <w:pPr>
        <w:pStyle w:val="ListBullet"/>
        <w:spacing w:line="240" w:lineRule="auto"/>
        <w:ind w:left="720"/>
      </w:pPr>
      <w:r>
        <w:rPr>
          <w:lang w:val="id_ID" w:bidi="id_ID"/>
        </w:rPr>
      </w:r>
      <w:r>
        <w:rPr>
          <w:lang w:val="id_ID" w:bidi="id_ID"/>
        </w:rPr>
        <w:t>Perempuan di masa depan</w:t>
      </w:r>
    </w:p>
    <w:p>
      <w:pPr>
        <w:pStyle w:val="ListBullet"/>
        <w:spacing w:line="240" w:lineRule="auto"/>
        <w:ind w:left="720"/>
      </w:pPr>
      <w:r>
        <w:rPr>
          <w:lang w:val="id_ID" w:bidi="id_ID"/>
        </w:rPr>
      </w:r>
      <w:r>
        <w:rPr>
          <w:lang w:val="id_ID" w:bidi="id_ID"/>
        </w:rPr>
        <w:t>Orang-orang yang ingin mati di masa depan</w:t>
      </w:r>
    </w:p>
    <w:p>
      <w:pPr>
        <w:pStyle w:val="ListBullet"/>
        <w:spacing w:line="240" w:lineRule="auto"/>
        <w:ind w:left="720"/>
      </w:pPr>
      <w:r>
        <w:rPr>
          <w:lang w:val="id_ID" w:bidi="id_ID"/>
        </w:rPr>
      </w:r>
      <w:r>
        <w:rPr>
          <w:lang w:val="id_ID" w:bidi="id_ID"/>
        </w:rPr>
        <w:t>Dua penjahat</w:t>
      </w:r>
    </w:p>
    <w:p>
      <w:pPr>
        <w:pStyle w:val="ListBullet"/>
        <w:spacing w:line="240" w:lineRule="auto"/>
        <w:ind w:left="720"/>
      </w:pPr>
      <w:r>
        <w:rPr>
          <w:lang w:val="id_ID" w:bidi="id_ID"/>
        </w:rPr>
      </w:r>
      <w:r>
        <w:rPr>
          <w:lang w:val="id_ID" w:bidi="id_ID"/>
        </w:rPr>
        <w:t>Para pemimpin</w:t>
      </w:r>
    </w:p>
    <w:p>
      <w:pPr/>
      <w:r>
        <w:rPr>
          <w:lang w:val="id_ID" w:bidi="id_ID"/>
        </w:rPr>
      </w:r>
      <w:r>
        <w:rPr>
          <w:lang w:val="id_ID" w:bidi="id_ID"/>
        </w:rPr>
        <w:t xml:space="preserve">Dalam sesi ini, ambillah papan cerita kelompok, gambarlah, atau gunakan beberapa macam alat peraga (benda-benda yang dapat Anda pindahkan seperti batu, batang, mainan anak-anak) untuk menggambarkan kisah dan adegan di dalamnya. </w:t>
      </w:r>
    </w:p>
    <w:p>
      <w:pPr/>
      <w:r>
        <w:rPr>
          <w:lang w:val="id_ID" w:bidi="id_ID"/>
        </w:rPr>
      </w:r>
      <w:r>
        <w:rPr>
          <w:lang w:val="id_ID" w:bidi="id_ID"/>
        </w:rPr>
        <w:t>Penting untuk diingat bahwa para prajurit telah memukuli Yesus. Yesus tidak kuat lagi untuk memikul salib karena kehilangan darah.</w:t>
      </w:r>
    </w:p>
    <w:p>
      <w:pPr/>
      <w:r>
        <w:rPr>
          <w:lang w:val="id_ID" w:bidi="id_ID"/>
        </w:rPr>
      </w:r>
      <w:r>
        <w:rPr>
          <w:lang w:val="id_ID" w:bidi="id_ID"/>
        </w:rPr>
        <w:t>Penting untuk diingat bahwa jarak antara tempat persidangan dan tempat penyaliban adalah sekitar 600 meter, atau 2000 kaki.</w:t>
      </w:r>
    </w:p>
    <w:p>
      <w:pPr/>
      <w:r>
        <w:rPr>
          <w:lang w:val="id_ID" w:bidi="id_ID"/>
        </w:rPr>
      </w:r>
      <w:r>
        <w:rPr>
          <w:lang w:val="id_ID" w:bidi="id_ID"/>
        </w:rPr>
        <w:t>Penting untuk diingat bahwa dua penjahat itu digiring ke bukit Tengkorak untuk dihukum mati pada saat yang sama dengan Yesus. Simon juga melakukan perjalanan kembali ke Yerusalem pada saat yang sama. Kelompok mungkin ingin membuat ulang kronologi kisah tersebut saat mereka memerankannya agar lebih reflektif dari apa yang sebenarnya terjadi.</w:t>
      </w:r>
    </w:p>
    <w:p>
      <w:pPr/>
      <w:r>
        <w:rPr>
          <w:lang w:val="id_ID" w:bidi="id_ID"/>
        </w:rPr>
      </w:r>
      <w:r>
        <w:rPr>
          <w:lang w:val="id_ID" w:bidi="id_ID"/>
        </w:rPr>
        <w:t>Penting untuk diingat bahwa Simon orang Kirene melakukan perjalanan ke Yerusalem dari negaranya untuk merayakan Paskah. Ia bukan bagian dari kerumunan orang banyak yang menuntut Yesus untuk disalibkan.</w:t>
      </w:r>
    </w:p>
    <w:p>
      <w:pPr/>
      <w:r>
        <w:rPr>
          <w:lang w:val="id_ID" w:bidi="id_ID"/>
        </w:rPr>
      </w:r>
      <w:r>
        <w:rPr>
          <w:lang w:val="id_ID" w:bidi="id_ID"/>
        </w:rPr>
        <w:t>Penting untuk diingat ketika Yesus mengatakan "putri-putri Yerusalem," ia merujuk kepada para perempuan yang tinggal di Yerusalem.</w:t>
      </w:r>
    </w:p>
    <w:p>
      <w:pPr/>
      <w:r>
        <w:rPr>
          <w:lang w:val="id_ID" w:bidi="id_ID"/>
        </w:rPr>
      </w:r>
      <w:r>
        <w:rPr>
          <w:lang w:val="id_ID" w:bidi="id_ID"/>
        </w:rPr>
        <w:t>Penting untuk diingat bahwa Yesus sedang menunjukkan kontras antara menangisi-Nya dan menangisi apa yang akan terjadi pada para wanita dan anak-anak mereka.</w:t>
      </w:r>
    </w:p>
    <w:p>
      <w:pPr/>
      <w:r>
        <w:rPr>
          <w:lang w:val="id_ID" w:bidi="id_ID"/>
        </w:rPr>
      </w:r>
      <w:r>
        <w:rPr>
          <w:lang w:val="id_ID" w:bidi="id_ID"/>
        </w:rPr>
        <w:t>Penting untuk diingat bahwa Yesus mengatakan bahwa akan ada waktu di masa depan ketika orang-orang akan berharap gunung dan bukit runtuh menimpa mereka. Orang-orang ini akan berharap lebih baik mati daripada harus mengalami peristiwa yang akan terjadi kemudian.</w:t>
      </w:r>
    </w:p>
    <w:p>
      <w:pPr/>
      <w:r>
        <w:rPr>
          <w:lang w:val="id_ID" w:bidi="id_ID"/>
        </w:rPr>
      </w:r>
      <w:r>
        <w:rPr>
          <w:lang w:val="id_ID" w:bidi="id_ID"/>
        </w:rPr>
        <w:t>Penting untuk diingat bahwa Yesus menggunakan pertanyaan retoris untuk menekankan bahwa orang-orang akan menderita lebih mengerikan ketika mereka berdosa. Yesus mengatakan bahwa Ia seperti kayu segar. Kayu segar tidak akan terbakar karena Yesus tidak melakukan kesalahan apa pun. Orang-orang seperti kayu kering untuk dibakar karena dosa mereka.</w:t>
      </w:r>
    </w:p>
    <w:p>
      <w:pPr/>
      <w:r>
        <w:rPr>
          <w:lang w:val="id_ID" w:bidi="id_ID"/>
        </w:rPr>
      </w:r>
      <w:r>
        <w:rPr>
          <w:lang w:val="id_ID" w:bidi="id_ID"/>
        </w:rPr>
        <w:t>Penting untuk diingat bahwa bukit Tengkorak adalah sebuah bukit di luar Yerusalem di sisi jalan yang sering dilalui dan terlihat dari tembok Yerusalem.</w:t>
      </w:r>
    </w:p>
    <w:p>
      <w:pPr/>
      <w:r>
        <w:rPr>
          <w:lang w:val="id_ID" w:bidi="id_ID"/>
        </w:rPr>
      </w:r>
      <w:r>
        <w:rPr>
          <w:lang w:val="id_ID" w:bidi="id_ID"/>
        </w:rPr>
        <w:t>Penting untuk diingat bahwa dalam konteks ini ketika Yesus mengatakan bahwa "mereka tidak tahu apa yang mereka lakukan," itu berarti bahwa mereka tidak menyadari atau memahami bahwa mereka menyalibkan Anak Allah dan bahwa itu adalah dosa besar.</w:t>
      </w:r>
    </w:p>
    <w:p>
      <w:pPr/>
      <w:r>
        <w:rPr>
          <w:lang w:val="id_ID" w:bidi="id_ID"/>
        </w:rPr>
      </w:r>
      <w:r>
        <w:rPr>
          <w:lang w:val="id_ID" w:bidi="id_ID"/>
        </w:rPr>
        <w:t>Penting untuk diingat bahwa anggur masam, atau cuka anggur, adalah minuman biasa yang umumnya diminum para prajurit. Menawarkan anggur kepada Yesus adalah cara lain untuk mengejek-Nya.</w:t>
      </w:r>
    </w:p>
    <w:p>
      <w:pPr/>
      <w:r>
        <w:rPr>
          <w:lang w:val="id_ID" w:bidi="id_ID"/>
        </w:rPr>
      </w:r>
      <w:r>
        <w:rPr>
          <w:lang w:val="id_ID" w:bidi="id_ID"/>
        </w:rPr>
        <w:t>Penting untuk diingat bahwa Yesus menggunakan ungkapan "Sungguh Aku berkata kepadamu" untuk menekankan bahwa apa yang akan dikatakan Yesus adalah penting. Ia kemudian mengatakan bahwa penjahat itu akan bersama-Nya di firdaus.</w:t>
      </w:r>
    </w:p>
    <w:p>
      <w:pPr/>
      <w:r>
        <w:rPr>
          <w:lang w:val="id_ID" w:bidi="id_ID"/>
        </w:rPr>
      </w:r>
      <w:r>
        <w:rPr>
          <w:lang w:val="id_ID" w:bidi="id_ID"/>
        </w:rPr>
        <w:t>Penting untuk diingat bahwa penjahat yang menegur penjahat satunya tadi mengakui bahwa Yesus adalah Juruselamat yang dijanjikan karena ia berbicara tentang kerajaan Yesus meskipun Yesus akan mati.</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Dalam sesi ini, kelompok akan memeragakan kisah tersebut.</w:t>
      </w:r>
    </w:p>
    <w:p>
      <w:pPr/>
      <w:r>
        <w:rPr>
          <w:lang w:val="id_ID" w:bidi="id_ID"/>
        </w:rPr>
      </w:r>
      <w:r>
        <w:rPr>
          <w:lang w:val="id_ID" w:bidi="id_ID"/>
        </w:rPr>
        <w:t>Kisah ini memiliki empat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Para prajurit Romawi</w:t>
      </w:r>
    </w:p>
    <w:p>
      <w:pPr>
        <w:pStyle w:val="ListBullet"/>
        <w:spacing w:line="240" w:lineRule="auto"/>
        <w:ind w:left="720"/>
      </w:pPr>
      <w:r>
        <w:rPr>
          <w:lang w:val="id_ID" w:bidi="id_ID"/>
        </w:rPr>
      </w:r>
      <w:r>
        <w:rPr>
          <w:lang w:val="id_ID" w:bidi="id_ID"/>
        </w:rPr>
        <w:t>Kerumunan orang banyak</w:t>
      </w:r>
    </w:p>
    <w:p>
      <w:pPr>
        <w:pStyle w:val="ListBullet"/>
        <w:spacing w:line="240" w:lineRule="auto"/>
        <w:ind w:left="720"/>
      </w:pPr>
      <w:r>
        <w:rPr>
          <w:lang w:val="id_ID" w:bidi="id_ID"/>
        </w:rPr>
      </w:r>
      <w:r>
        <w:rPr>
          <w:lang w:val="id_ID" w:bidi="id_ID"/>
        </w:rPr>
        <w:t>Simon</w:t>
      </w:r>
    </w:p>
    <w:p>
      <w:pPr>
        <w:pStyle w:val="ListBullet"/>
        <w:spacing w:line="240" w:lineRule="auto"/>
        <w:ind w:left="720"/>
      </w:pPr>
      <w:r>
        <w:rPr>
          <w:lang w:val="id_ID" w:bidi="id_ID"/>
        </w:rPr>
      </w:r>
      <w:r>
        <w:rPr>
          <w:lang w:val="id_ID" w:bidi="id_ID"/>
        </w:rPr>
        <w:t>Perempuan yang menangis</w:t>
      </w:r>
    </w:p>
    <w:p>
      <w:pPr>
        <w:pStyle w:val="ListBullet"/>
        <w:spacing w:line="240" w:lineRule="auto"/>
        <w:ind w:left="720"/>
      </w:pPr>
      <w:r>
        <w:rPr>
          <w:lang w:val="id_ID" w:bidi="id_ID"/>
        </w:rPr>
      </w:r>
      <w:r>
        <w:rPr>
          <w:lang w:val="id_ID" w:bidi="id_ID"/>
        </w:rPr>
        <w:t>Perempuan di masa depan</w:t>
      </w:r>
    </w:p>
    <w:p>
      <w:pPr>
        <w:pStyle w:val="ListBullet"/>
        <w:spacing w:line="240" w:lineRule="auto"/>
        <w:ind w:left="720"/>
      </w:pPr>
      <w:r>
        <w:rPr>
          <w:lang w:val="id_ID" w:bidi="id_ID"/>
        </w:rPr>
      </w:r>
      <w:r>
        <w:rPr>
          <w:lang w:val="id_ID" w:bidi="id_ID"/>
        </w:rPr>
        <w:t>Orang-orang yang ingin mati di masa depan</w:t>
      </w:r>
    </w:p>
    <w:p>
      <w:pPr>
        <w:pStyle w:val="ListBullet"/>
        <w:spacing w:line="240" w:lineRule="auto"/>
        <w:ind w:left="720"/>
      </w:pPr>
      <w:r>
        <w:rPr>
          <w:lang w:val="id_ID" w:bidi="id_ID"/>
        </w:rPr>
      </w:r>
      <w:r>
        <w:rPr>
          <w:lang w:val="id_ID" w:bidi="id_ID"/>
        </w:rPr>
        <w:t>Dua penjahat</w:t>
      </w:r>
    </w:p>
    <w:p>
      <w:pPr>
        <w:pStyle w:val="ListBullet"/>
        <w:spacing w:line="240" w:lineRule="auto"/>
        <w:ind w:left="720"/>
      </w:pPr>
      <w:r>
        <w:rPr>
          <w:lang w:val="id_ID" w:bidi="id_ID"/>
        </w:rPr>
      </w:r>
      <w:r>
        <w:rPr>
          <w:lang w:val="id_ID" w:bidi="id_ID"/>
        </w:rPr>
        <w:t>Para pemimpin</w:t>
      </w:r>
    </w:p>
    <w:p>
      <w:pPr/>
      <w:r>
        <w:rPr>
          <w:lang w:val="id_ID" w:bidi="id_ID"/>
        </w:rPr>
      </w:r>
      <w:r>
        <w:rPr>
          <w:lang w:val="id_ID" w:bidi="id_ID"/>
        </w:rPr>
        <w:t>Minta tim untuk memerankan kisah ini dua kali. Mereka harus memerankannya dalam bahasa yang mereka terjemahkan. Pertama, minta mereka memerankan kisah itu tanpa berhenti. Pada saat tim memerankan kisah itu untuk kedua kali, hentikan mereka pada titik yang berbeda dalam kisah tersebut.</w:t>
      </w:r>
    </w:p>
    <w:p>
      <w:pPr/>
      <w:r>
        <w:rPr>
          <w:lang w:val="id_ID" w:bidi="id_ID"/>
        </w:rPr>
      </w:r>
      <w:r>
        <w:rPr>
          <w:lang w:val="id_ID" w:bidi="id_ID"/>
        </w:rPr>
        <w:t>Ketika tim memerankan kisah itu untuk pertama kali, perhatikan dialog, alur, plot, dan kronologi kisah tersebut. Perhatikan bagian penting atau sulit dari kisah maupun bagian yang akan diperankan dan jangan dilewati. Bantu kelompok untuk mengingat bagian dari kisah tersebut.</w:t>
      </w:r>
    </w:p>
    <w:p>
      <w:pPr/>
      <w:r>
        <w:rPr>
          <w:lang w:val="id_ID" w:bidi="id_ID"/>
        </w:rPr>
      </w:r>
      <w:r>
        <w:rPr>
          <w:lang w:val="id_ID" w:bidi="id_ID"/>
        </w:rPr>
        <w:t>Pastikan bahwa kelompok memerankan para prajurit Romawi yang memimpin dua penjahat dan Yesus ke tempat eksekusi pada saat yang sama.</w:t>
      </w:r>
    </w:p>
    <w:p>
      <w:pPr/>
      <w:r>
        <w:rPr>
          <w:lang w:val="id_ID" w:bidi="id_ID"/>
        </w:rPr>
      </w:r>
      <w:r>
        <w:rPr>
          <w:lang w:val="id_ID" w:bidi="id_ID"/>
        </w:rPr>
        <w:t>Pastikan bahwa kelompok memerankan Simon dari Kirene yang datang ke Yerusalem pada saat yang sama ketika para prajurit memimpin Yesus ke tempat eksekusi.</w:t>
      </w:r>
    </w:p>
    <w:p>
      <w:pPr/>
      <w:r>
        <w:rPr>
          <w:lang w:val="id_ID" w:bidi="id_ID"/>
        </w:rPr>
      </w:r>
      <w:r>
        <w:rPr>
          <w:lang w:val="id_ID" w:bidi="id_ID"/>
        </w:rPr>
        <w:t>Pastikan bahwa kelompok memerankan Yesus berpaling untuk berbicara kepada para perempuan yang berkabung dan meratapi.</w:t>
      </w:r>
    </w:p>
    <w:p>
      <w:pPr/>
      <w:r>
        <w:rPr>
          <w:lang w:val="id_ID" w:bidi="id_ID"/>
        </w:rPr>
      </w:r>
      <w:r>
        <w:rPr>
          <w:lang w:val="id_ID" w:bidi="id_ID"/>
        </w:rPr>
        <w:t>Pastikan bahwa kelompok memerankan nubuat Yesus tentang kehancuran Yerusalem. Beberapa wanita mengatakan, "Berbahagialah perempuan yang tidak dapat memiliki anak." Orang-orang lain memohon kepada gunung dan bukit untuk menimpa dan membunuh mereka.</w:t>
      </w:r>
    </w:p>
    <w:p>
      <w:pPr/>
      <w:r>
        <w:rPr>
          <w:lang w:val="id_ID" w:bidi="id_ID"/>
        </w:rPr>
      </w:r>
      <w:r>
        <w:rPr>
          <w:lang w:val="id_ID" w:bidi="id_ID"/>
        </w:rPr>
        <w:t>Pastikan bahwa kelompok memerankan para algojo yang mengambil pakaian Yesus sebelum Yesus dipakukan di salib untuk mati.</w:t>
      </w:r>
    </w:p>
    <w:p>
      <w:pPr/>
      <w:r>
        <w:rPr>
          <w:lang w:val="id_ID" w:bidi="id_ID"/>
        </w:rPr>
      </w:r>
      <w:r>
        <w:rPr>
          <w:lang w:val="id_ID" w:bidi="id_ID"/>
        </w:rPr>
        <w:t>Pastikan bahwa kelompok memerankan para penguasa Yahudi yang mengejek Yesus, para prajurit Romawi yang mengejek Yesus, dan salah satu penjahat yang mengejek Yesus.</w:t>
      </w:r>
    </w:p>
    <w:p>
      <w:pPr/>
      <w:r>
        <w:rPr>
          <w:lang w:val="id_ID" w:bidi="id_ID"/>
        </w:rPr>
      </w:r>
      <w:r>
        <w:rPr>
          <w:lang w:val="id_ID" w:bidi="id_ID"/>
        </w:rPr>
        <w:t>Pastikan bahwa kelompok memerankan para prajurit yang memberikan anggur masam kepada Yesus bukan karena kebaikan tetapi sebagai cara untuk mengejek-Nya.</w:t>
      </w:r>
    </w:p>
    <w:p>
      <w:pPr/>
      <w:r>
        <w:rPr>
          <w:lang w:val="id_ID" w:bidi="id_ID"/>
        </w:rPr>
      </w:r>
      <w:r>
        <w:rPr>
          <w:lang w:val="id_ID" w:bidi="id_ID"/>
        </w:rPr>
        <w:t>Saat kelompok memerankan kisah ini untuk kedua kalinya, hentikan mereka pada titik-titik tertentu.</w:t>
      </w:r>
    </w:p>
    <w:p>
      <w:pPr/>
      <w:r>
        <w:rPr>
          <w:lang w:val="id_ID" w:bidi="id_ID"/>
        </w:rPr>
      </w:r>
      <w:r>
        <w:rPr>
          <w:lang w:val="id_ID" w:bidi="id_ID"/>
        </w:rPr>
        <w:t>Perankan para prajurit Romawi yang memimpin dua penjahat dan Yesus untuk dieksekusi. Simon melakukan perjalanan ke Yerusalem pada saat yang sama ketika para prajurit Romawi memaksa Yesus untuk membawa salib keluar dari kota. Para prajurit menangkap Simon dan memaksanya untuk membawa salib Yesus ke tempat eksekusi.</w:t>
      </w:r>
    </w:p>
    <w:p>
      <w:pPr/>
      <w:r>
        <w:rPr>
          <w:lang w:val="id_ID" w:bidi="id_ID"/>
        </w:rPr>
      </w:r>
      <w:r>
        <w:rPr>
          <w:lang w:val="id_ID" w:bidi="id_ID"/>
        </w:rPr>
        <w:t xml:space="preserve">Hentikan peragaan: Tanyakan kepada pemeran Simon, ”Bagaimana perasaan Anda?” Anda mungkin mendengar jawaban seperti, "Terkejut." Pria ini dipukuli dengan kejam. Apa yang ia lakukan hingga pantas diperlakukan begini?" "Takut. Aku tidak ingin kena masalah apa pun dengan orang-orang Romawi," dan "Kasihan. Aku akan membantu Yesus dengan cara apa pun yang aku bisa." Lanjutkan peragaan. </w:t>
      </w:r>
    </w:p>
    <w:p>
      <w:pPr/>
      <w:r>
        <w:rPr>
          <w:lang w:val="id_ID" w:bidi="id_ID"/>
        </w:rPr>
      </w:r>
      <w:r>
        <w:rPr>
          <w:lang w:val="id_ID" w:bidi="id_ID"/>
        </w:rPr>
        <w:t>Perankan orang banyak yang mengikuti Yesus, termasuk para pemimpin Yahudi. Beberapa dari mereka penasaran sementara yang lain menangis dan meratap untuk Yesus. Yesus berpaling kepada para perempuan yang menangis dan mengatakan kepada mereka bahwa mereka tidak seharusnya menangis untuk-Nya tetapi untuk kehancuran Yerusalem yang akan datang. Yesus mengatakan bahwa lebih baik tidak memiliki anak pada saat itu. Ia mengatakan bahwa orang-orang akan berharap mati dengan cepat akibat tanah longsor daripada terus menderita.</w:t>
      </w:r>
    </w:p>
    <w:p>
      <w:pPr/>
      <w:r>
        <w:rPr>
          <w:lang w:val="id_ID" w:bidi="id_ID"/>
        </w:rPr>
      </w:r>
      <w:r>
        <w:rPr>
          <w:lang w:val="id_ID" w:bidi="id_ID"/>
        </w:rPr>
        <w:t xml:space="preserve">Hentikan peragaan: Tanyakan kepada aktor yang memerankan para perempuan itu, ”Bagaimana perasaan Anda?” Anda mungkin mendengar jawaban seperti, "Bingung. Bagaimana mungkin ada sesuatu yang lebih buruk daripada Yesus mati?" "Terkejut. Tidak mungkin Yerusalem akan dihancurkan," dan "Heran. Bahkan sekarang Yesus berbicara dengan otoritas tentang apa yang akan terjadi." Tanyakan kepada aktor yang memerankan Yesus, "Bagaimana perasaan Anda?" Anda mungkin mendengar jawaban seperti, "Kelelahan." Seandainya saja orang-orang saya mau menerima-ku," "Hancur hati." Sedih membayangkan penderitaan mereka di masa depan," dan "Teguh hati. Tugas hampir selesai. Aku akan membuat jalan bagi orang-orang untuk kembali kepada Bapa-Ku." Lanjutkan peragaan. </w:t>
      </w:r>
    </w:p>
    <w:p>
      <w:pPr/>
      <w:r>
        <w:rPr>
          <w:lang w:val="id_ID" w:bidi="id_ID"/>
        </w:rPr>
      </w:r>
      <w:r>
        <w:rPr>
          <w:lang w:val="id_ID" w:bidi="id_ID"/>
        </w:rPr>
        <w:t>Peragakan semua orang yang tiba di Tengkorak. Para prajurit Romawi menanggalkan pakaian Yesus dan memaku-Nya di salib. Yesus berdoa agar Allah mengampuni musuh-musuh-Nya. Mereka menggantung Yesus di salib dan para penjahat lainnya juga disalibkan di kedua sisi-Nya. Kerumunan menyaksikan dan para pemimpin mengejek Yesus.</w:t>
      </w:r>
    </w:p>
    <w:p>
      <w:pPr/>
      <w:r>
        <w:rPr>
          <w:lang w:val="id_ID" w:bidi="id_ID"/>
        </w:rPr>
      </w:r>
      <w:r>
        <w:rPr>
          <w:lang w:val="id_ID" w:bidi="id_ID"/>
        </w:rPr>
        <w:t xml:space="preserve">Hentikan adegannya: Tanyakan kepada aktor yang memerankan para pemimpin Yahudi, "Bagaimana perasaan Anda?” Anda mungkin mendengar jawaban seperti, "Merasa menang." Kita tidak perlu khawatir lagi Yesus akan menipu rakyat," "Mencemooh." Lihat Dia, Ia tidak dapat menyelamatkan diri-Nya sendiri. Sekarang semua orang melihat bahwa ia bukan Juruselamat yang dijanjikan," dan "Yesus mendapatkan hukuman yang pantas." Lanjutkan peragaan. </w:t>
      </w:r>
    </w:p>
    <w:p>
      <w:pPr/>
      <w:r>
        <w:rPr>
          <w:lang w:val="id_ID" w:bidi="id_ID"/>
        </w:rPr>
      </w:r>
      <w:r>
        <w:rPr>
          <w:lang w:val="id_ID" w:bidi="id_ID"/>
        </w:rPr>
        <w:t>Peragakan para prajurit yang membuang undi untuk pakaian Yesus dan menggantung tanda di atas kepala Yesus. Mereka memberinya anggur masam dan menyuruh Dia menyelamatkan dirinya sendiri. Salah satu penjahat mengejek Yesus dan mengatakan kepada-Nya untuk membuktikan bahwa Ia adalah Juruselamat yang dijanjikan dengan menyelamatkan dirinya sendiri dan para penjahat.</w:t>
      </w:r>
    </w:p>
    <w:p>
      <w:pPr/>
      <w:r>
        <w:rPr>
          <w:lang w:val="id_ID" w:bidi="id_ID"/>
        </w:rPr>
      </w:r>
      <w:r>
        <w:rPr>
          <w:lang w:val="id_ID" w:bidi="id_ID"/>
        </w:rPr>
        <w:t xml:space="preserve">Hentikan adegannya: Tanyakan kepada aktor yang memerankan Yesus, ”Bagaimana perasaan Anda?” Anda mungkin mendengar jawaban seperti, "Lelah. Aku hanya harus menanggung penghinaan dan ketidakpercayaan ini sebentar lagi," "Hancur hati. Andai kamu tahu berapa banyak orang yang Aku selamatkan dengan tetap di salib ini," dan "Merasa sendirian. Tidak ada yang benar-benar memahami-Ku." Lanjutkan peragaan. </w:t>
      </w:r>
    </w:p>
    <w:p>
      <w:pPr/>
      <w:r>
        <w:rPr>
          <w:lang w:val="id_ID" w:bidi="id_ID"/>
        </w:rPr>
      </w:r>
      <w:r>
        <w:rPr>
          <w:lang w:val="id_ID" w:bidi="id_ID"/>
        </w:rPr>
        <w:t>Peragakan penjahat lainnya yang menegur orang itu. Ia mengatakan bahwa orang itu seharusnya takut kepada Allah karena ia akan mati. Penjahat itu meminta Yesus untuk mengingat dia dalam kerajaan-Nya. Yesus mengatakan bahwa orang itu akan berada di firdaus bersama Yesus hari itu.</w:t>
      </w:r>
    </w:p>
    <w:p>
      <w:pPr/>
      <w:r>
        <w:rPr>
          <w:lang w:val="id_ID" w:bidi="id_ID"/>
        </w:rPr>
      </w:r>
      <w:r>
        <w:rPr>
          <w:lang w:val="id_ID" w:bidi="id_ID"/>
        </w:rPr>
        <w:t>Hentikan adegannya: Tanyakan kepada aktor yang memerankan penjahat yang percaya Yesus, "Bagaimana perasaan Anda?” Anda mungkin mendengar hal-hal seperti, "Merasa rendah diri. Aku adalah penjahat. Aku tidak layak berada di firdaus bersama Yesus," "Penuh harap. Aku akan melihat Yesus dan berterima kasih kepada-Nya setelah aku mati," dan "Kesakitan." Aku siap mati sekarang."</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Pilatus memerintahkan para prajuritnya membawa Yesus untuk dieksekusi. Sementara para prajurit menggiring Yesus keluar dari kota, mereka memaksa seseorang bernama Simon untuk membawa balok salib Yesus. </w:t>
      </w:r>
      <w:r>
        <w:rPr>
          <w:b/>
          <w:lang w:val="id_ID" w:bidi="id_ID"/>
        </w:rPr>
        <w:t>Salib</w:t>
      </w:r>
      <w:r>
        <w:rPr>
          <w:lang w:val="id_ID" w:bidi="id_ID"/>
        </w:rPr>
        <w:t xml:space="preserve"> merujuk kepada balok salib atau salah satu dari dua potong kayu di mana Yesus yang akan dipakukan. Simon harus membawa balok salib Yesus karena Yesus sangat lemah karena dipukuli. Pastikan untuk menerjemahkan salib dengan cara yang sama seperti yang telah Anda lakukan sebelumnya. </w:t>
      </w:r>
      <w:hyperlink r:id="rId303">
        <w:r>
          <w:rPr>
            <w:lang w:val="id_ID" w:bidi="id_ID"/>
          </w:rPr>
          <w:rPr>
            <w:color w:val="0000EE"/>
            <w:u w:val="single"/>
          </w:rPr>
          <w:t>Salib</w:t>
        </w:r>
      </w:hyperlink>
      <w:r>
        <w:rPr>
          <w:lang w:val="id_ID" w:bidi="id_ID"/>
        </w:rPr>
        <w:t xml:space="preserve"> terdapat di Daftar Kata Utama. </w:t>
      </w:r>
    </w:p>
    <w:p>
      <w:pPr/>
      <w:r>
        <w:rPr>
          <w:lang w:val="id_ID" w:bidi="id_ID"/>
        </w:rPr>
      </w:r>
      <w:r>
        <w:rPr>
          <w:lang w:val="id_ID" w:bidi="id_ID"/>
        </w:rPr>
        <w:t xml:space="preserve">Ketika para perempuan menangis untuk Yesus, Ia berpaling kepada mereka dan menyebut mereka "para putri Yerusalem." Ini berarti para perempuan yang tinggal di </w:t>
      </w:r>
      <w:r>
        <w:rPr>
          <w:b/>
          <w:lang w:val="id_ID" w:bidi="id_ID"/>
        </w:rPr>
        <w:t>Yerusalem</w:t>
      </w:r>
      <w:r>
        <w:rPr>
          <w:lang w:val="id_ID" w:bidi="id_ID"/>
        </w:rPr>
        <w:t xml:space="preserve">, atau ibu kota agama orang-orang Yahudi. Karena Bait Suci terletak di Yerusalem, kota itu penuh dengan ribuan orang Yahudi yang merayakan Paskah. </w:t>
      </w:r>
      <w:hyperlink r:id="rId21">
        <w:r>
          <w:rPr>
            <w:lang w:val="id_ID" w:bidi="id_ID"/>
          </w:rPr>
          <w:rPr>
            <w:color w:val="0000EE"/>
            <w:u w:val="single"/>
          </w:rPr>
          <w:t>Yerusalem</w:t>
        </w:r>
      </w:hyperlink>
      <w:r>
        <w:rPr>
          <w:lang w:val="id_ID" w:bidi="id_ID"/>
        </w:rPr>
        <w:t xml:space="preserve"> terdapat di Daftar Kata Utama. </w:t>
      </w:r>
    </w:p>
    <w:p>
      <w:pPr/>
      <w:r>
        <w:rPr>
          <w:lang w:val="id_ID" w:bidi="id_ID"/>
        </w:rPr>
      </w:r>
      <w:r>
        <w:rPr>
          <w:lang w:val="id_ID" w:bidi="id_ID"/>
        </w:rPr>
        <w:t>Yesus mengatakan bahwa selama masa kehancuran Yerusalem orang-orang akan menyebut perempuan mandul "</w:t>
      </w:r>
      <w:r>
        <w:rPr>
          <w:b/>
          <w:lang w:val="id_ID" w:bidi="id_ID"/>
        </w:rPr>
        <w:t>diberkati</w:t>
      </w:r>
      <w:r>
        <w:rPr>
          <w:lang w:val="id_ID" w:bidi="id_ID"/>
        </w:rPr>
        <w:t xml:space="preserve">," atau bahwa mereka mendapat perkenanan. Pastikan untuk menerjemahkan diberkati dengan cara yang sama seperti yang telah Anda lakukan sebelumnya. </w:t>
      </w:r>
      <w:hyperlink r:id="rId204">
        <w:r>
          <w:rPr>
            <w:lang w:val="id_ID" w:bidi="id_ID"/>
          </w:rPr>
          <w:rPr>
            <w:color w:val="0000EE"/>
            <w:u w:val="single"/>
          </w:rPr>
          <w:t>Istilah diberkati</w:t>
        </w:r>
      </w:hyperlink>
      <w:r>
        <w:rPr>
          <w:lang w:val="id_ID" w:bidi="id_ID"/>
        </w:rPr>
        <w:t xml:space="preserve"> terdapat di Daftar Kata Utama. </w:t>
      </w:r>
    </w:p>
    <w:p>
      <w:pPr/>
      <w:r>
        <w:rPr>
          <w:lang w:val="id_ID" w:bidi="id_ID"/>
        </w:rPr>
      </w:r>
      <w:r>
        <w:rPr>
          <w:lang w:val="id_ID" w:bidi="id_ID"/>
        </w:rPr>
        <w:t xml:space="preserve">Lukas menyebutkan dua penjahat lainnya yang akan </w:t>
      </w:r>
      <w:r>
        <w:rPr>
          <w:b/>
          <w:lang w:val="id_ID" w:bidi="id_ID"/>
        </w:rPr>
        <w:t>disalibkan</w:t>
      </w:r>
      <w:r>
        <w:rPr>
          <w:lang w:val="id_ID" w:bidi="id_ID"/>
        </w:rPr>
        <w:t xml:space="preserve">, atau dieksekusi oleh orang-orang Romawi dengan cara yang terburuk. Biasanya para prajurit mencambuk korban, lalu memakukan tangan dan kaki mereka ke dua potong kayu dalam bentuk sebuah salib. Korban akan tergantung di salib dalam kesakitan selama berjam-jam sampai mereka mati. Pastikan untuk menerjemahkan disalibkan dengan cara yang sama seperti yang telah Anda lakukan di bagian sebelumnya. </w:t>
      </w:r>
      <w:hyperlink r:id="rId642">
        <w:r>
          <w:rPr>
            <w:lang w:val="id_ID" w:bidi="id_ID"/>
          </w:rPr>
          <w:rPr>
            <w:color w:val="0000EE"/>
            <w:u w:val="single"/>
          </w:rPr>
          <w:t>Penyaliban</w:t>
        </w:r>
      </w:hyperlink>
      <w:r>
        <w:rPr>
          <w:lang w:val="id_ID" w:bidi="id_ID"/>
        </w:rPr>
        <w:t xml:space="preserve"> terdapat di Daftar Kata Utama. </w:t>
      </w:r>
    </w:p>
    <w:p>
      <w:pPr/>
      <w:r>
        <w:rPr>
          <w:lang w:val="id_ID" w:bidi="id_ID"/>
        </w:rPr>
      </w:r>
      <w:r>
        <w:rPr>
          <w:lang w:val="id_ID" w:bidi="id_ID"/>
        </w:rPr>
        <w:t xml:space="preserve">Setelah para prajurit memakukan Yesus di salib, Ia berdoa kepada Tuhan dan meminta Bapa-Nya untuk mengampuni orang-orang itu karena mereka tidak tahu apa yang mereka lakukan. </w:t>
      </w:r>
      <w:r>
        <w:rPr>
          <w:b/>
          <w:lang w:val="id_ID" w:bidi="id_ID"/>
        </w:rPr>
        <w:t>Mengampuni</w:t>
      </w:r>
      <w:r>
        <w:rPr>
          <w:lang w:val="id_ID" w:bidi="id_ID"/>
        </w:rPr>
        <w:t xml:space="preserve"> berarti bahwa Tuhan tidak akan menghukum orang-orang selayaknya mereka harus dihukum karena membunuh Yesus. Pastikan untuk menerjemahkan pengampunan dengan cara yang sama seperti yang telah Anda lakukan sebelumnya. </w:t>
      </w:r>
      <w:hyperlink r:id="rId67">
        <w:r>
          <w:rPr>
            <w:lang w:val="id_ID" w:bidi="id_ID"/>
          </w:rPr>
          <w:rPr>
            <w:color w:val="0000EE"/>
            <w:u w:val="single"/>
          </w:rPr>
          <w:t>Mengampuni</w:t>
        </w:r>
      </w:hyperlink>
      <w:r>
        <w:rPr>
          <w:lang w:val="id_ID" w:bidi="id_ID"/>
        </w:rPr>
        <w:t xml:space="preserve"> terdapat di Daftar Kata Utama. </w:t>
      </w:r>
    </w:p>
    <w:p>
      <w:pPr/>
      <w:r>
        <w:rPr>
          <w:lang w:val="id_ID" w:bidi="id_ID"/>
        </w:rPr>
      </w:r>
      <w:r>
        <w:rPr>
          <w:lang w:val="id_ID" w:bidi="id_ID"/>
        </w:rPr>
        <w:t xml:space="preserve">Sementara Yesus tergantung di salib, para prajurit membuang undi untuk memutuskan siapa yang akan mendapatkan potongan pakaian Yesus. </w:t>
      </w:r>
      <w:r>
        <w:rPr>
          <w:b/>
          <w:lang w:val="id_ID" w:bidi="id_ID"/>
        </w:rPr>
        <w:t>Membuang undi</w:t>
      </w:r>
      <w:r>
        <w:rPr>
          <w:lang w:val="id_ID" w:bidi="id_ID"/>
        </w:rPr>
        <w:t xml:space="preserve"> merujuk kepada melemparkan benda-benda kecil seperti batu atau tongkat dan melihat bagian mana yang mendarat untuk memutuskan siapa yang dipilih. Mengundi adalah satu cara untuk memutuskan sesuatu yang sulit dengan cara acak.</w:t>
      </w:r>
    </w:p>
    <w:p>
      <w:pPr/>
      <w:r>
        <w:rPr>
          <w:lang w:val="id_ID" w:bidi="id_ID"/>
        </w:rPr>
      </w:r>
      <w:r>
        <w:rPr>
          <w:lang w:val="id_ID" w:bidi="id_ID"/>
        </w:rPr>
        <w:t xml:space="preserve">Para </w:t>
      </w:r>
      <w:r>
        <w:rPr>
          <w:b/>
          <w:lang w:val="id_ID" w:bidi="id_ID"/>
        </w:rPr>
        <w:t>pemimpin</w:t>
      </w:r>
      <w:r>
        <w:rPr>
          <w:lang w:val="id_ID" w:bidi="id_ID"/>
        </w:rPr>
        <w:t xml:space="preserve"> di tengah orang banyak mengejek atau menghina Yesus. Para penguasa merujuk kepada para penguasa Yahudi, yang termasuk para pemimpin agama dan para tua-tua Yahudi. Mereka mengatakan, "Ia </w:t>
      </w:r>
      <w:r>
        <w:rPr>
          <w:b/>
          <w:lang w:val="id_ID" w:bidi="id_ID"/>
        </w:rPr>
        <w:t>menyelamatkan</w:t>
      </w:r>
      <w:r>
        <w:rPr>
          <w:lang w:val="id_ID" w:bidi="id_ID"/>
        </w:rPr>
        <w:t xml:space="preserve"> orang lain, biarkan ia menyelamatkan dirinya sendiri jika ia adalah </w:t>
      </w:r>
      <w:r>
        <w:rPr>
          <w:b/>
          <w:lang w:val="id_ID" w:bidi="id_ID"/>
        </w:rPr>
        <w:t>Mesias</w:t>
      </w:r>
      <w:r>
        <w:rPr>
          <w:lang w:val="id_ID" w:bidi="id_ID"/>
        </w:rPr>
        <w:t xml:space="preserve"> dari Allah, Yang Terpilih." Mereka mungkin memaksudkan bahwa Yesus menyelamatkan orang lain dengan menyembuhkan mereka. Mesias dan Juruselamat yang Terpilih adalah orang yang dijanjkan Allah untuk diutus sebagai raja dan juruselamat. Meskipun Yesus adalah Juruselamat yang dijanjikan, para penguasa Yahudi dan para prajurit Romawi tidak percaya kepada-Nya, sehingga mereka mengejek-Nya. Pastikan untuk menerjemahkan Mesias dengan cara yang sama seperti yang telah Anda lakukan sebelumnya. Kedua istilah, </w:t>
      </w:r>
      <w:hyperlink r:id="rId47">
        <w:r>
          <w:rPr>
            <w:lang w:val="id_ID" w:bidi="id_ID"/>
          </w:rPr>
          <w:rPr>
            <w:color w:val="0000EE"/>
            <w:u w:val="single"/>
          </w:rPr>
          <w:t>Mesias</w:t>
        </w:r>
      </w:hyperlink>
      <w:r>
        <w:rPr>
          <w:lang w:val="id_ID" w:bidi="id_ID"/>
        </w:rPr>
        <w:t xml:space="preserve"> dan </w:t>
      </w:r>
      <w:hyperlink r:id="rId50">
        <w:r>
          <w:rPr>
            <w:lang w:val="id_ID" w:bidi="id_ID"/>
          </w:rPr>
          <w:rPr>
            <w:color w:val="0000EE"/>
            <w:u w:val="single"/>
          </w:rPr>
          <w:t>diselamatkan</w:t>
        </w:r>
      </w:hyperlink>
      <w:r>
        <w:rPr>
          <w:lang w:val="id_ID" w:bidi="id_ID"/>
        </w:rPr>
        <w:t>, terdapat di Daftar Kata Utama.</w:t>
      </w:r>
    </w:p>
    <w:p>
      <w:pPr/>
      <w:r>
        <w:rPr>
          <w:lang w:val="id_ID" w:bidi="id_ID"/>
        </w:rPr>
      </w:r>
      <w:r>
        <w:rPr>
          <w:lang w:val="id_ID" w:bidi="id_ID"/>
        </w:rPr>
        <w:t xml:space="preserve">Orang-orang Romawi menempatkan tanda di atas Yesus yang bertuliskan "Raja orang-orang </w:t>
      </w:r>
      <w:r>
        <w:rPr>
          <w:b/>
          <w:lang w:val="id_ID" w:bidi="id_ID"/>
        </w:rPr>
        <w:t>Yahudi</w:t>
      </w:r>
      <w:r>
        <w:rPr>
          <w:lang w:val="id_ID" w:bidi="id_ID"/>
        </w:rPr>
        <w:t xml:space="preserve">." Orang-orang Yahudi merujuk kepada umat Allah khusus yang Ia janjikan untuk menerima tanah Israel. Mereka adalah keturunan </w:t>
      </w:r>
      <w:hyperlink r:id="rId102">
        <w:r>
          <w:rPr>
            <w:lang w:val="id_ID" w:bidi="id_ID"/>
          </w:rPr>
          <w:rPr>
            <w:color w:val="0000EE"/>
            <w:u w:val="single"/>
          </w:rPr>
          <w:t>Abraham</w:t>
        </w:r>
      </w:hyperlink>
      <w:r>
        <w:rPr>
          <w:lang w:val="id_ID" w:bidi="id_ID"/>
        </w:rPr>
        <w:t xml:space="preserve">. Pastikan untuk menerjemahkan Yahudi dengan cara yang sama seperti yang telah Anda lakukan sebelumnya. </w:t>
      </w:r>
      <w:hyperlink r:id="rId634">
        <w:r>
          <w:rPr>
            <w:lang w:val="id_ID" w:bidi="id_ID"/>
          </w:rPr>
          <w:rPr>
            <w:color w:val="0000EE"/>
            <w:u w:val="single"/>
          </w:rPr>
          <w:t>Yahudi</w:t>
        </w:r>
      </w:hyperlink>
      <w:r>
        <w:rPr>
          <w:lang w:val="id_ID" w:bidi="id_ID"/>
        </w:rPr>
        <w:t xml:space="preserve"> terdapat di Daftar Kata Utama. </w:t>
      </w:r>
    </w:p>
    <w:p>
      <w:pPr/>
      <w:r>
        <w:rPr>
          <w:lang w:val="id_ID" w:bidi="id_ID"/>
        </w:rPr>
      </w:r>
      <w:r>
        <w:rPr>
          <w:lang w:val="id_ID" w:bidi="id_ID"/>
        </w:rPr>
        <w:t xml:space="preserve">Salah satu penjahat juga menghina Yesus dengan cara yang sama. Dengan menghina Yesus, penjahat itu </w:t>
      </w:r>
      <w:r>
        <w:rPr>
          <w:b/>
          <w:lang w:val="id_ID" w:bidi="id_ID"/>
        </w:rPr>
        <w:t>menghujat</w:t>
      </w:r>
      <w:r>
        <w:rPr>
          <w:lang w:val="id_ID" w:bidi="id_ID"/>
        </w:rPr>
        <w:t xml:space="preserve">, atau tidak menghormati, Allah. Pastikan untuk menerjemahkan menghujat dengan cara yang sama seperti yang telah Anda lakukan sebelumnya. </w:t>
      </w:r>
      <w:hyperlink r:id="rId163">
        <w:r>
          <w:rPr>
            <w:lang w:val="id_ID" w:bidi="id_ID"/>
          </w:rPr>
          <w:rPr>
            <w:color w:val="0000EE"/>
            <w:u w:val="single"/>
          </w:rPr>
          <w:t>Penghujatan</w:t>
        </w:r>
      </w:hyperlink>
      <w:r>
        <w:rPr>
          <w:lang w:val="id_ID" w:bidi="id_ID"/>
        </w:rPr>
        <w:t xml:space="preserve"> terdapat di Daftar Kata Utama. </w:t>
      </w:r>
    </w:p>
    <w:p>
      <w:pPr/>
      <w:r>
        <w:rPr>
          <w:lang w:val="id_ID" w:bidi="id_ID"/>
        </w:rPr>
      </w:r>
      <w:r>
        <w:rPr>
          <w:lang w:val="id_ID" w:bidi="id_ID"/>
        </w:rPr>
        <w:t xml:space="preserve">Penjahat lainnya menegur orang itu dan bertanya apakah ia tidak takut kepada Allah. </w:t>
      </w:r>
      <w:r>
        <w:rPr>
          <w:b/>
          <w:lang w:val="id_ID" w:bidi="id_ID"/>
        </w:rPr>
        <w:t>Takut kepada Allah</w:t>
      </w:r>
      <w:r>
        <w:rPr>
          <w:lang w:val="id_ID" w:bidi="id_ID"/>
        </w:rPr>
        <w:t xml:space="preserve"> merujuk kepada memiliki rasa segan, hormat, dan respek kepada Allah. Dalam hal ini, orang itu harus takut kepada Allah karena takut dihukum. Pastikan untuk menerjemahkan takut akan Allah dengan cara yang sama seperti yang telah Anda lakukan sebelumnya. </w:t>
      </w:r>
      <w:hyperlink r:id="rId52">
        <w:r>
          <w:rPr>
            <w:lang w:val="id_ID" w:bidi="id_ID"/>
          </w:rPr>
          <w:rPr>
            <w:color w:val="0000EE"/>
            <w:u w:val="single"/>
          </w:rPr>
          <w:t>Takut akan Allah</w:t>
        </w:r>
      </w:hyperlink>
      <w:r>
        <w:rPr>
          <w:lang w:val="id_ID" w:bidi="id_ID"/>
        </w:rPr>
        <w:t xml:space="preserve"> terdapat di Daftar Kata Utama.</w:t>
      </w:r>
    </w:p>
    <w:p>
      <w:pPr/>
      <w:r>
        <w:rPr>
          <w:lang w:val="id_ID" w:bidi="id_ID"/>
        </w:rPr>
      </w:r>
      <w:r>
        <w:rPr>
          <w:lang w:val="id_ID" w:bidi="id_ID"/>
        </w:rPr>
        <w:t xml:space="preserve">Penjahat itu meminta Yesus untuk mengingatnya ketika Yesus datang dalam kerajaan-Nya. Di sini, </w:t>
      </w:r>
      <w:r>
        <w:rPr>
          <w:b/>
          <w:lang w:val="id_ID" w:bidi="id_ID"/>
        </w:rPr>
        <w:t>kerajaan</w:t>
      </w:r>
      <w:r>
        <w:rPr>
          <w:lang w:val="id_ID" w:bidi="id_ID"/>
        </w:rPr>
        <w:t xml:space="preserve"> merujuk kepada Yesus yang memerintah atas umat-Nya sebagai raja. Allah memilih Yesus dan mengutus-Nya sebagai raja dan juruselamat. Pastikan untuk menerjemahkan kerajaan dengan cara yang sama seperti yang telah Anda lakukan sebelumnya. </w:t>
      </w:r>
      <w:hyperlink r:id="rId251">
        <w:r>
          <w:rPr>
            <w:lang w:val="id_ID" w:bidi="id_ID"/>
          </w:rPr>
          <w:rPr>
            <w:color w:val="0000EE"/>
            <w:u w:val="single"/>
          </w:rPr>
          <w:t>Kerajaan</w:t>
        </w:r>
      </w:hyperlink>
      <w:r>
        <w:rPr>
          <w:lang w:val="id_ID" w:bidi="id_ID"/>
        </w:rPr>
        <w:t xml:space="preserve"> terdapat di Daftar Kata Utama. </w:t>
      </w:r>
    </w:p>
    <w:p>
      <w:pPr/>
      <w:r>
        <w:rPr>
          <w:lang w:val="id_ID" w:bidi="id_ID"/>
        </w:rPr>
      </w:r>
      <w:r>
        <w:rPr>
          <w:lang w:val="id_ID" w:bidi="id_ID"/>
        </w:rPr>
        <w:t xml:space="preserve">Yesus mengatakan bahwa orang itu akan bersamanya di firdaus hari itu juga. </w:t>
      </w:r>
      <w:r>
        <w:rPr>
          <w:b/>
          <w:lang w:val="id_ID" w:bidi="id_ID"/>
        </w:rPr>
        <w:t>Firdaus</w:t>
      </w:r>
      <w:r>
        <w:rPr>
          <w:lang w:val="id_ID" w:bidi="id_ID"/>
        </w:rPr>
        <w:t xml:space="preserve"> merujuk kepada tempat di mana orang-orang benar, atau orang-orang yang memiliki hubungan yang baik dengan Allah, pergi setelah mereka mati. Ini sangat mirip dengan kata surga, atau tempat di mana Allah tinggal. </w:t>
      </w:r>
      <w:hyperlink r:id="rId649">
        <w:r>
          <w:rPr>
            <w:lang w:val="id_ID" w:bidi="id_ID"/>
          </w:rPr>
          <w:rPr>
            <w:color w:val="0000EE"/>
            <w:u w:val="single"/>
          </w:rPr>
          <w:t>Firdaus</w:t>
        </w:r>
      </w:hyperlink>
      <w:r>
        <w:rPr>
          <w:lang w:val="id_ID" w:bidi="id_ID"/>
        </w:rPr>
        <w:t xml:space="preserve"> terdapat di Daftar Kata Utama. </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itu, secara berkelompok, dalam bahasa sendiri.</w:t>
      </w:r>
    </w:p>
    <w:p>
      <w:pPr/>
      <w:r>
        <w:rPr>
          <w:lang w:val="id_ID" w:bidi="id_ID"/>
        </w:rPr>
      </w:r>
      <w:r>
        <w:rPr>
          <w:lang w:val="id_ID" w:bidi="id_ID"/>
        </w:rPr>
        <w:t>Pertama, seluruh kelompok harus berlatih menceritakan perikop itu dalam bahasa sendiri. Ingatlah untuk menyertakan hal-hal yang sudah ditentukan dalam tahap-tahap sebelumnya, seperti kronologi, kata, frasa, emosi, atau apa pun yang sudah dibahas.</w:t>
      </w:r>
    </w:p>
    <w:p>
      <w:pPr/>
      <w:r>
        <w:rPr>
          <w:lang w:val="id_ID" w:bidi="id_ID"/>
        </w:rPr>
      </w:r>
      <w:r>
        <w:rPr>
          <w:lang w:val="id_ID" w:bidi="id_ID"/>
        </w:rPr>
        <w:t xml:space="preserve">Satu anggota harus mengucapkan beberapa kalimat dari perikop itu dan berhenti sebentar. Anggota kelompok lain harus mengucapkan kalimat selanjutnya dari perikop itu tersebut dan berhenti sejenak. Lakukan ini sampai kelompok telah menceritakan kembali seluruh teks. Anggota-anggota kelompok dapat saling memperbaiki dalam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teks tersebut tanpa interupsi setidaknya satu kali. Seorang anggota kelompok dapat menggunakan benda apa saja, gerakan, atau papan cerita untuk membantu mereka mengingat teks tersebut.</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siapa dari teks tersebut yang Anda paling 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Akhirnya, kelompok dapat menyusun versi akhir dari perikop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Lukas 23:26–43</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650">
        <w:r>
          <w:rPr>
            <w:lang w:val="id_ID" w:bidi="id_ID"/>
          </w:rPr>
          <w:rPr>
            <w:color w:val="0000EE"/>
            <w:u w:val="single"/>
          </w:rPr>
          <w:t>Dengar dan Renungkan</w:t>
        </w:r>
      </w:hyperlink>
      <w:r>
        <w:rPr>
          <w:lang w:val="id_ID" w:bidi="id_ID"/>
        </w:rPr>
        <w:t xml:space="preserve"> (452 KB)</w:t>
      </w:r>
      <w:r>
        <w:rPr>
          <w:lang w:val="id_ID" w:bidi="id_ID"/>
        </w:rPr>
      </w:r>
    </w:p>
    <w:p>
      <w:pPr>
        <w:pStyle w:val="ListBullet"/>
        <w:spacing w:line="240" w:lineRule="auto"/>
        <w:ind w:left="720"/>
      </w:pPr>
      <w:r>
        <w:rPr>
          <w:lang w:val="id_ID" w:bidi="id_ID"/>
        </w:rPr>
      </w:r>
      <w:hyperlink r:id="rId651">
        <w:r>
          <w:rPr>
            <w:lang w:val="id_ID" w:bidi="id_ID"/>
          </w:rPr>
          <w:rPr>
            <w:color w:val="0000EE"/>
            <w:u w:val="single"/>
          </w:rPr>
          <w:t>Menyiapkan Panggung</w:t>
        </w:r>
      </w:hyperlink>
      <w:r>
        <w:rPr>
          <w:lang w:val="id_ID" w:bidi="id_ID"/>
        </w:rPr>
        <w:t xml:space="preserve"> (6.0 MB)</w:t>
      </w:r>
      <w:r>
        <w:rPr>
          <w:lang w:val="id_ID" w:bidi="id_ID"/>
        </w:rPr>
      </w:r>
    </w:p>
    <w:p>
      <w:pPr>
        <w:pStyle w:val="ListBullet"/>
        <w:spacing w:line="240" w:lineRule="auto"/>
        <w:ind w:left="720"/>
      </w:pPr>
      <w:r>
        <w:rPr>
          <w:lang w:val="id_ID" w:bidi="id_ID"/>
        </w:rPr>
      </w:r>
      <w:hyperlink r:id="rId652">
        <w:r>
          <w:rPr>
            <w:lang w:val="id_ID" w:bidi="id_ID"/>
          </w:rPr>
          <w:rPr>
            <w:color w:val="0000EE"/>
            <w:u w:val="single"/>
          </w:rPr>
          <w:t>Menjelaskan Adegan</w:t>
        </w:r>
      </w:hyperlink>
      <w:r>
        <w:rPr>
          <w:lang w:val="id_ID" w:bidi="id_ID"/>
        </w:rPr>
        <w:t xml:space="preserve"> (2.9 MB)</w:t>
      </w:r>
      <w:r>
        <w:rPr>
          <w:lang w:val="id_ID" w:bidi="id_ID"/>
        </w:rPr>
      </w:r>
    </w:p>
    <w:p>
      <w:pPr>
        <w:pStyle w:val="ListBullet"/>
        <w:spacing w:line="240" w:lineRule="auto"/>
        <w:ind w:left="720"/>
      </w:pPr>
      <w:r>
        <w:rPr>
          <w:lang w:val="id_ID" w:bidi="id_ID"/>
        </w:rPr>
      </w:r>
      <w:hyperlink r:id="rId653">
        <w:r>
          <w:rPr>
            <w:lang w:val="id_ID" w:bidi="id_ID"/>
          </w:rPr>
          <w:rPr>
            <w:color w:val="0000EE"/>
            <w:u w:val="single"/>
          </w:rPr>
          <w:t>Memperagakan Bacaan</w:t>
        </w:r>
      </w:hyperlink>
      <w:r>
        <w:rPr>
          <w:lang w:val="id_ID" w:bidi="id_ID"/>
        </w:rPr>
        <w:t xml:space="preserve"> (4.1 MB)</w:t>
      </w:r>
      <w:r>
        <w:rPr>
          <w:lang w:val="id_ID" w:bidi="id_ID"/>
        </w:rPr>
      </w:r>
    </w:p>
    <w:p>
      <w:pPr>
        <w:pStyle w:val="ListBullet"/>
        <w:spacing w:line="240" w:lineRule="auto"/>
        <w:ind w:left="720"/>
      </w:pPr>
      <w:r>
        <w:rPr>
          <w:lang w:val="id_ID" w:bidi="id_ID"/>
        </w:rPr>
      </w:r>
      <w:hyperlink r:id="rId654">
        <w:r>
          <w:rPr>
            <w:lang w:val="id_ID" w:bidi="id_ID"/>
          </w:rPr>
          <w:rPr>
            <w:color w:val="0000EE"/>
            <w:u w:val="single"/>
          </w:rPr>
          <w:t>Melengkapi yang Kurang</w:t>
        </w:r>
      </w:hyperlink>
      <w:r>
        <w:rPr>
          <w:lang w:val="id_ID" w:bidi="id_ID"/>
        </w:rPr>
        <w:t xml:space="preserve"> (3.3 MB)</w:t>
      </w:r>
      <w:r>
        <w:rPr>
          <w:lang w:val="id_ID" w:bidi="id_ID"/>
        </w:rPr>
      </w:r>
    </w:p>
    <w:p>
      <w:pPr>
        <w:pStyle w:val="ListBullet"/>
        <w:spacing w:line="240" w:lineRule="auto"/>
        <w:ind w:left="720"/>
      </w:pPr>
      <w:r>
        <w:rPr>
          <w:lang w:val="id_ID" w:bidi="id_ID"/>
        </w:rPr>
      </w:r>
      <w:hyperlink r:id="rId655">
        <w:r>
          <w:rPr>
            <w:lang w:val="id_ID" w:bidi="id_ID"/>
          </w:rPr>
          <w:rPr>
            <w:color w:val="0000EE"/>
            <w:u w:val="single"/>
          </w:rPr>
          <w:t>Menyampaikan Firman Tuhan</w:t>
        </w:r>
      </w:hyperlink>
      <w:r>
        <w:rPr>
          <w:lang w:val="id_ID" w:bidi="id_ID"/>
        </w:rPr>
        <w:t xml:space="preserve"> (1.1 MB)</w:t>
      </w:r>
      <w:r>
        <w:rPr>
          <w:lang w:val="id_ID" w:bidi="id_ID"/>
        </w:rPr>
      </w:r>
      <w:r>
        <w:rPr>
          <w:lang w:val="id_ID" w:bidi="id_ID"/>
        </w:rPr>
      </w:r>
      <w:r>
        <w:rPr>
          <w:lang w:val="id_ID" w:bidi="id_ID"/>
        </w:rPr>
      </w:r>
    </w:p>
    <w:p>
      <w:pPr/>
      <w:r>
        <w:rPr>
          <w:lang w:val="id_ID" w:bidi="id_ID"/>
        </w:rPr>
      </w:r>
    </w:p>
    <w:p>
      <w:pPr>
        <w:pStyle w:val="Heading2"/>
      </w:pPr>
      <w:r>
        <w:rPr>
          <w:lang w:val="id_ID" w:bidi="id_ID"/>
        </w:rPr>
        <w:t>Lukas 23:44–49</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Dengarkan Lukas 23:44–49 dan renungkan di dalam hati Anda. Dengarkan teks sebanyak tiga kali (dalam tiga terjemahan yang berbeda, jika memungkinkan). Kemudian secara berkelompok diskusikan pertanyaan-pertanyaan berikut ini:</w:t>
      </w:r>
    </w:p>
    <w:p>
      <w:pPr>
        <w:pStyle w:val="ListBullet"/>
        <w:spacing w:line="240" w:lineRule="auto"/>
        <w:ind w:left="720"/>
      </w:pPr>
      <w:r>
        <w:rPr>
          <w:lang w:val="id_ID" w:bidi="id_ID"/>
        </w:rPr>
      </w:r>
      <w:r>
        <w:rPr>
          <w:lang w:val="id_ID" w:bidi="id_ID"/>
        </w:rPr>
        <w:t xml:space="preserve">Apa yang Anda suka dalam kisah ini? </w:t>
      </w:r>
    </w:p>
    <w:p>
      <w:pPr>
        <w:pStyle w:val="ListBullet"/>
        <w:spacing w:line="240" w:lineRule="auto"/>
        <w:ind w:left="720"/>
      </w:pPr>
      <w:r>
        <w:rPr>
          <w:lang w:val="id_ID" w:bidi="id_ID"/>
        </w:rPr>
      </w:r>
      <w:r>
        <w:rPr>
          <w:lang w:val="id_ID" w:bidi="id_ID"/>
        </w:rPr>
        <w:t xml:space="preserve">Apa yang Anda tidak suka atau tidak mengerti? </w:t>
      </w:r>
    </w:p>
    <w:p>
      <w:pPr>
        <w:pStyle w:val="ListBullet"/>
        <w:spacing w:line="240" w:lineRule="auto"/>
        <w:ind w:left="720"/>
      </w:pPr>
      <w:r>
        <w:rPr>
          <w:lang w:val="id_ID" w:bidi="id_ID"/>
        </w:rPr>
      </w:r>
      <w:r>
        <w:rPr>
          <w:lang w:val="id_ID" w:bidi="id_ID"/>
        </w:rPr>
        <w:t>Apa yang diceritakan kisah ini tentang Yesus?</w:t>
      </w:r>
    </w:p>
    <w:p>
      <w:pPr>
        <w:pStyle w:val="ListBullet"/>
        <w:spacing w:line="240" w:lineRule="auto"/>
        <w:ind w:left="720"/>
      </w:pPr>
      <w:r>
        <w:rPr>
          <w:lang w:val="id_ID" w:bidi="id_ID"/>
        </w:rPr>
      </w:r>
      <w:r>
        <w:rPr>
          <w:lang w:val="id_ID" w:bidi="id_ID"/>
        </w:rPr>
        <w:t>Apa yang diceritakan kisah ini tentang manusia?</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Sebelumnya, para prajurit Romawi menggiring Yesus dan dua penjahat ke sebuah bukit di luar Yerusalem dan menyalibkan, atau mengeksekusi mereka. Kerumunan menyaksikan Yesus sekarat ketika dipakukan di salib. Banyak orang mengejek-Nya karena Dia mengaku sebagai Juruselamat yang dijanjikan. Tetapi seorang penjahat percaya kepada Yesus, dan Yesus mengatakan bahwa ia akan berada di firdaus bersama Yesus hari itu juga. Sekarang, Yesus mati di atas salib.</w:t>
      </w:r>
    </w:p>
    <w:p>
      <w:pPr/>
      <w:r>
        <w:rPr>
          <w:lang w:val="id_ID" w:bidi="id_ID"/>
        </w:rPr>
      </w:r>
      <w:r>
        <w:rPr>
          <w:lang w:val="id_ID" w:bidi="id_ID"/>
        </w:rPr>
        <w:t>Berhenti dan tunjukkan kepada kelompok Anda sebuah gambar salib.</w:t>
      </w:r>
    </w:p>
    <w:p>
      <w:pPr/>
      <w:r>
        <w:rPr>
          <w:lang w:val="id_ID" w:bidi="id_ID"/>
        </w:rPr>
      </w:r>
      <w:r>
        <w:rPr>
          <w:lang w:val="id_ID" w:bidi="id_ID"/>
        </w:rPr>
        <w:t>Dua penjahat dan Yesus tergantung pada masing-masing dari tiga kayu salib dan perlahan-lahan sekarat. Dengan mengatakan "sekarang," Lukas mengatakan kepada kita bahwa beberapa waktu telah berlalu sejak Yesus menjawab penjahat yang percaya kepada-Nya. Dalam konteks ini, jam pertama adalah matahari terbit. Jadi sekitar jam keenam, atau tengah hari ketika matahari tinggi di langit, kegelapan turun meliputi seluruh negeri selama tiga jam. Jam kesembilan merujuk pada tengah-tengah antara siang dan matahari terbenam.</w:t>
      </w:r>
    </w:p>
    <w:p>
      <w:pPr/>
      <w:r>
        <w:rPr>
          <w:lang w:val="id_ID" w:bidi="id_ID"/>
        </w:rPr>
      </w:r>
      <w:r>
        <w:rPr>
          <w:lang w:val="id_ID" w:bidi="id_ID"/>
        </w:rPr>
        <w:t>Berhenti dan diskusikan dengan kelompok Anda: Bagaimana orang-orang dalam budaya Anda menyebut berbagai bagian waktu dalam sehari?</w:t>
      </w:r>
    </w:p>
    <w:p>
      <w:pPr/>
      <w:r>
        <w:rPr>
          <w:lang w:val="id_ID" w:bidi="id_ID"/>
        </w:rPr>
      </w:r>
      <w:r>
        <w:rPr>
          <w:lang w:val="id_ID" w:bidi="id_ID"/>
        </w:rPr>
        <w:t>Kita tidak tahu apakah kegelapan hanya menutupi negeri di mana Yesus sekarat, atau negara-negara lain juga. Hari menjadi gelap karena matahari tidak bersinar. Allah mungkin telah menyebabkan sesuatu yang menghalangi terang matahari sehingga tidak dapat bersinar pada bagian bumi. Karena Paskah, yaitu perayaan agama Yahudi, berlangsung pada bulan purnama, gerhana tidak mungkin terjadi. Bulan tidak mungkin berada di antara matahari dan bumi seperti apa yang terjadi selama gerhana.</w:t>
      </w:r>
    </w:p>
    <w:p>
      <w:pPr/>
      <w:r>
        <w:rPr>
          <w:lang w:val="id_ID" w:bidi="id_ID"/>
        </w:rPr>
      </w:r>
      <w:r>
        <w:rPr>
          <w:lang w:val="id_ID" w:bidi="id_ID"/>
        </w:rPr>
        <w:t>Sementara hari gelap, tirai Bait Suci sobek menjadi dua, atau terbelah dari atas ke bawah. Semua orang percaya Allah yang menyebabkan ini terjadi, tetapi itu tidak secara langsung dinyatakan. Ini terjadi di dalam kota Yerusalem, sehingga orang-orang yang menyaksikan Yesus mati di luar kota tidak akan dapat melihatnya terjadi pada saat itu. Bait Suci merujuk kepada rumah Allah. Meskipun Bait Suci memiliki 13 tirai di dalamnya, yang robek kemungkinan besar merujuk kepada tirai yang memisahkan ruang yang sangat kudus, ruang Maha Kudus, dari bagian Bait Suci lainnya. Tirai tebal itu tingginya sekitar 25 meter, atau 82 kaki. Ruang Maha Kudus adalah ruangan di mana hanya imam kepala yang dapat masuk setahun sekali untuk mempersembahkan korban bagi dosa-dosa umat. Itu juga tempat di mana kehadiran Allah tinggal di antara orang-orang Yahudi.</w:t>
      </w:r>
    </w:p>
    <w:p>
      <w:pPr/>
      <w:r>
        <w:rPr>
          <w:lang w:val="id_ID" w:bidi="id_ID"/>
        </w:rPr>
      </w:r>
      <w:r>
        <w:rPr>
          <w:lang w:val="id_ID" w:bidi="id_ID"/>
        </w:rPr>
        <w:t>Berhenti dan tunjukkan kepada kelompok Anda sebuah denah Bait Suci dan di mana tirai itu berada. Tunjukkan gambar tentang bagaimana kenampakan tirai itu.</w:t>
      </w:r>
    </w:p>
    <w:p>
      <w:pPr/>
      <w:r>
        <w:rPr>
          <w:lang w:val="id_ID" w:bidi="id_ID"/>
        </w:rPr>
      </w:r>
      <w:r>
        <w:rPr>
          <w:lang w:val="id_ID" w:bidi="id_ID"/>
        </w:rPr>
        <w:t>Ada banyak penafsiran tentang apa makna Allah merobek tirai Bait Suci karena sulit ditafsirkan dan para pakar tidak sependapat. Beberapa pakar percaya itu melambangkan kehancuran Yerusalem yang akan datang. Yang lain percaya itu melambangkan terbukanya keselamatan kepada semua orang. Allah menolak dari Bait Suci untuk menggenapi tujuan-Nya melalui cara lain—kematian Anak-Nya yang tunggal.</w:t>
      </w:r>
    </w:p>
    <w:p>
      <w:pPr/>
      <w:r>
        <w:rPr>
          <w:lang w:val="id_ID" w:bidi="id_ID"/>
        </w:rPr>
      </w:r>
      <w:r>
        <w:rPr>
          <w:lang w:val="id_ID" w:bidi="id_ID"/>
        </w:rPr>
        <w:t>Setelah ini, Yesus berdoa dengan nyaring kepada Allah. Yesus menyebut Allah "Bapa" dan menyerahkan roh-Nya kepada Allah. "Ke dalam tangan Allah" berarti ke dalam perawatan dan perlindungan Allah. Yesus menggunakan kata-kata sebuah mazmur yang menggambarkan Juruselamat yang dijanjikan yang menderita menempatkan dirinya dalam pemeliharaan Allah. Roh merujuk kepada Yesus sendiri tetapi tidak kepada tubuh fisik-Nya. Yesus akan meninggalkan tubuh-Nya dan pergi kepada Allah. Kemudian Yesus mengembuskan napas terakhir-Nya, atau mati.</w:t>
      </w:r>
    </w:p>
    <w:p>
      <w:pPr/>
      <w:r>
        <w:rPr>
          <w:lang w:val="id_ID" w:bidi="id_ID"/>
        </w:rPr>
      </w:r>
      <w:r>
        <w:rPr>
          <w:lang w:val="id_ID" w:bidi="id_ID"/>
        </w:rPr>
        <w:t>Berhenti dan diskusikan dengan kelompok Anda: Apa saja cara-cara yang sopan untuk berbicara tentang seseorang yang telah meninggal dalam budaya Anda?</w:t>
      </w:r>
    </w:p>
    <w:p>
      <w:pPr/>
      <w:r>
        <w:rPr>
          <w:lang w:val="id_ID" w:bidi="id_ID"/>
        </w:rPr>
      </w:r>
      <w:r>
        <w:rPr>
          <w:lang w:val="id_ID" w:bidi="id_ID"/>
        </w:rPr>
        <w:t>Ada seorang perwira Romawi, atau seorang pejabat yang adalah pemimpin 100 prajurit. Ia bertanggung jawab atas eksekusi itu. Ketika prajurit itu melihat kegelapan dan Yesus mati dengan percaya kepada Allah, ia mulai menaikan pujian bagi Allah. Dengan mengatakan "Sungguh," prajurit itu mengatakan bahwa ia yakin bahwa Yesus adalah orang yang benar, atau seorang yang tidak bersalah, dan tidak berbuat kesalahan apa pun.</w:t>
      </w:r>
    </w:p>
    <w:p>
      <w:pPr/>
      <w:r>
        <w:rPr>
          <w:lang w:val="id_ID" w:bidi="id_ID"/>
        </w:rPr>
      </w:r>
      <w:r>
        <w:rPr>
          <w:lang w:val="id_ID" w:bidi="id_ID"/>
        </w:rPr>
        <w:t>Ketika orang banyak melihat Yesus mati dengan mempercayai Allah, mereka berkabung dengan memukul dada mereka. Dalam budaya mereka, tindakan ini mengungkapkan kesedihan dan kesusahan. Orang-orang menyadari bahwa Yesus tidak bersalah dan bahwa Ia tidak layak menderita begitu keji. Mereka pergi dan pergi ke rumah mereka dengan hancur hati.</w:t>
      </w:r>
    </w:p>
    <w:p>
      <w:pPr/>
      <w:r>
        <w:rPr>
          <w:lang w:val="id_ID" w:bidi="id_ID"/>
        </w:rPr>
      </w:r>
      <w:r>
        <w:rPr>
          <w:lang w:val="id_ID" w:bidi="id_ID"/>
        </w:rPr>
        <w:t>Berhentilah dan diskusikan dengan kelompok Anda: Bagaimana orang-orang mengungkapkan kesedihan atau penderitaan mendalam dalam budaya Anda?</w:t>
      </w:r>
    </w:p>
    <w:p>
      <w:pPr/>
      <w:r>
        <w:rPr>
          <w:lang w:val="id_ID" w:bidi="id_ID"/>
        </w:rPr>
      </w:r>
      <w:r>
        <w:rPr>
          <w:lang w:val="id_ID" w:bidi="id_ID"/>
        </w:rPr>
        <w:t>Tetapi orang-orang yang merupakan teman pribadi Yesus, seperti para murid-Nya, tetap tinggal dan berdiri dari kejauhan. Di antara mereka termasuk para perempuan yang telah mengikuti Yesus dari Galilea, atau wilayah di mana Yesus memulai pelayanan-Nya, ke Yerusalem. Kemungkinan besar, para prajurit tidak akan membiarkan mereka mendekati mayat Yesus. Jadi mereka berdiri menyaksikan untuk melihat apa yang akan terjadi. Tiga kelompok orang yang menyaksikan Yesus mati bereaksi dengan cara yang berbeda terhadap kematian Yesus. Komandan Romawi itu memuji Allah, kerumunan Yahudi berkabung atas kesalahan yang telah mereka lakukan, dan para pengikut terdekat Yesus menunggu dan menyaksikan dari jauh.</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 xml:space="preserve">Dalam sesi ini, Anda akan membantu kelompok memeragakan kisah ini. Anda akan membantu kelompok menggambarkan adegan, latar, dan karakter dari kisah ini. </w:t>
      </w:r>
    </w:p>
    <w:p>
      <w:pPr/>
      <w:r>
        <w:rPr>
          <w:lang w:val="id_ID" w:bidi="id_ID"/>
        </w:rPr>
      </w:r>
      <w:r>
        <w:rPr>
          <w:lang w:val="id_ID" w:bidi="id_ID"/>
        </w:rPr>
        <w:t>Kisah ini memiliki dua adegan.</w:t>
      </w:r>
    </w:p>
    <w:p>
      <w:pPr/>
      <w:r>
        <w:rPr>
          <w:lang w:val="id_ID" w:bidi="id_ID"/>
        </w:rPr>
      </w:r>
      <w:r>
        <w:rPr>
          <w:b/>
          <w:lang w:val="id_ID" w:bidi="id_ID"/>
        </w:rPr>
        <w:t>Adegan pertama:</w:t>
      </w:r>
      <w:r>
        <w:rPr>
          <w:lang w:val="id_ID" w:bidi="id_ID"/>
        </w:rPr>
        <w:t xml:space="preserve"> Yesus dan dua penjahat sedang sekarat di atas salib mereka. Kerumunan dan para prajurit menyaksikan mereka. Pada siang hari, kegelapan menutupi tanah selama tiga jam dan Allah merobek tirai Bait Suci menjadi dua.</w:t>
      </w:r>
    </w:p>
    <w:p>
      <w:pPr/>
      <w:r>
        <w:rPr>
          <w:lang w:val="id_ID" w:bidi="id_ID"/>
        </w:rPr>
      </w:r>
      <w:r>
        <w:rPr>
          <w:b/>
          <w:lang w:val="id_ID" w:bidi="id_ID"/>
        </w:rPr>
        <w:t>Adegan kedua:</w:t>
      </w:r>
      <w:r>
        <w:rPr>
          <w:lang w:val="id_ID" w:bidi="id_ID"/>
        </w:rPr>
        <w:t xml:space="preserve"> Yesus berteriak kepada Allah kemudian Ia mati. Seorang perwira mengatakan bahwa Yesus adalah orang benar. Kerumunan pergi dengan sedih. Teman-teman Yesus tinggal dan menyaksikan dari kejauhan.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Kerumunan orang banyak</w:t>
      </w:r>
    </w:p>
    <w:p>
      <w:pPr>
        <w:pStyle w:val="ListBullet"/>
        <w:spacing w:line="240" w:lineRule="auto"/>
        <w:ind w:left="720"/>
      </w:pPr>
      <w:r>
        <w:rPr>
          <w:lang w:val="id_ID" w:bidi="id_ID"/>
        </w:rPr>
      </w:r>
      <w:r>
        <w:rPr>
          <w:lang w:val="id_ID" w:bidi="id_ID"/>
        </w:rPr>
        <w:t>Dua penjahat</w:t>
      </w:r>
    </w:p>
    <w:p>
      <w:pPr>
        <w:pStyle w:val="ListBullet"/>
        <w:spacing w:line="240" w:lineRule="auto"/>
        <w:ind w:left="720"/>
      </w:pPr>
      <w:r>
        <w:rPr>
          <w:lang w:val="id_ID" w:bidi="id_ID"/>
        </w:rPr>
      </w:r>
      <w:r>
        <w:rPr>
          <w:lang w:val="id_ID" w:bidi="id_ID"/>
        </w:rPr>
        <w:t>Orang-orang di Bait Suci</w:t>
      </w:r>
    </w:p>
    <w:p>
      <w:pPr>
        <w:pStyle w:val="ListBullet"/>
        <w:spacing w:line="240" w:lineRule="auto"/>
        <w:ind w:left="720"/>
      </w:pPr>
      <w:r>
        <w:rPr>
          <w:lang w:val="id_ID" w:bidi="id_ID"/>
        </w:rPr>
      </w:r>
      <w:r>
        <w:rPr>
          <w:lang w:val="id_ID" w:bidi="id_ID"/>
        </w:rPr>
        <w:t>Perwira</w:t>
      </w:r>
    </w:p>
    <w:p>
      <w:pPr>
        <w:pStyle w:val="ListBullet"/>
        <w:spacing w:line="240" w:lineRule="auto"/>
        <w:ind w:left="720"/>
      </w:pPr>
      <w:r>
        <w:rPr>
          <w:lang w:val="id_ID" w:bidi="id_ID"/>
        </w:rPr>
      </w:r>
      <w:r>
        <w:rPr>
          <w:lang w:val="id_ID" w:bidi="id_ID"/>
        </w:rPr>
        <w:t>Teman-teman Yesus (termasuk para perempuan)</w:t>
      </w:r>
    </w:p>
    <w:p>
      <w:pPr/>
      <w:r>
        <w:rPr>
          <w:lang w:val="id_ID" w:bidi="id_ID"/>
        </w:rPr>
      </w:r>
      <w:r>
        <w:rPr>
          <w:lang w:val="id_ID" w:bidi="id_ID"/>
        </w:rPr>
        <w:t xml:space="preserve">Dalam sesi ini, ambillah papan cerita kelompok, gambarlah, atau gunakan beberapa macam alat peraga (benda-benda yang dapat Anda pindahkan seperti batu, batang, mainan anak-anak) untuk memvisualisasikan kisah dan adegan di dalamnya. </w:t>
      </w:r>
    </w:p>
    <w:p>
      <w:pPr/>
      <w:r>
        <w:rPr>
          <w:lang w:val="id_ID" w:bidi="id_ID"/>
        </w:rPr>
      </w:r>
      <w:r>
        <w:rPr>
          <w:lang w:val="id_ID" w:bidi="id_ID"/>
        </w:rPr>
        <w:t>Penting untuk diingat bahwa Yesus dan dua penjahat sangat menderita ketika sedang sekarat di atas salib mereka. Eksekusi dilakukan secara publik karena para prajurit Romawi dan kerumunan menyaksikan mereka mati.</w:t>
      </w:r>
    </w:p>
    <w:p>
      <w:pPr/>
      <w:r>
        <w:rPr>
          <w:lang w:val="id_ID" w:bidi="id_ID"/>
        </w:rPr>
      </w:r>
      <w:r>
        <w:rPr>
          <w:lang w:val="id_ID" w:bidi="id_ID"/>
        </w:rPr>
        <w:t>Penting untuk diingat bahwa ada tiga kelompok saksi: para prajurit Romawi, kerumunan Yahudi, dan kelompok teman-teman terdekat Yesus yang berdiri dari kejauhan. Ketika Yesus mati, komandan Romawi memuji Allah, kerumunan orang banyak sedih, dan teman-teman Yesus menyaksikan dari jauh.</w:t>
      </w:r>
    </w:p>
    <w:p>
      <w:pPr/>
      <w:r>
        <w:rPr>
          <w:lang w:val="id_ID" w:bidi="id_ID"/>
        </w:rPr>
      </w:r>
      <w:r>
        <w:rPr>
          <w:lang w:val="id_ID" w:bidi="id_ID"/>
        </w:rPr>
        <w:t>Penting untuk diingat bahwa teman-teman terdekat Yesus, pria dan wanita, berdiri dari kejauhan. Ini kemungkinan besar termasuk para murid Yesus, atau para pengikut terdekat.</w:t>
      </w:r>
    </w:p>
    <w:p>
      <w:pPr/>
      <w:r>
        <w:rPr>
          <w:lang w:val="id_ID" w:bidi="id_ID"/>
        </w:rPr>
      </w:r>
      <w:r>
        <w:rPr>
          <w:lang w:val="id_ID" w:bidi="id_ID"/>
        </w:rPr>
        <w:t>Penting untuk diingat bahwa Allah yang menyebabkan matahari berhenti bersinar dan menyebabkan tirai Bait Suci robek menjadi dua. Kedua peristiwa ini terjadi pada saat yang sama.</w:t>
      </w:r>
    </w:p>
    <w:p>
      <w:pPr/>
      <w:r>
        <w:rPr>
          <w:lang w:val="id_ID" w:bidi="id_ID"/>
        </w:rPr>
      </w:r>
      <w:r>
        <w:rPr>
          <w:lang w:val="id_ID" w:bidi="id_ID"/>
        </w:rPr>
        <w:t>Penting untuk diingat bahwa ketika Yesus mengatakan "ke dalam tangan-Mu," ungkapan ini tidak merujuk kepada tangan jasmani tetapi menyiratkan "dalam pemeliharaan-Mu."</w:t>
      </w:r>
    </w:p>
    <w:p>
      <w:pPr/>
      <w:r>
        <w:rPr>
          <w:lang w:val="id_ID" w:bidi="id_ID"/>
        </w:rPr>
      </w:r>
      <w:r>
        <w:rPr>
          <w:lang w:val="id_ID" w:bidi="id_ID"/>
        </w:rPr>
        <w:t>Penting untuk diingat bahwa "Ia mengembuskan napas terakhir-Nya" adalah cara yang sopan untuk mengatakan bahwa Yesus mati.</w:t>
      </w:r>
    </w:p>
    <w:p>
      <w:pPr/>
      <w:r>
        <w:rPr>
          <w:lang w:val="id_ID" w:bidi="id_ID"/>
        </w:rPr>
      </w:r>
      <w:r>
        <w:rPr>
          <w:lang w:val="id_ID" w:bidi="id_ID"/>
        </w:rPr>
        <w:t>Penting untuk diingat bahwa ketika perwira itu mengatakan "pasti" atau "tentu" berarti bahwa ia tidak ragu akan ketidakbersalahan Yesus.</w:t>
      </w:r>
    </w:p>
    <w:p>
      <w:pPr/>
      <w:r>
        <w:rPr>
          <w:lang w:val="id_ID" w:bidi="id_ID"/>
        </w:rPr>
      </w:r>
      <w:r>
        <w:rPr>
          <w:lang w:val="id_ID" w:bidi="id_ID"/>
        </w:rPr>
        <w:t>Penting untuk diingat bahwa perwira Romawi itu bertanggung jawab atas eksekusi tersebut. Setelah melihat Yesus mati, ia memuji Allah dengan mengatakan bahwa Yesus benar atau tidak bersalah.</w:t>
      </w:r>
    </w:p>
    <w:p>
      <w:pPr/>
      <w:r>
        <w:rPr>
          <w:lang w:val="id_ID" w:bidi="id_ID"/>
        </w:rPr>
      </w:r>
      <w:r>
        <w:rPr>
          <w:lang w:val="id_ID" w:bidi="id_ID"/>
        </w:rPr>
        <w:t>Penting untuk diingat bahwa dengan memukul dada mereka, kerumunan menunjukkan kesedihan. Mereka menyadari bahwa Yesus tidak layak menderita begitu keji. Ini adalah beberapa orang yang sama yang sebelumnya berteriak meminta Pilatus untuk menyalibkan Yesus.</w:t>
      </w:r>
    </w:p>
    <w:p>
      <w:pPr/>
      <w:r>
        <w:rPr>
          <w:lang w:val="id_ID" w:bidi="id_ID"/>
        </w:rPr>
      </w:r>
      <w:r>
        <w:rPr>
          <w:lang w:val="id_ID" w:bidi="id_ID"/>
        </w:rPr>
        <w:t>Penting untuk diingat bahwa ketika kerumunan pergi, mereka kembali ke kota Yerusalem dari bukit di luar kota di mana para prajurit mengeksekusi Yesus.</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 xml:space="preserve">Dalam sesi ini, kelompok akan memeragakan kisah tersebut. </w:t>
      </w:r>
    </w:p>
    <w:p>
      <w:pPr/>
      <w:r>
        <w:rPr>
          <w:lang w:val="id_ID" w:bidi="id_ID"/>
        </w:rPr>
      </w:r>
      <w:r>
        <w:rPr>
          <w:lang w:val="id_ID" w:bidi="id_ID"/>
        </w:rPr>
        <w:t>Kisah ini memiliki dua adegan.</w:t>
      </w:r>
    </w:p>
    <w:p>
      <w:pPr/>
      <w:r>
        <w:rPr>
          <w:lang w:val="id_ID" w:bidi="id_ID"/>
        </w:rPr>
      </w:r>
      <w:r>
        <w:rPr>
          <w:lang w:val="id_ID" w:bidi="id_ID"/>
        </w:rPr>
        <w:t>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Kerumunan orang banyak</w:t>
      </w:r>
    </w:p>
    <w:p>
      <w:pPr>
        <w:pStyle w:val="ListBullet"/>
        <w:spacing w:line="240" w:lineRule="auto"/>
        <w:ind w:left="720"/>
      </w:pPr>
      <w:r>
        <w:rPr>
          <w:lang w:val="id_ID" w:bidi="id_ID"/>
        </w:rPr>
      </w:r>
      <w:r>
        <w:rPr>
          <w:lang w:val="id_ID" w:bidi="id_ID"/>
        </w:rPr>
        <w:t>Dua penjahat</w:t>
      </w:r>
    </w:p>
    <w:p>
      <w:pPr>
        <w:pStyle w:val="ListBullet"/>
        <w:spacing w:line="240" w:lineRule="auto"/>
        <w:ind w:left="720"/>
      </w:pPr>
      <w:r>
        <w:rPr>
          <w:lang w:val="id_ID" w:bidi="id_ID"/>
        </w:rPr>
      </w:r>
      <w:r>
        <w:rPr>
          <w:lang w:val="id_ID" w:bidi="id_ID"/>
        </w:rPr>
        <w:t>Orang-orang di Bait Suci</w:t>
      </w:r>
    </w:p>
    <w:p>
      <w:pPr>
        <w:pStyle w:val="ListBullet"/>
        <w:spacing w:line="240" w:lineRule="auto"/>
        <w:ind w:left="720"/>
      </w:pPr>
      <w:r>
        <w:rPr>
          <w:lang w:val="id_ID" w:bidi="id_ID"/>
        </w:rPr>
      </w:r>
      <w:r>
        <w:rPr>
          <w:lang w:val="id_ID" w:bidi="id_ID"/>
        </w:rPr>
        <w:t>Perwira</w:t>
      </w:r>
    </w:p>
    <w:p>
      <w:pPr>
        <w:pStyle w:val="ListBullet"/>
        <w:spacing w:line="240" w:lineRule="auto"/>
        <w:ind w:left="720"/>
      </w:pPr>
      <w:r>
        <w:rPr>
          <w:lang w:val="id_ID" w:bidi="id_ID"/>
        </w:rPr>
      </w:r>
      <w:r>
        <w:rPr>
          <w:lang w:val="id_ID" w:bidi="id_ID"/>
        </w:rPr>
        <w:t>Teman-teman Yesus (termasuk para perempuan)</w:t>
      </w:r>
    </w:p>
    <w:p>
      <w:pPr/>
      <w:r>
        <w:rPr>
          <w:lang w:val="id_ID" w:bidi="id_ID"/>
        </w:rPr>
      </w:r>
      <w:r>
        <w:rPr>
          <w:lang w:val="id_ID" w:bidi="id_ID"/>
        </w:rPr>
        <w:t>Mintalah kelompok untuk memerankan kisah ini dua kali. Mereka harus memerankannya dalam bahasa yang mereka terjemahkan. Pertama, minta mereka memerankan kisah itu tanpa berhenti. Pada saat kelompok memerankan kisah itu untuk kedua kali, hentikan mereka pada titik yang berbeda dalam kisah tersebut.</w:t>
      </w:r>
    </w:p>
    <w:p>
      <w:pPr/>
      <w:r>
        <w:rPr>
          <w:lang w:val="id_ID" w:bidi="id_ID"/>
        </w:rPr>
      </w:r>
      <w:r>
        <w:rPr>
          <w:lang w:val="id_ID" w:bidi="id_ID"/>
        </w:rPr>
        <w:t>Ketika kelompok memerankan kisah itu untuk pertama kali, perhatikan dialog, alur, plot, dan kronologi kisah tersebut. Perhatikan bagian penting atau sulit dari kisah maupun bagian yang akan diperankan dan jangan dilewati. Bantu kelompok untuk mengingat bagian-bagian kisah tersebut.</w:t>
      </w:r>
    </w:p>
    <w:p>
      <w:pPr/>
      <w:r>
        <w:rPr>
          <w:lang w:val="id_ID" w:bidi="id_ID"/>
        </w:rPr>
      </w:r>
      <w:r>
        <w:rPr>
          <w:lang w:val="id_ID" w:bidi="id_ID"/>
        </w:rPr>
        <w:t>Pastikan bahwa kelompok memerankan Yesus dan dua penjahat yang sekarat di atas salib mereka. Kerumunan dan para prajurit Romawi berdiri menonton, tetapi teman-teman terdekat Yesus berdiri dari kejauhan.</w:t>
      </w:r>
    </w:p>
    <w:p>
      <w:pPr/>
      <w:r>
        <w:rPr>
          <w:lang w:val="id_ID" w:bidi="id_ID"/>
        </w:rPr>
      </w:r>
      <w:r>
        <w:rPr>
          <w:lang w:val="id_ID" w:bidi="id_ID"/>
        </w:rPr>
        <w:t>Pastikan kelompok memerankan Allah yang menyebabkan matahari tidak bersinar dan orang-orang terkejut ketika kegelapan menutupi negeri selama bagian paling terang hari itu.</w:t>
      </w:r>
    </w:p>
    <w:p>
      <w:pPr/>
      <w:r>
        <w:rPr>
          <w:lang w:val="id_ID" w:bidi="id_ID"/>
        </w:rPr>
      </w:r>
      <w:r>
        <w:rPr>
          <w:lang w:val="id_ID" w:bidi="id_ID"/>
        </w:rPr>
        <w:t>Pastikan kelompok memerankan Allah yang menyebabkan tirai di Bait Suci robek menjadi dua di Bait Suci.</w:t>
      </w:r>
    </w:p>
    <w:p>
      <w:pPr/>
      <w:r>
        <w:rPr>
          <w:lang w:val="id_ID" w:bidi="id_ID"/>
        </w:rPr>
      </w:r>
      <w:r>
        <w:rPr>
          <w:lang w:val="id_ID" w:bidi="id_ID"/>
        </w:rPr>
        <w:t>Pastikan kelompok memerankan perwira itu yang memuji Allah dan kerumunan yang berkabung setelah Yesus mati.</w:t>
      </w:r>
    </w:p>
    <w:p>
      <w:pPr/>
      <w:r>
        <w:rPr>
          <w:lang w:val="id_ID" w:bidi="id_ID"/>
        </w:rPr>
      </w:r>
      <w:r>
        <w:rPr>
          <w:lang w:val="id_ID" w:bidi="id_ID"/>
        </w:rPr>
        <w:t>Saat kelompok memerankan kisah ini untuk kedua kalinya, hentikan mereka pada titik-titik tertentu.</w:t>
      </w:r>
    </w:p>
    <w:p>
      <w:pPr/>
      <w:r>
        <w:rPr>
          <w:lang w:val="id_ID" w:bidi="id_ID"/>
        </w:rPr>
      </w:r>
      <w:r>
        <w:rPr>
          <w:lang w:val="id_ID" w:bidi="id_ID"/>
        </w:rPr>
        <w:t>Perankan Yesus dan dua penjahat yang digantung pada salib mereka. Para prajurit Romawi, kerumunan, dan teman-teman Yesus menonton. Allah menyebabkan negeri itu gelap. Pada saat yang sama, perankan Allah yang menyebabkan tirai Bait Suci robek di dalam kota Yerusalem.</w:t>
      </w:r>
    </w:p>
    <w:p>
      <w:pPr/>
      <w:r>
        <w:rPr>
          <w:lang w:val="id_ID" w:bidi="id_ID"/>
        </w:rPr>
      </w:r>
      <w:r>
        <w:rPr>
          <w:lang w:val="id_ID" w:bidi="id_ID"/>
        </w:rPr>
        <w:t>Hentikan adegannya: Tanyakan kepada aktor yang memerankan kerumunan, ”Bagaimana perasaan Anda?” Anda mungkin mendengar hal-hal seperti, "Ketakutan." Apa yang terjadi? "Khawatir. Ini pertanda buruk, dan "Apa kami sudah berbuat salah?" Tanyakan kepada aktor yang memerankan orang di Bait Suci, "Bagaimana perasaan Anda?" Anda mungkin mendengar hal-hal seperti, "Takut." Tirai robek. Siapa yang melakukannya?" "Sangat ketakutan. Allah marah kepada kita" dan "Bingung." Apa yang terjadi," Lanjutkan kembali adegannya.</w:t>
      </w:r>
    </w:p>
    <w:p>
      <w:pPr/>
      <w:r>
        <w:rPr>
          <w:lang w:val="id_ID" w:bidi="id_ID"/>
        </w:rPr>
      </w:r>
      <w:r>
        <w:rPr>
          <w:lang w:val="id_ID" w:bidi="id_ID"/>
        </w:rPr>
        <w:t>Perankan Yesus yang berdoa sendirian kepada Allah.</w:t>
      </w:r>
    </w:p>
    <w:p>
      <w:pPr/>
      <w:r>
        <w:rPr>
          <w:lang w:val="id_ID" w:bidi="id_ID"/>
        </w:rPr>
      </w:r>
      <w:r>
        <w:rPr>
          <w:lang w:val="id_ID" w:bidi="id_ID"/>
        </w:rPr>
        <w:t xml:space="preserve">Hentikan adegannya: Tanyakan kepada aktor yang memerankan Yesus, ”Bagaimana perasaan Anda?” Anda mungkin mendengar jawaban seperti, "Menyakitkan." Tubuhku tidak dapat lagi menanggung rasa sakit yang menyiksa ini!" "Merasa lega. Akhir sudah dekat. Aku akan segera melihat Bapa-Ku," dan "Merasa menang." Kematian dan dosa akan dikalahkan. Lanjutkan adegannya. </w:t>
      </w:r>
    </w:p>
    <w:p>
      <w:pPr/>
      <w:r>
        <w:rPr>
          <w:lang w:val="id_ID" w:bidi="id_ID"/>
        </w:rPr>
      </w:r>
      <w:r>
        <w:rPr>
          <w:lang w:val="id_ID" w:bidi="id_ID"/>
        </w:rPr>
        <w:t>Peragakan kematian Yesus. Perwira itu memuji Allah dan kerumunan berkabung atas apa yang telah mereka lakukan kepada Yesus. Teman-teman Yesus berdiri dari kejauhan dan menonton.</w:t>
      </w:r>
    </w:p>
    <w:p>
      <w:pPr/>
      <w:r>
        <w:rPr>
          <w:lang w:val="id_ID" w:bidi="id_ID"/>
        </w:rPr>
      </w:r>
      <w:r>
        <w:rPr>
          <w:lang w:val="id_ID" w:bidi="id_ID"/>
        </w:rPr>
        <w:t>Hentikan adegannya: Tanyakan kepada aktor yang memerankan perwira, ”Bagaimana perasaan Anda?” Anda mungkin mendengar jawaban seperti, "Saya tidak mengerti bagaimana Ia dapat mati dengan damai," "Saya telah melihat Allah hari ini." Yesus tidak bersalah," dan "Penasaran." Saya ingin tahu lebih banyak tentang ajaran Yesus!"</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Yesus dan dua penjahat sedang sekarat di atas salib. Pada siang hari, kegelapan menutupi negeri dan tirai Bait Suci robek menjadi dua. </w:t>
      </w:r>
      <w:r>
        <w:rPr>
          <w:b/>
          <w:lang w:val="id_ID" w:bidi="id_ID"/>
        </w:rPr>
        <w:t>Bait Suci</w:t>
      </w:r>
      <w:r>
        <w:rPr>
          <w:lang w:val="id_ID" w:bidi="id_ID"/>
        </w:rPr>
        <w:t xml:space="preserve"> merujuk kepada bangunan utama rumah Allah di </w:t>
      </w:r>
      <w:hyperlink r:id="rId21">
        <w:r>
          <w:rPr>
            <w:lang w:val="id_ID" w:bidi="id_ID"/>
          </w:rPr>
          <w:rPr>
            <w:color w:val="0000EE"/>
            <w:u w:val="single"/>
          </w:rPr>
          <w:t>Yerusalem</w:t>
        </w:r>
      </w:hyperlink>
      <w:r>
        <w:rPr>
          <w:lang w:val="id_ID" w:bidi="id_ID"/>
        </w:rPr>
        <w:t xml:space="preserve">. Itu adalah tempat Allah tinggal di antara umat-Nya, orang-orang Yahudi. Pastikan untuk menerjemahkan Bait Suci dengan cara yang sama seperti yang telah Anda lakukan sebelumnya. </w:t>
      </w:r>
      <w:hyperlink r:id="rId20">
        <w:r>
          <w:rPr>
            <w:lang w:val="id_ID" w:bidi="id_ID"/>
          </w:rPr>
          <w:rPr>
            <w:color w:val="0000EE"/>
            <w:u w:val="single"/>
          </w:rPr>
          <w:t>Bait Suci</w:t>
        </w:r>
      </w:hyperlink>
      <w:r>
        <w:rPr>
          <w:lang w:val="id_ID" w:bidi="id_ID"/>
        </w:rPr>
        <w:t xml:space="preserve"> terdapat di Daftar Kata Utama.</w:t>
      </w:r>
    </w:p>
    <w:p>
      <w:pPr/>
      <w:r>
        <w:rPr>
          <w:lang w:val="id_ID" w:bidi="id_ID"/>
        </w:rPr>
      </w:r>
      <w:r>
        <w:rPr>
          <w:lang w:val="id_ID" w:bidi="id_ID"/>
        </w:rPr>
        <w:t xml:space="preserve">Yesus berteriak dengan suara nyaring. Ia mengatakan, "Bapa, ke dalam tangan-Mu Kuserahkan </w:t>
      </w:r>
      <w:r>
        <w:rPr>
          <w:b/>
          <w:lang w:val="id_ID" w:bidi="id_ID"/>
        </w:rPr>
        <w:t>roh-Ku</w:t>
      </w:r>
      <w:r>
        <w:rPr>
          <w:lang w:val="id_ID" w:bidi="id_ID"/>
        </w:rPr>
        <w:t xml:space="preserve">. Yesus mengatakan bahwa Ia mempercayai Allah untuk memelihara roh-Nya. Roh merujuk kepada Yesus sendiri tetapi tidak kepada tubuh fisik-Nya. Pastikan untuk menerjemahkan Roh dengan cara yang sama seperti yang telah Anda lakukan sebelumnya. </w:t>
      </w:r>
      <w:hyperlink r:id="rId49">
        <w:r>
          <w:rPr>
            <w:lang w:val="id_ID" w:bidi="id_ID"/>
          </w:rPr>
          <w:rPr>
            <w:color w:val="0000EE"/>
            <w:u w:val="single"/>
          </w:rPr>
          <w:t>Roh</w:t>
        </w:r>
      </w:hyperlink>
      <w:r>
        <w:rPr>
          <w:lang w:val="id_ID" w:bidi="id_ID"/>
        </w:rPr>
        <w:t xml:space="preserve"> terdapat di Daftar Kata Utama. </w:t>
      </w:r>
    </w:p>
    <w:p>
      <w:pPr/>
      <w:r>
        <w:rPr>
          <w:lang w:val="id_ID" w:bidi="id_ID"/>
        </w:rPr>
      </w:r>
      <w:r>
        <w:rPr>
          <w:lang w:val="id_ID" w:bidi="id_ID"/>
        </w:rPr>
        <w:t xml:space="preserve">Seorang </w:t>
      </w:r>
      <w:r>
        <w:rPr>
          <w:b/>
          <w:lang w:val="id_ID" w:bidi="id_ID"/>
        </w:rPr>
        <w:t>perwira</w:t>
      </w:r>
      <w:r>
        <w:rPr>
          <w:lang w:val="id_ID" w:bidi="id_ID"/>
        </w:rPr>
        <w:t xml:space="preserve"> melihat Yesus mati. Perwira merujuk kepada seorang pejabat Romawi yang memimpin 100 prajurit. Ia kemungkinan besar bertanggung jawab atas eksekusi itu. Perwira itu melihat bagaimana Yesus mempercayai Allah ketika Ia mati dan mengatakan bahwa pasti Yesus adalah seorang yang </w:t>
      </w:r>
      <w:r>
        <w:rPr>
          <w:b/>
          <w:lang w:val="id_ID" w:bidi="id_ID"/>
        </w:rPr>
        <w:t>benar</w:t>
      </w:r>
      <w:r>
        <w:rPr>
          <w:lang w:val="id_ID" w:bidi="id_ID"/>
        </w:rPr>
        <w:t xml:space="preserve">. Benar biasanya berarti bahwa seseorang benar di mata Allah. Karena perwira itu adalah seorang non-Yahudi, atau bangsa lain, ia mungkin menyiratkan bahwa Yesus tidak bersalah dan bahwa Ia tidak melakukan kejahatan apa pun. Pastikan untuk menerjemahkan perwira dan orang benar dengan cara yang sama seperti yang telah Anda lakukan di bagian-bagian sebelumnya. Kedua istilah, </w:t>
      </w:r>
      <w:hyperlink r:id="rId228">
        <w:r>
          <w:rPr>
            <w:lang w:val="id_ID" w:bidi="id_ID"/>
          </w:rPr>
          <w:rPr>
            <w:color w:val="0000EE"/>
            <w:u w:val="single"/>
          </w:rPr>
          <w:t>perwira</w:t>
        </w:r>
      </w:hyperlink>
      <w:r>
        <w:rPr>
          <w:lang w:val="id_ID" w:bidi="id_ID"/>
        </w:rPr>
        <w:t xml:space="preserve"> dan </w:t>
      </w:r>
      <w:hyperlink r:id="rId19">
        <w:r>
          <w:rPr>
            <w:lang w:val="id_ID" w:bidi="id_ID"/>
          </w:rPr>
          <w:rPr>
            <w:color w:val="0000EE"/>
            <w:u w:val="single"/>
          </w:rPr>
          <w:t>orang benar</w:t>
        </w:r>
      </w:hyperlink>
      <w:r>
        <w:rPr>
          <w:lang w:val="id_ID" w:bidi="id_ID"/>
        </w:rPr>
        <w:t>, terdapat di Daftar Kata Utama.</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itu, secara berkelompok, dalam bahasa sendiri.</w:t>
      </w:r>
    </w:p>
    <w:p>
      <w:pPr/>
      <w:r>
        <w:rPr>
          <w:lang w:val="id_ID" w:bidi="id_ID"/>
        </w:rPr>
      </w:r>
      <w:r>
        <w:rPr>
          <w:lang w:val="id_ID" w:bidi="id_ID"/>
        </w:rPr>
        <w:t>Pertama, seluruh kelompok harus berlatih menceritakan perikop itu dalam bahasa sendiri. Ingatlah untuk menyertakan hal-hal yang sudah ditentukan dalam tahap-tahap sebelumnya, seperti kronologi, kata, frasa, emosi, atau apa pun yang sudah dibahas.</w:t>
      </w:r>
    </w:p>
    <w:p>
      <w:pPr/>
      <w:r>
        <w:rPr>
          <w:lang w:val="id_ID" w:bidi="id_ID"/>
        </w:rPr>
      </w:r>
      <w:r>
        <w:rPr>
          <w:lang w:val="id_ID" w:bidi="id_ID"/>
        </w:rPr>
        <w:t xml:space="preserve">Satu anggota harus mengucapkan beberapa kalimat dari perikop itu dan berhenti sebentar. Anggota kelompok lain harus mengucapkan kalimat selanjutnya dari perikop itu tersebut dan berhenti sejenak. Lakukan ini sampai kelompok telah menceritakan kembali seluruh teks. Anggota-anggota kelompok dapat saling memperbaiki dalam tahap ini. </w:t>
      </w:r>
    </w:p>
    <w:p>
      <w:pPr/>
      <w:r>
        <w:rPr>
          <w:lang w:val="id_ID" w:bidi="id_ID"/>
        </w:rPr>
      </w:r>
      <w:r>
        <w:rPr>
          <w:lang w:val="id_ID" w:bidi="id_ID"/>
        </w:rPr>
        <w:t>Hentikan sejenak audio ini di sini.</w:t>
      </w:r>
    </w:p>
    <w:p>
      <w:pPr/>
      <w:r>
        <w:rPr>
          <w:lang w:val="id_ID" w:bidi="id_ID"/>
        </w:rPr>
      </w:r>
      <w:r>
        <w:rPr>
          <w:lang w:val="id_ID" w:bidi="id_ID"/>
        </w:rPr>
        <w:t>Selanjutnya, setiap anggota kelompok harus menceritakan seluruh teks tersebut tanpa interupsi setidaknya satu kali. Seorang anggota kelompok dapat menggunakan benda apa saja, gerakan, atau papan cerita untuk membantu mereka mengingat teks tersebut.</w:t>
      </w:r>
    </w:p>
    <w:p>
      <w:pPr/>
      <w:r>
        <w:rPr>
          <w:lang w:val="id_ID" w:bidi="id_ID"/>
        </w:rPr>
      </w:r>
      <w:r>
        <w:rPr>
          <w:lang w:val="id_ID" w:bidi="id_ID"/>
        </w:rPr>
        <w:t>Hentikan sejenak audio ini di sini.</w:t>
      </w:r>
    </w:p>
    <w:p>
      <w:pPr/>
      <w:r>
        <w:rPr>
          <w:lang w:val="id_ID" w:bidi="id_ID"/>
        </w:rPr>
      </w:r>
      <w:r>
        <w:rPr>
          <w:lang w:val="id_ID" w:bidi="id_ID"/>
        </w:rPr>
        <w:t xml:space="preserve">Selanjutnya, kelompok dapat memutuskan versi siapa dari teks tersebut yang Anda paling sukai. Anda mungkin memutuskan untuk menyukai cara bercerita seorang anggota kelompok untuk suatu adegan, tetapi menyukai cara anggota kelompok lain menceritakan adegan lainnya. </w:t>
      </w:r>
    </w:p>
    <w:p>
      <w:pPr/>
      <w:r>
        <w:rPr>
          <w:lang w:val="id_ID" w:bidi="id_ID"/>
        </w:rPr>
      </w:r>
      <w:r>
        <w:rPr>
          <w:lang w:val="id_ID" w:bidi="id_ID"/>
        </w:rPr>
        <w:t>Hentikan sejenak audio ini di sini.</w:t>
      </w:r>
    </w:p>
    <w:p>
      <w:pPr/>
      <w:r>
        <w:rPr>
          <w:lang w:val="id_ID" w:bidi="id_ID"/>
        </w:rPr>
      </w:r>
      <w:r>
        <w:rPr>
          <w:lang w:val="id_ID" w:bidi="id_ID"/>
        </w:rPr>
        <w:t>Akhirnya, kelompok dapat menyusun versi akhir dari perikop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Lukas 23:44–49</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656">
        <w:r>
          <w:rPr>
            <w:lang w:val="id_ID" w:bidi="id_ID"/>
          </w:rPr>
          <w:rPr>
            <w:color w:val="0000EE"/>
            <w:u w:val="single"/>
          </w:rPr>
          <w:t>Dengar dan Renungkan</w:t>
        </w:r>
      </w:hyperlink>
      <w:r>
        <w:rPr>
          <w:lang w:val="id_ID" w:bidi="id_ID"/>
        </w:rPr>
        <w:t xml:space="preserve"> (471 KB)</w:t>
      </w:r>
      <w:r>
        <w:rPr>
          <w:lang w:val="id_ID" w:bidi="id_ID"/>
        </w:rPr>
      </w:r>
    </w:p>
    <w:p>
      <w:pPr>
        <w:pStyle w:val="ListBullet"/>
        <w:spacing w:line="240" w:lineRule="auto"/>
        <w:ind w:left="720"/>
      </w:pPr>
      <w:r>
        <w:rPr>
          <w:lang w:val="id_ID" w:bidi="id_ID"/>
        </w:rPr>
      </w:r>
      <w:hyperlink r:id="rId657">
        <w:r>
          <w:rPr>
            <w:lang w:val="id_ID" w:bidi="id_ID"/>
          </w:rPr>
          <w:rPr>
            <w:color w:val="0000EE"/>
            <w:u w:val="single"/>
          </w:rPr>
          <w:t>Menyiapkan Panggung</w:t>
        </w:r>
      </w:hyperlink>
      <w:r>
        <w:rPr>
          <w:lang w:val="id_ID" w:bidi="id_ID"/>
        </w:rPr>
        <w:t xml:space="preserve"> (3.4 MB)</w:t>
      </w:r>
      <w:r>
        <w:rPr>
          <w:lang w:val="id_ID" w:bidi="id_ID"/>
        </w:rPr>
      </w:r>
    </w:p>
    <w:p>
      <w:pPr>
        <w:pStyle w:val="ListBullet"/>
        <w:spacing w:line="240" w:lineRule="auto"/>
        <w:ind w:left="720"/>
      </w:pPr>
      <w:r>
        <w:rPr>
          <w:lang w:val="id_ID" w:bidi="id_ID"/>
        </w:rPr>
      </w:r>
      <w:hyperlink r:id="rId658">
        <w:r>
          <w:rPr>
            <w:lang w:val="id_ID" w:bidi="id_ID"/>
          </w:rPr>
          <w:rPr>
            <w:color w:val="0000EE"/>
            <w:u w:val="single"/>
          </w:rPr>
          <w:t>Menjelaskan Adegan</w:t>
        </w:r>
      </w:hyperlink>
      <w:r>
        <w:rPr>
          <w:lang w:val="id_ID" w:bidi="id_ID"/>
        </w:rPr>
        <w:t xml:space="preserve"> (1.8 MB)</w:t>
      </w:r>
      <w:r>
        <w:rPr>
          <w:lang w:val="id_ID" w:bidi="id_ID"/>
        </w:rPr>
      </w:r>
    </w:p>
    <w:p>
      <w:pPr>
        <w:pStyle w:val="ListBullet"/>
        <w:spacing w:line="240" w:lineRule="auto"/>
        <w:ind w:left="720"/>
      </w:pPr>
      <w:r>
        <w:rPr>
          <w:lang w:val="id_ID" w:bidi="id_ID"/>
        </w:rPr>
      </w:r>
      <w:hyperlink r:id="rId659">
        <w:r>
          <w:rPr>
            <w:lang w:val="id_ID" w:bidi="id_ID"/>
          </w:rPr>
          <w:rPr>
            <w:color w:val="0000EE"/>
            <w:u w:val="single"/>
          </w:rPr>
          <w:t>Memperagakan Bacaan</w:t>
        </w:r>
      </w:hyperlink>
      <w:r>
        <w:rPr>
          <w:lang w:val="id_ID" w:bidi="id_ID"/>
        </w:rPr>
        <w:t xml:space="preserve"> (2.2 MB)</w:t>
      </w:r>
      <w:r>
        <w:rPr>
          <w:lang w:val="id_ID" w:bidi="id_ID"/>
        </w:rPr>
      </w:r>
    </w:p>
    <w:p>
      <w:pPr>
        <w:pStyle w:val="ListBullet"/>
        <w:spacing w:line="240" w:lineRule="auto"/>
        <w:ind w:left="720"/>
      </w:pPr>
      <w:r>
        <w:rPr>
          <w:lang w:val="id_ID" w:bidi="id_ID"/>
        </w:rPr>
      </w:r>
      <w:hyperlink r:id="rId660">
        <w:r>
          <w:rPr>
            <w:lang w:val="id_ID" w:bidi="id_ID"/>
          </w:rPr>
          <w:rPr>
            <w:color w:val="0000EE"/>
            <w:u w:val="single"/>
          </w:rPr>
          <w:t>Melengkapi yang Kurang</w:t>
        </w:r>
      </w:hyperlink>
      <w:r>
        <w:rPr>
          <w:lang w:val="id_ID" w:bidi="id_ID"/>
        </w:rPr>
        <w:t xml:space="preserve"> (1.1 MB)</w:t>
      </w:r>
      <w:r>
        <w:rPr>
          <w:lang w:val="id_ID" w:bidi="id_ID"/>
        </w:rPr>
      </w:r>
    </w:p>
    <w:p>
      <w:pPr>
        <w:pStyle w:val="ListBullet"/>
        <w:spacing w:line="240" w:lineRule="auto"/>
        <w:ind w:left="720"/>
      </w:pPr>
      <w:r>
        <w:rPr>
          <w:lang w:val="id_ID" w:bidi="id_ID"/>
        </w:rPr>
      </w:r>
      <w:hyperlink r:id="rId661">
        <w:r>
          <w:rPr>
            <w:lang w:val="id_ID" w:bidi="id_ID"/>
          </w:rPr>
          <w:rPr>
            <w:color w:val="0000EE"/>
            <w:u w:val="single"/>
          </w:rPr>
          <w:t>Menyampaikan Firman Tuhan</w:t>
        </w:r>
      </w:hyperlink>
      <w:r>
        <w:rPr>
          <w:lang w:val="id_ID" w:bidi="id_ID"/>
        </w:rPr>
        <w:t xml:space="preserve"> (1.1 MB)</w:t>
      </w:r>
      <w:r>
        <w:rPr>
          <w:lang w:val="id_ID" w:bidi="id_ID"/>
        </w:rPr>
      </w:r>
      <w:r>
        <w:rPr>
          <w:lang w:val="id_ID" w:bidi="id_ID"/>
        </w:rPr>
      </w:r>
      <w:r>
        <w:rPr>
          <w:lang w:val="id_ID" w:bidi="id_ID"/>
        </w:rPr>
      </w:r>
    </w:p>
    <w:p>
      <w:pPr/>
      <w:r>
        <w:rPr>
          <w:lang w:val="id_ID" w:bidi="id_ID"/>
        </w:rPr>
      </w:r>
    </w:p>
    <w:p>
      <w:pPr>
        <w:pStyle w:val="Heading2"/>
      </w:pPr>
      <w:r>
        <w:rPr>
          <w:lang w:val="id_ID" w:bidi="id_ID"/>
        </w:rPr>
        <w:t>Lukas 23:50–56</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Dengarkan Lukas 23:50–56 dan renungkan di dalam hati Anda. Dengarkan teks sebanyak tiga kali (dalam tiga terjemahan yang berbeda, jika memungkinkan). Kemudian secara berkelompok diskusikan pertanyaan-pertanyaan berikut ini:</w:t>
      </w:r>
    </w:p>
    <w:p>
      <w:pPr>
        <w:pStyle w:val="ListBullet"/>
        <w:spacing w:line="240" w:lineRule="auto"/>
        <w:ind w:left="720"/>
      </w:pPr>
      <w:r>
        <w:rPr>
          <w:lang w:val="id_ID" w:bidi="id_ID"/>
        </w:rPr>
      </w:r>
      <w:r>
        <w:rPr>
          <w:lang w:val="id_ID" w:bidi="id_ID"/>
        </w:rPr>
        <w:t xml:space="preserve">Apa yang Anda suka dalam kisah ini? </w:t>
      </w:r>
    </w:p>
    <w:p>
      <w:pPr>
        <w:pStyle w:val="ListBullet"/>
        <w:spacing w:line="240" w:lineRule="auto"/>
        <w:ind w:left="720"/>
      </w:pPr>
      <w:r>
        <w:rPr>
          <w:lang w:val="id_ID" w:bidi="id_ID"/>
        </w:rPr>
      </w:r>
      <w:r>
        <w:rPr>
          <w:lang w:val="id_ID" w:bidi="id_ID"/>
        </w:rPr>
        <w:t xml:space="preserve">Apa yang Anda tidak suka atau tidak mengerti? </w:t>
      </w:r>
    </w:p>
    <w:p>
      <w:pPr>
        <w:pStyle w:val="ListBullet"/>
        <w:spacing w:line="240" w:lineRule="auto"/>
        <w:ind w:left="720"/>
      </w:pPr>
      <w:r>
        <w:rPr>
          <w:lang w:val="id_ID" w:bidi="id_ID"/>
        </w:rPr>
      </w:r>
      <w:r>
        <w:rPr>
          <w:lang w:val="id_ID" w:bidi="id_ID"/>
        </w:rPr>
        <w:t>Apa yang kisah ini katakan tentang Yesus?</w:t>
      </w:r>
    </w:p>
    <w:p>
      <w:pPr>
        <w:pStyle w:val="ListBullet"/>
        <w:spacing w:line="240" w:lineRule="auto"/>
        <w:ind w:left="720"/>
      </w:pPr>
      <w:r>
        <w:rPr>
          <w:lang w:val="id_ID" w:bidi="id_ID"/>
        </w:rPr>
      </w:r>
      <w:r>
        <w:rPr>
          <w:lang w:val="id_ID" w:bidi="id_ID"/>
        </w:rPr>
        <w:t>Apa yang kisah ini katakan tentang manusia?</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Dalam kisah terakhir, para prajurit Romawi menyalibkan Yesus dan dua penjahat lainnya di sebuah bukit di luar Yerusalem. Allah menutupi negeri di mana Yesus berada dengan kegelapan dan tirai Bait Suci robek menjadi dua. Sementara para prajurit, kerumunan, dan para pengikut terdekat Yesus menyaksikan, Yesus berdoa kepada Allah kemudian mati. Sekarang, seorang bernama Yusuf mengambil mayat Yesus dari salib dan mengubur-Nya di sebuah gua.</w:t>
      </w:r>
    </w:p>
    <w:p>
      <w:pPr/>
      <w:r>
        <w:rPr>
          <w:lang w:val="id_ID" w:bidi="id_ID"/>
        </w:rPr>
      </w:r>
      <w:r>
        <w:rPr>
          <w:lang w:val="id_ID" w:bidi="id_ID"/>
        </w:rPr>
        <w:t>Lukas menggunakan kata seperti "sekarang" untuk memperkenalkan seorang Yahudi bernama Yusuf. Lukas mengatakan bahwa ia adalah seorang benar, atau seorang baik yang melakukan apa yang benar di mata Allah. Yusuf berasal dari Arimatea, sebuah kota Yahudi yang berjarak sekitar 20 mil, atau 32 kilometer, barat laut Yerusalem. Yusuf juga seorang anggota mahkamah Yahudi, atau sekelompok pemimpin Yahudi yang membuat keputusan bagi orang-orang Yahudi. Ini mengejutkan karena mahkamah Yahudi adalah orang-orang yang sama yang memutuskan bahwa Yesus harus dihukum mati! Tetapi Yusuf tidak setuju dengan keputusan mahkamah untuk menghukum dan membunuh Yesus. Sebaliknya, Yusuf ingin menghormati Yesus dalam kematian-Nya dengan mengubur-Nya dengan benar.</w:t>
      </w:r>
    </w:p>
    <w:p>
      <w:pPr/>
      <w:r>
        <w:rPr>
          <w:lang w:val="id_ID" w:bidi="id_ID"/>
        </w:rPr>
      </w:r>
      <w:r>
        <w:rPr>
          <w:lang w:val="id_ID" w:bidi="id_ID"/>
        </w:rPr>
        <w:t>Berhentilah dan diskusikan dengan kelompok Anda: Bagaimana orang menunjukkan penghormatan kepada seseorang setelah mereka meninggal dalam budaya Anda?</w:t>
      </w:r>
    </w:p>
    <w:p>
      <w:pPr/>
      <w:r>
        <w:rPr>
          <w:lang w:val="id_ID" w:bidi="id_ID"/>
        </w:rPr>
      </w:r>
      <w:r>
        <w:rPr>
          <w:lang w:val="id_ID" w:bidi="id_ID"/>
        </w:rPr>
        <w:t>Lukas menyebutkan bahwa Yusuf menantikan kerajaan Allah, atau Allah memerintah dan peduli kepada umat-Nya sebagai raja mereka. Karena banyak orang Yahudi mengharapkan Allah untuk mengutus Juruselamat yang dijanjikan, ini menyiratkan bahwa Yusuf mungkin telah percaya bahwa Yesus adalah Juruselamat yang dijanjikan. Setelah Yesus mati, Yusuf pergi kepada Pilatus, gubernur Romawi itu, dan meminta izin untuk menguburkan Yesus. Biasanya, orang-orang Romawi tidak mengizinkan orang-orang mengubur tubuh seorang yang disalibkan. Tetapi penguburan yang layak sangat penting bagi orang-orang Yahudi. Sudah menjadi kebiasaan mereka untuk menguburkan tubuh pada hari yang sama ketika seseorang mati.</w:t>
      </w:r>
    </w:p>
    <w:p>
      <w:pPr/>
      <w:r>
        <w:rPr>
          <w:lang w:val="id_ID" w:bidi="id_ID"/>
        </w:rPr>
      </w:r>
      <w:r>
        <w:rPr>
          <w:lang w:val="id_ID" w:bidi="id_ID"/>
        </w:rPr>
        <w:t>Lukas menyiratkan bahwa Pilatus memberikan izin kepada Yusuf karena Yusuf mengambil tubuh Yesus dari salib. Yusuf membutuhkan orang-orang lain untuk membantunya memindahkan dan mengubur tubuh Yesus. Yusuf kemudian membungkus tubuh Yesus dengan selembar kain linen, yang merujuk pada kebiasaan Yahudi untuk memotong kain menjadi potongan-potongan kemudian menggulungkan potongan kain itu pada mayat berulang kali. Kemudian kain utuh ditempatkan di sekitar tubuh yang dibalut. Linen adalah kain putih yang mahal yang terbuat dari serat tanaman rami.</w:t>
      </w:r>
    </w:p>
    <w:p>
      <w:pPr/>
      <w:r>
        <w:rPr>
          <w:lang w:val="id_ID" w:bidi="id_ID"/>
        </w:rPr>
      </w:r>
      <w:r>
        <w:rPr>
          <w:lang w:val="id_ID" w:bidi="id_ID"/>
        </w:rPr>
        <w:t>Berhentilah dan tunjukkan kepada kelompok Anda sebuah ilustrasi tentang mayat yang dibungkus kain linen dan gambar tanaman rami.</w:t>
      </w:r>
    </w:p>
    <w:p>
      <w:pPr/>
      <w:r>
        <w:rPr>
          <w:lang w:val="id_ID" w:bidi="id_ID"/>
        </w:rPr>
      </w:r>
      <w:r>
        <w:rPr>
          <w:lang w:val="id_ID" w:bidi="id_ID"/>
        </w:rPr>
        <w:t>Yusuf mengubur tubuh Yesus di sebuah makam baru yang seperti sebuah gua yang dikeruk di lereng bukit batu yang kokoh. Tidak ada seorang pun yang pernah menempatkan mayat di makam itu sebelum Yesus. Mengubur Yesus di sebuah makam baru menunjukkan kehormatan yang besar, meskipun orang-orang Romawi mengeksekusi-Nya sebagai seorang penjahat. Gua itu cukup besar karena beberapa orang bisa masuk sambil membawa mayat. Kepemilikan Yusuf atas makam menunjukkan betapa kayanya ia.</w:t>
      </w:r>
    </w:p>
    <w:p>
      <w:pPr/>
      <w:r>
        <w:rPr>
          <w:lang w:val="id_ID" w:bidi="id_ID"/>
        </w:rPr>
      </w:r>
      <w:r>
        <w:rPr>
          <w:lang w:val="id_ID" w:bidi="id_ID"/>
        </w:rPr>
        <w:t>Berhentilah dan tunjukkan kepada kelompok Anda gambar sebuah makam/gua Yahudi.</w:t>
      </w:r>
    </w:p>
    <w:p>
      <w:pPr/>
      <w:r>
        <w:rPr>
          <w:lang w:val="id_ID" w:bidi="id_ID"/>
        </w:rPr>
      </w:r>
      <w:r>
        <w:rPr>
          <w:lang w:val="id_ID" w:bidi="id_ID"/>
        </w:rPr>
        <w:t>Lukas memberikan kepada kita informasi latar belakang dan mengatakan kepada kita bahwa Yusuf mengubur tubuh Yesus pada hari Jumat, atau Hari Persiapan. Ini adalah hari sebelum Sabat, atau hari perhentian dan ibadah Yahudi. Hari Persiapan dimulai pada saat matahari terbenam pada hari Kamis dan berlanjut sampai Jumat pada saat matahari terbenam, sementara Sabat dimulai pada hari Jumat pada saat matahari terbenam dan berlangsung sampai Sabtu pada saat matahari terbenam. Yusuf harus mengubur Yesus dengan cepat sebelum Sabat karena hukum Allah melarang orang-orang Yahudi memindahkan mayat pada hari Sabat.</w:t>
      </w:r>
    </w:p>
    <w:p>
      <w:pPr/>
      <w:r>
        <w:rPr>
          <w:lang w:val="id_ID" w:bidi="id_ID"/>
        </w:rPr>
      </w:r>
      <w:r>
        <w:rPr>
          <w:lang w:val="id_ID" w:bidi="id_ID"/>
        </w:rPr>
        <w:t>Para perempuan dari Galilea yang menyaksikan penyaliban Yesus mengikuti Yusuf ke makam baru. Kisah itu menyiratkan bahwa makam masih terbuka, sehingga mereka dapat melihat ke dalam dan melihat tubuh Yesus. Para perempuan ingin tahu di mana Yusuf mengubur Yesus, agar mereka dapat kembali kemudian. Mereka ingin mempersiapkan tubuh Yesus dengan benar karena Yusuf harus mengubur-Nya dengan terburu-buru sebelum Sabat dimulai. Dalam budaya Yahudi, penguburan yang layak mencakup tiga hal: membasuh mayat, mengurapi mayat dengan parfum dan rempah-rempah, dan mengenakan pakaian pada mayat. Orang-orang menggunakan parfum dan rempah-rempah, atau zat-zat yang berbau manis, sehingga tubuh diawetkan dan tidak terlalu berbau. Rempah-rempah mungkin merujuk kepada salep yang berbau harum. Ini bukan rempah-rempah yang digunakan untuk memasak.</w:t>
      </w:r>
    </w:p>
    <w:p>
      <w:pPr/>
      <w:r>
        <w:rPr>
          <w:lang w:val="id_ID" w:bidi="id_ID"/>
        </w:rPr>
      </w:r>
      <w:r>
        <w:rPr>
          <w:lang w:val="id_ID" w:bidi="id_ID"/>
        </w:rPr>
        <w:t>Berhenti dan diskusikan dengan kelompok Anda, Apa saja tradisi pemakaman dalam budaya Anda? Apa yang terjadi jika seseorang tidak dikubur dengan benar?</w:t>
      </w:r>
    </w:p>
    <w:p>
      <w:pPr/>
      <w:r>
        <w:rPr>
          <w:lang w:val="id_ID" w:bidi="id_ID"/>
        </w:rPr>
      </w:r>
      <w:r>
        <w:rPr>
          <w:lang w:val="id_ID" w:bidi="id_ID"/>
        </w:rPr>
        <w:t>Para perempuan meninggalkan makam dan kembali ke mana pun mereka tinggal di atau dekat Yerusalem. Kemudian mereka menyiapkan rempah-rempah dan minyak wangi sebelum beristirahat pada hari Sabat. Mereka berencana untuk kembali ke makam setelah Sabat untuk memakaikan rempah-rempah dan parfum di tubuh Yesus. Dengan beristirahat pada hari Sabat, mereka menaati hukum Allah. Salah satu dari sepuluh perintah yang diberikan Allah kepada Musa mengatakan bahwa mereka tidak boleh bekerja pada hari Sabat.</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Dalam sesi ini, Anda akan membantu kelompok memeragakan kisah ini. Anda akan membantu kelompok menggambarkan adegan, latar, dan karakter dari kisah ini.</w:t>
      </w:r>
    </w:p>
    <w:p>
      <w:pPr/>
      <w:r>
        <w:rPr>
          <w:lang w:val="id_ID" w:bidi="id_ID"/>
        </w:rPr>
      </w:r>
      <w:r>
        <w:rPr>
          <w:lang w:val="id_ID" w:bidi="id_ID"/>
        </w:rPr>
        <w:t xml:space="preserve">Kisah ini memiliki tiga adegan. </w:t>
      </w:r>
    </w:p>
    <w:p>
      <w:pPr/>
      <w:r>
        <w:rPr>
          <w:lang w:val="id_ID" w:bidi="id_ID"/>
        </w:rPr>
      </w:r>
      <w:r>
        <w:rPr>
          <w:b/>
          <w:lang w:val="id_ID" w:bidi="id_ID"/>
        </w:rPr>
        <w:t>Adegan pertama:</w:t>
      </w:r>
      <w:r>
        <w:rPr>
          <w:lang w:val="id_ID" w:bidi="id_ID"/>
        </w:rPr>
        <w:t xml:space="preserve"> Yusuf pergi kepada Pilatus dan meminta tubuh Yesus sehingga ia dapat menguburkannya. Pilatus setuju.</w:t>
      </w:r>
    </w:p>
    <w:p>
      <w:pPr/>
      <w:r>
        <w:rPr>
          <w:lang w:val="id_ID" w:bidi="id_ID"/>
        </w:rPr>
      </w:r>
      <w:r>
        <w:rPr>
          <w:b/>
          <w:lang w:val="id_ID" w:bidi="id_ID"/>
        </w:rPr>
        <w:t>Adegan kedua:</w:t>
      </w:r>
      <w:r>
        <w:rPr>
          <w:lang w:val="id_ID" w:bidi="id_ID"/>
        </w:rPr>
        <w:t xml:space="preserve"> Yusuf dan para pembantunya mengambil tubuh Yesus dari salib, membungkusnya dengan kain linen, dan memindahkannya ke sebuah gua penguburan. Perempuan-perempuan dari Galilea mengikuti Yusuf ke gua.</w:t>
      </w:r>
    </w:p>
    <w:p>
      <w:pPr/>
      <w:r>
        <w:rPr>
          <w:lang w:val="id_ID" w:bidi="id_ID"/>
        </w:rPr>
      </w:r>
      <w:r>
        <w:rPr>
          <w:b/>
          <w:lang w:val="id_ID" w:bidi="id_ID"/>
        </w:rPr>
        <w:t>Adegan ketiga:</w:t>
      </w:r>
      <w:r>
        <w:rPr>
          <w:lang w:val="id_ID" w:bidi="id_ID"/>
        </w:rPr>
        <w:t xml:space="preserve"> Para perempuan pulang dan menyiapkan rempah-rempah dan minyak wangi. Mereka beristirahat selama Sabat dan bersiap untuk kembali ke makam kemudian.</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Tubuh Yesus</w:t>
      </w:r>
    </w:p>
    <w:p>
      <w:pPr>
        <w:pStyle w:val="ListBullet"/>
        <w:spacing w:line="240" w:lineRule="auto"/>
        <w:ind w:left="720"/>
      </w:pPr>
      <w:r>
        <w:rPr>
          <w:lang w:val="id_ID" w:bidi="id_ID"/>
        </w:rPr>
      </w:r>
      <w:r>
        <w:rPr>
          <w:lang w:val="id_ID" w:bidi="id_ID"/>
        </w:rPr>
        <w:t>Yusuf dari Arimatea</w:t>
      </w:r>
    </w:p>
    <w:p>
      <w:pPr>
        <w:pStyle w:val="ListBullet"/>
        <w:spacing w:line="240" w:lineRule="auto"/>
        <w:ind w:left="720"/>
      </w:pPr>
      <w:r>
        <w:rPr>
          <w:lang w:val="id_ID" w:bidi="id_ID"/>
        </w:rPr>
      </w:r>
      <w:r>
        <w:rPr>
          <w:lang w:val="id_ID" w:bidi="id_ID"/>
        </w:rPr>
        <w:t>Orang-orang yang membantu Yusuf</w:t>
      </w:r>
    </w:p>
    <w:p>
      <w:pPr>
        <w:pStyle w:val="ListBullet"/>
        <w:spacing w:line="240" w:lineRule="auto"/>
        <w:ind w:left="720"/>
      </w:pPr>
      <w:r>
        <w:rPr>
          <w:lang w:val="id_ID" w:bidi="id_ID"/>
        </w:rPr>
      </w:r>
      <w:r>
        <w:rPr>
          <w:lang w:val="id_ID" w:bidi="id_ID"/>
        </w:rPr>
        <w:t>Pilatus</w:t>
      </w:r>
    </w:p>
    <w:p>
      <w:pPr>
        <w:pStyle w:val="ListBullet"/>
        <w:spacing w:line="240" w:lineRule="auto"/>
        <w:ind w:left="720"/>
      </w:pPr>
      <w:r>
        <w:rPr>
          <w:lang w:val="id_ID" w:bidi="id_ID"/>
        </w:rPr>
      </w:r>
      <w:r>
        <w:rPr>
          <w:lang w:val="id_ID" w:bidi="id_ID"/>
        </w:rPr>
        <w:t>Perempuan-perempuan Galilea</w:t>
      </w:r>
    </w:p>
    <w:p>
      <w:pPr/>
      <w:r>
        <w:rPr>
          <w:lang w:val="id_ID" w:bidi="id_ID"/>
        </w:rPr>
      </w:r>
      <w:r>
        <w:rPr>
          <w:lang w:val="id_ID" w:bidi="id_ID"/>
        </w:rPr>
        <w:t xml:space="preserve">Dalam sesi ini, ambillah papan cerita kelompok, gambarlah, atau gunakan beberapa macam alat peraga (benda-benda yang dapat Anda pindahkan seperti batu, batang, mainan anak-anak) untuk memvisualisasikan kisah dan adegan di dalamnya. </w:t>
      </w:r>
    </w:p>
    <w:p>
      <w:pPr/>
      <w:r>
        <w:rPr>
          <w:lang w:val="id_ID" w:bidi="id_ID"/>
        </w:rPr>
      </w:r>
      <w:r>
        <w:rPr>
          <w:lang w:val="id_ID" w:bidi="id_ID"/>
        </w:rPr>
        <w:t>Penting untuk diingat bahwa penggunaan kata "sekarang" bukan untuk mengatakan "pada saat ini" tetapi digunakan untuk memperkenalkan karakter baru dalam peristiwa-peristiwa yang terjadi.</w:t>
      </w:r>
    </w:p>
    <w:p>
      <w:pPr/>
      <w:r>
        <w:rPr>
          <w:lang w:val="id_ID" w:bidi="id_ID"/>
        </w:rPr>
      </w:r>
      <w:r>
        <w:rPr>
          <w:lang w:val="id_ID" w:bidi="id_ID"/>
        </w:rPr>
        <w:t>Penting untuk diingat bahwa mahkamah merujuk kepada kelompok para pemimpin Yahudi yang sama yang memutuskan bahwa Yesus harus dieksekusi.</w:t>
      </w:r>
    </w:p>
    <w:p>
      <w:pPr/>
      <w:r>
        <w:rPr>
          <w:lang w:val="id_ID" w:bidi="id_ID"/>
        </w:rPr>
      </w:r>
      <w:r>
        <w:rPr>
          <w:lang w:val="id_ID" w:bidi="id_ID"/>
        </w:rPr>
        <w:t>Penting untuk diingat bahwa Roma biasanya tidak mengizinkan para penjahat yang disalib untuk dikuburkan; itulah sebabnya Yusuf harus meminta izin dari Pilatus.</w:t>
      </w:r>
    </w:p>
    <w:p>
      <w:pPr/>
      <w:r>
        <w:rPr>
          <w:lang w:val="id_ID" w:bidi="id_ID"/>
        </w:rPr>
      </w:r>
      <w:r>
        <w:rPr>
          <w:lang w:val="id_ID" w:bidi="id_ID"/>
        </w:rPr>
        <w:t>Penting untuk diingat bahwa membungkus tubuh Yesus dalam kain linen, mengubur-Nya dalam makam baru, dan menyiapkan rempah-rempah dan parfum untuk mengurapi tubuh Yesus adalah cara untuk menghormati Yesus dalam budaya Yahudi.</w:t>
      </w:r>
    </w:p>
    <w:p>
      <w:pPr/>
      <w:r>
        <w:rPr>
          <w:lang w:val="id_ID" w:bidi="id_ID"/>
        </w:rPr>
      </w:r>
      <w:r>
        <w:rPr>
          <w:lang w:val="id_ID" w:bidi="id_ID"/>
        </w:rPr>
        <w:t>Penting untuk diingat bahwa Yusuf akan membutuhkan orang-orang lain untuk membantunya memindahkan tubuh Yesus.</w:t>
      </w:r>
    </w:p>
    <w:p>
      <w:pPr/>
      <w:r>
        <w:rPr>
          <w:lang w:val="id_ID" w:bidi="id_ID"/>
        </w:rPr>
      </w:r>
      <w:r>
        <w:rPr>
          <w:lang w:val="id_ID" w:bidi="id_ID"/>
        </w:rPr>
        <w:t>Penting untuk diingat bahwa Yusuf harus menguburkan tubuh Yesus dengan cepat karena pada saat matahari terbenam Sabat dimulai. Ini adalah hari perhentian dan berarti Yusuf tidak boleh memindahkan tubuh Yesus.</w:t>
      </w:r>
    </w:p>
    <w:p>
      <w:pPr/>
      <w:r>
        <w:rPr>
          <w:lang w:val="id_ID" w:bidi="id_ID"/>
        </w:rPr>
      </w:r>
      <w:r>
        <w:rPr>
          <w:lang w:val="id_ID" w:bidi="id_ID"/>
        </w:rPr>
        <w:t>Penting untuk diingat bahwa para perempuan kembali ke rumah dan menyiapkan rempah-rempah untuk tubuh Yesus. Tetapi mereka tidak kembali ke makam hari itu karena mereka mengikuti hukum Taurat dan beristirahat pada hari Sabat.</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Dalam sesi ini, kelompok akan memeragakan kisah tersebut.</w:t>
      </w:r>
    </w:p>
    <w:p>
      <w:pPr/>
      <w:r>
        <w:rPr>
          <w:lang w:val="id_ID" w:bidi="id_ID"/>
        </w:rPr>
      </w:r>
      <w:r>
        <w:rPr>
          <w:lang w:val="id_ID" w:bidi="id_ID"/>
        </w:rPr>
        <w:t xml:space="preserve">Kisah ini memiliki tiga adegan. </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Tubuh Yesus</w:t>
      </w:r>
    </w:p>
    <w:p>
      <w:pPr>
        <w:pStyle w:val="ListBullet"/>
        <w:spacing w:line="240" w:lineRule="auto"/>
        <w:ind w:left="720"/>
      </w:pPr>
      <w:r>
        <w:rPr>
          <w:lang w:val="id_ID" w:bidi="id_ID"/>
        </w:rPr>
      </w:r>
      <w:r>
        <w:rPr>
          <w:lang w:val="id_ID" w:bidi="id_ID"/>
        </w:rPr>
        <w:t>Yusuf dari Arimatea</w:t>
      </w:r>
    </w:p>
    <w:p>
      <w:pPr>
        <w:pStyle w:val="ListBullet"/>
        <w:spacing w:line="240" w:lineRule="auto"/>
        <w:ind w:left="720"/>
      </w:pPr>
      <w:r>
        <w:rPr>
          <w:lang w:val="id_ID" w:bidi="id_ID"/>
        </w:rPr>
      </w:r>
      <w:r>
        <w:rPr>
          <w:lang w:val="id_ID" w:bidi="id_ID"/>
        </w:rPr>
        <w:t>Para pembantu Yusuf</w:t>
      </w:r>
    </w:p>
    <w:p>
      <w:pPr>
        <w:pStyle w:val="ListBullet"/>
        <w:spacing w:line="240" w:lineRule="auto"/>
        <w:ind w:left="720"/>
      </w:pPr>
      <w:r>
        <w:rPr>
          <w:lang w:val="id_ID" w:bidi="id_ID"/>
        </w:rPr>
      </w:r>
      <w:r>
        <w:rPr>
          <w:lang w:val="id_ID" w:bidi="id_ID"/>
        </w:rPr>
        <w:t>Pilatus</w:t>
      </w:r>
    </w:p>
    <w:p>
      <w:pPr>
        <w:pStyle w:val="ListBullet"/>
        <w:spacing w:line="240" w:lineRule="auto"/>
        <w:ind w:left="720"/>
      </w:pPr>
      <w:r>
        <w:rPr>
          <w:lang w:val="id_ID" w:bidi="id_ID"/>
        </w:rPr>
      </w:r>
      <w:r>
        <w:rPr>
          <w:lang w:val="id_ID" w:bidi="id_ID"/>
        </w:rPr>
        <w:t>Perempuan-perempuan Galilea</w:t>
      </w:r>
    </w:p>
    <w:p>
      <w:pPr/>
      <w:r>
        <w:rPr>
          <w:lang w:val="id_ID" w:bidi="id_ID"/>
        </w:rPr>
      </w:r>
      <w:r>
        <w:rPr>
          <w:lang w:val="id_ID" w:bidi="id_ID"/>
        </w:rPr>
        <w:t>Mintalah kelompok untuk memerankan kisah ini dua kali. Mereka harus memerankannya dalam bahasa yang mereka terjemahkan. Pertama, minta mereka memerankan kisah itu tanpa berhenti. Pada saat tim memerankan kisah itu untuk kedua kali, hentikan mereka pada titik yang berbeda dalam kisah tersebut.</w:t>
      </w:r>
    </w:p>
    <w:p>
      <w:pPr/>
      <w:r>
        <w:rPr>
          <w:lang w:val="id_ID" w:bidi="id_ID"/>
        </w:rPr>
      </w:r>
      <w:r>
        <w:rPr>
          <w:lang w:val="id_ID" w:bidi="id_ID"/>
        </w:rPr>
        <w:t>Ketika tim memerankan kisah itu untuk pertama kali, perhatikan dialog, alur, plot, dan kronologi kisah tersebut. Perhatikan bagian penting atau sulit dari kisah maupun bagian yang akan diperankan dan jangan dilewati. Bantu tim untuk mengingat bagian dari kisah tersebut.</w:t>
      </w:r>
    </w:p>
    <w:p>
      <w:pPr/>
      <w:r>
        <w:rPr>
          <w:lang w:val="id_ID" w:bidi="id_ID"/>
        </w:rPr>
      </w:r>
      <w:r>
        <w:rPr>
          <w:lang w:val="id_ID" w:bidi="id_ID"/>
        </w:rPr>
        <w:t>Pastikan bahwa kelompok memerankan Yusuf yang berbicara kepada Pilatus di Yerusalem untuk mendapatkan izin sebelum pergi keluar dari kota menuju salib dan mengambil tubuh Yesus.</w:t>
      </w:r>
    </w:p>
    <w:p>
      <w:pPr/>
      <w:r>
        <w:rPr>
          <w:lang w:val="id_ID" w:bidi="id_ID"/>
        </w:rPr>
      </w:r>
      <w:r>
        <w:rPr>
          <w:lang w:val="id_ID" w:bidi="id_ID"/>
        </w:rPr>
        <w:t>Pastikan kelompok memerankan orang-orang lain yang membantu Yusuf memindahkan tubuh Yesus dari salib dan membawanya ke gua penguburan.</w:t>
      </w:r>
    </w:p>
    <w:p>
      <w:pPr/>
      <w:r>
        <w:rPr>
          <w:lang w:val="id_ID" w:bidi="id_ID"/>
        </w:rPr>
      </w:r>
      <w:r>
        <w:rPr>
          <w:lang w:val="id_ID" w:bidi="id_ID"/>
        </w:rPr>
        <w:t>Pastikan kelompok memerankan perempuan-perempuan dari Galilea yang mengikuti Yusuf dan para pembantunya ke makam baru. Mereka menyaksikan apa yang terjadi sebelum kembali ke rumah untuk menyiapkan rempah-rempah dan parfum. Semua aktor berhenti ketika matahari terbenam.</w:t>
      </w:r>
    </w:p>
    <w:p>
      <w:pPr/>
      <w:r>
        <w:rPr>
          <w:lang w:val="id_ID" w:bidi="id_ID"/>
        </w:rPr>
      </w:r>
      <w:r>
        <w:rPr>
          <w:lang w:val="id_ID" w:bidi="id_ID"/>
        </w:rPr>
        <w:t>Saat kelompok memerankan kisah ini untuk kedua kalinya, hentikan mereka pada titik-titik tertentu.</w:t>
      </w:r>
    </w:p>
    <w:p>
      <w:pPr/>
      <w:r>
        <w:rPr>
          <w:lang w:val="id_ID" w:bidi="id_ID"/>
        </w:rPr>
      </w:r>
      <w:r>
        <w:rPr>
          <w:lang w:val="id_ID" w:bidi="id_ID"/>
        </w:rPr>
        <w:t>Perankan Yusuf yang mendatangi Pilatus dan meminta izin untuk mengubur Yesus dengan layak.</w:t>
      </w:r>
    </w:p>
    <w:p>
      <w:pPr/>
      <w:r>
        <w:rPr>
          <w:lang w:val="id_ID" w:bidi="id_ID"/>
        </w:rPr>
      </w:r>
      <w:r>
        <w:rPr>
          <w:lang w:val="id_ID" w:bidi="id_ID"/>
        </w:rPr>
        <w:t xml:space="preserve">Hentikan adegannya: Tanyakan kepada aktor yang memerankan Pilatus, "Bagaimana perasaan Anda?" Anda mungkin mendengar hal-hal seperti, "Bingung. Orang-orang Yahudi ini sangat aneh. Mereka memohon kepada saya untuk menyalibkan Yesus, sekarang mereka ingin menghormati-Nya dengan penguburan yang layak," "Kesal". Memangnya apa bedanya? Yesus sudah mati," dan "Aneh." Orang ini adalah seorang pemimpin Yahudi. Mengapa dia tidak setuju dengan yang lain?" Tanyakan kepada aktor yang memerankan Yusuf, "Bagaimana perasaan Anda?" Anda mungkin mendengar hal-hal seperti, "Penuh tekad. Saya harus melakukan apa yang benar," "Penuh harapan." Saya ingin menghormati jenazah Yesus, tetapi saya harus bergerak dengan cepat," dan "Bingung. Saya benar-benar mengira bahwa Yesus adalah Juruselamat yang dijanjikan, tetapi sekarang Dia sudah mati." Lanjutkan adegannya. </w:t>
      </w:r>
    </w:p>
    <w:p>
      <w:pPr/>
      <w:r>
        <w:rPr>
          <w:lang w:val="id_ID" w:bidi="id_ID"/>
        </w:rPr>
      </w:r>
      <w:r>
        <w:rPr>
          <w:lang w:val="id_ID" w:bidi="id_ID"/>
        </w:rPr>
        <w:t>Perankan Pilatus yang memberikan izin kepada Yusuf. Yusuf melakukan perjalanan ke luar kota dan dia serta beberapa pembantunya mengambil jenazah Yesus dari salib. Mereka membungkus tubuh Yesus dalam kain linen kemudian membawanya ke gua penguburan baru. Perempuan-perempuan dari Galilea melihat apa yang terjadi dan mengikuti Yusuf ke makam.</w:t>
      </w:r>
    </w:p>
    <w:p>
      <w:pPr/>
      <w:r>
        <w:rPr>
          <w:lang w:val="id_ID" w:bidi="id_ID"/>
        </w:rPr>
      </w:r>
      <w:r>
        <w:rPr>
          <w:lang w:val="id_ID" w:bidi="id_ID"/>
        </w:rPr>
        <w:t xml:space="preserve">Hentikan peragaan: Tanyakan kepada aktor yang memerankan para perempuan itu, ”Bagaimana perasaan Anda?” Anda mungkin mendengar hal-hal seperti, "Terkejut." Ke mana mereka membawa Yesus?" "Terkejut. Saya tidak dapat percaya bahwa seorang anggota mahkamah menghormati Yesus dengan penguburan, dan "Bertekad." Saya harus mencari tahu di mana mereka mengubur Yesus sehingga kita dapat membuat rempah-rempah untuk menghormati-Nya juga. Lanjutkan adegannya. </w:t>
      </w:r>
    </w:p>
    <w:p>
      <w:pPr/>
      <w:r>
        <w:rPr>
          <w:lang w:val="id_ID" w:bidi="id_ID"/>
        </w:rPr>
      </w:r>
      <w:r>
        <w:rPr>
          <w:lang w:val="id_ID" w:bidi="id_ID"/>
        </w:rPr>
        <w:t>Perankan para perempuan yang kembali ke rumah dan menyiapkan rempah-rempah dan salep. Hari Sabat tiba dan semua orang beristirahat.</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Setelah Yesus dieksekusi, seorang yang </w:t>
      </w:r>
      <w:r>
        <w:rPr>
          <w:b/>
          <w:lang w:val="id_ID" w:bidi="id_ID"/>
        </w:rPr>
        <w:t>lurus</w:t>
      </w:r>
      <w:r>
        <w:rPr>
          <w:lang w:val="id_ID" w:bidi="id_ID"/>
        </w:rPr>
        <w:t xml:space="preserve"> atau </w:t>
      </w:r>
      <w:r>
        <w:rPr>
          <w:b/>
          <w:lang w:val="id_ID" w:bidi="id_ID"/>
        </w:rPr>
        <w:t>benar</w:t>
      </w:r>
      <w:r>
        <w:rPr>
          <w:lang w:val="id_ID" w:bidi="id_ID"/>
        </w:rPr>
        <w:t xml:space="preserve"> bernama Yusuf meminta izin kepada Pilatus untuk mengubur tubuh Yesus. Orang benar merujuk kepada seseorang yang benar di mata Allah atau yang tidak bersalah. Pastikan untuk menerjemahkan orang benar dengan cara yang sama seperti yang telah Anda lakukan sebelumnya. </w:t>
      </w:r>
      <w:hyperlink r:id="rId19">
        <w:r>
          <w:rPr>
            <w:lang w:val="id_ID" w:bidi="id_ID"/>
          </w:rPr>
          <w:rPr>
            <w:color w:val="0000EE"/>
            <w:u w:val="single"/>
          </w:rPr>
          <w:t>Istilah benar</w:t>
        </w:r>
      </w:hyperlink>
      <w:r>
        <w:rPr>
          <w:lang w:val="id_ID" w:bidi="id_ID"/>
        </w:rPr>
        <w:t xml:space="preserve"> terdapat di Daftar Kata Utama. </w:t>
      </w:r>
    </w:p>
    <w:p>
      <w:pPr/>
      <w:r>
        <w:rPr>
          <w:lang w:val="id_ID" w:bidi="id_ID"/>
        </w:rPr>
      </w:r>
      <w:r>
        <w:rPr>
          <w:lang w:val="id_ID" w:bidi="id_ID"/>
        </w:rPr>
        <w:t xml:space="preserve">Yusuf adalah seorang anggota mahkamah tinggi, atau </w:t>
      </w:r>
      <w:r>
        <w:rPr>
          <w:b/>
          <w:lang w:val="id_ID" w:bidi="id_ID"/>
        </w:rPr>
        <w:t>Sanhedrin</w:t>
      </w:r>
      <w:r>
        <w:rPr>
          <w:lang w:val="id_ID" w:bidi="id_ID"/>
        </w:rPr>
        <w:t xml:space="preserve">. Ini merujuk kepada sekelompok pemimpin Yahudi yang menjatuhkan penghakiman berdasarkan hukum agama. Jika Anda menggunakan kata Sanhedrin, pastikan untuk menerjemahkannya dengan cara yang sama seperti yang telah Anda lakukan sebelumnya. </w:t>
      </w:r>
      <w:hyperlink r:id="rId627">
        <w:r>
          <w:rPr>
            <w:lang w:val="id_ID" w:bidi="id_ID"/>
          </w:rPr>
          <w:rPr>
            <w:color w:val="0000EE"/>
            <w:u w:val="single"/>
          </w:rPr>
          <w:t>Sanhedrin</w:t>
        </w:r>
      </w:hyperlink>
      <w:r>
        <w:rPr>
          <w:lang w:val="id_ID" w:bidi="id_ID"/>
        </w:rPr>
        <w:t xml:space="preserve"> terdapat di Daftar Kata Utama. </w:t>
      </w:r>
    </w:p>
    <w:p>
      <w:pPr/>
      <w:r>
        <w:rPr>
          <w:lang w:val="id_ID" w:bidi="id_ID"/>
        </w:rPr>
      </w:r>
      <w:r>
        <w:rPr>
          <w:lang w:val="id_ID" w:bidi="id_ID"/>
        </w:rPr>
        <w:t xml:space="preserve">Lukas menggambarkan Yusuf sebagai seseorang yang menantikan kerajaan </w:t>
      </w:r>
      <w:r>
        <w:rPr>
          <w:b/>
          <w:lang w:val="id_ID" w:bidi="id_ID"/>
        </w:rPr>
        <w:t>Allah</w:t>
      </w:r>
      <w:r>
        <w:rPr>
          <w:lang w:val="id_ID" w:bidi="id_ID"/>
        </w:rPr>
        <w:t xml:space="preserve">, atau Allah memerintah dan memelihara kepada umat-Nya sebagai raja. Ini juga menyiratkan kedatangan Juruselamat yang dijanjikan. Yusuf mungkin telah percaya bahwa Yesus adalah Juruselamat yang dijanjikan. Pastikan untuk menerjemahkan kerajaan Allah dengan kata yang sama seperti yang telah Anda lakukan di bagian-bagian sebelumnya. </w:t>
      </w:r>
      <w:hyperlink r:id="rId205">
        <w:r>
          <w:rPr>
            <w:lang w:val="id_ID" w:bidi="id_ID"/>
          </w:rPr>
          <w:rPr>
            <w:color w:val="0000EE"/>
            <w:u w:val="single"/>
          </w:rPr>
          <w:t>Kerajaan Allah</w:t>
        </w:r>
      </w:hyperlink>
      <w:r>
        <w:rPr>
          <w:lang w:val="id_ID" w:bidi="id_ID"/>
        </w:rPr>
        <w:t xml:space="preserve"> ada di Daftar Kata Utama. </w:t>
      </w:r>
    </w:p>
    <w:p>
      <w:pPr/>
      <w:r>
        <w:rPr>
          <w:lang w:val="id_ID" w:bidi="id_ID"/>
        </w:rPr>
      </w:r>
      <w:r>
        <w:rPr>
          <w:lang w:val="id_ID" w:bidi="id_ID"/>
        </w:rPr>
        <w:t xml:space="preserve">Yusuf mengambil tubuh Yesus dari salib dan membawanya ke </w:t>
      </w:r>
      <w:r>
        <w:rPr>
          <w:b/>
          <w:lang w:val="id_ID" w:bidi="id_ID"/>
        </w:rPr>
        <w:t>makam</w:t>
      </w:r>
      <w:r>
        <w:rPr>
          <w:lang w:val="id_ID" w:bidi="id_ID"/>
        </w:rPr>
        <w:t xml:space="preserve"> baru yang diukir pada batu. Makam ini seperti sebuah gua dan cukup besar untuk menampung beberapa mayat. Makam semacam itu mungkin termasuk bangku batu yang diukir pada batu di mana orang-orang dapat berdiri dan mempersiapkan tubuh untuk penguburan. Pintu masuk ke makam semacam itu dapat ditutupi dengan batu besar berbentuk piringan yang terletak di alur yang dipotong pada batu di bawahnya. Pastikan untuk menerjemahkan makam dengan cara yang sama seperti yang Anda lakukan sebelumnya. </w:t>
      </w:r>
      <w:hyperlink r:id="rId282">
        <w:r>
          <w:rPr>
            <w:lang w:val="id_ID" w:bidi="id_ID"/>
          </w:rPr>
          <w:rPr>
            <w:color w:val="0000EE"/>
            <w:u w:val="single"/>
          </w:rPr>
          <w:t>Istilah makam</w:t>
        </w:r>
      </w:hyperlink>
      <w:r>
        <w:rPr>
          <w:lang w:val="id_ID" w:bidi="id_ID"/>
        </w:rPr>
        <w:t xml:space="preserve"> terdapat di Daftar Kata Utama. </w:t>
      </w:r>
    </w:p>
    <w:p>
      <w:pPr/>
      <w:r>
        <w:rPr>
          <w:lang w:val="id_ID" w:bidi="id_ID"/>
        </w:rPr>
      </w:r>
      <w:r>
        <w:rPr>
          <w:lang w:val="id_ID" w:bidi="id_ID"/>
        </w:rPr>
        <w:t>Berhentilah dan tunjukkan kepada tim Anda gambar sebuah gua penguburan Yahudi jika belum pernah.</w:t>
      </w:r>
    </w:p>
    <w:p>
      <w:pPr/>
      <w:r>
        <w:rPr>
          <w:lang w:val="id_ID" w:bidi="id_ID"/>
        </w:rPr>
      </w:r>
      <w:r>
        <w:rPr>
          <w:lang w:val="id_ID" w:bidi="id_ID"/>
        </w:rPr>
        <w:t xml:space="preserve">Yusuf harus memindahkan tubuh Yesus dengan cepat karena itu adalah Hari Persiapan, atau sehari sebelum </w:t>
      </w:r>
      <w:r>
        <w:rPr>
          <w:b/>
          <w:lang w:val="id_ID" w:bidi="id_ID"/>
        </w:rPr>
        <w:t>Sabat</w:t>
      </w:r>
      <w:r>
        <w:rPr>
          <w:lang w:val="id_ID" w:bidi="id_ID"/>
        </w:rPr>
        <w:t xml:space="preserve">. Sabat merujuk kepada hari perhentian dan ibadah bagi orang-orang Yahudi. Tidak ada seorang pun yang boleh bekerja pada hari ini atau memindahkan mayat. Pastikan untuk menerjemahkan Sabat dengan cara yang sama seperti yang Anda lakukan sebelumnya. </w:t>
      </w:r>
      <w:hyperlink r:id="rId128">
        <w:r>
          <w:rPr>
            <w:lang w:val="id_ID" w:bidi="id_ID"/>
          </w:rPr>
          <w:rPr>
            <w:color w:val="0000EE"/>
            <w:u w:val="single"/>
          </w:rPr>
          <w:t>Sabat</w:t>
        </w:r>
      </w:hyperlink>
      <w:r>
        <w:rPr>
          <w:lang w:val="id_ID" w:bidi="id_ID"/>
        </w:rPr>
        <w:t xml:space="preserve"> terdapat di Daftar Kata Utama. </w:t>
      </w:r>
    </w:p>
    <w:p>
      <w:pPr/>
      <w:r>
        <w:rPr>
          <w:lang w:val="id_ID" w:bidi="id_ID"/>
        </w:rPr>
      </w:r>
      <w:r>
        <w:rPr>
          <w:lang w:val="id_ID" w:bidi="id_ID"/>
        </w:rPr>
        <w:t xml:space="preserve">Para perempuan kembali ke rumah mereka untuk menyiapkan rempah-rempah dan salep. Lukas menyiratkan bahwa mereka akan </w:t>
      </w:r>
      <w:r>
        <w:rPr>
          <w:b/>
          <w:lang w:val="id_ID" w:bidi="id_ID"/>
        </w:rPr>
        <w:t>mengurapi</w:t>
      </w:r>
      <w:r>
        <w:rPr>
          <w:lang w:val="id_ID" w:bidi="id_ID"/>
        </w:rPr>
        <w:t xml:space="preserve"> tubuh Yesus Dalam budaya Yahudi, mengurapi seseorang dengan minyak atau salep adalah cara untuk menghormati mereka. Jika Anda menggunakan kata mengurapi dalam terjemahan Anda, pastikan untuk menerjemahkannya dengan cara yang sama seperti yang Anda lakukan pada bagian-bagian sebelumnya. </w:t>
      </w:r>
      <w:hyperlink r:id="rId129">
        <w:r>
          <w:rPr>
            <w:lang w:val="id_ID" w:bidi="id_ID"/>
          </w:rPr>
          <w:rPr>
            <w:color w:val="0000EE"/>
            <w:u w:val="single"/>
          </w:rPr>
          <w:t>Mengurapi</w:t>
        </w:r>
      </w:hyperlink>
      <w:r>
        <w:rPr>
          <w:lang w:val="id_ID" w:bidi="id_ID"/>
        </w:rPr>
        <w:t xml:space="preserve"> terdapat di Daftar Kata Utama.</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versi rekaman dari perikop ini dalam terjemahan yang paling mudah dimengerti.</w:t>
      </w:r>
    </w:p>
    <w:p>
      <w:pPr/>
      <w:r>
        <w:rPr>
          <w:lang w:val="id_ID" w:bidi="id_ID"/>
        </w:rPr>
      </w:r>
      <w:r>
        <w:rPr>
          <w:lang w:val="id_ID" w:bidi="id_ID"/>
        </w:rPr>
        <w:t>Dalam sesi ini, ceritakan kembali perikop itu, secara berkelompok, dalam bahasa sendiri.</w:t>
      </w:r>
    </w:p>
    <w:p>
      <w:pPr/>
      <w:r>
        <w:rPr>
          <w:lang w:val="id_ID" w:bidi="id_ID"/>
        </w:rPr>
      </w:r>
      <w:r>
        <w:rPr>
          <w:lang w:val="id_ID" w:bidi="id_ID"/>
        </w:rPr>
        <w:t>Pertama, seluruh kelompok harus berlatih menceritakan perikop itu dalam bahasa sendiri. Ingatlah untuk menyertakan hal-hal yang sudah ditentukan dalam tahap-tahap sebelumnya, seperti kronologi, kata, frasa, emosi, atau apa pun yang sudah dibahas.</w:t>
      </w:r>
    </w:p>
    <w:p>
      <w:pPr/>
      <w:r>
        <w:rPr>
          <w:lang w:val="id_ID" w:bidi="id_ID"/>
        </w:rPr>
      </w:r>
      <w:r>
        <w:rPr>
          <w:lang w:val="id_ID" w:bidi="id_ID"/>
        </w:rPr>
        <w:t xml:space="preserve">Satu anggota harus mengucapkan beberapa kalimat dari perikop itu dan berhenti sebentar. Anggota kelompok lain harus mengucapkan kalimat selanjutnya dari perikop itu tersebut dan berhenti sejenak. Lakukan ini sampai kelompok telah menceritakan kembali seluruh teks. Anggota-anggota kelompok dapat saling memperbaiki dalam tahap ini. </w:t>
      </w:r>
    </w:p>
    <w:p>
      <w:pPr/>
      <w:r>
        <w:rPr>
          <w:lang w:val="id_ID" w:bidi="id_ID"/>
        </w:rPr>
      </w:r>
      <w:r>
        <w:rPr>
          <w:lang w:val="id_ID" w:bidi="id_ID"/>
        </w:rPr>
        <w:t>Hentikan sebentar sejenak audio ini di sini.</w:t>
      </w:r>
    </w:p>
    <w:p>
      <w:pPr/>
      <w:r>
        <w:rPr>
          <w:lang w:val="id_ID" w:bidi="id_ID"/>
        </w:rPr>
      </w:r>
      <w:r>
        <w:rPr>
          <w:lang w:val="id_ID" w:bidi="id_ID"/>
        </w:rPr>
        <w:t>Selanjutnya, setiap anggota kelompok harus menceritakan seluruh teks tersebut tanpa interupsi setidaknya satu kali. Seorang anggota kelompok dapat menggunakan benda apa saja, gerakan, atau papan cerita untuk membantu mereka mengingat teks tersebut.</w:t>
      </w:r>
    </w:p>
    <w:p>
      <w:pPr/>
      <w:r>
        <w:rPr>
          <w:lang w:val="id_ID" w:bidi="id_ID"/>
        </w:rPr>
      </w:r>
      <w:r>
        <w:rPr>
          <w:lang w:val="id_ID" w:bidi="id_ID"/>
        </w:rPr>
        <w:t>Hentikan sejenak audio ini di sini.</w:t>
      </w:r>
    </w:p>
    <w:p>
      <w:pPr/>
      <w:r>
        <w:rPr>
          <w:lang w:val="id_ID" w:bidi="id_ID"/>
        </w:rPr>
      </w:r>
      <w:r>
        <w:rPr>
          <w:lang w:val="id_ID" w:bidi="id_ID"/>
        </w:rPr>
        <w:t xml:space="preserve">Selanjutnya, kelompok dapat memutuskan versi siapa dari teks tersebut yang Anda paling sukai. Anda mungkin memutuskan untuk menyukai cara bercerita seorang anggota kelompok untuk suatu adegan, tetapi menyukai cara anggota kelompok lain menceritakan adegan lainnya. </w:t>
      </w:r>
    </w:p>
    <w:p>
      <w:pPr/>
      <w:r>
        <w:rPr>
          <w:lang w:val="id_ID" w:bidi="id_ID"/>
        </w:rPr>
      </w:r>
      <w:r>
        <w:rPr>
          <w:lang w:val="id_ID" w:bidi="id_ID"/>
        </w:rPr>
        <w:t>Hentikan sejenak audio ini di sini.</w:t>
      </w:r>
    </w:p>
    <w:p>
      <w:pPr/>
      <w:r>
        <w:rPr>
          <w:lang w:val="id_ID" w:bidi="id_ID"/>
        </w:rPr>
      </w:r>
      <w:r>
        <w:rPr>
          <w:lang w:val="id_ID" w:bidi="id_ID"/>
        </w:rPr>
        <w:t>Akhirnya, kelompok dapat menyusun versi akhir dari perikop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Lukas 23:50–56</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662">
        <w:r>
          <w:rPr>
            <w:lang w:val="id_ID" w:bidi="id_ID"/>
          </w:rPr>
          <w:rPr>
            <w:color w:val="0000EE"/>
            <w:u w:val="single"/>
          </w:rPr>
          <w:t>Dengar dan Renungkan</w:t>
        </w:r>
      </w:hyperlink>
      <w:r>
        <w:rPr>
          <w:lang w:val="id_ID" w:bidi="id_ID"/>
        </w:rPr>
        <w:t xml:space="preserve"> (671 KB)</w:t>
      </w:r>
      <w:r>
        <w:rPr>
          <w:lang w:val="id_ID" w:bidi="id_ID"/>
        </w:rPr>
      </w:r>
    </w:p>
    <w:p>
      <w:pPr>
        <w:pStyle w:val="ListBullet"/>
        <w:spacing w:line="240" w:lineRule="auto"/>
        <w:ind w:left="720"/>
      </w:pPr>
      <w:r>
        <w:rPr>
          <w:lang w:val="id_ID" w:bidi="id_ID"/>
        </w:rPr>
      </w:r>
      <w:hyperlink r:id="rId663">
        <w:r>
          <w:rPr>
            <w:lang w:val="id_ID" w:bidi="id_ID"/>
          </w:rPr>
          <w:rPr>
            <w:color w:val="0000EE"/>
            <w:u w:val="single"/>
          </w:rPr>
          <w:t>Menyiapkan Panggung</w:t>
        </w:r>
      </w:hyperlink>
      <w:r>
        <w:rPr>
          <w:lang w:val="id_ID" w:bidi="id_ID"/>
        </w:rPr>
        <w:t xml:space="preserve"> (4.9 MB)</w:t>
      </w:r>
      <w:r>
        <w:rPr>
          <w:lang w:val="id_ID" w:bidi="id_ID"/>
        </w:rPr>
      </w:r>
    </w:p>
    <w:p>
      <w:pPr>
        <w:pStyle w:val="ListBullet"/>
        <w:spacing w:line="240" w:lineRule="auto"/>
        <w:ind w:left="720"/>
      </w:pPr>
      <w:r>
        <w:rPr>
          <w:lang w:val="id_ID" w:bidi="id_ID"/>
        </w:rPr>
      </w:r>
      <w:hyperlink r:id="rId664">
        <w:r>
          <w:rPr>
            <w:lang w:val="id_ID" w:bidi="id_ID"/>
          </w:rPr>
          <w:rPr>
            <w:color w:val="0000EE"/>
            <w:u w:val="single"/>
          </w:rPr>
          <w:t>Menjelaskan Adegan</w:t>
        </w:r>
      </w:hyperlink>
      <w:r>
        <w:rPr>
          <w:lang w:val="id_ID" w:bidi="id_ID"/>
        </w:rPr>
        <w:t xml:space="preserve"> (2.1 MB)</w:t>
      </w:r>
      <w:r>
        <w:rPr>
          <w:lang w:val="id_ID" w:bidi="id_ID"/>
        </w:rPr>
      </w:r>
    </w:p>
    <w:p>
      <w:pPr>
        <w:pStyle w:val="ListBullet"/>
        <w:spacing w:line="240" w:lineRule="auto"/>
        <w:ind w:left="720"/>
      </w:pPr>
      <w:r>
        <w:rPr>
          <w:lang w:val="id_ID" w:bidi="id_ID"/>
        </w:rPr>
      </w:r>
      <w:hyperlink r:id="rId665">
        <w:r>
          <w:rPr>
            <w:lang w:val="id_ID" w:bidi="id_ID"/>
          </w:rPr>
          <w:rPr>
            <w:color w:val="0000EE"/>
            <w:u w:val="single"/>
          </w:rPr>
          <w:t>Memperagakan Bacaan</w:t>
        </w:r>
      </w:hyperlink>
      <w:r>
        <w:rPr>
          <w:lang w:val="id_ID" w:bidi="id_ID"/>
        </w:rPr>
        <w:t xml:space="preserve"> (2.8 MB)</w:t>
      </w:r>
      <w:r>
        <w:rPr>
          <w:lang w:val="id_ID" w:bidi="id_ID"/>
        </w:rPr>
      </w:r>
    </w:p>
    <w:p>
      <w:pPr>
        <w:pStyle w:val="ListBullet"/>
        <w:spacing w:line="240" w:lineRule="auto"/>
        <w:ind w:left="720"/>
      </w:pPr>
      <w:r>
        <w:rPr>
          <w:lang w:val="id_ID" w:bidi="id_ID"/>
        </w:rPr>
      </w:r>
      <w:hyperlink r:id="rId666">
        <w:r>
          <w:rPr>
            <w:lang w:val="id_ID" w:bidi="id_ID"/>
          </w:rPr>
          <w:rPr>
            <w:color w:val="0000EE"/>
            <w:u w:val="single"/>
          </w:rPr>
          <w:t>Melengkapi yang Kurang</w:t>
        </w:r>
      </w:hyperlink>
      <w:r>
        <w:rPr>
          <w:lang w:val="id_ID" w:bidi="id_ID"/>
        </w:rPr>
        <w:t xml:space="preserve"> (2.3 MB)</w:t>
      </w:r>
      <w:r>
        <w:rPr>
          <w:lang w:val="id_ID" w:bidi="id_ID"/>
        </w:rPr>
      </w:r>
    </w:p>
    <w:p>
      <w:pPr>
        <w:pStyle w:val="ListBullet"/>
        <w:spacing w:line="240" w:lineRule="auto"/>
        <w:ind w:left="720"/>
      </w:pPr>
      <w:r>
        <w:rPr>
          <w:lang w:val="id_ID" w:bidi="id_ID"/>
        </w:rPr>
      </w:r>
      <w:hyperlink r:id="rId667">
        <w:r>
          <w:rPr>
            <w:lang w:val="id_ID" w:bidi="id_ID"/>
          </w:rPr>
          <w:rPr>
            <w:color w:val="0000EE"/>
            <w:u w:val="single"/>
          </w:rPr>
          <w:t>Menyampaikan Firman Tuhan</w:t>
        </w:r>
      </w:hyperlink>
      <w:r>
        <w:rPr>
          <w:lang w:val="id_ID" w:bidi="id_ID"/>
        </w:rPr>
        <w:t xml:space="preserve"> (1.3 MB)</w:t>
      </w:r>
      <w:r>
        <w:rPr>
          <w:lang w:val="id_ID" w:bidi="id_ID"/>
        </w:rPr>
      </w:r>
      <w:r>
        <w:rPr>
          <w:lang w:val="id_ID" w:bidi="id_ID"/>
        </w:rPr>
      </w:r>
      <w:r>
        <w:rPr>
          <w:lang w:val="id_ID" w:bidi="id_ID"/>
        </w:rPr>
      </w:r>
    </w:p>
    <w:p>
      <w:pPr/>
      <w:r>
        <w:rPr>
          <w:lang w:val="id_ID" w:bidi="id_ID"/>
        </w:rPr>
      </w:r>
    </w:p>
    <w:p>
      <w:pPr>
        <w:pStyle w:val="Heading2"/>
      </w:pPr>
      <w:r>
        <w:rPr>
          <w:lang w:val="id_ID" w:bidi="id_ID"/>
        </w:rPr>
        <w:t>Lukas 24:1–12</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Dengarkan Lukas 24:1–12 dan renungkan di dalam hati Anda. Dengarkan teks sebanyak tiga kali (dalam tiga terjemahan yang berbeda, jika memungkinkan). Kemudian secara berkelompok diskusikan pertanyaan-pertanyaan berikut ini:</w:t>
      </w:r>
    </w:p>
    <w:p>
      <w:pPr>
        <w:pStyle w:val="ListBullet"/>
        <w:spacing w:line="240" w:lineRule="auto"/>
        <w:ind w:left="720"/>
      </w:pPr>
      <w:r>
        <w:rPr>
          <w:lang w:val="id_ID" w:bidi="id_ID"/>
        </w:rPr>
      </w:r>
      <w:r>
        <w:rPr>
          <w:lang w:val="id_ID" w:bidi="id_ID"/>
        </w:rPr>
        <w:t xml:space="preserve">Apa yang Anda suka dalam kisah ini? </w:t>
      </w:r>
    </w:p>
    <w:p>
      <w:pPr>
        <w:pStyle w:val="ListBullet"/>
        <w:spacing w:line="240" w:lineRule="auto"/>
        <w:ind w:left="720"/>
      </w:pPr>
      <w:r>
        <w:rPr>
          <w:lang w:val="id_ID" w:bidi="id_ID"/>
        </w:rPr>
      </w:r>
      <w:r>
        <w:rPr>
          <w:lang w:val="id_ID" w:bidi="id_ID"/>
        </w:rPr>
        <w:t xml:space="preserve">Apa yang Anda tidak suka atau tidak mengerti? </w:t>
      </w:r>
    </w:p>
    <w:p>
      <w:pPr>
        <w:pStyle w:val="ListBullet"/>
        <w:spacing w:line="240" w:lineRule="auto"/>
        <w:ind w:left="720"/>
      </w:pPr>
      <w:r>
        <w:rPr>
          <w:lang w:val="id_ID" w:bidi="id_ID"/>
        </w:rPr>
      </w:r>
      <w:r>
        <w:rPr>
          <w:lang w:val="id_ID" w:bidi="id_ID"/>
        </w:rPr>
        <w:t>Apa yang kisah ini katakan tentang Yesus?</w:t>
      </w:r>
    </w:p>
    <w:p>
      <w:pPr>
        <w:pStyle w:val="ListBullet"/>
        <w:spacing w:line="240" w:lineRule="auto"/>
        <w:ind w:left="720"/>
      </w:pPr>
      <w:r>
        <w:rPr>
          <w:lang w:val="id_ID" w:bidi="id_ID"/>
        </w:rPr>
      </w:r>
      <w:r>
        <w:rPr>
          <w:lang w:val="id_ID" w:bidi="id_ID"/>
        </w:rPr>
        <w:t>Apa yang kisah ini katakan tentang manusia?</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Dalam kisah terakhir, gubernur Romawi, Pilatus, memberikan izin kepada Yusuf untuk menguburkan tubuh Yesus dengan layak. Yusuf memindahkan tubuh Yesus ke sebuah gua penguburan. Para perempuan dari Galilea, yang adalah para pengikut Yesus, melihat di mana Yusuf menguburkan tubuh Yesus kemudian kembali ke rumah mereka untuk menyiapkan rempah-rempah untuk tubuh-Nya. Mereka beristirahat untuk Sabat, atau hari orang Yahudi untuk istirahat dan beribadah, dan berencana untuk kembali ke makam sesudah Sabat. Sekarang, para perempuan kembali ke makam, tetapi ternyata makam itu kosong!</w:t>
      </w:r>
    </w:p>
    <w:p>
      <w:pPr/>
      <w:r>
        <w:rPr>
          <w:lang w:val="id_ID" w:bidi="id_ID"/>
        </w:rPr>
      </w:r>
      <w:r>
        <w:rPr>
          <w:lang w:val="id_ID" w:bidi="id_ID"/>
        </w:rPr>
        <w:t>Kita tahu dari kisah sebelumnya bahwa para perempuan dari Galilea telah menyiapkan rempah-rempah dan parfum untuk tubuh Yesus. Ini adalah salep dan minyak untuk mengatasi bau pembusukan. Ini adalah satu cara untuk menghormati Yesus. Para perempuan mematuhi hukum Allah dan beristirahat untuk Sabat. Tetapi mereka siap untuk kembali ke gua sangat awal pada hari Minggu, sehari setelah Sabat, atau hari pertama dalam seminggu itu. Mereka membawa rempah-rempah dan parfum bersama untuk dikenakan pada tubuh Yesus.</w:t>
      </w:r>
    </w:p>
    <w:p>
      <w:pPr/>
      <w:r>
        <w:rPr>
          <w:lang w:val="id_ID" w:bidi="id_ID"/>
        </w:rPr>
      </w:r>
      <w:r>
        <w:rPr>
          <w:lang w:val="id_ID" w:bidi="id_ID"/>
        </w:rPr>
        <w:t>Berhenti dan diskusikan dengan kelompok Anda: Apa yang dilakukan orang-orang dalam budaya Anda untuk menghormati jenazah? Apa saja peran yang berbeda untuk laki-laki dan perempuan dalam ritual kematian? Apa hari pertama dalam seminggu dalam budaya Anda? Kegiatan apa saja yang dilakukan orang-orang pada hari-hari yang berbeda dalam seminggu di tempat Anda tinggal?</w:t>
      </w:r>
    </w:p>
    <w:p>
      <w:pPr/>
      <w:r>
        <w:rPr>
          <w:lang w:val="id_ID" w:bidi="id_ID"/>
        </w:rPr>
      </w:r>
      <w:r>
        <w:rPr>
          <w:lang w:val="id_ID" w:bidi="id_ID"/>
        </w:rPr>
        <w:t>Seperti yang Anda ingat, makam Yusuf tempat menguburkan Yesus adalah makam baru yang dipahat ke dalam batu. Itu seperti sebuah gua dan cukup besar bagi beberapa orang untuk masuk. Orang Yahudi menutup jenis makam ini dengan batu besar berbentuk piringan. Batu menutupi pintu masuk ke makam sehingga tidak ada hewan atau orang yang mengganggu mayat. Karena batu-batu itu bulat, beberapa orang kuat dapat mendorongnya ke samping.</w:t>
      </w:r>
    </w:p>
    <w:p>
      <w:pPr/>
      <w:r>
        <w:rPr>
          <w:lang w:val="id_ID" w:bidi="id_ID"/>
        </w:rPr>
      </w:r>
      <w:r>
        <w:rPr>
          <w:lang w:val="id_ID" w:bidi="id_ID"/>
        </w:rPr>
        <w:t>Berhenti dan tunjukkan kepada kelompok Anda gambar gua penguburan Yahudi dengan batu yang menutupi pintu masuk.</w:t>
      </w:r>
    </w:p>
    <w:p>
      <w:pPr/>
      <w:r>
        <w:rPr>
          <w:lang w:val="id_ID" w:bidi="id_ID"/>
        </w:rPr>
      </w:r>
      <w:r>
        <w:rPr>
          <w:lang w:val="id_ID" w:bidi="id_ID"/>
        </w:rPr>
        <w:t>Para perempuan tiba di makam dan terkejut melihat bahwa seseorang telah menggulingkan batu yang menutupi makam. Injil Matius menyiratkan bahwa batu itu masih ada di dekatnya. Tetapi ketika para perempuan memasuki gua penguburan, tubuh Yesus tidak ada di sana! Lukas memanggil Yesus "Tuhan Yesus" untuk mengingatkan para pendengarnya bahwa Yesus adalah Allah. Penderitaan dan kematian Yesus tidak mengambil otoritas yang diberikan Allah kepada-Nya sebagai Juruselamat yang Dijanjikan.</w:t>
      </w:r>
    </w:p>
    <w:p>
      <w:pPr/>
      <w:r>
        <w:rPr>
          <w:lang w:val="id_ID" w:bidi="id_ID"/>
        </w:rPr>
      </w:r>
      <w:r>
        <w:rPr>
          <w:lang w:val="id_ID" w:bidi="id_ID"/>
        </w:rPr>
        <w:t>Para perempuan merasa resah dan bingung karena mereka tidak tahu di mana tubuh Yesus mungkin berada. Tiba-tiba, dua lelaki berpakaian cerah yang menyilaukan muncul di sebelah mereka. Meskipun perikop mengatakan "laki-laki," Lukas kemudian mengungkapkan mereka adalah para malaikat ketika seorang murid menceritakan kembali kisah perempuan itu. Para perempuan itu takut dan membungkuk untuk menunjukkan ketakutan dan rasa hormat. Tidak jelas apakah mereka hanya menundukkan kepala mereka atau berlutut ke tanah. Para malaikat mengajukan pertanyaan yang tidak mereka harapkan untuk dijawab: "Mengapa kalian mencari orang hidup di antara orang-orang mati?" Para malaikat sedikit menegur para perempuan dengan mengatakan bahwa tidak ada gunanya mencari orang hidup dalam makam. Para malaikat mengatakan bahwa Yesus tidak di dalam makam karena Ia bangkit, atau bahwa Ia telah hidup kembali! Ini berarti bahwa tubuh dan roh Yesus hidup.</w:t>
      </w:r>
    </w:p>
    <w:p>
      <w:pPr/>
      <w:r>
        <w:rPr>
          <w:lang w:val="id_ID" w:bidi="id_ID"/>
        </w:rPr>
      </w:r>
      <w:r>
        <w:rPr>
          <w:lang w:val="id_ID" w:bidi="id_ID"/>
        </w:rPr>
        <w:t>Kedua malaikat itu mengingatkan para perempuan tentang apa yang telah diajarkan Yesus kepada mereka di masa lalu di Galilea, atau wilayah di mana Yesus memulai pelayanan-Nya. Yesus mengatakan kepada para perempuan, "Anak Manusia harus diserahkan ke tangan orang-orang berdosa, disalibkan, dan pada hari ketiga dibangkitkan lagi." Anak Manusia adalah gelar yang digunakan Yesus untuk merujuk kepada diri-Nya sebagai orang yang diberi semua kuasa dan otoritas oleh Allah. "Harus diserahkan" menyiratkan bahwa Allah memutuskan bahwa perlu untuk menempatkan Yesus ke dalam kendali orang-orang berdosa yang akan menyalibkan Yesus. Tetapi Yesus menubuatkan bahwa pada hari ketiga, Allah akan membangkitkan atau membuat-Nya hidup lagi. Dalam perhitungan waktu orang Yahudi, mereka menganggap setengah hari sebagai satu hari penuh. Hari orang Yahudi dimulai pada saat matahari terbenam. Orang-orang menguburkan Yesus pada hari Jumat, tetapi Ia hidup kembali pada hari ketiga, Minggu. Para perempuan mengingat kata-kata Yesus dan menyadari bahwa hal-hal itu terjadi pada saat itu!</w:t>
      </w:r>
    </w:p>
    <w:p>
      <w:pPr/>
      <w:r>
        <w:rPr>
          <w:lang w:val="id_ID" w:bidi="id_ID"/>
        </w:rPr>
      </w:r>
      <w:r>
        <w:rPr>
          <w:lang w:val="id_ID" w:bidi="id_ID"/>
        </w:rPr>
        <w:t>Para perempuan meninggalkan makam dan kembali ke Yerusalem untuk mengatakan kepada sebelas murid, atau para rasul Yesus, apa yang telah terjadi. Yesus awalnya memilih 12 murid-Nya untuk menjadi rasul atau wakil-Nya yang dipilih. Karena Yudas Iskariot mengkhianati Yesus, hanya ada 11 rasul pada saat ini. Ada juga para pengikut Yesus lainnya berkumpul dengan para rasul. Para perempuan mengatakan kepada semua pengikut Yesus kabar tentang kubur kosong. Maria Magdalena, Yohana, dan Maria ibu Yakobus adalah beberapa perempuan yang pergi ke makam. Maria, yang berasal dari Magdala, adalah seorang perempuan yang dibebaskan Yesus dari kerasukan setan menurut Injil Markus. Maria ibu Yakobus tidak merujuk kepada ibu Yakobus dan Yohanes, yang adalah murid-murid Yesus. Sebaliknya Yakobus merujuk kepada seorang pria yang tampaknya dikenal dengan baik oleh para murid Yesus.</w:t>
      </w:r>
    </w:p>
    <w:p>
      <w:pPr/>
      <w:r>
        <w:rPr>
          <w:lang w:val="id_ID" w:bidi="id_ID"/>
        </w:rPr>
      </w:r>
      <w:r>
        <w:rPr>
          <w:lang w:val="id_ID" w:bidi="id_ID"/>
        </w:rPr>
        <w:t>Tetapi para rasul tidak percaya kepada para perempuan itu; mereka tidak percaya bahwa laki-laki dengan pakaian berkilauan mengatakan kepada perempuan itu bahwa Yesus hidup lagi. Kata-kata perempuan tampak seperti omong kosong, atau terlalu mustahil untuk menjadi kenyataan. Dalam budaya Yahudi, orang-orang tidak menganggap perempuan sebagai saksi yang dapat dipercaya.</w:t>
      </w:r>
    </w:p>
    <w:p>
      <w:pPr/>
      <w:r>
        <w:rPr>
          <w:lang w:val="id_ID" w:bidi="id_ID"/>
        </w:rPr>
      </w:r>
      <w:r>
        <w:rPr>
          <w:lang w:val="id_ID" w:bidi="id_ID"/>
        </w:rPr>
        <w:t>Berhenti dan diskusikan dengan kelompok Anda: Dalam budaya Anda, orang-orang seperti apa yang tidak dilihat sebagai saksi yang dapat dipercaya dan mengapa?</w:t>
      </w:r>
    </w:p>
    <w:p>
      <w:pPr/>
      <w:r>
        <w:rPr>
          <w:lang w:val="id_ID" w:bidi="id_ID"/>
        </w:rPr>
      </w:r>
      <w:r>
        <w:rPr>
          <w:lang w:val="id_ID" w:bidi="id_ID"/>
        </w:rPr>
        <w:t>Tidak seperti para rasul lainnya, ketika Petrus mendengar kisah perempuan itu, ia berlari ke makam untuk melihat. Petrus tiba di makam dan harus membungkuk atau menunduk untuk melihat ke dalam. Ini mungkin karena pintu masuk ke makam tidak setinggi pintu normal. Alih-alih mendapati mayat, Petrus hanya melihat potongan-potongan kain linen putih. Jika Anda ingat, ini adalah kain-kain yang sama yang digunakan orang-orang untuk membungkus tubuh Yesus untuk dikuburkan.</w:t>
      </w:r>
    </w:p>
    <w:p>
      <w:pPr/>
      <w:r>
        <w:rPr>
          <w:lang w:val="id_ID" w:bidi="id_ID"/>
        </w:rPr>
      </w:r>
      <w:r>
        <w:rPr>
          <w:lang w:val="id_ID" w:bidi="id_ID"/>
        </w:rPr>
        <w:t>Berhenti dan tunjukkan kepada kelompok Anda ilustrasi tubuh yang dibungkus potongan kain linen.</w:t>
      </w:r>
    </w:p>
    <w:p>
      <w:pPr/>
      <w:r>
        <w:rPr>
          <w:lang w:val="id_ID" w:bidi="id_ID"/>
        </w:rPr>
      </w:r>
      <w:r>
        <w:rPr>
          <w:lang w:val="id_ID" w:bidi="id_ID"/>
        </w:rPr>
        <w:t>Petrus meninggalkan makam dengan heran, bertanya-tanya apa yang telah terjadi pada tubuh Yesus. Tidak seperti perempuan itu, Petrus tidak menerima pesan yang sama dari para malaikat bahwa Yesus benar-benar hidup kembali.</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 xml:space="preserve">Dalam sesi ini, Anda akan membantu kelompok memeragakan kisah ini. Anda akan membantu kelompok menggambarkan adegan, latar, dan karakter dalam kisah ini. </w:t>
      </w:r>
    </w:p>
    <w:p>
      <w:pPr/>
      <w:r>
        <w:rPr>
          <w:lang w:val="id_ID" w:bidi="id_ID"/>
        </w:rPr>
      </w:r>
      <w:r>
        <w:rPr>
          <w:lang w:val="id_ID" w:bidi="id_ID"/>
        </w:rPr>
        <w:t>Kisah ini memiliki empat adegan.</w:t>
      </w:r>
    </w:p>
    <w:p>
      <w:pPr/>
      <w:r>
        <w:rPr>
          <w:lang w:val="id_ID" w:bidi="id_ID"/>
        </w:rPr>
      </w:r>
      <w:r>
        <w:rPr>
          <w:b/>
          <w:lang w:val="id_ID" w:bidi="id_ID"/>
        </w:rPr>
        <w:t>Adegan pertama:</w:t>
      </w:r>
      <w:r>
        <w:rPr>
          <w:lang w:val="id_ID" w:bidi="id_ID"/>
        </w:rPr>
        <w:t xml:space="preserve"> Para perempuan mengambil rempah-rempah dan parfum yang mereka siapkan dan berjalan dari tempat tinggal mereka ke makam Yesus. Ketika mereka tiba, mereka melihat seseorang telah memindahkan batu penutup pintu masuk.</w:t>
      </w:r>
    </w:p>
    <w:p>
      <w:pPr/>
      <w:r>
        <w:rPr>
          <w:lang w:val="id_ID" w:bidi="id_ID"/>
        </w:rPr>
      </w:r>
      <w:r>
        <w:rPr>
          <w:b/>
          <w:lang w:val="id_ID" w:bidi="id_ID"/>
        </w:rPr>
        <w:t>Adegan kedua:</w:t>
      </w:r>
      <w:r>
        <w:rPr>
          <w:lang w:val="id_ID" w:bidi="id_ID"/>
        </w:rPr>
        <w:t xml:space="preserve"> Para perempuan masuk ke makam dan melihat tubuh Yesus sudah hilang. Dua malaikat muncul dan bertanya kepada mereka, mengapa mereka mencari Yesus di sebuah makam padahal Dia hidup. Para perempuan mengingat kata-kata Yesus.</w:t>
      </w:r>
    </w:p>
    <w:p>
      <w:pPr/>
      <w:r>
        <w:rPr>
          <w:lang w:val="id_ID" w:bidi="id_ID"/>
        </w:rPr>
      </w:r>
      <w:r>
        <w:rPr>
          <w:b/>
          <w:lang w:val="id_ID" w:bidi="id_ID"/>
        </w:rPr>
        <w:t>Adegan ketiga:</w:t>
      </w:r>
      <w:r>
        <w:rPr>
          <w:lang w:val="id_ID" w:bidi="id_ID"/>
        </w:rPr>
        <w:t xml:space="preserve"> Para perempuan kembali ke Yerusalem dan mengatakan kepada para rasul Yesus dan orang-orang percaya lainnya apa yang terjadi. Para rasul tidak percaya kepada para perempuan itu. Tetapi Petrus berlari untuk melihat ke makam.</w:t>
      </w:r>
    </w:p>
    <w:p>
      <w:pPr/>
      <w:r>
        <w:rPr>
          <w:lang w:val="id_ID" w:bidi="id_ID"/>
        </w:rPr>
      </w:r>
      <w:r>
        <w:rPr>
          <w:b/>
          <w:lang w:val="id_ID" w:bidi="id_ID"/>
        </w:rPr>
        <w:t>Adegan keempat:</w:t>
      </w:r>
      <w:r>
        <w:rPr>
          <w:lang w:val="id_ID" w:bidi="id_ID"/>
        </w:rPr>
        <w:t xml:space="preserve"> Petrus berlari dari Yerusalem ke makam. Ia menemukan makam kosong, hanya ada kain linen. Petrus meninggalkan makam dengan kagum, bertanya-tanya apa yang telah terjadi pada tubuh Yesus.</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Perempuan dari Galilea (termasuk Maria Magdalena, Yohana, dan Maria, ibu dari Yakobus)</w:t>
      </w:r>
    </w:p>
    <w:p>
      <w:pPr>
        <w:pStyle w:val="ListBullet"/>
        <w:spacing w:line="240" w:lineRule="auto"/>
        <w:ind w:left="720"/>
      </w:pPr>
      <w:r>
        <w:rPr>
          <w:lang w:val="id_ID" w:bidi="id_ID"/>
        </w:rPr>
      </w:r>
      <w:r>
        <w:rPr>
          <w:lang w:val="id_ID" w:bidi="id_ID"/>
        </w:rPr>
        <w:t>2 orang mengenakan pakaian yang silau.</w:t>
      </w:r>
    </w:p>
    <w:p>
      <w:pPr>
        <w:pStyle w:val="ListBullet"/>
        <w:spacing w:line="240" w:lineRule="auto"/>
        <w:ind w:left="720"/>
      </w:pPr>
      <w:r>
        <w:rPr>
          <w:lang w:val="id_ID" w:bidi="id_ID"/>
        </w:rPr>
      </w:r>
      <w:r>
        <w:rPr>
          <w:lang w:val="id_ID" w:bidi="id_ID"/>
        </w:rPr>
        <w:t>11 rasul (termasuk Petrus)</w:t>
      </w:r>
    </w:p>
    <w:p>
      <w:pPr>
        <w:pStyle w:val="ListBullet"/>
        <w:spacing w:line="240" w:lineRule="auto"/>
        <w:ind w:left="720"/>
      </w:pPr>
      <w:r>
        <w:rPr>
          <w:lang w:val="id_ID" w:bidi="id_ID"/>
        </w:rPr>
      </w:r>
      <w:r>
        <w:rPr>
          <w:lang w:val="id_ID" w:bidi="id_ID"/>
        </w:rPr>
        <w:t>Orang-orang percaya lainnya</w:t>
      </w:r>
    </w:p>
    <w:p>
      <w:pPr/>
      <w:r>
        <w:rPr>
          <w:lang w:val="id_ID" w:bidi="id_ID"/>
        </w:rPr>
      </w:r>
      <w:r>
        <w:rPr>
          <w:lang w:val="id_ID" w:bidi="id_ID"/>
        </w:rPr>
        <w:t xml:space="preserve">Dalam sesi ini, ambillah papan cerita kelompok, gambarlah, atau gunakan beberapa macam alat peraga (benda-benda yang dapat Anda pindahkan seperti batu, batang, mainan anak-anak) untuk memvisualisasikan kisah dan adegan di dalamnya. </w:t>
      </w:r>
    </w:p>
    <w:p>
      <w:pPr/>
      <w:r>
        <w:rPr>
          <w:lang w:val="id_ID" w:bidi="id_ID"/>
        </w:rPr>
      </w:r>
      <w:r>
        <w:rPr>
          <w:lang w:val="id_ID" w:bidi="id_ID"/>
        </w:rPr>
        <w:t>Penting untuk diingat bahwa para perempuan telah menyiapkan rempah-rempah dan menunggu Sabat berakhir untuk kembali ke makam pagi-pagi pada hari Minggu.</w:t>
      </w:r>
    </w:p>
    <w:p>
      <w:pPr/>
      <w:r>
        <w:rPr>
          <w:lang w:val="id_ID" w:bidi="id_ID"/>
        </w:rPr>
      </w:r>
      <w:r>
        <w:rPr>
          <w:lang w:val="id_ID" w:bidi="id_ID"/>
        </w:rPr>
        <w:t>Penting untuk diingat bahwa menaruh salep yang berbau harum pada mayat adalah cara untuk menunjukkan kehormatan dalam budaya Yahudi.</w:t>
      </w:r>
    </w:p>
    <w:p>
      <w:pPr/>
      <w:r>
        <w:rPr>
          <w:lang w:val="id_ID" w:bidi="id_ID"/>
        </w:rPr>
      </w:r>
      <w:r>
        <w:rPr>
          <w:lang w:val="id_ID" w:bidi="id_ID"/>
        </w:rPr>
        <w:t>Penting untuk diingat bahwa orang-orang Yahudi menutup pintu masuk gua makam dengan batu yang besar dan bundar sehingga hewan dan orang-orang tidak akan mengganggu mayat di dalamnya.</w:t>
      </w:r>
    </w:p>
    <w:p>
      <w:pPr/>
      <w:r>
        <w:rPr>
          <w:lang w:val="id_ID" w:bidi="id_ID"/>
        </w:rPr>
      </w:r>
      <w:r>
        <w:rPr>
          <w:lang w:val="id_ID" w:bidi="id_ID"/>
        </w:rPr>
        <w:t>Penting untuk diingat bahwa para perempuan kembali ke makam saat matahari terbit pada hari Minggu. Hari Minggu adalah hari pertama dalam seminggu.</w:t>
      </w:r>
    </w:p>
    <w:p>
      <w:pPr/>
      <w:r>
        <w:rPr>
          <w:lang w:val="id_ID" w:bidi="id_ID"/>
        </w:rPr>
      </w:r>
      <w:r>
        <w:rPr>
          <w:lang w:val="id_ID" w:bidi="id_ID"/>
        </w:rPr>
        <w:t>Penting untuk diingat bahwa para malaikat mengajukan pertanyaan kepada para perempuan secara halus untuk menegur mereka karena tidak mengingat apa yang telah Yesus ajarkan kepada mereka. Mereka menekankan bahwa Yesus hidup.</w:t>
      </w:r>
    </w:p>
    <w:p>
      <w:pPr/>
      <w:r>
        <w:rPr>
          <w:lang w:val="id_ID" w:bidi="id_ID"/>
        </w:rPr>
      </w:r>
      <w:r>
        <w:rPr>
          <w:lang w:val="id_ID" w:bidi="id_ID"/>
        </w:rPr>
        <w:t>Penting untuk diingat bahwa ketika malaikat bertanya, "Mengapa kamu mencari orang hidup di antara orang mati?" Kedua malaikat itu tidak mengharapkan tanggapan dari para perempuan. Mereka kemudian menjawab pertanyaan mereka sendiri.</w:t>
      </w:r>
    </w:p>
    <w:p>
      <w:pPr/>
      <w:r>
        <w:rPr>
          <w:lang w:val="id_ID" w:bidi="id_ID"/>
        </w:rPr>
      </w:r>
      <w:r>
        <w:rPr>
          <w:lang w:val="id_ID" w:bidi="id_ID"/>
        </w:rPr>
        <w:t>Penting untuk diingat bahwa ketika Yesus mengatakan "Anak Manusia," Dia berbicara tentang diri-Nya dan memprediksi apa yang akan terjadi pada-Nya di masa depan.</w:t>
      </w:r>
    </w:p>
    <w:p>
      <w:pPr/>
      <w:r>
        <w:rPr>
          <w:lang w:val="id_ID" w:bidi="id_ID"/>
        </w:rPr>
      </w:r>
      <w:r>
        <w:rPr>
          <w:lang w:val="id_ID" w:bidi="id_ID"/>
        </w:rPr>
        <w:t>Penting untuk diingat bahwa hanya ada sebelas rasul pada saat ini karena Yudas Iskariot mengkhianati Yesus.</w:t>
      </w:r>
    </w:p>
    <w:p>
      <w:pPr/>
      <w:r>
        <w:rPr>
          <w:lang w:val="id_ID" w:bidi="id_ID"/>
        </w:rPr>
      </w:r>
      <w:r>
        <w:rPr>
          <w:lang w:val="id_ID" w:bidi="id_ID"/>
        </w:rPr>
        <w:t>Penting untuk diingat bahwa orang-orang Yahudi membungkus mayat dengan kain linen. Ketika Petrus hanya menemukan kain linen di makam, ini adalah tanda yang jelas bahwa tubuh Yesus hilang.</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Dalam sesi ini, kelompok akan memeragakan kisah tersebut.</w:t>
      </w:r>
    </w:p>
    <w:p>
      <w:pPr/>
      <w:r>
        <w:rPr>
          <w:lang w:val="id_ID" w:bidi="id_ID"/>
        </w:rPr>
      </w:r>
      <w:r>
        <w:rPr>
          <w:lang w:val="id_ID" w:bidi="id_ID"/>
        </w:rPr>
        <w:t>Kisah ini memiliki empat adegan.</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Perempuan dari Galilea (termasuk Maria Magdalena, Yohana, dan Maria, ibu dari Yakobus)</w:t>
      </w:r>
    </w:p>
    <w:p>
      <w:pPr>
        <w:pStyle w:val="ListBullet"/>
        <w:spacing w:line="240" w:lineRule="auto"/>
        <w:ind w:left="720"/>
      </w:pPr>
      <w:r>
        <w:rPr>
          <w:lang w:val="id_ID" w:bidi="id_ID"/>
        </w:rPr>
      </w:r>
      <w:r>
        <w:rPr>
          <w:lang w:val="id_ID" w:bidi="id_ID"/>
        </w:rPr>
        <w:t>Dua orang dengan pakaian yang silau</w:t>
      </w:r>
    </w:p>
    <w:p>
      <w:pPr>
        <w:pStyle w:val="ListBullet"/>
        <w:spacing w:line="240" w:lineRule="auto"/>
        <w:ind w:left="720"/>
      </w:pPr>
      <w:r>
        <w:rPr>
          <w:lang w:val="id_ID" w:bidi="id_ID"/>
        </w:rPr>
      </w:r>
      <w:r>
        <w:rPr>
          <w:lang w:val="id_ID" w:bidi="id_ID"/>
        </w:rPr>
        <w:t>11 rasul (termasuk Petrus)</w:t>
      </w:r>
    </w:p>
    <w:p>
      <w:pPr>
        <w:pStyle w:val="ListBullet"/>
        <w:spacing w:line="240" w:lineRule="auto"/>
        <w:ind w:left="720"/>
      </w:pPr>
      <w:r>
        <w:rPr>
          <w:lang w:val="id_ID" w:bidi="id_ID"/>
        </w:rPr>
      </w:r>
      <w:r>
        <w:rPr>
          <w:lang w:val="id_ID" w:bidi="id_ID"/>
        </w:rPr>
        <w:t>Orang-orang percaya lainnya</w:t>
      </w:r>
    </w:p>
    <w:p>
      <w:pPr/>
      <w:r>
        <w:rPr>
          <w:lang w:val="id_ID" w:bidi="id_ID"/>
        </w:rPr>
      </w:r>
      <w:r>
        <w:rPr>
          <w:lang w:val="id_ID" w:bidi="id_ID"/>
        </w:rPr>
        <w:t>Minta tim untuk memerankan kisah ini dua kali. Mereka harus memerankannya dalam bahasa yang mereka terjemahkan. Pertama, minta mereka memerankan kisah itu tanpa berhenti. Pada saat tim memerankan kisah itu untuk kedua kali, hentikan mereka pada titik yang berbeda dalam kisah tersebut.</w:t>
      </w:r>
    </w:p>
    <w:p>
      <w:pPr/>
      <w:r>
        <w:rPr>
          <w:lang w:val="id_ID" w:bidi="id_ID"/>
        </w:rPr>
      </w:r>
      <w:r>
        <w:rPr>
          <w:lang w:val="id_ID" w:bidi="id_ID"/>
        </w:rPr>
        <w:t>Ketika tim memerankan kisah itu untuk pertama kali, perhatikan dialog, alur, plot, dan kronologi kisah tersebut. Perhatikan bagian penting atau sulit dari kisah maupun bagian yang akan diperankan dan jangan dilewati. Bantu tim untuk mengingat bagian dari kisah tersebut.</w:t>
      </w:r>
    </w:p>
    <w:p>
      <w:pPr/>
      <w:r>
        <w:rPr>
          <w:lang w:val="id_ID" w:bidi="id_ID"/>
        </w:rPr>
      </w:r>
      <w:r>
        <w:rPr>
          <w:lang w:val="id_ID" w:bidi="id_ID"/>
        </w:rPr>
        <w:t>Pastikan bahwa kelompok memerankan para perempuan yang membawa rempah-rempah dan parfum dari tempat mereka tinggal ke gua makam Yesus pagi-pagi.</w:t>
      </w:r>
    </w:p>
    <w:p>
      <w:pPr/>
      <w:r>
        <w:rPr>
          <w:lang w:val="id_ID" w:bidi="id_ID"/>
        </w:rPr>
      </w:r>
      <w:r>
        <w:rPr>
          <w:lang w:val="id_ID" w:bidi="id_ID"/>
        </w:rPr>
        <w:t>Pastikan kelompok memerankan keterkejutan para perempuan ketika mereka melihat bahwa seseorang telah menggulingkan batu itu. Mereka masuk ke gua, dan saat itulah dua malaikat muncul.</w:t>
      </w:r>
    </w:p>
    <w:p>
      <w:pPr/>
      <w:r>
        <w:rPr>
          <w:lang w:val="id_ID" w:bidi="id_ID"/>
        </w:rPr>
      </w:r>
      <w:r>
        <w:rPr>
          <w:lang w:val="id_ID" w:bidi="id_ID"/>
        </w:rPr>
        <w:t>Pastikan kelompok memerankan para perempuan yang kembali dari gua ke Yerusalem untuk bercerita kepada para rasul. Perankan para rasul yang mendengarkan para perempuan tetapi tidak percaya kepada mereka. Petrus bangun dan berlari ke gua untuk melihat.</w:t>
      </w:r>
    </w:p>
    <w:p>
      <w:pPr/>
      <w:r>
        <w:rPr>
          <w:lang w:val="id_ID" w:bidi="id_ID"/>
        </w:rPr>
      </w:r>
      <w:r>
        <w:rPr>
          <w:lang w:val="id_ID" w:bidi="id_ID"/>
        </w:rPr>
        <w:t>Pastikan bahwa tim memeragakan adegan Petrus membungkuk untuk masuk ke gua karena pintu masuknya lebih rendah dari pintu normal.</w:t>
      </w:r>
    </w:p>
    <w:p>
      <w:pPr/>
      <w:r>
        <w:rPr>
          <w:lang w:val="id_ID" w:bidi="id_ID"/>
        </w:rPr>
      </w:r>
      <w:r>
        <w:rPr>
          <w:lang w:val="id_ID" w:bidi="id_ID"/>
        </w:rPr>
        <w:t>Saat kelompok memerankan kisah ini untuk kedua kalinya, hentikan mereka pada titik-titik tertentu.</w:t>
      </w:r>
    </w:p>
    <w:p>
      <w:pPr/>
      <w:r>
        <w:rPr>
          <w:lang w:val="id_ID" w:bidi="id_ID"/>
        </w:rPr>
      </w:r>
      <w:r>
        <w:rPr>
          <w:lang w:val="id_ID" w:bidi="id_ID"/>
        </w:rPr>
        <w:t>Perankan para perempuan yang berjalan ke makam Yesus dengan rempah-rempah dan parfum yang mereka siapkan. Mereka tiba di gua dan mendapati bahwa seseorang telah menggulingkan batu itu. Tubuh Yesus hilang.</w:t>
      </w:r>
    </w:p>
    <w:p>
      <w:pPr/>
      <w:r>
        <w:rPr>
          <w:lang w:val="id_ID" w:bidi="id_ID"/>
        </w:rPr>
      </w:r>
      <w:r>
        <w:rPr>
          <w:lang w:val="id_ID" w:bidi="id_ID"/>
        </w:rPr>
        <w:t xml:space="preserve">Hentikan adegannya: Tanyakan kepada aktor yang memerankan para perempuan itu, ”Bagaimana perasaan Anda?” Anda mungkin mendengar hal-hal seperti, "Bingung. Ke mana orang telah membawa Dia?" "Berharap. Apakah ada kesalahan? Apakah Yesus tidak benar-benar mati?" dan "Panik. Apa yang harus kita lakukan?" Lanjutkan peragaan. </w:t>
      </w:r>
    </w:p>
    <w:p>
      <w:pPr/>
      <w:r>
        <w:rPr>
          <w:lang w:val="id_ID" w:bidi="id_ID"/>
        </w:rPr>
      </w:r>
      <w:r>
        <w:rPr>
          <w:lang w:val="id_ID" w:bidi="id_ID"/>
        </w:rPr>
        <w:t>Perankan dua malaikat yang muncul di makam. Mereka bertanya kepada para perempuan mengapa mereka mencari seseorang yang hidup di sebuah makam. Para perempuan mengingat apa yang Yesus katakan kepada mereka di masa lalu tentang disalibkan dan bangkit kembali pada hari ketiga.</w:t>
      </w:r>
    </w:p>
    <w:p>
      <w:pPr/>
      <w:r>
        <w:rPr>
          <w:lang w:val="id_ID" w:bidi="id_ID"/>
        </w:rPr>
      </w:r>
      <w:r>
        <w:rPr>
          <w:lang w:val="id_ID" w:bidi="id_ID"/>
        </w:rPr>
        <w:t xml:space="preserve">Hentikan adegannya: Tanyakan kepada aktor yang memerankan malaikat itu, ”Bagaimana perasaan Anda?” Anda mungkin mendengar hal-hal seperti, "Gembira!" Yesus hidup!" "Kecewa. Bagaimana mungkin mereka heran, padahal Yesus sudah mengatakan kepada mereka apa yang akan terjadi?" dan "Bersemangat. Sekarang dunia akan melihat dan tahu siapa Yesus sebenarnya!" Lanjutkan peragaan. </w:t>
      </w:r>
    </w:p>
    <w:p>
      <w:pPr/>
      <w:r>
        <w:rPr>
          <w:lang w:val="id_ID" w:bidi="id_ID"/>
        </w:rPr>
      </w:r>
      <w:r>
        <w:rPr>
          <w:lang w:val="id_ID" w:bidi="id_ID"/>
        </w:rPr>
        <w:t>Perankan para perempuan yang kembali ke Yerusalem dan mengatakan kepada para rasul dan orang-orang percaya lainnya apa yang terjadi. Tetapi para rasul tidak percaya kepada para perempuan itu.</w:t>
      </w:r>
    </w:p>
    <w:p>
      <w:pPr/>
      <w:r>
        <w:rPr>
          <w:lang w:val="id_ID" w:bidi="id_ID"/>
        </w:rPr>
      </w:r>
      <w:r>
        <w:rPr>
          <w:lang w:val="id_ID" w:bidi="id_ID"/>
        </w:rPr>
        <w:t xml:space="preserve">Hentikan peragaan: Tanyakan kepada aktor yang memerankan para perempuan itu, ”Bagaimana perasaan Anda?” Anda mungkin mendengar hal-hal seperti, "Kecewa. Bisa-bisanya mereka dapat percaya kepada kami tentang sesuatu yang penting ini?" "Gembira. Mereka mungkin tidak percaya kepada kita sekarang, tetapi saya percaya apa yang saya lihat dan dengar," dan "Berharap. Saya tidak sabar untuk melihat Yesus lagi." Lanjutkan peragaan. </w:t>
      </w:r>
    </w:p>
    <w:p>
      <w:pPr/>
      <w:r>
        <w:rPr>
          <w:lang w:val="id_ID" w:bidi="id_ID"/>
        </w:rPr>
      </w:r>
      <w:r>
        <w:rPr>
          <w:lang w:val="id_ID" w:bidi="id_ID"/>
        </w:rPr>
        <w:t>Perankan Petrus mendengar kabar dari perempuan, kemudian berlari ke makam Yesus. Ia mendapatinya kosong, hanya ada kain linen. Petrus berjalan pergi dengan heran.</w:t>
      </w:r>
    </w:p>
    <w:p>
      <w:pPr/>
      <w:r>
        <w:rPr>
          <w:lang w:val="id_ID" w:bidi="id_ID"/>
        </w:rPr>
      </w:r>
      <w:r>
        <w:rPr>
          <w:lang w:val="id_ID" w:bidi="id_ID"/>
        </w:rPr>
        <w:t>Hentikan adegannya: Tanyakan kepada aktor yang memerankan Petrus, ”Bagaimana perasaanmu?” Anda mungkin mendengar jawaban seperti, "Resah." Tetapi ke mana Yesus pergi?" "Bingung. Tidak ada yang masuk akal," dan "Berharap. Mungkinkah itu benar? Apakah Yesus benar-benar hidup lagi?"</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Para perempuan membawa rempah-rempah dan parfum yang mereka siapkan ke </w:t>
      </w:r>
      <w:r>
        <w:rPr>
          <w:b/>
          <w:lang w:val="id_ID" w:bidi="id_ID"/>
        </w:rPr>
        <w:t>makam</w:t>
      </w:r>
      <w:r>
        <w:rPr>
          <w:lang w:val="id_ID" w:bidi="id_ID"/>
        </w:rPr>
        <w:t xml:space="preserve"> Yesus tetapi mendapati bahwa seseorang telah menggulingkan batu itu. Dalam konteks ini, makam merujuk kepada sebuah gua yang cukup besar untuk beberapa mayat. Orang-orang menutupi pintu masuk ke makam seperti itu dengan batu yang besar berbentuk piringan. Pastikan untuk menerjemahkan makam dengan cara yang sama seperti yang Anda lakukan sebelumnya. </w:t>
      </w:r>
      <w:hyperlink r:id="rId282">
        <w:r>
          <w:rPr>
            <w:lang w:val="id_ID" w:bidi="id_ID"/>
          </w:rPr>
          <w:rPr>
            <w:color w:val="0000EE"/>
            <w:u w:val="single"/>
          </w:rPr>
          <w:t>Istilah makam</w:t>
        </w:r>
      </w:hyperlink>
      <w:r>
        <w:rPr>
          <w:lang w:val="id_ID" w:bidi="id_ID"/>
        </w:rPr>
        <w:t xml:space="preserve"> terdapat di Daftar Kata Utama. </w:t>
      </w:r>
    </w:p>
    <w:p>
      <w:pPr/>
      <w:r>
        <w:rPr>
          <w:lang w:val="id_ID" w:bidi="id_ID"/>
        </w:rPr>
      </w:r>
      <w:r>
        <w:rPr>
          <w:lang w:val="id_ID" w:bidi="id_ID"/>
        </w:rPr>
        <w:t xml:space="preserve">Lukas mengatakan bahwa para perempuan tidak menemukan tubuh </w:t>
      </w:r>
      <w:r>
        <w:rPr>
          <w:b/>
          <w:lang w:val="id_ID" w:bidi="id_ID"/>
        </w:rPr>
        <w:t>Tuhan</w:t>
      </w:r>
      <w:r>
        <w:rPr>
          <w:lang w:val="id_ID" w:bidi="id_ID"/>
        </w:rPr>
        <w:t xml:space="preserve"> Yesus. Di sini, Lukas menyebut Yesus "Tuhan," atau orang yang memiliki otoritas, untuk menegaskan bahwa Yesus adalah Allah. Pastikan untuk menerjemahkan Tuhan dengan cara yang sama seperti yang telah Anda lakukan sebelumnya. </w:t>
      </w:r>
      <w:hyperlink r:id="rId60">
        <w:r>
          <w:rPr>
            <w:lang w:val="id_ID" w:bidi="id_ID"/>
          </w:rPr>
          <w:rPr>
            <w:color w:val="0000EE"/>
            <w:u w:val="single"/>
          </w:rPr>
          <w:t>Tuhan</w:t>
        </w:r>
      </w:hyperlink>
      <w:r>
        <w:rPr>
          <w:lang w:val="id_ID" w:bidi="id_ID"/>
        </w:rPr>
        <w:t xml:space="preserve"> terdapat di Daftar Kata Utama. </w:t>
      </w:r>
    </w:p>
    <w:p>
      <w:pPr/>
      <w:r>
        <w:rPr>
          <w:lang w:val="id_ID" w:bidi="id_ID"/>
        </w:rPr>
      </w:r>
      <w:r>
        <w:rPr>
          <w:lang w:val="id_ID" w:bidi="id_ID"/>
        </w:rPr>
        <w:t xml:space="preserve">Dua orang dengan pakaian yang berkilauan muncul dan mengatakan kepada para perempuan untuk mengingat apa yang Yesus ajarkan di </w:t>
      </w:r>
      <w:hyperlink r:id="rId37">
        <w:r>
          <w:rPr>
            <w:lang w:val="id_ID" w:bidi="id_ID"/>
          </w:rPr>
          <w:rPr>
            <w:color w:val="0000EE"/>
            <w:u w:val="single"/>
          </w:rPr>
          <w:t>Galilea</w:t>
        </w:r>
      </w:hyperlink>
      <w:r>
        <w:rPr>
          <w:lang w:val="id_ID" w:bidi="id_ID"/>
        </w:rPr>
        <w:t>. Meskipun kita tahu bahwa orang-orang ini adalah malaikat, kata malaikat tidak digunakan dalam kisah ini, sehingga cara terbaik adalah menerjemahkannya sebagai orang atau laki-laki.</w:t>
      </w:r>
    </w:p>
    <w:p>
      <w:pPr/>
      <w:r>
        <w:rPr>
          <w:lang w:val="id_ID" w:bidi="id_ID"/>
        </w:rPr>
      </w:r>
      <w:r>
        <w:rPr>
          <w:lang w:val="id_ID" w:bidi="id_ID"/>
        </w:rPr>
        <w:t xml:space="preserve">Yesus mengatakan bahwa orang-orang akan mengkhianati </w:t>
      </w:r>
      <w:r>
        <w:rPr>
          <w:b/>
          <w:lang w:val="id_ID" w:bidi="id_ID"/>
        </w:rPr>
        <w:t>Anak Manusia</w:t>
      </w:r>
      <w:r>
        <w:rPr>
          <w:lang w:val="id_ID" w:bidi="id_ID"/>
        </w:rPr>
        <w:t xml:space="preserve">, </w:t>
      </w:r>
      <w:r>
        <w:rPr>
          <w:b/>
          <w:lang w:val="id_ID" w:bidi="id_ID"/>
        </w:rPr>
        <w:t>menyalibkan</w:t>
      </w:r>
      <w:r>
        <w:rPr>
          <w:lang w:val="id_ID" w:bidi="id_ID"/>
        </w:rPr>
        <w:t xml:space="preserve">-Nya, dan bahwa Allah akan membangkitkan Dia kembali pada hari ketiga. Yesus menggunakan gelar "Anak Manusia" untuk merujuk kepada diri-Nya sendiri sebagai orang yang memiliki segala kuasa dan otoritas. "Salibkan" merujuk kepada cara Romawi mengeksekusi para penjahat. Para prajurit memakukan korban ke dua papan kayu dalam bentuk salib, kemudian membuat mereka tergantung di sana dan menderita sampai mereka mati. Pastikan untuk menerjemahkan Anak Manusia dan para malaikat dengan cara yang sama seperti yang telah Anda lakukan sebelumnya. Kedua istilah, </w:t>
      </w:r>
      <w:hyperlink r:id="rId164">
        <w:r>
          <w:rPr>
            <w:lang w:val="id_ID" w:bidi="id_ID"/>
          </w:rPr>
          <w:rPr>
            <w:color w:val="0000EE"/>
            <w:u w:val="single"/>
          </w:rPr>
          <w:t>Anak Manusia</w:t>
        </w:r>
      </w:hyperlink>
      <w:r>
        <w:rPr>
          <w:lang w:val="id_ID" w:bidi="id_ID"/>
        </w:rPr>
        <w:t xml:space="preserve"> dan </w:t>
      </w:r>
      <w:hyperlink r:id="rId642">
        <w:r>
          <w:rPr>
            <w:lang w:val="id_ID" w:bidi="id_ID"/>
          </w:rPr>
          <w:rPr>
            <w:color w:val="0000EE"/>
            <w:u w:val="single"/>
          </w:rPr>
          <w:t>menyalibkan</w:t>
        </w:r>
      </w:hyperlink>
      <w:r>
        <w:rPr>
          <w:lang w:val="id_ID" w:bidi="id_ID"/>
        </w:rPr>
        <w:t>, terdapat di Daftar Kata Utama.</w:t>
      </w:r>
    </w:p>
    <w:p>
      <w:pPr/>
      <w:r>
        <w:rPr>
          <w:lang w:val="id_ID" w:bidi="id_ID"/>
        </w:rPr>
      </w:r>
      <w:r>
        <w:rPr>
          <w:lang w:val="id_ID" w:bidi="id_ID"/>
        </w:rPr>
        <w:t xml:space="preserve">Para perempuan menceritakan kisah mereka kepada sebelas murid atau para </w:t>
      </w:r>
      <w:r>
        <w:rPr>
          <w:b/>
          <w:lang w:val="id_ID" w:bidi="id_ID"/>
        </w:rPr>
        <w:t>rasul</w:t>
      </w:r>
      <w:r>
        <w:rPr>
          <w:lang w:val="id_ID" w:bidi="id_ID"/>
        </w:rPr>
        <w:t>. Para rasul adalah 12 murid Yesus yang dipilih untuk menjadi wakil-Nya. Lukas menyebut mereka sebelas karena Yudas Iskariot tidak lagi seorang rasul. Mereka akan segera memenuhi peran penting untuk menceritakan kepada semua orang bahwa Yesus bangkit, atau hidup kembali. Pastikan untuk menerjemahkan rasul dengan cara yang sama yang telah Anda lakukan sebelumnya.</w:t>
      </w:r>
      <w:hyperlink r:id="rId189">
        <w:r>
          <w:rPr>
            <w:lang w:val="id_ID" w:bidi="id_ID"/>
          </w:rPr>
          <w:rPr>
            <w:color w:val="0000EE"/>
            <w:u w:val="single"/>
          </w:rPr>
          <w:t>Rasul</w:t>
        </w:r>
      </w:hyperlink>
      <w:r>
        <w:rPr>
          <w:lang w:val="id_ID" w:bidi="id_ID"/>
        </w:rPr>
        <w:t xml:space="preserve"> terdapat di Daftar Kata Utama.</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itu, secara berkelompok, dalam bahasa sendiri.</w:t>
      </w:r>
    </w:p>
    <w:p>
      <w:pPr/>
      <w:r>
        <w:rPr>
          <w:lang w:val="id_ID" w:bidi="id_ID"/>
        </w:rPr>
      </w:r>
      <w:r>
        <w:rPr>
          <w:lang w:val="id_ID" w:bidi="id_ID"/>
        </w:rPr>
        <w:t>Pertama, seluruh kelompok harus berlatih menceritakan perikop itu dalam bahasa sendiri. Ingatlah untuk menyertakan hal-hal yang sudah ditentukan dalam tahap-tahap sebelumnya, seperti kronologi, kata, frasa, emosi, atau apa pun yang sudah dibahas.</w:t>
      </w:r>
    </w:p>
    <w:p>
      <w:pPr/>
      <w:r>
        <w:rPr>
          <w:lang w:val="id_ID" w:bidi="id_ID"/>
        </w:rPr>
      </w:r>
      <w:r>
        <w:rPr>
          <w:lang w:val="id_ID" w:bidi="id_ID"/>
        </w:rPr>
        <w:t xml:space="preserve">Satu anggota harus mengucapkan beberapa kalimat dari perikop itu dan berhenti sebentar. Anggota kelompok lain harus mengucapkan kalimat selanjutnya dari perikop itu tersebut dan berhenti sejenak. Lakukan ini sampai kelompok telah menceritakan kembali seluruh teks. Anggota-anggota kelompok dapat saling memperbaiki dalam tahap ini. </w:t>
      </w:r>
    </w:p>
    <w:p>
      <w:pPr/>
      <w:r>
        <w:rPr>
          <w:lang w:val="id_ID" w:bidi="id_ID"/>
        </w:rPr>
      </w:r>
      <w:r>
        <w:rPr>
          <w:lang w:val="id_ID" w:bidi="id_ID"/>
        </w:rPr>
        <w:t xml:space="preserve">Hentikan sebentar rekaman di sini. </w:t>
      </w:r>
    </w:p>
    <w:p>
      <w:pPr/>
      <w:r>
        <w:rPr>
          <w:lang w:val="id_ID" w:bidi="id_ID"/>
        </w:rPr>
      </w:r>
      <w:r>
        <w:rPr>
          <w:lang w:val="id_ID" w:bidi="id_ID"/>
        </w:rPr>
        <w:t>Selanjutnya, setiap anggota kelompok harus menceritakan seluruh teks tersebut tanpa interupsi setidaknya satu kali. Seorang anggota kelompok dapat menggunakan benda apa saja, gerakan, atau papan cerita untuk membantu mereka mengingat teks tersebut.</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siapa dari teks tersebut yang Anda paling 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Akhirnya, kelompok dapat menyusun versi akhir dari perikop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Lukas 24:1–12</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668">
        <w:r>
          <w:rPr>
            <w:lang w:val="id_ID" w:bidi="id_ID"/>
          </w:rPr>
          <w:rPr>
            <w:color w:val="0000EE"/>
            <w:u w:val="single"/>
          </w:rPr>
          <w:t>Dengar dan Renungkan</w:t>
        </w:r>
      </w:hyperlink>
      <w:r>
        <w:rPr>
          <w:lang w:val="id_ID" w:bidi="id_ID"/>
        </w:rPr>
        <w:t xml:space="preserve"> (509 KB)</w:t>
      </w:r>
      <w:r>
        <w:rPr>
          <w:lang w:val="id_ID" w:bidi="id_ID"/>
        </w:rPr>
      </w:r>
    </w:p>
    <w:p>
      <w:pPr>
        <w:pStyle w:val="ListBullet"/>
        <w:spacing w:line="240" w:lineRule="auto"/>
        <w:ind w:left="720"/>
      </w:pPr>
      <w:r>
        <w:rPr>
          <w:lang w:val="id_ID" w:bidi="id_ID"/>
        </w:rPr>
      </w:r>
      <w:hyperlink r:id="rId669">
        <w:r>
          <w:rPr>
            <w:lang w:val="id_ID" w:bidi="id_ID"/>
          </w:rPr>
          <w:rPr>
            <w:color w:val="0000EE"/>
            <w:u w:val="single"/>
          </w:rPr>
          <w:t>Menyiapkan Panggung</w:t>
        </w:r>
      </w:hyperlink>
      <w:r>
        <w:rPr>
          <w:lang w:val="id_ID" w:bidi="id_ID"/>
        </w:rPr>
        <w:t xml:space="preserve"> (5.0 MB)</w:t>
      </w:r>
      <w:r>
        <w:rPr>
          <w:lang w:val="id_ID" w:bidi="id_ID"/>
        </w:rPr>
      </w:r>
    </w:p>
    <w:p>
      <w:pPr>
        <w:pStyle w:val="ListBullet"/>
        <w:spacing w:line="240" w:lineRule="auto"/>
        <w:ind w:left="720"/>
      </w:pPr>
      <w:r>
        <w:rPr>
          <w:lang w:val="id_ID" w:bidi="id_ID"/>
        </w:rPr>
      </w:r>
      <w:hyperlink r:id="rId670">
        <w:r>
          <w:rPr>
            <w:lang w:val="id_ID" w:bidi="id_ID"/>
          </w:rPr>
          <w:rPr>
            <w:color w:val="0000EE"/>
            <w:u w:val="single"/>
          </w:rPr>
          <w:t>Menjelaskan Adegan</w:t>
        </w:r>
      </w:hyperlink>
      <w:r>
        <w:rPr>
          <w:lang w:val="id_ID" w:bidi="id_ID"/>
        </w:rPr>
        <w:t xml:space="preserve"> (2.5 MB)</w:t>
      </w:r>
      <w:r>
        <w:rPr>
          <w:lang w:val="id_ID" w:bidi="id_ID"/>
        </w:rPr>
      </w:r>
    </w:p>
    <w:p>
      <w:pPr>
        <w:pStyle w:val="ListBullet"/>
        <w:spacing w:line="240" w:lineRule="auto"/>
        <w:ind w:left="720"/>
      </w:pPr>
      <w:r>
        <w:rPr>
          <w:lang w:val="id_ID" w:bidi="id_ID"/>
        </w:rPr>
      </w:r>
      <w:hyperlink r:id="rId671">
        <w:r>
          <w:rPr>
            <w:lang w:val="id_ID" w:bidi="id_ID"/>
          </w:rPr>
          <w:rPr>
            <w:color w:val="0000EE"/>
            <w:u w:val="single"/>
          </w:rPr>
          <w:t>Memperagakan Bacaan</w:t>
        </w:r>
      </w:hyperlink>
      <w:r>
        <w:rPr>
          <w:lang w:val="id_ID" w:bidi="id_ID"/>
        </w:rPr>
        <w:t xml:space="preserve"> (3.2 MB)</w:t>
      </w:r>
      <w:r>
        <w:rPr>
          <w:lang w:val="id_ID" w:bidi="id_ID"/>
        </w:rPr>
      </w:r>
    </w:p>
    <w:p>
      <w:pPr>
        <w:pStyle w:val="ListBullet"/>
        <w:spacing w:line="240" w:lineRule="auto"/>
        <w:ind w:left="720"/>
      </w:pPr>
      <w:r>
        <w:rPr>
          <w:lang w:val="id_ID" w:bidi="id_ID"/>
        </w:rPr>
      </w:r>
      <w:hyperlink r:id="rId672">
        <w:r>
          <w:rPr>
            <w:lang w:val="id_ID" w:bidi="id_ID"/>
          </w:rPr>
          <w:rPr>
            <w:color w:val="0000EE"/>
            <w:u w:val="single"/>
          </w:rPr>
          <w:t>Melengkapi yang Kurang</w:t>
        </w:r>
      </w:hyperlink>
      <w:r>
        <w:rPr>
          <w:lang w:val="id_ID" w:bidi="id_ID"/>
        </w:rPr>
        <w:t xml:space="preserve"> (1.8 MB)</w:t>
      </w:r>
      <w:r>
        <w:rPr>
          <w:lang w:val="id_ID" w:bidi="id_ID"/>
        </w:rPr>
      </w:r>
    </w:p>
    <w:p>
      <w:pPr>
        <w:pStyle w:val="ListBullet"/>
        <w:spacing w:line="240" w:lineRule="auto"/>
        <w:ind w:left="720"/>
      </w:pPr>
      <w:r>
        <w:rPr>
          <w:lang w:val="id_ID" w:bidi="id_ID"/>
        </w:rPr>
      </w:r>
      <w:hyperlink r:id="rId673">
        <w:r>
          <w:rPr>
            <w:lang w:val="id_ID" w:bidi="id_ID"/>
          </w:rPr>
          <w:rPr>
            <w:color w:val="0000EE"/>
            <w:u w:val="single"/>
          </w:rPr>
          <w:t>Menyampaikan Firman Tuhan</w:t>
        </w:r>
      </w:hyperlink>
      <w:r>
        <w:rPr>
          <w:lang w:val="id_ID" w:bidi="id_ID"/>
        </w:rPr>
        <w:t xml:space="preserve"> (1.3 MB)</w:t>
      </w:r>
      <w:r>
        <w:rPr>
          <w:lang w:val="id_ID" w:bidi="id_ID"/>
        </w:rPr>
      </w:r>
      <w:r>
        <w:rPr>
          <w:lang w:val="id_ID" w:bidi="id_ID"/>
        </w:rPr>
      </w:r>
      <w:r>
        <w:rPr>
          <w:lang w:val="id_ID" w:bidi="id_ID"/>
        </w:rPr>
      </w:r>
    </w:p>
    <w:p>
      <w:pPr/>
      <w:r>
        <w:rPr>
          <w:lang w:val="id_ID" w:bidi="id_ID"/>
        </w:rPr>
      </w:r>
    </w:p>
    <w:p>
      <w:pPr>
        <w:pStyle w:val="Heading2"/>
      </w:pPr>
      <w:r>
        <w:rPr>
          <w:lang w:val="id_ID" w:bidi="id_ID"/>
        </w:rPr>
        <w:t>Lukas 24:13–35</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Dengarkan Lukas 24:13–35 dan renungkan di dalam hati Anda. Dengarkan teks sebanyak tiga kali (dalam tiga terjemahan yang berbeda, jika memungkinkan). Kemudian secara berkelompok diskusikan pertanyaan-pertanyaan berikut ini:</w:t>
      </w:r>
    </w:p>
    <w:p>
      <w:pPr>
        <w:pStyle w:val="ListBullet"/>
        <w:spacing w:line="240" w:lineRule="auto"/>
        <w:ind w:left="720"/>
      </w:pPr>
      <w:r>
        <w:rPr>
          <w:lang w:val="id_ID" w:bidi="id_ID"/>
        </w:rPr>
      </w:r>
      <w:r>
        <w:rPr>
          <w:lang w:val="id_ID" w:bidi="id_ID"/>
        </w:rPr>
        <w:t xml:space="preserve">Apa yang Anda suka dalam kisah ini? </w:t>
      </w:r>
    </w:p>
    <w:p>
      <w:pPr>
        <w:pStyle w:val="ListBullet"/>
        <w:spacing w:line="240" w:lineRule="auto"/>
        <w:ind w:left="720"/>
      </w:pPr>
      <w:r>
        <w:rPr>
          <w:lang w:val="id_ID" w:bidi="id_ID"/>
        </w:rPr>
      </w:r>
      <w:r>
        <w:rPr>
          <w:lang w:val="id_ID" w:bidi="id_ID"/>
        </w:rPr>
        <w:t xml:space="preserve">Apa yang Anda tidak suka atau tidak mengerti? </w:t>
      </w:r>
    </w:p>
    <w:p>
      <w:pPr>
        <w:pStyle w:val="ListBullet"/>
        <w:spacing w:line="240" w:lineRule="auto"/>
        <w:ind w:left="720"/>
      </w:pPr>
      <w:r>
        <w:rPr>
          <w:lang w:val="id_ID" w:bidi="id_ID"/>
        </w:rPr>
      </w:r>
      <w:r>
        <w:rPr>
          <w:lang w:val="id_ID" w:bidi="id_ID"/>
        </w:rPr>
        <w:t>Apa yang kisah ini katakan tentang Yesus?</w:t>
      </w:r>
    </w:p>
    <w:p>
      <w:pPr>
        <w:pStyle w:val="ListBullet"/>
        <w:spacing w:line="240" w:lineRule="auto"/>
        <w:ind w:left="720"/>
      </w:pPr>
      <w:r>
        <w:rPr>
          <w:lang w:val="id_ID" w:bidi="id_ID"/>
        </w:rPr>
      </w:r>
      <w:r>
        <w:rPr>
          <w:lang w:val="id_ID" w:bidi="id_ID"/>
        </w:rPr>
        <w:t>Apa yang kisah ini katakan tentang manusia?</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Sebelumnya, pagi-pagi perempuan mendatangi makam Yesus pada hari Minggu. Para pengikut ini menemukan makam kosong dan para malaikat mengatakan kepada mereka bahwa Yesus hidup. Para perempuan mengatakan kepada para rasul Yesus, atau wakil-Nya yang terpilih, tentang apa yang terjadi, tetapi para rasul tidak percaya kepada mereka. Petrus memeriksa makam dan terheran-heran. Kemudian malam itu, Yesus menampakkan diri kepada dua orang pengikut-Nya.</w:t>
      </w:r>
    </w:p>
    <w:p>
      <w:pPr/>
      <w:r>
        <w:rPr>
          <w:lang w:val="id_ID" w:bidi="id_ID"/>
        </w:rPr>
      </w:r>
      <w:r>
        <w:rPr>
          <w:lang w:val="id_ID" w:bidi="id_ID"/>
        </w:rPr>
        <w:t>Lukas menggunakan kata "sekarang" bukan sebagai keterangan waktu, tetapi untuk memperkenalkan satu peristiwa baru. Pada hari Minggu, hari yang sama ketika para perempuan mendapati makam kosong, dua murid atau pengikut Yesus, berjalan dari Yerusalem ke Emaus. Emaus adalah sebuah desa kecil yang berjarak sekitar 7 mil, atau 11 kilometer, jauhnya dari Yerusalem. Seharusnya memakan waktu sekitar 2 jam untuk menempuh jarak ini.</w:t>
      </w:r>
    </w:p>
    <w:p>
      <w:pPr/>
      <w:r>
        <w:rPr>
          <w:lang w:val="id_ID" w:bidi="id_ID"/>
        </w:rPr>
      </w:r>
      <w:r>
        <w:rPr>
          <w:lang w:val="id_ID" w:bidi="id_ID"/>
        </w:rPr>
        <w:t>Berhenti dan tunjukkan kepada kelompok Anda di mana lokasi Yerusalem dan Emaus terletak pada peta.</w:t>
      </w:r>
    </w:p>
    <w:p>
      <w:pPr/>
      <w:r>
        <w:rPr>
          <w:lang w:val="id_ID" w:bidi="id_ID"/>
        </w:rPr>
      </w:r>
      <w:r>
        <w:rPr>
          <w:lang w:val="id_ID" w:bidi="id_ID"/>
        </w:rPr>
        <w:t>Dua pengikut ini telah mendengar kabar dari para perempuan tentang makam kosong di Yerusalem. Ketika mereka berjalan, mereka dengan penuh semangat berbicara tentang semua yang baru-baru ini terjadi pada Yesus. Kita tahu bahwa salah satu pengikut itu bernama Kleopas.</w:t>
      </w:r>
    </w:p>
    <w:p>
      <w:pPr/>
      <w:r>
        <w:rPr>
          <w:lang w:val="id_ID" w:bidi="id_ID"/>
        </w:rPr>
      </w:r>
      <w:r>
        <w:rPr>
          <w:lang w:val="id_ID" w:bidi="id_ID"/>
        </w:rPr>
        <w:t>Lukas menekankan bahwa Yesus sendiri hadir dan mulai berjalan bersama dua pengikut-Nya, tetapi Allah menutup mata mereka agar tidak mengenali-Nya. Sebaliknya, mereka melihat Yesus sebagai seorang asing. Kita tidak tahu bagaimana Yesus tiba, tetapi Ia mungkin telah menyusul mereka dari belakang atau datang ke jalan utama dari sebuah jalan kecil. Yesus bertanya apa yang mereka diskusikan sebagai cara untuk bergabung dengan percakapan mereka. Di sini, kata "membahas" berarti berbicara dengan penuh semangat tentang sesuatu dan mengajukan pertanyaan satu sama lain.</w:t>
      </w:r>
    </w:p>
    <w:p>
      <w:pPr/>
      <w:r>
        <w:rPr>
          <w:lang w:val="id_ID" w:bidi="id_ID"/>
        </w:rPr>
      </w:r>
      <w:r>
        <w:rPr>
          <w:lang w:val="id_ID" w:bidi="id_ID"/>
        </w:rPr>
        <w:t>Berhenti dan diskusikan dengan tim Anda: Bagaimana Anda menggambarkan berbagai jenis percakapan dalam budaya Anda? Bagaimana seseorang bergabung dengan percakapan yang sudah berlangsung? Diskusikan sebuah topik dalam tim Anda yang menyebabkan orang-orang bersemangat. Pikirkan tentang bagaimana Anda akan menggambarkan percakapan semacam ini.</w:t>
      </w:r>
    </w:p>
    <w:p>
      <w:pPr/>
      <w:r>
        <w:rPr>
          <w:lang w:val="id_ID" w:bidi="id_ID"/>
        </w:rPr>
      </w:r>
      <w:r>
        <w:rPr>
          <w:lang w:val="id_ID" w:bidi="id_ID"/>
        </w:rPr>
        <w:t>Ketika Yesus mengajukan pertanyaan, dua murid berhenti berjalan dan wajah mereka muram, atau mereka menjadi sedih. Kleopas mengajukan pertanyaan kepada Yesus, "Apakah Engkau satu-satunya orang di Yerusalem ..." untuk menunjukkan keterkejutan-Nya bahwa Yesus tidak tahu apa yang terjadi di Yerusalem. Ini bertentangan dengan apa yang benar, dan juga menggelikan, karena Yesus memahami apa yang terjadi dengan lebih jelas daripada pengikut-Nya yang mana pun. Yesus bertanya hal-hal apa yang ia bicarakan, dan Kleopas menceritakan apa yang terjadi pada Yesus—terutama persidangan dan penyaliban-Nya. "Yesus dari Nazaret" adalah satu cara untuk menjelaskan identitas Yesus sebagai orang dari kota Nazaret. Para murid mengatakan bahwa banyak orang Yahudi percaya bahwa Yesus adalah seorang nabi, atau utusan Allah. Allah memberikan para nabi otoritas untuk berbicara atas nama-Nya dan kemampuan untuk mempengaruhi orang-orang dengan kuat. "Berkuasa dalam firman dan perbuatan" juga adalah frasa yang digunakan orang-orang untuk menggambarkan Musa, yang adalah seorang nabi penting bagi orang-orang Yahudi.</w:t>
      </w:r>
    </w:p>
    <w:p>
      <w:pPr/>
      <w:r>
        <w:rPr>
          <w:lang w:val="id_ID" w:bidi="id_ID"/>
        </w:rPr>
      </w:r>
      <w:r>
        <w:rPr>
          <w:lang w:val="id_ID" w:bidi="id_ID"/>
        </w:rPr>
        <w:t>Kleopas menggambarkan bagaimana para pemimpin agama Yahudi, atau para imam kepala dan penguasa Yahudi, membawa Yesus kepada gubernur Romawi dan menuntut agar Ia dihukum mati. Para pemimpin agama ini menyebabkan Yesus disalibkan, atau dieksekusi oleh para prajurit Romawi dengan memaku-Nya di sebuah salib. Orang-orang Yahudi percaya bahwa Allah akan mengutus seorang Juruselamat yang Dijanjikan untuk menebus atau membebaskan Israel dari musuh-musuh mereka. Banyak pengikut Yesus percaya bahwa Yesus adalah Juruselamat yang Dijanjikan Allah. Kebanyakan orang percaya bahwa Juruselamat yang Dijanjikan Allah akan membebaskan Israel dari Roma, sehingga mereka bingung dan kecewa ketika Yesus mati sebelum itu terjadi.</w:t>
      </w:r>
    </w:p>
    <w:p>
      <w:pPr/>
      <w:r>
        <w:rPr>
          <w:lang w:val="id_ID" w:bidi="id_ID"/>
        </w:rPr>
      </w:r>
      <w:r>
        <w:rPr>
          <w:lang w:val="id_ID" w:bidi="id_ID"/>
        </w:rPr>
        <w:t>Tetapi yang paling membingungkan bagi para murid adalah bahwa tubuh Yesus hilang pada hari ketiga sejak eksekusi-Nya. Kleopas menceritakan kepada Yesus kesaksian para perempuan tentang malaikat dan bagaimana para pengikut Yesus menegaskan bahwa makam itu kosong. Yesus menanggapi dengan mengatakan, "Betapa bodoh dan lambannya hatimu untuk memahami." Ia mengungkapkan kekecewaan dengan cara yang bersahabat. Ia mengatakan bahwa para murid lamban hati, atau tidak bersedia untuk percaya bahwa semua firman dari para nabi adalah benar. Yesus secara khusus berbicara tentang pesan para nabi tentang Mesias, atau Juruselamat yang Dijanjikan. Yesus mengajukan pertanyaan, "Bukankah Mesias harus menderita ..." untuk menyiratkan para murid seharusnya mengetahui bahwa Juruselamat yang Dijanjikan memang perlu menderita sebelum memasuki kemuliaan-Nya. "Memasuki kemuliaan-Nya" merujuk kepada Allah membangkitkan Yesus dari kematian dan memberikan-Nya kehormatan dan otoritas untuk memerintah bersama Allah.</w:t>
      </w:r>
    </w:p>
    <w:p>
      <w:pPr/>
      <w:r>
        <w:rPr>
          <w:lang w:val="id_ID" w:bidi="id_ID"/>
        </w:rPr>
      </w:r>
      <w:r>
        <w:rPr>
          <w:lang w:val="id_ID" w:bidi="id_ID"/>
        </w:rPr>
        <w:t>Yesus kemudian menjelaskan bagaimana kitab suci Yahudi, atau firman yang Allah arahkan seseorang untuk menulis, menunjukkan bahwa Juruselamat yang Dijanjikan harus menderita sebelum orang-orang menghormati-Nya sebagai raja. Yesus menggunakan kata Musa dan para nabi untuk membantu menjelaskan ini. Meskipun Yesus berbicara tentang diri-Nya, Ia belum membuat ini jelas kepada para murid-Nya.</w:t>
      </w:r>
    </w:p>
    <w:p>
      <w:pPr/>
      <w:r>
        <w:rPr>
          <w:lang w:val="id_ID" w:bidi="id_ID"/>
        </w:rPr>
      </w:r>
      <w:r>
        <w:rPr>
          <w:lang w:val="id_ID" w:bidi="id_ID"/>
        </w:rPr>
        <w:t>Berhenti dan diskusikan dengan tim Anda: Bagaimana pandangan orang-orang terhadap yang menderita dalam budaya Anda? Apa yang menyebabkan penderitaan dalam kehidupan seseorang?</w:t>
      </w:r>
    </w:p>
    <w:p>
      <w:pPr/>
      <w:r>
        <w:rPr>
          <w:lang w:val="id_ID" w:bidi="id_ID"/>
        </w:rPr>
      </w:r>
      <w:r>
        <w:rPr>
          <w:lang w:val="id_ID" w:bidi="id_ID"/>
        </w:rPr>
        <w:t>Ketika para murid sudah dekat Emaus, Yesus bertindak seolah-olah Ia akan terus lanjut berjalan melewati kota itu. Tetapi para murid sangat mendesak Yesus untuk tinggal bersama mereka karena hari akan segera gelap dan jalan berbahaya untuk dilalui pada malam hari. Menunjukkan keramahan kepada sesama orang Yahudi yang dalam perjalanan adalah hal yang umum dalam budaya Yahudi. Yesus setuju untuk tinggal bersama mereka. Biasanya, tuan rumah memberkati, atau mengucap syukur kepada Allah, atas roti dan kemudian membagikannya dengan para tamu. Para murid mungkin memilih untuk menghormati Yesus dengan membiarkan-Nya memecahkan roti dan membagikannya. Mereka mengasumsikan bahwa Ia adalah seorang guru agama karena Ia telah menjelaskan kitab suci kepada mereka. Tindakan Yesus untuk memberikan ucapan syukur kemudian memecahkan roti adalah tindakan yang sama yang Ia lakukan ketika Ia memberi makan 5.000 orang dan selama perjamuan terakhir-Nya dengan para murid-Nya. Ketika Yesus mulai memberikan potongan-potongan roti kepada para murid, Allah membuka mata mereka. Ini berarti Allah membuat mereka mengenali Yesus. Segera setelah mereka mengenali-Nya, Yesus lenyap dari pandangan mereka. Ini berarti Ia meninggalkan mereka dengan cara yang tidak dapat dilihat.</w:t>
      </w:r>
    </w:p>
    <w:p>
      <w:pPr/>
      <w:r>
        <w:rPr>
          <w:lang w:val="id_ID" w:bidi="id_ID"/>
        </w:rPr>
      </w:r>
      <w:r>
        <w:rPr>
          <w:lang w:val="id_ID" w:bidi="id_ID"/>
        </w:rPr>
        <w:t>Dua murid mengajukan pertanyaan tentang hati mereka yang berkobar. Ini adalah gambaran yang menekankan bahwa mereka memiliki perasaan yang kuat dan baik sementara Yesus berbicara kepada mereka. Emosi ini bisa termasuk kekaguman, kasih, sukacita, kegembiraan, dan pengharapan. Mereka mengalami emosi ini ketika Yesus membuka atau menjelaskan kitab suci tentang Juruselamat yang Dijanjikan. Para murid berpikir bahwa kabar tentang penampakan Yesus sangat penting sehingga mereka segera pergi untuk melakukan perjalanan kembali ke Yerusalem. Para murid tiba di Yerusalem dan menemui sebelas rasul, atau wakil Yesus yang dipilih, sedang berkumpul dengan para pengikut lainnya. Kelompok itu tengah berbicara dengan penuh semangat. Mereka mengatakan kepada dua murid bahwa memang benar Tuhan, atau Yesus, hidup kembali, karena Ia telah menampakkan diri kepada Simon Petrus. Ini menyiratkan Petrus telah mengatakan kepada semua orang tentang kebangkitan Yesus. Memanggil Yesus "Tuhan" menunjukkan bahwa para pengikut Yesus sekarang memahami bahwa Yesus masih adalah Juruselamat yang Dijanjikan meskipun Ia mati. Dua murid juga menceritakan kisah mereka tentang apa yang terjadi di jalan dan bagaimana mereka mengenali Yesus ketika Ia memecahkan roti.</w:t>
      </w:r>
    </w:p>
    <w:p>
      <w:pPr/>
      <w:r>
        <w:rPr>
          <w:lang w:val="id_ID" w:bidi="id_ID"/>
        </w:rPr>
      </w:r>
      <w:r>
        <w:rPr>
          <w:lang w:val="id_ID" w:bidi="id_ID"/>
        </w:rPr>
        <w:t>Berhenti dan diskusikan dengan tim Anda: Kapan dan bagaimana kabar penting dibagikan dalam budaya Anda?</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 xml:space="preserve">Dalam sesi ini, Anda akan membantu kelompok memeragakan kisah ini. Anda akan membantu kelompok menggambarkan adegan, latar, dan karakter dalam kisah ini. </w:t>
      </w:r>
    </w:p>
    <w:p>
      <w:pPr/>
      <w:r>
        <w:rPr>
          <w:lang w:val="id_ID" w:bidi="id_ID"/>
        </w:rPr>
      </w:r>
      <w:r>
        <w:rPr>
          <w:lang w:val="id_ID" w:bidi="id_ID"/>
        </w:rPr>
        <w:t xml:space="preserve">Kisah ini memiliki lima adegan. </w:t>
      </w:r>
    </w:p>
    <w:p>
      <w:pPr/>
      <w:r>
        <w:rPr>
          <w:lang w:val="id_ID" w:bidi="id_ID"/>
        </w:rPr>
      </w:r>
      <w:r>
        <w:rPr>
          <w:b/>
          <w:lang w:val="id_ID" w:bidi="id_ID"/>
        </w:rPr>
        <w:t>Adegan pertama:</w:t>
      </w:r>
      <w:r>
        <w:rPr>
          <w:lang w:val="id_ID" w:bidi="id_ID"/>
        </w:rPr>
        <w:t xml:space="preserve"> Kleopas dan seorang teman berjalan dari Yerusalem ke Emaus. Mereka dengan penuh semangat membahas apa yang terjadi kepada Yesus. Yesus mulai berjalan bersama mereka. Yesus mengajukan pertanyaan dan mereka berhenti berjalan.</w:t>
      </w:r>
    </w:p>
    <w:p>
      <w:pPr/>
      <w:r>
        <w:rPr>
          <w:lang w:val="id_ID" w:bidi="id_ID"/>
        </w:rPr>
      </w:r>
      <w:r>
        <w:rPr>
          <w:b/>
          <w:lang w:val="id_ID" w:bidi="id_ID"/>
        </w:rPr>
        <w:t>Adegan kedua:</w:t>
      </w:r>
      <w:r>
        <w:rPr>
          <w:lang w:val="id_ID" w:bidi="id_ID"/>
        </w:rPr>
        <w:t xml:space="preserve"> Kleopas menjelaskan semua yang terjadi kepada Yesus. Mereka berjalan bersama sementara Yesus menjelaskan bahwa kitab suci mengatakan Juruselamat yang dijanjikan memang harus menderita.</w:t>
      </w:r>
    </w:p>
    <w:p>
      <w:pPr/>
      <w:r>
        <w:rPr>
          <w:lang w:val="id_ID" w:bidi="id_ID"/>
        </w:rPr>
      </w:r>
      <w:r>
        <w:rPr>
          <w:b/>
          <w:lang w:val="id_ID" w:bidi="id_ID"/>
        </w:rPr>
        <w:t>Adegan ketiga:</w:t>
      </w:r>
      <w:r>
        <w:rPr>
          <w:lang w:val="id_ID" w:bidi="id_ID"/>
        </w:rPr>
        <w:t xml:space="preserve"> Mereka tiba di Emaus dan Yesus mulai pergi. Dua murid mendesak Yesus untuk tinggal bersama mereka. Yesus setuju dan pergi ke rumah mereka.</w:t>
      </w:r>
    </w:p>
    <w:p>
      <w:pPr/>
      <w:r>
        <w:rPr>
          <w:lang w:val="id_ID" w:bidi="id_ID"/>
        </w:rPr>
      </w:r>
      <w:r>
        <w:rPr>
          <w:b/>
          <w:lang w:val="id_ID" w:bidi="id_ID"/>
        </w:rPr>
        <w:t>Adegan keempat:</w:t>
      </w:r>
      <w:r>
        <w:rPr>
          <w:lang w:val="id_ID" w:bidi="id_ID"/>
        </w:rPr>
        <w:t xml:space="preserve"> Di rumah, Yesus mengucap syukur dan memecahkan roti sementara mereka duduk di meja. Ketika Yesus memecahkan roti, mereka mengenali Dia dan Yesus lenyap.</w:t>
      </w:r>
    </w:p>
    <w:p>
      <w:pPr/>
      <w:r>
        <w:rPr>
          <w:lang w:val="id_ID" w:bidi="id_ID"/>
        </w:rPr>
      </w:r>
      <w:r>
        <w:rPr>
          <w:b/>
          <w:lang w:val="id_ID" w:bidi="id_ID"/>
        </w:rPr>
        <w:t>Adegan kelima:</w:t>
      </w:r>
      <w:r>
        <w:rPr>
          <w:lang w:val="id_ID" w:bidi="id_ID"/>
        </w:rPr>
        <w:t xml:space="preserve"> Para murid takjub dan segera kembali ke Yerusalem untuk menceritakannya kepada para rasul. Ketika mereka tiba, para rasul dan yang lain mengatakan kepada mereka bahwa Yesus muncul kepada Petrus. Dua murid juga menceritakan kisah mereka.</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Dua murid berjalan (termasuk Kleopas)</w:t>
      </w:r>
    </w:p>
    <w:p>
      <w:pPr>
        <w:pStyle w:val="ListBullet"/>
        <w:spacing w:line="240" w:lineRule="auto"/>
        <w:ind w:left="720"/>
      </w:pPr>
      <w:r>
        <w:rPr>
          <w:lang w:val="id_ID" w:bidi="id_ID"/>
        </w:rPr>
      </w:r>
      <w:r>
        <w:rPr>
          <w:lang w:val="id_ID" w:bidi="id_ID"/>
        </w:rPr>
        <w:t>Sebelas rasul (termasuk Petrus)</w:t>
      </w:r>
    </w:p>
    <w:p>
      <w:pPr>
        <w:pStyle w:val="ListBullet"/>
        <w:spacing w:line="240" w:lineRule="auto"/>
        <w:ind w:left="720"/>
      </w:pPr>
      <w:r>
        <w:rPr>
          <w:lang w:val="id_ID" w:bidi="id_ID"/>
        </w:rPr>
      </w:r>
      <w:r>
        <w:rPr>
          <w:lang w:val="id_ID" w:bidi="id_ID"/>
        </w:rPr>
        <w:t xml:space="preserve">Murid-murid yang lain </w:t>
      </w:r>
    </w:p>
    <w:p>
      <w:pPr/>
      <w:r>
        <w:rPr>
          <w:lang w:val="id_ID" w:bidi="id_ID"/>
        </w:rPr>
      </w:r>
      <w:r>
        <w:rPr>
          <w:lang w:val="id_ID" w:bidi="id_ID"/>
        </w:rPr>
        <w:t xml:space="preserve">Dalam sesi ini, ambillah papan cerita kelompok, gambarlah, atau gunakan beberapa macam alat peraga (benda-benda yang dapat Anda pindahkan seperti batu, batang, mainan anak-anak) untuk memvisualisasikan kisah dan adegan di dalamnya. </w:t>
      </w:r>
    </w:p>
    <w:p>
      <w:pPr/>
      <w:r>
        <w:rPr>
          <w:lang w:val="id_ID" w:bidi="id_ID"/>
        </w:rPr>
      </w:r>
      <w:r>
        <w:rPr>
          <w:lang w:val="id_ID" w:bidi="id_ID"/>
        </w:rPr>
        <w:t>Penting untuk diingat bahwa itu adalah hari Minggu, hari ketiga setelah Yesus mati, dan hari ketika para perempuan menemukan makam kosong.</w:t>
      </w:r>
    </w:p>
    <w:p>
      <w:pPr/>
      <w:r>
        <w:rPr>
          <w:lang w:val="id_ID" w:bidi="id_ID"/>
        </w:rPr>
      </w:r>
      <w:r>
        <w:rPr>
          <w:lang w:val="id_ID" w:bidi="id_ID"/>
        </w:rPr>
        <w:t>Penting untuk diingat bahwa dua murid adalah bagian dari kelompok yang mendengar kisah perempuan tentang makam kosong sebelum mereka mulai melakukan perjalanan ke Emaus.</w:t>
      </w:r>
    </w:p>
    <w:p>
      <w:pPr/>
      <w:r>
        <w:rPr>
          <w:lang w:val="id_ID" w:bidi="id_ID"/>
        </w:rPr>
      </w:r>
      <w:r>
        <w:rPr>
          <w:lang w:val="id_ID" w:bidi="id_ID"/>
        </w:rPr>
        <w:t>Penting untuk diingat bahwa Lukas menggunakan pengulangan frasa "berbicara dan mendiskusikan" untuk menciptakan ketegangan sebelum ia memperkenalkan kedatangan Yesus.</w:t>
      </w:r>
    </w:p>
    <w:p>
      <w:pPr/>
      <w:r>
        <w:rPr>
          <w:lang w:val="id_ID" w:bidi="id_ID"/>
        </w:rPr>
      </w:r>
      <w:r>
        <w:rPr>
          <w:lang w:val="id_ID" w:bidi="id_ID"/>
        </w:rPr>
        <w:t>Penting untuk diingat bahwa Yesus mengajukan pertanyaan ketika mereka berjalan untuk bergabung dengan percakapan para murid.</w:t>
      </w:r>
    </w:p>
    <w:p>
      <w:pPr/>
      <w:r>
        <w:rPr>
          <w:lang w:val="id_ID" w:bidi="id_ID"/>
        </w:rPr>
      </w:r>
      <w:r>
        <w:rPr>
          <w:lang w:val="id_ID" w:bidi="id_ID"/>
        </w:rPr>
        <w:t>Penting untuk diingat bahwa para murid berhenti berjalan sementara mereka menjelaskan kepada Yesus.</w:t>
      </w:r>
    </w:p>
    <w:p>
      <w:pPr/>
      <w:r>
        <w:rPr>
          <w:lang w:val="id_ID" w:bidi="id_ID"/>
        </w:rPr>
      </w:r>
      <w:r>
        <w:rPr>
          <w:lang w:val="id_ID" w:bidi="id_ID"/>
        </w:rPr>
        <w:t>Penting untuk diingat bahwa kebanyakan orang Yahudi mengetahui peristiwa-peristiwa dalam kehidupan Yesus di Yerusalem. Yesus mengajar setiap hari di Bait Suci dan para pemimpin Yahudi secara terbuka menempatkan Dia ke pengadilan serta mengeksekusi Dia pada pekan perayaan keagamaan Yahudi yang penting. Jadi kerumunan orang Yahudi adalah saksi tentang apa yang terjadi kepada Dia.</w:t>
      </w:r>
    </w:p>
    <w:p>
      <w:pPr/>
      <w:r>
        <w:rPr>
          <w:lang w:val="id_ID" w:bidi="id_ID"/>
        </w:rPr>
      </w:r>
      <w:r>
        <w:rPr>
          <w:lang w:val="id_ID" w:bidi="id_ID"/>
        </w:rPr>
        <w:t>Penting untuk diingat bahwa Allah membuat dua murid itu tidak mengenali Yesus. Meskipun Yesus menjelaskan hal-hal tentang diri-Nya, para murid berpikir bahwa Ia adalah seorang asing.</w:t>
      </w:r>
    </w:p>
    <w:p>
      <w:pPr/>
      <w:r>
        <w:rPr>
          <w:lang w:val="id_ID" w:bidi="id_ID"/>
        </w:rPr>
      </w:r>
      <w:r>
        <w:rPr>
          <w:lang w:val="id_ID" w:bidi="id_ID"/>
        </w:rPr>
        <w:t>Penting untuk diingat bahwa orang-orang Yahudi percaya bahwa Mesias atau Juruselamat yang dijanjikan akan membuat Israel, atau orang-orang Yahudi, bebas dari pemerintahan Romawi.</w:t>
      </w:r>
    </w:p>
    <w:p>
      <w:pPr/>
      <w:r>
        <w:rPr>
          <w:lang w:val="id_ID" w:bidi="id_ID"/>
        </w:rPr>
      </w:r>
      <w:r>
        <w:rPr>
          <w:lang w:val="id_ID" w:bidi="id_ID"/>
        </w:rPr>
        <w:t>Penting untuk diingat bahwa Yesus menjelaskan tentang Juruselamat yang dijanjikan dari kitab suci. Ia memanggil para murid "bodoh" dan "lamban hati" untuk mengungkapkan kekecewaan karena mereka tidak percaya kepada para nabi.</w:t>
      </w:r>
    </w:p>
    <w:p>
      <w:pPr/>
      <w:r>
        <w:rPr>
          <w:lang w:val="id_ID" w:bidi="id_ID"/>
        </w:rPr>
      </w:r>
      <w:r>
        <w:rPr>
          <w:lang w:val="id_ID" w:bidi="id_ID"/>
        </w:rPr>
        <w:t>Penting untuk diingat bahwa saat itu hari sudah makin gelap. Keramahan penting dalam budaya Yahudi. Adalah lazim untuk mengundang seorang asing untuk tinggal bersama mereka, karena jalan berbahaya untuk dilalui pada malam hari.</w:t>
      </w:r>
    </w:p>
    <w:p>
      <w:pPr/>
      <w:r>
        <w:rPr>
          <w:lang w:val="id_ID" w:bidi="id_ID"/>
        </w:rPr>
      </w:r>
      <w:r>
        <w:rPr>
          <w:lang w:val="id_ID" w:bidi="id_ID"/>
        </w:rPr>
        <w:t>Penting untuk diingat bahwa dua murid menghormati Yesus dengan mengizinkan Dia mengucap syukur atas roti dan memecahkannya. Ini biasanya pekerjaan tuan rumah, tetapi para murid melihat Yesus sebagai seorang guru agama karena Ia menjelaskan kitab suci kepada mereka.</w:t>
      </w:r>
    </w:p>
    <w:p>
      <w:pPr/>
      <w:r>
        <w:rPr>
          <w:lang w:val="id_ID" w:bidi="id_ID"/>
        </w:rPr>
      </w:r>
      <w:r>
        <w:rPr>
          <w:lang w:val="id_ID" w:bidi="id_ID"/>
        </w:rPr>
        <w:t>Penting untuk diingat bahwa para murid mengajukan pertanyaan, "Bukankah hati kita berkobar ..." bahwa mereka tidak mengharapkan untuk dijawab. Sebaliknya, pertanyaan itu menekankan bahwa mereka memiliki perasaan yang kuat tentang sukacita, harapan, dan kegembiraan sementara Yesus berbicara kepada mereka.</w:t>
      </w:r>
    </w:p>
    <w:p>
      <w:pPr/>
      <w:r>
        <w:rPr>
          <w:lang w:val="id_ID" w:bidi="id_ID"/>
        </w:rPr>
      </w:r>
      <w:r>
        <w:rPr>
          <w:lang w:val="id_ID" w:bidi="id_ID"/>
        </w:rPr>
        <w:t>Penting untuk diingat bahwa meskipun gelap dan jalan berbahaya, para murid berpikir bahwa kabar tentang Yesus hidup cukup mendesak untuk segera melakukan perjalanan kembali ke Yerusalem.</w:t>
      </w:r>
    </w:p>
    <w:p>
      <w:pPr/>
      <w:r>
        <w:rPr>
          <w:lang w:val="id_ID" w:bidi="id_ID"/>
        </w:rPr>
      </w:r>
      <w:r>
        <w:rPr>
          <w:lang w:val="id_ID" w:bidi="id_ID"/>
        </w:rPr>
        <w:t>Penting untuk diingat bahwa Yesus telah muncul kepada Petrus pada hari yang sama sebelum dua murid tiba di Yerusalem untuk menceritakan kisah mereka.</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Dalam sesi ini, kelompok akan memeragakan kisah tersebut.</w:t>
      </w:r>
    </w:p>
    <w:p>
      <w:pPr/>
      <w:r>
        <w:rPr>
          <w:lang w:val="id_ID" w:bidi="id_ID"/>
        </w:rPr>
      </w:r>
      <w:r>
        <w:rPr>
          <w:lang w:val="id_ID" w:bidi="id_ID"/>
        </w:rPr>
        <w:t>Kisah ini memiliki lima adegan.</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Dua murid berjalan (termasuk Kleopas)</w:t>
      </w:r>
    </w:p>
    <w:p>
      <w:pPr>
        <w:pStyle w:val="ListBullet"/>
        <w:spacing w:line="240" w:lineRule="auto"/>
        <w:ind w:left="720"/>
      </w:pPr>
      <w:r>
        <w:rPr>
          <w:lang w:val="id_ID" w:bidi="id_ID"/>
        </w:rPr>
      </w:r>
      <w:r>
        <w:rPr>
          <w:lang w:val="id_ID" w:bidi="id_ID"/>
        </w:rPr>
        <w:t>Sebelas rasul (termasuk Petrus)</w:t>
      </w:r>
    </w:p>
    <w:p>
      <w:pPr>
        <w:pStyle w:val="ListBullet"/>
        <w:spacing w:line="240" w:lineRule="auto"/>
        <w:ind w:left="720"/>
      </w:pPr>
      <w:r>
        <w:rPr>
          <w:lang w:val="id_ID" w:bidi="id_ID"/>
        </w:rPr>
      </w:r>
      <w:r>
        <w:rPr>
          <w:lang w:val="id_ID" w:bidi="id_ID"/>
        </w:rPr>
        <w:t xml:space="preserve">Murid-murid yang lain </w:t>
      </w:r>
    </w:p>
    <w:p>
      <w:pPr/>
      <w:r>
        <w:rPr>
          <w:lang w:val="id_ID" w:bidi="id_ID"/>
        </w:rPr>
      </w:r>
      <w:r>
        <w:rPr>
          <w:lang w:val="id_ID" w:bidi="id_ID"/>
        </w:rPr>
        <w:t>Minta kelompok untuk memerankan kisah ini dua kali. Mereka harus memerankannya dalam bahasa yang mereka terjemahkan. Pertama, minta mereka memerankan kisah itu tanpa berhenti. Pada saat kelompok memerankan kisah itu untuk kedua kali, hentikan mereka pada titik yang berbeda dalam kisah tersebut.</w:t>
      </w:r>
    </w:p>
    <w:p>
      <w:pPr/>
      <w:r>
        <w:rPr>
          <w:lang w:val="id_ID" w:bidi="id_ID"/>
        </w:rPr>
      </w:r>
      <w:r>
        <w:rPr>
          <w:lang w:val="id_ID" w:bidi="id_ID"/>
        </w:rPr>
        <w:t>Ketika kelompok memerankan kisah itu untuk pertama kali, perhatikan dialog, alur, plot, dan kronologi kisah tersebut. Perhatikan bagian penting atau sulit dari kisah maupun bagian yang akan diperankan dan jangan dilewati. Bantu kelompok untuk mengingat bagian dari kisah tersebut.</w:t>
      </w:r>
    </w:p>
    <w:p>
      <w:pPr/>
      <w:r>
        <w:rPr>
          <w:lang w:val="id_ID" w:bidi="id_ID"/>
        </w:rPr>
      </w:r>
      <w:r>
        <w:rPr>
          <w:lang w:val="id_ID" w:bidi="id_ID"/>
        </w:rPr>
        <w:t>Pastikan bahwa kelompok memerankan dua murid yang berjalan di jalan, berbicara dengan penuh semangat ketika Yesus mulai berjalan bersama mereka.</w:t>
      </w:r>
    </w:p>
    <w:p>
      <w:pPr/>
      <w:r>
        <w:rPr>
          <w:lang w:val="id_ID" w:bidi="id_ID"/>
        </w:rPr>
      </w:r>
      <w:r>
        <w:rPr>
          <w:lang w:val="id_ID" w:bidi="id_ID"/>
        </w:rPr>
        <w:t>Pastikan kelompok memerankan dua murid yang berhenti untuk menjelaskan ketika Yesus mengajukan pertanyaan.</w:t>
      </w:r>
    </w:p>
    <w:p>
      <w:pPr/>
      <w:r>
        <w:rPr>
          <w:lang w:val="id_ID" w:bidi="id_ID"/>
        </w:rPr>
      </w:r>
      <w:r>
        <w:rPr>
          <w:lang w:val="id_ID" w:bidi="id_ID"/>
        </w:rPr>
        <w:t>Pastikan bahwa kelompok memerankan Allah yang menghalangi mereka untuk mengenali Yesus. Kelompok dapat menggunakan gerakan tangan seperti menggosok mata mereka setiap kali mereka melihat Yesus, atau isyarat lain yang menunjukkan tidak dapat melihat dengan baik.</w:t>
      </w:r>
    </w:p>
    <w:p>
      <w:pPr/>
      <w:r>
        <w:rPr>
          <w:lang w:val="id_ID" w:bidi="id_ID"/>
        </w:rPr>
      </w:r>
      <w:r>
        <w:rPr>
          <w:lang w:val="id_ID" w:bidi="id_ID"/>
        </w:rPr>
        <w:t>Pastikan bahwa kelompok memerankan Yesus mengatakan "Hal-hal apa?" sebagai cara untuk mendengar pemikiran mereka. Yesus tahu apa yang mereka bicarakan.</w:t>
      </w:r>
    </w:p>
    <w:p>
      <w:pPr/>
      <w:r>
        <w:rPr>
          <w:lang w:val="id_ID" w:bidi="id_ID"/>
        </w:rPr>
      </w:r>
      <w:r>
        <w:rPr>
          <w:lang w:val="id_ID" w:bidi="id_ID"/>
        </w:rPr>
        <w:t>Pastikan bahwa kelompok memerankan Yesus mengatakan "bodoh dan lamban hati" bukan sebagai penghinaan tetapi sebagai cara untuk mengatakan bahwa pikiran mereka tertutup sehingga tidak memahami.</w:t>
      </w:r>
    </w:p>
    <w:p>
      <w:pPr/>
      <w:r>
        <w:rPr>
          <w:lang w:val="id_ID" w:bidi="id_ID"/>
        </w:rPr>
      </w:r>
      <w:r>
        <w:rPr>
          <w:lang w:val="id_ID" w:bidi="id_ID"/>
        </w:rPr>
        <w:t>Pastikan kelompok memerankan Yesus mulai berjalan hendak meninggalkan para murid melewati desa Emaus, tetapi para murid memohon kepada Dia untuk tinggal, sehingga Yesus setuju untuk pergi bersama mereka.</w:t>
      </w:r>
    </w:p>
    <w:p>
      <w:pPr/>
      <w:r>
        <w:rPr>
          <w:lang w:val="id_ID" w:bidi="id_ID"/>
        </w:rPr>
      </w:r>
      <w:r>
        <w:rPr>
          <w:lang w:val="id_ID" w:bidi="id_ID"/>
        </w:rPr>
        <w:t>Pastikan kelompok memerankan Allah yang membuka mata para murid ketika Yesus memecahkan roti.</w:t>
      </w:r>
    </w:p>
    <w:p>
      <w:pPr/>
      <w:r>
        <w:rPr>
          <w:lang w:val="id_ID" w:bidi="id_ID"/>
        </w:rPr>
      </w:r>
      <w:r>
        <w:rPr>
          <w:lang w:val="id_ID" w:bidi="id_ID"/>
        </w:rPr>
        <w:t>Pastikan kelompok memerankan Yesus menghilang atau pergi tiba-tiba setelah Ia memecahkan roti. Ini dapat diperankan dengan melemparkan kain atau selimut ke atas Yesus.</w:t>
      </w:r>
    </w:p>
    <w:p>
      <w:pPr/>
      <w:r>
        <w:rPr>
          <w:lang w:val="id_ID" w:bidi="id_ID"/>
        </w:rPr>
      </w:r>
      <w:r>
        <w:rPr>
          <w:lang w:val="id_ID" w:bidi="id_ID"/>
        </w:rPr>
        <w:t>Saat kelompok memerankan kisah ini untuk kedua kalinya, hentikan mereka pada titik-titik tertentu.</w:t>
      </w:r>
    </w:p>
    <w:p>
      <w:pPr/>
      <w:r>
        <w:rPr>
          <w:lang w:val="id_ID" w:bidi="id_ID"/>
        </w:rPr>
      </w:r>
      <w:r>
        <w:rPr>
          <w:lang w:val="id_ID" w:bidi="id_ID"/>
        </w:rPr>
        <w:t>Perankan dua murid yang berjalan dari Yerusalem ke Emaus. Mereka dengan penuh semangat membahas apa yang terjadi kepada Yesus. Yesus berjalan bersama mereka dan bertanya peristiwa apa yang mereka bicarakan. Dua murid berhenti dan mengatakan kepada Yesus tentang apa yang terjadi di Yerusalem.</w:t>
      </w:r>
    </w:p>
    <w:p>
      <w:pPr/>
      <w:r>
        <w:rPr>
          <w:lang w:val="id_ID" w:bidi="id_ID"/>
        </w:rPr>
      </w:r>
      <w:r>
        <w:rPr>
          <w:lang w:val="id_ID" w:bidi="id_ID"/>
        </w:rPr>
        <w:t xml:space="preserve">Hentikan adegannya: Tanyakan kepada aktor yang memerankan Yesus, ”Bagaimana perasaan Anda?” Anda mungkin mendengar hal-hal seperti, Mengasihi." Mereka akan segera mengetahui kebenaran," "Penasaran. Aku ingin tahu bagaimana mereka akan menjelaskan apa yang terjadi," dan "Sengaja. Mereka perlu tahu bagaimana menjelaskan ini kepada orang lain." Tanyakan kepada aktor yang memerankan dua murid, "Bagaimana perasaan Anda?" Anda mungkin mendengar hal-hal seperti, "Terkejut. Bagaimana orang ini tidak dapat mengetahui tentang apa yang terjadi kepada Yesus? Semua orang membicarakannya," "Kecewa. Saya berharap saya tahu apa yang terjadi. Saya yakin Yesus adalah Juruselamat yang dijanjikan," dan "Banyak pikiran. Saya tahu Yesus mengatakan sesuatu yang penting akan terjadi pada hari ketiga. Sekarang tubuh-Nya hilang!" Ulangi adegannya. </w:t>
      </w:r>
    </w:p>
    <w:p>
      <w:pPr/>
      <w:r>
        <w:rPr>
          <w:lang w:val="id_ID" w:bidi="id_ID"/>
        </w:rPr>
      </w:r>
      <w:r>
        <w:rPr>
          <w:lang w:val="id_ID" w:bidi="id_ID"/>
        </w:rPr>
        <w:t>Perankan Yesus yang berjalan bersama dua murid dan menjelaskan kitab suci kepada mereka. Ia menjelaskan bahwa Juruselamat yang dijanjikan harus menderita. Tiga orang itu sudah dekat Emaus. Yesus berencana untuk terus berjalan, tetapi para murid mengundang Dia untuk tinggal. Yesus setuju.</w:t>
      </w:r>
    </w:p>
    <w:p>
      <w:pPr/>
      <w:r>
        <w:rPr>
          <w:lang w:val="id_ID" w:bidi="id_ID"/>
        </w:rPr>
      </w:r>
      <w:r>
        <w:rPr>
          <w:lang w:val="id_ID" w:bidi="id_ID"/>
        </w:rPr>
        <w:t xml:space="preserve">Hentikan adegannya: Tanyakan kepada para aktor yang memerankan murid-murid, ”Bagaimana perasaan kalian?” Anda mungkin mendengar hal-hal seperti, "Penasaran." Penjelasan guru ini sangat masuk akal," "Putus asa. Ia harus tinggal bersama kita, kita ingin tahu lebih banyak," dan "Berharap. Jadi jika Yesus adalah Juruselamat yang dijanjikan, di mana Ia berada?" Lanjutkan peragaan. </w:t>
      </w:r>
    </w:p>
    <w:p>
      <w:pPr/>
      <w:r>
        <w:rPr>
          <w:lang w:val="id_ID" w:bidi="id_ID"/>
        </w:rPr>
      </w:r>
      <w:r>
        <w:rPr>
          <w:lang w:val="id_ID" w:bidi="id_ID"/>
        </w:rPr>
        <w:t>Perankan Yesus yang tinggal bersama dua murid. Kemudian, mereka duduk di meja untuk makan. Yesus mengucap syukur atas roti dan membagikannya kepada semua orang. Ketika Yesus memecahkan roti, para murid mengenali siapa Yesus, lalu Yesus lenyap. Para murid heran.</w:t>
      </w:r>
    </w:p>
    <w:p>
      <w:pPr/>
      <w:r>
        <w:rPr>
          <w:lang w:val="id_ID" w:bidi="id_ID"/>
        </w:rPr>
      </w:r>
      <w:r>
        <w:rPr>
          <w:lang w:val="id_ID" w:bidi="id_ID"/>
        </w:rPr>
        <w:t xml:space="preserve">Hentikan adegannya: Tanyakan kepada para aktor yang memerankan murid-murid, ”Bagaimana perasaan kalian?” Anda mungkin mendengar hal-hal seperti, "Berbahagia." Itu benar-benar Dia. Ia mengalahkan kematian", "Dikasihi. Ia mengambil waktu untuk menjelaskan segala sesuatu kepada kita," dan "Malu. Bagaimana mungkin kita tidak mengenali Dia!" Lanjutkan peragaan. </w:t>
      </w:r>
    </w:p>
    <w:p>
      <w:pPr/>
      <w:r>
        <w:rPr>
          <w:lang w:val="id_ID" w:bidi="id_ID"/>
        </w:rPr>
      </w:r>
      <w:r>
        <w:rPr>
          <w:lang w:val="id_ID" w:bidi="id_ID"/>
        </w:rPr>
        <w:t xml:space="preserve">Perankan dua murid yang bergegas kembali ke Yerusalem untuk mengatakan kepada para rasul apa yang terjadi. Ketika mereka tiba, kelompok mengatakan kepada mereka bahwa Yesus muncul kepada Petrus. Para murid juga berbagi kisah mereka. Semua orang bersemangat dan takjub bahwa Yesus hidup. </w:t>
      </w:r>
    </w:p>
    <w:p>
      <w:pPr/>
      <w:r>
        <w:rPr>
          <w:lang w:val="id_ID" w:bidi="id_ID"/>
        </w:rPr>
      </w:r>
      <w:r>
        <w:rPr>
          <w:lang w:val="id_ID" w:bidi="id_ID"/>
        </w:rPr>
        <w:t>Hentikan adegannya: Tanyakan kepada aktor yang memerankan para perempuan itu, ”Bagaimana perasaan Anda?” Anda mungkin mendengar hal-hal seperti, "Akhirnya! Mereka percaya bahwa Yesus hidup," "Sukacita! Kita harus mengatakan kepada semua orang tentang Yesus," dan "Penasaran. Di mana Yesus sekarang? Kita ingin melihat Dia."</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Dua dari para pengikut Yesus melakukan perjalanan dari </w:t>
      </w:r>
      <w:hyperlink r:id="rId21">
        <w:r>
          <w:rPr>
            <w:lang w:val="id_ID" w:bidi="id_ID"/>
          </w:rPr>
          <w:rPr>
            <w:color w:val="0000EE"/>
            <w:u w:val="single"/>
          </w:rPr>
          <w:t>Yerusalem</w:t>
        </w:r>
      </w:hyperlink>
      <w:r>
        <w:rPr>
          <w:lang w:val="id_ID" w:bidi="id_ID"/>
        </w:rPr>
        <w:t xml:space="preserve"> ke Emaus. Yesus mulai berjalan bersama mereka dan bertanya apa yang mereka bicarakan. Para murid menggambarkan apa yang terjadi kepada Yesus. Mereka menyebut Dia seorang </w:t>
      </w:r>
      <w:r>
        <w:rPr>
          <w:b/>
          <w:lang w:val="id_ID" w:bidi="id_ID"/>
        </w:rPr>
        <w:t>nabi</w:t>
      </w:r>
      <w:r>
        <w:rPr>
          <w:lang w:val="id_ID" w:bidi="id_ID"/>
        </w:rPr>
        <w:t xml:space="preserve">, atau seseorang yang menyampaikan pesan Allah. Pastikan untuk menerjemahkan nabi dengan cara yang sama seperti yang telah Anda lakukan sebelumnya. </w:t>
      </w:r>
      <w:hyperlink r:id="rId63">
        <w:r>
          <w:rPr>
            <w:lang w:val="id_ID" w:bidi="id_ID"/>
          </w:rPr>
          <w:rPr>
            <w:color w:val="0000EE"/>
            <w:u w:val="single"/>
          </w:rPr>
          <w:t>Nabi</w:t>
        </w:r>
      </w:hyperlink>
      <w:r>
        <w:rPr>
          <w:lang w:val="id_ID" w:bidi="id_ID"/>
        </w:rPr>
        <w:t xml:space="preserve"> ada di Daftar Kata Utama.</w:t>
      </w:r>
    </w:p>
    <w:p>
      <w:pPr/>
      <w:r>
        <w:rPr>
          <w:lang w:val="id_ID" w:bidi="id_ID"/>
        </w:rPr>
      </w:r>
      <w:r>
        <w:rPr>
          <w:lang w:val="id_ID" w:bidi="id_ID"/>
        </w:rPr>
        <w:t xml:space="preserve">Para pengikut Yesus menggambarkan bagaimana para imam kepala dan para penguasa mengkhianati Yesus kepada para pejabat Romawi. </w:t>
      </w:r>
      <w:r>
        <w:rPr>
          <w:b/>
          <w:lang w:val="id_ID" w:bidi="id_ID"/>
        </w:rPr>
        <w:t>Para imam kepala dan para penguasa</w:t>
      </w:r>
      <w:r>
        <w:rPr>
          <w:lang w:val="id_ID" w:bidi="id_ID"/>
        </w:rPr>
        <w:t xml:space="preserve"> merujuk kepada </w:t>
      </w:r>
      <w:r>
        <w:rPr>
          <w:b/>
          <w:lang w:val="id_ID" w:bidi="id_ID"/>
        </w:rPr>
        <w:t>Sanhedrin</w:t>
      </w:r>
      <w:r>
        <w:rPr>
          <w:lang w:val="id_ID" w:bidi="id_ID"/>
        </w:rPr>
        <w:t xml:space="preserve">, atau sekelompok pemimpin agama Yahudi yang membuat keputusan untuk orang-orang Yahudi berdasarkan hukum Allah. Pastikan untuk menerjemahkan imam dan Sanhedrin ini dengan cara yang sama seperti yang Anda lakukan sebelumnya. Kedua istilah ini, </w:t>
      </w:r>
      <w:hyperlink r:id="rId99">
        <w:r>
          <w:rPr>
            <w:lang w:val="id_ID" w:bidi="id_ID"/>
          </w:rPr>
          <w:rPr>
            <w:color w:val="0000EE"/>
            <w:u w:val="single"/>
          </w:rPr>
          <w:t>imam</w:t>
        </w:r>
      </w:hyperlink>
      <w:r>
        <w:rPr>
          <w:lang w:val="id_ID" w:bidi="id_ID"/>
        </w:rPr>
        <w:t xml:space="preserve"> dan </w:t>
      </w:r>
      <w:hyperlink r:id="rId627">
        <w:r>
          <w:rPr>
            <w:lang w:val="id_ID" w:bidi="id_ID"/>
          </w:rPr>
          <w:rPr>
            <w:color w:val="0000EE"/>
            <w:u w:val="single"/>
          </w:rPr>
          <w:t>Sanhedrin</w:t>
        </w:r>
      </w:hyperlink>
      <w:r>
        <w:rPr>
          <w:lang w:val="id_ID" w:bidi="id_ID"/>
        </w:rPr>
        <w:t>, terdapat di Daftar Kata Utama.</w:t>
      </w:r>
    </w:p>
    <w:p>
      <w:pPr/>
      <w:r>
        <w:rPr>
          <w:lang w:val="id_ID" w:bidi="id_ID"/>
        </w:rPr>
      </w:r>
      <w:r>
        <w:rPr>
          <w:lang w:val="id_ID" w:bidi="id_ID"/>
        </w:rPr>
        <w:t xml:space="preserve">Kleopas menggambarkan bagaimana para prajurit Romawi </w:t>
      </w:r>
      <w:r>
        <w:rPr>
          <w:b/>
          <w:lang w:val="id_ID" w:bidi="id_ID"/>
        </w:rPr>
        <w:t>menyalibkan</w:t>
      </w:r>
      <w:r>
        <w:rPr>
          <w:lang w:val="id_ID" w:bidi="id_ID"/>
        </w:rPr>
        <w:t xml:space="preserve"> Yesus dengan memakukan Dia ke salib kayu. Pastikan untuk menerjemahkan penyaliban dengan cara yang sama seperti yang Anda lakukan sebelumnya. </w:t>
      </w:r>
      <w:hyperlink r:id="rId642">
        <w:r>
          <w:rPr>
            <w:lang w:val="id_ID" w:bidi="id_ID"/>
          </w:rPr>
          <w:rPr>
            <w:color w:val="0000EE"/>
            <w:u w:val="single"/>
          </w:rPr>
          <w:t>Penyaliban</w:t>
        </w:r>
      </w:hyperlink>
      <w:r>
        <w:rPr>
          <w:lang w:val="id_ID" w:bidi="id_ID"/>
        </w:rPr>
        <w:t xml:space="preserve"> terdapat di Daftar Kata Utama. </w:t>
      </w:r>
    </w:p>
    <w:p>
      <w:pPr/>
      <w:r>
        <w:rPr>
          <w:lang w:val="id_ID" w:bidi="id_ID"/>
        </w:rPr>
      </w:r>
      <w:r>
        <w:rPr>
          <w:lang w:val="id_ID" w:bidi="id_ID"/>
        </w:rPr>
        <w:t xml:space="preserve">Para murid kecewa karena mereka berharap Yesus akan </w:t>
      </w:r>
      <w:r>
        <w:rPr>
          <w:b/>
          <w:lang w:val="id_ID" w:bidi="id_ID"/>
        </w:rPr>
        <w:t>menebus</w:t>
      </w:r>
      <w:r>
        <w:rPr>
          <w:lang w:val="id_ID" w:bidi="id_ID"/>
        </w:rPr>
        <w:t xml:space="preserve"> Israel sebelum Ia mati. Di sini, menebus berarti membebaskan atau memerdekakan dari kendali orang-orang Romawi. </w:t>
      </w:r>
      <w:r>
        <w:rPr>
          <w:b/>
          <w:lang w:val="id_ID" w:bidi="id_ID"/>
        </w:rPr>
        <w:t>Israel</w:t>
      </w:r>
      <w:r>
        <w:rPr>
          <w:lang w:val="id_ID" w:bidi="id_ID"/>
        </w:rPr>
        <w:t xml:space="preserve"> merujuk kepada orang-orang Yahudi secara keseluruhan yang berasal dari keturunan Yakub atau Israel. Pastikan untuk menerjemahkan menebus dan Israel dengan cara yang sama seperti yang telah Anda lakukan sebelumnya. Kedua istilah, </w:t>
      </w:r>
      <w:hyperlink r:id="rId62">
        <w:r>
          <w:rPr>
            <w:lang w:val="id_ID" w:bidi="id_ID"/>
          </w:rPr>
          <w:rPr>
            <w:color w:val="0000EE"/>
            <w:u w:val="single"/>
          </w:rPr>
          <w:t>menebus</w:t>
        </w:r>
      </w:hyperlink>
      <w:r>
        <w:rPr>
          <w:lang w:val="id_ID" w:bidi="id_ID"/>
        </w:rPr>
        <w:t xml:space="preserve"> dan </w:t>
      </w:r>
      <w:hyperlink r:id="rId674">
        <w:r>
          <w:rPr>
            <w:lang w:val="id_ID" w:bidi="id_ID"/>
          </w:rPr>
          <w:rPr>
            <w:color w:val="0000EE"/>
            <w:u w:val="single"/>
          </w:rPr>
          <w:t>Israel</w:t>
        </w:r>
      </w:hyperlink>
      <w:r>
        <w:rPr>
          <w:lang w:val="id_ID" w:bidi="id_ID"/>
        </w:rPr>
        <w:t>, terdapat di Daftar Kata Utama.</w:t>
      </w:r>
    </w:p>
    <w:p>
      <w:pPr/>
      <w:r>
        <w:rPr>
          <w:lang w:val="id_ID" w:bidi="id_ID"/>
        </w:rPr>
      </w:r>
      <w:r>
        <w:rPr>
          <w:lang w:val="id_ID" w:bidi="id_ID"/>
        </w:rPr>
        <w:t xml:space="preserve">Kleopas juga menggambarkan bagaimana para perempuan menemukan </w:t>
      </w:r>
      <w:r>
        <w:rPr>
          <w:b/>
          <w:lang w:val="id_ID" w:bidi="id_ID"/>
        </w:rPr>
        <w:t>makam</w:t>
      </w:r>
      <w:r>
        <w:rPr>
          <w:lang w:val="id_ID" w:bidi="id_ID"/>
        </w:rPr>
        <w:t xml:space="preserve"> Yesus kosong. Makam merujuk kepada gua kubur yang cukup besar untuk beberapa mayat, yang ditutup dengan batu yang besar dan bundar. Pastikan untuk menerjemahkan makam dengan cara yang sama seperti yang Anda lakukan sebelumnya. </w:t>
      </w:r>
      <w:hyperlink r:id="rId282">
        <w:r>
          <w:rPr>
            <w:lang w:val="id_ID" w:bidi="id_ID"/>
          </w:rPr>
          <w:rPr>
            <w:color w:val="0000EE"/>
            <w:u w:val="single"/>
          </w:rPr>
          <w:t>Istilah makam</w:t>
        </w:r>
      </w:hyperlink>
      <w:r>
        <w:rPr>
          <w:lang w:val="id_ID" w:bidi="id_ID"/>
        </w:rPr>
        <w:t xml:space="preserve"> terdapat di Daftar Kata Utama. </w:t>
      </w:r>
    </w:p>
    <w:p>
      <w:pPr/>
      <w:r>
        <w:rPr>
          <w:lang w:val="id_ID" w:bidi="id_ID"/>
        </w:rPr>
      </w:r>
      <w:r>
        <w:rPr>
          <w:lang w:val="id_ID" w:bidi="id_ID"/>
        </w:rPr>
        <w:t xml:space="preserve">Para pengikut mengatakan kepada Yesus tentang </w:t>
      </w:r>
      <w:r>
        <w:rPr>
          <w:b/>
          <w:lang w:val="id_ID" w:bidi="id_ID"/>
        </w:rPr>
        <w:t>penglihatan</w:t>
      </w:r>
      <w:r>
        <w:rPr>
          <w:lang w:val="id_ID" w:bidi="id_ID"/>
        </w:rPr>
        <w:t xml:space="preserve"> para perempuan yakni sosok </w:t>
      </w:r>
      <w:r>
        <w:rPr>
          <w:b/>
          <w:lang w:val="id_ID" w:bidi="id_ID"/>
        </w:rPr>
        <w:t>malaikat</w:t>
      </w:r>
      <w:r>
        <w:rPr>
          <w:lang w:val="id_ID" w:bidi="id_ID"/>
        </w:rPr>
        <w:t xml:space="preserve"> yang muncul kepada mereka di makam. Penglihatan merujuk kepada kejadian supernatural di mana pewahyuan ilahi diberikan kepada seseorang dalam kondisi terjaga atau tidak tidur. Para malaikat merujuk kepada makhluk rohani yang merupakan utusan Allah. Pastikan untuk menerjemahkan penglihatan dan malaikat dengan istilah yang sama seperti yang telah Anda lakukan sebelumnya. Kedua istilah, </w:t>
      </w:r>
      <w:hyperlink r:id="rId29">
        <w:r>
          <w:rPr>
            <w:lang w:val="id_ID" w:bidi="id_ID"/>
          </w:rPr>
          <w:rPr>
            <w:color w:val="0000EE"/>
            <w:u w:val="single"/>
          </w:rPr>
          <w:t>penglihatan</w:t>
        </w:r>
      </w:hyperlink>
      <w:r>
        <w:rPr>
          <w:lang w:val="id_ID" w:bidi="id_ID"/>
        </w:rPr>
        <w:t xml:space="preserve"> dan </w:t>
      </w:r>
      <w:hyperlink r:id="rId23">
        <w:r>
          <w:rPr>
            <w:lang w:val="id_ID" w:bidi="id_ID"/>
          </w:rPr>
          <w:rPr>
            <w:color w:val="0000EE"/>
            <w:u w:val="single"/>
          </w:rPr>
          <w:t>malaikat</w:t>
        </w:r>
      </w:hyperlink>
      <w:r>
        <w:rPr>
          <w:lang w:val="id_ID" w:bidi="id_ID"/>
        </w:rPr>
        <w:t>, terdapat di Daftar Kata Utama.</w:t>
      </w:r>
    </w:p>
    <w:p>
      <w:pPr/>
      <w:r>
        <w:rPr>
          <w:lang w:val="id_ID" w:bidi="id_ID"/>
        </w:rPr>
      </w:r>
      <w:r>
        <w:rPr>
          <w:lang w:val="id_ID" w:bidi="id_ID"/>
        </w:rPr>
        <w:t xml:space="preserve">Yesus menyebut mereka bodoh kemudian menjelaskan bahwa </w:t>
      </w:r>
      <w:r>
        <w:rPr>
          <w:b/>
          <w:lang w:val="id_ID" w:bidi="id_ID"/>
        </w:rPr>
        <w:t>Mesias</w:t>
      </w:r>
      <w:r>
        <w:rPr>
          <w:lang w:val="id_ID" w:bidi="id_ID"/>
        </w:rPr>
        <w:t xml:space="preserve"> atau </w:t>
      </w:r>
      <w:r>
        <w:rPr>
          <w:b/>
          <w:lang w:val="id_ID" w:bidi="id_ID"/>
        </w:rPr>
        <w:t>Kristus</w:t>
      </w:r>
      <w:r>
        <w:rPr>
          <w:lang w:val="id_ID" w:bidi="id_ID"/>
        </w:rPr>
        <w:t xml:space="preserve"> harus menderita terlebih dahulu sebelum masuk ke dalam kemuliaan-Nya. Mesias atau Kristus adalah gelar yang merujuk kepada Juruselamat yang dijanjikan. Semua istilah ini merujuk kepada orang yang akan Allah utus sebagai Juruselamat dan raja. Yesus merujuk kepada diri-Nya sendiri. Pastikan untuk menerjemahkan Mesias dengan cara yang sama seperti yang telah Anda lakukan sebelumnya. </w:t>
      </w:r>
      <w:hyperlink r:id="rId47">
        <w:r>
          <w:rPr>
            <w:lang w:val="id_ID" w:bidi="id_ID"/>
          </w:rPr>
          <w:rPr>
            <w:color w:val="0000EE"/>
            <w:u w:val="single"/>
          </w:rPr>
          <w:t>Mesias</w:t>
        </w:r>
      </w:hyperlink>
      <w:r>
        <w:rPr>
          <w:lang w:val="id_ID" w:bidi="id_ID"/>
        </w:rPr>
        <w:t xml:space="preserve"> terdapat di Daftar Kata Utama. </w:t>
      </w:r>
    </w:p>
    <w:p>
      <w:pPr/>
      <w:r>
        <w:rPr>
          <w:lang w:val="id_ID" w:bidi="id_ID"/>
        </w:rPr>
      </w:r>
      <w:r>
        <w:rPr>
          <w:lang w:val="id_ID" w:bidi="id_ID"/>
        </w:rPr>
        <w:t xml:space="preserve">Masuk ke dalam </w:t>
      </w:r>
      <w:r>
        <w:rPr>
          <w:b/>
          <w:lang w:val="id_ID" w:bidi="id_ID"/>
        </w:rPr>
        <w:t>kemuliaan</w:t>
      </w:r>
      <w:r>
        <w:rPr>
          <w:lang w:val="id_ID" w:bidi="id_ID"/>
        </w:rPr>
        <w:t xml:space="preserve">-Nya merujuk kepada Allah membangkitkan Yesus dari kematian dan menghormati Dia dengan mengizinkan Dia memerintah bersama Allah. Memuliakan seseorang berarti menghormatinya. Pastikan untuk menerjemahkan kemuliaan dengan cara yang sama seperti yang telah Anda lakukan sebelumnya. </w:t>
      </w:r>
      <w:hyperlink r:id="rId475">
        <w:r>
          <w:rPr>
            <w:lang w:val="id_ID" w:bidi="id_ID"/>
          </w:rPr>
          <w:rPr>
            <w:color w:val="0000EE"/>
            <w:u w:val="single"/>
          </w:rPr>
          <w:t>Memuliakan</w:t>
        </w:r>
      </w:hyperlink>
      <w:r>
        <w:rPr>
          <w:lang w:val="id_ID" w:bidi="id_ID"/>
        </w:rPr>
        <w:t xml:space="preserve"> dan kemuliaan berada di Daftar Kata utama.</w:t>
      </w:r>
    </w:p>
    <w:p>
      <w:pPr/>
      <w:r>
        <w:rPr>
          <w:lang w:val="id_ID" w:bidi="id_ID"/>
        </w:rPr>
      </w:r>
      <w:r>
        <w:rPr>
          <w:lang w:val="id_ID" w:bidi="id_ID"/>
        </w:rPr>
        <w:t xml:space="preserve">Yesus menjelaskan kepada para pengikut-Nya bagaimana perlu bagi Juruselamat yang dijanjikan menderita menurut </w:t>
      </w:r>
      <w:r>
        <w:rPr>
          <w:b/>
          <w:lang w:val="id_ID" w:bidi="id_ID"/>
        </w:rPr>
        <w:t>kitab suci</w:t>
      </w:r>
      <w:r>
        <w:rPr>
          <w:lang w:val="id_ID" w:bidi="id_ID"/>
        </w:rPr>
        <w:t xml:space="preserve">. Kitab Suci merujuk kepada tulisan-tulisan Yahudi yang diilhamkan Allah. Pastikan untuk menerjemahkan Kitab Suci dengan cara yang sama yang telah Anda lakukan sebelumnya. </w:t>
      </w:r>
      <w:hyperlink r:id="rId130">
        <w:r>
          <w:rPr>
            <w:lang w:val="id_ID" w:bidi="id_ID"/>
          </w:rPr>
          <w:rPr>
            <w:color w:val="0000EE"/>
            <w:u w:val="single"/>
          </w:rPr>
          <w:t>Kitab Suci</w:t>
        </w:r>
      </w:hyperlink>
      <w:r>
        <w:rPr>
          <w:lang w:val="id_ID" w:bidi="id_ID"/>
        </w:rPr>
        <w:t xml:space="preserve"> terdapat di Daftar Kata Utama. </w:t>
      </w:r>
    </w:p>
    <w:p>
      <w:pPr/>
      <w:r>
        <w:rPr>
          <w:lang w:val="id_ID" w:bidi="id_ID"/>
        </w:rPr>
      </w:r>
      <w:r>
        <w:rPr>
          <w:lang w:val="id_ID" w:bidi="id_ID"/>
        </w:rPr>
        <w:t xml:space="preserve">Yesus pergi bersama para murid ke rumah mereka. Ia kemudian </w:t>
      </w:r>
      <w:r>
        <w:rPr>
          <w:b/>
          <w:lang w:val="id_ID" w:bidi="id_ID"/>
        </w:rPr>
        <w:t>memberkati</w:t>
      </w:r>
      <w:r>
        <w:rPr>
          <w:lang w:val="id_ID" w:bidi="id_ID"/>
        </w:rPr>
        <w:t xml:space="preserve">, atau mengucap syukur kepada Allah, atas roti. Pastikan untuk menerjemahkan berkat dengan cara yang sama seperti yang telah Anda lakukan sebelumnya. </w:t>
      </w:r>
      <w:hyperlink r:id="rId204">
        <w:r>
          <w:rPr>
            <w:lang w:val="id_ID" w:bidi="id_ID"/>
          </w:rPr>
          <w:rPr>
            <w:color w:val="0000EE"/>
            <w:u w:val="single"/>
          </w:rPr>
          <w:t>Memberkati</w:t>
        </w:r>
      </w:hyperlink>
      <w:r>
        <w:rPr>
          <w:lang w:val="id_ID" w:bidi="id_ID"/>
        </w:rPr>
        <w:t xml:space="preserve"> terdapat di Daftar Kata Utama. </w:t>
      </w:r>
    </w:p>
    <w:p>
      <w:pPr/>
      <w:r>
        <w:rPr>
          <w:lang w:val="id_ID" w:bidi="id_ID"/>
        </w:rPr>
      </w:r>
      <w:r>
        <w:rPr>
          <w:lang w:val="id_ID" w:bidi="id_ID"/>
        </w:rPr>
        <w:t>Setelah mengenali Yesus, para murid kembali ke Yerusalem untuk mengatakan kepada sebelas murid. Sebelas murid merujuk kepada 11 rasul atau murid. Yesus awalnya memilih 12 murid-Nya untuk menjadi wakil-Nya. Karena Yudas Iskariot tidak lagi bersama mereka, hanya ada sebelas rasul pada saat ini.</w:t>
      </w:r>
    </w:p>
    <w:p>
      <w:pPr/>
      <w:r>
        <w:rPr>
          <w:lang w:val="id_ID" w:bidi="id_ID"/>
        </w:rPr>
      </w:r>
      <w:r>
        <w:rPr>
          <w:lang w:val="id_ID" w:bidi="id_ID"/>
        </w:rPr>
        <w:t xml:space="preserve">Para pengikut Yesus bersemangat karena Yesus muncul kepada Petrus. Mereka mengatakan, "Itu benar, </w:t>
      </w:r>
      <w:r>
        <w:rPr>
          <w:b/>
          <w:lang w:val="id_ID" w:bidi="id_ID"/>
        </w:rPr>
        <w:t>Tuhan</w:t>
      </w:r>
      <w:r>
        <w:rPr>
          <w:lang w:val="id_ID" w:bidi="id_ID"/>
        </w:rPr>
        <w:t xml:space="preserve"> telah bangkit." Tuhan, atau orang yang memiliki otoritas, merujuk kepada Yesus. Gelar ini menegaskan bahwa para murid percaya bahwa Yesus adalah Allah. Mereka menyadari bahwa kematian Yesus tidak menghilangkan identitas-Nya sebagai Juruselamat yang dijanjikan, tetapi justru meneguhkannya. Pastikan untuk menerjemahkan Tuhan dengan cara yang sama seperti yang telah Anda lakukan sebelumnya. </w:t>
      </w:r>
      <w:hyperlink r:id="rId60">
        <w:r>
          <w:rPr>
            <w:lang w:val="id_ID" w:bidi="id_ID"/>
          </w:rPr>
          <w:rPr>
            <w:color w:val="0000EE"/>
            <w:u w:val="single"/>
          </w:rPr>
          <w:t>Tuhan</w:t>
        </w:r>
      </w:hyperlink>
      <w:r>
        <w:rPr>
          <w:lang w:val="id_ID" w:bidi="id_ID"/>
        </w:rPr>
        <w:t xml:space="preserve"> terdapat di Daftar Kata Utama. </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itu, secara berkelompok, dalam bahasa sendiri.</w:t>
      </w:r>
    </w:p>
    <w:p>
      <w:pPr/>
      <w:r>
        <w:rPr>
          <w:lang w:val="id_ID" w:bidi="id_ID"/>
        </w:rPr>
      </w:r>
      <w:r>
        <w:rPr>
          <w:lang w:val="id_ID" w:bidi="id_ID"/>
        </w:rPr>
        <w:t>Pertama, seluruh kelompok harus berlatih menceritakan perikop itu dalam bahasa sendiri. Ingatlah untuk menyertakan hal-hal yang sudah ditentukan dalam tahap-tahap sebelumnya, seperti kronologi, kata, frasa, emosi, atau apa pun yang sudah dibahas.</w:t>
      </w:r>
    </w:p>
    <w:p>
      <w:pPr/>
      <w:r>
        <w:rPr>
          <w:lang w:val="id_ID" w:bidi="id_ID"/>
        </w:rPr>
      </w:r>
      <w:r>
        <w:rPr>
          <w:lang w:val="id_ID" w:bidi="id_ID"/>
        </w:rPr>
        <w:t xml:space="preserve">Satu anggota harus mengucapkan beberapa kalimat dari perikop itu dan berhenti sebentar. Anggota kelompok lain harus mengucapkan kalimat selanjutnya dari perikop itu tersebut dan berhenti sejenak. Lakukan ini sampai kelompok telah menceritakan kembali seluruh teks. Anggota-anggota kelompok dapat saling memperbaiki dalam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teks tersebut tanpa interupsi setidaknya satu kali. Seorang anggota kelompok dapat menggunakan benda apa saja, gerakan, atau papan cerita untuk membantu mereka mengingat teks tersebut.</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siapa dari teks tersebut yang Anda paling 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Akhirnya, kelompok dapat menyusun versi akhir dari perikop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Lukas 24:13–35</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675">
        <w:r>
          <w:rPr>
            <w:lang w:val="id_ID" w:bidi="id_ID"/>
          </w:rPr>
          <w:rPr>
            <w:color w:val="0000EE"/>
            <w:u w:val="single"/>
          </w:rPr>
          <w:t>Dengar dan Renungkan</w:t>
        </w:r>
      </w:hyperlink>
      <w:r>
        <w:rPr>
          <w:lang w:val="id_ID" w:bidi="id_ID"/>
        </w:rPr>
        <w:t xml:space="preserve"> (521 KB)</w:t>
      </w:r>
      <w:r>
        <w:rPr>
          <w:lang w:val="id_ID" w:bidi="id_ID"/>
        </w:rPr>
      </w:r>
    </w:p>
    <w:p>
      <w:pPr>
        <w:pStyle w:val="ListBullet"/>
        <w:spacing w:line="240" w:lineRule="auto"/>
        <w:ind w:left="720"/>
      </w:pPr>
      <w:r>
        <w:rPr>
          <w:lang w:val="id_ID" w:bidi="id_ID"/>
        </w:rPr>
      </w:r>
      <w:hyperlink r:id="rId676">
        <w:r>
          <w:rPr>
            <w:lang w:val="id_ID" w:bidi="id_ID"/>
          </w:rPr>
          <w:rPr>
            <w:color w:val="0000EE"/>
            <w:u w:val="single"/>
          </w:rPr>
          <w:t>Menyiapkan Panggung</w:t>
        </w:r>
      </w:hyperlink>
      <w:r>
        <w:rPr>
          <w:lang w:val="id_ID" w:bidi="id_ID"/>
        </w:rPr>
        <w:t xml:space="preserve"> (6.6 MB)</w:t>
      </w:r>
      <w:r>
        <w:rPr>
          <w:lang w:val="id_ID" w:bidi="id_ID"/>
        </w:rPr>
      </w:r>
    </w:p>
    <w:p>
      <w:pPr>
        <w:pStyle w:val="ListBullet"/>
        <w:spacing w:line="240" w:lineRule="auto"/>
        <w:ind w:left="720"/>
      </w:pPr>
      <w:r>
        <w:rPr>
          <w:lang w:val="id_ID" w:bidi="id_ID"/>
        </w:rPr>
      </w:r>
      <w:hyperlink r:id="rId677">
        <w:r>
          <w:rPr>
            <w:lang w:val="id_ID" w:bidi="id_ID"/>
          </w:rPr>
          <w:rPr>
            <w:color w:val="0000EE"/>
            <w:u w:val="single"/>
          </w:rPr>
          <w:t>Menjelaskan Adegan</w:t>
        </w:r>
      </w:hyperlink>
      <w:r>
        <w:rPr>
          <w:lang w:val="id_ID" w:bidi="id_ID"/>
        </w:rPr>
        <w:t xml:space="preserve"> (3.5 MB)</w:t>
      </w:r>
      <w:r>
        <w:rPr>
          <w:lang w:val="id_ID" w:bidi="id_ID"/>
        </w:rPr>
      </w:r>
    </w:p>
    <w:p>
      <w:pPr>
        <w:pStyle w:val="ListBullet"/>
        <w:spacing w:line="240" w:lineRule="auto"/>
        <w:ind w:left="720"/>
      </w:pPr>
      <w:r>
        <w:rPr>
          <w:lang w:val="id_ID" w:bidi="id_ID"/>
        </w:rPr>
      </w:r>
      <w:hyperlink r:id="rId678">
        <w:r>
          <w:rPr>
            <w:lang w:val="id_ID" w:bidi="id_ID"/>
          </w:rPr>
          <w:rPr>
            <w:color w:val="0000EE"/>
            <w:u w:val="single"/>
          </w:rPr>
          <w:t>Memperagakan Bacaan</w:t>
        </w:r>
      </w:hyperlink>
      <w:r>
        <w:rPr>
          <w:lang w:val="id_ID" w:bidi="id_ID"/>
        </w:rPr>
        <w:t xml:space="preserve"> (4.0 MB)</w:t>
      </w:r>
      <w:r>
        <w:rPr>
          <w:lang w:val="id_ID" w:bidi="id_ID"/>
        </w:rPr>
      </w:r>
    </w:p>
    <w:p>
      <w:pPr>
        <w:pStyle w:val="ListBullet"/>
        <w:spacing w:line="240" w:lineRule="auto"/>
        <w:ind w:left="720"/>
      </w:pPr>
      <w:r>
        <w:rPr>
          <w:lang w:val="id_ID" w:bidi="id_ID"/>
        </w:rPr>
      </w:r>
      <w:hyperlink r:id="rId679">
        <w:r>
          <w:rPr>
            <w:lang w:val="id_ID" w:bidi="id_ID"/>
          </w:rPr>
          <w:rPr>
            <w:color w:val="0000EE"/>
            <w:u w:val="single"/>
          </w:rPr>
          <w:t>Melengkapi yang Kurang</w:t>
        </w:r>
      </w:hyperlink>
      <w:r>
        <w:rPr>
          <w:lang w:val="id_ID" w:bidi="id_ID"/>
        </w:rPr>
        <w:t xml:space="preserve"> (3.7 MB)</w:t>
      </w:r>
      <w:r>
        <w:rPr>
          <w:lang w:val="id_ID" w:bidi="id_ID"/>
        </w:rPr>
      </w:r>
    </w:p>
    <w:p>
      <w:pPr>
        <w:pStyle w:val="ListBullet"/>
        <w:spacing w:line="240" w:lineRule="auto"/>
        <w:ind w:left="720"/>
      </w:pPr>
      <w:r>
        <w:rPr>
          <w:lang w:val="id_ID" w:bidi="id_ID"/>
        </w:rPr>
      </w:r>
      <w:hyperlink r:id="rId680">
        <w:r>
          <w:rPr>
            <w:lang w:val="id_ID" w:bidi="id_ID"/>
          </w:rPr>
          <w:rPr>
            <w:color w:val="0000EE"/>
            <w:u w:val="single"/>
          </w:rPr>
          <w:t>Menyampaikan Firman Tuhan</w:t>
        </w:r>
      </w:hyperlink>
      <w:r>
        <w:rPr>
          <w:lang w:val="id_ID" w:bidi="id_ID"/>
        </w:rPr>
        <w:t xml:space="preserve"> (1.2 MB)</w:t>
      </w:r>
      <w:r>
        <w:rPr>
          <w:lang w:val="id_ID" w:bidi="id_ID"/>
        </w:rPr>
      </w:r>
      <w:r>
        <w:rPr>
          <w:lang w:val="id_ID" w:bidi="id_ID"/>
        </w:rPr>
      </w:r>
      <w:r>
        <w:rPr>
          <w:lang w:val="id_ID" w:bidi="id_ID"/>
        </w:rPr>
      </w:r>
    </w:p>
    <w:p>
      <w:pPr/>
      <w:r>
        <w:rPr>
          <w:lang w:val="id_ID" w:bidi="id_ID"/>
        </w:rPr>
      </w:r>
    </w:p>
    <w:p>
      <w:pPr>
        <w:pStyle w:val="Heading2"/>
      </w:pPr>
      <w:r>
        <w:rPr>
          <w:lang w:val="id_ID" w:bidi="id_ID"/>
        </w:rPr>
        <w:t>Lukas 24:36–53</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Dengarkan Lukas 24:36–53 dan renungkan di dalam hati Anda. Dengarkan teks sebanyak tiga kali (dalam tiga terjemahan yang berbeda, jika memungkinkan). Kemudian secara berkelompok diskusikan pertanyaan-pertanyaan berikut ini:</w:t>
      </w:r>
    </w:p>
    <w:p>
      <w:pPr>
        <w:pStyle w:val="ListBullet"/>
        <w:spacing w:line="240" w:lineRule="auto"/>
        <w:ind w:left="720"/>
      </w:pPr>
      <w:r>
        <w:rPr>
          <w:lang w:val="id_ID" w:bidi="id_ID"/>
        </w:rPr>
      </w:r>
      <w:r>
        <w:rPr>
          <w:lang w:val="id_ID" w:bidi="id_ID"/>
        </w:rPr>
        <w:t xml:space="preserve">Apa yang Anda suka dalam kisah ini? </w:t>
      </w:r>
    </w:p>
    <w:p>
      <w:pPr>
        <w:pStyle w:val="ListBullet"/>
        <w:spacing w:line="240" w:lineRule="auto"/>
        <w:ind w:left="720"/>
      </w:pPr>
      <w:r>
        <w:rPr>
          <w:lang w:val="id_ID" w:bidi="id_ID"/>
        </w:rPr>
      </w:r>
      <w:r>
        <w:rPr>
          <w:lang w:val="id_ID" w:bidi="id_ID"/>
        </w:rPr>
        <w:t xml:space="preserve">Apa yang Anda tidak suka atau tidak mengerti? </w:t>
      </w:r>
    </w:p>
    <w:p>
      <w:pPr>
        <w:pStyle w:val="ListBullet"/>
        <w:spacing w:line="240" w:lineRule="auto"/>
        <w:ind w:left="720"/>
      </w:pPr>
      <w:r>
        <w:rPr>
          <w:lang w:val="id_ID" w:bidi="id_ID"/>
        </w:rPr>
      </w:r>
      <w:r>
        <w:rPr>
          <w:lang w:val="id_ID" w:bidi="id_ID"/>
        </w:rPr>
        <w:t>Apa yang kisah ini katakan tentang Yesus?</w:t>
      </w:r>
    </w:p>
    <w:p>
      <w:pPr>
        <w:pStyle w:val="ListBullet"/>
        <w:spacing w:line="240" w:lineRule="auto"/>
        <w:ind w:left="720"/>
      </w:pPr>
      <w:r>
        <w:rPr>
          <w:lang w:val="id_ID" w:bidi="id_ID"/>
        </w:rPr>
      </w:r>
      <w:r>
        <w:rPr>
          <w:lang w:val="id_ID" w:bidi="id_ID"/>
        </w:rPr>
        <w:t>Apa yang kisah ini katakan tentang manusia?</w:t>
      </w:r>
    </w:p>
    <w:p>
      <w:pPr>
        <w:pStyle w:val="ListBullet"/>
        <w:spacing w:line="240" w:lineRule="auto"/>
        <w:ind w:left="720"/>
      </w:pPr>
      <w:r>
        <w:rPr>
          <w:lang w:val="id_ID" w:bidi="id_ID"/>
        </w:rPr>
      </w:r>
      <w:r>
        <w:rPr>
          <w:lang w:val="id_ID" w:bidi="id_ID"/>
        </w:rPr>
        <w:t xml:space="preserve">Bagaimana kisah ini memengaruhi kehidupan sehari-hari kita? </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Dalam kisah terakhir, Yesus menampakkan diri kepada dua orang pengikut-Nya di jalan setelah Ia hidup kembali. Yesus juga menampakkan diri kepada Simon Petrus. Sekarang Yesus menampakkan diri kepada sebelas rasul, atau wakil-Nya yang dipilih, dan kepada mereka yang berkumpul bersama mereka di Yerusalem.</w:t>
      </w:r>
    </w:p>
    <w:p>
      <w:pPr/>
      <w:r>
        <w:rPr>
          <w:lang w:val="id_ID" w:bidi="id_ID"/>
        </w:rPr>
      </w:r>
      <w:r>
        <w:rPr>
          <w:lang w:val="id_ID" w:bidi="id_ID"/>
        </w:rPr>
        <w:t>Ini adalah hari Minggu, sehari setelah Sabat, atau hari perhentian umat Yahudi, dan hari ketiga sejak para prajurit mengeksekusi Yesus. Sebelas rasul berkumpul bersama dengan pengikut Yesus lainnya. Mereka sudah mendengar laporan dari para perempuan, dua murid yang melakukan perjalanan ke Emaus, dan Petrus. Mereka semua mengatakan bahwa makam itu kosong dan bahwa Yesus hidup lagi! Sementara mereka mendengarkan kisah tentang dua murid yang mengenali Yesus ketika Ia memecahkan roti, Yesus sendiri tiba-tiba berdiri di sana di antara mereka.</w:t>
      </w:r>
    </w:p>
    <w:p>
      <w:pPr/>
      <w:r>
        <w:rPr>
          <w:lang w:val="id_ID" w:bidi="id_ID"/>
        </w:rPr>
      </w:r>
      <w:r>
        <w:rPr>
          <w:lang w:val="id_ID" w:bidi="id_ID"/>
        </w:rPr>
        <w:t>Yesus menggunakan salam Yahudi, "Damai sejahtera bagimu" untuk memohon kepada Allah agar memberikan murid-murid-Nya kedamaian. Damai artinya hidup dalam harmoni dengan Allah dan orang-orang. Tetapi para murid takut karena mereka mengira Yesus adalah hantu, atau arwah orang yang mati. Yesus mengajukan dua pertanyaan yang tidak diharapkan jawabannya. Dia bertanya kepada mereka mengapa mereka gelisah dan ragu sebagai cara yang halus untuk menyampaikan bahwa tidak ada alasan bagi mereka untuk merasa gelisah atau ragu. "Keraguan muncul dalam pikiran atau hatimu" adalah cara lain untuk mengatakan bahwa para murid penuh dengan keraguan bahwa Yesus benar-benar hidup.</w:t>
      </w:r>
    </w:p>
    <w:p>
      <w:pPr/>
      <w:r>
        <w:rPr>
          <w:lang w:val="id_ID" w:bidi="id_ID"/>
        </w:rPr>
      </w:r>
      <w:r>
        <w:rPr>
          <w:lang w:val="id_ID" w:bidi="id_ID"/>
        </w:rPr>
        <w:t>Berhenti dan diskusikan dengan tim Anda. Apa yang budaya Anda percayai tentang hantu? Bagaimana Anda membuktikan bahwa seseorang bukan hantu?</w:t>
      </w:r>
    </w:p>
    <w:p>
      <w:pPr/>
      <w:r>
        <w:rPr>
          <w:lang w:val="id_ID" w:bidi="id_ID"/>
        </w:rPr>
      </w:r>
      <w:r>
        <w:rPr>
          <w:lang w:val="id_ID" w:bidi="id_ID"/>
        </w:rPr>
        <w:t>Yesus mengatakan kepada para pengikut-Nya untuk melihat tangan dan kaki-Nya. Kita tahu dari kitab Yohanes bahwa ada bekas luka di tangan dan kaki Yesus dari luka-luka yang dibuat para prajurit Romawi ketika mereka memaku-Nya di salib. Yesus ingin para pengikut-Nya menyentuh-Nya untuk mengetahui bahwa Ia memiliki tubuh yang nyata, atau daging dan tulang, dan bahwa Ia bukan hantu. Ketika Ia mengatakan hal-hal ini, Yesus menunjukkan kepada para murid-Nya tangan dan kaki-Nya. Para murid sangat takjub dan bersukacita sehingga mereka tidak dapat percaya bahwa sesuatu yang begitu baik bisa menjadi kenyataan. Bahkan setelah melihat luka-luka Yesus, mereka tidak sepenuhnya percaya bahwa Yesus hidup. Yesus dengan sopan meminta sesuatu untuk dimakan untuk membuktikan bahwa Ia bukan hantu. Para murid memberi Yesus beberapa ikan yang sudah dimasak. Ia memakannya di depan mereka untuk membuktikan bahwa Ia benar-benar hidup.</w:t>
      </w:r>
    </w:p>
    <w:p>
      <w:pPr/>
      <w:r>
        <w:rPr>
          <w:lang w:val="id_ID" w:bidi="id_ID"/>
        </w:rPr>
      </w:r>
      <w:r>
        <w:rPr>
          <w:lang w:val="id_ID" w:bidi="id_ID"/>
        </w:rPr>
        <w:t>Para pakar tidak yakin kapan tepatnya Yesus mengatakan kata-kata berikut, tetapi kita tahu bahwa Yesus hidup dan bersama para murid-Nya selama 40 hari setelah hidup kembali. Dalam periode waktu selama 40 hari ini, Yesus mengatakan kepada para murid-Nya bahwa semua yang sudah terjadi persis seperti yang Ia katakan kepada mereka sebelum Yesus mati. Yesus mengatakan, "Segala sesuatu yang ditulis tentang Aku harus digenapi." Ini berarti bahwa segala sesuatu terjadi sesuai yang telah ditulis, atau dinubuatkan dalam kitab suci, tentang Juruselamat yang Dijanjikan. Allah telah menentukan bahwa itu akan menjadi kenyataan. Kitab Suci merujuk pada firman Allah yang diilhamkan kepada seseorang untuk ditulis. Secara khusus, Yesus menjelaskan kitab suci dari hukum yang diberikan Allah kepada Musa, nubuat para nabi, dan Mazmur.</w:t>
      </w:r>
    </w:p>
    <w:p>
      <w:pPr/>
      <w:r>
        <w:rPr>
          <w:lang w:val="id_ID" w:bidi="id_ID"/>
        </w:rPr>
      </w:r>
      <w:r>
        <w:rPr>
          <w:lang w:val="id_ID" w:bidi="id_ID"/>
        </w:rPr>
        <w:t>Mazmur adalah kitab pertama dalam bagian ketiga dari Perjanjian Lama yang disebut sebagai Tulisan-Tulisan. Dalam konteks ini, Mazmur mewakili seluruh bagian ketiga. Yesus membuka pikiran para murid-Nya, atau menyebabkan mereka memahami apa yang dikatakan kitab suci tentang Dia. Ini mungkin adalah penjelasan yang serupa dengan apa yang Yesus berikan kepada dua murid-Nya di jalan ke Emaus. Kitab Suci meramalkan bahwa Mesias, atau Juruselamat yang Dijanjikan, akan menderita, mati, dan hidup kembali pada hari ketiga. Inilah hal-hal yang telah terjadi pada Yesus.</w:t>
      </w:r>
    </w:p>
    <w:p>
      <w:pPr/>
      <w:r>
        <w:rPr>
          <w:lang w:val="id_ID" w:bidi="id_ID"/>
        </w:rPr>
      </w:r>
      <w:r>
        <w:rPr>
          <w:lang w:val="id_ID" w:bidi="id_ID"/>
        </w:rPr>
        <w:t>Berhenti dan diskusikan: Cara apa saja yang digunakan oleh para guru atau orang-orang tua untuk membantu orang lain untuk memahami suatu pelajaran, suatu topik, atau suatu peristiwa?</w:t>
      </w:r>
    </w:p>
    <w:p>
      <w:pPr/>
      <w:r>
        <w:rPr>
          <w:lang w:val="id_ID" w:bidi="id_ID"/>
        </w:rPr>
      </w:r>
      <w:r>
        <w:rPr>
          <w:lang w:val="id_ID" w:bidi="id_ID"/>
        </w:rPr>
        <w:t>Kitab Suci juga berbicara tentang hal-hal yang akan terjadi di masa depan. Kitab Suci mengatakan bahwa para pengikut Juruselamat yang Dijanjikan akan mengajar orang lain tentang pertobatan dan pengampunan Allah atas dosa. Ini berarti bahwa ketika seseorang berpaling dari ketidaktaatan mereka dan mulai menaati Allah, maka Allah akan menghapuskan kebersalahan karena dosa-dosa orang itu dan memperlakukan mereka seolah-olah mereka tidak pernah berdosa. Para pengikut Juruselamat yang Dijanjikan akan berkhotbah, atau mengatakan kepada orang banyak pesan ini dalam nama-Nya, atau menggunakan otoritas dari Juruselamat yang Dijanjikan. Yesus mengatakan bahwa para murid-Nya akan membagikan pesan ini dimulai di Yerusalem, atau ibu kota agama Yahudi, dan bahwa mereka akan membawanya ke semua bangsa, atau semua kelompok etnis. Orang-orang Yahudi menganggap Yerusalem sebagai pusat iman mereka, tetapi Yesus mengatakan bahwa iman ini adalah untuk semua orang. Itu berarti bahwa Yerusalem bukan lagi pusat untuk didatangi semua orang, tetapi pusat yang darinya semua orang pergi untuk menyebarkan kabar baik!</w:t>
      </w:r>
    </w:p>
    <w:p>
      <w:pPr/>
      <w:r>
        <w:rPr>
          <w:lang w:val="id_ID" w:bidi="id_ID"/>
        </w:rPr>
      </w:r>
      <w:r>
        <w:rPr>
          <w:lang w:val="id_ID" w:bidi="id_ID"/>
        </w:rPr>
        <w:t>Yesus mengatakan kepada para murid-Nya bahwa mereka adalah saksi-Nya, atau orang-orang yang mengatakan kepada orang lain apa yang telah mereka lihat dan dengar. Para murid melihat Yesus menderita, mati, dan hidup kembali. Sekarang mereka dapat mengatakan kepada orang lain apa yang terjadi pada Yesus dan bagaimana itu menggenapi nubuat tentang Juruselamat yang Dijanjikan.</w:t>
      </w:r>
    </w:p>
    <w:p>
      <w:pPr/>
      <w:r>
        <w:rPr>
          <w:lang w:val="id_ID" w:bidi="id_ID"/>
        </w:rPr>
      </w:r>
      <w:r>
        <w:rPr>
          <w:lang w:val="id_ID" w:bidi="id_ID"/>
        </w:rPr>
        <w:t>Ketika Yesus mengatakan, "Aku akan mengirimkan kepadamu apa yang dijanjikan Bapa-Ku," Yesus merujuk kepada Roh Kudus, atau Roh Tuhan. Yesus akan mengutus Roh Kudus kepada para pengikut-Nya untuk membantu mereka menjadi saksi-Nya. Tetapi Yesus ingin para pengikut-Nya tinggal di Yerusalem sampai Ia mengutus kepada mereka Roh Kudus. "Sampai kamu telah menerima kuasa dari atas" merujuk kepada Allah yang memberikan kuasa kepada para murid dari Roh Kudus. Mengenakan adalah sebuah gambaran kata yang berarti bahwa Allah akan membekali atau mempersenjatai para murid-Nya dengan kuasa dari atas.</w:t>
      </w:r>
    </w:p>
    <w:p>
      <w:pPr/>
      <w:r>
        <w:rPr>
          <w:lang w:val="id_ID" w:bidi="id_ID"/>
        </w:rPr>
      </w:r>
      <w:r>
        <w:rPr>
          <w:lang w:val="id_ID" w:bidi="id_ID"/>
        </w:rPr>
        <w:t>Berhenti dan diskusikan dengan tim Anda. Ceritakan satu kisah tentang suatu masa ketika seseorang bertindak melalui kuasa Roh Tuhan. Apa perbedaan antara seseorang yang bertindak melalui kuasa Tuhan dan seseorang yang bertindak melalui kuasa dari roh lainnya?</w:t>
      </w:r>
    </w:p>
    <w:p>
      <w:pPr/>
      <w:r>
        <w:rPr>
          <w:lang w:val="id_ID" w:bidi="id_ID"/>
        </w:rPr>
      </w:r>
      <w:r>
        <w:rPr>
          <w:lang w:val="id_ID" w:bidi="id_ID"/>
        </w:rPr>
        <w:t>Kemudian, Yesus mengajak para pengikut-Nya dari Yerusalem ke sebuah tempat dekat Betania di Bukit Zaitun. Bukit Zaitun berjarak sekitar 3 kilometer, atau 1,8 mil, dari Yerusalem. Kita akan mengetahui nanti dalam Kisah Para Rasul bahwa rekan-rekan Yesus termasuk tiga perempuan yang menemukan makam kosong, perempuan lainnya, dua murid dari Emaus, 11 rasul, dan semua murid lainnya yang berkumpul bersama mereka. Jumlahnya sekitar 120 orang.</w:t>
      </w:r>
    </w:p>
    <w:p>
      <w:pPr/>
      <w:r>
        <w:rPr>
          <w:lang w:val="id_ID" w:bidi="id_ID"/>
        </w:rPr>
      </w:r>
      <w:r>
        <w:rPr>
          <w:lang w:val="id_ID" w:bidi="id_ID"/>
        </w:rPr>
        <w:t>Berhenti dan tunjukkan kepada tim Anda di mana Yerusalem dan Bukit Zaitun terletak pada peta.</w:t>
      </w:r>
    </w:p>
    <w:p>
      <w:pPr/>
      <w:r>
        <w:rPr>
          <w:lang w:val="id_ID" w:bidi="id_ID"/>
        </w:rPr>
      </w:r>
      <w:r>
        <w:rPr>
          <w:lang w:val="id_ID" w:bidi="id_ID"/>
        </w:rPr>
        <w:t>Yesus mengangkat tangan-Nya. Ini adalah sesuatu yang dilakukan para pemimpin agama Yahudi ketika mereka memberkati seseorang. Yesus memberkati para pengikut-Nya, atau berdoa agar Allah memberikan mereka damai sejahtera, perkenanan, dan kuasa untuk melakukan apa yang dikatakan Allah. Ketika Yesus memberkati mereka, Allah mengangkat Yesus ke surga. Yesus naik, pertama-tama ke langit, dan kemudian ke dalam hadirat Allah. Para murid menanggapi dengan menyembah Yesus. Ini berarti mereka membungkuk atau berlutut untuk mengungkapkan rasa hormat dan takzim karena mereka akhirnya mengenali Yesus sebagai Juruselamat yang Dijanjikan. Kemudian mereka kembali ke Yerusalem dengan kebahagiaan yang besar. Mereka sekarang tahu bahwa Yesus hidup dan bahwa Ia telah pergi ke surga untuk bersama Allah. Mereka percaya kepada janji Yesus untuk mengutus Roh Kudus, sehingga mereka dapat memiliki kuasa untuk mengatakan kepada semua orang kabar baik tentang Yesus. Para pengikut Yesus sering pergi ke Bait Suci, atau tempat di mana Allah tinggal di antara umat-Nya, untuk memuji atau mengucap ucapan syukur kepada Allah. Mereka menunggu di Yerusalem sampai Allah mengutus Roh Kudus.</w:t>
      </w:r>
    </w:p>
    <w:p>
      <w:pPr/>
      <w:r>
        <w:rPr>
          <w:lang w:val="id_ID" w:bidi="id_ID"/>
        </w:rPr>
      </w:r>
      <w:r>
        <w:rPr>
          <w:lang w:val="id_ID" w:bidi="id_ID"/>
        </w:rPr>
        <w:t>Dalam Injil ini, Lukas memberikan kepada kita ringkasan tentang Yesus pergi ke surga. Kemudian, Lukas akan memberikan kisah yang lebih rinci tentang Allah mengangkat Yesus naik ke surga dalam kitab Kisah Para Rasul. Dalam Kisah Para Rasul, Lukas akan menceritakan Allah menggenapi janji-Nya dan mengutus Roh Kudus kepada para murid.</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 xml:space="preserve">Dalam sesi ini, Anda akan membantu kelompok memeragakan kisah ini. Anda akan membantu kelompok menggambarkan adegan, latar, dan karakter dalam kisah ini. </w:t>
      </w:r>
    </w:p>
    <w:p>
      <w:pPr/>
      <w:r>
        <w:rPr>
          <w:lang w:val="id_ID" w:bidi="id_ID"/>
        </w:rPr>
      </w:r>
      <w:r>
        <w:rPr>
          <w:lang w:val="id_ID" w:bidi="id_ID"/>
        </w:rPr>
        <w:t>Kisah ini memiliki empat adegan.</w:t>
      </w:r>
    </w:p>
    <w:p>
      <w:pPr/>
      <w:r>
        <w:rPr>
          <w:lang w:val="id_ID" w:bidi="id_ID"/>
        </w:rPr>
      </w:r>
      <w:r>
        <w:rPr>
          <w:b/>
          <w:lang w:val="id_ID" w:bidi="id_ID"/>
        </w:rPr>
        <w:t>Adegan pertama:</w:t>
      </w:r>
      <w:r>
        <w:rPr>
          <w:lang w:val="id_ID" w:bidi="id_ID"/>
        </w:rPr>
        <w:t xml:space="preserve"> Yesus menampakkan diri kepada para pengikut-Nya di Yerusalem. Mereka takut karena mereka mengira Ia adalah hantu. Yesus menunjukkan tangan dan kaki-Nya kepada mereka, meminta mereka untuk menyentuh-Nya, dan makan ikan bersama mereka untuk membuktikan bahwa Ia benar-benar hidup.</w:t>
      </w:r>
    </w:p>
    <w:p>
      <w:pPr/>
      <w:r>
        <w:rPr>
          <w:lang w:val="id_ID" w:bidi="id_ID"/>
        </w:rPr>
      </w:r>
      <w:r>
        <w:rPr>
          <w:b/>
          <w:lang w:val="id_ID" w:bidi="id_ID"/>
        </w:rPr>
        <w:t>Adegan kedua:</w:t>
      </w:r>
      <w:r>
        <w:rPr>
          <w:lang w:val="id_ID" w:bidi="id_ID"/>
        </w:rPr>
        <w:t xml:space="preserve"> Beberapa waktu kemudian, Yesus menjelaskan kitab suci tentang Juruselamat yang Dijanjikan kepada para murid-Nya. Yesus membantu para murid untuk memahami bahwa Ia menggenapi kitab suci. Yesus mengatakan kepada mereka bahwa mereka harus menunggu di Yerusalem sampai Allah mengutus Roh Kudus, sehingga mereka memiliki kuasa untuk menjadi saksi-Nya.</w:t>
      </w:r>
    </w:p>
    <w:p>
      <w:pPr/>
      <w:r>
        <w:rPr>
          <w:lang w:val="id_ID" w:bidi="id_ID"/>
        </w:rPr>
      </w:r>
      <w:r>
        <w:rPr>
          <w:b/>
          <w:lang w:val="id_ID" w:bidi="id_ID"/>
        </w:rPr>
        <w:t>Adegan ketiga:</w:t>
      </w:r>
      <w:r>
        <w:rPr>
          <w:lang w:val="id_ID" w:bidi="id_ID"/>
        </w:rPr>
        <w:t xml:space="preserve"> Yesus membawa para pengikut-Nya ke Bukit Zaitun. Yesus memberkati mereka dan Allah mengangkat-Nya ke surga. Para pengikut Yesus menyembah Yesus kemudian kembali ke Yerusalem.</w:t>
      </w:r>
    </w:p>
    <w:p>
      <w:pPr/>
      <w:r>
        <w:rPr>
          <w:lang w:val="id_ID" w:bidi="id_ID"/>
        </w:rPr>
      </w:r>
      <w:r>
        <w:rPr>
          <w:b/>
          <w:lang w:val="id_ID" w:bidi="id_ID"/>
        </w:rPr>
        <w:t>Adegan keempat:</w:t>
      </w:r>
      <w:r>
        <w:rPr>
          <w:lang w:val="id_ID" w:bidi="id_ID"/>
        </w:rPr>
        <w:t xml:space="preserve"> para pengikut Yesus sering pergi ke Bait Suci untuk menyembah dan mengucap syukur kepada Allah.</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Sebelas rasul</w:t>
      </w:r>
    </w:p>
    <w:p>
      <w:pPr>
        <w:pStyle w:val="ListBullet"/>
        <w:spacing w:line="240" w:lineRule="auto"/>
        <w:ind w:left="720"/>
      </w:pPr>
      <w:r>
        <w:rPr>
          <w:lang w:val="id_ID" w:bidi="id_ID"/>
        </w:rPr>
      </w:r>
      <w:r>
        <w:rPr>
          <w:lang w:val="id_ID" w:bidi="id_ID"/>
        </w:rPr>
        <w:t>Para pengikut lainnya</w:t>
      </w:r>
    </w:p>
    <w:p>
      <w:pPr/>
      <w:r>
        <w:rPr>
          <w:lang w:val="id_ID" w:bidi="id_ID"/>
        </w:rPr>
      </w:r>
      <w:r>
        <w:rPr>
          <w:lang w:val="id_ID" w:bidi="id_ID"/>
        </w:rPr>
        <w:t xml:space="preserve">Dalam sesi ini, ambillah papan cerita kelompok, gambarlah, atau gunakan beberapa macam alat peraga (benda-benda yang dapat Anda pindahkan seperti batu, batang, mainan anak-anak) untuk memvisualisasikan kisah dan adegan di dalamnya. </w:t>
      </w:r>
    </w:p>
    <w:p>
      <w:pPr/>
      <w:r>
        <w:rPr>
          <w:lang w:val="id_ID" w:bidi="id_ID"/>
        </w:rPr>
      </w:r>
      <w:r>
        <w:rPr>
          <w:lang w:val="id_ID" w:bidi="id_ID"/>
        </w:rPr>
        <w:t>Penting untuk diingat bahwa Yesus bersama para pengikut-Nya selama 40 hari setelah Ia hidup kembali. Tidak semua peristiwa ini terjadi pada hari yang sama.</w:t>
      </w:r>
    </w:p>
    <w:p>
      <w:pPr/>
      <w:r>
        <w:rPr>
          <w:lang w:val="id_ID" w:bidi="id_ID"/>
        </w:rPr>
      </w:r>
      <w:r>
        <w:rPr>
          <w:lang w:val="id_ID" w:bidi="id_ID"/>
        </w:rPr>
        <w:t>Penting untuk diingat bahwa dalam budaya Yahudi, hantu tidak memiliki tubuh fisik dan tidak dapat makan.</w:t>
      </w:r>
    </w:p>
    <w:p>
      <w:pPr/>
      <w:r>
        <w:rPr>
          <w:lang w:val="id_ID" w:bidi="id_ID"/>
        </w:rPr>
      </w:r>
      <w:r>
        <w:rPr>
          <w:lang w:val="id_ID" w:bidi="id_ID"/>
        </w:rPr>
        <w:t>Penting untuk diingat bahwa Yesus memiliki luka-luka di kaki dan tangan-Nya bekas para prajurit Romawi memaku-Nya di salib.</w:t>
      </w:r>
    </w:p>
    <w:p>
      <w:pPr/>
      <w:r>
        <w:rPr>
          <w:lang w:val="id_ID" w:bidi="id_ID"/>
        </w:rPr>
      </w:r>
      <w:r>
        <w:rPr>
          <w:lang w:val="id_ID" w:bidi="id_ID"/>
        </w:rPr>
        <w:t>Penting untuk diingat bahwa ketika Yesus mengatakan "semua yang ada tertulis," bahwa Yesus mengacu kepada kitab suci Yahudi, atau firman yang diilhamkan Allah kepada orang-orang untuk ditulis. Kitab suci termasuk hukum Allah yang diberikan kepada Musa, nubuat para nabi, dan kata-kata dari kitab Mazmur. Dalam hal ini, Mazmur digunakan untuk mewakili seluruh Kitab Suci dan bukan hanya kitab Mazmur.</w:t>
      </w:r>
    </w:p>
    <w:p>
      <w:pPr/>
      <w:r>
        <w:rPr>
          <w:lang w:val="id_ID" w:bidi="id_ID"/>
        </w:rPr>
      </w:r>
      <w:r>
        <w:rPr>
          <w:lang w:val="id_ID" w:bidi="id_ID"/>
        </w:rPr>
        <w:t>Penting untuk diingat bahwa Betania dekat dengan Yerusalem di Bukit Zaitun.</w:t>
      </w:r>
    </w:p>
    <w:p>
      <w:pPr/>
      <w:r>
        <w:rPr>
          <w:lang w:val="id_ID" w:bidi="id_ID"/>
        </w:rPr>
      </w:r>
      <w:r>
        <w:rPr>
          <w:lang w:val="id_ID" w:bidi="id_ID"/>
        </w:rPr>
        <w:t>Penting untuk diingat bahwa ketika Yesus pergi ke Bukit Zaitun, Ia mungkin bepergian dengan sebanyak 120 pengikut.</w:t>
      </w:r>
    </w:p>
    <w:p>
      <w:pPr/>
      <w:r>
        <w:rPr>
          <w:lang w:val="id_ID" w:bidi="id_ID"/>
        </w:rPr>
      </w:r>
      <w:r>
        <w:rPr>
          <w:lang w:val="id_ID" w:bidi="id_ID"/>
        </w:rPr>
        <w:t>Penting untuk diingat bahwa dengan menyembah Yesus, para murid akhirnya menunjukkan bahwa mereka mengenali Yesus sebagai Allah.</w:t>
      </w:r>
    </w:p>
    <w:p>
      <w:pPr/>
      <w:r>
        <w:rPr>
          <w:lang w:val="id_ID" w:bidi="id_ID"/>
        </w:rPr>
      </w:r>
      <w:r>
        <w:rPr>
          <w:lang w:val="id_ID" w:bidi="id_ID"/>
        </w:rPr>
        <w:t>Penting untuk diingat bahwa para murid mematuhi Yesus ketika mereka kembali ke Yerusalem untuk menunggu Allah mengutus Roh Kudus kepada mereka.</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 xml:space="preserve">Dengarkan teks sekali lagi dalam versi yang paling mudah dimengerti. </w:t>
      </w:r>
    </w:p>
    <w:p>
      <w:pPr/>
      <w:r>
        <w:rPr>
          <w:lang w:val="id_ID" w:bidi="id_ID"/>
        </w:rPr>
      </w:r>
      <w:r>
        <w:rPr>
          <w:lang w:val="id_ID" w:bidi="id_ID"/>
        </w:rPr>
        <w:t>Dalam sesi ini, kelompok akan memeragakan kisah tersebut.</w:t>
      </w:r>
    </w:p>
    <w:p>
      <w:pPr/>
      <w:r>
        <w:rPr>
          <w:lang w:val="id_ID" w:bidi="id_ID"/>
        </w:rPr>
      </w:r>
      <w:r>
        <w:rPr>
          <w:lang w:val="id_ID" w:bidi="id_ID"/>
        </w:rPr>
        <w:t>Kisah ini memiliki empat adegan.</w:t>
      </w:r>
    </w:p>
    <w:p>
      <w:pPr/>
      <w:r>
        <w:rPr>
          <w:lang w:val="id_ID" w:bidi="id_ID"/>
        </w:rPr>
      </w:r>
      <w:r>
        <w:rPr>
          <w:lang w:val="id_ID" w:bidi="id_ID"/>
        </w:rPr>
        <w:t>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Sebelas rasul</w:t>
      </w:r>
    </w:p>
    <w:p>
      <w:pPr>
        <w:pStyle w:val="ListBullet"/>
        <w:spacing w:line="240" w:lineRule="auto"/>
        <w:ind w:left="720"/>
      </w:pPr>
      <w:r>
        <w:rPr>
          <w:lang w:val="id_ID" w:bidi="id_ID"/>
        </w:rPr>
      </w:r>
      <w:r>
        <w:rPr>
          <w:lang w:val="id_ID" w:bidi="id_ID"/>
        </w:rPr>
        <w:t>Para pengikut lainnya</w:t>
      </w:r>
    </w:p>
    <w:p>
      <w:pPr/>
      <w:r>
        <w:rPr>
          <w:lang w:val="id_ID" w:bidi="id_ID"/>
        </w:rPr>
      </w:r>
      <w:r>
        <w:rPr>
          <w:lang w:val="id_ID" w:bidi="id_ID"/>
        </w:rPr>
        <w:t>Minta tim untuk memerankan kisah ini dua kali. Mereka harus memerankannya dalam bahasa yang mereka terjemahkan. Pertama, minta mereka memerankan kisah itu tanpa berhenti. Pada saat tim memerankan kisah itu untuk kedua kali, hentikan mereka pada titik yang berbeda dalam kisah tersebut.</w:t>
      </w:r>
    </w:p>
    <w:p>
      <w:pPr/>
      <w:r>
        <w:rPr>
          <w:lang w:val="id_ID" w:bidi="id_ID"/>
        </w:rPr>
      </w:r>
      <w:r>
        <w:rPr>
          <w:lang w:val="id_ID" w:bidi="id_ID"/>
        </w:rPr>
        <w:t>Ketika tim memerankan kisah itu untuk pertama kali, perhatikan dialog, alur, plot, dan kronologi kisah tersebut. Perhatikan bagian penting atau sulit dari kisah maupun bagian yang akan diperankan dan jangan dilewati. Bantu kelompok untuk mengingat bagian dari kisah tersebut.</w:t>
      </w:r>
    </w:p>
    <w:p>
      <w:pPr/>
      <w:r>
        <w:rPr>
          <w:lang w:val="id_ID" w:bidi="id_ID"/>
        </w:rPr>
      </w:r>
      <w:r>
        <w:rPr>
          <w:lang w:val="id_ID" w:bidi="id_ID"/>
        </w:rPr>
        <w:t>Pastikan bahwa kelompok memerankan dua murid yang menceritakan kisah mereka kepada 11 rasul dan para pengikut Yesus lainnya ketika Yesus tiba-tiba muncul. Salah satu cara untuk melakukan ini adalah dengan meminta aktor tiba-tiba muncul dari balik batu atau lemari.</w:t>
      </w:r>
    </w:p>
    <w:p>
      <w:pPr/>
      <w:r>
        <w:rPr>
          <w:lang w:val="id_ID" w:bidi="id_ID"/>
        </w:rPr>
      </w:r>
      <w:r>
        <w:rPr>
          <w:lang w:val="id_ID" w:bidi="id_ID"/>
        </w:rPr>
        <w:t>Pastikan untuk memerankan para murid yang menyentuh Yesus dan melihat tangan dan kaki-Nya untuk mengetahui bahwa Ia benar-benar hidup dan bukan hantu.</w:t>
      </w:r>
    </w:p>
    <w:p>
      <w:pPr/>
      <w:r>
        <w:rPr>
          <w:lang w:val="id_ID" w:bidi="id_ID"/>
        </w:rPr>
      </w:r>
      <w:r>
        <w:rPr>
          <w:lang w:val="id_ID" w:bidi="id_ID"/>
        </w:rPr>
        <w:t>Pastikan kelompok memerankan Yesus dan para murid-Nya yang berjalan keluar dari kota Yerusalem dan pergi ke Bukit Zaitun sebelum Yesus memberkati para murid-Nya.</w:t>
      </w:r>
    </w:p>
    <w:p>
      <w:pPr/>
      <w:r>
        <w:rPr>
          <w:lang w:val="id_ID" w:bidi="id_ID"/>
        </w:rPr>
      </w:r>
      <w:r>
        <w:rPr>
          <w:lang w:val="id_ID" w:bidi="id_ID"/>
        </w:rPr>
        <w:t>Pastikan untuk memerankan Yesus naik ke langit dan akhirnya menghilang sementara para murid-Nya memandang-Nya.</w:t>
      </w:r>
    </w:p>
    <w:p>
      <w:pPr/>
      <w:r>
        <w:rPr>
          <w:lang w:val="id_ID" w:bidi="id_ID"/>
        </w:rPr>
      </w:r>
      <w:r>
        <w:rPr>
          <w:lang w:val="id_ID" w:bidi="id_ID"/>
        </w:rPr>
        <w:t>Pastikan untuk memerankan para murid yang kembali ke Yerusalem dan mengunjungi Bait Suci setiap hari untuk bersyukur kepada Allah.</w:t>
      </w:r>
    </w:p>
    <w:p>
      <w:pPr/>
      <w:r>
        <w:rPr>
          <w:lang w:val="id_ID" w:bidi="id_ID"/>
        </w:rPr>
      </w:r>
      <w:r>
        <w:rPr>
          <w:lang w:val="id_ID" w:bidi="id_ID"/>
        </w:rPr>
        <w:t>Saat kelompok memerankan kisah ini untuk kedua kalinya, hentikan mereka pada titik-titik tertentu.</w:t>
      </w:r>
    </w:p>
    <w:p>
      <w:pPr/>
      <w:r>
        <w:rPr>
          <w:lang w:val="id_ID" w:bidi="id_ID"/>
        </w:rPr>
      </w:r>
      <w:r>
        <w:rPr>
          <w:lang w:val="id_ID" w:bidi="id_ID"/>
        </w:rPr>
        <w:t>Perankan para rasul dan para pengikut lainnya yang berkumpul bersama di Yerusalem. Dua murid yang datang dari Emaus menceritakan kisah mereka ketika Yesus muncul. Para murid berpikir bahwa Yesus adalah hantu.</w:t>
      </w:r>
    </w:p>
    <w:p>
      <w:pPr/>
      <w:r>
        <w:rPr>
          <w:lang w:val="id_ID" w:bidi="id_ID"/>
        </w:rPr>
      </w:r>
      <w:r>
        <w:rPr>
          <w:lang w:val="id_ID" w:bidi="id_ID"/>
        </w:rPr>
        <w:t xml:space="preserve">Hentikan adegannya. Tanyakan kepada aktor yang memerankan murid-murid, "Bagaimana perasaan Anda?" Anda mungkin mendengar hal-hal seperti, "Sukacita." Persis seperti yang kami katakan. Yesus kembali!" "Takut." Bagaimana Yesus benar-benar dapat hidup lagi?" dan "Ragu. Saya ingin percaya bahwa Ia benar-benar kembali, tetapi itu terlalu ajaib untuk menjadi kenyataan." Ulangi adegannya. </w:t>
      </w:r>
    </w:p>
    <w:p>
      <w:pPr/>
      <w:r>
        <w:rPr>
          <w:lang w:val="id_ID" w:bidi="id_ID"/>
        </w:rPr>
      </w:r>
      <w:r>
        <w:rPr>
          <w:lang w:val="id_ID" w:bidi="id_ID"/>
        </w:rPr>
        <w:t>Perankan Yesus yang mengatakan kepada mereka untuk menyentuh-Nya dan menunjukkan tangan dan kaki-Nya. Yesus meminta kepada mereka sesuatu untuk dimakan untuk membuktikan bahwa Ia bukan hantu.</w:t>
      </w:r>
    </w:p>
    <w:p>
      <w:pPr/>
      <w:r>
        <w:rPr>
          <w:lang w:val="id_ID" w:bidi="id_ID"/>
        </w:rPr>
      </w:r>
      <w:r>
        <w:rPr>
          <w:lang w:val="id_ID" w:bidi="id_ID"/>
        </w:rPr>
        <w:t xml:space="preserve">Hentikan adegannya. Tanyakan kepada aktor yang memerankan seorang rasul, "Bagaimana perasaan Anda?" Anda mungkin mendengar hal-hal seperti, "Takut, orang ini tidak mungkin benar-benar Yesus. Saya melihat Ia mati!" "Dengan rasa malu, Ia harus membuat kami menyentuh tangan dan kaki-Nya agar kami percaya bahwa Ia benar-benar nyata," dan "Yakin. Yesus telah membuktikan bahwa Ia benar-benar hidup." Lanjutkan adegannya. </w:t>
      </w:r>
    </w:p>
    <w:p>
      <w:pPr/>
      <w:r>
        <w:rPr>
          <w:lang w:val="id_ID" w:bidi="id_ID"/>
        </w:rPr>
      </w:r>
      <w:r>
        <w:rPr>
          <w:lang w:val="id_ID" w:bidi="id_ID"/>
        </w:rPr>
        <w:t>Perankan Yesus menjelaskan kitab suci tentang Juruselamat yang Dijanjikan kepada para murid-Nya. Ia menjelaskan bahwa kitab suci mengatakan bahwa Ia harus menderita, mati, dan hidup kembali pada hari ketiga. Yesus juga mengatakan kepada mereka bahwa kitab suci mengatakan para pengikut-Nya akan memberitakan kabar baik tentang pertobatan, atau berbalik dari dosa kepada Allah, dan pengampunan Allah atas dosa kepada semua kelompok orang yang dimulai di Yerusalem.</w:t>
      </w:r>
    </w:p>
    <w:p>
      <w:pPr/>
      <w:r>
        <w:rPr>
          <w:lang w:val="id_ID" w:bidi="id_ID"/>
        </w:rPr>
      </w:r>
      <w:r>
        <w:rPr>
          <w:lang w:val="id_ID" w:bidi="id_ID"/>
        </w:rPr>
        <w:t xml:space="preserve">Hentikan adegannya: Tanyakan kepada aktor yang memerankan Petrus, ”Bagaimana perasaan Anda?” Anda mungkin mendengar hal-hal seperti, "Merasa malu. Yesus telah menunjukkan kepada saya pengampunan-Nya secara pribadi," "Bertekad bulat. Saya ingin semua orang mengetahui kabar baik bahwa mereka dapat memiliki hubungan dengan Tuhan karena Yesus," dan "Terinspirasi. Saya ingin memimpin orang-orang seperti Yesus telah memimpin saya." Lanjutkan adegannya. </w:t>
      </w:r>
    </w:p>
    <w:p>
      <w:pPr/>
      <w:r>
        <w:rPr>
          <w:lang w:val="id_ID" w:bidi="id_ID"/>
        </w:rPr>
      </w:r>
      <w:r>
        <w:rPr>
          <w:lang w:val="id_ID" w:bidi="id_ID"/>
        </w:rPr>
        <w:t>Perankan Yesus mengatakan kepada para pengikut-Nya bahwa mereka adalah saksi-Nya. Yesus mengatakan kepada mereka Allah akan mengutus kepada mereka Roh Kudus dan bahwa mereka harus menunggu di Yerusalem untuk menerimanya. Perankan Yesus memimpin para murid-Nya ke Bukit Zaitun. Yesus memberkati para murid-Nya kemudian mulai naik ke surga.</w:t>
      </w:r>
    </w:p>
    <w:p>
      <w:pPr/>
      <w:r>
        <w:rPr>
          <w:lang w:val="id_ID" w:bidi="id_ID"/>
        </w:rPr>
      </w:r>
      <w:r>
        <w:rPr>
          <w:lang w:val="id_ID" w:bidi="id_ID"/>
        </w:rPr>
        <w:t xml:space="preserve">Hentikan adegannya: Tanyakan kepada aktor yang memerankan Yesus, ”Bagaimana perasaan Anda?” Anda mungkin mendengar hal-hal seperti, "Sukacita." Aku akan pergi kepada Bapa-Ku," "Bersemangat. Sudah waktunya para pengikut-Ku membagikan kisah-Ku kepada dunia," dan "Berhasil. Aku telah menyelesaikan apa yang Bapa-Ku tugaskan." Lanjutkan adegannya. </w:t>
      </w:r>
    </w:p>
    <w:p>
      <w:pPr/>
      <w:r>
        <w:rPr>
          <w:lang w:val="id_ID" w:bidi="id_ID"/>
        </w:rPr>
      </w:r>
      <w:r>
        <w:rPr>
          <w:lang w:val="id_ID" w:bidi="id_ID"/>
        </w:rPr>
        <w:t>Perankan para murid yang menyembah Yesus. Kemudian mereka kembali ke Yerusalem dan sering pergi ke Bait Suci untuk menaikan pujian dan bersyukur kepada Allah.</w:t>
      </w:r>
    </w:p>
    <w:p>
      <w:pPr/>
      <w:r>
        <w:rPr>
          <w:lang w:val="id_ID" w:bidi="id_ID"/>
        </w:rPr>
      </w:r>
      <w:r>
        <w:rPr>
          <w:lang w:val="id_ID" w:bidi="id_ID"/>
        </w:rPr>
        <w:t>Hentikan adegannya: Tanyakan kepada para aktor yang memerankan murid-murid, ”Bagaimana perasaan kalian?” Anda mungkin mendengar hal-hal seperti, "Penuh pengharapan." Kita tahu Allah akan segera mengutus roh-Nya," "Bersyukur. Takjub bahwa Yesus memilih saya," dan "Bertekad. Meskipun orang-orang akan menganiaya saya, saya akan mengatakan kepada semua orang kabar baik tentang Yesus."</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Yesus menampakkan diri kepada para murid-Nya di mana mereka berkumpul. Ia memberi salam kepada mereka dengan mengatakan, "</w:t>
      </w:r>
      <w:r>
        <w:rPr>
          <w:b/>
          <w:lang w:val="id_ID" w:bidi="id_ID"/>
        </w:rPr>
        <w:t>Damai</w:t>
      </w:r>
      <w:r>
        <w:rPr>
          <w:lang w:val="id_ID" w:bidi="id_ID"/>
        </w:rPr>
        <w:t xml:space="preserve"> sejahtera bagi kamu." Damai merujuk kepada tidak adanya konflik dan keharmonisan dengan manusia dan Allah. Pastikan untuk menerjemahkan damai sama seperti yang telah Anda lakukan sebelumnya. </w:t>
      </w:r>
      <w:hyperlink r:id="rId77">
        <w:r>
          <w:rPr>
            <w:lang w:val="id_ID" w:bidi="id_ID"/>
          </w:rPr>
          <w:rPr>
            <w:color w:val="0000EE"/>
            <w:u w:val="single"/>
          </w:rPr>
          <w:t>Damai</w:t>
        </w:r>
      </w:hyperlink>
      <w:r>
        <w:rPr>
          <w:lang w:val="id_ID" w:bidi="id_ID"/>
        </w:rPr>
        <w:t xml:space="preserve"> terdapat di Daftar Kata Utama. </w:t>
      </w:r>
    </w:p>
    <w:p>
      <w:pPr/>
      <w:r>
        <w:rPr>
          <w:lang w:val="id_ID" w:bidi="id_ID"/>
        </w:rPr>
      </w:r>
      <w:r>
        <w:rPr>
          <w:lang w:val="id_ID" w:bidi="id_ID"/>
        </w:rPr>
        <w:t xml:space="preserve">Yesus bertanya kepada para pengikut-Nya, "Mengapa </w:t>
      </w:r>
      <w:r>
        <w:rPr>
          <w:b/>
          <w:lang w:val="id_ID" w:bidi="id_ID"/>
        </w:rPr>
        <w:t>hatimu</w:t>
      </w:r>
      <w:r>
        <w:rPr>
          <w:lang w:val="id_ID" w:bidi="id_ID"/>
        </w:rPr>
        <w:t xml:space="preserve"> dipenuhi dengan keraguan?" Orang-orang Yahudi menggunakan kata hati untuk merujuk kepada bagian dalam diri seseorang tempat perasaan dan keputusan terjadi. Yesus bertanya mengapa para murid-Nya meragukan bahwa Ia hidup. Pastikan untuk menerjemahkan hati dengan cara yang sama seperti yang telah Anda lakukan sebelumnya. </w:t>
      </w:r>
      <w:hyperlink r:id="rId91">
        <w:r>
          <w:rPr>
            <w:lang w:val="id_ID" w:bidi="id_ID"/>
          </w:rPr>
          <w:rPr>
            <w:color w:val="0000EE"/>
            <w:u w:val="single"/>
          </w:rPr>
          <w:t>Hati</w:t>
        </w:r>
      </w:hyperlink>
      <w:r>
        <w:rPr>
          <w:lang w:val="id_ID" w:bidi="id_ID"/>
        </w:rPr>
        <w:t xml:space="preserve"> terdapat di Daftar Kata Utama.</w:t>
      </w:r>
    </w:p>
    <w:p>
      <w:pPr/>
      <w:r>
        <w:rPr>
          <w:lang w:val="id_ID" w:bidi="id_ID"/>
        </w:rPr>
      </w:r>
      <w:r>
        <w:rPr>
          <w:lang w:val="id_ID" w:bidi="id_ID"/>
        </w:rPr>
        <w:t xml:space="preserve">Yesus merujuk kepada apa yang telah ditulis. Ini adalah cara lain untuk merujuk kepada </w:t>
      </w:r>
      <w:r>
        <w:rPr>
          <w:b/>
          <w:lang w:val="id_ID" w:bidi="id_ID"/>
        </w:rPr>
        <w:t>kitab</w:t>
      </w:r>
      <w:r>
        <w:rPr>
          <w:lang w:val="id_ID" w:bidi="id_ID"/>
        </w:rPr>
        <w:t xml:space="preserve"> suci Yahudi, atau firman Allah yang diilhamkan untuk ditulis. Kitab suci yang dijelaskan Yesus mencakup kata-kata dari </w:t>
      </w:r>
      <w:r>
        <w:rPr>
          <w:b/>
          <w:lang w:val="id_ID" w:bidi="id_ID"/>
        </w:rPr>
        <w:t>hukum Musa</w:t>
      </w:r>
      <w:r>
        <w:rPr>
          <w:lang w:val="id_ID" w:bidi="id_ID"/>
        </w:rPr>
        <w:t xml:space="preserve"> dan para </w:t>
      </w:r>
      <w:r>
        <w:rPr>
          <w:b/>
          <w:lang w:val="id_ID" w:bidi="id_ID"/>
        </w:rPr>
        <w:t>nabi</w:t>
      </w:r>
      <w:r>
        <w:rPr>
          <w:lang w:val="id_ID" w:bidi="id_ID"/>
        </w:rPr>
        <w:t xml:space="preserve">. "Hukum Musa" merujuk kepada hukum yang diberikan Allah kepada Musa agar umat-Nya hidup. "Para nabi" merujuk kepada para utusan Allah yang berbicara kepada orang-orang atas nama-Nya. Pastikan untuk menerjemahkan </w:t>
      </w:r>
      <w:hyperlink r:id="rId130">
        <w:r>
          <w:rPr>
            <w:lang w:val="id_ID" w:bidi="id_ID"/>
          </w:rPr>
          <w:rPr>
            <w:color w:val="0000EE"/>
            <w:u w:val="single"/>
          </w:rPr>
          <w:t>kitab suci</w:t>
        </w:r>
      </w:hyperlink>
      <w:r>
        <w:rPr>
          <w:lang w:val="id_ID" w:bidi="id_ID"/>
        </w:rPr>
        <w:t xml:space="preserve">, </w:t>
      </w:r>
      <w:hyperlink r:id="rId421">
        <w:r>
          <w:rPr>
            <w:lang w:val="id_ID" w:bidi="id_ID"/>
          </w:rPr>
          <w:rPr>
            <w:color w:val="0000EE"/>
            <w:u w:val="single"/>
          </w:rPr>
          <w:t>hukum Musa</w:t>
        </w:r>
      </w:hyperlink>
      <w:r>
        <w:rPr>
          <w:lang w:val="id_ID" w:bidi="id_ID"/>
        </w:rPr>
        <w:t xml:space="preserve">, dan </w:t>
      </w:r>
      <w:hyperlink r:id="rId63">
        <w:r>
          <w:rPr>
            <w:lang w:val="id_ID" w:bidi="id_ID"/>
          </w:rPr>
          <w:rPr>
            <w:color w:val="0000EE"/>
            <w:u w:val="single"/>
          </w:rPr>
          <w:t>nabi</w:t>
        </w:r>
      </w:hyperlink>
      <w:r>
        <w:rPr>
          <w:lang w:val="id_ID" w:bidi="id_ID"/>
        </w:rPr>
        <w:t xml:space="preserve"> dengan cara yang sama seperti yang telah Anda lakukan sebelumnya. Ketiga istilah berada di Daftar Kata Utama.</w:t>
      </w:r>
    </w:p>
    <w:p>
      <w:pPr/>
      <w:r>
        <w:rPr>
          <w:lang w:val="id_ID" w:bidi="id_ID"/>
        </w:rPr>
      </w:r>
      <w:r>
        <w:rPr>
          <w:lang w:val="id_ID" w:bidi="id_ID"/>
        </w:rPr>
        <w:t xml:space="preserve">Yesus menjelaskan bagaimana kitab suci mengatakan bahwa Mesias harus menderita, mati, dan hidup kembali pada hari ketiga. </w:t>
      </w:r>
      <w:r>
        <w:rPr>
          <w:b/>
          <w:lang w:val="id_ID" w:bidi="id_ID"/>
        </w:rPr>
        <w:t>Mesias</w:t>
      </w:r>
      <w:r>
        <w:rPr>
          <w:lang w:val="id_ID" w:bidi="id_ID"/>
        </w:rPr>
        <w:t xml:space="preserve"> merujuk kepada Juruselamat yang dijanjikan, atau orang yang dipilih Allah dan diutus kepada umat-Nya sebagai juruselamat dan raja. Pastikan untuk menerjemahkan Mesias dengan cara yang sama seperti yang telah Anda lakukan di bagian sebelumnya. </w:t>
      </w:r>
      <w:hyperlink r:id="rId47">
        <w:r>
          <w:rPr>
            <w:lang w:val="id_ID" w:bidi="id_ID"/>
          </w:rPr>
          <w:rPr>
            <w:color w:val="0000EE"/>
            <w:u w:val="single"/>
          </w:rPr>
          <w:t>Mesias</w:t>
        </w:r>
      </w:hyperlink>
      <w:r>
        <w:rPr>
          <w:lang w:val="id_ID" w:bidi="id_ID"/>
        </w:rPr>
        <w:t xml:space="preserve"> terdapat di Daftar Kata Utama. </w:t>
      </w:r>
    </w:p>
    <w:p>
      <w:pPr/>
      <w:r>
        <w:rPr>
          <w:lang w:val="id_ID" w:bidi="id_ID"/>
        </w:rPr>
      </w:r>
      <w:r>
        <w:rPr>
          <w:lang w:val="id_ID" w:bidi="id_ID"/>
        </w:rPr>
        <w:t xml:space="preserve">Kitab suci juga mengatakan bahwa para pengikut Juruselamat yang dijanjikan akan mengabarkan kepada semua orang tentang pertobatan dan pengampunan </w:t>
      </w:r>
      <w:r>
        <w:rPr>
          <w:b/>
          <w:lang w:val="id_ID" w:bidi="id_ID"/>
        </w:rPr>
        <w:t>dosa</w:t>
      </w:r>
      <w:r>
        <w:rPr>
          <w:lang w:val="id_ID" w:bidi="id_ID"/>
        </w:rPr>
        <w:t xml:space="preserve">, atau ketidaktaatan kepada Allah. </w:t>
      </w:r>
      <w:r>
        <w:rPr>
          <w:b/>
          <w:lang w:val="id_ID" w:bidi="id_ID"/>
        </w:rPr>
        <w:t>Pertobatan</w:t>
      </w:r>
      <w:r>
        <w:rPr>
          <w:lang w:val="id_ID" w:bidi="id_ID"/>
        </w:rPr>
        <w:t xml:space="preserve"> merujuk kepada seseorang yang berpaling dari dosa mereka dan berpaling kepada Allah untuk menjalani kehidupan baru yang mengikuti jalan-jalan Allah. Siapa pun yang bertobat, Allah akan </w:t>
      </w:r>
      <w:r>
        <w:rPr>
          <w:b/>
          <w:lang w:val="id_ID" w:bidi="id_ID"/>
        </w:rPr>
        <w:t>mengampuni</w:t>
      </w:r>
      <w:r>
        <w:rPr>
          <w:lang w:val="id_ID" w:bidi="id_ID"/>
        </w:rPr>
        <w:t xml:space="preserve"> dosa-dosa mereka, atau menghapus kesalahan mereka dan memulihkan hubungan mereka dengan-Nya. Pastikan untuk menerjemahkan </w:t>
      </w:r>
      <w:hyperlink r:id="rId100">
        <w:r>
          <w:rPr>
            <w:lang w:val="id_ID" w:bidi="id_ID"/>
          </w:rPr>
          <w:rPr>
            <w:color w:val="0000EE"/>
            <w:u w:val="single"/>
          </w:rPr>
          <w:t>pertobatan</w:t>
        </w:r>
      </w:hyperlink>
      <w:r>
        <w:rPr>
          <w:lang w:val="id_ID" w:bidi="id_ID"/>
        </w:rPr>
        <w:t>,</w:t>
      </w:r>
      <w:hyperlink r:id="rId67">
        <w:r>
          <w:rPr>
            <w:lang w:val="id_ID" w:bidi="id_ID"/>
          </w:rPr>
          <w:rPr>
            <w:color w:val="0000EE"/>
            <w:u w:val="single"/>
          </w:rPr>
          <w:t>pengampunan</w:t>
        </w:r>
      </w:hyperlink>
      <w:r>
        <w:rPr>
          <w:lang w:val="id_ID" w:bidi="id_ID"/>
        </w:rPr>
        <w:t xml:space="preserve">, dan </w:t>
      </w:r>
      <w:hyperlink r:id="rId66">
        <w:r>
          <w:rPr>
            <w:lang w:val="id_ID" w:bidi="id_ID"/>
          </w:rPr>
          <w:rPr>
            <w:color w:val="0000EE"/>
            <w:u w:val="single"/>
          </w:rPr>
          <w:t>dosa</w:t>
        </w:r>
      </w:hyperlink>
      <w:r>
        <w:rPr>
          <w:lang w:val="id_ID" w:bidi="id_ID"/>
        </w:rPr>
        <w:t xml:space="preserve"> dengan cara yang sama seperti yang telah Anda lakukan di bagian-bagian sebelumnya. Ketiga istilah itu berada di Daftar Kata Utama.</w:t>
      </w:r>
    </w:p>
    <w:p>
      <w:pPr/>
      <w:r>
        <w:rPr>
          <w:lang w:val="id_ID" w:bidi="id_ID"/>
        </w:rPr>
      </w:r>
      <w:r>
        <w:rPr>
          <w:lang w:val="id_ID" w:bidi="id_ID"/>
        </w:rPr>
        <w:t xml:space="preserve">Yesus mengatakan bahwa pertobatan dan pengampunan dosa akan diberitakan kepada semua </w:t>
      </w:r>
      <w:r>
        <w:rPr>
          <w:b/>
          <w:lang w:val="id_ID" w:bidi="id_ID"/>
        </w:rPr>
        <w:t>bangsa</w:t>
      </w:r>
      <w:r>
        <w:rPr>
          <w:lang w:val="id_ID" w:bidi="id_ID"/>
        </w:rPr>
        <w:t xml:space="preserve">, atau kelompok etnis. Pastikan untuk menerjemahkan bangsa dengan cara yang sama seperti yang telah Anda lakukan di bagian sebelumnya. </w:t>
      </w:r>
      <w:hyperlink r:id="rId230">
        <w:r>
          <w:rPr>
            <w:lang w:val="id_ID" w:bidi="id_ID"/>
          </w:rPr>
          <w:rPr>
            <w:color w:val="0000EE"/>
            <w:u w:val="single"/>
          </w:rPr>
          <w:t>Bangsa</w:t>
        </w:r>
      </w:hyperlink>
      <w:r>
        <w:rPr>
          <w:lang w:val="id_ID" w:bidi="id_ID"/>
        </w:rPr>
        <w:t xml:space="preserve"> terdapat di Daftar Kata Utama. </w:t>
      </w:r>
    </w:p>
    <w:p>
      <w:pPr/>
      <w:r>
        <w:rPr>
          <w:lang w:val="id_ID" w:bidi="id_ID"/>
        </w:rPr>
      </w:r>
      <w:r>
        <w:rPr>
          <w:lang w:val="id_ID" w:bidi="id_ID"/>
        </w:rPr>
        <w:t xml:space="preserve">Yesus membawa para murid-Nya ke dekat Betania di Bukit Zaitun. Yesus </w:t>
      </w:r>
      <w:r>
        <w:rPr>
          <w:b/>
          <w:lang w:val="id_ID" w:bidi="id_ID"/>
        </w:rPr>
        <w:t>memberkati</w:t>
      </w:r>
      <w:r>
        <w:rPr>
          <w:lang w:val="id_ID" w:bidi="id_ID"/>
        </w:rPr>
        <w:t xml:space="preserve"> mereka, atau berdoa meminta perkenanan Allah, damai, dan kuasa dalam kehidupan mereka. Pastikan untuk menerjemahkan berkat dengan cara yang sama seperti yang telah Anda lakukan sebelumnya. </w:t>
      </w:r>
      <w:hyperlink r:id="rId204">
        <w:r>
          <w:rPr>
            <w:lang w:val="id_ID" w:bidi="id_ID"/>
          </w:rPr>
          <w:rPr>
            <w:color w:val="0000EE"/>
            <w:u w:val="single"/>
          </w:rPr>
          <w:t>Memberkati</w:t>
        </w:r>
      </w:hyperlink>
      <w:r>
        <w:rPr>
          <w:lang w:val="id_ID" w:bidi="id_ID"/>
        </w:rPr>
        <w:t xml:space="preserve"> terdapat di Daftar Kata Utama. </w:t>
      </w:r>
    </w:p>
    <w:p>
      <w:pPr/>
      <w:r>
        <w:rPr>
          <w:lang w:val="id_ID" w:bidi="id_ID"/>
        </w:rPr>
      </w:r>
      <w:r>
        <w:rPr>
          <w:lang w:val="id_ID" w:bidi="id_ID"/>
        </w:rPr>
        <w:t xml:space="preserve">Ketika Yesus berdoa, Allah mulai mengangkat-Nya ke </w:t>
      </w:r>
      <w:r>
        <w:rPr>
          <w:b/>
          <w:lang w:val="id_ID" w:bidi="id_ID"/>
        </w:rPr>
        <w:t>surga</w:t>
      </w:r>
      <w:r>
        <w:rPr>
          <w:lang w:val="id_ID" w:bidi="id_ID"/>
        </w:rPr>
        <w:t xml:space="preserve">. Di sini, surga berarti langit dan tempat di mana Allah tinggal. Yesus naik pertama-tama ke langit dan kemudian ke dalam hadirat Allah. Pikirkan tentang cara terbaik untuk menerjemahkan surga dalam bahasa Anda yang mencakup kedua makna itu. </w:t>
      </w:r>
      <w:hyperlink r:id="rId68">
        <w:r>
          <w:rPr>
            <w:lang w:val="id_ID" w:bidi="id_ID"/>
          </w:rPr>
          <w:rPr>
            <w:color w:val="0000EE"/>
            <w:u w:val="single"/>
          </w:rPr>
          <w:t>Surga</w:t>
        </w:r>
      </w:hyperlink>
      <w:r>
        <w:rPr>
          <w:lang w:val="id_ID" w:bidi="id_ID"/>
        </w:rPr>
        <w:t xml:space="preserve"> terdapat di Daftar Kata Utama. </w:t>
      </w:r>
    </w:p>
    <w:p>
      <w:pPr/>
      <w:r>
        <w:rPr>
          <w:lang w:val="id_ID" w:bidi="id_ID"/>
        </w:rPr>
      </w:r>
      <w:r>
        <w:rPr>
          <w:lang w:val="id_ID" w:bidi="id_ID"/>
        </w:rPr>
        <w:t xml:space="preserve">Para murid menyaksikan Yesus menghilang dan mulai </w:t>
      </w:r>
      <w:r>
        <w:rPr>
          <w:b/>
          <w:lang w:val="id_ID" w:bidi="id_ID"/>
        </w:rPr>
        <w:t>menyembah</w:t>
      </w:r>
      <w:r>
        <w:rPr>
          <w:lang w:val="id_ID" w:bidi="id_ID"/>
        </w:rPr>
        <w:t xml:space="preserve">-Nya. Ini berarti mereka mengungkapkan kekaguman dan ketakjuban mereka akan Yesus. Pastikan untuk menerjemahkan menyembah dengan cara yang sama seperti yang telah Anda lakukan sebelumnya. </w:t>
      </w:r>
      <w:hyperlink r:id="rId120">
        <w:r>
          <w:rPr>
            <w:lang w:val="id_ID" w:bidi="id_ID"/>
          </w:rPr>
          <w:rPr>
            <w:color w:val="0000EE"/>
            <w:u w:val="single"/>
          </w:rPr>
          <w:t>Ibadah</w:t>
        </w:r>
      </w:hyperlink>
      <w:r>
        <w:rPr>
          <w:lang w:val="id_ID" w:bidi="id_ID"/>
        </w:rPr>
        <w:t xml:space="preserve"> terdapat di Daftar Kata Utama. </w:t>
      </w:r>
    </w:p>
    <w:p>
      <w:pPr/>
      <w:r>
        <w:rPr>
          <w:lang w:val="id_ID" w:bidi="id_ID"/>
        </w:rPr>
      </w:r>
      <w:r>
        <w:rPr>
          <w:lang w:val="id_ID" w:bidi="id_ID"/>
        </w:rPr>
        <w:t xml:space="preserve">Para murid kembali ke </w:t>
      </w:r>
      <w:hyperlink r:id="rId21">
        <w:r>
          <w:rPr>
            <w:lang w:val="id_ID" w:bidi="id_ID"/>
          </w:rPr>
          <w:rPr>
            <w:color w:val="0000EE"/>
            <w:u w:val="single"/>
          </w:rPr>
          <w:t>Yerusalem</w:t>
        </w:r>
      </w:hyperlink>
      <w:r>
        <w:rPr>
          <w:lang w:val="id_ID" w:bidi="id_ID"/>
        </w:rPr>
        <w:t xml:space="preserve"> dan sering pergi ke </w:t>
      </w:r>
      <w:r>
        <w:rPr>
          <w:b/>
          <w:lang w:val="id_ID" w:bidi="id_ID"/>
        </w:rPr>
        <w:t>Bait Suci</w:t>
      </w:r>
      <w:r>
        <w:rPr>
          <w:lang w:val="id_ID" w:bidi="id_ID"/>
        </w:rPr>
        <w:t xml:space="preserve">. Bait Suci merujuk kepada tempat di Yerusalem di mana Allah tinggal di antara umat-Nya. Pastikan untuk menerjemahkan Bait Suci dengan cara yang sama seperti yang telah Anda lakukan sebelumnya. </w:t>
      </w:r>
      <w:hyperlink r:id="rId20">
        <w:r>
          <w:rPr>
            <w:lang w:val="id_ID" w:bidi="id_ID"/>
          </w:rPr>
          <w:rPr>
            <w:color w:val="0000EE"/>
            <w:u w:val="single"/>
          </w:rPr>
          <w:t>Bait Suci</w:t>
        </w:r>
      </w:hyperlink>
      <w:r>
        <w:rPr>
          <w:lang w:val="id_ID" w:bidi="id_ID"/>
        </w:rPr>
        <w:t xml:space="preserve"> terdapat di Daftar Kata Utama.</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itu, secara berkelompok, dalam bahasa sendiri.</w:t>
      </w:r>
    </w:p>
    <w:p>
      <w:pPr/>
      <w:r>
        <w:rPr>
          <w:lang w:val="id_ID" w:bidi="id_ID"/>
        </w:rPr>
      </w:r>
      <w:r>
        <w:rPr>
          <w:lang w:val="id_ID" w:bidi="id_ID"/>
        </w:rPr>
        <w:t>Pertama, seluruh kelompok harus berlatih menceritakan perikop itu dalam bahasa sendiri. Ingatlah untuk menyertakan hal-hal yang sudah ditentukan dalam tahap-tahap sebelumnya, seperti kronologi, kata, frasa, emosi, atau apa pun yang sudah dibahas.</w:t>
      </w:r>
    </w:p>
    <w:p>
      <w:pPr/>
      <w:r>
        <w:rPr>
          <w:lang w:val="id_ID" w:bidi="id_ID"/>
        </w:rPr>
      </w:r>
      <w:r>
        <w:rPr>
          <w:lang w:val="id_ID" w:bidi="id_ID"/>
        </w:rPr>
        <w:t xml:space="preserve">Satu anggota harus mengucapkan beberapa kalimat dari perikop itu dan berhenti sebentar. Anggota kelompok lain harus mengucapkan kalimat selanjutnya dari perikop itu tersebut dan berhenti sejenak. Lakukan ini sampai kelompok telah menceritakan kembali seluruh teks. Anggota-anggota kelompok dapat saling memperbaiki dalam tahap ini. </w:t>
      </w:r>
    </w:p>
    <w:p>
      <w:pPr/>
      <w:r>
        <w:rPr>
          <w:lang w:val="id_ID" w:bidi="id_ID"/>
        </w:rPr>
      </w:r>
      <w:r>
        <w:rPr>
          <w:lang w:val="id_ID" w:bidi="id_ID"/>
        </w:rPr>
        <w:t>Hentikan sejenak audio ini di sini.</w:t>
      </w:r>
    </w:p>
    <w:p>
      <w:pPr/>
      <w:r>
        <w:rPr>
          <w:lang w:val="id_ID" w:bidi="id_ID"/>
        </w:rPr>
      </w:r>
      <w:r>
        <w:rPr>
          <w:lang w:val="id_ID" w:bidi="id_ID"/>
        </w:rPr>
        <w:t>Selanjutnya, setiap anggota kelompok harus menceritakan seluruh teks tersebut tanpa interupsi setidaknya satu kali. Seorang anggota kelompok dapat menggunakan benda apa saja, gerakan, atau papan cerita untuk membantu mereka mengingat teks tersebut.</w:t>
      </w:r>
    </w:p>
    <w:p>
      <w:pPr/>
      <w:r>
        <w:rPr>
          <w:lang w:val="id_ID" w:bidi="id_ID"/>
        </w:rPr>
      </w:r>
      <w:r>
        <w:rPr>
          <w:lang w:val="id_ID" w:bidi="id_ID"/>
        </w:rPr>
        <w:t>Hentikan sejenak audio ini di sini.</w:t>
      </w:r>
    </w:p>
    <w:p>
      <w:pPr/>
      <w:r>
        <w:rPr>
          <w:lang w:val="id_ID" w:bidi="id_ID"/>
        </w:rPr>
      </w:r>
      <w:r>
        <w:rPr>
          <w:lang w:val="id_ID" w:bidi="id_ID"/>
        </w:rPr>
        <w:t xml:space="preserve">Selanjutnya, kelompok dapat memutuskan versi siapa dari teks tersebut yang Anda paling 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Akhirnya, kelompok dapat menyusun versi akhir dari perikop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Lukas 24:36–53</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681">
        <w:r>
          <w:rPr>
            <w:lang w:val="id_ID" w:bidi="id_ID"/>
          </w:rPr>
          <w:rPr>
            <w:color w:val="0000EE"/>
            <w:u w:val="single"/>
          </w:rPr>
          <w:t>Dengar dan Renungkan</w:t>
        </w:r>
      </w:hyperlink>
      <w:r>
        <w:rPr>
          <w:lang w:val="id_ID" w:bidi="id_ID"/>
        </w:rPr>
        <w:t xml:space="preserve"> (512 KB)</w:t>
      </w:r>
      <w:r>
        <w:rPr>
          <w:lang w:val="id_ID" w:bidi="id_ID"/>
        </w:rPr>
      </w:r>
    </w:p>
    <w:p>
      <w:pPr>
        <w:pStyle w:val="ListBullet"/>
        <w:spacing w:line="240" w:lineRule="auto"/>
        <w:ind w:left="720"/>
      </w:pPr>
      <w:r>
        <w:rPr>
          <w:lang w:val="id_ID" w:bidi="id_ID"/>
        </w:rPr>
      </w:r>
      <w:hyperlink r:id="rId682">
        <w:r>
          <w:rPr>
            <w:lang w:val="id_ID" w:bidi="id_ID"/>
          </w:rPr>
          <w:rPr>
            <w:color w:val="0000EE"/>
            <w:u w:val="single"/>
          </w:rPr>
          <w:t>Menyiapkan Panggung</w:t>
        </w:r>
      </w:hyperlink>
      <w:r>
        <w:rPr>
          <w:lang w:val="id_ID" w:bidi="id_ID"/>
        </w:rPr>
        <w:t xml:space="preserve"> (6.2 MB)</w:t>
      </w:r>
      <w:r>
        <w:rPr>
          <w:lang w:val="id_ID" w:bidi="id_ID"/>
        </w:rPr>
      </w:r>
    </w:p>
    <w:p>
      <w:pPr>
        <w:pStyle w:val="ListBullet"/>
        <w:spacing w:line="240" w:lineRule="auto"/>
        <w:ind w:left="720"/>
      </w:pPr>
      <w:r>
        <w:rPr>
          <w:lang w:val="id_ID" w:bidi="id_ID"/>
        </w:rPr>
      </w:r>
      <w:hyperlink r:id="rId683">
        <w:r>
          <w:rPr>
            <w:lang w:val="id_ID" w:bidi="id_ID"/>
          </w:rPr>
          <w:rPr>
            <w:color w:val="0000EE"/>
            <w:u w:val="single"/>
          </w:rPr>
          <w:t>Menjelaskan Adegan</w:t>
        </w:r>
      </w:hyperlink>
      <w:r>
        <w:rPr>
          <w:lang w:val="id_ID" w:bidi="id_ID"/>
        </w:rPr>
        <w:t xml:space="preserve"> (2.0 MB)</w:t>
      </w:r>
      <w:r>
        <w:rPr>
          <w:lang w:val="id_ID" w:bidi="id_ID"/>
        </w:rPr>
      </w:r>
    </w:p>
    <w:p>
      <w:pPr>
        <w:pStyle w:val="ListBullet"/>
        <w:spacing w:line="240" w:lineRule="auto"/>
        <w:ind w:left="720"/>
      </w:pPr>
      <w:r>
        <w:rPr>
          <w:lang w:val="id_ID" w:bidi="id_ID"/>
        </w:rPr>
      </w:r>
      <w:hyperlink r:id="rId684">
        <w:r>
          <w:rPr>
            <w:lang w:val="id_ID" w:bidi="id_ID"/>
          </w:rPr>
          <w:rPr>
            <w:color w:val="0000EE"/>
            <w:u w:val="single"/>
          </w:rPr>
          <w:t>Memperagakan Bacaan</w:t>
        </w:r>
      </w:hyperlink>
      <w:r>
        <w:rPr>
          <w:lang w:val="id_ID" w:bidi="id_ID"/>
        </w:rPr>
        <w:t xml:space="preserve"> (3.5 MB)</w:t>
      </w:r>
      <w:r>
        <w:rPr>
          <w:lang w:val="id_ID" w:bidi="id_ID"/>
        </w:rPr>
      </w:r>
    </w:p>
    <w:p>
      <w:pPr>
        <w:pStyle w:val="ListBullet"/>
        <w:spacing w:line="240" w:lineRule="auto"/>
        <w:ind w:left="720"/>
      </w:pPr>
      <w:r>
        <w:rPr>
          <w:lang w:val="id_ID" w:bidi="id_ID"/>
        </w:rPr>
      </w:r>
      <w:hyperlink r:id="rId685">
        <w:r>
          <w:rPr>
            <w:lang w:val="id_ID" w:bidi="id_ID"/>
          </w:rPr>
          <w:rPr>
            <w:color w:val="0000EE"/>
            <w:u w:val="single"/>
          </w:rPr>
          <w:t>Melengkapi yang Kurang</w:t>
        </w:r>
      </w:hyperlink>
      <w:r>
        <w:rPr>
          <w:lang w:val="id_ID" w:bidi="id_ID"/>
        </w:rPr>
        <w:t xml:space="preserve"> (2.9 MB)</w:t>
      </w:r>
      <w:r>
        <w:rPr>
          <w:lang w:val="id_ID" w:bidi="id_ID"/>
        </w:rPr>
      </w:r>
    </w:p>
    <w:p>
      <w:pPr>
        <w:pStyle w:val="ListBullet"/>
        <w:spacing w:line="240" w:lineRule="auto"/>
        <w:ind w:left="720"/>
      </w:pPr>
      <w:r>
        <w:rPr>
          <w:lang w:val="id_ID" w:bidi="id_ID"/>
        </w:rPr>
      </w:r>
      <w:hyperlink r:id="rId686">
        <w:r>
          <w:rPr>
            <w:lang w:val="id_ID" w:bidi="id_ID"/>
          </w:rPr>
          <w:rPr>
            <w:color w:val="0000EE"/>
            <w:u w:val="single"/>
          </w:rPr>
          <w:t>Menyampaikan Firman Tuhan</w:t>
        </w:r>
      </w:hyperlink>
      <w:r>
        <w:rPr>
          <w:lang w:val="id_ID" w:bidi="id_ID"/>
        </w:rPr>
        <w:t xml:space="preserve"> (1.2 MB)</w:t>
      </w:r>
      <w:r>
        <w:rPr>
          <w:lang w:val="id_ID" w:bidi="id_ID"/>
        </w:rPr>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s3.amazonaws.com/cbbt-er.public/pericopes/ind/luk/p1/s1/v1.1/vbr4.mp3" TargetMode="External"/><Relationship Id="rId14" Type="http://schemas.openxmlformats.org/officeDocument/2006/relationships/hyperlink" Target="https://s3.amazonaws.com/cbbt-er.public/pericopes/ind/luk/p1/s2/v1.0.1/vbr4.mp3" TargetMode="External"/><Relationship Id="rId15" Type="http://schemas.openxmlformats.org/officeDocument/2006/relationships/hyperlink" Target="https://s3.amazonaws.com/cbbt-er.public/pericopes/ind/luk/p1/s3/v1.0.1/vbr4.mp3" TargetMode="External"/><Relationship Id="rId16" Type="http://schemas.openxmlformats.org/officeDocument/2006/relationships/hyperlink" Target="https://s3.amazonaws.com/cbbt-er.public/pericopes/ind/luk/p1/s4/v1.0.1/vbr4.mp3" TargetMode="External"/><Relationship Id="rId17" Type="http://schemas.openxmlformats.org/officeDocument/2006/relationships/hyperlink" Target="https://s3.amazonaws.com/cbbt-er.public/pericopes/ind/luk/p1/s5/v1.0.1/vbr4.mp3" TargetMode="External"/><Relationship Id="rId18" Type="http://schemas.openxmlformats.org/officeDocument/2006/relationships/hyperlink" Target="https://s3.amazonaws.com/cbbt-er.public/pericopes/ind/luk/p1/s6/v1.0.1/vbr4.mp3" TargetMode="External"/><Relationship Id="rId19" Type="http://schemas.openxmlformats.org/officeDocument/2006/relationships/hyperlink" Target="#t111" TargetMode="External"/><Relationship Id="rId20" Type="http://schemas.openxmlformats.org/officeDocument/2006/relationships/hyperlink" Target="#t138" TargetMode="External"/><Relationship Id="rId21" Type="http://schemas.openxmlformats.org/officeDocument/2006/relationships/hyperlink" Target="#t76" TargetMode="External"/><Relationship Id="rId22" Type="http://schemas.openxmlformats.org/officeDocument/2006/relationships/hyperlink" Target="#t197" TargetMode="External"/><Relationship Id="rId23" Type="http://schemas.openxmlformats.org/officeDocument/2006/relationships/hyperlink" Target="#t4" TargetMode="External"/><Relationship Id="rId24" Type="http://schemas.openxmlformats.org/officeDocument/2006/relationships/hyperlink" Target="#t87" TargetMode="External"/><Relationship Id="rId25" Type="http://schemas.openxmlformats.org/officeDocument/2006/relationships/hyperlink" Target="#t68" TargetMode="External"/><Relationship Id="rId26" Type="http://schemas.openxmlformats.org/officeDocument/2006/relationships/hyperlink" Target="#t67" TargetMode="External"/><Relationship Id="rId27" Type="http://schemas.openxmlformats.org/officeDocument/2006/relationships/hyperlink" Target="#t44" TargetMode="External"/><Relationship Id="rId28" Type="http://schemas.openxmlformats.org/officeDocument/2006/relationships/hyperlink" Target="#t54" TargetMode="External"/><Relationship Id="rId29" Type="http://schemas.openxmlformats.org/officeDocument/2006/relationships/hyperlink" Target="#t143" TargetMode="External"/><Relationship Id="rId30" Type="http://schemas.openxmlformats.org/officeDocument/2006/relationships/hyperlink" Target="https://s3.amazonaws.com/cbbt-er.public/pericopes/ind/luk/p2/s1/v1.0.1/vbr4.mp3" TargetMode="External"/><Relationship Id="rId31" Type="http://schemas.openxmlformats.org/officeDocument/2006/relationships/hyperlink" Target="https://s3.amazonaws.com/cbbt-er.public/pericopes/ind/luk/p2/s2/v1.0.1/vbr4.mp3" TargetMode="External"/><Relationship Id="rId32" Type="http://schemas.openxmlformats.org/officeDocument/2006/relationships/hyperlink" Target="https://s3.amazonaws.com/cbbt-er.public/pericopes/ind/luk/p2/s3/v1.0.1/vbr4.mp3" TargetMode="External"/><Relationship Id="rId33" Type="http://schemas.openxmlformats.org/officeDocument/2006/relationships/hyperlink" Target="https://s3.amazonaws.com/cbbt-er.public/pericopes/ind/luk/p2/s4/v1.0.1/vbr4.mp3" TargetMode="External"/><Relationship Id="rId34" Type="http://schemas.openxmlformats.org/officeDocument/2006/relationships/hyperlink" Target="https://s3.amazonaws.com/cbbt-er.public/pericopes/ind/luk/p2/s5/v1.0.1/vbr4.mp3" TargetMode="External"/><Relationship Id="rId35" Type="http://schemas.openxmlformats.org/officeDocument/2006/relationships/hyperlink" Target="https://s3.amazonaws.com/cbbt-er.public/pericopes/ind/luk/p2/s6/v1.0.1/vbr4.mp3" TargetMode="External"/><Relationship Id="rId36" Type="http://schemas.openxmlformats.org/officeDocument/2006/relationships/hyperlink" Target="#t95" TargetMode="External"/><Relationship Id="rId37" Type="http://schemas.openxmlformats.org/officeDocument/2006/relationships/hyperlink" Target="#t55" TargetMode="External"/><Relationship Id="rId38" Type="http://schemas.openxmlformats.org/officeDocument/2006/relationships/hyperlink" Target="#t33" TargetMode="External"/><Relationship Id="rId39" Type="http://schemas.openxmlformats.org/officeDocument/2006/relationships/hyperlink" Target="#t129" TargetMode="External"/><Relationship Id="rId40" Type="http://schemas.openxmlformats.org/officeDocument/2006/relationships/hyperlink" Target="https://s3.amazonaws.com/cbbt-er.public/pericopes/ind/luk/p3/s1/v1.0.1/vbr4.mp3" TargetMode="External"/><Relationship Id="rId41" Type="http://schemas.openxmlformats.org/officeDocument/2006/relationships/hyperlink" Target="https://s3.amazonaws.com/cbbt-er.public/pericopes/ind/luk/p3/s2/v1.0.1/vbr4.mp3" TargetMode="External"/><Relationship Id="rId42" Type="http://schemas.openxmlformats.org/officeDocument/2006/relationships/hyperlink" Target="https://s3.amazonaws.com/cbbt-er.public/pericopes/ind/luk/p3/s3/v1.0.1/vbr4.mp3" TargetMode="External"/><Relationship Id="rId43" Type="http://schemas.openxmlformats.org/officeDocument/2006/relationships/hyperlink" Target="https://s3.amazonaws.com/cbbt-er.public/pericopes/ind/luk/p3/s4/v1.0.1/vbr4.mp3" TargetMode="External"/><Relationship Id="rId44" Type="http://schemas.openxmlformats.org/officeDocument/2006/relationships/hyperlink" Target="https://s3.amazonaws.com/cbbt-er.public/pericopes/ind/luk/p3/s5/v1.0.1/vbr4.mp3" TargetMode="External"/><Relationship Id="rId45" Type="http://schemas.openxmlformats.org/officeDocument/2006/relationships/hyperlink" Target="https://s3.amazonaws.com/cbbt-er.public/pericopes/ind/luk/p3/s6/v1.0.1/vbr4.mp3" TargetMode="External"/><Relationship Id="rId46" Type="http://schemas.openxmlformats.org/officeDocument/2006/relationships/hyperlink" Target="#t81" TargetMode="External"/><Relationship Id="rId47" Type="http://schemas.openxmlformats.org/officeDocument/2006/relationships/hyperlink" Target="#t92" TargetMode="External"/><Relationship Id="rId48" Type="http://schemas.openxmlformats.org/officeDocument/2006/relationships/hyperlink" Target="#t131" TargetMode="External"/><Relationship Id="rId49" Type="http://schemas.openxmlformats.org/officeDocument/2006/relationships/hyperlink" Target="#t132" TargetMode="External"/><Relationship Id="rId50" Type="http://schemas.openxmlformats.org/officeDocument/2006/relationships/hyperlink" Target="#t116" TargetMode="External"/><Relationship Id="rId51" Type="http://schemas.openxmlformats.org/officeDocument/2006/relationships/hyperlink" Target="#t91" TargetMode="External"/><Relationship Id="rId52" Type="http://schemas.openxmlformats.org/officeDocument/2006/relationships/hyperlink" Target="#t185" TargetMode="External"/><Relationship Id="rId53" Type="http://schemas.openxmlformats.org/officeDocument/2006/relationships/hyperlink" Target="https://s3.amazonaws.com/cbbt-er.public/pericopes/ind/luk/p4/s1/v1.0.1/vbr4.mp3" TargetMode="External"/><Relationship Id="rId54" Type="http://schemas.openxmlformats.org/officeDocument/2006/relationships/hyperlink" Target="https://s3.amazonaws.com/cbbt-er.public/pericopes/ind/luk/p4/s2/v1.0.1/vbr4.mp3" TargetMode="External"/><Relationship Id="rId55" Type="http://schemas.openxmlformats.org/officeDocument/2006/relationships/hyperlink" Target="https://s3.amazonaws.com/cbbt-er.public/pericopes/ind/luk/p4/s3/v1.0.1/vbr4.mp3" TargetMode="External"/><Relationship Id="rId56" Type="http://schemas.openxmlformats.org/officeDocument/2006/relationships/hyperlink" Target="https://s3.amazonaws.com/cbbt-er.public/pericopes/ind/luk/p4/s4/v1.0.1/vbr4.mp3" TargetMode="External"/><Relationship Id="rId57" Type="http://schemas.openxmlformats.org/officeDocument/2006/relationships/hyperlink" Target="https://s3.amazonaws.com/cbbt-er.public/pericopes/ind/luk/p4/s5/v1.0.1/vbr4.mp3" TargetMode="External"/><Relationship Id="rId58" Type="http://schemas.openxmlformats.org/officeDocument/2006/relationships/hyperlink" Target="https://s3.amazonaws.com/cbbt-er.public/pericopes/ind/luk/p4/s6/v1.0.1/vbr4.mp3" TargetMode="External"/><Relationship Id="rId59" Type="http://schemas.openxmlformats.org/officeDocument/2006/relationships/hyperlink" Target="#t25" TargetMode="External"/><Relationship Id="rId60" Type="http://schemas.openxmlformats.org/officeDocument/2006/relationships/hyperlink" Target="#t88" TargetMode="External"/><Relationship Id="rId61" Type="http://schemas.openxmlformats.org/officeDocument/2006/relationships/hyperlink" Target="#t200" TargetMode="External"/><Relationship Id="rId62" Type="http://schemas.openxmlformats.org/officeDocument/2006/relationships/hyperlink" Target="#t107" TargetMode="External"/><Relationship Id="rId63" Type="http://schemas.openxmlformats.org/officeDocument/2006/relationships/hyperlink" Target="#t104" TargetMode="External"/><Relationship Id="rId64" Type="http://schemas.openxmlformats.org/officeDocument/2006/relationships/hyperlink" Target="#t29" TargetMode="External"/><Relationship Id="rId65" Type="http://schemas.openxmlformats.org/officeDocument/2006/relationships/hyperlink" Target="#t96" TargetMode="External"/><Relationship Id="rId66" Type="http://schemas.openxmlformats.org/officeDocument/2006/relationships/hyperlink" Target="#t125" TargetMode="External"/><Relationship Id="rId67" Type="http://schemas.openxmlformats.org/officeDocument/2006/relationships/hyperlink" Target="#t53" TargetMode="External"/><Relationship Id="rId68" Type="http://schemas.openxmlformats.org/officeDocument/2006/relationships/hyperlink" Target="#t63" TargetMode="External"/><Relationship Id="rId69" Type="http://schemas.openxmlformats.org/officeDocument/2006/relationships/hyperlink" Target="#t38" TargetMode="External"/><Relationship Id="rId70" Type="http://schemas.openxmlformats.org/officeDocument/2006/relationships/hyperlink" Target="#t158" TargetMode="External"/><Relationship Id="rId71" Type="http://schemas.openxmlformats.org/officeDocument/2006/relationships/hyperlink" Target="#t13" TargetMode="External"/><Relationship Id="rId72" Type="http://schemas.openxmlformats.org/officeDocument/2006/relationships/hyperlink" Target="#t159" TargetMode="External"/><Relationship Id="rId73" Type="http://schemas.openxmlformats.org/officeDocument/2006/relationships/hyperlink" Target="#t58" TargetMode="External"/><Relationship Id="rId74" Type="http://schemas.openxmlformats.org/officeDocument/2006/relationships/hyperlink" Target="#t160" TargetMode="External"/><Relationship Id="rId75" Type="http://schemas.openxmlformats.org/officeDocument/2006/relationships/hyperlink" Target="#t119" TargetMode="External"/><Relationship Id="rId76" Type="http://schemas.openxmlformats.org/officeDocument/2006/relationships/hyperlink" Target="#t23" TargetMode="External"/><Relationship Id="rId77" Type="http://schemas.openxmlformats.org/officeDocument/2006/relationships/hyperlink" Target="#t161" TargetMode="External"/><Relationship Id="rId78" Type="http://schemas.openxmlformats.org/officeDocument/2006/relationships/hyperlink" Target="https://s3.amazonaws.com/cbbt-er.public/pericopes/ind/luk/p6/s1/v1.0.1/vbr4.mp3" TargetMode="External"/><Relationship Id="rId79" Type="http://schemas.openxmlformats.org/officeDocument/2006/relationships/hyperlink" Target="https://s3.amazonaws.com/cbbt-er.public/pericopes/ind/luk/p6/s2/v1.0.1/vbr4.mp3" TargetMode="External"/><Relationship Id="rId80" Type="http://schemas.openxmlformats.org/officeDocument/2006/relationships/hyperlink" Target="https://s3.amazonaws.com/cbbt-er.public/pericopes/ind/luk/p6/s3/v1.0.1/vbr4.mp3" TargetMode="External"/><Relationship Id="rId81" Type="http://schemas.openxmlformats.org/officeDocument/2006/relationships/hyperlink" Target="https://s3.amazonaws.com/cbbt-er.public/pericopes/ind/luk/p6/s4/v1.0.1/vbr4.mp3" TargetMode="External"/><Relationship Id="rId82" Type="http://schemas.openxmlformats.org/officeDocument/2006/relationships/hyperlink" Target="https://s3.amazonaws.com/cbbt-er.public/pericopes/ind/luk/p6/s5/v1.0.1/vbr4.mp3" TargetMode="External"/><Relationship Id="rId83" Type="http://schemas.openxmlformats.org/officeDocument/2006/relationships/hyperlink" Target="https://s3.amazonaws.com/cbbt-er.public/pericopes/ind/luk/p6/s6/v1.0.1/vbr4.mp3" TargetMode="External"/><Relationship Id="rId84" Type="http://schemas.openxmlformats.org/officeDocument/2006/relationships/hyperlink" Target="https://s3.amazonaws.com/cbbt-er.public/pericopes/ind/luk/p7/s1/v1.0.1/vbr4.mp3" TargetMode="External"/><Relationship Id="rId85" Type="http://schemas.openxmlformats.org/officeDocument/2006/relationships/hyperlink" Target="https://s3.amazonaws.com/cbbt-er.public/pericopes/ind/luk/p7/s2/v1.0.1/vbr4.mp3" TargetMode="External"/><Relationship Id="rId86" Type="http://schemas.openxmlformats.org/officeDocument/2006/relationships/hyperlink" Target="https://s3.amazonaws.com/cbbt-er.public/pericopes/ind/luk/p7/s3/v1.0.1/vbr4.mp3" TargetMode="External"/><Relationship Id="rId87" Type="http://schemas.openxmlformats.org/officeDocument/2006/relationships/hyperlink" Target="https://s3.amazonaws.com/cbbt-er.public/pericopes/ind/luk/p7/s4/v1.0.1/vbr4.mp3" TargetMode="External"/><Relationship Id="rId88" Type="http://schemas.openxmlformats.org/officeDocument/2006/relationships/hyperlink" Target="https://s3.amazonaws.com/cbbt-er.public/pericopes/ind/luk/p7/s6/v1.0.1/vbr4.mp3" TargetMode="External"/><Relationship Id="rId89" Type="http://schemas.openxmlformats.org/officeDocument/2006/relationships/hyperlink" Target="#t162" TargetMode="External"/><Relationship Id="rId90" Type="http://schemas.openxmlformats.org/officeDocument/2006/relationships/hyperlink" Target="#t137" TargetMode="External"/><Relationship Id="rId91" Type="http://schemas.openxmlformats.org/officeDocument/2006/relationships/hyperlink" Target="#t150" TargetMode="External"/><Relationship Id="rId92" Type="http://schemas.openxmlformats.org/officeDocument/2006/relationships/hyperlink" Target="#t147" TargetMode="External"/><Relationship Id="rId93" Type="http://schemas.openxmlformats.org/officeDocument/2006/relationships/hyperlink" Target="https://s3.amazonaws.com/cbbt-er.public/pericopes/ind/luk/p8/s1/v1.0.1/vbr4.mp3" TargetMode="External"/><Relationship Id="rId94" Type="http://schemas.openxmlformats.org/officeDocument/2006/relationships/hyperlink" Target="https://s3.amazonaws.com/cbbt-er.public/pericopes/ind/luk/p8/s2/v1.0.1/vbr4.mp3" TargetMode="External"/><Relationship Id="rId95" Type="http://schemas.openxmlformats.org/officeDocument/2006/relationships/hyperlink" Target="https://s3.amazonaws.com/cbbt-er.public/pericopes/ind/luk/p8/s3/v1.0.1/vbr4.mp3" TargetMode="External"/><Relationship Id="rId96" Type="http://schemas.openxmlformats.org/officeDocument/2006/relationships/hyperlink" Target="https://s3.amazonaws.com/cbbt-er.public/pericopes/ind/luk/p8/s4/v1.0.1/vbr4.mp3" TargetMode="External"/><Relationship Id="rId97" Type="http://schemas.openxmlformats.org/officeDocument/2006/relationships/hyperlink" Target="https://s3.amazonaws.com/cbbt-er.public/pericopes/ind/luk/p8/s5/v1.0.1/vbr4.mp3" TargetMode="External"/><Relationship Id="rId98" Type="http://schemas.openxmlformats.org/officeDocument/2006/relationships/hyperlink" Target="https://s3.amazonaws.com/cbbt-er.public/pericopes/ind/luk/p8/s6/v1.0.1/vbr4.mp3" TargetMode="External"/><Relationship Id="rId99" Type="http://schemas.openxmlformats.org/officeDocument/2006/relationships/hyperlink" Target="#t103" TargetMode="External"/><Relationship Id="rId100" Type="http://schemas.openxmlformats.org/officeDocument/2006/relationships/hyperlink" Target="#t109" TargetMode="External"/><Relationship Id="rId101" Type="http://schemas.openxmlformats.org/officeDocument/2006/relationships/hyperlink" Target="#t9" TargetMode="External"/><Relationship Id="rId102" Type="http://schemas.openxmlformats.org/officeDocument/2006/relationships/hyperlink" Target="#t1" TargetMode="External"/><Relationship Id="rId103" Type="http://schemas.openxmlformats.org/officeDocument/2006/relationships/hyperlink" Target="#t136" TargetMode="External"/><Relationship Id="rId104" Type="http://schemas.openxmlformats.org/officeDocument/2006/relationships/hyperlink" Target="#t180" TargetMode="External"/><Relationship Id="rId105" Type="http://schemas.openxmlformats.org/officeDocument/2006/relationships/hyperlink" Target="https://s3.amazonaws.com/cbbt-er.public/pericopes/ind/luk/p9/s1/v1.0.1/vbr4.mp3" TargetMode="External"/><Relationship Id="rId106" Type="http://schemas.openxmlformats.org/officeDocument/2006/relationships/hyperlink" Target="https://s3.amazonaws.com/cbbt-er.public/pericopes/ind/luk/p9/s2/v1.0.1/vbr4.mp3" TargetMode="External"/><Relationship Id="rId107" Type="http://schemas.openxmlformats.org/officeDocument/2006/relationships/hyperlink" Target="https://s3.amazonaws.com/cbbt-er.public/pericopes/ind/luk/p9/s3/v1.0.1/vbr4.mp3" TargetMode="External"/><Relationship Id="rId108" Type="http://schemas.openxmlformats.org/officeDocument/2006/relationships/hyperlink" Target="https://s3.amazonaws.com/cbbt-er.public/pericopes/ind/luk/p9/s4/v1.0.1/vbr4.mp3" TargetMode="External"/><Relationship Id="rId109" Type="http://schemas.openxmlformats.org/officeDocument/2006/relationships/hyperlink" Target="https://s3.amazonaws.com/cbbt-er.public/pericopes/ind/luk/p9/s5/v1.0.1/vbr4.mp3" TargetMode="External"/><Relationship Id="rId110" Type="http://schemas.openxmlformats.org/officeDocument/2006/relationships/hyperlink" Target="https://s3.amazonaws.com/cbbt-er.public/pericopes/ind/luk/p9/s6/v1.0.1/vbr4.mp3" TargetMode="External"/><Relationship Id="rId111" Type="http://schemas.openxmlformats.org/officeDocument/2006/relationships/hyperlink" Target="#t42" TargetMode="External"/><Relationship Id="rId112" Type="http://schemas.openxmlformats.org/officeDocument/2006/relationships/hyperlink" Target="https://s3.amazonaws.com/cbbt-er.public/pericopes/ind/luk/p11/s1/v1.0.1/vbr4.mp3" TargetMode="External"/><Relationship Id="rId113" Type="http://schemas.openxmlformats.org/officeDocument/2006/relationships/hyperlink" Target="https://s3.amazonaws.com/cbbt-er.public/pericopes/ind/luk/p11/s2/v1.0.1/vbr4.mp3" TargetMode="External"/><Relationship Id="rId114" Type="http://schemas.openxmlformats.org/officeDocument/2006/relationships/hyperlink" Target="https://s3.amazonaws.com/cbbt-er.public/pericopes/ind/luk/p11/s3/v1.0.1/vbr4.mp3" TargetMode="External"/><Relationship Id="rId115" Type="http://schemas.openxmlformats.org/officeDocument/2006/relationships/hyperlink" Target="https://s3.amazonaws.com/cbbt-er.public/pericopes/ind/luk/p11/s4/v1.0.1/vbr4.mp3" TargetMode="External"/><Relationship Id="rId116" Type="http://schemas.openxmlformats.org/officeDocument/2006/relationships/hyperlink" Target="https://s3.amazonaws.com/cbbt-er.public/pericopes/ind/luk/p11/s5/v1.0.1/vbr4.mp3" TargetMode="External"/><Relationship Id="rId117" Type="http://schemas.openxmlformats.org/officeDocument/2006/relationships/hyperlink" Target="https://s3.amazonaws.com/cbbt-er.public/pericopes/ind/luk/p11/s6/v1.0.1/vbr4.mp3" TargetMode="External"/><Relationship Id="rId118" Type="http://schemas.openxmlformats.org/officeDocument/2006/relationships/hyperlink" Target="#t181" TargetMode="External"/><Relationship Id="rId119" Type="http://schemas.openxmlformats.org/officeDocument/2006/relationships/hyperlink" Target="#t118" TargetMode="External"/><Relationship Id="rId120" Type="http://schemas.openxmlformats.org/officeDocument/2006/relationships/hyperlink" Target="#t149" TargetMode="External"/><Relationship Id="rId121" Type="http://schemas.openxmlformats.org/officeDocument/2006/relationships/hyperlink" Target="https://s3.amazonaws.com/cbbt-er.public/pericopes/ind/luk/p12/s1/v1.0.1/vbr4.mp3" TargetMode="External"/><Relationship Id="rId122" Type="http://schemas.openxmlformats.org/officeDocument/2006/relationships/hyperlink" Target="https://s3.amazonaws.com/cbbt-er.public/pericopes/ind/luk/p12/s2/v1.0.1/vbr4.mp3" TargetMode="External"/><Relationship Id="rId123" Type="http://schemas.openxmlformats.org/officeDocument/2006/relationships/hyperlink" Target="https://s3.amazonaws.com/cbbt-er.public/pericopes/ind/luk/p12/s3/v1.0.1/vbr4.mp3" TargetMode="External"/><Relationship Id="rId124" Type="http://schemas.openxmlformats.org/officeDocument/2006/relationships/hyperlink" Target="https://s3.amazonaws.com/cbbt-er.public/pericopes/ind/luk/p12/s4/v1.0.1/vbr4.mp3" TargetMode="External"/><Relationship Id="rId125" Type="http://schemas.openxmlformats.org/officeDocument/2006/relationships/hyperlink" Target="https://s3.amazonaws.com/cbbt-er.public/pericopes/ind/luk/p12/s5/v1.0.1/vbr4.mp3" TargetMode="External"/><Relationship Id="rId126" Type="http://schemas.openxmlformats.org/officeDocument/2006/relationships/hyperlink" Target="https://s3.amazonaws.com/cbbt-er.public/pericopes/ind/luk/p12/s6/v1.0.1/vbr4.mp3" TargetMode="External"/><Relationship Id="rId127" Type="http://schemas.openxmlformats.org/officeDocument/2006/relationships/hyperlink" Target="#t133" TargetMode="External"/><Relationship Id="rId128" Type="http://schemas.openxmlformats.org/officeDocument/2006/relationships/hyperlink" Target="#t113" TargetMode="External"/><Relationship Id="rId129" Type="http://schemas.openxmlformats.org/officeDocument/2006/relationships/hyperlink" Target="#t5" TargetMode="External"/><Relationship Id="rId130" Type="http://schemas.openxmlformats.org/officeDocument/2006/relationships/hyperlink" Target="#t120" TargetMode="External"/><Relationship Id="rId131" Type="http://schemas.openxmlformats.org/officeDocument/2006/relationships/hyperlink" Target="#t182" TargetMode="External"/><Relationship Id="rId132" Type="http://schemas.openxmlformats.org/officeDocument/2006/relationships/hyperlink" Target="#t85" TargetMode="External"/><Relationship Id="rId133" Type="http://schemas.openxmlformats.org/officeDocument/2006/relationships/hyperlink" Target="https://s3.amazonaws.com/cbbt-er.public/pericopes/ind/luk/p13/s1/v1.0.1/vbr4.mp3" TargetMode="External"/><Relationship Id="rId134" Type="http://schemas.openxmlformats.org/officeDocument/2006/relationships/hyperlink" Target="https://s3.amazonaws.com/cbbt-er.public/pericopes/ind/luk/p13/s2/v1.0.1/vbr4.mp3" TargetMode="External"/><Relationship Id="rId135" Type="http://schemas.openxmlformats.org/officeDocument/2006/relationships/hyperlink" Target="https://s3.amazonaws.com/cbbt-er.public/pericopes/ind/luk/p13/s4/v1.0.1/vbr4.mp3" TargetMode="External"/><Relationship Id="rId136" Type="http://schemas.openxmlformats.org/officeDocument/2006/relationships/hyperlink" Target="https://s3.amazonaws.com/cbbt-er.public/pericopes/ind/luk/p13/s5/v1.0.1/vbr4.mp3" TargetMode="External"/><Relationship Id="rId137" Type="http://schemas.openxmlformats.org/officeDocument/2006/relationships/hyperlink" Target="https://s3.amazonaws.com/cbbt-er.public/pericopes/ind/luk/p13/s6/v1.0.1/vbr4.mp3" TargetMode="External"/><Relationship Id="rId138" Type="http://schemas.openxmlformats.org/officeDocument/2006/relationships/hyperlink" Target="https://s3.amazonaws.com/cbbt-er.public/pericopes/ind/luk/p14/s1/v1.0.1/vbr4.mp3" TargetMode="External"/><Relationship Id="rId139" Type="http://schemas.openxmlformats.org/officeDocument/2006/relationships/hyperlink" Target="https://s3.amazonaws.com/cbbt-er.public/pericopes/ind/luk/p14/s2/v1.0.1/vbr4.mp3" TargetMode="External"/><Relationship Id="rId140" Type="http://schemas.openxmlformats.org/officeDocument/2006/relationships/hyperlink" Target="https://s3.amazonaws.com/cbbt-er.public/pericopes/ind/luk/p14/s3/v1.0.1/vbr4.mp3" TargetMode="External"/><Relationship Id="rId141" Type="http://schemas.openxmlformats.org/officeDocument/2006/relationships/hyperlink" Target="https://s3.amazonaws.com/cbbt-er.public/pericopes/ind/luk/p14/s4/v1.0.1/vbr4.mp3" TargetMode="External"/><Relationship Id="rId142" Type="http://schemas.openxmlformats.org/officeDocument/2006/relationships/hyperlink" Target="https://s3.amazonaws.com/cbbt-er.public/pericopes/ind/luk/p14/s6/v1.0.1/vbr4.mp3" TargetMode="External"/><Relationship Id="rId143" Type="http://schemas.openxmlformats.org/officeDocument/2006/relationships/hyperlink" Target="#t121" TargetMode="External"/><Relationship Id="rId144" Type="http://schemas.openxmlformats.org/officeDocument/2006/relationships/hyperlink" Target="#t22" TargetMode="External"/><Relationship Id="rId145" Type="http://schemas.openxmlformats.org/officeDocument/2006/relationships/hyperlink" Target="#t17" TargetMode="External"/><Relationship Id="rId146" Type="http://schemas.openxmlformats.org/officeDocument/2006/relationships/hyperlink" Target="#t90" TargetMode="External"/><Relationship Id="rId147" Type="http://schemas.openxmlformats.org/officeDocument/2006/relationships/hyperlink" Target="https://s3.amazonaws.com/cbbt-er.public/pericopes/ind/luk/p15/s1/v1.0.1/vbr4.mp3" TargetMode="External"/><Relationship Id="rId148" Type="http://schemas.openxmlformats.org/officeDocument/2006/relationships/hyperlink" Target="https://s3.amazonaws.com/cbbt-er.public/pericopes/ind/luk/p15/s2/v1.0.1/vbr4.mp3" TargetMode="External"/><Relationship Id="rId149" Type="http://schemas.openxmlformats.org/officeDocument/2006/relationships/hyperlink" Target="https://s3.amazonaws.com/cbbt-er.public/pericopes/ind/luk/p15/s3/v1.0.1/vbr4.mp3" TargetMode="External"/><Relationship Id="rId150" Type="http://schemas.openxmlformats.org/officeDocument/2006/relationships/hyperlink" Target="https://s3.amazonaws.com/cbbt-er.public/pericopes/ind/luk/p15/s4/v1.0.1/vbr4.mp3" TargetMode="External"/><Relationship Id="rId151" Type="http://schemas.openxmlformats.org/officeDocument/2006/relationships/hyperlink" Target="https://s3.amazonaws.com/cbbt-er.public/pericopes/ind/luk/p15/s5/v1.0.1/vbr4.mp3" TargetMode="External"/><Relationship Id="rId152" Type="http://schemas.openxmlformats.org/officeDocument/2006/relationships/hyperlink" Target="https://s3.amazonaws.com/cbbt-er.public/pericopes/ind/luk/p15/s6/v1.0.1/vbr4.mp3" TargetMode="External"/><Relationship Id="rId153" Type="http://schemas.openxmlformats.org/officeDocument/2006/relationships/hyperlink" Target="#t26" TargetMode="External"/><Relationship Id="rId154" Type="http://schemas.openxmlformats.org/officeDocument/2006/relationships/hyperlink" Target="#t114" TargetMode="External"/><Relationship Id="rId155" Type="http://schemas.openxmlformats.org/officeDocument/2006/relationships/hyperlink" Target="https://s3.amazonaws.com/cbbt-er.public/pericopes/ind/luk/p16/s1/v1.0.1/vbr4.mp3" TargetMode="External"/><Relationship Id="rId156" Type="http://schemas.openxmlformats.org/officeDocument/2006/relationships/hyperlink" Target="https://s3.amazonaws.com/cbbt-er.public/pericopes/ind/luk/p16/s2/v1.0.1/vbr4.mp3" TargetMode="External"/><Relationship Id="rId157" Type="http://schemas.openxmlformats.org/officeDocument/2006/relationships/hyperlink" Target="https://s3.amazonaws.com/cbbt-er.public/pericopes/ind/luk/p16/s3/v1.0.1/vbr4.mp3" TargetMode="External"/><Relationship Id="rId158" Type="http://schemas.openxmlformats.org/officeDocument/2006/relationships/hyperlink" Target="https://s3.amazonaws.com/cbbt-er.public/pericopes/ind/luk/p16/s4/v1.0.1/vbr4.mp3" TargetMode="External"/><Relationship Id="rId159" Type="http://schemas.openxmlformats.org/officeDocument/2006/relationships/hyperlink" Target="https://s3.amazonaws.com/cbbt-er.public/pericopes/ind/luk/p16/s5/v1.0.1/vbr4.mp3" TargetMode="External"/><Relationship Id="rId160" Type="http://schemas.openxmlformats.org/officeDocument/2006/relationships/hyperlink" Target="https://s3.amazonaws.com/cbbt-er.public/pericopes/ind/luk/p16/s6/v1.0.1/vbr4.mp3" TargetMode="External"/><Relationship Id="rId161" Type="http://schemas.openxmlformats.org/officeDocument/2006/relationships/hyperlink" Target="#t100" TargetMode="External"/><Relationship Id="rId162" Type="http://schemas.openxmlformats.org/officeDocument/2006/relationships/hyperlink" Target="#t48" TargetMode="External"/><Relationship Id="rId163" Type="http://schemas.openxmlformats.org/officeDocument/2006/relationships/hyperlink" Target="#t15" TargetMode="External"/><Relationship Id="rId164" Type="http://schemas.openxmlformats.org/officeDocument/2006/relationships/hyperlink" Target="#t130" TargetMode="External"/><Relationship Id="rId165" Type="http://schemas.openxmlformats.org/officeDocument/2006/relationships/hyperlink" Target="https://s3.amazonaws.com/cbbt-er.public/pericopes/ind/luk/p17/s1/v1.0.1/vbr4.mp3" TargetMode="External"/><Relationship Id="rId166" Type="http://schemas.openxmlformats.org/officeDocument/2006/relationships/hyperlink" Target="https://s3.amazonaws.com/cbbt-er.public/pericopes/ind/luk/p17/s2/v1.0.1/vbr4.mp3" TargetMode="External"/><Relationship Id="rId167" Type="http://schemas.openxmlformats.org/officeDocument/2006/relationships/hyperlink" Target="https://s3.amazonaws.com/cbbt-er.public/pericopes/ind/luk/p17/s3/v1.0.1/vbr4.mp3" TargetMode="External"/><Relationship Id="rId168" Type="http://schemas.openxmlformats.org/officeDocument/2006/relationships/hyperlink" Target="https://s3.amazonaws.com/cbbt-er.public/pericopes/ind/luk/p17/s4/v1.0.1/vbr4.mp3" TargetMode="External"/><Relationship Id="rId169" Type="http://schemas.openxmlformats.org/officeDocument/2006/relationships/hyperlink" Target="https://s3.amazonaws.com/cbbt-er.public/pericopes/ind/luk/p17/s5/v1.0.1/vbr4.mp3" TargetMode="External"/><Relationship Id="rId170" Type="http://schemas.openxmlformats.org/officeDocument/2006/relationships/hyperlink" Target="https://s3.amazonaws.com/cbbt-er.public/pericopes/ind/luk/p17/s6/v1.0.1/vbr4.mp3" TargetMode="External"/><Relationship Id="rId171" Type="http://schemas.openxmlformats.org/officeDocument/2006/relationships/hyperlink" Target="#t39" TargetMode="External"/><Relationship Id="rId172" Type="http://schemas.openxmlformats.org/officeDocument/2006/relationships/hyperlink" Target="#t49" TargetMode="External"/><Relationship Id="rId173" Type="http://schemas.openxmlformats.org/officeDocument/2006/relationships/hyperlink" Target="#t98" TargetMode="External"/><Relationship Id="rId174" Type="http://schemas.openxmlformats.org/officeDocument/2006/relationships/hyperlink" Target="#t243" TargetMode="External"/><Relationship Id="rId175" Type="http://schemas.openxmlformats.org/officeDocument/2006/relationships/hyperlink" Target="https://s3.amazonaws.com/cbbt-er.public/pericopes/ind/luk/p18/s1/v1.0.1/vbr4.mp3" TargetMode="External"/><Relationship Id="rId176" Type="http://schemas.openxmlformats.org/officeDocument/2006/relationships/hyperlink" Target="https://s3.amazonaws.com/cbbt-er.public/pericopes/ind/luk/p18/s2/v1.0.1/vbr4.mp3" TargetMode="External"/><Relationship Id="rId177" Type="http://schemas.openxmlformats.org/officeDocument/2006/relationships/hyperlink" Target="https://s3.amazonaws.com/cbbt-er.public/pericopes/ind/luk/p18/s3/v1.0.1/vbr4.mp3" TargetMode="External"/><Relationship Id="rId178" Type="http://schemas.openxmlformats.org/officeDocument/2006/relationships/hyperlink" Target="https://s3.amazonaws.com/cbbt-er.public/pericopes/ind/luk/p18/s4/v1.0.1/vbr4.mp3" TargetMode="External"/><Relationship Id="rId179" Type="http://schemas.openxmlformats.org/officeDocument/2006/relationships/hyperlink" Target="https://s3.amazonaws.com/cbbt-er.public/pericopes/ind/luk/p18/s5/v1.0.1/vbr4.mp3" TargetMode="External"/><Relationship Id="rId180" Type="http://schemas.openxmlformats.org/officeDocument/2006/relationships/hyperlink" Target="https://s3.amazonaws.com/cbbt-er.public/pericopes/ind/luk/p18/s6/v1.0.1/vbr4.mp3" TargetMode="External"/><Relationship Id="rId181" Type="http://schemas.openxmlformats.org/officeDocument/2006/relationships/hyperlink" Target="#t183" TargetMode="External"/><Relationship Id="rId182" Type="http://schemas.openxmlformats.org/officeDocument/2006/relationships/hyperlink" Target="https://s3.amazonaws.com/cbbt-er.public/pericopes/ind/luk/p19/s1/v1.0.1/vbr4.mp3" TargetMode="External"/><Relationship Id="rId183" Type="http://schemas.openxmlformats.org/officeDocument/2006/relationships/hyperlink" Target="https://s3.amazonaws.com/cbbt-er.public/pericopes/ind/luk/p19/s2/v1.0.1/vbr4.mp3" TargetMode="External"/><Relationship Id="rId184" Type="http://schemas.openxmlformats.org/officeDocument/2006/relationships/hyperlink" Target="https://s3.amazonaws.com/cbbt-er.public/pericopes/ind/luk/p19/s3/v1.0.1/vbr4.mp3" TargetMode="External"/><Relationship Id="rId185" Type="http://schemas.openxmlformats.org/officeDocument/2006/relationships/hyperlink" Target="https://s3.amazonaws.com/cbbt-er.public/pericopes/ind/luk/p19/s4/v1.0.1/vbr4.mp3" TargetMode="External"/><Relationship Id="rId186" Type="http://schemas.openxmlformats.org/officeDocument/2006/relationships/hyperlink" Target="https://s3.amazonaws.com/cbbt-er.public/pericopes/ind/luk/p19/s5/v1.0.1/vbr4.mp3" TargetMode="External"/><Relationship Id="rId187" Type="http://schemas.openxmlformats.org/officeDocument/2006/relationships/hyperlink" Target="https://s3.amazonaws.com/cbbt-er.public/pericopes/ind/luk/p19/s6/v1.0.1/vbr4.mp3" TargetMode="External"/><Relationship Id="rId188" Type="http://schemas.openxmlformats.org/officeDocument/2006/relationships/hyperlink" Target="#t102" TargetMode="External"/><Relationship Id="rId189" Type="http://schemas.openxmlformats.org/officeDocument/2006/relationships/hyperlink" Target="#t6" TargetMode="External"/><Relationship Id="rId190" Type="http://schemas.openxmlformats.org/officeDocument/2006/relationships/hyperlink" Target="https://s3.amazonaws.com/cbbt-er.public/pericopes/ind/luk/p20/s1/v1.0.1/vbr4.mp3" TargetMode="External"/><Relationship Id="rId191" Type="http://schemas.openxmlformats.org/officeDocument/2006/relationships/hyperlink" Target="https://s3.amazonaws.com/cbbt-er.public/pericopes/ind/luk/p20/s2/v1.0.1/vbr4.mp3" TargetMode="External"/><Relationship Id="rId192" Type="http://schemas.openxmlformats.org/officeDocument/2006/relationships/hyperlink" Target="https://s3.amazonaws.com/cbbt-er.public/pericopes/ind/luk/p20/s3/v1.0.1/vbr4.mp3" TargetMode="External"/><Relationship Id="rId193" Type="http://schemas.openxmlformats.org/officeDocument/2006/relationships/hyperlink" Target="https://s3.amazonaws.com/cbbt-er.public/pericopes/ind/luk/p20/s4/v1.0.1/vbr4.mp3" TargetMode="External"/><Relationship Id="rId194" Type="http://schemas.openxmlformats.org/officeDocument/2006/relationships/hyperlink" Target="https://s3.amazonaws.com/cbbt-er.public/pericopes/ind/luk/p20/s5/v1.0.1/vbr4.mp3" TargetMode="External"/><Relationship Id="rId195" Type="http://schemas.openxmlformats.org/officeDocument/2006/relationships/hyperlink" Target="https://s3.amazonaws.com/cbbt-er.public/pericopes/ind/luk/p20/s6/v1.0.1/vbr4.mp3" TargetMode="External"/><Relationship Id="rId196" Type="http://schemas.openxmlformats.org/officeDocument/2006/relationships/hyperlink" Target="#t36" TargetMode="External"/><Relationship Id="rId197" Type="http://schemas.openxmlformats.org/officeDocument/2006/relationships/hyperlink" Target="#t47" TargetMode="External"/><Relationship Id="rId198" Type="http://schemas.openxmlformats.org/officeDocument/2006/relationships/hyperlink" Target="https://s3.amazonaws.com/cbbt-er.public/pericopes/ind/luk/p21a/s1/v1.0.1/vbr4.mp3" TargetMode="External"/><Relationship Id="rId199" Type="http://schemas.openxmlformats.org/officeDocument/2006/relationships/hyperlink" Target="https://s3.amazonaws.com/cbbt-er.public/pericopes/ind/luk/p21a/s2/v1.0.1/vbr4.mp3" TargetMode="External"/><Relationship Id="rId200" Type="http://schemas.openxmlformats.org/officeDocument/2006/relationships/hyperlink" Target="https://s3.amazonaws.com/cbbt-er.public/pericopes/ind/luk/p21a/s3/v1.0.1/vbr4.mp3" TargetMode="External"/><Relationship Id="rId201" Type="http://schemas.openxmlformats.org/officeDocument/2006/relationships/hyperlink" Target="https://s3.amazonaws.com/cbbt-er.public/pericopes/ind/luk/p21a/s4/v1.0.1/vbr4.mp3" TargetMode="External"/><Relationship Id="rId202" Type="http://schemas.openxmlformats.org/officeDocument/2006/relationships/hyperlink" Target="https://s3.amazonaws.com/cbbt-er.public/pericopes/ind/luk/p21a/s5/v1.0.1/vbr4.mp3" TargetMode="External"/><Relationship Id="rId203" Type="http://schemas.openxmlformats.org/officeDocument/2006/relationships/hyperlink" Target="https://s3.amazonaws.com/cbbt-er.public/pericopes/ind/luk/p21a/s6/v1.0.1/vbr4.mp3" TargetMode="External"/><Relationship Id="rId204" Type="http://schemas.openxmlformats.org/officeDocument/2006/relationships/hyperlink" Target="#t16" TargetMode="External"/><Relationship Id="rId205" Type="http://schemas.openxmlformats.org/officeDocument/2006/relationships/hyperlink" Target="#t82" TargetMode="External"/><Relationship Id="rId206" Type="http://schemas.openxmlformats.org/officeDocument/2006/relationships/hyperlink" Target="https://s3.amazonaws.com/cbbt-er.public/pericopes/ind/luk/p21b/s1/v1.0.1/vbr4.mp3" TargetMode="External"/><Relationship Id="rId207" Type="http://schemas.openxmlformats.org/officeDocument/2006/relationships/hyperlink" Target="https://s3.amazonaws.com/cbbt-er.public/pericopes/ind/luk/p21b/s4/v1.0.1/vbr4.mp3" TargetMode="External"/><Relationship Id="rId208" Type="http://schemas.openxmlformats.org/officeDocument/2006/relationships/hyperlink" Target="https://s3.amazonaws.com/cbbt-er.public/pericopes/ind/luk/p21b/s5/v1.0.1/vbr4.mp3" TargetMode="External"/><Relationship Id="rId209" Type="http://schemas.openxmlformats.org/officeDocument/2006/relationships/hyperlink" Target="https://s3.amazonaws.com/cbbt-er.public/pericopes/ind/luk/p21b/s6/v1.0.1/vbr4.mp3" TargetMode="External"/><Relationship Id="rId210" Type="http://schemas.openxmlformats.org/officeDocument/2006/relationships/hyperlink" Target="https://s3.amazonaws.com/cbbt-er.public/pericopes/ind/luk/p21c/s1/v1.0.1/vbr4.mp3" TargetMode="External"/><Relationship Id="rId211" Type="http://schemas.openxmlformats.org/officeDocument/2006/relationships/hyperlink" Target="https://s3.amazonaws.com/cbbt-er.public/pericopes/ind/luk/p21c/s2/v1.0.1/vbr4.mp3" TargetMode="External"/><Relationship Id="rId212" Type="http://schemas.openxmlformats.org/officeDocument/2006/relationships/hyperlink" Target="https://s3.amazonaws.com/cbbt-er.public/pericopes/ind/luk/p21c/s3/v1.0.1/vbr4.mp3" TargetMode="External"/><Relationship Id="rId213" Type="http://schemas.openxmlformats.org/officeDocument/2006/relationships/hyperlink" Target="https://s3.amazonaws.com/cbbt-er.public/pericopes/ind/luk/p21c/s4/v1.0.1/vbr4.mp3" TargetMode="External"/><Relationship Id="rId214" Type="http://schemas.openxmlformats.org/officeDocument/2006/relationships/hyperlink" Target="https://s3.amazonaws.com/cbbt-er.public/pericopes/ind/luk/p21c/s6/v1.0.1/vbr4.mp3" TargetMode="External"/><Relationship Id="rId215" Type="http://schemas.openxmlformats.org/officeDocument/2006/relationships/hyperlink" Target="#t71" TargetMode="External"/><Relationship Id="rId216" Type="http://schemas.openxmlformats.org/officeDocument/2006/relationships/hyperlink" Target="https://s3.amazonaws.com/cbbt-er.public/pericopes/ind/luk/p21d/s1/v1.0.1/vbr4.mp3" TargetMode="External"/><Relationship Id="rId217" Type="http://schemas.openxmlformats.org/officeDocument/2006/relationships/hyperlink" Target="https://s3.amazonaws.com/cbbt-er.public/pericopes/ind/luk/p21d/s2/v1.0.1/vbr4.mp3" TargetMode="External"/><Relationship Id="rId218" Type="http://schemas.openxmlformats.org/officeDocument/2006/relationships/hyperlink" Target="https://s3.amazonaws.com/cbbt-er.public/pericopes/ind/luk/p21d/s3/v1.0.1/vbr4.mp3" TargetMode="External"/><Relationship Id="rId219" Type="http://schemas.openxmlformats.org/officeDocument/2006/relationships/hyperlink" Target="https://s3.amazonaws.com/cbbt-er.public/pericopes/ind/luk/p21d/s4/v1.0.1/vbr4.mp3" TargetMode="External"/><Relationship Id="rId220" Type="http://schemas.openxmlformats.org/officeDocument/2006/relationships/hyperlink" Target="https://s3.amazonaws.com/cbbt-er.public/pericopes/ind/luk/p21d/s5/v1.0.1/vbr4.mp3" TargetMode="External"/><Relationship Id="rId221" Type="http://schemas.openxmlformats.org/officeDocument/2006/relationships/hyperlink" Target="https://s3.amazonaws.com/cbbt-er.public/pericopes/ind/luk/p21d/s6/v1.0.1/vbr4.mp3" TargetMode="External"/><Relationship Id="rId222" Type="http://schemas.openxmlformats.org/officeDocument/2006/relationships/hyperlink" Target="https://s3.amazonaws.com/cbbt-er.public/pericopes/ind/luk/p21e/s1/v1.0.1/vbr4.mp3" TargetMode="External"/><Relationship Id="rId223" Type="http://schemas.openxmlformats.org/officeDocument/2006/relationships/hyperlink" Target="https://s3.amazonaws.com/cbbt-er.public/pericopes/ind/luk/p21e/s2/v1.0.1/vbr4.mp3" TargetMode="External"/><Relationship Id="rId224" Type="http://schemas.openxmlformats.org/officeDocument/2006/relationships/hyperlink" Target="https://s3.amazonaws.com/cbbt-er.public/pericopes/ind/luk/p21e/s3/v1.0.1/vbr4.mp3" TargetMode="External"/><Relationship Id="rId225" Type="http://schemas.openxmlformats.org/officeDocument/2006/relationships/hyperlink" Target="https://s3.amazonaws.com/cbbt-er.public/pericopes/ind/luk/p21e/s4/v1.0.1/vbr4.mp3" TargetMode="External"/><Relationship Id="rId226" Type="http://schemas.openxmlformats.org/officeDocument/2006/relationships/hyperlink" Target="https://s3.amazonaws.com/cbbt-er.public/pericopes/ind/luk/p21e/s5/v1.0.1/vbr4.mp3" TargetMode="External"/><Relationship Id="rId227" Type="http://schemas.openxmlformats.org/officeDocument/2006/relationships/hyperlink" Target="https://s3.amazonaws.com/cbbt-er.public/pericopes/ind/luk/p21e/s6/v1.0.1/vbr4.mp3" TargetMode="External"/><Relationship Id="rId228" Type="http://schemas.openxmlformats.org/officeDocument/2006/relationships/hyperlink" Target="#t170" TargetMode="External"/><Relationship Id="rId229" Type="http://schemas.openxmlformats.org/officeDocument/2006/relationships/hyperlink" Target="#t123" TargetMode="External"/><Relationship Id="rId230" Type="http://schemas.openxmlformats.org/officeDocument/2006/relationships/hyperlink" Target="#t94" TargetMode="External"/><Relationship Id="rId231" Type="http://schemas.openxmlformats.org/officeDocument/2006/relationships/hyperlink" Target="#t43" TargetMode="External"/><Relationship Id="rId232" Type="http://schemas.openxmlformats.org/officeDocument/2006/relationships/hyperlink" Target="#t8" TargetMode="External"/><Relationship Id="rId233" Type="http://schemas.openxmlformats.org/officeDocument/2006/relationships/hyperlink" Target="https://s3.amazonaws.com/cbbt-er.public/pericopes/ind/luk/p22/s1/v1.0.1/vbr4.mp3" TargetMode="External"/><Relationship Id="rId234" Type="http://schemas.openxmlformats.org/officeDocument/2006/relationships/hyperlink" Target="https://s3.amazonaws.com/cbbt-er.public/pericopes/ind/luk/p22/s2/v1.0.1/vbr4.mp3" TargetMode="External"/><Relationship Id="rId235" Type="http://schemas.openxmlformats.org/officeDocument/2006/relationships/hyperlink" Target="https://s3.amazonaws.com/cbbt-er.public/pericopes/ind/luk/p22/s3/v1.0.1/vbr4.mp3" TargetMode="External"/><Relationship Id="rId236" Type="http://schemas.openxmlformats.org/officeDocument/2006/relationships/hyperlink" Target="https://s3.amazonaws.com/cbbt-er.public/pericopes/ind/luk/p22/s4/v1.0.1/vbr4.mp3" TargetMode="External"/><Relationship Id="rId237" Type="http://schemas.openxmlformats.org/officeDocument/2006/relationships/hyperlink" Target="https://s3.amazonaws.com/cbbt-er.public/pericopes/ind/luk/p22/s5/v1.0.1/vbr4.mp3" TargetMode="External"/><Relationship Id="rId238" Type="http://schemas.openxmlformats.org/officeDocument/2006/relationships/hyperlink" Target="https://s3.amazonaws.com/cbbt-er.public/pericopes/ind/luk/p22/s6/v1.0.1/vbr4.mp3" TargetMode="External"/><Relationship Id="rId239" Type="http://schemas.openxmlformats.org/officeDocument/2006/relationships/hyperlink" Target="https://s3.amazonaws.com/cbbt-er.public/pericopes/ind/luk/p23/s1/v1.0.1/vbr4.mp3" TargetMode="External"/><Relationship Id="rId240" Type="http://schemas.openxmlformats.org/officeDocument/2006/relationships/hyperlink" Target="https://s3.amazonaws.com/cbbt-er.public/pericopes/ind/luk/p23/s2/v1.0.1/vbr4.mp3" TargetMode="External"/><Relationship Id="rId241" Type="http://schemas.openxmlformats.org/officeDocument/2006/relationships/hyperlink" Target="https://s3.amazonaws.com/cbbt-er.public/pericopes/ind/luk/p23/s3/v1.0.1/vbr4.mp3" TargetMode="External"/><Relationship Id="rId242" Type="http://schemas.openxmlformats.org/officeDocument/2006/relationships/hyperlink" Target="https://s3.amazonaws.com/cbbt-er.public/pericopes/ind/luk/p23/s4/v1.0.1/vbr4.mp3" TargetMode="External"/><Relationship Id="rId243" Type="http://schemas.openxmlformats.org/officeDocument/2006/relationships/hyperlink" Target="https://s3.amazonaws.com/cbbt-er.public/pericopes/ind/luk/p23/s5/v1.0.1/vbr4.mp3" TargetMode="External"/><Relationship Id="rId244" Type="http://schemas.openxmlformats.org/officeDocument/2006/relationships/hyperlink" Target="https://s3.amazonaws.com/cbbt-er.public/pericopes/ind/luk/p23/s6/v1.0.1/vbr4.mp3" TargetMode="External"/><Relationship Id="rId245" Type="http://schemas.openxmlformats.org/officeDocument/2006/relationships/hyperlink" Target="https://s3.amazonaws.com/cbbt-er.public/pericopes/ind/luk/p24/s1/v1.0.1/vbr4.mp3" TargetMode="External"/><Relationship Id="rId246" Type="http://schemas.openxmlformats.org/officeDocument/2006/relationships/hyperlink" Target="https://s3.amazonaws.com/cbbt-er.public/pericopes/ind/luk/p24/s2/v1.0.1/vbr4.mp3" TargetMode="External"/><Relationship Id="rId247" Type="http://schemas.openxmlformats.org/officeDocument/2006/relationships/hyperlink" Target="https://s3.amazonaws.com/cbbt-er.public/pericopes/ind/luk/p24/s3/v1.0.1/vbr4.mp3" TargetMode="External"/><Relationship Id="rId248" Type="http://schemas.openxmlformats.org/officeDocument/2006/relationships/hyperlink" Target="https://s3.amazonaws.com/cbbt-er.public/pericopes/ind/luk/p24/s4/v1.0.1/vbr4.mp3" TargetMode="External"/><Relationship Id="rId249" Type="http://schemas.openxmlformats.org/officeDocument/2006/relationships/hyperlink" Target="https://s3.amazonaws.com/cbbt-er.public/pericopes/ind/luk/p24/s6/v1.0.1/vbr4.mp3" TargetMode="External"/><Relationship Id="rId250" Type="http://schemas.openxmlformats.org/officeDocument/2006/relationships/hyperlink" Target="#t37" TargetMode="External"/><Relationship Id="rId251" Type="http://schemas.openxmlformats.org/officeDocument/2006/relationships/hyperlink" Target="#t157" TargetMode="External"/><Relationship Id="rId252" Type="http://schemas.openxmlformats.org/officeDocument/2006/relationships/hyperlink" Target="https://s3.amazonaws.com/cbbt-er.public/pericopes/ind/luk/p25/s1/v1.0.1/vbr4.mp3" TargetMode="External"/><Relationship Id="rId253" Type="http://schemas.openxmlformats.org/officeDocument/2006/relationships/hyperlink" Target="https://s3.amazonaws.com/cbbt-er.public/pericopes/ind/luk/p25/s2/v1.0.1/vbr4.mp3" TargetMode="External"/><Relationship Id="rId254" Type="http://schemas.openxmlformats.org/officeDocument/2006/relationships/hyperlink" Target="https://s3.amazonaws.com/cbbt-er.public/pericopes/ind/luk/p25/s3/v1.0.1/vbr4.mp3" TargetMode="External"/><Relationship Id="rId255" Type="http://schemas.openxmlformats.org/officeDocument/2006/relationships/hyperlink" Target="https://s3.amazonaws.com/cbbt-er.public/pericopes/ind/luk/p25/s4/v1.0.1/vbr4.mp3" TargetMode="External"/><Relationship Id="rId256" Type="http://schemas.openxmlformats.org/officeDocument/2006/relationships/hyperlink" Target="https://s3.amazonaws.com/cbbt-er.public/pericopes/ind/luk/p25/s5/v1.0.1/vbr4.mp3" TargetMode="External"/><Relationship Id="rId257" Type="http://schemas.openxmlformats.org/officeDocument/2006/relationships/hyperlink" Target="https://s3.amazonaws.com/cbbt-er.public/pericopes/ind/luk/p25/s6/v1.0.1/vbr4.mp3" TargetMode="External"/><Relationship Id="rId258" Type="http://schemas.openxmlformats.org/officeDocument/2006/relationships/hyperlink" Target="https://s3.amazonaws.com/cbbt-er.public/pericopes/ind/luk/p26/s1/v1.0.1/vbr4.mp3" TargetMode="External"/><Relationship Id="rId259" Type="http://schemas.openxmlformats.org/officeDocument/2006/relationships/hyperlink" Target="https://s3.amazonaws.com/cbbt-er.public/pericopes/ind/luk/p26/s2/v1.0.1/vbr4.mp3" TargetMode="External"/><Relationship Id="rId260" Type="http://schemas.openxmlformats.org/officeDocument/2006/relationships/hyperlink" Target="https://s3.amazonaws.com/cbbt-er.public/pericopes/ind/luk/p26/s3/v1.0.1/vbr4.mp3" TargetMode="External"/><Relationship Id="rId261" Type="http://schemas.openxmlformats.org/officeDocument/2006/relationships/hyperlink" Target="https://s3.amazonaws.com/cbbt-er.public/pericopes/ind/luk/p26/s4/v1.0.1/vbr4.mp3" TargetMode="External"/><Relationship Id="rId262" Type="http://schemas.openxmlformats.org/officeDocument/2006/relationships/hyperlink" Target="https://s3.amazonaws.com/cbbt-er.public/pericopes/ind/luk/p26/s6/v1.0.1/vbr4.mp3" TargetMode="External"/><Relationship Id="rId263" Type="http://schemas.openxmlformats.org/officeDocument/2006/relationships/hyperlink" Target="#t97" TargetMode="External"/><Relationship Id="rId264" Type="http://schemas.openxmlformats.org/officeDocument/2006/relationships/hyperlink" Target="https://s3.amazonaws.com/cbbt-er.public/pericopes/ind/luk/p27/s1/v1.0.1/vbr4.mp3" TargetMode="External"/><Relationship Id="rId265" Type="http://schemas.openxmlformats.org/officeDocument/2006/relationships/hyperlink" Target="https://s3.amazonaws.com/cbbt-er.public/pericopes/ind/luk/p27/s2/v1.0.1/vbr4.mp3" TargetMode="External"/><Relationship Id="rId266" Type="http://schemas.openxmlformats.org/officeDocument/2006/relationships/hyperlink" Target="https://s3.amazonaws.com/cbbt-er.public/pericopes/ind/luk/p27/s3/v1.0.1/vbr4.mp3" TargetMode="External"/><Relationship Id="rId267" Type="http://schemas.openxmlformats.org/officeDocument/2006/relationships/hyperlink" Target="https://s3.amazonaws.com/cbbt-er.public/pericopes/ind/luk/p27/s4/v1.0.1/vbr4.mp3" TargetMode="External"/><Relationship Id="rId268" Type="http://schemas.openxmlformats.org/officeDocument/2006/relationships/hyperlink" Target="https://s3.amazonaws.com/cbbt-er.public/pericopes/ind/luk/p27/s5/v1.0.1/vbr4.mp3" TargetMode="External"/><Relationship Id="rId269" Type="http://schemas.openxmlformats.org/officeDocument/2006/relationships/hyperlink" Target="https://s3.amazonaws.com/cbbt-er.public/pericopes/ind/luk/p27/s6/v1.0.1/vbr4.mp3" TargetMode="External"/><Relationship Id="rId270" Type="http://schemas.openxmlformats.org/officeDocument/2006/relationships/hyperlink" Target="https://s3.amazonaws.com/cbbt-er.public/pericopes/ind/luk/p28/s1/v1.0.1/vbr4.mp3" TargetMode="External"/><Relationship Id="rId271" Type="http://schemas.openxmlformats.org/officeDocument/2006/relationships/hyperlink" Target="https://s3.amazonaws.com/cbbt-er.public/pericopes/ind/luk/p28/s2/v1.0.1/vbr4.mp3" TargetMode="External"/><Relationship Id="rId272" Type="http://schemas.openxmlformats.org/officeDocument/2006/relationships/hyperlink" Target="https://s3.amazonaws.com/cbbt-er.public/pericopes/ind/luk/p28/s3/v1.0.1/vbr4.mp3" TargetMode="External"/><Relationship Id="rId273" Type="http://schemas.openxmlformats.org/officeDocument/2006/relationships/hyperlink" Target="https://s3.amazonaws.com/cbbt-er.public/pericopes/ind/luk/p28/s4/v1.0.1/vbr4.mp3" TargetMode="External"/><Relationship Id="rId274" Type="http://schemas.openxmlformats.org/officeDocument/2006/relationships/hyperlink" Target="https://s3.amazonaws.com/cbbt-er.public/pericopes/ind/luk/p28/s5/v1.0.1/vbr4.mp3" TargetMode="External"/><Relationship Id="rId275" Type="http://schemas.openxmlformats.org/officeDocument/2006/relationships/hyperlink" Target="https://s3.amazonaws.com/cbbt-er.public/pericopes/ind/luk/p28/s6/v1.0.1/vbr4.mp3" TargetMode="External"/><Relationship Id="rId276" Type="http://schemas.openxmlformats.org/officeDocument/2006/relationships/hyperlink" Target="https://s3.amazonaws.com/cbbt-er.public/pericopes/ind/luk/p29/s1/v1.0.1/vbr4.mp3" TargetMode="External"/><Relationship Id="rId277" Type="http://schemas.openxmlformats.org/officeDocument/2006/relationships/hyperlink" Target="https://s3.amazonaws.com/cbbt-er.public/pericopes/ind/luk/p29/s2/v1.0.1/vbr4.mp3" TargetMode="External"/><Relationship Id="rId278" Type="http://schemas.openxmlformats.org/officeDocument/2006/relationships/hyperlink" Target="https://s3.amazonaws.com/cbbt-er.public/pericopes/ind/luk/p29/s3/v1.0.1/vbr4.mp3" TargetMode="External"/><Relationship Id="rId279" Type="http://schemas.openxmlformats.org/officeDocument/2006/relationships/hyperlink" Target="https://s3.amazonaws.com/cbbt-er.public/pericopes/ind/luk/p29/s4/v1.0.1/vbr4.mp3" TargetMode="External"/><Relationship Id="rId280" Type="http://schemas.openxmlformats.org/officeDocument/2006/relationships/hyperlink" Target="https://s3.amazonaws.com/cbbt-er.public/pericopes/ind/luk/p29/s5/v1.0.1/vbr4.mp3" TargetMode="External"/><Relationship Id="rId281" Type="http://schemas.openxmlformats.org/officeDocument/2006/relationships/hyperlink" Target="https://s3.amazonaws.com/cbbt-er.public/pericopes/ind/luk/p29/s6/v1.0.1/vbr4.mp3" TargetMode="External"/><Relationship Id="rId282" Type="http://schemas.openxmlformats.org/officeDocument/2006/relationships/hyperlink" Target="#t140" TargetMode="External"/><Relationship Id="rId283" Type="http://schemas.openxmlformats.org/officeDocument/2006/relationships/hyperlink" Target="#t84" TargetMode="External"/><Relationship Id="rId284" Type="http://schemas.openxmlformats.org/officeDocument/2006/relationships/hyperlink" Target="https://s3.amazonaws.com/cbbt-er.public/pericopes/ind/luk/p30/s1/v1.0.1/vbr4.mp3" TargetMode="External"/><Relationship Id="rId285" Type="http://schemas.openxmlformats.org/officeDocument/2006/relationships/hyperlink" Target="https://s3.amazonaws.com/cbbt-er.public/pericopes/ind/luk/p30/s2/v1.0.1/vbr4.mp3" TargetMode="External"/><Relationship Id="rId286" Type="http://schemas.openxmlformats.org/officeDocument/2006/relationships/hyperlink" Target="https://s3.amazonaws.com/cbbt-er.public/pericopes/ind/luk/p30/s3/v1.0.1/vbr4.mp3" TargetMode="External"/><Relationship Id="rId287" Type="http://schemas.openxmlformats.org/officeDocument/2006/relationships/hyperlink" Target="https://s3.amazonaws.com/cbbt-er.public/pericopes/ind/luk/p30/s4/v1.0.1/vbr4.mp3" TargetMode="External"/><Relationship Id="rId288" Type="http://schemas.openxmlformats.org/officeDocument/2006/relationships/hyperlink" Target="https://s3.amazonaws.com/cbbt-er.public/pericopes/ind/luk/p30/s5/v1.0.1/vbr4.mp3" TargetMode="External"/><Relationship Id="rId289" Type="http://schemas.openxmlformats.org/officeDocument/2006/relationships/hyperlink" Target="https://s3.amazonaws.com/cbbt-er.public/pericopes/ind/luk/p30/s6/v1.0.1/vbr4.mp3" TargetMode="External"/><Relationship Id="rId290" Type="http://schemas.openxmlformats.org/officeDocument/2006/relationships/hyperlink" Target="#t27" TargetMode="External"/><Relationship Id="rId291" Type="http://schemas.openxmlformats.org/officeDocument/2006/relationships/hyperlink" Target="https://s3.amazonaws.com/cbbt-er.public/pericopes/ind/luk/p31/s1/v1.0.1/vbr4.mp3" TargetMode="External"/><Relationship Id="rId292" Type="http://schemas.openxmlformats.org/officeDocument/2006/relationships/hyperlink" Target="https://s3.amazonaws.com/cbbt-er.public/pericopes/ind/luk/p31/s2/v1.0.1/vbr4.mp3" TargetMode="External"/><Relationship Id="rId293" Type="http://schemas.openxmlformats.org/officeDocument/2006/relationships/hyperlink" Target="https://s3.amazonaws.com/cbbt-er.public/pericopes/ind/luk/p31/s3/v1.0.1/vbr4.mp3" TargetMode="External"/><Relationship Id="rId294" Type="http://schemas.openxmlformats.org/officeDocument/2006/relationships/hyperlink" Target="https://s3.amazonaws.com/cbbt-er.public/pericopes/ind/luk/p31/s4/v1.0.1/vbr4.mp3" TargetMode="External"/><Relationship Id="rId295" Type="http://schemas.openxmlformats.org/officeDocument/2006/relationships/hyperlink" Target="https://s3.amazonaws.com/cbbt-er.public/pericopes/ind/luk/p31/s5/v1.0.1/vbr4.mp3" TargetMode="External"/><Relationship Id="rId296" Type="http://schemas.openxmlformats.org/officeDocument/2006/relationships/hyperlink" Target="https://s3.amazonaws.com/cbbt-er.public/pericopes/ind/luk/p31/s6/v1.0.1/vbr4.mp3" TargetMode="External"/><Relationship Id="rId297" Type="http://schemas.openxmlformats.org/officeDocument/2006/relationships/hyperlink" Target="https://s3.amazonaws.com/cbbt-er.public/pericopes/ind/luk/p32a/s1/v1.0.1/vbr4.mp3" TargetMode="External"/><Relationship Id="rId298" Type="http://schemas.openxmlformats.org/officeDocument/2006/relationships/hyperlink" Target="https://s3.amazonaws.com/cbbt-er.public/pericopes/ind/luk/p32a/s2/v1.0.1/vbr4.mp3" TargetMode="External"/><Relationship Id="rId299" Type="http://schemas.openxmlformats.org/officeDocument/2006/relationships/hyperlink" Target="https://s3.amazonaws.com/cbbt-er.public/pericopes/ind/luk/p32a/s3/v1.0.1/vbr4.mp3" TargetMode="External"/><Relationship Id="rId300" Type="http://schemas.openxmlformats.org/officeDocument/2006/relationships/hyperlink" Target="https://s3.amazonaws.com/cbbt-er.public/pericopes/ind/luk/p32a/s4/v1.0.1/vbr4.mp3" TargetMode="External"/><Relationship Id="rId301" Type="http://schemas.openxmlformats.org/officeDocument/2006/relationships/hyperlink" Target="https://s3.amazonaws.com/cbbt-er.public/pericopes/ind/luk/p32a/s5/v1.0.1/vbr4.mp3" TargetMode="External"/><Relationship Id="rId302" Type="http://schemas.openxmlformats.org/officeDocument/2006/relationships/hyperlink" Target="https://s3.amazonaws.com/cbbt-er.public/pericopes/ind/luk/p32a/s6/v1.0.1/vbr4.mp3" TargetMode="External"/><Relationship Id="rId303" Type="http://schemas.openxmlformats.org/officeDocument/2006/relationships/hyperlink" Target="#t30" TargetMode="External"/><Relationship Id="rId304" Type="http://schemas.openxmlformats.org/officeDocument/2006/relationships/hyperlink" Target="https://s3.amazonaws.com/cbbt-er.public/pericopes/ind/luk/p32b/s1/v1.0.1/vbr4.mp3" TargetMode="External"/><Relationship Id="rId305" Type="http://schemas.openxmlformats.org/officeDocument/2006/relationships/hyperlink" Target="https://s3.amazonaws.com/cbbt-er.public/pericopes/ind/luk/p32b/s2/v1.0.1/vbr4.mp3" TargetMode="External"/><Relationship Id="rId306" Type="http://schemas.openxmlformats.org/officeDocument/2006/relationships/hyperlink" Target="https://s3.amazonaws.com/cbbt-er.public/pericopes/ind/luk/p32b/s3/v1.0.1/vbr4.mp3" TargetMode="External"/><Relationship Id="rId307" Type="http://schemas.openxmlformats.org/officeDocument/2006/relationships/hyperlink" Target="https://s3.amazonaws.com/cbbt-er.public/pericopes/ind/luk/p32b/s4/v1.0.1/vbr4.mp3" TargetMode="External"/><Relationship Id="rId308" Type="http://schemas.openxmlformats.org/officeDocument/2006/relationships/hyperlink" Target="https://s3.amazonaws.com/cbbt-er.public/pericopes/ind/luk/p32b/s5/v1.0.1/vbr4.mp3" TargetMode="External"/><Relationship Id="rId309" Type="http://schemas.openxmlformats.org/officeDocument/2006/relationships/hyperlink" Target="https://s3.amazonaws.com/cbbt-er.public/pericopes/ind/luk/p32b/s6/v1.0.1/vbr4.mp3" TargetMode="External"/><Relationship Id="rId310" Type="http://schemas.openxmlformats.org/officeDocument/2006/relationships/hyperlink" Target="https://s3.amazonaws.com/cbbt-er.public/pericopes/ind/luk/p33/s1/v1.0.1/vbr4.mp3" TargetMode="External"/><Relationship Id="rId311" Type="http://schemas.openxmlformats.org/officeDocument/2006/relationships/hyperlink" Target="https://s3.amazonaws.com/cbbt-er.public/pericopes/ind/luk/p33/s2/v1.0.1/vbr4.mp3" TargetMode="External"/><Relationship Id="rId312" Type="http://schemas.openxmlformats.org/officeDocument/2006/relationships/hyperlink" Target="https://s3.amazonaws.com/cbbt-er.public/pericopes/ind/luk/p33/s3/v1.0.1/vbr4.mp3" TargetMode="External"/><Relationship Id="rId313" Type="http://schemas.openxmlformats.org/officeDocument/2006/relationships/hyperlink" Target="https://s3.amazonaws.com/cbbt-er.public/pericopes/ind/luk/p33/s4/v1.0.1/vbr4.mp3" TargetMode="External"/><Relationship Id="rId314" Type="http://schemas.openxmlformats.org/officeDocument/2006/relationships/hyperlink" Target="https://s3.amazonaws.com/cbbt-er.public/pericopes/ind/luk/p33/s5/v1.0.1/vbr4.mp3" TargetMode="External"/><Relationship Id="rId315" Type="http://schemas.openxmlformats.org/officeDocument/2006/relationships/hyperlink" Target="https://s3.amazonaws.com/cbbt-er.public/pericopes/ind/luk/p33/s6/v1.0.1/vbr4.mp3" TargetMode="External"/><Relationship Id="rId316" Type="http://schemas.openxmlformats.org/officeDocument/2006/relationships/hyperlink" Target="#t173" TargetMode="External"/><Relationship Id="rId317" Type="http://schemas.openxmlformats.org/officeDocument/2006/relationships/hyperlink" Target="https://s3.amazonaws.com/cbbt-er.public/pericopes/ind/luk/p34/s1/v1.0.1/vbr4.mp3" TargetMode="External"/><Relationship Id="rId318" Type="http://schemas.openxmlformats.org/officeDocument/2006/relationships/hyperlink" Target="https://s3.amazonaws.com/cbbt-er.public/pericopes/ind/luk/p34/s2/v1.0.1/vbr4.mp3" TargetMode="External"/><Relationship Id="rId319" Type="http://schemas.openxmlformats.org/officeDocument/2006/relationships/hyperlink" Target="https://s3.amazonaws.com/cbbt-er.public/pericopes/ind/luk/p34/s3/v1.0.1/vbr4.mp3" TargetMode="External"/><Relationship Id="rId320" Type="http://schemas.openxmlformats.org/officeDocument/2006/relationships/hyperlink" Target="https://s3.amazonaws.com/cbbt-er.public/pericopes/ind/luk/p34/s4/v1.0.1/vbr4.mp3" TargetMode="External"/><Relationship Id="rId321" Type="http://schemas.openxmlformats.org/officeDocument/2006/relationships/hyperlink" Target="https://s3.amazonaws.com/cbbt-er.public/pericopes/ind/luk/p34/s5/v1.0.1/vbr4.mp3" TargetMode="External"/><Relationship Id="rId322" Type="http://schemas.openxmlformats.org/officeDocument/2006/relationships/hyperlink" Target="https://s3.amazonaws.com/cbbt-er.public/pericopes/ind/luk/p34/s6/v1.0.1/vbr4.mp3" TargetMode="External"/><Relationship Id="rId323" Type="http://schemas.openxmlformats.org/officeDocument/2006/relationships/hyperlink" Target="https://s3.amazonaws.com/cbbt-er.public/pericopes/ind/luk/p35/s1/v1.0.1/vbr4.mp3" TargetMode="External"/><Relationship Id="rId324" Type="http://schemas.openxmlformats.org/officeDocument/2006/relationships/hyperlink" Target="https://s3.amazonaws.com/cbbt-er.public/pericopes/ind/luk/p35/s2/v1.0.1/vbr4.mp3" TargetMode="External"/><Relationship Id="rId325" Type="http://schemas.openxmlformats.org/officeDocument/2006/relationships/hyperlink" Target="https://s3.amazonaws.com/cbbt-er.public/pericopes/ind/luk/p35/s3/v1.0.1/vbr4.mp3" TargetMode="External"/><Relationship Id="rId326" Type="http://schemas.openxmlformats.org/officeDocument/2006/relationships/hyperlink" Target="https://s3.amazonaws.com/cbbt-er.public/pericopes/ind/luk/p35/s4/v1.0.1/vbr4.mp3" TargetMode="External"/><Relationship Id="rId327" Type="http://schemas.openxmlformats.org/officeDocument/2006/relationships/hyperlink" Target="https://s3.amazonaws.com/cbbt-er.public/pericopes/ind/luk/p35/s5/v1.0.1/vbr4.mp3" TargetMode="External"/><Relationship Id="rId328" Type="http://schemas.openxmlformats.org/officeDocument/2006/relationships/hyperlink" Target="https://s3.amazonaws.com/cbbt-er.public/pericopes/ind/luk/p35/s6/v1.0.1/vbr4.mp3" TargetMode="External"/><Relationship Id="rId329" Type="http://schemas.openxmlformats.org/officeDocument/2006/relationships/hyperlink" Target="#t93" TargetMode="External"/><Relationship Id="rId330" Type="http://schemas.openxmlformats.org/officeDocument/2006/relationships/hyperlink" Target="#t196" TargetMode="External"/><Relationship Id="rId331" Type="http://schemas.openxmlformats.org/officeDocument/2006/relationships/hyperlink" Target="https://s3.amazonaws.com/cbbt-er.public/pericopes/ind/luk/p36a/s1/v1.0.1/vbr4.mp3" TargetMode="External"/><Relationship Id="rId332" Type="http://schemas.openxmlformats.org/officeDocument/2006/relationships/hyperlink" Target="https://s3.amazonaws.com/cbbt-er.public/pericopes/ind/luk/p36a/s2/v1.0.1/vbr4.mp3" TargetMode="External"/><Relationship Id="rId333" Type="http://schemas.openxmlformats.org/officeDocument/2006/relationships/hyperlink" Target="https://s3.amazonaws.com/cbbt-er.public/pericopes/ind/luk/p36a/s3/v1.0.1/vbr4.mp3" TargetMode="External"/><Relationship Id="rId334" Type="http://schemas.openxmlformats.org/officeDocument/2006/relationships/hyperlink" Target="https://s3.amazonaws.com/cbbt-er.public/pericopes/ind/luk/p36a/s4/v1.0.1/vbr4.mp3" TargetMode="External"/><Relationship Id="rId335" Type="http://schemas.openxmlformats.org/officeDocument/2006/relationships/hyperlink" Target="https://s3.amazonaws.com/cbbt-er.public/pericopes/ind/luk/p36a/s5/v1.0.1/vbr4.mp3" TargetMode="External"/><Relationship Id="rId336" Type="http://schemas.openxmlformats.org/officeDocument/2006/relationships/hyperlink" Target="https://s3.amazonaws.com/cbbt-er.public/pericopes/ind/luk/p36a/s6/v1.0.1/vbr4.mp3" TargetMode="External"/><Relationship Id="rId337" Type="http://schemas.openxmlformats.org/officeDocument/2006/relationships/hyperlink" Target="https://s3.amazonaws.com/cbbt-er.public/pericopes/ind/luk/p36b/s1/v1.0.1/vbr4.mp3" TargetMode="External"/><Relationship Id="rId338" Type="http://schemas.openxmlformats.org/officeDocument/2006/relationships/hyperlink" Target="https://s3.amazonaws.com/cbbt-er.public/pericopes/ind/luk/p36b/s2/v1.0.1/vbr4.mp3" TargetMode="External"/><Relationship Id="rId339" Type="http://schemas.openxmlformats.org/officeDocument/2006/relationships/hyperlink" Target="https://s3.amazonaws.com/cbbt-er.public/pericopes/ind/luk/p36b/s3/v1.0.1/vbr4.mp3" TargetMode="External"/><Relationship Id="rId340" Type="http://schemas.openxmlformats.org/officeDocument/2006/relationships/hyperlink" Target="https://s3.amazonaws.com/cbbt-er.public/pericopes/ind/luk/p36b/s4/v1.0.1/vbr4.mp3" TargetMode="External"/><Relationship Id="rId341" Type="http://schemas.openxmlformats.org/officeDocument/2006/relationships/hyperlink" Target="https://s3.amazonaws.com/cbbt-er.public/pericopes/ind/luk/p36b/s5/v1.0.1/vbr4.mp3" TargetMode="External"/><Relationship Id="rId342" Type="http://schemas.openxmlformats.org/officeDocument/2006/relationships/hyperlink" Target="https://s3.amazonaws.com/cbbt-er.public/pericopes/ind/luk/p36b/s6/v1.0.1/vbr4.mp3" TargetMode="External"/><Relationship Id="rId343" Type="http://schemas.openxmlformats.org/officeDocument/2006/relationships/hyperlink" Target="https://s3.amazonaws.com/cbbt-er.public/pericopes/ind/luk/p38/s1/v1.0.1/vbr4.mp3" TargetMode="External"/><Relationship Id="rId344" Type="http://schemas.openxmlformats.org/officeDocument/2006/relationships/hyperlink" Target="https://s3.amazonaws.com/cbbt-er.public/pericopes/ind/luk/p38/s2/v1.0.1/vbr4.mp3" TargetMode="External"/><Relationship Id="rId345" Type="http://schemas.openxmlformats.org/officeDocument/2006/relationships/hyperlink" Target="https://s3.amazonaws.com/cbbt-er.public/pericopes/ind/luk/p38/s3/v1.0.1/vbr4.mp3" TargetMode="External"/><Relationship Id="rId346" Type="http://schemas.openxmlformats.org/officeDocument/2006/relationships/hyperlink" Target="https://s3.amazonaws.com/cbbt-er.public/pericopes/ind/luk/p38/s4/v1.0.1/vbr4.mp3" TargetMode="External"/><Relationship Id="rId347" Type="http://schemas.openxmlformats.org/officeDocument/2006/relationships/hyperlink" Target="https://s3.amazonaws.com/cbbt-er.public/pericopes/ind/luk/p38/s5/v1.0.1/vbr4.mp3" TargetMode="External"/><Relationship Id="rId348" Type="http://schemas.openxmlformats.org/officeDocument/2006/relationships/hyperlink" Target="https://s3.amazonaws.com/cbbt-er.public/pericopes/ind/luk/p38/s6/v1.0.1/vbr4.mp3" TargetMode="External"/><Relationship Id="rId349" Type="http://schemas.openxmlformats.org/officeDocument/2006/relationships/hyperlink" Target="https://s3.amazonaws.com/cbbt-er.public/pericopes/ind/luk/p39/s1/v1.0.1/vbr4.mp3" TargetMode="External"/><Relationship Id="rId350" Type="http://schemas.openxmlformats.org/officeDocument/2006/relationships/hyperlink" Target="https://s3.amazonaws.com/cbbt-er.public/pericopes/ind/luk/p39/s2/v1.0.1/vbr4.mp3" TargetMode="External"/><Relationship Id="rId351" Type="http://schemas.openxmlformats.org/officeDocument/2006/relationships/hyperlink" Target="https://s3.amazonaws.com/cbbt-er.public/pericopes/ind/luk/p39/s3/v1.0.1/vbr4.mp3" TargetMode="External"/><Relationship Id="rId352" Type="http://schemas.openxmlformats.org/officeDocument/2006/relationships/hyperlink" Target="https://s3.amazonaws.com/cbbt-er.public/pericopes/ind/luk/p39/s4/v1.0.1/vbr4.mp3" TargetMode="External"/><Relationship Id="rId353" Type="http://schemas.openxmlformats.org/officeDocument/2006/relationships/hyperlink" Target="https://s3.amazonaws.com/cbbt-er.public/pericopes/ind/luk/p39/s5/v1.0.1/vbr4.mp3" TargetMode="External"/><Relationship Id="rId354" Type="http://schemas.openxmlformats.org/officeDocument/2006/relationships/hyperlink" Target="https://s3.amazonaws.com/cbbt-er.public/pericopes/ind/luk/p39/s6/v1.0.1/vbr4.mp3" TargetMode="External"/><Relationship Id="rId355" Type="http://schemas.openxmlformats.org/officeDocument/2006/relationships/hyperlink" Target="#t148" TargetMode="External"/><Relationship Id="rId356" Type="http://schemas.openxmlformats.org/officeDocument/2006/relationships/hyperlink" Target="https://s3.amazonaws.com/cbbt-er.public/pericopes/ind/luk/p40/s1/v1.0.1/vbr4.mp3" TargetMode="External"/><Relationship Id="rId357" Type="http://schemas.openxmlformats.org/officeDocument/2006/relationships/hyperlink" Target="https://s3.amazonaws.com/cbbt-er.public/pericopes/ind/luk/p40/s2/v1.0.1/vbr4.mp3" TargetMode="External"/><Relationship Id="rId358" Type="http://schemas.openxmlformats.org/officeDocument/2006/relationships/hyperlink" Target="https://s3.amazonaws.com/cbbt-er.public/pericopes/ind/luk/p40/s3/v1.0.1/vbr4.mp3" TargetMode="External"/><Relationship Id="rId359" Type="http://schemas.openxmlformats.org/officeDocument/2006/relationships/hyperlink" Target="https://s3.amazonaws.com/cbbt-er.public/pericopes/ind/luk/p40/s4/v1.0.1/vbr4.mp3" TargetMode="External"/><Relationship Id="rId360" Type="http://schemas.openxmlformats.org/officeDocument/2006/relationships/hyperlink" Target="https://s3.amazonaws.com/cbbt-er.public/pericopes/ind/luk/p40/s5/v1.0.1/vbr4.mp3" TargetMode="External"/><Relationship Id="rId361" Type="http://schemas.openxmlformats.org/officeDocument/2006/relationships/hyperlink" Target="https://s3.amazonaws.com/cbbt-er.public/pericopes/ind/luk/p40/s6/v1.0.1/vbr4.mp3" TargetMode="External"/><Relationship Id="rId362" Type="http://schemas.openxmlformats.org/officeDocument/2006/relationships/hyperlink" Target="https://s3.amazonaws.com/cbbt-er.public/pericopes/ind/luk/p43/s1/v1.0.1/vbr4.mp3" TargetMode="External"/><Relationship Id="rId363" Type="http://schemas.openxmlformats.org/officeDocument/2006/relationships/hyperlink" Target="https://s3.amazonaws.com/cbbt-er.public/pericopes/ind/luk/p43/s2/v1.0.1/vbr4.mp3" TargetMode="External"/><Relationship Id="rId364" Type="http://schemas.openxmlformats.org/officeDocument/2006/relationships/hyperlink" Target="https://s3.amazonaws.com/cbbt-er.public/pericopes/ind/luk/p43/s3/v1.0.1/vbr4.mp3" TargetMode="External"/><Relationship Id="rId365" Type="http://schemas.openxmlformats.org/officeDocument/2006/relationships/hyperlink" Target="https://s3.amazonaws.com/cbbt-er.public/pericopes/ind/luk/p43/s4/v1.0.1/vbr4.mp3" TargetMode="External"/><Relationship Id="rId366" Type="http://schemas.openxmlformats.org/officeDocument/2006/relationships/hyperlink" Target="https://s3.amazonaws.com/cbbt-er.public/pericopes/ind/luk/p43/s5/v1.0.1/vbr4.mp3" TargetMode="External"/><Relationship Id="rId367" Type="http://schemas.openxmlformats.org/officeDocument/2006/relationships/hyperlink" Target="https://s3.amazonaws.com/cbbt-er.public/pericopes/ind/luk/p43/s6/v1.0.1/vbr4.mp3" TargetMode="External"/><Relationship Id="rId368" Type="http://schemas.openxmlformats.org/officeDocument/2006/relationships/hyperlink" Target="#t177" TargetMode="External"/><Relationship Id="rId369" Type="http://schemas.openxmlformats.org/officeDocument/2006/relationships/hyperlink" Target="https://s3.amazonaws.com/cbbt-er.public/pericopes/ind/luk/p44/s1/v1.0.1/vbr4.mp3" TargetMode="External"/><Relationship Id="rId370" Type="http://schemas.openxmlformats.org/officeDocument/2006/relationships/hyperlink" Target="https://s3.amazonaws.com/cbbt-er.public/pericopes/ind/luk/p44/s2/v1.0.1/vbr4.mp3" TargetMode="External"/><Relationship Id="rId371" Type="http://schemas.openxmlformats.org/officeDocument/2006/relationships/hyperlink" Target="https://s3.amazonaws.com/cbbt-er.public/pericopes/ind/luk/p44/s3/v1.0.1/vbr4.mp3" TargetMode="External"/><Relationship Id="rId372" Type="http://schemas.openxmlformats.org/officeDocument/2006/relationships/hyperlink" Target="https://s3.amazonaws.com/cbbt-er.public/pericopes/ind/luk/p44/s4/v1.0.1/vbr4.mp3" TargetMode="External"/><Relationship Id="rId373" Type="http://schemas.openxmlformats.org/officeDocument/2006/relationships/hyperlink" Target="https://s3.amazonaws.com/cbbt-er.public/pericopes/ind/luk/p44/s5/v1.0.1/vbr4.mp3" TargetMode="External"/><Relationship Id="rId374" Type="http://schemas.openxmlformats.org/officeDocument/2006/relationships/hyperlink" Target="https://s3.amazonaws.com/cbbt-er.public/pericopes/ind/luk/p44/s6/v1.0.1/vbr4.mp3" TargetMode="External"/><Relationship Id="rId375" Type="http://schemas.openxmlformats.org/officeDocument/2006/relationships/hyperlink" Target="#t126" TargetMode="External"/><Relationship Id="rId376" Type="http://schemas.openxmlformats.org/officeDocument/2006/relationships/hyperlink" Target="https://s3.amazonaws.com/cbbt-er.public/pericopes/ind/luk/p45a/s1/v1.0.1/vbr4.mp3" TargetMode="External"/><Relationship Id="rId377" Type="http://schemas.openxmlformats.org/officeDocument/2006/relationships/hyperlink" Target="https://s3.amazonaws.com/cbbt-er.public/pericopes/ind/luk/p45a/s2/v1.0.1/vbr4.mp3" TargetMode="External"/><Relationship Id="rId378" Type="http://schemas.openxmlformats.org/officeDocument/2006/relationships/hyperlink" Target="https://s3.amazonaws.com/cbbt-er.public/pericopes/ind/luk/p45a/s3/v1.0.1/vbr4.mp3" TargetMode="External"/><Relationship Id="rId379" Type="http://schemas.openxmlformats.org/officeDocument/2006/relationships/hyperlink" Target="https://s3.amazonaws.com/cbbt-er.public/pericopes/ind/luk/p45a/s4/v1.0.1/vbr4.mp3" TargetMode="External"/><Relationship Id="rId380" Type="http://schemas.openxmlformats.org/officeDocument/2006/relationships/hyperlink" Target="https://s3.amazonaws.com/cbbt-er.public/pericopes/ind/luk/p45a/s5/v1.0.1/vbr4.mp3" TargetMode="External"/><Relationship Id="rId381" Type="http://schemas.openxmlformats.org/officeDocument/2006/relationships/hyperlink" Target="https://s3.amazonaws.com/cbbt-er.public/pericopes/ind/luk/p45a/s6/v1.0.1/vbr4.mp3" TargetMode="External"/><Relationship Id="rId382" Type="http://schemas.openxmlformats.org/officeDocument/2006/relationships/hyperlink" Target="https://s3.amazonaws.com/cbbt-er.public/pericopes/ind/luk/p45b/s1/v1.0.1/vbr4.mp3" TargetMode="External"/><Relationship Id="rId383" Type="http://schemas.openxmlformats.org/officeDocument/2006/relationships/hyperlink" Target="https://s3.amazonaws.com/cbbt-er.public/pericopes/ind/luk/p45b/s2/v1.0.1/vbr4.mp3" TargetMode="External"/><Relationship Id="rId384" Type="http://schemas.openxmlformats.org/officeDocument/2006/relationships/hyperlink" Target="https://s3.amazonaws.com/cbbt-er.public/pericopes/ind/luk/p45b/s3/v1.0.1/vbr4.mp3" TargetMode="External"/><Relationship Id="rId385" Type="http://schemas.openxmlformats.org/officeDocument/2006/relationships/hyperlink" Target="https://s3.amazonaws.com/cbbt-er.public/pericopes/ind/luk/p45b/s4/v1.0.1/vbr4.mp3" TargetMode="External"/><Relationship Id="rId386" Type="http://schemas.openxmlformats.org/officeDocument/2006/relationships/hyperlink" Target="https://s3.amazonaws.com/cbbt-er.public/pericopes/ind/luk/p45b/s5/v1.0.1/vbr4.mp3" TargetMode="External"/><Relationship Id="rId387" Type="http://schemas.openxmlformats.org/officeDocument/2006/relationships/hyperlink" Target="https://s3.amazonaws.com/cbbt-er.public/pericopes/ind/luk/p45b/s6/v1.0.1/vbr4.mp3" TargetMode="External"/><Relationship Id="rId388" Type="http://schemas.openxmlformats.org/officeDocument/2006/relationships/hyperlink" Target="#t51" TargetMode="External"/><Relationship Id="rId389" Type="http://schemas.openxmlformats.org/officeDocument/2006/relationships/hyperlink" Target="#t142" TargetMode="External"/><Relationship Id="rId390" Type="http://schemas.openxmlformats.org/officeDocument/2006/relationships/hyperlink" Target="https://s3.amazonaws.com/cbbt-er.public/pericopes/ind/luk/p46/s1/v1.0.1/vbr4.mp3" TargetMode="External"/><Relationship Id="rId391" Type="http://schemas.openxmlformats.org/officeDocument/2006/relationships/hyperlink" Target="https://s3.amazonaws.com/cbbt-er.public/pericopes/ind/luk/p46/s2/v1.0.1/vbr4.mp3" TargetMode="External"/><Relationship Id="rId392" Type="http://schemas.openxmlformats.org/officeDocument/2006/relationships/hyperlink" Target="https://s3.amazonaws.com/cbbt-er.public/pericopes/ind/luk/p46/s3/v1.0.1/vbr4.mp3" TargetMode="External"/><Relationship Id="rId393" Type="http://schemas.openxmlformats.org/officeDocument/2006/relationships/hyperlink" Target="https://s3.amazonaws.com/cbbt-er.public/pericopes/ind/luk/p46/s4/v1.0.1/vbr4.mp3" TargetMode="External"/><Relationship Id="rId394" Type="http://schemas.openxmlformats.org/officeDocument/2006/relationships/hyperlink" Target="https://s3.amazonaws.com/cbbt-er.public/pericopes/ind/luk/p46/s5/v1.0.1/vbr4.mp3" TargetMode="External"/><Relationship Id="rId395" Type="http://schemas.openxmlformats.org/officeDocument/2006/relationships/hyperlink" Target="https://s3.amazonaws.com/cbbt-er.public/pericopes/ind/luk/p46/s6/v1.0.1/vbr4.mp3" TargetMode="External"/><Relationship Id="rId396" Type="http://schemas.openxmlformats.org/officeDocument/2006/relationships/hyperlink" Target="https://s3.amazonaws.com/cbbt-er.public/pericopes/ind/luk/p47/s1/v1.0.1/vbr4.mp3" TargetMode="External"/><Relationship Id="rId397" Type="http://schemas.openxmlformats.org/officeDocument/2006/relationships/hyperlink" Target="https://s3.amazonaws.com/cbbt-er.public/pericopes/ind/luk/p47/s2/v1.0.1/vbr4.mp3" TargetMode="External"/><Relationship Id="rId398" Type="http://schemas.openxmlformats.org/officeDocument/2006/relationships/hyperlink" Target="https://s3.amazonaws.com/cbbt-er.public/pericopes/ind/luk/p47/s3/v1.0.1/vbr4.mp3" TargetMode="External"/><Relationship Id="rId399" Type="http://schemas.openxmlformats.org/officeDocument/2006/relationships/hyperlink" Target="https://s3.amazonaws.com/cbbt-er.public/pericopes/ind/luk/p47/s4/v1.0.1/vbr4.mp3" TargetMode="External"/><Relationship Id="rId400" Type="http://schemas.openxmlformats.org/officeDocument/2006/relationships/hyperlink" Target="https://s3.amazonaws.com/cbbt-er.public/pericopes/ind/luk/p47/s5/v1.0.1/vbr4.mp3" TargetMode="External"/><Relationship Id="rId401" Type="http://schemas.openxmlformats.org/officeDocument/2006/relationships/hyperlink" Target="https://s3.amazonaws.com/cbbt-er.public/pericopes/ind/luk/p47/s6/v1.0.1/vbr4.mp3" TargetMode="External"/><Relationship Id="rId402" Type="http://schemas.openxmlformats.org/officeDocument/2006/relationships/hyperlink" Target="https://s3.amazonaws.com/cbbt-er.public/pericopes/ind/luk/p48/s1/v1.0.1/vbr4.mp3" TargetMode="External"/><Relationship Id="rId403" Type="http://schemas.openxmlformats.org/officeDocument/2006/relationships/hyperlink" Target="https://s3.amazonaws.com/cbbt-er.public/pericopes/ind/luk/p48/s2/v1.0.1/vbr4.mp3" TargetMode="External"/><Relationship Id="rId404" Type="http://schemas.openxmlformats.org/officeDocument/2006/relationships/hyperlink" Target="https://s3.amazonaws.com/cbbt-er.public/pericopes/ind/luk/p48/s3/v1.0.1/vbr4.mp3" TargetMode="External"/><Relationship Id="rId405" Type="http://schemas.openxmlformats.org/officeDocument/2006/relationships/hyperlink" Target="https://s3.amazonaws.com/cbbt-er.public/pericopes/ind/luk/p48/s4/v1.0.1/vbr4.mp3" TargetMode="External"/><Relationship Id="rId406" Type="http://schemas.openxmlformats.org/officeDocument/2006/relationships/hyperlink" Target="https://s3.amazonaws.com/cbbt-er.public/pericopes/ind/luk/p48/s5/v1.0.1/vbr4.mp3" TargetMode="External"/><Relationship Id="rId407" Type="http://schemas.openxmlformats.org/officeDocument/2006/relationships/hyperlink" Target="https://s3.amazonaws.com/cbbt-er.public/pericopes/ind/luk/p48/s6/v1.0.1/vbr4.mp3" TargetMode="External"/><Relationship Id="rId408" Type="http://schemas.openxmlformats.org/officeDocument/2006/relationships/hyperlink" Target="#t187" TargetMode="External"/><Relationship Id="rId409" Type="http://schemas.openxmlformats.org/officeDocument/2006/relationships/hyperlink" Target="https://s3.amazonaws.com/cbbt-er.public/pericopes/ind/luk/p49/s1/v1.0.1/vbr4.mp3" TargetMode="External"/><Relationship Id="rId410" Type="http://schemas.openxmlformats.org/officeDocument/2006/relationships/hyperlink" Target="https://s3.amazonaws.com/cbbt-er.public/pericopes/ind/luk/p49/s2/v1.0.1/vbr4.mp3" TargetMode="External"/><Relationship Id="rId411" Type="http://schemas.openxmlformats.org/officeDocument/2006/relationships/hyperlink" Target="https://s3.amazonaws.com/cbbt-er.public/pericopes/ind/luk/p49/s3/v1.0.1/vbr4.mp3" TargetMode="External"/><Relationship Id="rId412" Type="http://schemas.openxmlformats.org/officeDocument/2006/relationships/hyperlink" Target="https://s3.amazonaws.com/cbbt-er.public/pericopes/ind/luk/p49/s4/v1.0.1/vbr4.mp3" TargetMode="External"/><Relationship Id="rId413" Type="http://schemas.openxmlformats.org/officeDocument/2006/relationships/hyperlink" Target="https://s3.amazonaws.com/cbbt-er.public/pericopes/ind/luk/p49/s5/v1.0.1/vbr4.mp3" TargetMode="External"/><Relationship Id="rId414" Type="http://schemas.openxmlformats.org/officeDocument/2006/relationships/hyperlink" Target="https://s3.amazonaws.com/cbbt-er.public/pericopes/ind/luk/p49/s6/v1.0.1/vbr4.mp3" TargetMode="External"/><Relationship Id="rId415" Type="http://schemas.openxmlformats.org/officeDocument/2006/relationships/hyperlink" Target="https://s3.amazonaws.com/cbbt-er.public/pericopes/ind/luk/p50/s1/v1.0.1/vbr4.mp3" TargetMode="External"/><Relationship Id="rId416" Type="http://schemas.openxmlformats.org/officeDocument/2006/relationships/hyperlink" Target="https://s3.amazonaws.com/cbbt-er.public/pericopes/ind/luk/p50/s2/v1.0.1/vbr4.mp3" TargetMode="External"/><Relationship Id="rId417" Type="http://schemas.openxmlformats.org/officeDocument/2006/relationships/hyperlink" Target="https://s3.amazonaws.com/cbbt-er.public/pericopes/ind/luk/p50/s3/v1.0.1/vbr4.mp3" TargetMode="External"/><Relationship Id="rId418" Type="http://schemas.openxmlformats.org/officeDocument/2006/relationships/hyperlink" Target="https://s3.amazonaws.com/cbbt-er.public/pericopes/ind/luk/p50/s4/v1.0.1/vbr4.mp3" TargetMode="External"/><Relationship Id="rId419" Type="http://schemas.openxmlformats.org/officeDocument/2006/relationships/hyperlink" Target="https://s3.amazonaws.com/cbbt-er.public/pericopes/ind/luk/p50/s5/v1.0.1/vbr4.mp3" TargetMode="External"/><Relationship Id="rId420" Type="http://schemas.openxmlformats.org/officeDocument/2006/relationships/hyperlink" Target="https://s3.amazonaws.com/cbbt-er.public/pericopes/ind/luk/p50/s6/v1.0.1/vbr4.mp3" TargetMode="External"/><Relationship Id="rId421" Type="http://schemas.openxmlformats.org/officeDocument/2006/relationships/hyperlink" Target="#t83" TargetMode="External"/><Relationship Id="rId422" Type="http://schemas.openxmlformats.org/officeDocument/2006/relationships/hyperlink" Target="#t110" TargetMode="External"/><Relationship Id="rId423" Type="http://schemas.openxmlformats.org/officeDocument/2006/relationships/hyperlink" Target="https://s3.amazonaws.com/cbbt-er.public/pericopes/ind/luk/p51a/s1/v1.0.1/vbr4.mp3" TargetMode="External"/><Relationship Id="rId424" Type="http://schemas.openxmlformats.org/officeDocument/2006/relationships/hyperlink" Target="https://s3.amazonaws.com/cbbt-er.public/pericopes/ind/luk/p51a/s2/v1.0.1/vbr4.mp3" TargetMode="External"/><Relationship Id="rId425" Type="http://schemas.openxmlformats.org/officeDocument/2006/relationships/hyperlink" Target="https://s3.amazonaws.com/cbbt-er.public/pericopes/ind/luk/p51a/s3/v1.0.1/vbr4.mp3" TargetMode="External"/><Relationship Id="rId426" Type="http://schemas.openxmlformats.org/officeDocument/2006/relationships/hyperlink" Target="https://s3.amazonaws.com/cbbt-er.public/pericopes/ind/luk/p51a/s4/v1.0.1/vbr4.mp3" TargetMode="External"/><Relationship Id="rId427" Type="http://schemas.openxmlformats.org/officeDocument/2006/relationships/hyperlink" Target="https://s3.amazonaws.com/cbbt-er.public/pericopes/ind/luk/p51a/s5/v1.0.1/vbr4.mp3" TargetMode="External"/><Relationship Id="rId428" Type="http://schemas.openxmlformats.org/officeDocument/2006/relationships/hyperlink" Target="https://s3.amazonaws.com/cbbt-er.public/pericopes/ind/luk/p51a/s6/v1.0.1/vbr4.mp3" TargetMode="External"/><Relationship Id="rId429" Type="http://schemas.openxmlformats.org/officeDocument/2006/relationships/hyperlink" Target="https://s3.amazonaws.com/cbbt-er.public/pericopes/ind/luk/p51b/s1/v1.0.1/vbr4.mp3" TargetMode="External"/><Relationship Id="rId430" Type="http://schemas.openxmlformats.org/officeDocument/2006/relationships/hyperlink" Target="https://s3.amazonaws.com/cbbt-er.public/pericopes/ind/luk/p51b/s2/v1.0.1/vbr4.mp3" TargetMode="External"/><Relationship Id="rId431" Type="http://schemas.openxmlformats.org/officeDocument/2006/relationships/hyperlink" Target="https://s3.amazonaws.com/cbbt-er.public/pericopes/ind/luk/p51b/s3/v1.0.1/vbr4.mp3" TargetMode="External"/><Relationship Id="rId432" Type="http://schemas.openxmlformats.org/officeDocument/2006/relationships/hyperlink" Target="https://s3.amazonaws.com/cbbt-er.public/pericopes/ind/luk/p51b/s4/v1.0.1/vbr4.mp3" TargetMode="External"/><Relationship Id="rId433" Type="http://schemas.openxmlformats.org/officeDocument/2006/relationships/hyperlink" Target="https://s3.amazonaws.com/cbbt-er.public/pericopes/ind/luk/p51b/s5/v1.0.1/vbr4.mp3" TargetMode="External"/><Relationship Id="rId434" Type="http://schemas.openxmlformats.org/officeDocument/2006/relationships/hyperlink" Target="https://s3.amazonaws.com/cbbt-er.public/pericopes/ind/luk/p51b/s6/v1.0.1/vbr4.mp3" TargetMode="External"/><Relationship Id="rId435" Type="http://schemas.openxmlformats.org/officeDocument/2006/relationships/hyperlink" Target="#t226" TargetMode="External"/><Relationship Id="rId436" Type="http://schemas.openxmlformats.org/officeDocument/2006/relationships/hyperlink" Target="https://s3.amazonaws.com/cbbt-er.public/pericopes/ind/luk/p52/s1/v1.0.1/vbr4.mp3" TargetMode="External"/><Relationship Id="rId437" Type="http://schemas.openxmlformats.org/officeDocument/2006/relationships/hyperlink" Target="https://s3.amazonaws.com/cbbt-er.public/pericopes/ind/luk/p52/s2/v1.0.1/vbr4.mp3" TargetMode="External"/><Relationship Id="rId438" Type="http://schemas.openxmlformats.org/officeDocument/2006/relationships/hyperlink" Target="https://s3.amazonaws.com/cbbt-er.public/pericopes/ind/luk/p52/s3/v1.0.1/vbr4.mp3" TargetMode="External"/><Relationship Id="rId439" Type="http://schemas.openxmlformats.org/officeDocument/2006/relationships/hyperlink" Target="https://s3.amazonaws.com/cbbt-er.public/pericopes/ind/luk/p52/s4/v1.0.1/vbr4.mp3" TargetMode="External"/><Relationship Id="rId440" Type="http://schemas.openxmlformats.org/officeDocument/2006/relationships/hyperlink" Target="https://s3.amazonaws.com/cbbt-er.public/pericopes/ind/luk/p52/s5/v1.0.1/vbr4.mp3" TargetMode="External"/><Relationship Id="rId441" Type="http://schemas.openxmlformats.org/officeDocument/2006/relationships/hyperlink" Target="https://s3.amazonaws.com/cbbt-er.public/pericopes/ind/luk/p52/s6/v1.0.1/vbr4.mp3" TargetMode="External"/><Relationship Id="rId442" Type="http://schemas.openxmlformats.org/officeDocument/2006/relationships/hyperlink" Target="#t220" TargetMode="External"/><Relationship Id="rId443" Type="http://schemas.openxmlformats.org/officeDocument/2006/relationships/hyperlink" Target="https://s3.amazonaws.com/cbbt-er.public/pericopes/ind/luk/p53a/s1/v1.0.1/vbr4.mp3" TargetMode="External"/><Relationship Id="rId444" Type="http://schemas.openxmlformats.org/officeDocument/2006/relationships/hyperlink" Target="https://s3.amazonaws.com/cbbt-er.public/pericopes/ind/luk/p53a/s2/v1.0.1/vbr4.mp3" TargetMode="External"/><Relationship Id="rId445" Type="http://schemas.openxmlformats.org/officeDocument/2006/relationships/hyperlink" Target="https://s3.amazonaws.com/cbbt-er.public/pericopes/ind/luk/p53a/s3/v1.0.1/vbr4.mp3" TargetMode="External"/><Relationship Id="rId446" Type="http://schemas.openxmlformats.org/officeDocument/2006/relationships/hyperlink" Target="https://s3.amazonaws.com/cbbt-er.public/pericopes/ind/luk/p53a/s4/v1.0.1/vbr4.mp3" TargetMode="External"/><Relationship Id="rId447" Type="http://schemas.openxmlformats.org/officeDocument/2006/relationships/hyperlink" Target="https://s3.amazonaws.com/cbbt-er.public/pericopes/ind/luk/p53a/s5/v1.0.1/vbr4.mp3" TargetMode="External"/><Relationship Id="rId448" Type="http://schemas.openxmlformats.org/officeDocument/2006/relationships/hyperlink" Target="https://s3.amazonaws.com/cbbt-er.public/pericopes/ind/luk/p53a/s6/v1.0.1/vbr4.mp3" TargetMode="External"/><Relationship Id="rId449" Type="http://schemas.openxmlformats.org/officeDocument/2006/relationships/hyperlink" Target="https://s3.amazonaws.com/cbbt-er.public/pericopes/ind/luk/p53b/s1/v1.0.1/vbr4.mp3" TargetMode="External"/><Relationship Id="rId450" Type="http://schemas.openxmlformats.org/officeDocument/2006/relationships/hyperlink" Target="https://s3.amazonaws.com/cbbt-er.public/pericopes/ind/luk/p53b/s2/v1.0.1/vbr4.mp3" TargetMode="External"/><Relationship Id="rId451" Type="http://schemas.openxmlformats.org/officeDocument/2006/relationships/hyperlink" Target="https://s3.amazonaws.com/cbbt-er.public/pericopes/ind/luk/p53b/s3/v1.0.1/vbr4.mp3" TargetMode="External"/><Relationship Id="rId452" Type="http://schemas.openxmlformats.org/officeDocument/2006/relationships/hyperlink" Target="https://s3.amazonaws.com/cbbt-er.public/pericopes/ind/luk/p53b/s4/v1.0.1/vbr4.mp3" TargetMode="External"/><Relationship Id="rId453" Type="http://schemas.openxmlformats.org/officeDocument/2006/relationships/hyperlink" Target="https://s3.amazonaws.com/cbbt-er.public/pericopes/ind/luk/p53b/s5/v1.0.1/vbr4.mp3" TargetMode="External"/><Relationship Id="rId454" Type="http://schemas.openxmlformats.org/officeDocument/2006/relationships/hyperlink" Target="https://s3.amazonaws.com/cbbt-er.public/pericopes/ind/luk/p53b/s6/v1.0.1/vbr4.mp3" TargetMode="External"/><Relationship Id="rId455" Type="http://schemas.openxmlformats.org/officeDocument/2006/relationships/hyperlink" Target="https://s3.amazonaws.com/cbbt-er.public/pericopes/ind/luk/p54/s1/v1.0.1/vbr4.mp3" TargetMode="External"/><Relationship Id="rId456" Type="http://schemas.openxmlformats.org/officeDocument/2006/relationships/hyperlink" Target="https://s3.amazonaws.com/cbbt-er.public/pericopes/ind/luk/p54/s2/v1.0.1/vbr4.mp3" TargetMode="External"/><Relationship Id="rId457" Type="http://schemas.openxmlformats.org/officeDocument/2006/relationships/hyperlink" Target="https://s3.amazonaws.com/cbbt-er.public/pericopes/ind/luk/p54/s3/v1.0.1/vbr4.mp3" TargetMode="External"/><Relationship Id="rId458" Type="http://schemas.openxmlformats.org/officeDocument/2006/relationships/hyperlink" Target="https://s3.amazonaws.com/cbbt-er.public/pericopes/ind/luk/p54/s4/v1.0.1/vbr4.mp3" TargetMode="External"/><Relationship Id="rId459" Type="http://schemas.openxmlformats.org/officeDocument/2006/relationships/hyperlink" Target="https://s3.amazonaws.com/cbbt-er.public/pericopes/ind/luk/p54/s5/v1.0.1/vbr4.mp3" TargetMode="External"/><Relationship Id="rId460" Type="http://schemas.openxmlformats.org/officeDocument/2006/relationships/hyperlink" Target="https://s3.amazonaws.com/cbbt-er.public/pericopes/ind/luk/p54/s6/v1.0.1/vbr4.mp3" TargetMode="External"/><Relationship Id="rId461" Type="http://schemas.openxmlformats.org/officeDocument/2006/relationships/hyperlink" Target="#t79" TargetMode="External"/><Relationship Id="rId462" Type="http://schemas.openxmlformats.org/officeDocument/2006/relationships/hyperlink" Target="#t2" TargetMode="External"/><Relationship Id="rId463" Type="http://schemas.openxmlformats.org/officeDocument/2006/relationships/hyperlink" Target="https://s3.amazonaws.com/cbbt-er.public/pericopes/ind/luk/p55/s1/v1.0.1/vbr4.mp3" TargetMode="External"/><Relationship Id="rId464" Type="http://schemas.openxmlformats.org/officeDocument/2006/relationships/hyperlink" Target="https://s3.amazonaws.com/cbbt-er.public/pericopes/ind/luk/p55/s2/v1/vbr4.mp3" TargetMode="External"/><Relationship Id="rId465" Type="http://schemas.openxmlformats.org/officeDocument/2006/relationships/hyperlink" Target="https://s3.amazonaws.com/cbbt-er.public/pericopes/ind/luk/p55/s3/v1.0.1/vbr4.mp3" TargetMode="External"/><Relationship Id="rId466" Type="http://schemas.openxmlformats.org/officeDocument/2006/relationships/hyperlink" Target="https://s3.amazonaws.com/cbbt-er.public/pericopes/ind/luk/p55/s4/v1/vbr4.mp3" TargetMode="External"/><Relationship Id="rId467" Type="http://schemas.openxmlformats.org/officeDocument/2006/relationships/hyperlink" Target="https://s3.amazonaws.com/cbbt-er.public/pericopes/ind/luk/p55/s5/v1.0.1/vbr4.mp3" TargetMode="External"/><Relationship Id="rId468" Type="http://schemas.openxmlformats.org/officeDocument/2006/relationships/hyperlink" Target="https://s3.amazonaws.com/cbbt-er.public/pericopes/ind/luk/p55/s6/v1.0.1/vbr4.mp3" TargetMode="External"/><Relationship Id="rId469" Type="http://schemas.openxmlformats.org/officeDocument/2006/relationships/hyperlink" Target="https://s3.amazonaws.com/cbbt-er.public/pericopes/ind/luk/p56/s1/v1.0.1/vbr4.mp3" TargetMode="External"/><Relationship Id="rId470" Type="http://schemas.openxmlformats.org/officeDocument/2006/relationships/hyperlink" Target="https://s3.amazonaws.com/cbbt-er.public/pericopes/ind/luk/p56/s2/v1.0.1/vbr4.mp3" TargetMode="External"/><Relationship Id="rId471" Type="http://schemas.openxmlformats.org/officeDocument/2006/relationships/hyperlink" Target="https://s3.amazonaws.com/cbbt-er.public/pericopes/ind/luk/p56/s3/v1.0.1/vbr4.mp3" TargetMode="External"/><Relationship Id="rId472" Type="http://schemas.openxmlformats.org/officeDocument/2006/relationships/hyperlink" Target="https://s3.amazonaws.com/cbbt-er.public/pericopes/ind/luk/p56/s4/v1.0.1/vbr4.mp3" TargetMode="External"/><Relationship Id="rId473" Type="http://schemas.openxmlformats.org/officeDocument/2006/relationships/hyperlink" Target="https://s3.amazonaws.com/cbbt-er.public/pericopes/ind/luk/p56/s5/v1.0.1/vbr4.mp3" TargetMode="External"/><Relationship Id="rId474" Type="http://schemas.openxmlformats.org/officeDocument/2006/relationships/hyperlink" Target="https://s3.amazonaws.com/cbbt-er.public/pericopes/ind/luk/p56/s6/v1.0.1/vbr4.mp3" TargetMode="External"/><Relationship Id="rId475" Type="http://schemas.openxmlformats.org/officeDocument/2006/relationships/hyperlink" Target="#t199" TargetMode="External"/><Relationship Id="rId476" Type="http://schemas.openxmlformats.org/officeDocument/2006/relationships/hyperlink" Target="#t192" TargetMode="External"/><Relationship Id="rId477" Type="http://schemas.openxmlformats.org/officeDocument/2006/relationships/hyperlink" Target="#t62" TargetMode="External"/><Relationship Id="rId478" Type="http://schemas.openxmlformats.org/officeDocument/2006/relationships/hyperlink" Target="https://s3.amazonaws.com/cbbt-er.public/pericopes/ind/luk/p58/s1/v1.0.1/vbr4.mp3" TargetMode="External"/><Relationship Id="rId479" Type="http://schemas.openxmlformats.org/officeDocument/2006/relationships/hyperlink" Target="https://s3.amazonaws.com/cbbt-er.public/pericopes/ind/luk/p58/s2/v1.0.1/vbr4.mp3" TargetMode="External"/><Relationship Id="rId480" Type="http://schemas.openxmlformats.org/officeDocument/2006/relationships/hyperlink" Target="https://s3.amazonaws.com/cbbt-er.public/pericopes/ind/luk/p58/s3/v1.0.1/vbr4.mp3" TargetMode="External"/><Relationship Id="rId481" Type="http://schemas.openxmlformats.org/officeDocument/2006/relationships/hyperlink" Target="https://s3.amazonaws.com/cbbt-er.public/pericopes/ind/luk/p58/s4/v1.0.1/vbr4.mp3" TargetMode="External"/><Relationship Id="rId482" Type="http://schemas.openxmlformats.org/officeDocument/2006/relationships/hyperlink" Target="https://s3.amazonaws.com/cbbt-er.public/pericopes/ind/luk/p58/s5/v1.0.1/vbr4.mp3" TargetMode="External"/><Relationship Id="rId483" Type="http://schemas.openxmlformats.org/officeDocument/2006/relationships/hyperlink" Target="https://s3.amazonaws.com/cbbt-er.public/pericopes/ind/luk/p58/s6/v1.0.1/vbr4.mp3" TargetMode="External"/><Relationship Id="rId484" Type="http://schemas.openxmlformats.org/officeDocument/2006/relationships/hyperlink" Target="https://s3.amazonaws.com/cbbt-er.public/pericopes/ind/luk/p59/s1/v1.0.1/vbr4.mp3" TargetMode="External"/><Relationship Id="rId485" Type="http://schemas.openxmlformats.org/officeDocument/2006/relationships/hyperlink" Target="https://s3.amazonaws.com/cbbt-er.public/pericopes/ind/luk/p59/s2/v1.0.1/vbr4.mp3" TargetMode="External"/><Relationship Id="rId486" Type="http://schemas.openxmlformats.org/officeDocument/2006/relationships/hyperlink" Target="https://s3.amazonaws.com/cbbt-er.public/pericopes/ind/luk/p59/s3/v1.0.1/vbr4.mp3" TargetMode="External"/><Relationship Id="rId487" Type="http://schemas.openxmlformats.org/officeDocument/2006/relationships/hyperlink" Target="https://s3.amazonaws.com/cbbt-er.public/pericopes/ind/luk/p59/s4/v1.0.1/vbr4.mp3" TargetMode="External"/><Relationship Id="rId488" Type="http://schemas.openxmlformats.org/officeDocument/2006/relationships/hyperlink" Target="https://s3.amazonaws.com/cbbt-er.public/pericopes/ind/luk/p59/s5/v1.0.1/vbr4.mp3" TargetMode="External"/><Relationship Id="rId489" Type="http://schemas.openxmlformats.org/officeDocument/2006/relationships/hyperlink" Target="https://s3.amazonaws.com/cbbt-er.public/pericopes/ind/luk/p59/s6/v1.0.1/vbr4.mp3" TargetMode="External"/><Relationship Id="rId490" Type="http://schemas.openxmlformats.org/officeDocument/2006/relationships/hyperlink" Target="#t224" TargetMode="External"/><Relationship Id="rId491" Type="http://schemas.openxmlformats.org/officeDocument/2006/relationships/hyperlink" Target="https://s3.amazonaws.com/cbbt-er.public/pericopes/ind/luk/p60/s1/v1.0.1/vbr4.mp3" TargetMode="External"/><Relationship Id="rId492" Type="http://schemas.openxmlformats.org/officeDocument/2006/relationships/hyperlink" Target="https://s3.amazonaws.com/cbbt-er.public/pericopes/ind/luk/p60/s2/v1.0.1/vbr4.mp3" TargetMode="External"/><Relationship Id="rId493" Type="http://schemas.openxmlformats.org/officeDocument/2006/relationships/hyperlink" Target="https://s3.amazonaws.com/cbbt-er.public/pericopes/ind/luk/p60/s3/v1.0.1/vbr4.mp3" TargetMode="External"/><Relationship Id="rId494" Type="http://schemas.openxmlformats.org/officeDocument/2006/relationships/hyperlink" Target="https://s3.amazonaws.com/cbbt-er.public/pericopes/ind/luk/p60/s4/v1.0.1/vbr4.mp3" TargetMode="External"/><Relationship Id="rId495" Type="http://schemas.openxmlformats.org/officeDocument/2006/relationships/hyperlink" Target="https://s3.amazonaws.com/cbbt-er.public/pericopes/ind/luk/p60/s5/v1.0.1/vbr4.mp3" TargetMode="External"/><Relationship Id="rId496" Type="http://schemas.openxmlformats.org/officeDocument/2006/relationships/hyperlink" Target="https://s3.amazonaws.com/cbbt-er.public/pericopes/ind/luk/p60/s6/v1.0.1/vbr4.mp3" TargetMode="External"/><Relationship Id="rId497" Type="http://schemas.openxmlformats.org/officeDocument/2006/relationships/hyperlink" Target="#t46" TargetMode="External"/><Relationship Id="rId498" Type="http://schemas.openxmlformats.org/officeDocument/2006/relationships/hyperlink" Target="https://s3.amazonaws.com/cbbt-er.public/pericopes/ind/luk/p61/s1/v1.0.1/vbr4.mp3" TargetMode="External"/><Relationship Id="rId499" Type="http://schemas.openxmlformats.org/officeDocument/2006/relationships/hyperlink" Target="https://s3.amazonaws.com/cbbt-er.public/pericopes/ind/luk/p61/s2/v1.0.1/vbr4.mp3" TargetMode="External"/><Relationship Id="rId500" Type="http://schemas.openxmlformats.org/officeDocument/2006/relationships/hyperlink" Target="https://s3.amazonaws.com/cbbt-er.public/pericopes/ind/luk/p61/s3/v1.0.1/vbr4.mp3" TargetMode="External"/><Relationship Id="rId501" Type="http://schemas.openxmlformats.org/officeDocument/2006/relationships/hyperlink" Target="https://s3.amazonaws.com/cbbt-er.public/pericopes/ind/luk/p61/s4/v1.0.1/vbr4.mp3" TargetMode="External"/><Relationship Id="rId502" Type="http://schemas.openxmlformats.org/officeDocument/2006/relationships/hyperlink" Target="https://s3.amazonaws.com/cbbt-er.public/pericopes/ind/luk/p61/s5/v1.0.1/vbr4.mp3" TargetMode="External"/><Relationship Id="rId503" Type="http://schemas.openxmlformats.org/officeDocument/2006/relationships/hyperlink" Target="https://s3.amazonaws.com/cbbt-er.public/pericopes/ind/luk/p61/s6/v1.0.1/vbr4.mp3" TargetMode="External"/><Relationship Id="rId504" Type="http://schemas.openxmlformats.org/officeDocument/2006/relationships/hyperlink" Target="#t56" TargetMode="External"/><Relationship Id="rId505" Type="http://schemas.openxmlformats.org/officeDocument/2006/relationships/hyperlink" Target="https://s3.amazonaws.com/cbbt-er.public/pericopes/ind/luk/p62/s1/v1.0.1/vbr4.mp3" TargetMode="External"/><Relationship Id="rId506" Type="http://schemas.openxmlformats.org/officeDocument/2006/relationships/hyperlink" Target="https://s3.amazonaws.com/cbbt-er.public/pericopes/ind/luk/p62/s2/v1.0.1/vbr4.mp3" TargetMode="External"/><Relationship Id="rId507" Type="http://schemas.openxmlformats.org/officeDocument/2006/relationships/hyperlink" Target="https://s3.amazonaws.com/cbbt-er.public/pericopes/ind/luk/p62/s3/v1.0.1/vbr4.mp3" TargetMode="External"/><Relationship Id="rId508" Type="http://schemas.openxmlformats.org/officeDocument/2006/relationships/hyperlink" Target="https://s3.amazonaws.com/cbbt-er.public/pericopes/ind/luk/p62/s4/v1.0.1/vbr4.mp3" TargetMode="External"/><Relationship Id="rId509" Type="http://schemas.openxmlformats.org/officeDocument/2006/relationships/hyperlink" Target="https://s3.amazonaws.com/cbbt-er.public/pericopes/ind/luk/p62/s5/v1.0.1/vbr4.mp3" TargetMode="External"/><Relationship Id="rId510" Type="http://schemas.openxmlformats.org/officeDocument/2006/relationships/hyperlink" Target="https://s3.amazonaws.com/cbbt-er.public/pericopes/ind/luk/p62/s6/v1.0.1/vbr4.mp3" TargetMode="External"/><Relationship Id="rId511" Type="http://schemas.openxmlformats.org/officeDocument/2006/relationships/hyperlink" Target="#t128" TargetMode="External"/><Relationship Id="rId512" Type="http://schemas.openxmlformats.org/officeDocument/2006/relationships/hyperlink" Target="#t65" TargetMode="External"/><Relationship Id="rId513" Type="http://schemas.openxmlformats.org/officeDocument/2006/relationships/hyperlink" Target="https://s3.amazonaws.com/cbbt-er.public/pericopes/ind/luk/p63/s1/v1.0.1/vbr4.mp3" TargetMode="External"/><Relationship Id="rId514" Type="http://schemas.openxmlformats.org/officeDocument/2006/relationships/hyperlink" Target="https://s3.amazonaws.com/cbbt-er.public/pericopes/ind/luk/p63/s2/v1.0.1/vbr4.mp3" TargetMode="External"/><Relationship Id="rId515" Type="http://schemas.openxmlformats.org/officeDocument/2006/relationships/hyperlink" Target="https://s3.amazonaws.com/cbbt-er.public/pericopes/ind/luk/p63/s3/v1.0.1/vbr4.mp3" TargetMode="External"/><Relationship Id="rId516" Type="http://schemas.openxmlformats.org/officeDocument/2006/relationships/hyperlink" Target="https://s3.amazonaws.com/cbbt-er.public/pericopes/ind/luk/p63/s4/v1.0.1/vbr4.mp3" TargetMode="External"/><Relationship Id="rId517" Type="http://schemas.openxmlformats.org/officeDocument/2006/relationships/hyperlink" Target="https://s3.amazonaws.com/cbbt-er.public/pericopes/ind/luk/p63/s5/v1.0.1/vbr4.mp3" TargetMode="External"/><Relationship Id="rId518" Type="http://schemas.openxmlformats.org/officeDocument/2006/relationships/hyperlink" Target="https://s3.amazonaws.com/cbbt-er.public/pericopes/ind/luk/p63/s6/v1.0.1/vbr4.mp3" TargetMode="External"/><Relationship Id="rId519" Type="http://schemas.openxmlformats.org/officeDocument/2006/relationships/hyperlink" Target="https://s3.amazonaws.com/cbbt-er.public/pericopes/ind/luk/p64/s1/v1.0.1/vbr4.mp3" TargetMode="External"/><Relationship Id="rId520" Type="http://schemas.openxmlformats.org/officeDocument/2006/relationships/hyperlink" Target="https://s3.amazonaws.com/cbbt-er.public/pericopes/ind/luk/p64/s2/v1.0.1/vbr4.mp3" TargetMode="External"/><Relationship Id="rId521" Type="http://schemas.openxmlformats.org/officeDocument/2006/relationships/hyperlink" Target="https://s3.amazonaws.com/cbbt-er.public/pericopes/ind/luk/p64/s3/v1.0.1/vbr4.mp3" TargetMode="External"/><Relationship Id="rId522" Type="http://schemas.openxmlformats.org/officeDocument/2006/relationships/hyperlink" Target="https://s3.amazonaws.com/cbbt-er.public/pericopes/ind/luk/p64/s4/v1.0.1/vbr4.mp3" TargetMode="External"/><Relationship Id="rId523" Type="http://schemas.openxmlformats.org/officeDocument/2006/relationships/hyperlink" Target="https://s3.amazonaws.com/cbbt-er.public/pericopes/ind/luk/p64/s5/v1.0.1/vbr4.mp3" TargetMode="External"/><Relationship Id="rId524" Type="http://schemas.openxmlformats.org/officeDocument/2006/relationships/hyperlink" Target="https://s3.amazonaws.com/cbbt-er.public/pericopes/ind/luk/p64/s6/v1.0.1/vbr4.mp3" TargetMode="External"/><Relationship Id="rId525" Type="http://schemas.openxmlformats.org/officeDocument/2006/relationships/hyperlink" Target="#t174" TargetMode="External"/><Relationship Id="rId526" Type="http://schemas.openxmlformats.org/officeDocument/2006/relationships/hyperlink" Target="https://s3.amazonaws.com/cbbt-er.public/pericopes/ind/luk/p65/s1/v1.0.1/vbr4.mp3" TargetMode="External"/><Relationship Id="rId527" Type="http://schemas.openxmlformats.org/officeDocument/2006/relationships/hyperlink" Target="https://s3.amazonaws.com/cbbt-er.public/pericopes/ind/luk/p65/s2/v1.0.1/vbr4.mp3" TargetMode="External"/><Relationship Id="rId528" Type="http://schemas.openxmlformats.org/officeDocument/2006/relationships/hyperlink" Target="https://s3.amazonaws.com/cbbt-er.public/pericopes/ind/luk/p65/s3/v1.0.1/vbr4.mp3" TargetMode="External"/><Relationship Id="rId529" Type="http://schemas.openxmlformats.org/officeDocument/2006/relationships/hyperlink" Target="https://s3.amazonaws.com/cbbt-er.public/pericopes/ind/luk/p65/s4/v1.0.1/vbr4.mp3" TargetMode="External"/><Relationship Id="rId530" Type="http://schemas.openxmlformats.org/officeDocument/2006/relationships/hyperlink" Target="https://s3.amazonaws.com/cbbt-er.public/pericopes/ind/luk/p65/s5/v1.0.1/vbr4.mp3" TargetMode="External"/><Relationship Id="rId531" Type="http://schemas.openxmlformats.org/officeDocument/2006/relationships/hyperlink" Target="https://s3.amazonaws.com/cbbt-er.public/pericopes/ind/luk/p65/s6/v1.0.1/vbr4.mp3" TargetMode="External"/><Relationship Id="rId532" Type="http://schemas.openxmlformats.org/officeDocument/2006/relationships/hyperlink" Target="#t60" TargetMode="External"/><Relationship Id="rId533" Type="http://schemas.openxmlformats.org/officeDocument/2006/relationships/hyperlink" Target="https://s3.amazonaws.com/cbbt-er.public/pericopes/ind/luk/p66a/s1/v1.0.1/vbr4.mp3" TargetMode="External"/><Relationship Id="rId534" Type="http://schemas.openxmlformats.org/officeDocument/2006/relationships/hyperlink" Target="https://s3.amazonaws.com/cbbt-er.public/pericopes/ind/luk/p66a/s2/v1.0.1/vbr4.mp3" TargetMode="External"/><Relationship Id="rId535" Type="http://schemas.openxmlformats.org/officeDocument/2006/relationships/hyperlink" Target="https://s3.amazonaws.com/cbbt-er.public/pericopes/ind/luk/p66a/s3/v1.0.1/vbr4.mp3" TargetMode="External"/><Relationship Id="rId536" Type="http://schemas.openxmlformats.org/officeDocument/2006/relationships/hyperlink" Target="https://s3.amazonaws.com/cbbt-er.public/pericopes/ind/luk/p66a/s4/v1.0.1/vbr4.mp3" TargetMode="External"/><Relationship Id="rId537" Type="http://schemas.openxmlformats.org/officeDocument/2006/relationships/hyperlink" Target="https://s3.amazonaws.com/cbbt-er.public/pericopes/ind/luk/p66a/s5/v1.0.1/vbr4.mp3" TargetMode="External"/><Relationship Id="rId538" Type="http://schemas.openxmlformats.org/officeDocument/2006/relationships/hyperlink" Target="https://s3.amazonaws.com/cbbt-er.public/pericopes/ind/luk/p66a/s6/v1.0.1/vbr4.mp3" TargetMode="External"/><Relationship Id="rId539" Type="http://schemas.openxmlformats.org/officeDocument/2006/relationships/hyperlink" Target="#t64" TargetMode="External"/><Relationship Id="rId540" Type="http://schemas.openxmlformats.org/officeDocument/2006/relationships/hyperlink" Target="#t28" TargetMode="External"/><Relationship Id="rId541" Type="http://schemas.openxmlformats.org/officeDocument/2006/relationships/hyperlink" Target="#t237" TargetMode="External"/><Relationship Id="rId542" Type="http://schemas.openxmlformats.org/officeDocument/2006/relationships/hyperlink" Target="https://s3.amazonaws.com/cbbt-er.public/pericopes/ind/luk/p66b/s1/v1.0.1/vbr4.mp3" TargetMode="External"/><Relationship Id="rId543" Type="http://schemas.openxmlformats.org/officeDocument/2006/relationships/hyperlink" Target="https://s3.amazonaws.com/cbbt-er.public/pericopes/ind/luk/p66b/s2/v1.0.1/vbr4.mp3" TargetMode="External"/><Relationship Id="rId544" Type="http://schemas.openxmlformats.org/officeDocument/2006/relationships/hyperlink" Target="https://s3.amazonaws.com/cbbt-er.public/pericopes/ind/luk/p66b/s3/v1.0.1/vbr4.mp3" TargetMode="External"/><Relationship Id="rId545" Type="http://schemas.openxmlformats.org/officeDocument/2006/relationships/hyperlink" Target="https://s3.amazonaws.com/cbbt-er.public/pericopes/ind/luk/p66b/s4/v1.0.1/vbr4.mp3" TargetMode="External"/><Relationship Id="rId546" Type="http://schemas.openxmlformats.org/officeDocument/2006/relationships/hyperlink" Target="https://s3.amazonaws.com/cbbt-er.public/pericopes/ind/luk/p66b/s5/v1.0.1/vbr4.mp3" TargetMode="External"/><Relationship Id="rId547" Type="http://schemas.openxmlformats.org/officeDocument/2006/relationships/hyperlink" Target="https://s3.amazonaws.com/cbbt-er.public/pericopes/ind/luk/p66b/s6/v1.0.1/vbr4.mp3" TargetMode="External"/><Relationship Id="rId548" Type="http://schemas.openxmlformats.org/officeDocument/2006/relationships/hyperlink" Target="#t19" TargetMode="External"/><Relationship Id="rId549" Type="http://schemas.openxmlformats.org/officeDocument/2006/relationships/hyperlink" Target="#t115" TargetMode="External"/><Relationship Id="rId550" Type="http://schemas.openxmlformats.org/officeDocument/2006/relationships/hyperlink" Target="https://s3.amazonaws.com/cbbt-er.public/pericopes/ind/luk/p67/s1/v1.0.1/vbr4.mp3" TargetMode="External"/><Relationship Id="rId551" Type="http://schemas.openxmlformats.org/officeDocument/2006/relationships/hyperlink" Target="https://s3.amazonaws.com/cbbt-er.public/pericopes/ind/luk/p67/s2/v1.0.1/vbr4.mp3" TargetMode="External"/><Relationship Id="rId552" Type="http://schemas.openxmlformats.org/officeDocument/2006/relationships/hyperlink" Target="https://s3.amazonaws.com/cbbt-er.public/pericopes/ind/luk/p67/s3/v1.0.1/vbr4.mp3" TargetMode="External"/><Relationship Id="rId553" Type="http://schemas.openxmlformats.org/officeDocument/2006/relationships/hyperlink" Target="https://s3.amazonaws.com/cbbt-er.public/pericopes/ind/luk/p67/s4/v1.0.1/vbr4.mp3" TargetMode="External"/><Relationship Id="rId554" Type="http://schemas.openxmlformats.org/officeDocument/2006/relationships/hyperlink" Target="https://s3.amazonaws.com/cbbt-er.public/pericopes/ind/luk/p67/s5/v1.0.1/vbr4.mp3" TargetMode="External"/><Relationship Id="rId555" Type="http://schemas.openxmlformats.org/officeDocument/2006/relationships/hyperlink" Target="https://s3.amazonaws.com/cbbt-er.public/pericopes/ind/luk/p67/s6/v1.0.1/vbr4.mp3" TargetMode="External"/><Relationship Id="rId556" Type="http://schemas.openxmlformats.org/officeDocument/2006/relationships/hyperlink" Target="#t127" TargetMode="External"/><Relationship Id="rId557" Type="http://schemas.openxmlformats.org/officeDocument/2006/relationships/hyperlink" Target="https://s3.amazonaws.com/cbbt-er.public/pericopes/ind/luk/p68/s1/v1.0.1/vbr4.mp3" TargetMode="External"/><Relationship Id="rId558" Type="http://schemas.openxmlformats.org/officeDocument/2006/relationships/hyperlink" Target="https://s3.amazonaws.com/cbbt-er.public/pericopes/ind/luk/p68/s2/v1.0.1/vbr4.mp3" TargetMode="External"/><Relationship Id="rId559" Type="http://schemas.openxmlformats.org/officeDocument/2006/relationships/hyperlink" Target="https://s3.amazonaws.com/cbbt-er.public/pericopes/ind/luk/p68/s3/v1.0.1/vbr4.mp3" TargetMode="External"/><Relationship Id="rId560" Type="http://schemas.openxmlformats.org/officeDocument/2006/relationships/hyperlink" Target="https://s3.amazonaws.com/cbbt-er.public/pericopes/ind/luk/p68/s4/v1.0.1/vbr4.mp3" TargetMode="External"/><Relationship Id="rId561" Type="http://schemas.openxmlformats.org/officeDocument/2006/relationships/hyperlink" Target="https://s3.amazonaws.com/cbbt-er.public/pericopes/ind/luk/p68/s5/v1.0.1/vbr4.mp3" TargetMode="External"/><Relationship Id="rId562" Type="http://schemas.openxmlformats.org/officeDocument/2006/relationships/hyperlink" Target="https://s3.amazonaws.com/cbbt-er.public/pericopes/ind/luk/p68/s6/v1.0.1/vbr4.mp3" TargetMode="External"/><Relationship Id="rId563" Type="http://schemas.openxmlformats.org/officeDocument/2006/relationships/hyperlink" Target="#t112" TargetMode="External"/><Relationship Id="rId564" Type="http://schemas.openxmlformats.org/officeDocument/2006/relationships/hyperlink" Target="https://s3.amazonaws.com/cbbt-er.public/pericopes/ind/luk/p69/s1/v1.0.1/vbr4.mp3" TargetMode="External"/><Relationship Id="rId565" Type="http://schemas.openxmlformats.org/officeDocument/2006/relationships/hyperlink" Target="https://s3.amazonaws.com/cbbt-er.public/pericopes/ind/luk/p69/s2/v1.0.1/vbr4.mp3" TargetMode="External"/><Relationship Id="rId566" Type="http://schemas.openxmlformats.org/officeDocument/2006/relationships/hyperlink" Target="https://s3.amazonaws.com/cbbt-er.public/pericopes/ind/luk/p69/s3/v1.0.1/vbr4.mp3" TargetMode="External"/><Relationship Id="rId567" Type="http://schemas.openxmlformats.org/officeDocument/2006/relationships/hyperlink" Target="https://s3.amazonaws.com/cbbt-er.public/pericopes/ind/luk/p69/s4/v1.0.1/vbr4.mp3" TargetMode="External"/><Relationship Id="rId568" Type="http://schemas.openxmlformats.org/officeDocument/2006/relationships/hyperlink" Target="https://s3.amazonaws.com/cbbt-er.public/pericopes/ind/luk/p69/s5/v1.0.1/vbr4.mp3" TargetMode="External"/><Relationship Id="rId569" Type="http://schemas.openxmlformats.org/officeDocument/2006/relationships/hyperlink" Target="https://s3.amazonaws.com/cbbt-er.public/pericopes/ind/luk/p69/s6/v1.0.1/vbr4.mp3" TargetMode="External"/><Relationship Id="rId570" Type="http://schemas.openxmlformats.org/officeDocument/2006/relationships/hyperlink" Target="#t156" TargetMode="External"/><Relationship Id="rId571" Type="http://schemas.openxmlformats.org/officeDocument/2006/relationships/hyperlink" Target="https://s3.amazonaws.com/cbbt-er.public/pericopes/ind/luk/p70a/s1/v1.0.1/vbr4.mp3" TargetMode="External"/><Relationship Id="rId572" Type="http://schemas.openxmlformats.org/officeDocument/2006/relationships/hyperlink" Target="https://s3.amazonaws.com/cbbt-er.public/pericopes/ind/luk/p70a/s2/v1.0.1/vbr4.mp3" TargetMode="External"/><Relationship Id="rId573" Type="http://schemas.openxmlformats.org/officeDocument/2006/relationships/hyperlink" Target="https://s3.amazonaws.com/cbbt-er.public/pericopes/ind/luk/p70a/s3/v1.0.1/vbr4.mp3" TargetMode="External"/><Relationship Id="rId574" Type="http://schemas.openxmlformats.org/officeDocument/2006/relationships/hyperlink" Target="https://s3.amazonaws.com/cbbt-er.public/pericopes/ind/luk/p70a/s4/v1.0.1/vbr4.mp3" TargetMode="External"/><Relationship Id="rId575" Type="http://schemas.openxmlformats.org/officeDocument/2006/relationships/hyperlink" Target="https://s3.amazonaws.com/cbbt-er.public/pericopes/ind/luk/p70a/s5/v1.0.1/vbr4.mp3" TargetMode="External"/><Relationship Id="rId576" Type="http://schemas.openxmlformats.org/officeDocument/2006/relationships/hyperlink" Target="https://s3.amazonaws.com/cbbt-er.public/pericopes/ind/luk/p70a/s6/v1.0.1/vbr4.mp3" TargetMode="External"/><Relationship Id="rId577" Type="http://schemas.openxmlformats.org/officeDocument/2006/relationships/hyperlink" Target="#t186" TargetMode="External"/><Relationship Id="rId578" Type="http://schemas.openxmlformats.org/officeDocument/2006/relationships/hyperlink" Target="https://s3.amazonaws.com/cbbt-er.public/pericopes/ind/luk/p70b/s1/v1.0.1/vbr4.mp3" TargetMode="External"/><Relationship Id="rId579" Type="http://schemas.openxmlformats.org/officeDocument/2006/relationships/hyperlink" Target="https://s3.amazonaws.com/cbbt-er.public/pericopes/ind/luk/p70b/s2/v1.0.1/vbr4.mp3" TargetMode="External"/><Relationship Id="rId580" Type="http://schemas.openxmlformats.org/officeDocument/2006/relationships/hyperlink" Target="https://s3.amazonaws.com/cbbt-er.public/pericopes/ind/luk/p70b/s3/v1.0.1/vbr4.mp3" TargetMode="External"/><Relationship Id="rId581" Type="http://schemas.openxmlformats.org/officeDocument/2006/relationships/hyperlink" Target="https://s3.amazonaws.com/cbbt-er.public/pericopes/ind/luk/p70b/s4/v1.0.1/vbr4.mp3" TargetMode="External"/><Relationship Id="rId582" Type="http://schemas.openxmlformats.org/officeDocument/2006/relationships/hyperlink" Target="https://s3.amazonaws.com/cbbt-er.public/pericopes/ind/luk/p70b/s5/v1.0.1/vbr4.mp3" TargetMode="External"/><Relationship Id="rId583" Type="http://schemas.openxmlformats.org/officeDocument/2006/relationships/hyperlink" Target="https://s3.amazonaws.com/cbbt-er.public/pericopes/ind/luk/p70b/s6/v1.0.1/vbr4.mp3" TargetMode="External"/><Relationship Id="rId584" Type="http://schemas.openxmlformats.org/officeDocument/2006/relationships/hyperlink" Target="https://s3.amazonaws.com/cbbt-er.public/pericopes/ind/luk/p70c/s1/v1.0.1/vbr4.mp3" TargetMode="External"/><Relationship Id="rId585" Type="http://schemas.openxmlformats.org/officeDocument/2006/relationships/hyperlink" Target="https://s3.amazonaws.com/cbbt-er.public/pericopes/ind/luk/p70c/s2/v1.0.1/vbr4.mp3" TargetMode="External"/><Relationship Id="rId586" Type="http://schemas.openxmlformats.org/officeDocument/2006/relationships/hyperlink" Target="https://s3.amazonaws.com/cbbt-er.public/pericopes/ind/luk/p70c/s3/v1.0.1/vbr4.mp3" TargetMode="External"/><Relationship Id="rId587" Type="http://schemas.openxmlformats.org/officeDocument/2006/relationships/hyperlink" Target="https://s3.amazonaws.com/cbbt-er.public/pericopes/ind/luk/p70c/s4/v1.0.1/vbr4.mp3" TargetMode="External"/><Relationship Id="rId588" Type="http://schemas.openxmlformats.org/officeDocument/2006/relationships/hyperlink" Target="https://s3.amazonaws.com/cbbt-er.public/pericopes/ind/luk/p70c/s5/v1.0.1/vbr4.mp3" TargetMode="External"/><Relationship Id="rId589" Type="http://schemas.openxmlformats.org/officeDocument/2006/relationships/hyperlink" Target="https://s3.amazonaws.com/cbbt-er.public/pericopes/ind/luk/p70c/s6/v1.0.1/vbr4.mp3" TargetMode="External"/><Relationship Id="rId590" Type="http://schemas.openxmlformats.org/officeDocument/2006/relationships/hyperlink" Target="https://s3.amazonaws.com/cbbt-er.public/pericopes/ind/luk/p70d/s1/v1.0.1/vbr4.mp3" TargetMode="External"/><Relationship Id="rId591" Type="http://schemas.openxmlformats.org/officeDocument/2006/relationships/hyperlink" Target="https://s3.amazonaws.com/cbbt-er.public/pericopes/ind/luk/p70d/s2/v1.0.1/vbr4.mp3" TargetMode="External"/><Relationship Id="rId592" Type="http://schemas.openxmlformats.org/officeDocument/2006/relationships/hyperlink" Target="https://s3.amazonaws.com/cbbt-er.public/pericopes/ind/luk/p70d/s3/v1.0.1/vbr4.mp3" TargetMode="External"/><Relationship Id="rId593" Type="http://schemas.openxmlformats.org/officeDocument/2006/relationships/hyperlink" Target="https://s3.amazonaws.com/cbbt-er.public/pericopes/ind/luk/p70d/s4/v1.0.1/vbr4.mp3" TargetMode="External"/><Relationship Id="rId594" Type="http://schemas.openxmlformats.org/officeDocument/2006/relationships/hyperlink" Target="https://s3.amazonaws.com/cbbt-er.public/pericopes/ind/luk/p70d/s5/v1.0.1/vbr4.mp3" TargetMode="External"/><Relationship Id="rId595" Type="http://schemas.openxmlformats.org/officeDocument/2006/relationships/hyperlink" Target="https://s3.amazonaws.com/cbbt-er.public/pericopes/ind/luk/p70d/s6/v1.0.1/vbr4.mp3" TargetMode="External"/><Relationship Id="rId596" Type="http://schemas.openxmlformats.org/officeDocument/2006/relationships/hyperlink" Target="https://s3.amazonaws.com/cbbt-er.public/pericopes/ind/luk/p71/s1/v1.0.1/vbr4.mp3" TargetMode="External"/><Relationship Id="rId597" Type="http://schemas.openxmlformats.org/officeDocument/2006/relationships/hyperlink" Target="https://s3.amazonaws.com/cbbt-er.public/pericopes/ind/luk/p71/s2/v1.0.1/vbr4.mp3" TargetMode="External"/><Relationship Id="rId598" Type="http://schemas.openxmlformats.org/officeDocument/2006/relationships/hyperlink" Target="https://s3.amazonaws.com/cbbt-er.public/pericopes/ind/luk/p71/s3/v1.0.1/vbr4.mp3" TargetMode="External"/><Relationship Id="rId599" Type="http://schemas.openxmlformats.org/officeDocument/2006/relationships/hyperlink" Target="https://s3.amazonaws.com/cbbt-er.public/pericopes/ind/luk/p71/s4/v1.0.1/vbr4.mp3" TargetMode="External"/><Relationship Id="rId600" Type="http://schemas.openxmlformats.org/officeDocument/2006/relationships/hyperlink" Target="https://s3.amazonaws.com/cbbt-er.public/pericopes/ind/luk/p71/s5/v1.0.1/vbr4.mp3" TargetMode="External"/><Relationship Id="rId601" Type="http://schemas.openxmlformats.org/officeDocument/2006/relationships/hyperlink" Target="https://s3.amazonaws.com/cbbt-er.public/pericopes/ind/luk/p71/s6/v1.0.1/vbr4.mp3" TargetMode="External"/><Relationship Id="rId602" Type="http://schemas.openxmlformats.org/officeDocument/2006/relationships/hyperlink" Target="#t164" TargetMode="External"/><Relationship Id="rId603" Type="http://schemas.openxmlformats.org/officeDocument/2006/relationships/hyperlink" Target="https://s3.amazonaws.com/cbbt-er.public/pericopes/ind/luk/p72a/s1/v1.0.1/vbr4.mp3" TargetMode="External"/><Relationship Id="rId604" Type="http://schemas.openxmlformats.org/officeDocument/2006/relationships/hyperlink" Target="https://s3.amazonaws.com/cbbt-er.public/pericopes/ind/luk/p72a/s2/v1.0.1/vbr4.mp3" TargetMode="External"/><Relationship Id="rId605" Type="http://schemas.openxmlformats.org/officeDocument/2006/relationships/hyperlink" Target="https://s3.amazonaws.com/cbbt-er.public/pericopes/ind/luk/p72a/s3/v1.0.1/vbr4.mp3" TargetMode="External"/><Relationship Id="rId606" Type="http://schemas.openxmlformats.org/officeDocument/2006/relationships/hyperlink" Target="https://s3.amazonaws.com/cbbt-er.public/pericopes/ind/luk/p72a/s4/v1.0.1/vbr4.mp3" TargetMode="External"/><Relationship Id="rId607" Type="http://schemas.openxmlformats.org/officeDocument/2006/relationships/hyperlink" Target="https://s3.amazonaws.com/cbbt-er.public/pericopes/ind/luk/p72a/s5/v1.0.1/vbr4.mp3" TargetMode="External"/><Relationship Id="rId608" Type="http://schemas.openxmlformats.org/officeDocument/2006/relationships/hyperlink" Target="https://s3.amazonaws.com/cbbt-er.public/pericopes/ind/luk/p72a/s6/v1.0.1/vbr4.mp3" TargetMode="External"/><Relationship Id="rId609" Type="http://schemas.openxmlformats.org/officeDocument/2006/relationships/hyperlink" Target="https://s3.amazonaws.com/cbbt-er.public/pericopes/ind/luk/p72b/s1/v1.0.1/vbr4.mp3" TargetMode="External"/><Relationship Id="rId610" Type="http://schemas.openxmlformats.org/officeDocument/2006/relationships/hyperlink" Target="https://s3.amazonaws.com/cbbt-er.public/pericopes/ind/luk/p72b/s2/v1.0.1/vbr4.mp3" TargetMode="External"/><Relationship Id="rId611" Type="http://schemas.openxmlformats.org/officeDocument/2006/relationships/hyperlink" Target="https://s3.amazonaws.com/cbbt-er.public/pericopes/ind/luk/p72b/s3/v1.0.1/vbr4.mp3" TargetMode="External"/><Relationship Id="rId612" Type="http://schemas.openxmlformats.org/officeDocument/2006/relationships/hyperlink" Target="https://s3.amazonaws.com/cbbt-er.public/pericopes/ind/luk/p72b/s4/v1.0.1/vbr4.mp3" TargetMode="External"/><Relationship Id="rId613" Type="http://schemas.openxmlformats.org/officeDocument/2006/relationships/hyperlink" Target="https://s3.amazonaws.com/cbbt-er.public/pericopes/ind/luk/p72b/s5/v1.0.1/vbr4.mp3" TargetMode="External"/><Relationship Id="rId614" Type="http://schemas.openxmlformats.org/officeDocument/2006/relationships/hyperlink" Target="https://s3.amazonaws.com/cbbt-er.public/pericopes/ind/luk/p72b/s6/v1.0.1/vbr4.mp3" TargetMode="External"/><Relationship Id="rId615" Type="http://schemas.openxmlformats.org/officeDocument/2006/relationships/hyperlink" Target="https://s3.amazonaws.com/cbbt-er.public/pericopes/ind/luk/p73/s1/v1.0.1/vbr4.mp3" TargetMode="External"/><Relationship Id="rId616" Type="http://schemas.openxmlformats.org/officeDocument/2006/relationships/hyperlink" Target="https://s3.amazonaws.com/cbbt-er.public/pericopes/ind/luk/p73/s2/v1.0.1/vbr4.mp3" TargetMode="External"/><Relationship Id="rId617" Type="http://schemas.openxmlformats.org/officeDocument/2006/relationships/hyperlink" Target="https://s3.amazonaws.com/cbbt-er.public/pericopes/ind/luk/p73/s3/v1.0.1/vbr4.mp3" TargetMode="External"/><Relationship Id="rId618" Type="http://schemas.openxmlformats.org/officeDocument/2006/relationships/hyperlink" Target="https://s3.amazonaws.com/cbbt-er.public/pericopes/ind/luk/p73/s4/v1.0.1/vbr4.mp3" TargetMode="External"/><Relationship Id="rId619" Type="http://schemas.openxmlformats.org/officeDocument/2006/relationships/hyperlink" Target="https://s3.amazonaws.com/cbbt-er.public/pericopes/ind/luk/p73/s5/v1.0.1/vbr4.mp3" TargetMode="External"/><Relationship Id="rId620" Type="http://schemas.openxmlformats.org/officeDocument/2006/relationships/hyperlink" Target="https://s3.amazonaws.com/cbbt-er.public/pericopes/ind/luk/p73/s6/v1.0.1/vbr4.mp3" TargetMode="External"/><Relationship Id="rId621" Type="http://schemas.openxmlformats.org/officeDocument/2006/relationships/hyperlink" Target="https://s3.amazonaws.com/cbbt-er.public/pericopes/ind/luk/p74/s1/v1.0.1/vbr4.mp3" TargetMode="External"/><Relationship Id="rId622" Type="http://schemas.openxmlformats.org/officeDocument/2006/relationships/hyperlink" Target="https://s3.amazonaws.com/cbbt-er.public/pericopes/ind/luk/p74/s2/v1.0.1/vbr4.mp3" TargetMode="External"/><Relationship Id="rId623" Type="http://schemas.openxmlformats.org/officeDocument/2006/relationships/hyperlink" Target="https://s3.amazonaws.com/cbbt-er.public/pericopes/ind/luk/p74/s3/v1.0.1/vbr4.mp3" TargetMode="External"/><Relationship Id="rId624" Type="http://schemas.openxmlformats.org/officeDocument/2006/relationships/hyperlink" Target="https://s3.amazonaws.com/cbbt-er.public/pericopes/ind/luk/p74/s4/v1.0.1/vbr4.mp3" TargetMode="External"/><Relationship Id="rId625" Type="http://schemas.openxmlformats.org/officeDocument/2006/relationships/hyperlink" Target="https://s3.amazonaws.com/cbbt-er.public/pericopes/ind/luk/p74/s5/v1.0.1/vbr4.mp3" TargetMode="External"/><Relationship Id="rId626" Type="http://schemas.openxmlformats.org/officeDocument/2006/relationships/hyperlink" Target="https://s3.amazonaws.com/cbbt-er.public/pericopes/ind/luk/p74/s6/v1.0.1/vbr4.mp3" TargetMode="External"/><Relationship Id="rId627" Type="http://schemas.openxmlformats.org/officeDocument/2006/relationships/hyperlink" Target="#t168" TargetMode="External"/><Relationship Id="rId628" Type="http://schemas.openxmlformats.org/officeDocument/2006/relationships/hyperlink" Target="https://s3.amazonaws.com/cbbt-er.public/pericopes/ind/luk/p75a/s1/v1.0.1/vbr4.mp3" TargetMode="External"/><Relationship Id="rId629" Type="http://schemas.openxmlformats.org/officeDocument/2006/relationships/hyperlink" Target="https://s3.amazonaws.com/cbbt-er.public/pericopes/ind/luk/p75a/s2/v1.0.1/vbr4.mp3" TargetMode="External"/><Relationship Id="rId630" Type="http://schemas.openxmlformats.org/officeDocument/2006/relationships/hyperlink" Target="https://s3.amazonaws.com/cbbt-er.public/pericopes/ind/luk/p75a/s3/v1.0.1/vbr4.mp3" TargetMode="External"/><Relationship Id="rId631" Type="http://schemas.openxmlformats.org/officeDocument/2006/relationships/hyperlink" Target="https://s3.amazonaws.com/cbbt-er.public/pericopes/ind/luk/p75a/s4/v1.0.1/vbr4.mp3" TargetMode="External"/><Relationship Id="rId632" Type="http://schemas.openxmlformats.org/officeDocument/2006/relationships/hyperlink" Target="https://s3.amazonaws.com/cbbt-er.public/pericopes/ind/luk/p75a/s5/v1.0.1/vbr4.mp3" TargetMode="External"/><Relationship Id="rId633" Type="http://schemas.openxmlformats.org/officeDocument/2006/relationships/hyperlink" Target="https://s3.amazonaws.com/cbbt-er.public/pericopes/ind/luk/p75a/s6/v1.0.1/vbr4.mp3" TargetMode="External"/><Relationship Id="rId634" Type="http://schemas.openxmlformats.org/officeDocument/2006/relationships/hyperlink" Target="#t77" TargetMode="External"/><Relationship Id="rId635" Type="http://schemas.openxmlformats.org/officeDocument/2006/relationships/hyperlink" Target="#t155" TargetMode="External"/><Relationship Id="rId636" Type="http://schemas.openxmlformats.org/officeDocument/2006/relationships/hyperlink" Target="https://s3.amazonaws.com/cbbt-er.public/pericopes/ind/luk/p75b/s1/v1.0.1/vbr4.mp3" TargetMode="External"/><Relationship Id="rId637" Type="http://schemas.openxmlformats.org/officeDocument/2006/relationships/hyperlink" Target="https://s3.amazonaws.com/cbbt-er.public/pericopes/ind/luk/p75b/s2/v1.0.1/vbr4.mp3" TargetMode="External"/><Relationship Id="rId638" Type="http://schemas.openxmlformats.org/officeDocument/2006/relationships/hyperlink" Target="https://s3.amazonaws.com/cbbt-er.public/pericopes/ind/luk/p75b/s3/v1.0.1/vbr4.mp3" TargetMode="External"/><Relationship Id="rId639" Type="http://schemas.openxmlformats.org/officeDocument/2006/relationships/hyperlink" Target="https://s3.amazonaws.com/cbbt-er.public/pericopes/ind/luk/p75b/s4/v1.0.1/vbr4.mp3" TargetMode="External"/><Relationship Id="rId640" Type="http://schemas.openxmlformats.org/officeDocument/2006/relationships/hyperlink" Target="https://s3.amazonaws.com/cbbt-er.public/pericopes/ind/luk/p75b/s5/v1.0.1/vbr4.mp3" TargetMode="External"/><Relationship Id="rId641" Type="http://schemas.openxmlformats.org/officeDocument/2006/relationships/hyperlink" Target="https://s3.amazonaws.com/cbbt-er.public/pericopes/ind/luk/p75b/s6/v1.0.1/vbr4.mp3" TargetMode="External"/><Relationship Id="rId642" Type="http://schemas.openxmlformats.org/officeDocument/2006/relationships/hyperlink" Target="#t169" TargetMode="External"/><Relationship Id="rId643" Type="http://schemas.openxmlformats.org/officeDocument/2006/relationships/hyperlink" Target="https://s3.amazonaws.com/cbbt-er.public/pericopes/ind/luk/p75c/s1/v1.0.1/vbr4.mp3" TargetMode="External"/><Relationship Id="rId644" Type="http://schemas.openxmlformats.org/officeDocument/2006/relationships/hyperlink" Target="https://s3.amazonaws.com/cbbt-er.public/pericopes/ind/luk/p75c/s2/v1.0.1/vbr4.mp3" TargetMode="External"/><Relationship Id="rId645" Type="http://schemas.openxmlformats.org/officeDocument/2006/relationships/hyperlink" Target="https://s3.amazonaws.com/cbbt-er.public/pericopes/ind/luk/p75c/s3/v1.0.1/vbr4.mp3" TargetMode="External"/><Relationship Id="rId646" Type="http://schemas.openxmlformats.org/officeDocument/2006/relationships/hyperlink" Target="https://s3.amazonaws.com/cbbt-er.public/pericopes/ind/luk/p75c/s4/v1.0.1/vbr4.mp3" TargetMode="External"/><Relationship Id="rId647" Type="http://schemas.openxmlformats.org/officeDocument/2006/relationships/hyperlink" Target="https://s3.amazonaws.com/cbbt-er.public/pericopes/ind/luk/p75c/s5/v1.0.1/vbr4.mp3" TargetMode="External"/><Relationship Id="rId648" Type="http://schemas.openxmlformats.org/officeDocument/2006/relationships/hyperlink" Target="https://s3.amazonaws.com/cbbt-er.public/pericopes/ind/luk/p75c/s6/v1.0.1/vbr4.mp3" TargetMode="External"/><Relationship Id="rId649" Type="http://schemas.openxmlformats.org/officeDocument/2006/relationships/hyperlink" Target="#t99" TargetMode="External"/><Relationship Id="rId650" Type="http://schemas.openxmlformats.org/officeDocument/2006/relationships/hyperlink" Target="https://s3.amazonaws.com/cbbt-er.public/pericopes/ind/luk/p76a/s1/v1.0.1/vbr4.mp3" TargetMode="External"/><Relationship Id="rId651" Type="http://schemas.openxmlformats.org/officeDocument/2006/relationships/hyperlink" Target="https://s3.amazonaws.com/cbbt-er.public/pericopes/ind/luk/p76a/s2/v1.0.1/vbr4.mp3" TargetMode="External"/><Relationship Id="rId652" Type="http://schemas.openxmlformats.org/officeDocument/2006/relationships/hyperlink" Target="https://s3.amazonaws.com/cbbt-er.public/pericopes/ind/luk/p76a/s3/v1.0.1/vbr4.mp3" TargetMode="External"/><Relationship Id="rId653" Type="http://schemas.openxmlformats.org/officeDocument/2006/relationships/hyperlink" Target="https://s3.amazonaws.com/cbbt-er.public/pericopes/ind/luk/p76a/s4/v1.0.1/vbr4.mp3" TargetMode="External"/><Relationship Id="rId654" Type="http://schemas.openxmlformats.org/officeDocument/2006/relationships/hyperlink" Target="https://s3.amazonaws.com/cbbt-er.public/pericopes/ind/luk/p76a/s5/v1.0.1/vbr4.mp3" TargetMode="External"/><Relationship Id="rId655" Type="http://schemas.openxmlformats.org/officeDocument/2006/relationships/hyperlink" Target="https://s3.amazonaws.com/cbbt-er.public/pericopes/ind/luk/p76a/s6/v1.0.1/vbr4.mp3" TargetMode="External"/><Relationship Id="rId656" Type="http://schemas.openxmlformats.org/officeDocument/2006/relationships/hyperlink" Target="https://s3.amazonaws.com/cbbt-er.public/pericopes/ind/luk/p76b/s1/v1.0.1/vbr4.mp3" TargetMode="External"/><Relationship Id="rId657" Type="http://schemas.openxmlformats.org/officeDocument/2006/relationships/hyperlink" Target="https://s3.amazonaws.com/cbbt-er.public/pericopes/ind/luk/p76b/s2/v1.0.1/vbr4.mp3" TargetMode="External"/><Relationship Id="rId658" Type="http://schemas.openxmlformats.org/officeDocument/2006/relationships/hyperlink" Target="https://s3.amazonaws.com/cbbt-er.public/pericopes/ind/luk/p76b/s3/v1.0.1/vbr4.mp3" TargetMode="External"/><Relationship Id="rId659" Type="http://schemas.openxmlformats.org/officeDocument/2006/relationships/hyperlink" Target="https://s3.amazonaws.com/cbbt-er.public/pericopes/ind/luk/p76b/s4/v1.0.1/vbr4.mp3" TargetMode="External"/><Relationship Id="rId660" Type="http://schemas.openxmlformats.org/officeDocument/2006/relationships/hyperlink" Target="https://s3.amazonaws.com/cbbt-er.public/pericopes/ind/luk/p76b/s5/v1.0.1/vbr4.mp3" TargetMode="External"/><Relationship Id="rId661" Type="http://schemas.openxmlformats.org/officeDocument/2006/relationships/hyperlink" Target="https://s3.amazonaws.com/cbbt-er.public/pericopes/ind/luk/p76b/s6/v1.0.1/vbr4.mp3" TargetMode="External"/><Relationship Id="rId662" Type="http://schemas.openxmlformats.org/officeDocument/2006/relationships/hyperlink" Target="https://s3.amazonaws.com/cbbt-er.public/pericopes/ind/luk/p77/s1/v1.0.1/vbr4.mp3" TargetMode="External"/><Relationship Id="rId663" Type="http://schemas.openxmlformats.org/officeDocument/2006/relationships/hyperlink" Target="https://s3.amazonaws.com/cbbt-er.public/pericopes/ind/luk/p77/s2/v1.0.1/vbr4.mp3" TargetMode="External"/><Relationship Id="rId664" Type="http://schemas.openxmlformats.org/officeDocument/2006/relationships/hyperlink" Target="https://s3.amazonaws.com/cbbt-er.public/pericopes/ind/luk/p77/s3/v1.0.1/vbr4.mp3" TargetMode="External"/><Relationship Id="rId665" Type="http://schemas.openxmlformats.org/officeDocument/2006/relationships/hyperlink" Target="https://s3.amazonaws.com/cbbt-er.public/pericopes/ind/luk/p77/s4/v1.0.1/vbr4.mp3" TargetMode="External"/><Relationship Id="rId666" Type="http://schemas.openxmlformats.org/officeDocument/2006/relationships/hyperlink" Target="https://s3.amazonaws.com/cbbt-er.public/pericopes/ind/luk/p77/s5/v1.0.1/vbr4.mp3" TargetMode="External"/><Relationship Id="rId667" Type="http://schemas.openxmlformats.org/officeDocument/2006/relationships/hyperlink" Target="https://s3.amazonaws.com/cbbt-er.public/pericopes/ind/luk/p77/s6/v1.0.1/vbr4.mp3" TargetMode="External"/><Relationship Id="rId668" Type="http://schemas.openxmlformats.org/officeDocument/2006/relationships/hyperlink" Target="https://s3.amazonaws.com/cbbt-er.public/pericopes/ind/luk/p78/s1/v1.0.1/vbr4.mp3" TargetMode="External"/><Relationship Id="rId669" Type="http://schemas.openxmlformats.org/officeDocument/2006/relationships/hyperlink" Target="https://s3.amazonaws.com/cbbt-er.public/pericopes/ind/luk/p78/s2/v1.0.1/vbr4.mp3" TargetMode="External"/><Relationship Id="rId670" Type="http://schemas.openxmlformats.org/officeDocument/2006/relationships/hyperlink" Target="https://s3.amazonaws.com/cbbt-er.public/pericopes/ind/luk/p78/s3/v1.0.1/vbr4.mp3" TargetMode="External"/><Relationship Id="rId671" Type="http://schemas.openxmlformats.org/officeDocument/2006/relationships/hyperlink" Target="https://s3.amazonaws.com/cbbt-er.public/pericopes/ind/luk/p78/s4/v1.0.1/vbr4.mp3" TargetMode="External"/><Relationship Id="rId672" Type="http://schemas.openxmlformats.org/officeDocument/2006/relationships/hyperlink" Target="https://s3.amazonaws.com/cbbt-er.public/pericopes/ind/luk/p78/s5/v1.0.1/vbr4.mp3" TargetMode="External"/><Relationship Id="rId673" Type="http://schemas.openxmlformats.org/officeDocument/2006/relationships/hyperlink" Target="https://s3.amazonaws.com/cbbt-er.public/pericopes/ind/luk/p78/s6/v1.0.1/vbr4.mp3" TargetMode="External"/><Relationship Id="rId674" Type="http://schemas.openxmlformats.org/officeDocument/2006/relationships/hyperlink" Target="#t74" TargetMode="External"/><Relationship Id="rId675" Type="http://schemas.openxmlformats.org/officeDocument/2006/relationships/hyperlink" Target="https://s3.amazonaws.com/cbbt-er.public/pericopes/ind/luk/p79/s1/v1.0.1/vbr4.mp3" TargetMode="External"/><Relationship Id="rId676" Type="http://schemas.openxmlformats.org/officeDocument/2006/relationships/hyperlink" Target="https://s3.amazonaws.com/cbbt-er.public/pericopes/ind/luk/p79/s2/v1.0.1/vbr4.mp3" TargetMode="External"/><Relationship Id="rId677" Type="http://schemas.openxmlformats.org/officeDocument/2006/relationships/hyperlink" Target="https://s3.amazonaws.com/cbbt-er.public/pericopes/ind/luk/p79/s3/v1.0.1/vbr4.mp3" TargetMode="External"/><Relationship Id="rId678" Type="http://schemas.openxmlformats.org/officeDocument/2006/relationships/hyperlink" Target="https://s3.amazonaws.com/cbbt-er.public/pericopes/ind/luk/p79/s4/v1.0.1/vbr4.mp3" TargetMode="External"/><Relationship Id="rId679" Type="http://schemas.openxmlformats.org/officeDocument/2006/relationships/hyperlink" Target="https://s3.amazonaws.com/cbbt-er.public/pericopes/ind/luk/p79/s5/v1.0.1/vbr4.mp3" TargetMode="External"/><Relationship Id="rId680" Type="http://schemas.openxmlformats.org/officeDocument/2006/relationships/hyperlink" Target="https://s3.amazonaws.com/cbbt-er.public/pericopes/ind/luk/p79/s6/v1.0.1/vbr4.mp3" TargetMode="External"/><Relationship Id="rId681" Type="http://schemas.openxmlformats.org/officeDocument/2006/relationships/hyperlink" Target="https://s3.amazonaws.com/cbbt-er.public/pericopes/ind/luk/p80/s1/v1.0.1/vbr4.mp3" TargetMode="External"/><Relationship Id="rId682" Type="http://schemas.openxmlformats.org/officeDocument/2006/relationships/hyperlink" Target="https://s3.amazonaws.com/cbbt-er.public/pericopes/ind/luk/p80/s2/v1.0.1/vbr4.mp3" TargetMode="External"/><Relationship Id="rId683" Type="http://schemas.openxmlformats.org/officeDocument/2006/relationships/hyperlink" Target="https://s3.amazonaws.com/cbbt-er.public/pericopes/ind/luk/p80/s3/v1.0.1/vbr4.mp3" TargetMode="External"/><Relationship Id="rId684" Type="http://schemas.openxmlformats.org/officeDocument/2006/relationships/hyperlink" Target="https://s3.amazonaws.com/cbbt-er.public/pericopes/ind/luk/p80/s4/v1.0.1/vbr4.mp3" TargetMode="External"/><Relationship Id="rId685" Type="http://schemas.openxmlformats.org/officeDocument/2006/relationships/hyperlink" Target="https://s3.amazonaws.com/cbbt-er.public/pericopes/ind/luk/p80/s5/v1.0.1/vbr4.mp3" TargetMode="External"/><Relationship Id="rId686" Type="http://schemas.openxmlformats.org/officeDocument/2006/relationships/hyperlink" Target="https://s3.amazonaws.com/cbbt-er.public/pericopes/ind/luk/p80/s6/v1.0.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