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 1:1–4</w:t>
      </w:r>
      <w:r>
        <w:rPr>
          <w:lang w:val="id_ID" w:bidi="id_ID"/>
        </w:rPr>
      </w:r>
    </w:p>
    <w:p>
      <w:pPr>
        <w:pStyle w:val="Heading3"/>
      </w:pPr>
      <w:r>
        <w:rPr>
          <w:lang w:val="id_ID" w:bidi="id_ID"/>
        </w:rPr>
        <w:t>Dengar dan Renungkan</w:t>
      </w:r>
    </w:p>
    <w:p>
      <w:pPr/>
      <w:r>
        <w:rPr>
          <w:lang w:val="id_ID" w:bidi="id_ID"/>
        </w:rPr>
      </w:r>
      <w:r>
        <w:rPr>
          <w:lang w:val="id_ID" w:bidi="id_ID"/>
        </w:rPr>
        <w:t>Dalam langkah ini, dengarkan 2 Tesalonika 1:1–4 dan simpanlah di dalam hati Anda.</w:t>
      </w:r>
    </w:p>
    <w:p>
      <w:pPr/>
      <w:r>
        <w:rPr>
          <w:lang w:val="id_ID" w:bidi="id_ID"/>
        </w:rPr>
      </w:r>
      <w:r>
        <w:rPr>
          <w:lang w:val="id_ID" w:bidi="id_ID"/>
        </w:rPr>
        <w:t xml:space="preserve">Jika memungkinkan, dengarkan rekaman suara dari 2 Tesalonika 1:1–4 sebanyak tiga kali, dalam tiga bentuk terjemahan yang berbeda. </w:t>
      </w:r>
    </w:p>
    <w:p>
      <w:pPr/>
      <w:r>
        <w:rPr>
          <w:lang w:val="id_ID" w:bidi="id_ID"/>
        </w:rPr>
      </w:r>
      <w:r>
        <w:rPr>
          <w:lang w:val="id_ID" w:bidi="id_ID"/>
        </w:rPr>
        <w:t>Jeda audio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tidak Anda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2 Tesalonika 1:1–4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Anda akan ingat bahwa Paulus, Silas, dan Timotius mengunjungi kota Tesalonika pada perjalanan misionaris Paulus yang kedua. Orang-orang ini mengajar orang-orang di Tesalonika tentang Yesus Kristus, dan banyak orang di kota itu menjadi percaya kepada Yesus Kristus. Anda juga akan ingat bahwa orang-orang Yahudi yang tidak percaya kepada Yesus menjadi marah dan mulai menganiaya orang-orang Kristen baru ini.</w:t>
      </w:r>
    </w:p>
    <w:p>
      <w:pPr/>
      <w:r>
        <w:rPr>
          <w:lang w:val="id_ID" w:bidi="id_ID"/>
        </w:rPr>
      </w:r>
      <w:r>
        <w:rPr>
          <w:lang w:val="id_ID" w:bidi="id_ID"/>
        </w:rPr>
        <w:t xml:space="preserve">Berhentilah di sini dalam kelompok dan lihatlah peta yang menunjukkan tempat-tempat yang dikunjungi Paulus dalam perjalanan misionarisnya yang kedua. Temukan kota Tesalonika di peta. Hentikan sebentar rekaman ini di sini. </w:t>
      </w:r>
    </w:p>
    <w:p>
      <w:pPr/>
      <w:r>
        <w:rPr>
          <w:lang w:val="id_ID" w:bidi="id_ID"/>
        </w:rPr>
      </w:r>
      <w:r>
        <w:rPr>
          <w:lang w:val="id_ID" w:bidi="id_ID"/>
        </w:rPr>
        <w:t>Karena penganiayaan ini, Paulus, bersama Silas dan Timotius menulis surat kepada orang-orang percaya di Tesalonika untuk mendorong orang-orang percaya dan menguatkan iman mereka kepada Yesus Kristus. Surat ini dulunya adalah 1 Tesalonika. Sekarang, tidak lama kemudian, Paulus, Silas, dan Timotius mulai menulis surat yang kedua kepada jemaat Tesalonika.</w:t>
      </w:r>
    </w:p>
    <w:p>
      <w:pPr/>
      <w:r>
        <w:rPr>
          <w:lang w:val="id_ID" w:bidi="id_ID"/>
        </w:rPr>
      </w:r>
      <w:r>
        <w:rPr>
          <w:lang w:val="id_ID" w:bidi="id_ID"/>
        </w:rPr>
        <w:t>Kemungkinan besar Paulus adalah penulis utama surat ini, tetapi Silas dan Timotius mungkin telah membantu Paulus menulis surat itu. Karena orang-orang percaya di Tesalonika mengenal Paulus secara pribadi, dan karena orang-orang percaya itu tahu bahwa Allah memilih Paulus sebagai utusan-Nya, maka orang-orang percaya dapat memercayai bahwa pesan ini benar. Silas dan Timotius juga bersama Paulus di Tesalonika. Orang-orang percaya di Tesalonika juga akan menghormati dan percaya kepada otoritas Silas dan Timotius.</w:t>
      </w:r>
    </w:p>
    <w:p>
      <w:pPr/>
      <w:r>
        <w:rPr>
          <w:lang w:val="id_ID" w:bidi="id_ID"/>
        </w:rPr>
      </w:r>
      <w:r>
        <w:rPr>
          <w:lang w:val="id_ID" w:bidi="id_ID"/>
        </w:rPr>
        <w:t xml:space="preserve">Berhentilah di sini dan diskusikan pertanyaan ini dalam kelompok: Bagaimana seseorang dari komunitas Anda mengirimkan surat atau pesan penting kepada seseorang yang berada jauh? Bagaimana Anda membuktikan bahwa surat atau pesan itu berasal dari Anda dan bukan dari orang lain? Hentikan sebentar rekaman ini di sini. </w:t>
      </w:r>
    </w:p>
    <w:p>
      <w:pPr/>
      <w:r>
        <w:rPr>
          <w:lang w:val="id_ID" w:bidi="id_ID"/>
        </w:rPr>
      </w:r>
      <w:r>
        <w:rPr>
          <w:lang w:val="id_ID" w:bidi="id_ID"/>
        </w:rPr>
        <w:t>Paulus memulai dan mengatakan bahwa Paulus, Silas, dan Timotius menulis surat ini kepada orang-orang percaya di Tesalonika. Paulus mengatakan bahwa orang-orang percaya di Tesalonika berada “di dalam Allah Bapa kita dan di dalam Tuhan Yesus Kristus.” Dengan kata lain, Paulus mengatakan bahwa orang-orang percaya di Tesalonika ini mengenal Allah dan Yesus Kristus melalui hubungan khusus dan pribadi. Dalam surat ini, Paulus akan berbicara tentang hal-hal yang sulit, seperti bagaimana orang-orang Tesalonika bergumul karena mereka melakukan dosa, dan karena orang-orang menganiaya orang-orang percaya dan membingungkan mereka dengan kepercayaan yang berbeda. Paulus ingin mengingatkan orang-orang percaya bahwa meskipun orang-orang percaya sedang bergumul tetapi orang-orang percaya masih menjadi milik Allah.</w:t>
      </w:r>
    </w:p>
    <w:p>
      <w:pPr/>
      <w:r>
        <w:rPr>
          <w:lang w:val="id_ID" w:bidi="id_ID"/>
        </w:rPr>
      </w:r>
      <w:r>
        <w:rPr>
          <w:lang w:val="id_ID" w:bidi="id_ID"/>
        </w:rPr>
        <w:t>Paulus melanjutkan surat Paulus. Paulus memberi salam kepada orang-orang percaya seperti Paulus memberi salam kepada kebanyakan jemaat dalam surat-suratnya—dengan anugerah dan damai sejahtera. Dengan salam ini, Paulus mengingatkan orang-orang percaya di Tesalonika bahwa Allah memberikan anugerah dan damai sejahtera kepada orang-orang percaya. Paulus juga berdoa agar orang-orang percaya di Tesalonika semakin mengenal anugerah dan damai sejahtera Allah dalam kehidupan sehari-hari mereka.</w:t>
      </w:r>
    </w:p>
    <w:p>
      <w:pPr/>
      <w:r>
        <w:rPr>
          <w:lang w:val="id_ID" w:bidi="id_ID"/>
        </w:rPr>
      </w:r>
      <w:r>
        <w:rPr>
          <w:lang w:val="id_ID" w:bidi="id_ID"/>
        </w:rPr>
        <w:t xml:space="preserve">Berhentilah di sini dan diskusikan pertanyaan ini dalam kelompok: Bagaimana biasanya orang memulai pesan atau surat dalam komunitas Anda? Hentikan sebentar rekaman ini di sini. </w:t>
      </w:r>
    </w:p>
    <w:p>
      <w:pPr/>
      <w:r>
        <w:rPr>
          <w:lang w:val="id_ID" w:bidi="id_ID"/>
        </w:rPr>
      </w:r>
      <w:r>
        <w:rPr>
          <w:lang w:val="id_ID" w:bidi="id_ID"/>
        </w:rPr>
        <w:t>Paulus kemudian melanjutkan suratnya dengan bersyukur kepada Allah atas apa yang sedang Allah lakukan dalam kehidupan orang-orang Tesalonika. Paulus bahkan mengatakan bahwa adalah benar dan baik bagi Paulus untuk berterima kasih kepada Allah. Paulus menyebut orang-orang Tesalonika sebagai "saudara-saudaranya" karena semua orang-orang percaya adalah bagian dari keluarga Allah. Paulus bersyukur kepada Allah karena orang-orang percaya di Tesalonika masih tetap beriman teguh kepada Yesus Kristus, meskipun orang-orang menganiaya mereka. Orang-orang percaya memilih untuk terus mengikuti Yesus setiap hari. Paulus melihat bahwa iman dan kasih orang-orang percaya di Tesalonika terhadap satu sama lain menjadi semakin kuat. Paulus sangat bangga dengan orang-orang percaya di Tesalonika, dan Paulus menggunakan orang-orang percaya di Tesalonika sebagai contoh untuk gereja-gereja lain untuk diikuti. Gereja-gereja lain ini bisa termasuk orang-orang percaya di Berea, Athena, dan Korintus.</w:t>
      </w:r>
    </w:p>
    <w:p>
      <w:pPr/>
      <w:r>
        <w:rPr>
          <w:lang w:val="id_ID" w:bidi="id_ID"/>
        </w:rPr>
      </w:r>
      <w:r>
        <w:rPr>
          <w:lang w:val="id_ID" w:bidi="id_ID"/>
        </w:rPr>
        <w:t>Berhentilah di sini dalam kelompok dan temukan Berea, Athena, dan Korintus di peta dalam kaitannya dengan Tesalonika.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2 Tesalonika 1:1–4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Silas, dan Timotius memulai surat mereka dengan menyapa orang-orang percaya di Tesalonika. Paulus, Silas, dan Timotius berdoa dan memberkati orang-orang percaya di Tesalonika.</w:t>
      </w:r>
    </w:p>
    <w:p>
      <w:pPr/>
      <w:r>
        <w:rPr>
          <w:lang w:val="id_ID" w:bidi="id_ID"/>
        </w:rPr>
      </w:r>
      <w:r>
        <w:rPr>
          <w:b/>
          <w:lang w:val="id_ID" w:bidi="id_ID"/>
        </w:rPr>
        <w:t>Pada bagian kedua:</w:t>
      </w:r>
      <w:r>
        <w:rPr>
          <w:lang w:val="id_ID" w:bidi="id_ID"/>
        </w:rPr>
        <w:t xml:space="preserve"> Paulus, Silas, dan Timotius bersyukur kepada Allah atas iman, kasih, dan ketekunan orang-orang percaya di Tesalonika.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orang-orang percaya lainnya dari berbagai kota atau wilayah</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adegan pertama, Paulus memulai suratnya dengan cara yang khas untuk periode waktu ini. Paulus mengatakan siapa yang menulis surat itu dan siapa yang akan menerima surat itu. Paulus mengatakan bahwa Silas dan Timotius membantu Paulus menulis surat itu. Silas dan Timotius adalah sahabat dekat Paulus, dan Silas dan Timotius melayani orang-orang percaya di Tesalonika bersama Paulus; namun, Paulus adalah penulis utama surat itu. Paulus mungkin mengucapkan surat itu sementara orang lain menulis kata-kata Paulus ke dalam surat itu.</w:t>
      </w:r>
    </w:p>
    <w:p>
      <w:pPr/>
      <w:r>
        <w:rPr>
          <w:lang w:val="id_ID" w:bidi="id_ID"/>
        </w:rPr>
      </w:r>
      <w:r>
        <w:rPr>
          <w:lang w:val="id_ID" w:bidi="id_ID"/>
        </w:rPr>
        <w:t>Paulus menulis surat ini kepada orang-orang percaya di gereja di Tesalonika. Dalam bahasa aslinya, kata yang sering diterjemahkan orang-orang sebagai "gereja" dalam bahasa Inggris tidak merujuk pada bangunan fisik. Sebaliknya, kata ini merujuk pada sekelompok orang percaya yang bertemu bersama untuk menyembah Allah. Orang-orang percaya ini dapat bertemu di rumah, di luar ruangan, atau di tempat-tempat lain.</w:t>
      </w:r>
    </w:p>
    <w:p>
      <w:pPr/>
      <w:r>
        <w:rPr>
          <w:lang w:val="id_ID" w:bidi="id_ID"/>
        </w:rPr>
      </w:r>
      <w:r>
        <w:rPr>
          <w:lang w:val="id_ID" w:bidi="id_ID"/>
        </w:rPr>
        <w:t xml:space="preserve">Berhenti di sini dan diskusikan dalam kelompok: Di mana Anda berkumpul untuk beribadah? Apa yang Anda sebut pertemuan rutin Anda dengan orang-orang percaya lainnya, dan mengapa Anda menggunakan kata atau frasa itu untuk gereja Anda? Hentikan sebentar rekaman ini di sini. </w:t>
      </w:r>
    </w:p>
    <w:p>
      <w:pPr/>
      <w:r>
        <w:rPr>
          <w:lang w:val="id_ID" w:bidi="id_ID"/>
        </w:rPr>
      </w:r>
      <w:r>
        <w:rPr>
          <w:lang w:val="id_ID" w:bidi="id_ID"/>
        </w:rPr>
        <w:t>Paulus, Silas, dan Timotius berdoa singkat bagi orang-orang percaya di Tesalonika. Paulus biasanya berdoa agar mereka yang disurati Paulus akan menerima anugerah dan damai dari Allah dan Yesus Kristus. Salam ini juga mengingatkan orang-orang Tesalonika bahwa mereka sudah memiliki dan saat ini mengalami anugerah dan damai dalam kehidupan mereka. Paulus ingin orang-orang percaya ini menerima dan mengalami anugerah dan damai semakin banyak dalam kehidupan mereka.</w:t>
      </w:r>
    </w:p>
    <w:p>
      <w:pPr/>
      <w:r>
        <w:rPr>
          <w:lang w:val="id_ID" w:bidi="id_ID"/>
        </w:rPr>
      </w:r>
      <w:r>
        <w:rPr>
          <w:lang w:val="id_ID" w:bidi="id_ID"/>
        </w:rPr>
        <w:t xml:space="preserve">Berhenti di sini dan diskusikan dalam kelompok: Pikirkan kembali diskusi Anda pada langkah kedua tentang bagaimana Anda biasanya saling menyapa dalam surat Anda. Bagaimana Anda berbicara tentang menerima hal-hal baik seperti anugerah dan damai dalam salam Anda? Hentikan sebentar rekaman ini di sini. </w:t>
      </w:r>
    </w:p>
    <w:p>
      <w:pPr/>
      <w:r>
        <w:rPr>
          <w:lang w:val="id_ID" w:bidi="id_ID"/>
        </w:rPr>
      </w:r>
      <w:r>
        <w:rPr>
          <w:lang w:val="id_ID" w:bidi="id_ID"/>
        </w:rPr>
        <w:t>Dalam adegan kedua, Paulus bersyukur kepada Allah atas orang-orang percaya di Tesalonika. Bahkan, Paulus mengatakan bahwa Paulus harus bersyukur kepada Allah atas orang-orang percaya—merupakan kewajiban Paulus untuk melakukannya. Paulus menyebut orang-orang percaya sebagai “saudara-saudara laki-laki dan perempuannya”. Paulus menggunakan istilah keluarga ini untuk menunjukkan bahwa semua orang percaya adalah bagian dari keluarga Allah. Istilah keluarga "saudara laki-laki dan perempuan" juga menunjukkan kasih Paulus kepada orang-orang percaya di Tesalonika. Paulus bersyukur kepada Allah atas cara orang-orang Tesalonika percaya kepada Yesus dan menaati pesan Yesus. Meskipun orang-orang percaya di Tesalonika mengalami penganiayaan dan kesulitan, orang-orang percaya terus tumbuh dalam iman mereka, atau semakin taat pada pesan Allah. Paulus bahkan memberitahu gereja-gereja lain di kota-kota dan wilayah yang berbeda tentang iman, kasih, dan ketekunan orang-orang percaya di Tesalonika. Paulus menggunakan orang-orang percaya di Tesalonika sebagai teladan untuk diikuti oleh orang-orang percaya lainnya.</w:t>
      </w:r>
    </w:p>
    <w:p>
      <w:pPr/>
      <w:r>
        <w:rPr>
          <w:lang w:val="id_ID" w:bidi="id_ID"/>
        </w:rPr>
      </w:r>
      <w:r>
        <w:rPr>
          <w:lang w:val="id_ID" w:bidi="id_ID"/>
        </w:rPr>
        <w:t xml:space="preserve">Sekarang, kelompok membuat papan cerita, menggambar atau menggunakan benda-benda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2 Tesalonika 1:1–4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orang-orang percaya lainnya dari berbagai kota atau wilayah</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setiap bagian dari cerita tersebut.</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cerita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Pada bagian pertama, Paulus memulai suratnya kepada orang-orang percaya di Tesalonika. Paulus mengatakan kepada orang-orang percaya di Tesalonika bahwa Paulus, Silas, dan Timotius adalah penulis surat itu. Paulus kemudian mengucapkan doa singkat untuk orang-orang Tesalonika agar orang-orang percaya akan menerima kasih karunia dan damai sejahtera dari Allah dan Yesus.</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atau orang-orang yang memerankan Paulus, Silas, dan Timotius, "Apa yang Anda rasakan atau pikirkan ketika Anda menulis surat ini?" Orang tersebut mungkin menjawab hal-hal seperti:</w:t>
      </w:r>
    </w:p>
    <w:p>
      <w:pPr>
        <w:pStyle w:val="ListBullet"/>
        <w:spacing w:line="240" w:lineRule="auto"/>
        <w:ind w:left="720"/>
      </w:pPr>
      <w:r>
        <w:rPr>
          <w:lang w:val="id_ID" w:bidi="id_ID"/>
        </w:rPr>
      </w:r>
      <w:r>
        <w:rPr>
          <w:lang w:val="id_ID" w:bidi="id_ID"/>
        </w:rPr>
        <w:t>Tanyakan kepada orang atau orang-orang yang memerankan orang-orang percaya di Tesalonika, "Apa yang Anda rasakan atau pikirkan ketika Anda menerima surat ini dari Paulus, Silas, dan Timotius?" Orang atau orang-orang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mengucap syukur kepada Allah atas orang-orang percaya di Tesalonika, yang adalah saudara dan saudari Paulus, karena orang-orang percaya dan Paulus semua percaya kepada Yesus Kristus. Orang-orang percaya di Tesalonika telah bertumbuh dalam kasih dan kesetiaan. Paulus bahkan menggunakan orang-orang percaya di Tesalonika sebagai model untuk diikuti oleh orang-orang percaya lainnya.</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atau orang-orang yang memerankan orang-orang percaya di Tesalonika, "Apa yang Anda rasakan atau pikirkan ketika Paulus bersyukur kepada Allah atas Anda dan membanggakan Anda kepada orang-orang percaya lainnya?" Orang tersebut mungkin menjawab hal-hal seperti:</w:t>
      </w:r>
    </w:p>
    <w:p>
      <w:pPr>
        <w:pStyle w:val="ListBullet"/>
        <w:spacing w:line="240" w:lineRule="auto"/>
        <w:ind w:left="720"/>
      </w:pPr>
      <w:r>
        <w:rPr>
          <w:lang w:val="id_ID" w:bidi="id_ID"/>
        </w:rPr>
      </w:r>
      <w:r>
        <w:rPr>
          <w:lang w:val="id_ID" w:bidi="id_ID"/>
        </w:rPr>
        <w:t>Tanyakan kepada orang atau orang-orang yang memerankan orang-orang percaya dari berbagai kota, "Apa yang kalian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2 Tesalonika 1:1–4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menulis kepada gereja di Tesalonika. Gereja adalah sekelompok orang yang percaya kepada Yesus.</w:t>
      </w:r>
    </w:p>
    <w:p>
      <w:pPr/>
      <w:r>
        <w:rPr>
          <w:lang w:val="id_ID" w:bidi="id_ID"/>
        </w:rPr>
      </w:r>
      <w:r>
        <w:rPr>
          <w:lang w:val="id_ID" w:bidi="id_ID"/>
        </w:rPr>
        <w:t xml:space="preserve">Berhenti di sini dan bicarakan dalam kelompok kata atau sebutan apa yang akan Anda pakai untuk </w:t>
      </w:r>
      <w:r>
        <w:rPr>
          <w:b/>
          <w:lang w:val="id_ID" w:bidi="id_ID"/>
        </w:rPr>
        <w:t>gereja</w:t>
      </w:r>
      <w:r>
        <w:rPr>
          <w:lang w:val="id_ID" w:bidi="id_ID"/>
        </w:rPr>
        <w:t xml:space="preserve">. Carilah kata Gereja di Daftar Kata Utama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orang-orang percaya di Tesalonika adalah milik Allah Bapa dan Tuhan Yesus Kristus.</w:t>
      </w:r>
    </w:p>
    <w:p>
      <w:pPr/>
      <w:r>
        <w:rPr>
          <w:lang w:val="id_ID" w:bidi="id_ID"/>
        </w:rPr>
      </w:r>
      <w:r>
        <w:rPr>
          <w:lang w:val="id_ID" w:bidi="id_ID"/>
        </w:rPr>
        <w:t>Ketika Paulus mengatakan "Allah Bapa," Paulus merujuk kepada salah satu pribadi dari Tritunggal. Allah Bapa, Allah Anak, dan Allah Roh Kudus disebut Tritunggal, menjadi satu Allah, tetapi tiga Pribadi.</w:t>
      </w:r>
    </w:p>
    <w:p>
      <w:pPr/>
      <w:r>
        <w:rPr>
          <w:lang w:val="id_ID" w:bidi="id_ID"/>
        </w:rPr>
      </w:r>
      <w:r>
        <w:rPr>
          <w:lang w:val="id_ID" w:bidi="id_ID"/>
        </w:rPr>
        <w:t xml:space="preserve">Berhenti di sini dan bicarakan dalam kelompok kata atau sebutan apa yang akan Anda pakai untuk </w:t>
      </w:r>
      <w:r>
        <w:rPr>
          <w:b/>
          <w:lang w:val="id_ID" w:bidi="id_ID"/>
        </w:rPr>
        <w:t>Allah Bapa</w:t>
      </w:r>
      <w:r>
        <w:rPr>
          <w:lang w:val="id_ID" w:bidi="id_ID"/>
        </w:rPr>
        <w:t xml:space="preserve">. Jika Anda telah menerjemahkan kata ini di kitab lain dari Alkitab, gunakan kata yang sama dengan yang Anda gunakan di sana. Hentikan sebentar rekaman ini di sini. </w:t>
      </w:r>
    </w:p>
    <w:p>
      <w:pPr/>
      <w:r>
        <w:rPr>
          <w:lang w:val="id_ID" w:bidi="id_ID"/>
        </w:rPr>
      </w:r>
      <w:r>
        <w:rPr>
          <w:lang w:val="id_ID" w:bidi="id_ID"/>
        </w:rPr>
        <w:t>Seorang tuan adalah seorang tuan atas orang lain, yang memiliki otoritas penuh. Jadi orang-orang Israel menggunakan kata ini untuk Allah karena Allah memiliki otoritas atas seluruh dunia. Paulus sering menyebut Yesus "Tuhan" untuk menunjukkan bahwa Yesus juga adalah Allah dan untuk menunjukkan bahwa Yesus memiliki otoritas penuh.</w:t>
      </w:r>
    </w:p>
    <w:p>
      <w:pPr/>
      <w:r>
        <w:rPr>
          <w:lang w:val="id_ID" w:bidi="id_ID"/>
        </w:rPr>
      </w:r>
      <w:r>
        <w:rPr>
          <w:lang w:val="id_ID" w:bidi="id_ID"/>
        </w:rPr>
        <w:t xml:space="preserve">Berhenti di sini dan bahas dalam kelompok kata atau frasa apa yang akan Anda gunakan untuk </w:t>
      </w:r>
      <w:r>
        <w:rPr>
          <w:b/>
          <w:lang w:val="id_ID" w:bidi="id_ID"/>
        </w:rPr>
        <w:t>Tuhan</w:t>
      </w:r>
      <w:r>
        <w:rPr>
          <w:lang w:val="id_ID" w:bidi="id_ID"/>
        </w:rPr>
        <w:t xml:space="preserve">. Carilah kata Tuhan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Kristus merujuk pada raja dan Juruselamat yang istimewa yang telah dijanjikan Allah untuk diutus, yaitu Yesus. </w:t>
      </w:r>
    </w:p>
    <w:p>
      <w:pPr/>
      <w:r>
        <w:rPr>
          <w:lang w:val="id_ID" w:bidi="id_ID"/>
        </w:rPr>
      </w:r>
      <w:r>
        <w:rPr>
          <w:lang w:val="id_ID" w:bidi="id_ID"/>
        </w:rPr>
        <w:t xml:space="preserve">Berhenti di sini dan bahas dalam kelompok kata atau frasa apa yang akan Anda gunakan untuk </w:t>
      </w:r>
      <w:r>
        <w:rPr>
          <w:b/>
          <w:lang w:val="id_ID" w:bidi="id_ID"/>
        </w:rPr>
        <w:t>Kristus</w:t>
      </w:r>
      <w:r>
        <w:rPr>
          <w:lang w:val="id_ID" w:bidi="id_ID"/>
        </w:rPr>
        <w:t xml:space="preserve">. Carilah kata Kristus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meminta agar Allah memberikan anugerah kepada orang-orang percaya. Memberikan anugerah berarti memberikan sesuatu yang baik kepada seseorang yang sebenarnya tidak layak menerimanya. Allah mengampuni kita, meskipun kita tidak layak menerima Pengampunan. Tuhan menyelamatkan kita dari hukuman atas dosa-dosa kita karena Tuhan memiliki anugerah untuk kita. Paulus tahu bahwa kita membutuhkan kebaikan Allah setiap hari, meskipun kita tidak layak menerimanya.</w:t>
      </w:r>
    </w:p>
    <w:p>
      <w:pPr/>
      <w:r>
        <w:rPr>
          <w:lang w:val="id_ID" w:bidi="id_ID"/>
        </w:rPr>
      </w:r>
      <w:r>
        <w:rPr>
          <w:lang w:val="id_ID" w:bidi="id_ID"/>
        </w:rPr>
        <w:t xml:space="preserve">Berhenti di sini dan bahas dalam kelompok kata atau frasa apa yang akan Anda gunakan untuk </w:t>
      </w:r>
      <w:r>
        <w:rPr>
          <w:b/>
          <w:lang w:val="id_ID" w:bidi="id_ID"/>
        </w:rPr>
        <w:t>kasih karunia</w:t>
      </w:r>
      <w:r>
        <w:rPr>
          <w:lang w:val="id_ID" w:bidi="id_ID"/>
        </w:rPr>
        <w:t xml:space="preserve">. Carilah kata kasih karunia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juga meminta agar Allah memberikan kedamaian kepada orang-orang percaya. Kata damai ini berarti tidak adanya konflik dan kepenuhan, atau kelengkapan kehidupan. Ketika kita menerima damai dari Allah, kita akan berada dalam hubungan yang benar dengan orang lain, dengan alam, dan dengan Allah sendiri.</w:t>
      </w:r>
    </w:p>
    <w:p>
      <w:pPr/>
      <w:r>
        <w:rPr>
          <w:lang w:val="id_ID" w:bidi="id_ID"/>
        </w:rPr>
      </w:r>
      <w:r>
        <w:rPr>
          <w:lang w:val="id_ID" w:bidi="id_ID"/>
        </w:rPr>
        <w:t xml:space="preserve">Berhenti di sini dan bahas dalam kelompok kata atau frasa apa yang akan Anda gunakan untuk </w:t>
      </w:r>
      <w:r>
        <w:rPr>
          <w:b/>
          <w:lang w:val="id_ID" w:bidi="id_ID"/>
        </w:rPr>
        <w:t>damai</w:t>
      </w:r>
      <w:r>
        <w:rPr>
          <w:lang w:val="id_ID" w:bidi="id_ID"/>
        </w:rPr>
        <w:t xml:space="preserve">. Carilah kata damai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kemudian mulai bersyukur kepada Allah atas orang-orang percaya di Tesalonika. Paulus menyebut orang-orang Tesalonika sebagai "saudara." Karena Allah adalah Bapa dari semua orang percaya, maka semua orang percaya adalah seperti saudara dan saudari. Paulus sering menggunakan kata saudara ketika merujuk kepada sesama orang percaya. Ketika Paulus merujuk kepada beberapa orang, kata itu sering berarti saudara-saudari. Beberapa terjemahan Alkitab mengatakan "saudara-saudara” untuk memperjelas bahwa Paulus menyertakan perempuan dalam salamnya.</w:t>
      </w:r>
    </w:p>
    <w:p>
      <w:pPr/>
      <w:r>
        <w:rPr>
          <w:lang w:val="id_ID" w:bidi="id_ID"/>
        </w:rPr>
      </w:r>
      <w:r>
        <w:rPr>
          <w:lang w:val="id_ID" w:bidi="id_ID"/>
        </w:rPr>
        <w:t xml:space="preserve">Berhenti di sini dan bicarakan dalam kelompok kata atau sebutan apa yang akan Anda pakai untuk </w:t>
      </w:r>
      <w:r>
        <w:rPr>
          <w:b/>
          <w:lang w:val="id_ID" w:bidi="id_ID"/>
        </w:rPr>
        <w:t>saudara-saudara</w:t>
      </w:r>
      <w:r>
        <w:rPr>
          <w:lang w:val="id_ID" w:bidi="id_ID"/>
        </w:rPr>
        <w:t xml:space="preserve">.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ia "bangga" akan iman orang-orang percaya. Ketika orang-orang bangga, orang-orang itu suka berbicara banyak tentang hal-hal yang orang-orang itu lakukan dengan baik Ketika Paulus mengatakan bahwa Paulus membanggakan orang-orang percaya di Tesalonika, Paulus mengatakan kepada orang-orang Tesalonika bahwa Paulus sangat gembira dengan iman mereka sehingga Paulus ingin memberitahu semua orang tentang orang-orang percaya itu untuk mendorong orang lain. Paulus membanggakan dengan cara yang positif.</w:t>
      </w:r>
    </w:p>
    <w:p>
      <w:pPr/>
      <w:r>
        <w:rPr>
          <w:lang w:val="id_ID" w:bidi="id_ID"/>
        </w:rPr>
      </w:r>
      <w:r>
        <w:rPr>
          <w:lang w:val="id_ID" w:bidi="id_ID"/>
        </w:rPr>
        <w:t xml:space="preserve">Berhenti di sini dan bicarakan dalam kelompok kata atau frasa apa yang akan Anda pakai untuk </w:t>
      </w:r>
      <w:r>
        <w:rPr>
          <w:b/>
          <w:lang w:val="id_ID" w:bidi="id_ID"/>
        </w:rPr>
        <w:t>bangga</w:t>
      </w:r>
      <w:r>
        <w:rPr>
          <w:lang w:val="id_ID" w:bidi="id_ID"/>
        </w:rPr>
        <w:t xml:space="preserve">. Jika Anda telah menerjemahkan kata ini di kitab lain dari Alkitab, gunakan kata yang sama dengan yang Anda gunakan di sana. Hentikan sebentar rekaman ini di sini. </w:t>
      </w:r>
    </w:p>
    <w:p>
      <w:pPr/>
      <w:r>
        <w:rPr>
          <w:lang w:val="id_ID" w:bidi="id_ID"/>
        </w:rPr>
      </w:r>
      <w:r>
        <w:rPr>
          <w:lang w:val="id_ID" w:bidi="id_ID"/>
        </w:rPr>
        <w:t>Paulus bersyukur kepada Allah atas iman orang-orang percaya di Tesalonika kepada Yesus. Jika Anda percaya kepada seseorang atau beriman, Anda percaya bahwa apa yang orang itu katakan tentang dirinya adalah benar. Kemudian Anda memercayai orang itu dan berkomitmen untuk melakukan apa saja yang diperintahkan orang itu kepadamu.</w:t>
      </w:r>
    </w:p>
    <w:p>
      <w:pPr/>
      <w:r>
        <w:rPr>
          <w:lang w:val="id_ID" w:bidi="id_ID"/>
        </w:rPr>
      </w:r>
      <w:r>
        <w:rPr>
          <w:lang w:val="id_ID" w:bidi="id_ID"/>
        </w:rPr>
        <w:t xml:space="preserve">Berhenti di sini dan bahas dalam kelompok kata atau frasa apa yang akan digunakan untuk </w:t>
      </w:r>
      <w:r>
        <w:rPr>
          <w:b/>
          <w:lang w:val="id_ID" w:bidi="id_ID"/>
        </w:rPr>
        <w:t>iman</w:t>
      </w:r>
      <w:r>
        <w:rPr>
          <w:lang w:val="id_ID" w:bidi="id_ID"/>
        </w:rPr>
        <w:t xml:space="preserve">. Carilah kata iman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dengan bangga menceritakan kepada orang-orang percaya lainnya dari berbagai kota tentang orang-orang percaya di Tesalonika karena jemaat Tesalonika terus bertumbuh dalam iman dan kasih, meskipun mereka mengalami penganiayaan. Ketika orang-orang menganiaya Anda, orang-orang itu memperlakukan Anda dengan kejam dan tidak adil. Misalnya orang-orang dapat memukuli Anda, atau mengucilkan Anda dari masyarakat, atau berbicara kebohongan tentang Anda dan membawa Anda ke pengadilan. Yesus mengatakan bahwa orang lain akan menganiaya orang-orang yang percaya kepada Yesus.</w:t>
      </w:r>
    </w:p>
    <w:p>
      <w:pPr/>
      <w:r>
        <w:rPr>
          <w:lang w:val="id_ID" w:bidi="id_ID"/>
        </w:rPr>
      </w:r>
      <w:r>
        <w:rPr>
          <w:lang w:val="id_ID" w:bidi="id_ID"/>
        </w:rPr>
        <w:t xml:space="preserve">Berhenti di sini dan bicarakan dalam kelompok kata atau sebutan apa yang akan Anda pakai untuk </w:t>
      </w:r>
      <w:r>
        <w:rPr>
          <w:b/>
          <w:lang w:val="id_ID" w:bidi="id_ID"/>
        </w:rPr>
        <w:t>penganiayaan</w:t>
      </w:r>
      <w:r>
        <w:rPr>
          <w:lang w:val="id_ID" w:bidi="id_ID"/>
        </w:rPr>
        <w:t xml:space="preserve">. Carilah kata penganiayaan di Daftar Istilah Utama untuk informasi lebih lanjut. Jika Anda telah menerjemahkan kata ini di kitab lain dari Alkitab, gunakan kata yang sama dengan yang Anda gunakan di sana.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2 Tesalonika 1:1–4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bagian milik siapa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2 Tesalonika 1:5–12</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2 Tesalonika 1:5–12 dan renungkan di dalam hati Anda. </w:t>
      </w:r>
    </w:p>
    <w:p>
      <w:pPr/>
      <w:r>
        <w:rPr>
          <w:lang w:val="id_ID" w:bidi="id_ID"/>
        </w:rPr>
      </w:r>
      <w:r>
        <w:rPr>
          <w:lang w:val="id_ID" w:bidi="id_ID"/>
        </w:rPr>
        <w:t xml:space="preserve">Jika memungkinkan, dengarkan rekaman suara dari 2 Tesalonika 1:5–12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 xml:space="preserve">Apa yang Anda sukai dari kutipan ini? Hentikan sebentar rekaman ini di sini. </w:t>
      </w:r>
    </w:p>
    <w:p>
      <w:pPr>
        <w:pStyle w:val="ListBullet"/>
        <w:spacing w:line="240" w:lineRule="auto"/>
        <w:ind w:left="720"/>
      </w:pPr>
      <w:r>
        <w:rPr>
          <w:lang w:val="id_ID" w:bidi="id_ID"/>
        </w:rPr>
      </w:r>
      <w:r>
        <w:rPr>
          <w:lang w:val="id_ID" w:bidi="id_ID"/>
        </w:rPr>
        <w:t xml:space="preserve">Apa yang tidak Anda sukai atau tidak Anda pahami dalam kutipan ini? Hentikan sebentar rekaman ini di sini. </w:t>
      </w:r>
    </w:p>
    <w:p>
      <w:pPr>
        <w:pStyle w:val="ListBullet"/>
        <w:spacing w:line="240" w:lineRule="auto"/>
        <w:ind w:left="720"/>
      </w:pPr>
      <w:r>
        <w:rPr>
          <w:lang w:val="id_ID" w:bidi="id_ID"/>
        </w:rPr>
      </w:r>
      <w:r>
        <w:rPr>
          <w:lang w:val="id_ID" w:bidi="id_ID"/>
        </w:rPr>
        <w:t xml:space="preserve">Apa yang dikatakan kutipan ini kepada kita tentang Allah, Yesus, atau Roh Kudus? Hentikan sebentar rekaman ini di sini. </w:t>
      </w:r>
    </w:p>
    <w:p>
      <w:pPr>
        <w:pStyle w:val="ListBullet"/>
        <w:spacing w:line="240" w:lineRule="auto"/>
        <w:ind w:left="720"/>
      </w:pPr>
      <w:r>
        <w:rPr>
          <w:lang w:val="id_ID" w:bidi="id_ID"/>
        </w:rPr>
      </w:r>
      <w:r>
        <w:rPr>
          <w:lang w:val="id_ID" w:bidi="id_ID"/>
        </w:rPr>
        <w:t xml:space="preserve">Apa yang dikatakan kutipan ini kepada kita tentang orang-orang?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rekaman dari 2 Tesalonika 1:5–12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Dalam perikop terakhir, Paulus memulai surat kedua ini kepada orang-orang percaya di Tesalonika dengan salam dan doa singkat. Kemudian Paulus mengucap syukur kepada Allah atas bagaimana orang-orang Tesalonika mengikuti Kristus dengan setia, mengasihi orang lain, dan bertahan meskipun orang-orang menganiaya orang-orang percaya.</w:t>
      </w:r>
    </w:p>
    <w:p>
      <w:pPr/>
      <w:r>
        <w:rPr>
          <w:lang w:val="id_ID" w:bidi="id_ID"/>
        </w:rPr>
      </w:r>
      <w:r>
        <w:rPr>
          <w:lang w:val="id_ID" w:bidi="id_ID"/>
        </w:rPr>
        <w:t>Sekarang, Paulus mulai berbicara tentang gagasan utama Paulus dalam surat kedua Paulus kepada orang-orang percaya di Tesalonika. Paulus berbicara tentang bagaimana Allah akan menghakimi semua orang pada akhirnya ketika Kristus kembali ke bumi. Orang-orang percaya tetap teguh dalam iman mereka meskipun mereka menderita karena mengikuti Kristus. Paulus mengingatkan orang-orang percaya di Tesalonika bahwa meskipun mereka sedang menderita sekarang, mereka akan hidup di dalam Kerajaan Allah di masa depan. Paulus juga mengingatkan orang-orang Tesalonika bahwa Allah akan menghakimi orang-orang yang menyebabkan orang-orang percaya menderita. Allah selalu menghakimi manusia dengan adil. Allah akan menghormati orang-orang percaya di Tesalonika yang menderita, tetapi Allah akan menghukum orang-orang yang menyebabkan orang-orang percaya itu menderita.</w:t>
      </w:r>
    </w:p>
    <w:p>
      <w:pPr/>
      <w:r>
        <w:rPr>
          <w:lang w:val="id_ID" w:bidi="id_ID"/>
        </w:rPr>
      </w:r>
      <w:r>
        <w:rPr>
          <w:lang w:val="id_ID" w:bidi="id_ID"/>
        </w:rPr>
        <w:t xml:space="preserve">Berhenti di sini dan diskusikan pertanyaan ini dalam kelompok: Bagaimana komunitas Anda menyelesaikan perselisihan atau konflik? Ceritakan kisah tentang seseorang yang melakukan sesuatu yang sangat salah atau memalukan, dan bagaimana masyarakat memperbaiki masalah tersebut. Hentikan sebentar rekaman ini di sini. </w:t>
      </w:r>
    </w:p>
    <w:p>
      <w:pPr/>
      <w:r>
        <w:rPr>
          <w:lang w:val="id_ID" w:bidi="id_ID"/>
        </w:rPr>
      </w:r>
      <w:r>
        <w:rPr>
          <w:lang w:val="id_ID" w:bidi="id_ID"/>
        </w:rPr>
        <w:t>Paulus mengatakan bahwa Allah akan memberikan kelegaan atau perhentian kepada orang-orang percaya di Tesalonika yang menderita. Allah akan membuat penganiayaan terhadap orang-orang percaya di Tesalonika berhenti. Paulus mengatakan bahwa Allah akan memberikan kelegaan tidak hanya kepada orang-orang percaya di Tesalonika tetapi juga kepada Paulus, Silas, dan Timotius juga. Paulus sering menderita karena menjadi orang Kristen juga, dan Paulus menantikan hari ketika Allah akan memberikan kedamaian kepada semua orang percaya.</w:t>
      </w:r>
    </w:p>
    <w:p>
      <w:pPr/>
      <w:r>
        <w:rPr>
          <w:lang w:val="id_ID" w:bidi="id_ID"/>
        </w:rPr>
      </w:r>
      <w:r>
        <w:rPr>
          <w:lang w:val="id_ID" w:bidi="id_ID"/>
        </w:rPr>
        <w:t>Paulus, teman-teman Paulus, dan orang-orang percaya di Tesalonika akan mengalami kelegaan ini ketika Tuhan Yesus Kristus kembali. Bahkan, semua orang percaya akan merasakan kelegaan ini ketika Yesus datang kembali. Orang-orang tiba-tiba akan melihat Yesus ketika Yesus kembali dari surga. Api akan mengelilingi Yesus, dan para malaikat Yesus yang berkuasa akan datang bersama Yesus. Kedatangan Yesus kembali akan memiliki makna yang berbeda bagi setiap orang. Allah akan menghakimi orang-orang yang tidak mengenal Allah atau yang menolak untuk menerima otoritas Allah. Allah akan memisahkan orang-orang itu dari Allah selamanya, tetapi Allah akan menghormati semua orang Kristen yang setia. Anda akan ingat bahwa Paulus berkata dalam 1 Tesalonika 4:17 bahwa kehidupan kekal berarti selalu bersama Tuhan Yesus. Orang-orang yang tetap teguh dan mempertahankan iman mereka kepada Yesus akan menerima pujian dan keselamatan. Paulus mendorong orang-orang percaya di Tesalonika dengan mengingatkan mereka bahwa Tuhan akan menyelamatkan orang-orang percaya karena orang-orang Tesalonika telah percaya kepada Yesus Kristus dan Injil Kristus. Bagi orang-orang Tesalonika, kembalinya Tuhan akan membawa kehidupan kekal, ketenangan, dan kedamaian.</w:t>
      </w:r>
    </w:p>
    <w:p>
      <w:pPr/>
      <w:r>
        <w:rPr>
          <w:lang w:val="id_ID" w:bidi="id_ID"/>
        </w:rPr>
      </w:r>
      <w:r>
        <w:rPr>
          <w:lang w:val="id_ID" w:bidi="id_ID"/>
        </w:rPr>
        <w:t xml:space="preserve">Berhenti di sini dan diskusikan pertanyaan ini dalam kelompok: Ceritakan kisah dari komunitas Anda tentang akhir dunia. Ceritakan apa yang terjadi pada orang-orang yang melakukan hal-hal yang salah dan apa yang terjadi pada orang-orang yang melakukan hal-hal yang benar. Hentikan sebentar rekaman ini di sini. </w:t>
      </w:r>
    </w:p>
    <w:p>
      <w:pPr/>
      <w:r>
        <w:rPr>
          <w:lang w:val="id_ID" w:bidi="id_ID"/>
        </w:rPr>
      </w:r>
      <w:r>
        <w:rPr>
          <w:lang w:val="id_ID" w:bidi="id_ID"/>
        </w:rPr>
        <w:t>Paulus kemudian berdoa bagi orang-orang percaya di Tesalonika. Meskipun Paulus yakin bahwa Allah telah menyelamatkan orang-orang percaya di Tesalonika, Paulus tetap berdoa bagi orang-orang percaya itu. Paulus memohon kepada Allah agar memberikan kekuatan kepada orang-orang percaya untuk mengikuti rencana Allah bagi kehidupan mereka. Paulus berdoa agar orang-orang percaya tetap teguh dalam iman mereka bahkan ketika mereka menghadapi masa-masa sulit. Paulus ingin agar orang-orang percaya terus hidup dengan setia dan melakukan apa yang benar, tidak hanya untuk diri mereka sendiri, tetapi agar orang-orang percaya dapat memuliakan Yesus Kristus. Paulus mengatakan bahwa orang-orang percaya dapat terus maju karena orang-orang percaya telah menerima anugerah Allah dan anugerah Yesus.</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rekaman dari 2 Tesalonika 1:5–12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Pada bagian pertama:</w:t>
      </w:r>
      <w:r>
        <w:rPr>
          <w:lang w:val="id_ID" w:bidi="id_ID"/>
        </w:rPr>
        <w:t xml:space="preserve"> Paulus mengajar orang-orang percaya di Tesalonika tentang penghakiman terakhir Allah.</w:t>
      </w:r>
    </w:p>
    <w:p>
      <w:pPr/>
      <w:r>
        <w:rPr>
          <w:lang w:val="id_ID" w:bidi="id_ID"/>
        </w:rPr>
      </w:r>
      <w:r>
        <w:rPr>
          <w:b/>
          <w:lang w:val="id_ID" w:bidi="id_ID"/>
        </w:rPr>
        <w:t>Pada bagian kedua:</w:t>
      </w:r>
      <w:r>
        <w:rPr>
          <w:lang w:val="id_ID" w:bidi="id_ID"/>
        </w:rPr>
        <w:t xml:space="preserve"> Paulus berdoa agar Allah membuat orang-orang percaya di Tesalonika berkenan di hadapan Allah dan agar Allah memungkinkan orang-orang percaya untuk hidup dengan cara yang benar.</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 Silas, dan Timotius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Semua orang percaya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Malaikat yang berkuasa</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pertama, Paulus memulai bagian utama dari surat Paulus. Paulus baru saja selesai menulis tentang cara orang-orang percaya di Tesalonika tetap kuat meskipun orang-orang telah menganiaya atau memperlakukan orang-orang percaya dengan buruk. Pada bagian surat Paulus ini, Paulus memulai dengan mengajar tentang penghakiman Allah yang adil terhadap mereka yang menganiaya orang-orang percaya. Paulus sebagian besar berfokus pada penghakiman akhir Allah di masa depan, tetapi penghakiman Allah juga memengaruhi situasi orang-orang percaya di Tesalonika saat ini.</w:t>
      </w:r>
    </w:p>
    <w:p>
      <w:pPr/>
      <w:r>
        <w:rPr>
          <w:lang w:val="id_ID" w:bidi="id_ID"/>
        </w:rPr>
      </w:r>
      <w:r>
        <w:rPr>
          <w:lang w:val="id_ID" w:bidi="id_ID"/>
        </w:rPr>
        <w:t>Orang-orang percaya di Tesalonika membuktikan bahwa iman mereka tulus ketika mereka tetap kuat di tengah penderitaan. Orang-orang yang menganiaya orang-orang percaya menunjukkan bahwa orang-orang itu menolak Allah dan tidak menaati Allah. Allah adalah benar karena menyelamatkan orang-orang percaya di Tesalonika, dan Allah benar karena menghakimi mereka yang menyebabkan orang-orang percaya menderita.</w:t>
      </w:r>
    </w:p>
    <w:p>
      <w:pPr/>
      <w:r>
        <w:rPr>
          <w:lang w:val="id_ID" w:bidi="id_ID"/>
        </w:rPr>
      </w:r>
      <w:r>
        <w:rPr>
          <w:lang w:val="id_ID" w:bidi="id_ID"/>
        </w:rPr>
        <w:t>Ketika Yesus kembali, Yesus akan menyelamatkan orang-orang percaya dan menghukum orang-orang yang menganiaya orang-orang percaya. Bahkan, Allah akan membalas kesulitan atau masalah kepada orang-orang yang menganiaya orang-orang percaya. Ini adalah bahasa yang keras untuk membicarakan tentang bagaimana Allah menghukum orang-orang yang menganiaya orang-orang percaya.</w:t>
      </w:r>
    </w:p>
    <w:p>
      <w:pPr/>
      <w:r>
        <w:rPr>
          <w:lang w:val="id_ID" w:bidi="id_ID"/>
        </w:rPr>
      </w:r>
      <w:r>
        <w:rPr>
          <w:lang w:val="id_ID" w:bidi="id_ID"/>
        </w:rPr>
        <w:t xml:space="preserve">Berhenti di sini dan diskusikan dalam kelompok: Apakah Anda ingat kisah yang Anda ceritakan pada langkah kedua tentang bagaimana komunitas Anda menyelesaikan perselisihan atau konflik? Ingat kembali cerita itu dan pikirkan tentang kata dan frasa yang Anda gunakan untuk menghakimi atau menghukum. Bagaimana Anda akan menjelaskan tentang bagaimana Allah menghakimi manusia dan bagaimana Allah menghukum mereka? Hentikan sebentar rekaman ini di sini. </w:t>
      </w:r>
    </w:p>
    <w:p>
      <w:pPr/>
      <w:r>
        <w:rPr>
          <w:lang w:val="id_ID" w:bidi="id_ID"/>
        </w:rPr>
      </w:r>
      <w:r>
        <w:rPr>
          <w:lang w:val="id_ID" w:bidi="id_ID"/>
        </w:rPr>
        <w:t>Paulus mengatakan bahwa Yesus tiba-tiba akan muncul dari surga. Yesus akan datang dengan banyak malaikat yang berkuasa di sekitar Yesus, dan api akan mengelilingi Yesus. Yesus akan menghakimi semua orang yang tidak mengenal Allah dan tidak menaati pesan dan ajaran Yesus. Semua orang yang tidak percaya akan menerima penghakiman kekal sebagai hukuman yang adil. Dengan kata lain, Allah akan memisahkan orang-orang yang tidak percaya dari hadirat Allah untuk selama-lamanya. Orang-orang yang tidak percaya ini tidak akan melihat atau mengalami betapa indahnya Allah.</w:t>
      </w:r>
    </w:p>
    <w:p>
      <w:pPr/>
      <w:r>
        <w:rPr>
          <w:lang w:val="id_ID" w:bidi="id_ID"/>
        </w:rPr>
      </w:r>
      <w:r>
        <w:rPr>
          <w:lang w:val="id_ID" w:bidi="id_ID"/>
        </w:rPr>
        <w:t xml:space="preserve">Berhenti di sini dan diskusikan dalam kelompok: Bagaimana Anda akan menjelaskan tentang bagaimana Allah akan memisahkan orang-orang yang tidak percaya dari hadirat Allah untuk selamanya? Hentikan sebentar rekaman ini di sini. </w:t>
      </w:r>
    </w:p>
    <w:p>
      <w:pPr/>
      <w:r>
        <w:rPr>
          <w:lang w:val="id_ID" w:bidi="id_ID"/>
        </w:rPr>
      </w:r>
      <w:r>
        <w:rPr>
          <w:lang w:val="id_ID" w:bidi="id_ID"/>
        </w:rPr>
        <w:t>Semua orang yang tidak percaya akan mengalami penghakiman ini. Di sisi lain, semua orang percaya akan memberikan pujian kepada Tuhan ketika Yesus kembali. Ketika Yesus kembali ke bumi, Yesus akan menyelamatkan semua orang percaya dari hukuman karena dosa-dosa mereka, termasuk orang-orang percaya di Tesalonika. Orang-orang percaya ini akan heran, atau takjub, pada pekerjaan yang dilakukan Allah. Orang-orang percaya di Tesalonika juga akan kagum dengan pekerjaan Allah karena orang-orang percaya telah memahami kesaksian yang dikatakan Paulus, Silas, dan Timotius tentang Yesus kepada orang-orang percaya. Penting untuk diingat bahwa Paulus berbicara kepada sekelompok orang percaya tentang cara Allah akan menghakimi orang-orang yang tidak percaya. Paulus berbicara tentang cara Allah akan menghakimi orang-orang yang tidak percaya untuk mendorong orang-orang percaya yang sejati agar tetap kuat dalam iman mereka.</w:t>
      </w:r>
    </w:p>
    <w:p>
      <w:pPr/>
      <w:r>
        <w:rPr>
          <w:lang w:val="id_ID" w:bidi="id_ID"/>
        </w:rPr>
      </w:r>
      <w:r>
        <w:rPr>
          <w:lang w:val="id_ID" w:bidi="id_ID"/>
        </w:rPr>
        <w:t>Pada bagian kedua, Paulus berdoa bagi orang-orang percaya di Tesalonika. Paulus tahu bahwa suatu hari Yesus akan kembali dan menghakimi semua orang. Jadi, Paulus berdoa agar Allah akan membuat orang-orang percaya di Tesalonika layak di hadapan Tuhan. Dengan kata lain, Paulus ingin Allah merasa bahwa orang-orang percaya di Tesalonika layak mendapatkan keselamatan dari Allah. Paulus berdoa dan meminta Allah untuk memberikan kekuatan kepada orang-orang percaya untuk melakukan semua yang Allah perintahkan untuk dilakukan orang-orang percaya. Jika Allah melakukan hal-hal ini, Paulus tahu bahwa Allah akan menyelamatkan orang-orang percaya di Tesalonika ketika Yesus kembali dan bahwa orang-orang percaya di Tesalonika akan memuliakan nama Yesus. Ini berarti bahwa ketika orang-orang percaya di Tesalonika mengikuti Yesus dengan baik, orang-orang percaya itu menghormati Yesus. Paulus merangkum bagian dari surat Paulus ini dengan mengatakan bahwa Allah dan Tuhan Yesus Kristus membuat semua hal ini menjadi mungkin karena Allah dan Tuhan Yesus Kristus memberikan kita anugerah, atau mereka berbaik hati kepada kita bahkan ketika kita tidak layak menerima kebaikan.</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rekaman dari 2 Tesalonika 1:5–12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langkah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 Silas, dan Timotius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Semua orang percaya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Malaikat yang sangat berkuasa</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perikop ini. Pastikan Anda tidak melewatkan untuk memerankan bagian-bagian yang sulit atau penting dari perikop tersebut. Saling membantulah untuk mengingat setiap bagian dari perikop tersebut.</w:t>
      </w:r>
    </w:p>
    <w:p>
      <w:pPr/>
      <w:r>
        <w:rPr>
          <w:lang w:val="id_ID" w:bidi="id_ID"/>
        </w:rPr>
      </w:r>
      <w:r>
        <w:rPr>
          <w:lang w:val="id_ID" w:bidi="id_ID"/>
        </w:rPr>
        <w:t>Hentikan sejenak audio di sini dan mulai peragakan bagian ini.</w:t>
      </w:r>
    </w:p>
    <w:p>
      <w:pPr/>
      <w:r>
        <w:rPr>
          <w:lang w:val="id_ID" w:bidi="id_ID"/>
        </w:rPr>
      </w:r>
      <w:r>
        <w:rPr>
          <w:lang w:val="id_ID" w:bidi="id_ID"/>
        </w:rPr>
        <w:t>Kelompok harus memperagakan cuplikan ini untuk kedua kalinya. Pada titik-titik tertentu dalam drama tersebut, hentikan sejenak dramanya dan tanyakan kepada orang yang memerankan karakter tersebut, "Apa yang sedang Anda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Pada bagian pertama, Paulus mengajar orang-orang percaya di Tesalonika tentang penghakiman Tuhan yang terakhir. Paulus mengatakan bahwa Allah akan menggunakan penganiayaan yang dialami oleh orang-orang percaya di Tesalonika untuk menunjukkan keadilan Allah dan membuat orang-orang percaya di Tesalonika layak untuk masuk ke dalam kerajaan Allah.</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orang-orang yang memerankan orang-orang percaya di Tesalonika, "Apa yang sedang kamu rasakan atau pikirkan ketika kamu membaca tentang tujuan Allah atas penganiayaan kamu?"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Allah akan menghakimi mereka yang menganiaya orang-orang percaya di Tesalonika. Pada akhirnya Allah akan memberikan kedamaian dan ketenangan sepenuhnya kepada penderitaan dan kesulitan yang dialami orang-orang percaya di Tesalonika. Allah akan memberikan ketenangan dan damai sejati kepada orang-orang percaya ketika Yesus kembali. Api akan mengelilingi Yesus, dan Yesus akan datang bersama para malaikat yang penuh kuasa. Yesus akan menghakimi mereka yang tidak mengenal Allah dan yang tidak menaati Injil. Yesus akan menghukum orang-orang yang tidak percaya ini dengan membinasakan mereka yang tidak percaya dan menyebabkan mereka yang tidak percaya terpisah dari Allah selamanya.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Tesalonika, "Apa yang sedang kamu rasakan atau pikirkan?" Orang itu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Tidak seperti mereka yang tidak mengenal Allah, Paulus mengatakan bahwa semua orang percaya, termasuk orang-orang Tesalonika, akan memuji Yesus ketika Yesus kembali. Allah akan menyelamatkan orang-orang percaya itu karena orang-orang percaya memiliki iman kepada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itu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Paulus berdoa dan meminta Allah agar orang-orang percaya di Tesalonika diterima di hadapan Allah. Paulus juga meminta Allah untuk membantu orang-orang percaya menjalani kehidupan yang benar. Paulus ingin orang-orang percaya di Tesalonika hidup dengan cara yang menyenangkan Allah karena Yesus akan dimuliakan melalui orang-orang percaya. Paulus tahu bahwa ini hanya mungkin terjadi melalui anugerah yang diberikan Yesus kepada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rekaman dari 2 Tesalonika 1:5–12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bahwa Allah memiliki tujuan bagi penganiayaan orang-orang. </w:t>
      </w:r>
      <w:r>
        <w:rPr>
          <w:b/>
          <w:lang w:val="id_ID" w:bidi="id_ID"/>
        </w:rPr>
        <w:t>percaya</w:t>
      </w:r>
      <w:r>
        <w:rPr>
          <w:lang w:val="id_ID" w:bidi="id_ID"/>
        </w:rPr>
        <w:t xml:space="preserve"> di Tesalonika. Ketika orang-orang menganiaya Anda, orang-orang itu memperlakukan Anda dengan kejam dan tidak adil. Gunakan kata atau sebutan yang sama untuk penganiayaan seperti yang Anda pakai pada peikop sebelumnya. Untuk informasi lebih lanjut tentang penganiayaan, lihat Glosarium Utama.</w:t>
      </w:r>
    </w:p>
    <w:p>
      <w:pPr/>
      <w:r>
        <w:rPr>
          <w:lang w:val="id_ID" w:bidi="id_ID"/>
        </w:rPr>
      </w:r>
      <w:r>
        <w:rPr>
          <w:lang w:val="id_ID" w:bidi="id_ID"/>
        </w:rPr>
        <w:t>Paulus mengatakan bahwa Allah akan menggunakan penganiayaan orang-orang percaya di Tesalonika untuk menunjukkan keadilan Allah. Keadilan adalah ketika seseorang memperlakukan orang lain secara adil atau benar menurut hukum. Dalam sebuah masyarakat yang adil, orang-orang yang memiliki otoritas menghukum orang-orang yang melakukan kesalahan dan melindungi orang-orang yang miskin dan lemah. Allah menunjukkan keadilan-Nya ketika Allah menghukum mereka yang melakukan kesalahan.</w:t>
      </w:r>
    </w:p>
    <w:p>
      <w:pPr/>
      <w:r>
        <w:rPr>
          <w:lang w:val="id_ID" w:bidi="id_ID"/>
        </w:rPr>
      </w:r>
      <w:r>
        <w:rPr>
          <w:lang w:val="id_ID" w:bidi="id_ID"/>
        </w:rPr>
        <w:t xml:space="preserve">Berhenti di sini dan diskusikan dalam kelompok kata atau frasa apa yang akan Anda gunakan untuk </w:t>
      </w:r>
      <w:r>
        <w:rPr>
          <w:b/>
          <w:lang w:val="id_ID" w:bidi="id_ID"/>
        </w:rPr>
        <w:t>keadilan</w:t>
      </w:r>
      <w:r>
        <w:rPr>
          <w:lang w:val="id_ID" w:bidi="id_ID"/>
        </w:rPr>
        <w:t xml:space="preserve">. Carilah kata keadilan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Allah juga akan menggunakan penganiayaan orang-orang percaya di Tesalonika untuk membuat orang-orang percaya tersebut layak bagi Kerajaan Allah. Kerajaan Allah tidak merujuk pada tempat fisik, seperti negara di suatu tempat di bumi ini. Kerajaan Allah merujuk kepada pemerintahan Allah. Kerajaan Allah adalah setiap tempat di mana Allah memerintah dan di mana orang-orang menaati Allah dan hidup dalam hubungan yang benar dengan Allah.</w:t>
      </w:r>
    </w:p>
    <w:p>
      <w:pPr/>
      <w:r>
        <w:rPr>
          <w:lang w:val="id_ID" w:bidi="id_ID"/>
        </w:rPr>
      </w:r>
      <w:r>
        <w:rPr>
          <w:lang w:val="id_ID" w:bidi="id_ID"/>
        </w:rPr>
        <w:t xml:space="preserve">Berhenti di sini dan bahas dalam kelompok kata atau ungkapan apa yang akan Anda gunakan untuk </w:t>
      </w:r>
      <w:r>
        <w:rPr>
          <w:b/>
          <w:lang w:val="id_ID" w:bidi="id_ID"/>
        </w:rPr>
        <w:t>Kerajaan Allah</w:t>
      </w:r>
      <w:r>
        <w:rPr>
          <w:lang w:val="id_ID" w:bidi="id_ID"/>
        </w:rPr>
        <w:t xml:space="preserve">. Carilah “Kerajaan Allah”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Allah akan menghukum mereka yang menganiaya orang-orang percaya di Tesalonika. Allah juga akan memberikan istirahat kepada mereka yang dianiaya ketika </w:t>
      </w:r>
      <w:r>
        <w:rPr>
          <w:b/>
          <w:lang w:val="id_ID" w:bidi="id_ID"/>
        </w:rPr>
        <w:t>Tuhan</w:t>
      </w:r>
      <w:r>
        <w:rPr>
          <w:lang w:val="id_ID" w:bidi="id_ID"/>
        </w:rPr>
        <w:t xml:space="preserve"> Yesus kembali. Gunakan kata atau sebutan yang sama untuk Tuhan seperti yang Anda pakai pada kisah sebelumnya. Untuk informasi lebih lanjut tentang Tuhan, lihat Glosarium Utama.</w:t>
      </w:r>
    </w:p>
    <w:p>
      <w:pPr/>
      <w:r>
        <w:rPr>
          <w:lang w:val="id_ID" w:bidi="id_ID"/>
        </w:rPr>
      </w:r>
      <w:r>
        <w:rPr>
          <w:lang w:val="id_ID" w:bidi="id_ID"/>
        </w:rPr>
        <w:t>Paulus mengatakan bahwa Yesus akan kembali dari surga. Kata surga kadang-kadang berarti langit yang terlihat: tempat di mana burung-burung terbang, di mana kita dapat melihat awan, dan di mana kita dapat melihat bintang-bintang pada malam hari. Namun, biasanya, kata "surga" merujuk kepada tempat di mana Allah tinggal dengan malaikat-malaikat Allah. Dalam bagian surat Paulus ini, Paulus merujuk ke tempat di mana Allah tinggal.</w:t>
      </w:r>
    </w:p>
    <w:p>
      <w:pPr/>
      <w:r>
        <w:rPr>
          <w:lang w:val="id_ID" w:bidi="id_ID"/>
        </w:rPr>
      </w:r>
      <w:r>
        <w:rPr>
          <w:lang w:val="id_ID" w:bidi="id_ID"/>
        </w:rPr>
        <w:t xml:space="preserve">Berhenti di sini dan bicarakan dalam kelompok kata atau frasa apa yang akan Anda gunakan untuk </w:t>
      </w:r>
      <w:r>
        <w:rPr>
          <w:b/>
          <w:lang w:val="id_ID" w:bidi="id_ID"/>
        </w:rPr>
        <w:t>surga</w:t>
      </w:r>
      <w:r>
        <w:rPr>
          <w:lang w:val="id_ID" w:bidi="id_ID"/>
        </w:rPr>
        <w:t>. Carilah kata surga di Glosarium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Paulus mengatakan bahwa Yesus akan kembali bersama malaikat-malaikat yang kuat. Seorang malaikat adalah makhluk supranatural yang bersifat rohani yang diciptakan oleh Allah. Malaikat melakukan berbagai tugas untuk Allah. Dalam perikop ini, malaikat-malaikat itu mungkin datang bersama Yesus untuk melaksanakan hukuman Allah kepada orang-orang yang tidak mengenal Allah.</w:t>
      </w:r>
    </w:p>
    <w:p>
      <w:pPr/>
      <w:r>
        <w:rPr>
          <w:lang w:val="id_ID" w:bidi="id_ID"/>
        </w:rPr>
      </w:r>
      <w:r>
        <w:rPr>
          <w:lang w:val="id_ID" w:bidi="id_ID"/>
        </w:rPr>
        <w:t xml:space="preserve">Berhenti di sini dan diskusikan dalam kelompok kata atau frasa apa yang akan Anda gunakan untuk </w:t>
      </w:r>
      <w:r>
        <w:rPr>
          <w:b/>
          <w:lang w:val="id_ID" w:bidi="id_ID"/>
        </w:rPr>
        <w:t>malaikat</w:t>
      </w:r>
      <w:r>
        <w:rPr>
          <w:lang w:val="id_ID" w:bidi="id_ID"/>
        </w:rPr>
        <w:t>. Carilah kata malaikat di Glosarium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Paulus mengatakan bahwa Allah akan membawa penghakiman kepada mereka yang tidak mengenal Allah dan yang tidak menaati injil Tuhan kita Yesus. Kata injil adalah terjemahan dari kata Yunani yang secara harfiah berarti "kabar baik." Kabar baik dalam Alkitab adalah bahwa Allah telah membuat cara untuk menyelamatkan manusia. Allah akan menghakimi mereka yang tidak menaati pesan kabar baik tentang Yesus.</w:t>
      </w:r>
    </w:p>
    <w:p>
      <w:pPr/>
      <w:r>
        <w:rPr>
          <w:lang w:val="id_ID" w:bidi="id_ID"/>
        </w:rPr>
      </w:r>
      <w:r>
        <w:rPr>
          <w:lang w:val="id_ID" w:bidi="id_ID"/>
        </w:rPr>
        <w:t xml:space="preserve">Berhenti di sini dan bicarakan dalam kelompok kata atau frasa apa yang akan Anda gunakan untuk </w:t>
      </w:r>
      <w:r>
        <w:rPr>
          <w:b/>
          <w:lang w:val="id_ID" w:bidi="id_ID"/>
        </w:rPr>
        <w:t>injil</w:t>
      </w:r>
      <w:r>
        <w:rPr>
          <w:lang w:val="id_ID" w:bidi="id_ID"/>
        </w:rPr>
        <w:t>. Carilah kata Injil di Daftar Istilah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Orang-orang yang tidak mengenal Allah mengalami penghakiman. Seseorang yang menghakimi tindakan yang dilakukan orang lain dengan memutuskan apakah yang mereka lakukan adalah benar atau salah, dan oleh karena itu apakah orang itu bersalah atau tidak bersalah karena pelanggaran suatu hukum. Seorang hakim akan menghukum orang itu jika hakim itu memutuskan bahwa orang itu bersalah karena melakukan kesalahan.</w:t>
      </w:r>
    </w:p>
    <w:p>
      <w:pPr/>
      <w:r>
        <w:rPr>
          <w:lang w:val="id_ID" w:bidi="id_ID"/>
        </w:rPr>
      </w:r>
      <w:r>
        <w:rPr>
          <w:lang w:val="id_ID" w:bidi="id_ID"/>
        </w:rPr>
        <w:t xml:space="preserve">Berhenti di sini dan diskusikan dalam kelompok kata atau frasa apa yang akan Anda gunakan untuk </w:t>
      </w:r>
      <w:r>
        <w:rPr>
          <w:b/>
          <w:lang w:val="id_ID" w:bidi="id_ID"/>
        </w:rPr>
        <w:t>penghakiman</w:t>
      </w:r>
      <w:r>
        <w:rPr>
          <w:lang w:val="id_ID" w:bidi="id_ID"/>
        </w:rPr>
        <w:t>. Carilah kata hakim di Glosarium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Paulus mengatakan bahwa orang-orang kudus, mereka yang percaya kepada Yesus, akan mengalami keselamatan ketika Yesus kembali. Orang-orang kudus, yang sering disebut sebagai umat kudus Allah, adalah mereka yang secara khusus telah dipanggil dan dipilih Allah untuk menjadi umat-Nya. Ini adalah orang-orang yang menjadi milik Allah karena mereka adalah orang-orang percaya atau pengikut Yesus.</w:t>
      </w:r>
    </w:p>
    <w:p>
      <w:pPr/>
      <w:r>
        <w:rPr>
          <w:lang w:val="id_ID" w:bidi="id_ID"/>
        </w:rPr>
      </w:r>
      <w:r>
        <w:rPr>
          <w:lang w:val="id_ID" w:bidi="id_ID"/>
        </w:rPr>
        <w:t xml:space="preserve">Berhenti di sini dan diskusikan secara berkelompok kata atau frasa apa yang akan Anda gunakan untuk </w:t>
      </w:r>
      <w:r>
        <w:rPr>
          <w:b/>
          <w:lang w:val="id_ID" w:bidi="id_ID"/>
        </w:rPr>
        <w:t>orang-orang kudus</w:t>
      </w:r>
      <w:r>
        <w:rPr>
          <w:lang w:val="id_ID" w:bidi="id_ID"/>
        </w:rPr>
        <w:t xml:space="preserve">, atau orang-orang suci. Carilah orang-orang kudus </w:t>
      </w:r>
      <w:r>
        <w:rPr>
          <w:b/>
          <w:lang w:val="id_ID" w:bidi="id_ID"/>
        </w:rPr>
        <w:t xml:space="preserve"> di </w:t>
      </w:r>
      <w:r>
        <w:rPr>
          <w:lang w:val="id_ID" w:bidi="id_ID"/>
        </w:rPr>
        <w:t xml:space="preserve"> Glosarium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Paulus mengatakan bahwa orang-orang kudus ini akan memberikan kemuliaan kepada Yesus. Kemuliaan adalah kemasyhuran dan kekaguman yang Anda dapatkan dengan melakukan sesuatu yang mengesankan. Ketika orang memberikan kemuliaan kepada Allah, mereka memberikan pujian kepada Allah, mengagumi Allah, dan mengatakan hal-hal yang baik tentang Allah. Paulus mengatakan bahwa orang-orang Tesalonika adalah mereka yang kudus karena orang-orang Tesalonika percaya pada kesaksian Paulus. Ketika seseorang memberikan kesaksian, ini berarti bahwa orang itu mengatakan sesuatu yang diketahui orang itu sungguh benar.</w:t>
      </w:r>
    </w:p>
    <w:p>
      <w:pPr/>
      <w:r>
        <w:rPr>
          <w:lang w:val="id_ID" w:bidi="id_ID"/>
        </w:rPr>
      </w:r>
      <w:r>
        <w:rPr>
          <w:lang w:val="id_ID" w:bidi="id_ID"/>
        </w:rPr>
        <w:t xml:space="preserve">Berhenti di sini dan bahaslah dalam kelompok kata atau frasa apa yang akan kamu pakai untuk </w:t>
      </w:r>
      <w:r>
        <w:rPr>
          <w:b/>
          <w:lang w:val="id_ID" w:bidi="id_ID"/>
        </w:rPr>
        <w:t>kemuliaan</w:t>
      </w:r>
      <w:r>
        <w:rPr>
          <w:lang w:val="id_ID" w:bidi="id_ID"/>
        </w:rPr>
        <w:t xml:space="preserve"> dan </w:t>
      </w:r>
      <w:r>
        <w:rPr>
          <w:b/>
          <w:lang w:val="id_ID" w:bidi="id_ID"/>
        </w:rPr>
        <w:t>kesaksian</w:t>
      </w:r>
      <w:r>
        <w:rPr>
          <w:lang w:val="id_ID" w:bidi="id_ID"/>
        </w:rPr>
        <w:t>. Carilah kemuliaan dan kesaksian di Glosarium Utama untuk informasi lebih lanjut. Jika Anda telah menerjemahkan kata-kata ini di kitab lain dari Alkitab, gunakan kata-kata yang sama dengan yang Anda gunakan di sana. Hentikan sebentar rekam ini di sini.</w:t>
      </w:r>
    </w:p>
    <w:p>
      <w:pPr/>
      <w:r>
        <w:rPr>
          <w:lang w:val="id_ID" w:bidi="id_ID"/>
        </w:rPr>
      </w:r>
      <w:r>
        <w:rPr>
          <w:lang w:val="id_ID" w:bidi="id_ID"/>
        </w:rPr>
        <w:t>Mengingat penghakiman Allah di masa depan, Paulus mengatakan bahwa Paulus, Silas, dan Timotius berdoa untuk orang-orang percaya di Tesalonika. Ketika Anda berdoa atau memanjatkan doa, Anda sedang berkomunikasi dengan Allah. Kamu mungkin memuji Allah, bersyukur kepada Allah, meminta pertolongan kepada Allah, menceritakan kepada Allah tentang hal-hal salah yang telah kamu lakukan, meminta Allah untuk membantu orang lain, atau hanya menangis kepada Allah karena kamu merasa sangat sedih. Dalam Alkitab, semua hal ini adalah bagian dari doa.</w:t>
      </w:r>
    </w:p>
    <w:p>
      <w:pPr/>
      <w:r>
        <w:rPr>
          <w:lang w:val="id_ID" w:bidi="id_ID"/>
        </w:rPr>
      </w:r>
      <w:r>
        <w:rPr>
          <w:lang w:val="id_ID" w:bidi="id_ID"/>
        </w:rPr>
        <w:t xml:space="preserve">Berhenti di sini dan bicarakan dalam kelompok kata atau sebutan apa yang akan Anda pakai untuk </w:t>
      </w:r>
      <w:r>
        <w:rPr>
          <w:b/>
          <w:lang w:val="id_ID" w:bidi="id_ID"/>
        </w:rPr>
        <w:t>berdoa</w:t>
      </w:r>
      <w:r>
        <w:rPr>
          <w:lang w:val="id_ID" w:bidi="id_ID"/>
        </w:rPr>
        <w:t>. Carilah "berdoa" di Glosarium Utama untuk informasi lebih lanjut. Jika Anda sudah menerjemahkan kata ini di kitab Alkitab yang lain, gunakan kata yang sama dengan yang telah Anda gunakan di sana. Hentikan sebentar rekam ini di sini.</w:t>
      </w:r>
    </w:p>
    <w:p>
      <w:pPr/>
      <w:r>
        <w:rPr>
          <w:lang w:val="id_ID" w:bidi="id_ID"/>
        </w:rPr>
      </w:r>
      <w:r>
        <w:rPr>
          <w:lang w:val="id_ID" w:bidi="id_ID"/>
        </w:rPr>
        <w:t xml:space="preserve">Paulus, Silas, dan Timotius berdoa agar Allah memberikan kepada orang-orang percaya di Tesalonika kemampuan untuk melakukan semua hal yang dituntun oleh </w:t>
      </w:r>
      <w:r>
        <w:rPr>
          <w:b/>
          <w:lang w:val="id_ID" w:bidi="id_ID"/>
        </w:rPr>
        <w:t>iman</w:t>
      </w:r>
      <w:r>
        <w:rPr>
          <w:lang w:val="id_ID" w:bidi="id_ID"/>
        </w:rPr>
        <w:t xml:space="preserve"> mereka di dalam Yesus. Gunakan kata atau frasa yang sama untuk iman seperti yang Anda gunakan pada perikop sebelumnya. Untuk informasi lebih lanjut tentang iman, lihat daftar istilah utama. </w:t>
      </w:r>
    </w:p>
    <w:p>
      <w:pPr/>
      <w:r>
        <w:rPr>
          <w:lang w:val="id_ID" w:bidi="id_ID"/>
        </w:rPr>
      </w:r>
      <w:r>
        <w:rPr>
          <w:lang w:val="id_ID" w:bidi="id_ID"/>
        </w:rPr>
        <w:t xml:space="preserve">Paulus memanjatkan doa ini karena Paulus ingin orang-orang percaya di Tesalonika menghormati nama Yesus. Paulus tahu bahwa orang-orang percaya di Tesalonika dapat melakukan ini hanya melalui </w:t>
      </w:r>
      <w:r>
        <w:rPr>
          <w:b/>
          <w:lang w:val="id_ID" w:bidi="id_ID"/>
        </w:rPr>
        <w:t>anugerah</w:t>
      </w:r>
      <w:r>
        <w:rPr>
          <w:lang w:val="id_ID" w:bidi="id_ID"/>
        </w:rPr>
        <w:t>. Gunakan kata atau frasa yang sama untuk anugerah seperti yang Anda gunakan pada perikop sebelumnya. Untuk informasi lebih lanjut tentang anugerah, lihat Glosarium Utama.</w:t>
      </w:r>
    </w:p>
    <w:p>
      <w:pPr/>
      <w:r>
        <w:rPr>
          <w:lang w:val="id_ID" w:bidi="id_ID"/>
        </w:rPr>
      </w:r>
      <w:r>
        <w:rPr>
          <w:lang w:val="id_ID" w:bidi="id_ID"/>
        </w:rPr>
        <w:t xml:space="preserve">Paulus mengatakan bahwa Yesus </w:t>
      </w:r>
      <w:r>
        <w:rPr>
          <w:b/>
          <w:lang w:val="id_ID" w:bidi="id_ID"/>
        </w:rPr>
        <w:t>Kristus</w:t>
      </w:r>
      <w:r>
        <w:rPr>
          <w:lang w:val="id_ID" w:bidi="id_ID"/>
        </w:rPr>
        <w:t xml:space="preserve"> adalah orang yang memberikan anugerah ini. Gunakan kata atau sebutan yang sama untuk Kristus seperti yang Anda pakai pada kisah sebelumnya. Untuk informasi selengkapnya tentang Kristus,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versi rekaman dari 2 Tesalonika 1:5–12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perikop ini, sebagai kelompok, dalam bahasa Anda sendiri.</w:t>
      </w:r>
    </w:p>
    <w:p>
      <w:pPr/>
      <w:r>
        <w:rPr>
          <w:lang w:val="id_ID" w:bidi="id_ID"/>
        </w:rPr>
      </w:r>
      <w:r>
        <w:rPr>
          <w:lang w:val="id_ID" w:bidi="id_ID"/>
        </w:rPr>
        <w:t>Pertama, seluruh kelompok harus berlatih menceritakan perikop tersebut dalam bahasa Anda sendiri. Ingatlah untuk memasukkan hal-hal yang Anda putuskan dalam langkah-langkah sebelumnya, seperti kronologi, kata, frasa, emosi, atau apa pun yang Anda diskusikan.</w:t>
      </w:r>
    </w:p>
    <w:p>
      <w:pPr/>
      <w:r>
        <w:rPr>
          <w:lang w:val="id_ID" w:bidi="id_ID"/>
        </w:rPr>
      </w:r>
      <w:r>
        <w:rPr>
          <w:lang w:val="id_ID" w:bidi="id_ID"/>
        </w:rPr>
        <w:t>Seorang anggota kelompok harus menyampaikan beberapa kalimat dari pasal tersebut dan berhenti sebentar. Anggota kelompok yang lain harus menceritakan bagian selanjutnya dari pasal tersebut dan berhenti sebentar. Lakukan ini sampai kelompok tersebut telah menceritakan kembali semua bagian perikop itu. Anggota-anggota kelompok dapat saling mengoreksi dalam tahap ini.</w:t>
      </w:r>
    </w:p>
    <w:p>
      <w:pPr/>
      <w:r>
        <w:rPr>
          <w:lang w:val="id_ID" w:bidi="id_ID"/>
        </w:rPr>
      </w:r>
      <w:r>
        <w:rPr>
          <w:lang w:val="id_ID" w:bidi="id_ID"/>
        </w:rPr>
        <w:t xml:space="preserve">Hentikan sebentar rekaman ini di sini. </w:t>
      </w:r>
    </w:p>
    <w:p>
      <w:pPr/>
      <w:r>
        <w:rPr>
          <w:lang w:val="id_ID" w:bidi="id_ID"/>
        </w:rPr>
      </w:r>
      <w:r>
        <w:rPr>
          <w:lang w:val="id_ID" w:bidi="id_ID"/>
        </w:rPr>
        <w:t>Selanjutnya, setiap anggota kelompok harus menceritakan seluruh bagian perikop tersebut tanpa interupsi setidaknya satu kali. Seorang anggota kelompok dapat menggunakan benda acak, gerakan, atau papan cerita mereka untuk membantu mereka mengingat perikop tersebut.</w:t>
      </w:r>
    </w:p>
    <w:p>
      <w:pPr/>
      <w:r>
        <w:rPr>
          <w:lang w:val="id_ID" w:bidi="id_ID"/>
        </w:rPr>
      </w:r>
      <w:r>
        <w:rPr>
          <w:lang w:val="id_ID" w:bidi="id_ID"/>
        </w:rPr>
        <w:t xml:space="preserve">Hentikan sebentar rekaman ini di sini. </w:t>
      </w:r>
    </w:p>
    <w:p>
      <w:pPr/>
      <w:r>
        <w:rPr>
          <w:lang w:val="id_ID" w:bidi="id_ID"/>
        </w:rPr>
      </w:r>
      <w:r>
        <w:rPr>
          <w:lang w:val="id_ID" w:bidi="id_ID"/>
        </w:rPr>
        <w:t>Selanjutnya, kelompok dapat memutuskan versi perikop siapa yang paling Anda sukai. Anda mungkin memutuskan bahwa Anda menyukai cara seorang anggota kelompok menceritakan satu adegan, tetapi menyukai cara anggota kelompok lain menceritakan adegan lainnya.</w:t>
      </w:r>
    </w:p>
    <w:p>
      <w:pPr/>
      <w:r>
        <w:rPr>
          <w:lang w:val="id_ID" w:bidi="id_ID"/>
        </w:rPr>
      </w:r>
      <w:r>
        <w:rPr>
          <w:lang w:val="id_ID" w:bidi="id_ID"/>
        </w:rPr>
        <w:t xml:space="preserve">Hentikan sebentar rekaman ini di sini. </w:t>
      </w:r>
    </w:p>
    <w:p>
      <w:pPr/>
      <w:r>
        <w:rPr>
          <w:lang w:val="id_ID" w:bidi="id_ID"/>
        </w:rPr>
      </w:r>
      <w:r>
        <w:rPr>
          <w:lang w:val="id_ID" w:bidi="id_ID"/>
        </w:rPr>
        <w:t>Akhirnya, kelompok tersebut dapat menyusun versi akhir dari perikop yang disetujui oleh semua orang. Setiap anggota kelompok harus berlatih menceritakan versi akhir dari perikop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2 Tesalonika 2:1–12</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2 Tesalonika 2:1–12 dan renungkan di dalam hati Anda. </w:t>
      </w:r>
    </w:p>
    <w:p>
      <w:pPr/>
      <w:r>
        <w:rPr>
          <w:lang w:val="id_ID" w:bidi="id_ID"/>
        </w:rPr>
      </w:r>
      <w:r>
        <w:rPr>
          <w:lang w:val="id_ID" w:bidi="id_ID"/>
        </w:rPr>
        <w:t xml:space="preserve">Jika memungkinkan dengarkan rekaman suara dari 2 Tesalonika 2:1–12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sebuah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2 Tesalonika 2:1–12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perikop terakhir, Paulus mengajar orang-orang percaya di Tesalonika tentang penghakiman terakhir Allah dan berdoa agar orang-orang percaya itu tetap setia kepada Yesus. Sekarang, Paulus melanjutkan suratnya kepada orang-orang Tesalonika dan menanggapi beberapa pertanyaan orang Tesalonika. Kita tidak mendengar pertanyaan orang-orang Tesalonika, tetapi tampaknya beberapa orang percaya berpikir bahwa Paulus telah mengatakan Tuhan Yesus Kristus telah kembali ke bumi untuk menghakimi orang-orang. Orang-orang percaya ini mengklaim bahwa mereka menerima penglihatan rohani, wahyu, atau surat dari Paulus yang mengatakan Yesus telah kembali. Kamu akan ingat bahwa ketika Paulus berada di Tesalonika, Paulus mengajar orang-orang percaya tentang apa yang akan terjadi ketika Yesus kembali. Paulus berbicara lebih banyak tentang ini ketika Paulus menulis surat pertama kepada orang-orang Tesalonika. Namun, Paulus tidak mengatakan bahwa Yesus telah kembali. Sekarang, Paulus menulis untuk mengatakan lebih banyak tentang apa yang telah Paulus ajarkan kepada orang-orang Tesalonika tentang kembalinya Yesus.</w:t>
      </w:r>
    </w:p>
    <w:p>
      <w:pPr/>
      <w:r>
        <w:rPr>
          <w:lang w:val="id_ID" w:bidi="id_ID"/>
        </w:rPr>
      </w:r>
      <w:r>
        <w:rPr>
          <w:lang w:val="id_ID" w:bidi="id_ID"/>
        </w:rPr>
        <w:t xml:space="preserve">Berhenti di sini dan berbicaralah tentang orang-orang dalam komunitas Anda yang memiliki mimpi rohani atau penglihatan dari Allah atau dewa-dewa, ilah-ilah. Apakah mimpi atau penglihatan itu selalu benar? Apa yang terjadi jika mimpi atau penglihatan tidak benar? Bagaimana Anda tahu jika seseorang berbagi informasi yang tidak benar? Hentikan sebentar rekaman ini di sini. </w:t>
      </w:r>
    </w:p>
    <w:p>
      <w:pPr/>
      <w:r>
        <w:rPr>
          <w:lang w:val="id_ID" w:bidi="id_ID"/>
        </w:rPr>
      </w:r>
      <w:r>
        <w:rPr>
          <w:lang w:val="id_ID" w:bidi="id_ID"/>
        </w:rPr>
        <w:t>Paulus sangat menolak orang-orang yang mengajarkan hal-hal palsu ini tentang kembalinya Yesus. Paulus mengatakan kepada orang-orang Tesalonika untuk menolak pengajaran para guru palsu ini. Paulus mengatakan kepada orang-orang Tesalonika untuk berpegang teguh pada kebenaran. Paulus mengingatkan orang-orang Tesalonika bahwa Yesus Kristus tidak akan kembali sampai banyak orang memberontak terhadap Tuhan dan sampai orang durhaka muncul di dunia. Karena peristiwa-peristiwa ini belum terjadi, Paulus dengan jelas menunjukkan bahwa Yesus tidak mungkin sudah kembali.</w:t>
      </w:r>
    </w:p>
    <w:p>
      <w:pPr/>
      <w:r>
        <w:rPr>
          <w:lang w:val="id_ID" w:bidi="id_ID"/>
        </w:rPr>
      </w:r>
      <w:r>
        <w:rPr>
          <w:lang w:val="id_ID" w:bidi="id_ID"/>
        </w:rPr>
        <w:t>Paulus terus menjelaskan lebih banyak detail tentang pemberontakan besar dan orang kedurhakaan ini yang akan datang pada hari-hari terakhir. Kita tidak sepenuhnya memahami apa yang sedang Paulus bicarakan. Paulus mungkin merujuk pada apa yang terjadi pada zaman Paulus di bawah pemerintahan Kekaisaran Romawi. Kekaisaran Romawi menindas orang-orang Yahudi dan menganiaya Bait Suci. Bahkan, beberapa waktu setelah Paulus menulis surat ini, orang-orang Romawi menghancurkan Bait Suci Yahudi. Paulus mungkin juga berbicara tentang sebuah peristiwa di masa depan, yang masih belum terjadi pada zaman kita sendiri. Apa yang kita ketahui adalah bahwa orang kedurhakaan ini akan mengklaim otoritas atas semua orang dan segalanya. Orang kedurhakaan ini akan duduk di takhta Allah dan mengklaim sebagai Allah sendiri.</w:t>
      </w:r>
    </w:p>
    <w:p>
      <w:pPr/>
      <w:r>
        <w:rPr>
          <w:lang w:val="id_ID" w:bidi="id_ID"/>
        </w:rPr>
      </w:r>
      <w:r>
        <w:rPr>
          <w:lang w:val="id_ID" w:bidi="id_ID"/>
        </w:rPr>
        <w:t>Paulus berbicara tentang "pengekang," yaitu orang atau sesuatu yang menahan atau menghambat orang kedurhakaan ini. Kita tidak tahu persis siapa atau apa pengekang itu. Beberapa orang berpikir pengekang itu adalah pemerintah, gereja, atau Roh Kudus. Paulus tampaknya mengajar orang-orang Tesalonika tentang orang atau hal ini sementara Paulus bersama orang-orang Tesalonika di Tesalonika. Allah akan menghapus pengekang ini pada suatu waktu di masa depan, dan kemudian Yesus akan menunjukkan siapa manusia durhaka itu.</w:t>
      </w:r>
    </w:p>
    <w:p>
      <w:pPr/>
      <w:r>
        <w:rPr>
          <w:lang w:val="id_ID" w:bidi="id_ID"/>
        </w:rPr>
      </w:r>
      <w:r>
        <w:rPr>
          <w:lang w:val="id_ID" w:bidi="id_ID"/>
        </w:rPr>
        <w:t xml:space="preserve">Berhenti di sini dan diskusikan dalam kelompok: Bicarakan tentang saat ketika orang baik melindungi orang jahat dengan tidak membiarkan orang lain melihat apa yang dilakukan orang jahat tersebut. Apa yang terjadi ketika orang baik itu berhenti melindungi orang jahat? Hentikan sebentar rekaman ini di sini. </w:t>
      </w:r>
    </w:p>
    <w:p>
      <w:pPr/>
      <w:r>
        <w:rPr>
          <w:lang w:val="id_ID" w:bidi="id_ID"/>
        </w:rPr>
      </w:r>
      <w:r>
        <w:rPr>
          <w:lang w:val="id_ID" w:bidi="id_ID"/>
        </w:rPr>
        <w:t>Orang kedurhakaan ini bekerja atas nama Setan sendiri. Orang kedurhakaan ini dapat melakukan tindakan dan tanda yang ajaib dengan kuasa Iblis. Orang kedurhakaan ini akan menipu banyak orang sehingga orang-orang itu akan menolak untuk menerima pesan yang benar tentang Yesus Kristus. Oleh karena itu, Allah akan menghakimi dan menghancurkan orang-orang ini. Orang-orang Tesalonika telah memilih untuk mengasihi kebenaran injil Yesus Kristus, jadi Allah akan menyelamatkan orang-orang percaya di Tesalonika ketika Yesus datang untuk menghakimi orang-orang. Orang-orang yang mengikuti orang durhaka menolak kebenaran, jadi Allah akan menghakimi orang-orang itu ketika Tuhan Yesus kembali untuk menghakimi orang-orang. Karena orang-orang ini menolak Allah, Allah menyebabkan orang-orang ini percaya kepada hal-hal yang palsu tentang Allah. Paulus tidak mengatakan persis bagaimana Allah menyebabkan orang-orang ini percaya kepada hal-hal yang palsu, tetapi tampaknya Allah mengirim sesuatu yang bekerja dalam pikiran dan hati orang-orang dan menyebabkan orang-orang itu percaya kepada hal-hal yang salah tentang Allah. Allah melakukan ini karena orang-orang ini telah menolak Allah. Allah benar untuk menghakimi orang-orang ini karena orang-orang ini menolak kebenaran dan mengasihi kejahatan.</w:t>
      </w:r>
    </w:p>
    <w:p>
      <w:pPr/>
      <w:r>
        <w:rPr>
          <w:lang w:val="id_ID" w:bidi="id_ID"/>
        </w:rPr>
      </w:r>
      <w:r>
        <w:rPr>
          <w:lang w:val="id_ID" w:bidi="id_ID"/>
        </w:rPr>
        <w:t>Paulus mendorong orang-orang Tesalonika dengan mengingatkan orang-orang Tesalonika bahwa Allah pasti akan menghancurkan orang kedurhakaan ini. Paulus menyebut orang durhaka sebagai anak kehancuran. Sejak awal, Allah berencana untuk menghakimi dan menghancurkan sekali untuk selamanya manusia durhaka ini.</w:t>
      </w:r>
    </w:p>
    <w:p>
      <w:pPr/>
      <w:r>
        <w:rPr>
          <w:lang w:val="id_ID" w:bidi="id_ID"/>
        </w:rPr>
      </w:r>
      <w:r>
        <w:rPr>
          <w:lang w:val="id_ID" w:bidi="id_ID"/>
        </w:rPr>
        <w:t xml:space="preserve">Berhenti di sini dan jelaskan seseorang dalam budaya Anda yang sangat buruk sehingga orang-orang tahu bahwa suatu hari Allah akan menghakimi orang itu. Hentikan sebentar rekaman ini di sini. </w:t>
      </w:r>
    </w:p>
    <w:p>
      <w:pPr/>
      <w:r>
        <w:rPr>
          <w:lang w:val="id_ID" w:bidi="id_ID"/>
        </w:rPr>
      </w:r>
      <w:r>
        <w:rPr>
          <w:lang w:val="id_ID" w:bidi="id_ID"/>
        </w:rPr>
        <w:t>Tuhan Yesus Kristus sendiri akan mengutuk atau menghakimi orang durhaka ini selamanya. Kristus Yesus akan melakukan ini dengan kata-kata yang Yesus katakan dari mulut-Nya. Ketika Yesus kembali, Yesus akan menghancurkan si manusia kedurhakaan. Ini akan menunjukkan bahwa manusia kedurhakaan tidak memiliki kuasa sama sekali!</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2 Tesalonika 2:1–12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berbicara tentang peristiwa-peristiwa yang akan terjadi sebelum Yesus kembali sehingga orang-orang percaya di Tesalonika tidak akan bingung.</w:t>
      </w:r>
    </w:p>
    <w:p>
      <w:pPr/>
      <w:r>
        <w:rPr>
          <w:lang w:val="id_ID" w:bidi="id_ID"/>
        </w:rPr>
      </w:r>
      <w:r>
        <w:rPr>
          <w:b/>
          <w:lang w:val="id_ID" w:bidi="id_ID"/>
        </w:rPr>
        <w:t>Pada bagian kedua:</w:t>
      </w:r>
      <w:r>
        <w:rPr>
          <w:lang w:val="id_ID" w:bidi="id_ID"/>
        </w:rPr>
        <w:t xml:space="preserve"> Paulus secara singkat mengingatkan orang-orang percaya di Tesalonika tentang apa yang diajarkan Paulus kepada orang-orang percaya ketika Paulus bersama orang-orang percaya di Tesalonika.</w:t>
      </w:r>
    </w:p>
    <w:p>
      <w:pPr/>
      <w:r>
        <w:rPr>
          <w:lang w:val="id_ID" w:bidi="id_ID"/>
        </w:rPr>
      </w:r>
      <w:r>
        <w:rPr>
          <w:b/>
          <w:lang w:val="id_ID" w:bidi="id_ID"/>
        </w:rPr>
        <w:t>Pada bagian ketiga:</w:t>
      </w:r>
      <w:r>
        <w:rPr>
          <w:lang w:val="id_ID" w:bidi="id_ID"/>
        </w:rPr>
        <w:t xml:space="preserve"> Paulus memberikan lebih banyak detail tentang beberapa peristiwa yang menuntun kepada kembalinya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 Silas, dan Timotius</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Para guru palsu, mereka yang berbicara secara salah tentang hari Tuhan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Manusia kedurhakaan</w:t>
      </w:r>
    </w:p>
    <w:p>
      <w:pPr>
        <w:pStyle w:val="ListBullet"/>
        <w:spacing w:line="240" w:lineRule="auto"/>
        <w:ind w:left="720"/>
      </w:pPr>
      <w:r>
        <w:rPr>
          <w:lang w:val="id_ID" w:bidi="id_ID"/>
        </w:rPr>
      </w:r>
      <w:r>
        <w:rPr>
          <w:lang w:val="id_ID" w:bidi="id_ID"/>
        </w:rPr>
        <w:t>Pengekang (Ingat, ini mungkin bukan orang)</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pertama, Paulus menjelaskan secara umum apa yang akan terjadi sebelum Yesus kembali untuk menghakimi dunia. Paulus menyebut waktu ini "hari Tuhan." Paulus menulis tentang peristiwa-peristiwa ini karena orang-orang Tesalonika bingung dan khawatir bahwa hari Tuhan sudah terjadi. Paulus mengatakan kepada orang-orang Tesalonika untuk tidak percaya kepada mereka yang mengajar secara tidak benar tentang hari Tuhan. Bahkan jika orang-orang ini mengatakan bahwa mereka menerima penglihatan atau pesan dari Allah, laporan yang diucapkan, atau bahkan surat dari Paulus dan sahabat Paulus, orang-orang Tesalonika tidak boleh percaya kepada orang-orang ini.</w:t>
      </w:r>
    </w:p>
    <w:p>
      <w:pPr/>
      <w:r>
        <w:rPr>
          <w:lang w:val="id_ID" w:bidi="id_ID"/>
        </w:rPr>
      </w:r>
      <w:r>
        <w:rPr>
          <w:lang w:val="id_ID" w:bidi="id_ID"/>
        </w:rPr>
        <w:t>Paulus kemudian mengingatkan orang-orang Tesalonika tentang hal-hal yang harus terjadi sebelum Yesus kembali. Paulus mengatakan bahwa peristiwa-peristiwa ini belum terjadi, jadi Paulus membuktikan bahwa Yesus belum kembali. Paulus mengatakan bahwa akan ada pemberontakan besar terhadap Allah ketika banyak orang berbalik melawan Allah dan menentang Allah dan umat Allah. Paulus juga mengatakan bahwa manusia kedurhakaan akan muncul sebelum Yesus kembali. Orang durhaka ini akan mengklaim bahwa ia adalah Allah dan akan menuntut agar semua orang menyembah orang durhaka ini seperti Allah. Kami tidak tahu apakah pria ini adalah seorang pribadi atau simbol dari sesuatu, tetapi jika, dalam bahasa Anda, Anda harus memilih satu penafsiran, Anda harus mengasumsikan bahwa pria kedurhakaan itu adalah seorang pribadi. Orang ini jahat dan tidak mengikuti hukum Allah. Beberapa terjemahan mengatakan ini adalah seorang pria jahat atau seorang pria yang berdosa. Orang ini adalah seorang anak kehancuran, atau ditakdirkan untuk kehancuran, yang berarti bahwa Allah akan menghukum orang ini selamanya.</w:t>
      </w:r>
    </w:p>
    <w:p>
      <w:pPr/>
      <w:r>
        <w:rPr>
          <w:lang w:val="id_ID" w:bidi="id_ID"/>
        </w:rPr>
      </w:r>
      <w:r>
        <w:rPr>
          <w:lang w:val="id_ID" w:bidi="id_ID"/>
        </w:rPr>
        <w:t xml:space="preserve">Berhenti di sini dan diskusikan dalam kelompok: Berdasarkan penjelasan tentang manusia kedurhakaan ini, bagaimana Anda akan menyebut manusia kedurhakaan dalam terjemahan Anda? Pikirkan tentang bagaimana Anda menggambarkan orang jahat tersebut pada langkah kedua. Bagaimana Anda akan mengatakan bahwa orang ini adalah seorang anak kehancuran atau seseorang yang akan dihukum Allah selamanya? Hentikan sebentar rekaman ini di sini. </w:t>
      </w:r>
    </w:p>
    <w:p>
      <w:pPr/>
      <w:r>
        <w:rPr>
          <w:lang w:val="id_ID" w:bidi="id_ID"/>
        </w:rPr>
      </w:r>
      <w:r>
        <w:rPr>
          <w:lang w:val="id_ID" w:bidi="id_ID"/>
        </w:rPr>
        <w:t>Pada bagian kedua, Paulus menggunakan pertanyaan untuk mengingatkan orang-orang Tesalonika bahwa Paulus sudah mengajarkan orang-orang Tesalonika hal-hal ini ketika Paulus bersama mereka secara pribadi. Paulus berkata, "Apakah kamu tidak ingat bahwa aku mengatakan kepada kamu semua hal ini ketika aku bersama kamu?" Paulus mengatakan kepada orang-orang Tesalonika bahwa banyak orang akan memberontak terhadap Allah sebelum hari Tuhan. Orang-orang percaya Tesalonika seharusnya sudah tahu bahwa manusia durhaka akan muncul sebelum hari Tuhan dan akan mengklaim bahwa manusia durhaka adalah Allah. Orang-orang percaya Tesalonika seharusnya sudah tahu ada pengekang yang menahan manusia kedurhakaan agar tidak muncul. Orang-orang percaya harus tahu siapa atau apa pengekang itu. Pengekang ini menahan manusia kedurhakaan, seperti tali menahan seekor binatang, atau seperti penjara menahan seorang penjahat. Pengekang itu mencegah orang sepenuhnya menyadari apa yang dilakukan manusia kedurhakaan secara diam-diam di seluruh dunia untuk memengaruhi orang untuk melakukan hal-hal yang salah.</w:t>
      </w:r>
    </w:p>
    <w:p>
      <w:pPr/>
      <w:r>
        <w:rPr>
          <w:lang w:val="id_ID" w:bidi="id_ID"/>
        </w:rPr>
      </w:r>
      <w:r>
        <w:rPr>
          <w:lang w:val="id_ID" w:bidi="id_ID"/>
        </w:rPr>
        <w:t>Pada bagian ketiga, Paulus mengajar secara lebih detail tentang beberapa peristiwa yang harus terjadi sebelum Yesus kembali. Paulus mengatakan bahwa siapa pun atau apa pun pengekang itu, pengekang itu saat ini menahan manusia kedurhakaan. Setelah pengekang itu menyingkir, manusia kedurhakaan akan muncul di dunia. Sebelum Paulus melanjutkan untuk menjelaskan apa yang akan dilakukan manusia kedurhakaan, Paulus mendorong orang-orang percaya dengan menjelaskan bagaimana Yesus suatu hari akan menghancurkan manusia kedurhakaan. Paulus mengatakan bahwa Yesus akan menghancurkan orang kedurhakaan ini dengan napas mulut Yesus dan kemegahan atau keagungan kehadiran Yesus. Ini mungkin berarti bahwa Yesus akan datang dengan cara yang mulia dan berkuasa serta berbicara, dan bahwa perkataan Yesus serta penampakan Yesus akan menghancurkan si manusia kedurhakaan.</w:t>
      </w:r>
    </w:p>
    <w:p>
      <w:pPr/>
      <w:r>
        <w:rPr>
          <w:lang w:val="id_ID" w:bidi="id_ID"/>
        </w:rPr>
      </w:r>
      <w:r>
        <w:rPr>
          <w:lang w:val="id_ID" w:bidi="id_ID"/>
        </w:rPr>
        <w:t xml:space="preserve">Berhenti di sini dan diskusikan dalam kelompok: Bagaimana Anda akan berbicara tentang bagaimana Yesus menghancurkan manusia kedurhakaan dengan napas mulut Yesus dan kemegahan keagungan Yesus? Hentikan sebentar rekaman ini di sini. </w:t>
      </w:r>
    </w:p>
    <w:p>
      <w:pPr/>
      <w:r>
        <w:rPr>
          <w:lang w:val="id_ID" w:bidi="id_ID"/>
        </w:rPr>
      </w:r>
      <w:r>
        <w:rPr>
          <w:lang w:val="id_ID" w:bidi="id_ID"/>
        </w:rPr>
        <w:t>Sekarang Paulus menggambarkan bagaimana manusia kedurhakaan ini akan bertindak sebelum Yesus menghancurkan manusia kedurhakaan. Manusia durhaka akan bertindak seperti Setan bertindak di dunia, dan manusia durhaka akan melakukan mukjizat dan tanda-tanda yang menyebabkan orang percaya kepada kebohongan bahwa manusia durhaka sama kuasanya dengan Allah. Bagaimana manusia kedurhakaan dapat berbohong kepada orang dengan sangat mudah? Paulus menjelaskan bahwa orang-orang ini telah menolak untuk mengasihi kebenaran dan mencari kebenaran, jadi Allah tidak menyelamatkan orang-orang ini. Orang-orang ini malah merasa senang atau bersukacita melakukan hal-hal jahat. Jadi, sebelum Yesus menghancurkan manusia kedurhakaan, Allah akan menyebabkan orang berpikir sangat salah dan percaya kepada kebohongan dari manusia kedurhakaan.</w:t>
      </w:r>
    </w:p>
    <w:p>
      <w:pPr/>
      <w:r>
        <w:rPr>
          <w:lang w:val="id_ID" w:bidi="id_ID"/>
        </w:rPr>
      </w:r>
      <w:r>
        <w:rPr>
          <w:lang w:val="id_ID" w:bidi="id_ID"/>
        </w:rPr>
        <w:t xml:space="preserve">Berhenti di sini dan diskusikan dalam kelompok: Bagaimana Anda akan menggambarkan bagaimana manusia kedurhakaan bertindak? Bagaimana Anda akan menjelaskan bagaimana manusia kedurhakaan dapat membuat begitu banyak orang percaya kepada kebohongan? Dengan kata lain, jelaskan mengapa orang-orang siap memercayai kebohongan. Hentikan sebentar rekaman ini di sini. </w:t>
      </w:r>
    </w:p>
    <w:p>
      <w:pPr/>
      <w:r>
        <w:rPr>
          <w:lang w:val="id_ID" w:bidi="id_ID"/>
        </w:rPr>
      </w:r>
      <w:r>
        <w:rPr>
          <w:lang w:val="id_ID" w:bidi="id_ID"/>
        </w:rPr>
        <w:t xml:space="preserve">Berhenti di sini dan diskusikan dalam kelompok: Bagaimana Anda akan menjelaskan bahwa setelah manusia kedurhakaan muncul dan Allah menunjukkan siapa manusia kedurhakaan, Yesus menghancurkan manusia kedurhakaan? Yesus tidak menghancurkan manusia kedurhakaan sampai setelah orang itu menunjukkan siapa ia dan melakukan hal-hal jahatnya. Bagaimana Anda akan memperjelas hal tersebut dalam terjemahan Anda? Hentikan sebentar rekaman ini di sini. </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2 Tesalonika 2:1–12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 Silas, dan Timotius</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Para guru palsu, mereka yang berbicara secara salah tentang hari Tuhan</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Manusia kedurhakaan</w:t>
      </w:r>
    </w:p>
    <w:p>
      <w:pPr>
        <w:pStyle w:val="ListBullet"/>
        <w:spacing w:line="240" w:lineRule="auto"/>
        <w:ind w:left="720"/>
      </w:pPr>
      <w:r>
        <w:rPr>
          <w:lang w:val="id_ID" w:bidi="id_ID"/>
        </w:rPr>
      </w:r>
      <w:r>
        <w:rPr>
          <w:lang w:val="id_ID" w:bidi="id_ID"/>
        </w:rPr>
        <w:t>Pengekang (Ingat, ini mungkin bukan orang)</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Pada bagian pertama, Paulus menulis urutan umum peristiwa-peristiwa yang akan terjadi sebelum Yesus kembali. Paulus menulis tentang peristiwa-peristiwa ini untuk memperbaiki kebingungan orang-orang percaya di Tesalonika. Paulus mengatakan kepada orang-orang Tesalonika untuk tidak khawatir bahwa hari Tuhan telah dimulai. Paulus mengatakan kepada orang-orang percaya di Tesalonika untuk tidak percaya kepada mereka yang mengajar secara tidak benar, bahkan jika orang-orang itu mengklaim pengajaran itu berasal dari Allah atau Paulus dan rekan-rekan Paulus.</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berperan sebagai guru palsu,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secara singkat mengingatkan orang-orang percaya di Tesalonika tentang hal-hal yang diajarkan Paulus ketika Paulus berada di Tesalonika.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ketiga, Paulus mengajar secara lebih detail tentang beberapa peristiwa yang akan terjadi sebelum Yesus kembali. Pengekang itu akan menyingkir, dan kemudian orang kedurhakaan akan terungkap. Orang kedurhakaan akan menipu mereka yang tidak mengenal dan mengikuti Yesus, dan orang kedurhakaan akan menuntun orang-orang itu ke penghakiman dan kehancuran mereka. Paulus mengatakan bahwa Allah menghakimi dan menghancurkan orang-orang ini karena orang-orang menolak untuk mengasihi kebenaran dan percaya kepada Yesus untuk menyelamatkan mereka. Allah menyebabkan orang-orang ini bahkan lebih percaya kepada kebohongan karena orang-orang ini sudah menolak kebenaran dan mengasihi kejahatan. Paulus mengatakan bahwa Yesus akan datang dan menghancurkan orang kedurhakaan ini.</w:t>
      </w:r>
    </w:p>
    <w:p>
      <w:pPr/>
      <w:r>
        <w:rPr>
          <w:lang w:val="id_ID" w:bidi="id_ID"/>
        </w:rPr>
      </w:r>
      <w:r>
        <w:rPr>
          <w:lang w:val="id_ID" w:bidi="id_ID"/>
        </w:rPr>
        <w:t>Orang durhaka akan bertindak dengan kuasa Setan dan akan melakukan mujizat dan tanda yang membuat orang-orang berpikir orang durhaka memiliki kuasa Allah. Orang-orang akan percaya kepada mujizat ini karena orang-orang tidak ingin mempelajari kebenarannya. Jadi Allah mengizinkan orang-orang itu percaya kepada kebohongan, dan Allah akan mengutuk orang-orang ini karena orang-orang senang melakukan hal-hal jahat bukannya percaya kepada hal-hal yang benar.</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2 Tesalonika 2:1–12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sekali lagi menyebut orang-orang percaya di Tesalonika sebagai </w:t>
      </w:r>
      <w:r>
        <w:rPr>
          <w:b/>
          <w:lang w:val="id_ID" w:bidi="id_ID"/>
        </w:rPr>
        <w:t>saudara-saudaranya</w:t>
      </w:r>
      <w:r>
        <w:rPr>
          <w:lang w:val="id_ID" w:bidi="id_ID"/>
        </w:rPr>
        <w:t>. Ini menunjukkan kasih Paulus kepada orang-orang percaya, bahkan ketika Paulus menulis untuk memperbaiki orang-orang percaya. Anda akan ingat bahwa Paulus sering menggunakan kata ini untuk merujuk kepada sesama orang percaya, baik pria maupun wanita. Gunakan kata atau sebutan yang sama untuk saudara atau saudara dan saudari seperti yang telah Anda pakai pada perikop sebelumnya.</w:t>
      </w:r>
    </w:p>
    <w:p>
      <w:pPr/>
      <w:r>
        <w:rPr>
          <w:lang w:val="id_ID" w:bidi="id_ID"/>
        </w:rPr>
      </w:r>
      <w:r>
        <w:rPr>
          <w:lang w:val="id_ID" w:bidi="id_ID"/>
        </w:rPr>
        <w:t xml:space="preserve">Paulus menulis kepada orang-orang percaya di Tesalonika untuk menjelaskan beberapa hal tentang kedatangan atau kembalinya </w:t>
      </w:r>
      <w:r>
        <w:rPr>
          <w:b/>
          <w:lang w:val="id_ID" w:bidi="id_ID"/>
        </w:rPr>
        <w:t>Tuhan</w:t>
      </w:r>
      <w:r>
        <w:rPr>
          <w:lang w:val="id_ID" w:bidi="id_ID"/>
        </w:rPr>
        <w:t xml:space="preserve"> Yesus </w:t>
      </w:r>
      <w:r>
        <w:rPr>
          <w:b/>
          <w:lang w:val="id_ID" w:bidi="id_ID"/>
        </w:rPr>
        <w:t>Kristus</w:t>
      </w:r>
      <w:r>
        <w:rPr>
          <w:lang w:val="id_ID" w:bidi="id_ID"/>
        </w:rPr>
        <w:t>. Ini merujuk kepada kedatangan kembali Tuhan Yesus, saat Yesus akan kembali ke bumi untuk kedua kalinya. Gunakan kata atau sebutan yang sama untuk Tuhan dan Kristus seperti yang Anda pakai pada perikop sebelumnya. Untuk informasi lebih lanjut tentang Tuhan dan Kristus, lihat Glosarium Utama.</w:t>
      </w:r>
    </w:p>
    <w:p>
      <w:pPr/>
      <w:r>
        <w:rPr>
          <w:lang w:val="id_ID" w:bidi="id_ID"/>
        </w:rPr>
      </w:r>
      <w:r>
        <w:rPr>
          <w:lang w:val="id_ID" w:bidi="id_ID"/>
        </w:rPr>
        <w:t xml:space="preserve">Berhenti di sini dan bahas dalam kelompok kata atau frasa apa yang akan Anda gunakan untuk </w:t>
      </w:r>
      <w:r>
        <w:rPr>
          <w:b/>
          <w:lang w:val="id_ID" w:bidi="id_ID"/>
        </w:rPr>
        <w:t>datang</w:t>
      </w:r>
      <w:r>
        <w:rPr>
          <w:lang w:val="id_ID" w:bidi="id_ID"/>
        </w:rPr>
        <w:t xml:space="preserve"> atau </w:t>
      </w:r>
      <w:r>
        <w:rPr>
          <w:b/>
          <w:lang w:val="id_ID" w:bidi="id_ID"/>
        </w:rPr>
        <w:t>kembali</w:t>
      </w:r>
      <w:r>
        <w:rPr>
          <w:lang w:val="id_ID" w:bidi="id_ID"/>
        </w:rPr>
        <w:t xml:space="preserve">. Jika Anda telah menerjemahkan gagasan ini di kitab lain dari Alkitab, gunakan kata atau frasa yang sama seperti yang Anda gunakan di sana. Hentikan sebentar rekaman ini di sini. </w:t>
      </w:r>
    </w:p>
    <w:p>
      <w:pPr/>
      <w:r>
        <w:rPr>
          <w:lang w:val="id_ID" w:bidi="id_ID"/>
        </w:rPr>
      </w:r>
      <w:r>
        <w:rPr>
          <w:lang w:val="id_ID" w:bidi="id_ID"/>
        </w:rPr>
        <w:t>Beberapa orang-orang percaya telah menerima informasi yang salah melalui roh, firman, atau surat. Roh itu merujuk kepada pesan dari Allah yang diberikan Allah melalui Roh Allah. Alkitab sering merujuk kepada jenis pesan ini sebagai sebuah nubuat. Anda dapat menyebutnya roh atau nubuat. Ketika orang menerima informasi melalui firman, artinya sama — firman itu mungkin merujuk kepada seseorang yang berbicara atau mengajarkan pesan dari Allah. Surat adalah pesan yang ditulis seseorang kepada orang lain atau kepada sekelompok orang.</w:t>
      </w:r>
    </w:p>
    <w:p>
      <w:pPr/>
      <w:r>
        <w:rPr>
          <w:lang w:val="id_ID" w:bidi="id_ID"/>
        </w:rPr>
      </w:r>
      <w:r>
        <w:rPr>
          <w:lang w:val="id_ID" w:bidi="id_ID"/>
        </w:rPr>
        <w:t xml:space="preserve">Berhenti di sini dan diskusikan dalam kelompok bagaimana Anda akan berbicara tentang </w:t>
      </w:r>
      <w:r>
        <w:rPr>
          <w:b/>
          <w:lang w:val="id_ID" w:bidi="id_ID"/>
        </w:rPr>
        <w:t>roh</w:t>
      </w:r>
      <w:r>
        <w:rPr>
          <w:lang w:val="id_ID" w:bidi="id_ID"/>
        </w:rPr>
        <w:t xml:space="preserve">, </w:t>
      </w:r>
      <w:r>
        <w:rPr>
          <w:b/>
          <w:lang w:val="id_ID" w:bidi="id_ID"/>
        </w:rPr>
        <w:t>firman</w:t>
      </w:r>
      <w:r>
        <w:rPr>
          <w:lang w:val="id_ID" w:bidi="id_ID"/>
        </w:rPr>
        <w:t xml:space="preserve">, atau </w:t>
      </w:r>
      <w:r>
        <w:rPr>
          <w:b/>
          <w:lang w:val="id_ID" w:bidi="id_ID"/>
        </w:rPr>
        <w:t>surat</w:t>
      </w:r>
      <w:r>
        <w:rPr>
          <w:lang w:val="id_ID" w:bidi="id_ID"/>
        </w:rPr>
        <w:t xml:space="preserve"> yang diterima orang-orang tentang hari Tuhan. Jika perlu, lihat Glosarium Utama untuk nubuat. Hentikan sebentar rekaman ini di sini. </w:t>
      </w:r>
    </w:p>
    <w:p>
      <w:pPr/>
      <w:r>
        <w:rPr>
          <w:lang w:val="id_ID" w:bidi="id_ID"/>
        </w:rPr>
      </w:r>
      <w:r>
        <w:rPr>
          <w:lang w:val="id_ID" w:bidi="id_ID"/>
        </w:rPr>
        <w:t>Hari Tuhan adalah hari ketika Yesus akan kembali untuk menghakimi orang-orang dan memutuskan apakah tindakan mereka benar atau salah, dan apakah orang-orang telah mengikuti Yesus atau tidak. Orang-orang yang telah mengikuti Yesus akan tinggal bersama Tuhan selamanya di surga. Kita tidak tahu kapan Yesus akan kembali, tetapi Allah telah memberikan kita beberapa penjelasan tentang hal-hal apa yang akan terjadi sebelum Yesus kembali.</w:t>
      </w:r>
    </w:p>
    <w:p>
      <w:pPr/>
      <w:r>
        <w:rPr>
          <w:lang w:val="id_ID" w:bidi="id_ID"/>
        </w:rPr>
      </w:r>
      <w:r>
        <w:rPr>
          <w:lang w:val="id_ID" w:bidi="id_ID"/>
        </w:rPr>
        <w:t xml:space="preserve">Berhenti di sini dan diskusikan dalam kelompok frasa apa yang akan Anda gunakan untuk </w:t>
      </w:r>
      <w:r>
        <w:rPr>
          <w:b/>
          <w:lang w:val="id_ID" w:bidi="id_ID"/>
        </w:rPr>
        <w:t>hari Tuhan</w:t>
      </w:r>
      <w:r>
        <w:rPr>
          <w:lang w:val="id_ID" w:bidi="id_ID"/>
        </w:rPr>
        <w:t xml:space="preserve">. Jika Anda telah menerjemahkan frasa ini di kitab lain dari Alkitab, gunakan frasa yang sama di sini. Hentikan sebentar rekaman ini di sini. </w:t>
      </w:r>
    </w:p>
    <w:p>
      <w:pPr/>
      <w:r>
        <w:rPr>
          <w:lang w:val="id_ID" w:bidi="id_ID"/>
        </w:rPr>
      </w:r>
      <w:r>
        <w:rPr>
          <w:lang w:val="id_ID" w:bidi="id_ID"/>
        </w:rPr>
        <w:t>Paulus kemudian mengajarkan orang-orang percaya di Tesalonika tentang peristiwa-peristiwa sebelum Yesus datang kembali. Paulus mengatakan bahwa akan ada pemberontakan besar terhadap Allah, di mana banyak orang akan berbalik melawan Allah dan umat Allah. Pemberontakan ini merujuk kepada peristiwa di masa depan ketika sebagian besar orang di dunia akan secara aktif menentang Tuhan.</w:t>
      </w:r>
    </w:p>
    <w:p>
      <w:pPr/>
      <w:r>
        <w:rPr>
          <w:lang w:val="id_ID" w:bidi="id_ID"/>
        </w:rPr>
      </w:r>
      <w:r>
        <w:rPr>
          <w:lang w:val="id_ID" w:bidi="id_ID"/>
        </w:rPr>
        <w:t xml:space="preserve">Berhenti di sini dan bahas dalam kelompok kata atau sebutan apa yang akan Anda gunakan untuk </w:t>
      </w:r>
      <w:r>
        <w:rPr>
          <w:b/>
          <w:lang w:val="id_ID" w:bidi="id_ID"/>
        </w:rPr>
        <w:t>pemberontakan</w:t>
      </w:r>
      <w:r>
        <w:rPr>
          <w:lang w:val="id_ID" w:bidi="id_ID"/>
        </w:rPr>
        <w:t xml:space="preserve">. Hentikan sebentar rekaman ini di sini. </w:t>
      </w:r>
    </w:p>
    <w:p>
      <w:pPr/>
      <w:r>
        <w:rPr>
          <w:lang w:val="id_ID" w:bidi="id_ID"/>
        </w:rPr>
      </w:r>
      <w:r>
        <w:rPr>
          <w:lang w:val="id_ID" w:bidi="id_ID"/>
        </w:rPr>
        <w:t>Paulus mengatakan bahwa orang-orang durhaka harus terlebih dahulu disingkapkan. Seseorang yang durhaka tidak peduli dengan bagaimana menaati hukum. Dalam Alkitab orang-orang durhaka adalah yang tidak menaati hukum-hukum Allah. Orang-orang ini melakukan hal-hal jahat yang membuat komunitas mereka tidak tertib dan kacau. Orang ini akan menentang hukum-hukum Allah dan memimpin orang lain untuk menolak hukum Allah.</w:t>
      </w:r>
    </w:p>
    <w:p>
      <w:pPr/>
      <w:r>
        <w:rPr>
          <w:lang w:val="id_ID" w:bidi="id_ID"/>
        </w:rPr>
      </w:r>
      <w:r>
        <w:rPr>
          <w:lang w:val="id_ID" w:bidi="id_ID"/>
        </w:rPr>
        <w:t xml:space="preserve">Berhenti di sini dan bahas dalam kelompok kata atau sebutan apa yang akan Anda gunakan untuk </w:t>
      </w:r>
      <w:r>
        <w:rPr>
          <w:b/>
          <w:lang w:val="id_ID" w:bidi="id_ID"/>
        </w:rPr>
        <w:t>kedurhakaan</w:t>
      </w:r>
      <w:r>
        <w:rPr>
          <w:lang w:val="id_ID" w:bidi="id_ID"/>
        </w:rPr>
        <w:t xml:space="preserve">. Carilah kata durhaka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Orang durhaka ini juga disebut anak kehancuran. Nama ini tidak berarti bahwa orang-orang durhaka itu menyebabkan kehancuran. Nama ini berarti bahwa orang durhaka ini adalah orang yang akan dihancurkan oleh Tuhan. Orang durhaka itu ditakdirkan untuk kehancuran.</w:t>
      </w:r>
    </w:p>
    <w:p>
      <w:pPr/>
      <w:r>
        <w:rPr>
          <w:lang w:val="id_ID" w:bidi="id_ID"/>
        </w:rPr>
      </w:r>
      <w:r>
        <w:rPr>
          <w:lang w:val="id_ID" w:bidi="id_ID"/>
        </w:rPr>
        <w:t xml:space="preserve">Berhenti di sini dan bahas dalam kelompok kata atau sebutan apa yang akan digunakan untuk </w:t>
      </w:r>
      <w:r>
        <w:rPr>
          <w:b/>
          <w:lang w:val="id_ID" w:bidi="id_ID"/>
        </w:rPr>
        <w:t>anak kehancuran</w:t>
      </w:r>
      <w:r>
        <w:rPr>
          <w:lang w:val="id_ID" w:bidi="id_ID"/>
        </w:rPr>
        <w:t xml:space="preserve">. Hentikan sebentar rekaman ini di sini. </w:t>
      </w:r>
    </w:p>
    <w:p>
      <w:pPr/>
      <w:r>
        <w:rPr>
          <w:lang w:val="id_ID" w:bidi="id_ID"/>
        </w:rPr>
      </w:r>
      <w:r>
        <w:rPr>
          <w:lang w:val="id_ID" w:bidi="id_ID"/>
        </w:rPr>
        <w:t xml:space="preserve">Orang durhaka ini menuntut agar semua orang menyembahnya. Ketika kita menyembah seseorang atau sesuatu, kita menghormati dan memuji orang atau hal itu lebih dari semua orang atau hal lainnya. Manusia hanya boleh menyembah Allah. </w:t>
      </w:r>
    </w:p>
    <w:p>
      <w:pPr/>
      <w:r>
        <w:rPr>
          <w:lang w:val="id_ID" w:bidi="id_ID"/>
        </w:rPr>
      </w:r>
      <w:r>
        <w:rPr>
          <w:lang w:val="id_ID" w:bidi="id_ID"/>
        </w:rPr>
        <w:t xml:space="preserve">Berhenti di sini dan bahas dalam kelompok kata atau sebutan apa yang akan Anda gunakan untuk </w:t>
      </w:r>
      <w:r>
        <w:rPr>
          <w:b/>
          <w:lang w:val="id_ID" w:bidi="id_ID"/>
        </w:rPr>
        <w:t>menyembah</w:t>
      </w:r>
      <w:r>
        <w:rPr>
          <w:lang w:val="id_ID" w:bidi="id_ID"/>
        </w:rPr>
        <w:t xml:space="preserve">. Carilah kata menyembah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orang durhaka ini akan menuntut agar orang-orang hanya menyembahnya. Tetapi ingatlah bahwa Allah mengatakan manusia tidak boleh menyembah dewa-dewa lain. Manusia hanya boleh menyembah satu Allah yang benar. Kadang-kadang orang menyembah makhluk roh atau berhala lainnya karena mereka berpikir bahwa hal-hal ini memiliki kuasa. Kadang-kadang orang menggunakan kayu atau logam untuk membuat patung atau tiang untuk mewakili dewa-dewa mereka. Orang-orang menyebut patung-patung ini berhala.</w:t>
      </w:r>
    </w:p>
    <w:p>
      <w:pPr/>
      <w:r>
        <w:rPr>
          <w:lang w:val="id_ID" w:bidi="id_ID"/>
        </w:rPr>
      </w:r>
      <w:r>
        <w:rPr>
          <w:lang w:val="id_ID" w:bidi="id_ID"/>
        </w:rPr>
        <w:t xml:space="preserve">Berhenti di sini dan bahas dalam kelompok kata atau frasa apa yang akan Anda gunakan untuk </w:t>
      </w:r>
      <w:r>
        <w:rPr>
          <w:b/>
          <w:lang w:val="id_ID" w:bidi="id_ID"/>
        </w:rPr>
        <w:t>dewa-dewa</w:t>
      </w:r>
      <w:r>
        <w:rPr>
          <w:lang w:val="id_ID" w:bidi="id_ID"/>
        </w:rPr>
        <w:t xml:space="preserve">. Carilah kata dewa-dewa di Glosarium Utama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orang durhaka ini akan duduk di takhta Allah atau duduk di Bait Suci Allah dan mengklaim gelar Allah sendiri. Bait Suci adalah tempat di mana orang-orang menyembah Allah dan takhta adalah tempat duduk khusus di mana raja-raja duduk ketika raja-raja itu memerintah kerajaan mereka. Bait Suci dalam Alkitab adalah bangunan khusus di Yerusalem di mana Allah bertemu dengan manusia. Nama lain untuk Bait Suci adalah rumah Allah</w:t>
      </w:r>
    </w:p>
    <w:p>
      <w:pPr/>
      <w:r>
        <w:rPr>
          <w:lang w:val="id_ID" w:bidi="id_ID"/>
        </w:rPr>
      </w:r>
      <w:r>
        <w:rPr>
          <w:lang w:val="id_ID" w:bidi="id_ID"/>
        </w:rPr>
        <w:t xml:space="preserve">Berhenti di sini dan diskusikan dalam kelompok kata atau frasa apa yang akan Anda pakai untuk </w:t>
      </w:r>
      <w:r>
        <w:rPr>
          <w:b/>
          <w:lang w:val="id_ID" w:bidi="id_ID"/>
        </w:rPr>
        <w:t>bait suci</w:t>
      </w:r>
      <w:r>
        <w:rPr>
          <w:lang w:val="id_ID" w:bidi="id_ID"/>
        </w:rPr>
        <w:t xml:space="preserve"> dan </w:t>
      </w:r>
      <w:r>
        <w:rPr>
          <w:b/>
          <w:lang w:val="id_ID" w:bidi="id_ID"/>
        </w:rPr>
        <w:t>takhta</w:t>
      </w:r>
      <w:r>
        <w:rPr>
          <w:lang w:val="id_ID" w:bidi="id_ID"/>
        </w:rPr>
        <w:t xml:space="preserve">. Carilah kata bait suci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orang durhaka ini akan melakukan pekerjaan Iblis. Nama Iblis berarti musuh, musuh, atau pendakwa. Ini adalah nama untuk Iblis, pemimpin semua roh jahat. </w:t>
      </w:r>
    </w:p>
    <w:p>
      <w:pPr/>
      <w:r>
        <w:rPr>
          <w:lang w:val="id_ID" w:bidi="id_ID"/>
        </w:rPr>
      </w:r>
      <w:r>
        <w:rPr>
          <w:lang w:val="id_ID" w:bidi="id_ID"/>
        </w:rPr>
        <w:t xml:space="preserve">Berhenti di sini dan bahas dalam kelompok kata atau frasa apa yang akan Anda gunakan untuk </w:t>
      </w:r>
      <w:r>
        <w:rPr>
          <w:b/>
          <w:lang w:val="id_ID" w:bidi="id_ID"/>
        </w:rPr>
        <w:t>Setan</w:t>
      </w:r>
      <w:r>
        <w:rPr>
          <w:lang w:val="id_ID" w:bidi="id_ID"/>
        </w:rPr>
        <w:t xml:space="preserve">. Carilah kata Setan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orang durhaka ini akan melakukan tanda-tanda dan mukjizat. Sebuah keajaiban, kadang-kadang disebut mujizat, adalah sesuatu yang terjadi dan sangat tidak biasa dan mengejutkan serta tampaknya sesuatu yang mustahil. Seseorang yang melakukan mujizat membuat hal yang tidak biasa dan yang tidak mungkin terjadi. Namun, Yesus memperingatkan orang-orang untuk berhati-hati dan tidak terlalu gembira dengan setiap mukjizat yang dilihat orang-orang atau tentang setiap hal yang mustahil yang terjadi. Yesus memperingatkan orang-orang karena kadang-kadang orang melakukan mukjizat bukan dengan kuasa Allah, tetapi dengan kuasa Setan. Tanda-tanda dan mukjizat ini palsu — mereka bukan berasal dari Allah. </w:t>
      </w:r>
    </w:p>
    <w:p>
      <w:pPr/>
      <w:r>
        <w:rPr>
          <w:lang w:val="id_ID" w:bidi="id_ID"/>
        </w:rPr>
      </w:r>
      <w:r>
        <w:rPr>
          <w:lang w:val="id_ID" w:bidi="id_ID"/>
        </w:rPr>
        <w:t xml:space="preserve">Berhenti di sini dan diskusikan dalam kelompok kata atau frasa apa yang akan Anda pakai untuk </w:t>
      </w:r>
      <w:r>
        <w:rPr>
          <w:b/>
          <w:lang w:val="id_ID" w:bidi="id_ID"/>
        </w:rPr>
        <w:t>tanda-tanda</w:t>
      </w:r>
      <w:r>
        <w:rPr>
          <w:lang w:val="id_ID" w:bidi="id_ID"/>
        </w:rPr>
        <w:t xml:space="preserve"> dan </w:t>
      </w:r>
      <w:r>
        <w:rPr>
          <w:b/>
          <w:lang w:val="id_ID" w:bidi="id_ID"/>
        </w:rPr>
        <w:t>mukjizat</w:t>
      </w:r>
      <w:r>
        <w:rPr>
          <w:lang w:val="id_ID" w:bidi="id_ID"/>
        </w:rPr>
        <w:t xml:space="preserve">. Carilah kata mukjizat dan tanda-tanda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Orang-orang mengikuti kebohongan karena mereka menolak untuk mengasihi kebenaran, dan oleh karena itu, Allah tidak menyelamatkan mereka. Ketika Allah menyelamatkan seseorang, Allah menyelamatkan orang itu dari situasi yang berbahaya. Dalam hal ini, Allah menyelamatkan manusia dari hukuman karena dosa-dosa mereka, dan Allah memberikan manusia kehidupan yang penuh bersama Allah selamanya.</w:t>
      </w:r>
    </w:p>
    <w:p>
      <w:pPr/>
      <w:r>
        <w:rPr>
          <w:lang w:val="id_ID" w:bidi="id_ID"/>
        </w:rPr>
      </w:r>
      <w:r>
        <w:rPr>
          <w:lang w:val="id_ID" w:bidi="id_ID"/>
        </w:rPr>
        <w:t xml:space="preserve">Berhenti di sini dan diskusikan dalam kelompok kata apa yang akan Anda gunakan untuk </w:t>
      </w:r>
      <w:r>
        <w:rPr>
          <w:b/>
          <w:lang w:val="id_ID" w:bidi="id_ID"/>
        </w:rPr>
        <w:t>menyelamatkan</w:t>
      </w:r>
      <w:r>
        <w:rPr>
          <w:lang w:val="id_ID" w:bidi="id_ID"/>
        </w:rPr>
        <w:t xml:space="preserve">. Carilah kata keselamatan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 durhaka ini akan menggunakan tanda-tanda dan mukjizat ini untuk memimpin mereka yang tidak mengenal Allah bahkan menjauh dari Allah. Orang-orang ini akan benar-benar menolak kebenaran pesan Yesus. Orang-orang ini akan mengasihi kejahatan atau kefasikan. Kejahatan adalah lawan kata dari kebaikan. Seseorang yang jahat dengan sengaja melakukan hal-hal yang buruk yang menyakiti orang lain. Ketika manusia tidak lagi menaati Tuhan, mereka mulai melakukan perbuatan-perbuatan yang jahat. </w:t>
      </w:r>
    </w:p>
    <w:p>
      <w:pPr/>
      <w:r>
        <w:rPr>
          <w:lang w:val="id_ID" w:bidi="id_ID"/>
        </w:rPr>
      </w:r>
      <w:r>
        <w:rPr>
          <w:lang w:val="id_ID" w:bidi="id_ID"/>
        </w:rPr>
        <w:t xml:space="preserve">Berhenti di sini dan bahas dalam kelompok kata atau sebutan apa yang akan Anda gunakan untuk </w:t>
      </w:r>
      <w:r>
        <w:rPr>
          <w:b/>
          <w:lang w:val="id_ID" w:bidi="id_ID"/>
        </w:rPr>
        <w:t>kejahatan</w:t>
      </w:r>
      <w:r>
        <w:rPr>
          <w:lang w:val="id_ID" w:bidi="id_ID"/>
        </w:rPr>
        <w:t xml:space="preserve">. Carilah kata kejahatan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Yesus akan mengutuk atau menghakimi orang-orang itu karena mengasihi kejahatan dan menolak kebenaran. Seseorang yang menghakimi tindakan yang dilakukan orang lain dengan memutuskan apakah yang mereka lakukan adalah benar atau salah, dan oleh karena itu apakah orang itu bersalah atau tidak bersalah karena pelanggaran suatu hukum. Seorang hakim akan menghukum orang itu jika hakim itu memutuskan bahwa orang itu bersalah karena melakukan kesalahan. </w:t>
      </w:r>
    </w:p>
    <w:p>
      <w:pPr/>
      <w:r>
        <w:rPr>
          <w:lang w:val="id_ID" w:bidi="id_ID"/>
        </w:rPr>
      </w:r>
      <w:r>
        <w:rPr>
          <w:lang w:val="id_ID" w:bidi="id_ID"/>
        </w:rPr>
        <w:t xml:space="preserve">Berhenti di sini dan bahas dalam kelompok kata atau frasa apa yang akan Anda gunakan untuk </w:t>
      </w:r>
      <w:r>
        <w:rPr>
          <w:b/>
          <w:lang w:val="id_ID" w:bidi="id_ID"/>
        </w:rPr>
        <w:t>hakim</w:t>
      </w:r>
      <w:r>
        <w:rPr>
          <w:lang w:val="id_ID" w:bidi="id_ID"/>
        </w:rPr>
        <w:t xml:space="preserve">. Carilah kata hakim di Glosarium Utama untuk informasi lebih lanjut. Jika Anda telah menerjemahkan kata ini di kitab lain dari Alkitab, gunakan kata yang sama dengan yang Anda gunakan di sana.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2 Tesalonika 2:1–12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2 Tesalonika 2:13–17</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2 Tesalonika 2:13–17 dan renungkan di dalam hati Anda. </w:t>
      </w:r>
    </w:p>
    <w:p>
      <w:pPr/>
      <w:r>
        <w:rPr>
          <w:lang w:val="id_ID" w:bidi="id_ID"/>
        </w:rPr>
      </w:r>
      <w:r>
        <w:rPr>
          <w:lang w:val="id_ID" w:bidi="id_ID"/>
        </w:rPr>
        <w:t xml:space="preserve">Jika memungkinkan, dengarkan rekaman suara dari 2 Tesalonika 2:13–17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satu versi rekaman dari 2 Tesalonika 2:13–17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Dalam perikop sebelumnya, Paulus mengingatkan orang-orang Tesalonika tentang hal-hal yang harus terjadi sebelum Yesus kembali. Paulus berbicara tentang pemberontakan besar, seorang durhaka yang akan muncul, dan bagaimana Allah akan menghakimi orang-orang yang menolak Allah dan percaya kepada kebohongan. Sekarang, dalam bagian surat ini, Paulus membuat perbedaan yang penting. Dalam bagian-bagian sebelumnya, Paulus memusatkan perhatian pada rencana Allah untuk suatu hari nanti menghakimi dan menghancurkan orang-orang yang tidak percaya. Tetapi dalam bagian ini, Paulus sekarang memusatkan perhatian pada rencana Allah untuk menyelamatkan dan menghibur orang-orang percaya karena mereka telah percaya kepada kebenaran tentang Yesus Kristus.</w:t>
      </w:r>
    </w:p>
    <w:p>
      <w:pPr/>
      <w:r>
        <w:rPr>
          <w:lang w:val="id_ID" w:bidi="id_ID"/>
        </w:rPr>
      </w:r>
      <w:r>
        <w:rPr>
          <w:lang w:val="id_ID" w:bidi="id_ID"/>
        </w:rPr>
        <w:t>Paulus sekali lagi mengucap syukur, tetapi bukan kepada orang-orang percaya itu sendiri atas apa yang orang-orang percaya lakukan. Sebaliknya, Paulus bersyukur kepada Allah atas pekerjaan yang telah dilakukan Allah dan terus dilakukan Allah dalam kehidupan orang-orang percaya. Bahkan, Paulus sekali lagi mengatakan bahwa Paulus dan rekan-rekannya tidak dapat tidak bersyukur kepada Allah atas orang-orang Tesalonika dan pekerjaan Allah di Tesalonika. Paulus dan rekan-rekannya penuh dengan sukacita sehingga orang-orang itu tidak dapat berhenti bersyukur kepada Allah.</w:t>
      </w:r>
    </w:p>
    <w:p>
      <w:pPr/>
      <w:r>
        <w:rPr>
          <w:lang w:val="id_ID" w:bidi="id_ID"/>
        </w:rPr>
      </w:r>
      <w:r>
        <w:rPr>
          <w:lang w:val="id_ID" w:bidi="id_ID"/>
        </w:rPr>
        <w:t>Paulus mengingatkan orang-orang percaya di Tesalonika tentang siapa sebenarnya orang-orang percaya itu. Tuhan Yesus mengasihi orang-orang percaya, dan orang-orang percaya adalah milik Allah sejak mereka percaya dan beriman kepada Yesus. Bahkan, Allah memilih untuk menyelamatkan orang-orang Tesalonika, dan orang-orang Tesalonika adalah beberapa orang pertama di daerah mereka yang menjadi orang-orang percaya. Mungkin Paulus juga mengatakan bahwa Allah memilih orang-orang percaya di Tesalonika ini untuk mengikuti Allah bahkan sebelum permulaan waktu. Bagaimanapun juga, Roh Kudus Allah bekerja sehingga orang-orang Tesalonika percaya kepada Yesus dan memiliki kehidupan kekal bersama Allah selamanya. Dalam bagian sebelumnya dari surat ini, kita telah mendengar tentang orang-orang yang tidak percaya kepada kebenaran, dan karenanya Allah mengutuk orang-orang itu. Tidak seperti orang-orang yang tidak percaya, orang-orang percaya di Tesalonika menerima keselamatan karena mereka percaya kepada kebenaran.</w:t>
      </w:r>
    </w:p>
    <w:p>
      <w:pPr/>
      <w:r>
        <w:rPr>
          <w:lang w:val="id_ID" w:bidi="id_ID"/>
        </w:rPr>
      </w:r>
      <w:r>
        <w:rPr>
          <w:lang w:val="id_ID" w:bidi="id_ID"/>
        </w:rPr>
        <w:t xml:space="preserve">Berhenti di sini dan diskusikan pertanyaan ini sebagai sebuah kelompok: Dalam budaya Anda, bagaimana Anda tahu bahwa seseorang adalah bagian dari komunitas tertentu? Apa yang harus dilakukan seseorang untuk menjadi bagian dari sebuah komunitas? Ketika seseorang memilih untuk berada dalam komunitas Allah, bagaimana hal itu mengubah apa yang dilakukan orang itu dan siapa orang itu? Hentikan sebentar rekaman ini di sini. </w:t>
      </w:r>
    </w:p>
    <w:p>
      <w:pPr/>
      <w:r>
        <w:rPr>
          <w:lang w:val="id_ID" w:bidi="id_ID"/>
        </w:rPr>
      </w:r>
      <w:r>
        <w:rPr>
          <w:lang w:val="id_ID" w:bidi="id_ID"/>
        </w:rPr>
        <w:t>Allah menyelamatkan orang-orang Tesalonika dengan mengutus Paulus, Silas, dan Timotius untuk memberitakan kabar baik tentang Yesus Kristus. Karena Allah memilih dan menyelamatkan orang-orang Tesalonika, maka orang-orang percaya di Tesalonika akan turut serta dalam kemuliaan Yesus Kristus. Ini berarti bahwa orang-orang percaya akan bangkit dari kematian sama seperti Yesus bangkit dari kematian. Allah akan menghormati orang-orang percaya dan memberikan hal-hal yang baik kepada orang-orang percaya, sama seperti Allah menghormati Yesus dan memberikan hal-hal yang baik kepada Yesus ketika Yesus bangkit dari kematian.</w:t>
      </w:r>
    </w:p>
    <w:p>
      <w:pPr/>
      <w:r>
        <w:rPr>
          <w:lang w:val="id_ID" w:bidi="id_ID"/>
        </w:rPr>
      </w:r>
      <w:r>
        <w:rPr>
          <w:lang w:val="id_ID" w:bidi="id_ID"/>
        </w:rPr>
        <w:t>Orang-orang percaya di Tesalonika sekarang adalah milik Kristus. Jadi, Paulus memerintahkan orang-orang Tesalonika untuk bertindak seperti mereka adalah milik Kristus! Paulus mengatakan kepada orang-orang percaya untuk menaati dan mengikuti dengan sungguh-sungguh semua yang diajarkan Paulus dan rekan-rekan Paulus kepada orang-orang percaya atau yang mereka tulis dalam surat-surat. Orang-orang percaya harus mengikuti Yesus bahkan ketika hal itu sulit untuk dilakukan.</w:t>
      </w:r>
    </w:p>
    <w:p>
      <w:pPr/>
      <w:r>
        <w:rPr>
          <w:lang w:val="id_ID" w:bidi="id_ID"/>
        </w:rPr>
      </w:r>
      <w:r>
        <w:rPr>
          <w:lang w:val="id_ID" w:bidi="id_ID"/>
        </w:rPr>
        <w:t xml:space="preserve">Berhenti di sini dan diskusikan pertanyaan ini sebagai sebuah kelompok: Dalam komunitas Anda, bagaimana orang-orang meneruskan tradisi atau ajaran dari satu generasi ke generasi berikutnya? Apa saja tradisi atau ajaran ini? Hentikan sebentar rekaman ini di sini. </w:t>
      </w:r>
    </w:p>
    <w:p>
      <w:pPr/>
      <w:r>
        <w:rPr>
          <w:lang w:val="id_ID" w:bidi="id_ID"/>
        </w:rPr>
      </w:r>
      <w:r>
        <w:rPr>
          <w:lang w:val="id_ID" w:bidi="id_ID"/>
        </w:rPr>
        <w:t>Paulus kemudian berdoa atas nama orang-orang Tesalonika. Paulus berdoa agar Tuhan Yesus Kristus dan Allah Bapa akan menghibur dan menguatkan orang-orang Tesalonika. Kehidupan Kristen adalah kehidupan yang sulit, seperti yang diketahui Paulus sendiri dengan sangat baik. Allah, seperti seorang Bapa yang baik, dan Tuhan Yesus Kristus, memberikan penghiburan dan kekuatan sehingga orang-orang percaya dapat melakukan semua hal yang Allah panggil untuk mereka lakukan. Paulus dan rekan-rekan Paulus telah mengalami penghiburan dan kekuatan yang sama dari Tuhan. Tuhan Yesus mengasihi dan mendorong Paulus dan rekan-rekan Paulus bahkan ketika orang-orang itu tidak layak mendapatkannya. Dengan cara yang sama, Tuhan Yesus juga akan mengasihi, menghibur, dan memberikan kekuatan kepada orang-orang percaya di Tesalonika. Agar orang-orang Tesalonika terus menaati Allah bahkan ketika orang lain menganiaya mereka, Paulus tahu bahwa orang-orang Tesalonika perlu berani dan berharap kepada Allah. Ketika orang berharap, orang-orang itu dengan percaya diri mengharapkan hal-hal yang baik dari Allah. Sehingga orang-orang itu dapat terus gigih bahkan ketika segalanya sulit. Kemudian orang-orang Tesalonika akan dapat terus melakukan dan mengatakan hal-hal yang baik dan benar.</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satu versi rekaman dari 2 Tesalonika 2:13–17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dan rekan-rekan Paulus bersyukur kepada Tuhan atas semua yang telah dilakukan Tuhan dalam kehidupan orang-orang percaya di Tesalonika. </w:t>
      </w:r>
    </w:p>
    <w:p>
      <w:pPr/>
      <w:r>
        <w:rPr>
          <w:lang w:val="id_ID" w:bidi="id_ID"/>
        </w:rPr>
      </w:r>
      <w:r>
        <w:rPr>
          <w:b/>
          <w:lang w:val="id_ID" w:bidi="id_ID"/>
        </w:rPr>
        <w:t>Pada bagian kedua:</w:t>
      </w:r>
      <w:r>
        <w:rPr>
          <w:lang w:val="id_ID" w:bidi="id_ID"/>
        </w:rPr>
        <w:t xml:space="preserve"> Paulus mendorong orang-orang percaya di Tesalonika untuk terus percaya kepada hal-hal yang diajarkan Paulus kepada orang-orang percaya, dan Paulus berdoa agar Tuhan akan membantu orang-orang percaya itu.</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Paulus </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Pada bagian pertama, Paulus bersyukur kepada Allah atas semua yang telah Allah lakukan dalam kehidupan orang-orang percaya di Tesalonika. Anda tentu ingat bahwa pada bagian terakhir, Paulus berbicara kepada orang-orang percaya tentang orang-orang yang tidak percaya. Pada bagian ini, Paulus sekarang berbicara kepada orang-orang percaya tentang orang-orang percaya. Paulus sekali lagi menyebut orang-orang percaya di Tesalonika sebagai saudara-saudari Paulus. Ini menunjukkan bahwa Paulus dan semua orang-orang percaya lainnya adalah bagian dari keluarga Allah, dan ini juga menunjukkan kasih Paulus kepada orang-orang percaya. </w:t>
      </w:r>
    </w:p>
    <w:p>
      <w:pPr/>
      <w:r>
        <w:rPr>
          <w:lang w:val="id_ID" w:bidi="id_ID"/>
        </w:rPr>
      </w:r>
      <w:r>
        <w:rPr>
          <w:lang w:val="id_ID" w:bidi="id_ID"/>
        </w:rPr>
        <w:t>Paulus bersyukur kepada Allah karena Allah telah menyelamatkan orang-orang percaya di Tesalonika. Paulus mengingatkan orang-orang percaya di Tesalonika bahwa Allah mengasihi orang-orang percaya. Paulus memasukkan frasa, "dikasihi oleh Tuhan," dalam nama mereka sendiri. Orang-orang sekarang mengenal orang-orang Tesalonika sebagai orang-orang yang dikasihi Tuhan. Allah sangat mengasihi orang-orang percaya sehingga Allah memilih orang-orang percaya sebagai "buah sulung." Meskipun kita tidak yakin apa artinya buah sulung itu, kita tahu bahwa ini adalah bahasa khusus yang berarti yang pertama dari banyak orang yang akan datang kemudian. Ketika seseorang melihat beberapa buah pertama tumbuh di tanaman atau pohon, orang itu tahu bahwa lebih banyak buah akan segera tumbuh juga. Jadi dengan cara yang sama, Paulus mungkin mengatakan bahwa meskipun hanya sedikit orang yang sekarang mengikuti Yesus di Tesalonika, maka akan lebih banyak orang yang nantinya akan menjadi orang-orang percaya. Mungkin Paulus juga mengatakan bahwa Allah memilih orang-orang percaya ini sebelum dunia dijadikan. Bagaimanapun juga, Allah sangat mengasihi orang-orang percaya ini!</w:t>
      </w:r>
    </w:p>
    <w:p>
      <w:pPr/>
      <w:r>
        <w:rPr>
          <w:lang w:val="id_ID" w:bidi="id_ID"/>
        </w:rPr>
      </w:r>
      <w:r>
        <w:rPr>
          <w:lang w:val="id_ID" w:bidi="id_ID"/>
        </w:rPr>
        <w:t xml:space="preserve">Berhenti di sini dan diskusikan pertanyaan ini dalam kelompok: Pikirkan sesuatu dalam budaya Anda yang dimulai dengan sedikit dan berkembang menjadi banyak. Ini bisa berupa tanaman atau pohon, tetapi juga bisa berupa sesuatu yang seperti hewan ternak, keluarga yang tumbuh sangat besar selama beberapa generasi, atau mungkin uang yang dimasukkan ke dalam bisnis untuk menghasilkan uang yang jauh lebih banyak. Kemudian ceritakan sebuah kisah tentang hal ini dan perhatikan kata-kata yang Anda gunakan untuk menggambarkannya. Bagaimana Anda akan berbicara tentang orang-orang percaya di Tesalonika sebagai buah sulung? Hentikan sebentar rekaman ini di sini. </w:t>
      </w:r>
    </w:p>
    <w:p>
      <w:pPr/>
      <w:r>
        <w:rPr>
          <w:lang w:val="id_ID" w:bidi="id_ID"/>
        </w:rPr>
      </w:r>
      <w:r>
        <w:rPr>
          <w:lang w:val="id_ID" w:bidi="id_ID"/>
        </w:rPr>
        <w:t>Orang-orang percaya menerima keselamatan ini karena Roh Kudus bekerja dalam kehidupan orang-orang percaya dan karena mereka percaya kepada pesan Injil Yesus. Ketika Roh Kudus bekerja dalam kehidupan seseorang, Roh Kudus menguduskan orang itu atau membuat orang itu kudus, atau mengkhususkannya, untuk tujuan khusus Allah. Tujuan khusus Allah adalah agar Allah memilih orang-orang percaya, terutama sebagai orang-orang yang ingin diselamatkan oleh Allah, agar orang-orang percaya dapat mengalami kemuliaan kebangkitan, sebagaimana Yesus Kristus sendiri telah bangkit.</w:t>
      </w:r>
    </w:p>
    <w:p>
      <w:pPr/>
      <w:r>
        <w:rPr>
          <w:lang w:val="id_ID" w:bidi="id_ID"/>
        </w:rPr>
      </w:r>
      <w:r>
        <w:rPr>
          <w:lang w:val="id_ID" w:bidi="id_ID"/>
        </w:rPr>
        <w:t xml:space="preserve">Berhenti di sini dan ceritakan sebuah kisah tentang seorang yang dipilih oleh para pemimpinnya untuk melakukan tugas yang penting meskipun orang itu tidak melakukan sesuatu yang istimewa untuk dipilih. Misalnya, mungkin sebuah desa memilih seseorang sebagai pemimpin mereka meskipun orang itu tidak meminta untuk menjadi pemimpin mereka. Pikirkan tentang bagaimana Anda berbicara tentang cara khusus dalam memilih orang-orang ini. Bagaimana Anda akan berbicara tentang Roh Kudus yang menguduskan manusia dan Allah yang memilih manusia dalam terjemahan Anda? Hentikan sebentar rekaman ini di sini. </w:t>
      </w:r>
    </w:p>
    <w:p>
      <w:pPr/>
      <w:r>
        <w:rPr>
          <w:lang w:val="id_ID" w:bidi="id_ID"/>
        </w:rPr>
      </w:r>
      <w:r>
        <w:rPr>
          <w:lang w:val="id_ID" w:bidi="id_ID"/>
        </w:rPr>
        <w:t>Pada bagian kedua, Paulus mendorong orang-orang percaya di Tesalonika untuk berdiri teguh dan berpegang teguh pada hal-hal yang diajarkan Paulus dan rekan-rekan Paulus kepada orang-orang percaya, yang oleh Paulus disebut "tradisi-tradisi." Kata "tradisi" adalah istilah khusus yang mengacu pada informasi penting yang diajarkan atau disampaikan dari satu generasi ke generasi berikutnya. Di sini Paulus menggunakan kata ini untuk merujuk secara khusus kepada hal-hal yang diajarkan Paulus kepada orang-orang Tesalonika.</w:t>
      </w:r>
    </w:p>
    <w:p>
      <w:pPr/>
      <w:r>
        <w:rPr>
          <w:lang w:val="id_ID" w:bidi="id_ID"/>
        </w:rPr>
      </w:r>
      <w:r>
        <w:rPr>
          <w:lang w:val="id_ID" w:bidi="id_ID"/>
        </w:rPr>
        <w:t xml:space="preserve">Berhenti di sini dan secara kelompok diskusikan pertanyaan berikut: Bagaimana Anda akan berbicara tentang tradisi, atau pengajaran, yang diberikan Paulus kepada orang-orang percaya di Tesalonika? Hentikan sebentar rekaman ini di sini. </w:t>
      </w:r>
    </w:p>
    <w:p>
      <w:pPr/>
      <w:r>
        <w:rPr>
          <w:lang w:val="id_ID" w:bidi="id_ID"/>
        </w:rPr>
      </w:r>
      <w:r>
        <w:rPr>
          <w:lang w:val="id_ID" w:bidi="id_ID"/>
        </w:rPr>
        <w:t>Paulus berpesan kepada orang-orang percaya di Tesalonika untuk berpegang teguh pada hal-hal yang diajarkan Paulus ketika Paulus berada secara pribadi bersama orang-orang Tesalonika dan pada hal-hal yang ditulis Paulus kepada orang-orang percaya dalam surat-surat Paulus. Anda tentu ingat bahwa Paulus tinggal di Tesalonika selama beberapa bulan dalam perjalanan misionaris Paulus dan bahwa Paulus telah mengirimkan satu surat kepada orang-orang percaya. Ketika Paulus mengatakan untuk berpegang teguh, Paulus ingin agar orang-orang percaya terus percaya kepada hal-hal yang telah mereka percayai sebelumnya.</w:t>
      </w:r>
    </w:p>
    <w:p>
      <w:pPr/>
      <w:r>
        <w:rPr>
          <w:lang w:val="id_ID" w:bidi="id_ID"/>
        </w:rPr>
      </w:r>
      <w:r>
        <w:rPr>
          <w:lang w:val="id_ID" w:bidi="id_ID"/>
        </w:rPr>
        <w:t xml:space="preserve">Paulus berdoa agar Tuhan Yesus dan Allah Bapa akan membantu orang-orang percaya di Tesalonika untuk berdiri teguh dengan memberikan mereka penghiburan dan kekuatan. Anda tentu ingat bahwa orang-orang menganiaya orang-orang percaya di Tesalonika dan bahwa sebagian dari orang-orang percaya itu khawatir dan bingung tentang penghakiman terakhir dari Allah. Paulus berdoa untuk penghiburan dan kekuatan sehingga orang-orang percaya di Tesalonika tidak akan membiarkan siapa pun mengubah apa yang diyakini orang-orang Tesalonika. Paulus mengingatkan orang-orang percaya tentang semua yang telah Allah lakukan bagi orang-orang percaya. Paulus melakukan ini untuk mendorong orang-orang percaya agar tetap setia kepada Yesus Kristus dalam setiap perbuatan dan perkataan yang baik. Dengan kata lain, orang-orang percaya di Tesalonika harus terus menghormati Allah dalam semua yang mereka lakukan dan katakan. </w:t>
      </w:r>
    </w:p>
    <w:p>
      <w:pPr/>
      <w:r>
        <w:rPr>
          <w:lang w:val="id_ID" w:bidi="id_ID"/>
        </w:rPr>
      </w:r>
      <w:r>
        <w:rPr>
          <w:lang w:val="id_ID" w:bidi="id_ID"/>
        </w:rPr>
        <w:t xml:space="preserve">Berhenti di sini dan diskusikan dalam kelompok: Bagaimana Anda akan berbicara tentang berpegang teguh pada ajaran yang benar dan berdiri teguh dalam memercayai kebenaran? Hentikan sebentar rekaman ini di sini. </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satu versi rekaman dari 2 Tesalonika 2:13–17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Paulus </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Pada bagian pertama, Paulus dan rekan-rekan Paulus bersyukur kepada Tuhan atas semua yang telah dilakukan Tuhan dalam kehidupan orang-orang percaya di Tesalonika. Paulus bersyukur kepada Tuhan karena menyelamatkan orang-orang percaya di Tesalonika. Paulus bersyukur kepada Tuhan karena Tuhan memilih orang-orang Tesalonika ini dan memanggil mereka kepada keselamatan ini.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kedua, Paulus mendorong orang-orang percaya di Tesalonika untuk berdiri teguh dan berpegang teguh pada semua hal yang diajarkan Paulus kepada orang-orang percaya. Paulus meminta Tuhan Yesus Kristus dan Tuhan Bapa untuk menguatkan dan menghibur orang-orang percaya di Tesalonika sehingga orang-orang percaya akan terus melakukan dan mengatakan segala sesuatu untuk Yesus.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Tesalonika,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satu versi rekaman dari 2 Tesalonika 2:13–17 dalam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Dalam adegan pertama, Paulus mengatakan bahwa Paulus dan rekan-rekannya harus selalu bersyukur kepada Allah atas orang-orang percaya di Tesalonika. Paulus menyebut orang-orang percaya di Tesalonika sebagai </w:t>
      </w:r>
      <w:r>
        <w:rPr>
          <w:b/>
          <w:lang w:val="id_ID" w:bidi="id_ID"/>
        </w:rPr>
        <w:t>saudara-saudara</w:t>
      </w:r>
      <w:r>
        <w:rPr>
          <w:lang w:val="id_ID" w:bidi="id_ID"/>
        </w:rPr>
        <w:t xml:space="preserve">, atau </w:t>
      </w:r>
      <w:r>
        <w:rPr>
          <w:b/>
          <w:lang w:val="id_ID" w:bidi="id_ID"/>
        </w:rPr>
        <w:t>saudara-saudari Paulus</w:t>
      </w:r>
      <w:r>
        <w:rPr>
          <w:lang w:val="id_ID" w:bidi="id_ID"/>
        </w:rPr>
        <w:t xml:space="preserve"> . Paulus menggunakan kata ini untuk mengingatkan orang-orang Tesalonika bahwa semua orang percaya adalah bagian dari keluarga Allah. Gunakan kata atau sebutan yang sama untuk saudara atau saudara dan saudari seperti yang telah Anda pakai pada perikop sebelumnya. </w:t>
      </w:r>
    </w:p>
    <w:p>
      <w:pPr/>
      <w:r>
        <w:rPr>
          <w:lang w:val="id_ID" w:bidi="id_ID"/>
        </w:rPr>
      </w:r>
      <w:r>
        <w:rPr>
          <w:lang w:val="id_ID" w:bidi="id_ID"/>
        </w:rPr>
        <w:t xml:space="preserve">Paulus mengatakan bahwa </w:t>
      </w:r>
      <w:r>
        <w:rPr>
          <w:b/>
          <w:lang w:val="id_ID" w:bidi="id_ID"/>
        </w:rPr>
        <w:t>Tuhan</w:t>
      </w:r>
      <w:r>
        <w:rPr>
          <w:lang w:val="id_ID" w:bidi="id_ID"/>
        </w:rPr>
        <w:t xml:space="preserve"> mengasihi orang-orang percaya di Tesalonika ini. Paulus menyebut Yesus Tuhan karena Yesus adalah Allah dan memiliki otoritas atas semua orang dan segalanya. Gunakan kata atau sebutan yang sama untuk Tuhan seperti yang Anda pakai pada kisah sebelumnya. Untuk petunjuk lebih lagi tentang Tuhan, lihat Glosarium Utama. </w:t>
      </w:r>
    </w:p>
    <w:p>
      <w:pPr/>
      <w:r>
        <w:rPr>
          <w:lang w:val="id_ID" w:bidi="id_ID"/>
        </w:rPr>
      </w:r>
      <w:r>
        <w:rPr>
          <w:lang w:val="id_ID" w:bidi="id_ID"/>
        </w:rPr>
        <w:t>Paulus mengatakan bahwa Allah memilih orang-orang percaya di Tesalonika dari awal untuk keselamatan. Jika Anda menyelamatkan seseorang, Anda menyelamatkan orang itu dari situasi yang sulit atau berbahaya. Dalam Perjanjian Baru, kita belajar bahwa semua orang berada dalam situasi yang gawat karena mereka telah berdosa dan melanggar hukum Allah. Hukuman Allah untuk dosa adalah bahwa orang-orang mati dan dipisahkan dari Allah selamanya. Hanya Yesus yang dapat menyelamatkan orang-orang dari hukuman ini. Allah menawarkan keselamatan ini melalui kematian Yesus sendiri di atas kayu salib karena Allah baik bahkan ketika orang-orang tidak layak mendapatkannya.</w:t>
      </w:r>
    </w:p>
    <w:p>
      <w:pPr/>
      <w:r>
        <w:rPr>
          <w:lang w:val="id_ID" w:bidi="id_ID"/>
        </w:rPr>
      </w:r>
      <w:r>
        <w:rPr>
          <w:lang w:val="id_ID" w:bidi="id_ID"/>
        </w:rPr>
        <w:t xml:space="preserve">Berhenti di sini dan diskusikan dalam kelompok kata atau frasa apa yang akan Anda gunakan untuk </w:t>
      </w:r>
      <w:r>
        <w:rPr>
          <w:b/>
          <w:lang w:val="id_ID" w:bidi="id_ID"/>
        </w:rPr>
        <w:t>keselamatan</w:t>
      </w:r>
      <w:r>
        <w:rPr>
          <w:lang w:val="id_ID" w:bidi="id_ID"/>
        </w:rPr>
        <w:t xml:space="preserve">. Carilah kata keselamatan di Glosarium Utama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Allah memilih orang-orang Tesalonika sebagai buah sulung dari keselamatan ini. Dalam Perjanjian Lama, buah sulung merupakan istilah Yahudi yang khusus. Kata itu merujuk pada bagian pertama dari tanaman atau panen yang secara khusus didedikasikan kepada Allah. Kata itu juga menyiratkan bahwa akan ada panen yang lebih besar setelah bagian pertama ini. Dalam konteks ini, Paulus mungkin mengatakan bahwa orang-orang percaya di Tesalonika berada di antara orang-orang pertama yang diselamatkan di Tesalonika dan bahwa lebih banyak orang akan diselamatkan di antara mereka.</w:t>
      </w:r>
    </w:p>
    <w:p>
      <w:pPr/>
      <w:r>
        <w:rPr>
          <w:lang w:val="id_ID" w:bidi="id_ID"/>
        </w:rPr>
      </w:r>
      <w:r>
        <w:rPr>
          <w:lang w:val="id_ID" w:bidi="id_ID"/>
        </w:rPr>
        <w:t xml:space="preserve">Berhenti di sini dan diskusikan dalam kelompok kata atau frasa apa yang akan Anda gunakan untuk </w:t>
      </w:r>
      <w:r>
        <w:rPr>
          <w:b/>
          <w:lang w:val="id_ID" w:bidi="id_ID"/>
        </w:rPr>
        <w:t>buah sulung</w:t>
      </w:r>
      <w:r>
        <w:rPr>
          <w:lang w:val="id_ID" w:bidi="id_ID"/>
        </w:rPr>
        <w:t xml:space="preserve">. Hentikan sebentar rekaman ini di sini. </w:t>
      </w:r>
    </w:p>
    <w:p>
      <w:pPr/>
      <w:r>
        <w:rPr>
          <w:lang w:val="id_ID" w:bidi="id_ID"/>
        </w:rPr>
      </w:r>
      <w:r>
        <w:rPr>
          <w:lang w:val="id_ID" w:bidi="id_ID"/>
        </w:rPr>
        <w:t>Paulus mengatakan bahwa orang-orang Tesalonika menerima keselamatan ini karena Allah mendedikasikan mereka dan mengkhususkan mereka untuk tujuan khusus untuk Allah. Dengan kata lain, Allah menguduskan orang-orang percaya di Tesalonika. Jika seseorang menguduskan atau mentahbiskan seseorang, mereka mendedikasikan atau memisahkan orang tersebut bagi Allah. Orang itu menjadi kudus. Dalam Perjanjian Baru, orang-orang yang percaya kepada Allah melalui Yesus membaktikan diri mereka kepada Allah. Mereka menjadi umat Allah yang kudus, atau orang-orang yang Allah khususkan untuk melakukan tujuan-tujuan Allah.</w:t>
      </w:r>
    </w:p>
    <w:p>
      <w:pPr/>
      <w:r>
        <w:rPr>
          <w:lang w:val="id_ID" w:bidi="id_ID"/>
        </w:rPr>
      </w:r>
      <w:r>
        <w:rPr>
          <w:lang w:val="id_ID" w:bidi="id_ID"/>
        </w:rPr>
        <w:t xml:space="preserve">Berhenti di sini dan diskusikan dalam kelompok kata atau frasa apa yang akan Anda gunakan untuk </w:t>
      </w:r>
      <w:r>
        <w:rPr>
          <w:b/>
          <w:lang w:val="id_ID" w:bidi="id_ID"/>
        </w:rPr>
        <w:t>pengudusan</w:t>
      </w:r>
      <w:r>
        <w:rPr>
          <w:lang w:val="id_ID" w:bidi="id_ID"/>
        </w:rPr>
        <w:t xml:space="preserve">. Carilah pengudusan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orang-orang percaya di Tesalonika dikuduskan melalui pekerjaan Roh Kudus. Roh Kudus adalah Roh Allah, salah satu dari ketiga pribadi Tritunggal. Roh Kudus memungkinkan bagi orang-orang untuk menjadi para pengikut Yesus. Ketika orang-orang mulai mengikuti Yesus, Roh Kudus bekerja dalam hati orang-orang itu untuk membantu mereka berperilaku semakin menyerupai Yesus, untuk menjadikan mereka semakin kudus. Pekerjaan Roh Kudus ini disebut pengudusan. </w:t>
      </w:r>
    </w:p>
    <w:p>
      <w:pPr/>
      <w:r>
        <w:rPr>
          <w:lang w:val="id_ID" w:bidi="id_ID"/>
        </w:rPr>
      </w:r>
      <w:r>
        <w:rPr>
          <w:lang w:val="id_ID" w:bidi="id_ID"/>
        </w:rPr>
        <w:t xml:space="preserve">Berhenti di sini dan diskusikan dalam kelompok kata atau frasa apa yang akan Anda pakai untuk </w:t>
      </w:r>
      <w:r>
        <w:rPr>
          <w:b/>
          <w:lang w:val="id_ID" w:bidi="id_ID"/>
        </w:rPr>
        <w:t>Roh Kudus</w:t>
      </w:r>
      <w:r>
        <w:rPr>
          <w:lang w:val="id_ID" w:bidi="id_ID"/>
        </w:rPr>
        <w:t xml:space="preserve">. Carilah kata Roh Kudus di Daftar Kata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orang-orang percaya di Tesalonika juga dikuduskan melalui </w:t>
      </w:r>
      <w:r>
        <w:rPr>
          <w:b/>
          <w:lang w:val="id_ID" w:bidi="id_ID"/>
        </w:rPr>
        <w:t>iman</w:t>
      </w:r>
      <w:r>
        <w:rPr>
          <w:lang w:val="id_ID" w:bidi="id_ID"/>
        </w:rPr>
        <w:t xml:space="preserve"> mereka, atau kepercayaan, dalam kebenaran. Paulus mengatakan bahwa Allah memanggil orang-orang percaya di Tesalonika melalui </w:t>
      </w:r>
      <w:r>
        <w:rPr>
          <w:b/>
          <w:lang w:val="id_ID" w:bidi="id_ID"/>
        </w:rPr>
        <w:t>injil</w:t>
      </w:r>
      <w:r>
        <w:rPr>
          <w:lang w:val="id_ID" w:bidi="id_ID"/>
        </w:rPr>
        <w:t xml:space="preserve">, sehingga orang-orang percaya mungkin mengambil bagian dalam </w:t>
      </w:r>
      <w:r>
        <w:rPr>
          <w:b/>
          <w:lang w:val="id_ID" w:bidi="id_ID"/>
        </w:rPr>
        <w:t>kemuliaan</w:t>
      </w:r>
      <w:r>
        <w:rPr>
          <w:lang w:val="id_ID" w:bidi="id_ID"/>
        </w:rPr>
        <w:t xml:space="preserve"> </w:t>
      </w:r>
      <w:r>
        <w:rPr>
          <w:b/>
          <w:lang w:val="id_ID" w:bidi="id_ID"/>
        </w:rPr>
        <w:t>Tuhan</w:t>
      </w:r>
      <w:r>
        <w:rPr>
          <w:lang w:val="id_ID" w:bidi="id_ID"/>
        </w:rPr>
        <w:t xml:space="preserve"> Yesus </w:t>
      </w:r>
      <w:r>
        <w:rPr>
          <w:b/>
          <w:lang w:val="id_ID" w:bidi="id_ID"/>
        </w:rPr>
        <w:t>Kristus</w:t>
      </w:r>
      <w:r>
        <w:rPr>
          <w:lang w:val="id_ID" w:bidi="id_ID"/>
        </w:rPr>
        <w:t>. Gunakan kata atau frasa yang sama untuk iman, injil, kemuliaan, Tuhan, dan Kristus seperti yang Anda gunakan pada perikop sebelumnya. Untuk informasi lebih lanjut tentang iman, injil, kemuliaan, Tuhan, dan Kristus, lihat Glosarium Utama.</w:t>
      </w:r>
    </w:p>
    <w:p>
      <w:pPr/>
      <w:r>
        <w:rPr>
          <w:lang w:val="id_ID" w:bidi="id_ID"/>
        </w:rPr>
      </w:r>
      <w:r>
        <w:rPr>
          <w:lang w:val="id_ID" w:bidi="id_ID"/>
        </w:rPr>
        <w:t>Pada bagian kedua, Paulus mendorong orang-orang percaya di Tesalonika untuk berdiri teguh dan berpegang teguh pada kebenaran. Paulus berdoa agar Tuhan Yesus Kristus dan Allah Bapa akan menghibur dan menguatkan hati orang-orang percaya. Jantung adalah otot di dalam tubuh kita yang membuat darah kita mengalir, tetapi dalam Alkitab hati digunakan sebagai bahasa khusus untuk tempat di mana pikiran, perasaan, dan keputusan seseorang terjadi.</w:t>
      </w:r>
    </w:p>
    <w:p>
      <w:pPr/>
      <w:r>
        <w:rPr>
          <w:lang w:val="id_ID" w:bidi="id_ID"/>
        </w:rPr>
      </w:r>
      <w:r>
        <w:rPr>
          <w:lang w:val="id_ID" w:bidi="id_ID"/>
        </w:rPr>
        <w:t xml:space="preserve">Berhenti di sini dan diskusikan dalam kelompok kata atau frasa apa yang akan Anda pakai untuk </w:t>
      </w:r>
      <w:r>
        <w:rPr>
          <w:b/>
          <w:lang w:val="id_ID" w:bidi="id_ID"/>
        </w:rPr>
        <w:t>hati</w:t>
      </w:r>
      <w:r>
        <w:rPr>
          <w:lang w:val="id_ID" w:bidi="id_ID"/>
        </w:rPr>
        <w:t xml:space="preserve">. Carilah kata hati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mengatakan bahwa Tuhan Yesus Kristus dan Allah Bapa telah mengasihi orang-orang percaya di Tesalonika. Tuhan Yesus Kristus dan Allah Bapa memberikan dorongan kekal kepada orang-orang percaya di Tesalonika. Ketika seseorang menyemangati orang lain, orang itu mengatakan hal-hal baik yang memberikan sukacita kepada orang lain dan membantu orang itu terus melakukan hal-hal baik. Sama seperti kehidupan kekal yang berarti kehidupan yang berlanjut selamanya, dorongan kekal berarti dorongan yang berlanjut selamanya. Paulus di sini menyebut kembalinya Yesus sebagai dorongan kekal kita. Ketika orang Kristen memikirkan tentang kehidupan kekal bersama Allah mengingat keselamatan mereka, orang-orang Kristen tersebut sangat dikuatkan.</w:t>
      </w:r>
    </w:p>
    <w:p>
      <w:pPr/>
      <w:r>
        <w:rPr>
          <w:lang w:val="id_ID" w:bidi="id_ID"/>
        </w:rPr>
      </w:r>
      <w:r>
        <w:rPr>
          <w:lang w:val="id_ID" w:bidi="id_ID"/>
        </w:rPr>
        <w:t xml:space="preserve">Berhenti di sini dan diskusikan dalam kelompok kata atau frasa apa yang akan Anda gunakan untuk </w:t>
      </w:r>
      <w:r>
        <w:rPr>
          <w:b/>
          <w:lang w:val="id_ID" w:bidi="id_ID"/>
        </w:rPr>
        <w:t>penghiburan kekal</w:t>
      </w:r>
      <w:r>
        <w:rPr>
          <w:lang w:val="id_ID" w:bidi="id_ID"/>
        </w:rPr>
        <w:t xml:space="preserve">. Hentikan sebentar rekaman ini di sini. </w:t>
      </w:r>
    </w:p>
    <w:p>
      <w:pPr/>
      <w:r>
        <w:rPr>
          <w:lang w:val="id_ID" w:bidi="id_ID"/>
        </w:rPr>
      </w:r>
      <w:r>
        <w:rPr>
          <w:lang w:val="id_ID" w:bidi="id_ID"/>
        </w:rPr>
        <w:t>Tuhan Yesus Kristus dan Allah Bapa juga memberikan pengharapan yang baik kepada orang-orang percaya di Tesalonika. Harapan adalah ekspektasi penuh keyakinan bahwa sesuatu akan terjadi.</w:t>
      </w:r>
    </w:p>
    <w:p>
      <w:pPr/>
      <w:r>
        <w:rPr>
          <w:lang w:val="id_ID" w:bidi="id_ID"/>
        </w:rPr>
      </w:r>
      <w:r>
        <w:rPr>
          <w:lang w:val="id_ID" w:bidi="id_ID"/>
        </w:rPr>
        <w:t xml:space="preserve">Berhenti di sini dan bahas dalam kelompok kata atau frasa apa yang akan Anda gunakan untuk </w:t>
      </w:r>
      <w:r>
        <w:rPr>
          <w:b/>
          <w:lang w:val="id_ID" w:bidi="id_ID"/>
        </w:rPr>
        <w:t>harapan</w:t>
      </w:r>
      <w:r>
        <w:rPr>
          <w:lang w:val="id_ID" w:bidi="id_ID"/>
        </w:rPr>
        <w:t xml:space="preserve">. Carilah kata harapan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penghiburan kekal dan harapan yang baik ini diberikan melalui </w:t>
      </w:r>
      <w:r>
        <w:rPr>
          <w:b/>
          <w:lang w:val="id_ID" w:bidi="id_ID"/>
        </w:rPr>
        <w:t>anugerah</w:t>
      </w:r>
      <w:r>
        <w:rPr>
          <w:lang w:val="id_ID" w:bidi="id_ID"/>
        </w:rPr>
        <w:t xml:space="preserve"> Allah. Gunakan kata atau frasa yang sama untuk anugerah seperti yang Anda gunakan pada perikop sebelumnya. Untuk informasi lebih lanjut tentang anugerah,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dari 2 Tesalonika 2:13–17 dalam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2 Tesalonika 3:1–5</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2 Tesalonika 3:1–5 dan renungkan di dalam hati Anda. </w:t>
      </w:r>
    </w:p>
    <w:p>
      <w:pPr/>
      <w:r>
        <w:rPr>
          <w:lang w:val="id_ID" w:bidi="id_ID"/>
        </w:rPr>
      </w:r>
      <w:r>
        <w:rPr>
          <w:lang w:val="id_ID" w:bidi="id_ID"/>
        </w:rPr>
        <w:t xml:space="preserve">Jika memungkinkan, dengarkan rekaman suara dari 2 Tesalonika 3:1–5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ini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2 Tesalonika 3:1–5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bagian sebelumnya, Paulus telah menulis tentang bagaimana Yesus akan menghakimi orang-orang yang tidak mengikuti Yesus. Kemudian Paulus berbicara tentang bagaimana Allah akan menyelamatkan orang-orang percaya di Tesalonika. Sekarang, Paulus meminta orang-orang percaya untuk berdoa agar Allah juga menyelamatkan banyak orang lain. Paulus ingin semakin banyak orang percaya kepada Injil Yesus Kristus, sama seperti orang-orang Tesalonika ini percaya kepada Injil Yesus Kristus. Paulus meminta orang-orang Tesalonika untuk berdoa bagi pekerjaan yang dilakukan Paulus dan rekan-rekan Paulus untuk memberitakan Injil Yesus Kristus kepada orang-orang. Orang-orang Tesalonika adalah contoh yang luar biasa dari orang-orang yang percaya dan menaati Injil, dan Paulus ingin melihat semua orang percaya kepada Injil sama seperti orang-orang percaya di Tesalonika ini.</w:t>
      </w:r>
    </w:p>
    <w:p>
      <w:pPr/>
      <w:r>
        <w:rPr>
          <w:lang w:val="id_ID" w:bidi="id_ID"/>
        </w:rPr>
      </w:r>
      <w:r>
        <w:rPr>
          <w:lang w:val="id_ID" w:bidi="id_ID"/>
        </w:rPr>
        <w:t>Karena Paulus ingin semakin banyak orang percaya kepada Injil, Paulus meminta orang-orang percaya untuk berdoa agar Allah menyelamatkan Paulus dan rekan-rekan Paulus dari orang-orang jahat dan fasik. Paulus meminta kepada Allah untuk menghentikan orang-orang jahat dan fasik ini sehingga mereka tidak dapat menghalangi Paulus dan rekan-rekan Paulus untuk menyampaikan Injil kepada orang lain. Ada kemungkinan Paulus berdoa agar pihak berwenang membebaskan Paulus dari penjara, tetapi lebih mungkin Paulus meminta kepada Allah untuk melindungi Paulus dan rekan-rekannya dari orang-orang yang akan dengan kekerasan menghentikan mereka dari memberitakan Injil. Paulus mengatakan bahwa orang-orang percaya harus berdoa tentang hal-hal ini karena tidak semua orang percaya kepada Injil Yesus Kristus. Orang-orang jahat dan fasik yang tidak percaya kepada Yesus ini ingin mencegah Injil menyebar ke tempat-tempat lain di mana lebih banyak orang dapat mendengar tentang Yesus dan percaya kepada Yesus.</w:t>
      </w:r>
    </w:p>
    <w:p>
      <w:pPr/>
      <w:r>
        <w:rPr>
          <w:lang w:val="id_ID" w:bidi="id_ID"/>
        </w:rPr>
      </w:r>
      <w:r>
        <w:rPr>
          <w:lang w:val="id_ID" w:bidi="id_ID"/>
        </w:rPr>
        <w:t xml:space="preserve">Berhentilah di sini dan diskusikan pertanyaan ini dalam kelompok: Di mana saja orang-orang sudah mendengar tentang Yesus di komunitas Anda? Di mana saja tempat-tempat di dekat sini yang masih membutuhkan orang-orang untuk mendengarkannya? Apa yang membuat penyebaran Injil kepada orang-orang ini sulit? Bagaimana surat Paulus dapat mendorong Anda saat Anda menceritakan tentang Yesus kepada orang lain? Hentikan sebentar rekaman ini di sini. </w:t>
      </w:r>
    </w:p>
    <w:p>
      <w:pPr/>
      <w:r>
        <w:rPr>
          <w:lang w:val="id_ID" w:bidi="id_ID"/>
        </w:rPr>
      </w:r>
      <w:r>
        <w:rPr>
          <w:lang w:val="id_ID" w:bidi="id_ID"/>
        </w:rPr>
        <w:t>Meskipun banyak orang tidak memiliki iman kepada Tuhan Yesus, Tuhan sendiri tetap setia. Jadi Paulus meyakinkan orang-orang Tesalonika bahwa Tuhan akan dengan setia melindungi dan menguatkan orang-orang Tesalonika sehingga mereka dapat terus melakukan apa yang diperintahkan Allah kepada mereka. Tuhan pasti akan melindungi orang-orang Tesalonika dari kejahatan—baik dari hal-hal jahat secara umum maupun dari si jahat, Setan itu sendiri. Karena Tuhan itu setia, Paulus memiliki kepercayaan penuh kepada Tuhan. Paulus tahu bahwa orang-orang Tesalonika sedang dan akan terus melakukan semua yang diperintahkan Paulus dan rekan-rekannya kepada orang-orang percaya di Tesalonika.</w:t>
      </w:r>
    </w:p>
    <w:p>
      <w:pPr/>
      <w:r>
        <w:rPr>
          <w:lang w:val="id_ID" w:bidi="id_ID"/>
        </w:rPr>
      </w:r>
      <w:r>
        <w:rPr>
          <w:lang w:val="id_ID" w:bidi="id_ID"/>
        </w:rPr>
        <w:t>Kemudian Paulus menutup bagian ini dengan mengucapkan doa singkat bagi orang-orang Tesalonika. Paulus berdoa agar Tuhan membantu orang-orang Tesalonika untuk mengetahui betapa besar kasih Allah kepada orang-orang percaya. Orang-orang Tesalonika sedang mengalami penganiayaan yang sangat berat, sehingga penting bagi orang-orang percaya untuk mengetahui bahwa Allah masih mengasihi mereka. Allah tidak melupakan orang-orang Tesalonika, dan Allah tidak membiarkan mereka menderita sendirian. Paulus mengingatkan orang-orang Tesalonika bagaimana Yesus Kristus sendiri menderita dan mati. Oleh karena itu, orang-orang percaya dapat merasakan penghiburan dan dorongan ketika mereka mengingat bahwa Kristus bersama orang-orang percaya dan mengetahui perasaan mereka. Sekarang, Yesus yang sama yang menderita dan mati ini berjanji untuk menguatkan orang-orang Tesalonika ketika mereka menderita.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2 Tesalonika 3:1–5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meminta orang-orang percaya di Tesalonika untuk berdoa bagi Paulus dan rekan-rekan Paulus. </w:t>
      </w:r>
    </w:p>
    <w:p>
      <w:pPr/>
      <w:r>
        <w:rPr>
          <w:lang w:val="id_ID" w:bidi="id_ID"/>
        </w:rPr>
      </w:r>
      <w:r>
        <w:rPr>
          <w:b/>
          <w:lang w:val="id_ID" w:bidi="id_ID"/>
        </w:rPr>
        <w:t>Pada bagian kedua:</w:t>
      </w:r>
      <w:r>
        <w:rPr>
          <w:lang w:val="id_ID" w:bidi="id_ID"/>
        </w:rPr>
        <w:t xml:space="preserve"> Paulus berbicara tentang harapan keyakinan Paulus pada orang-orang percaya di Tesalonika dan berdoa agar orang-orang percaya akan terus bertumbuh dan melanjutkan iman mereka bahkan di masa-masa sulit.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Paulus </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Orang-orang jahat</w:t>
      </w:r>
    </w:p>
    <w:p>
      <w:pPr>
        <w:pStyle w:val="ListBullet"/>
        <w:spacing w:line="240" w:lineRule="auto"/>
        <w:ind w:left="720"/>
      </w:pPr>
      <w:r>
        <w:rPr>
          <w:lang w:val="id_ID" w:bidi="id_ID"/>
        </w:rPr>
      </w:r>
      <w:r>
        <w:rPr>
          <w:lang w:val="id_ID" w:bidi="id_ID"/>
        </w:rPr>
        <w:t xml:space="preserve">Orang jahat, yang juga disebut Setan.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Pada bagian pertama, Paulus sekali lagi menyebut orang-orang percaya di Tesalonika sebagai saudara-saudara Paulus. Paulus meminta orang-orang percaya di Tesalonika untuk berdoa bagi Paulus dan rekan-rekan Paulus. Anda akan ingat bahwa Paulus menulis surat ini bersama Timotius dan Silas. Paulus ingin orang-orang Tesalonika berdoa agar orang-orang akan menghormati atau sangat menghargai Firman Tuhan dan bahwa Firman Tuhan akan tersebar dengan cepat. Paulus membandingkan Firman Tuhan yang tersebar dengan cepat dengan seorang pelari yang berlari cepat untuk menyampaikan pesan penting ke seluruh dunia. Paulus ingin orang lain menerima Firman Tuhan dengan cepat dan baik seperti orang-orang percaya di Tesalonika menerimanya. Anda akan ingat bahwa Paulus sendiri yang membawa Firman Tuhan kepada orang-orang Tesalonika dalam perjalanan misionaris Paulus. </w:t>
      </w:r>
    </w:p>
    <w:p>
      <w:pPr/>
      <w:r>
        <w:rPr>
          <w:lang w:val="id_ID" w:bidi="id_ID"/>
        </w:rPr>
      </w:r>
      <w:r>
        <w:rPr>
          <w:lang w:val="id_ID" w:bidi="id_ID"/>
        </w:rPr>
        <w:t>Berhenti di sini dan ceritakan kisah dalam kelompok tentang suatu masa ketika kabar penting tersebar dengan cepat ke seluruh komunitas Anda. Perhatikan cara Anda berbicara tentang seberapa cepat orang-orang mendengar kabar itu. Bagaimana Anda akan berbicara tentang kabar baik yang tersebar dengan cepat? Hentikan sebentar rekaman di sini.</w:t>
      </w:r>
    </w:p>
    <w:p>
      <w:pPr/>
      <w:r>
        <w:rPr>
          <w:lang w:val="id_ID" w:bidi="id_ID"/>
        </w:rPr>
      </w:r>
      <w:r>
        <w:rPr>
          <w:lang w:val="id_ID" w:bidi="id_ID"/>
        </w:rPr>
        <w:t xml:space="preserve">Paulus juga meminta orang-orang Tesalonika untuk berdoa agar Tuhan akan menyelamatkan Paulus dan rekan-rekan Paulus dari orang-orang jahat. Banyak orang tidak percaya kepada Yesus Kristus dan ingin menganiaya mereka yang percaya kepada Yesus Kristus. Anda akan ingat bahwa Paulus sudah mengatakan kepada orang-orang Tesalonika tentang beberapa masalah Paulus sendiri dalam surat pertama Paulus kepada orang-orang percaya. </w:t>
      </w:r>
    </w:p>
    <w:p>
      <w:pPr/>
      <w:r>
        <w:rPr>
          <w:lang w:val="id_ID" w:bidi="id_ID"/>
        </w:rPr>
      </w:r>
      <w:r>
        <w:rPr>
          <w:lang w:val="id_ID" w:bidi="id_ID"/>
        </w:rPr>
        <w:t xml:space="preserve">Pada bagian kedua, Paulus mendorong orang-orang percaya di Tesalonika dengan menjelaskan harapan keyakinan Paulus kepada Tuhan dan kepada orang-orang percaya. Paulus mengatakan bahwa Tuhan itu setia. Dengan kata lain, Tuhan melakukan apa yang Tuhan katakan akan Ia lakukan. Jadi, orang-orang percaya dapat mengetahui bahwa Tuhan akan memberikan kekuatan kepada orang-orang percaya untuk mengikut Tuhan. Tuhan akan melindungi orang-orang percaya dari hal-hal jahat atau dari orang jahat, yang mungkin adalah Setan. </w:t>
      </w:r>
    </w:p>
    <w:p>
      <w:pPr/>
      <w:r>
        <w:rPr>
          <w:lang w:val="id_ID" w:bidi="id_ID"/>
        </w:rPr>
      </w:r>
      <w:r>
        <w:rPr>
          <w:lang w:val="id_ID" w:bidi="id_ID"/>
        </w:rPr>
        <w:t xml:space="preserve">Berhenti di sini dan diskusikan dalam kelompok: Kami tidak yakin apakah Tuhan akan melindungi orang-orang percaya di Tesalonika dari hal-hal jahat secara umum, atau dari orang jahat, yaitu Setan. Namun, ini kemungkinan besar merujuk kepada Setan. Bagaimana Anda akan berbicara tentang Tuhan melindungi orang-orang percaya dari orang jahat, atau orang yang melakukan kejahatan, tanpa menyebut nama Setan? Hentikan sebentar rekaman ini di sini. </w:t>
      </w:r>
    </w:p>
    <w:p>
      <w:pPr/>
      <w:r>
        <w:rPr>
          <w:lang w:val="id_ID" w:bidi="id_ID"/>
        </w:rPr>
      </w:r>
      <w:r>
        <w:rPr>
          <w:lang w:val="id_ID" w:bidi="id_ID"/>
        </w:rPr>
        <w:t xml:space="preserve">Untuk alasan ini, Paulus juga yakin kepada orang-orang percaya di Tesalonika. Paulus tahu bahwa Tuhan akan membantu orang-orang percaya terus melakukan semua hal yang diajarkan dan diperintahkan Paulus untuk dilakukan oleh orang-orang percaya. </w:t>
      </w:r>
    </w:p>
    <w:p>
      <w:pPr/>
      <w:r>
        <w:rPr>
          <w:lang w:val="id_ID" w:bidi="id_ID"/>
        </w:rPr>
      </w:r>
      <w:r>
        <w:rPr>
          <w:lang w:val="id_ID" w:bidi="id_ID"/>
        </w:rPr>
        <w:t xml:space="preserve">Kemudian Paulus berdoa agar hal ini terjadi. Paulus berdoa agar Tuhan akan membantu orang-orang percaya di Tesalonika untuk memahami kasih Tuhan. Paulus berdoa agar Tuhan Yesus sendiri akan memberikan ketekunan atau ketabahan kepada orang-orang percaya di Tesalonika, sehingga orang-orang percaya akan terus percaya kepada Yesus di masa-masa sulit. </w:t>
      </w:r>
    </w:p>
    <w:p>
      <w:pPr/>
      <w:r>
        <w:rPr>
          <w:lang w:val="id_ID" w:bidi="id_ID"/>
        </w:rPr>
      </w:r>
      <w:r>
        <w:rPr>
          <w:lang w:val="id_ID" w:bidi="id_ID"/>
        </w:rPr>
        <w:t>Berhenti di sini dan ceritakan kisah tentang seseorang yang sangat menginginkan sesuatu, tetapi harus melakukan hal-hal sulit selama jangka waktu yang lama untuk mendapatkannya, seperti seorang petani yang menanam tanaman atau orang tua yang membesarkan anak-anak. Perhatikan bagaimana Anda menggambarkan bahwa orang itu harus sabar dan terus bekerja keras bahkan di masa-masa sulit. Hentikan sebentar rekaman di sini.</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2 Tesalonika 3:1–5 dalam bentuk terjemahan yang paling mudah dimengerti. </w:t>
      </w:r>
    </w:p>
    <w:p>
      <w:pPr/>
      <w:r>
        <w:rPr>
          <w:lang w:val="id_ID" w:bidi="id_ID"/>
        </w:rPr>
      </w:r>
      <w:r>
        <w:rPr>
          <w:lang w:val="id_ID" w:bidi="id_ID"/>
        </w:rPr>
        <w:t>Hentikan sebentar rekaman di sini.</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Paulus </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Orang-orang jahat</w:t>
      </w:r>
    </w:p>
    <w:p>
      <w:pPr>
        <w:pStyle w:val="ListBullet"/>
        <w:spacing w:line="240" w:lineRule="auto"/>
        <w:ind w:left="720"/>
      </w:pPr>
      <w:r>
        <w:rPr>
          <w:lang w:val="id_ID" w:bidi="id_ID"/>
        </w:rPr>
      </w:r>
      <w:r>
        <w:rPr>
          <w:lang w:val="id_ID" w:bidi="id_ID"/>
        </w:rPr>
        <w:t xml:space="preserve">Orang jahat, yang juga disebut Setan.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Pada bagian pertama: Paulus meminta orang-orang percaya di Tesalonika untuk berdoa bagi Paulus dan rekan-rekan Paulus. Paulus meminta orang-orang Tesalonika untuk berdoa agar Firman Tuhan akan tersebar ke seluruh dunia dan agar Tuhan akan melindungi Paulus dan rekan-rekan Paulus dari yang jahat.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kedua, Paulus mengungkapkan harapan keyakinan Paulus dalam orang-orang percaya di Tesalonika dan berdoa agar orang-orang percaya itu akan terus bertumbuh dan tetap teguh dalam iman mereka. Paulus yakin bahwa Tuhan akan menguatkan dan melindungi orang-orang percaya di Tesalonika. Paulus yakin bahwa orang-orang percaya di Tesalonika akan mengikuti ajaran Paulus. Paulus kemudian berdoa agar orang-orang percaya di Tesalonika akan sepenuhnya memahami kasih Allah dan agar Yesus akan memberikan kekuatan kepada orang-orang percaya untuk tetap setia. </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yang memerankan orang-orang percaya di Tesalonika, "Apa yang sedang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2 Tesalonika 3:1–5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Pada bagian pertama, Paulus sekali lagi menyebut orang-orang percaya di Tesalonika sebagai </w:t>
      </w:r>
      <w:r>
        <w:rPr>
          <w:b/>
          <w:lang w:val="id_ID" w:bidi="id_ID"/>
        </w:rPr>
        <w:t>saudara-saudara</w:t>
      </w:r>
      <w:r>
        <w:rPr>
          <w:lang w:val="id_ID" w:bidi="id_ID"/>
        </w:rPr>
        <w:t xml:space="preserve"> Paulus, atau </w:t>
      </w:r>
      <w:r>
        <w:rPr>
          <w:b/>
          <w:lang w:val="id_ID" w:bidi="id_ID"/>
        </w:rPr>
        <w:t>saudara-saudari</w:t>
      </w:r>
      <w:r>
        <w:rPr>
          <w:lang w:val="id_ID" w:bidi="id_ID"/>
        </w:rPr>
        <w:t xml:space="preserve">. Kamu akan ingat bahwa Paulus merujuk pada semua orang percaya, baik laki-laki maupun perempuan. Paulus meminta orang-orang percaya untuk </w:t>
      </w:r>
      <w:r>
        <w:rPr>
          <w:b/>
          <w:lang w:val="id_ID" w:bidi="id_ID"/>
        </w:rPr>
        <w:t>berdoa</w:t>
      </w:r>
      <w:r>
        <w:rPr>
          <w:lang w:val="id_ID" w:bidi="id_ID"/>
        </w:rPr>
        <w:t xml:space="preserve"> bagi Paulus dan rekan-rekan Paulus. Gunakan kata atau frasa yang sama untuk saudara laki-laki, atau saudara laki-laki dan perempuan, serta berdoa seperti yang Anda gunakan pada bagian sebelumnya. Untuk informasi lebih lanjut tentang berdoa, lihat Glosarium Utama. </w:t>
      </w:r>
    </w:p>
    <w:p>
      <w:pPr/>
      <w:r>
        <w:rPr>
          <w:lang w:val="id_ID" w:bidi="id_ID"/>
        </w:rPr>
      </w:r>
      <w:r>
        <w:rPr>
          <w:lang w:val="id_ID" w:bidi="id_ID"/>
        </w:rPr>
        <w:t>Paulus ingin orang-orang percaya di Tesalonika berdoa agar firman Tuhan menyebar ke seluruh dunia. Kata Tuhan berarti semua yang Allah katakan kepada orang-orang. Ketika orang-orang dalam Perjanjian Baru berbicara tentang "firman," atau "firman Allah," atau "firman Tuhan," yang mereka maksudkan biasanya adalah kabar baik bahwa Yesus telah datang ke dunia. Gunakan kata yang sama untuk Tuhan seperti yang Anda gunakan pada perikop sebelumnya. Untuk informasi lebih lanjut, lihat Tuhan dalam Glosarium Utama.</w:t>
      </w:r>
    </w:p>
    <w:p>
      <w:pPr/>
      <w:r>
        <w:rPr>
          <w:lang w:val="id_ID" w:bidi="id_ID"/>
        </w:rPr>
      </w:r>
      <w:r>
        <w:rPr>
          <w:lang w:val="id_ID" w:bidi="id_ID"/>
        </w:rPr>
        <w:t xml:space="preserve">Berhenti di sini dan diskusikan dalam kelompok kata atau frasa apa yang akan Anda gunakan untuk </w:t>
      </w:r>
      <w:r>
        <w:rPr>
          <w:b/>
          <w:lang w:val="id_ID" w:bidi="id_ID"/>
        </w:rPr>
        <w:t>"firman"</w:t>
      </w:r>
      <w:r>
        <w:rPr>
          <w:lang w:val="id_ID" w:bidi="id_ID"/>
        </w:rPr>
        <w:t xml:space="preserve">. Carilah kata firman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juga ingin orang-orang menghormati atau menjunjung tinggi firman Tuhan. Paulus ingin orang-orang menghargai pesan Allah dan menghormati semua yang dikatakan Allah.</w:t>
      </w:r>
    </w:p>
    <w:p>
      <w:pPr/>
      <w:r>
        <w:rPr>
          <w:lang w:val="id_ID" w:bidi="id_ID"/>
        </w:rPr>
      </w:r>
      <w:r>
        <w:rPr>
          <w:lang w:val="id_ID" w:bidi="id_ID"/>
        </w:rPr>
        <w:t xml:space="preserve">Berhenti di sini dan diskusikan dalam kelompok bagaimana Anda akan berbicara tentang orang-orang yang menghormati firman Tuhan. Hentikan sebentar rekaman ini di sini. </w:t>
      </w:r>
    </w:p>
    <w:p>
      <w:pPr/>
      <w:r>
        <w:rPr>
          <w:lang w:val="id_ID" w:bidi="id_ID"/>
        </w:rPr>
      </w:r>
      <w:r>
        <w:rPr>
          <w:lang w:val="id_ID" w:bidi="id_ID"/>
        </w:rPr>
        <w:t xml:space="preserve">Paulus juga meminta orang-orang percaya di Tesalonika untuk berdoa memohon perlindungan dari orang-orang fasik dan </w:t>
      </w:r>
      <w:r>
        <w:rPr>
          <w:b/>
          <w:lang w:val="id_ID" w:bidi="id_ID"/>
        </w:rPr>
        <w:t>jahat</w:t>
      </w:r>
      <w:r>
        <w:rPr>
          <w:lang w:val="id_ID" w:bidi="id_ID"/>
        </w:rPr>
        <w:t xml:space="preserve">. Kata-kata ini serupa maknanya, tetapi Paulus menggunakan keduanya untuk menekankan bahwa orang-orang ini penuh dengan kejahatan. Orang-orang jahat ini tidak percaya atau memiliki </w:t>
      </w:r>
      <w:r>
        <w:rPr>
          <w:b/>
          <w:lang w:val="id_ID" w:bidi="id_ID"/>
        </w:rPr>
        <w:t>iman</w:t>
      </w:r>
      <w:r>
        <w:rPr>
          <w:lang w:val="id_ID" w:bidi="id_ID"/>
        </w:rPr>
        <w:t xml:space="preserve"> kepada Yesus Kristus. Gunakan kata atau frasa yang sama untuk kejahatan dan iman seperti yang Anda pakai pada kisah sebelumnya. Jika Anda memiliki dua kata untuk kejahatan, Anda dapat menggunakan keduanya di sini, atau Anda dapat menjelaskan bahwa orang-orang ini sangat jahat. Untuk informasi lebih lanjut tentang kejahatan dan iman, lihat Glosarium Utama.</w:t>
      </w:r>
    </w:p>
    <w:p>
      <w:pPr/>
      <w:r>
        <w:rPr>
          <w:lang w:val="id_ID" w:bidi="id_ID"/>
        </w:rPr>
      </w:r>
      <w:r>
        <w:rPr>
          <w:lang w:val="id_ID" w:bidi="id_ID"/>
        </w:rPr>
        <w:t xml:space="preserve">Paulus berdoa agar Yesus akan menuntun </w:t>
      </w:r>
      <w:r>
        <w:rPr>
          <w:b/>
          <w:lang w:val="id_ID" w:bidi="id_ID"/>
        </w:rPr>
        <w:t>hati</w:t>
      </w:r>
      <w:r>
        <w:rPr>
          <w:lang w:val="id_ID" w:bidi="id_ID"/>
        </w:rPr>
        <w:t xml:space="preserve"> orang-orang percaya di Tesalonika ke dalam pemahaman yang lebih dalam tentang kasih Allah dan bahwa Yesus </w:t>
      </w:r>
      <w:r>
        <w:rPr>
          <w:b/>
          <w:lang w:val="id_ID" w:bidi="id_ID"/>
        </w:rPr>
        <w:t>Kristus</w:t>
      </w:r>
      <w:r>
        <w:rPr>
          <w:lang w:val="id_ID" w:bidi="id_ID"/>
        </w:rPr>
        <w:t xml:space="preserve"> akan memberikan kekuatan kepada orang-orang percaya untuk menanggung kesulitan. Gunakan kata atau frasa yang sama untuk hati dan Kristus seperti yang telah Anda gunakan pada perikop sebelumnya. Untuk informasi lebih lanjut tentang hati dan Kristus,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2 Tesalonika 3:1–5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2 Tesalonika 3:6–18</w:t>
      </w:r>
      <w:r>
        <w:rPr>
          <w:lang w:val="id_ID" w:bidi="id_ID"/>
        </w:rPr>
      </w:r>
    </w:p>
    <w:p>
      <w:pPr>
        <w:pStyle w:val="Heading3"/>
      </w:pPr>
      <w:r>
        <w:rPr>
          <w:lang w:val="id_ID" w:bidi="id_ID"/>
        </w:rPr>
        <w:t>Dengar dan Renungkan</w:t>
      </w:r>
    </w:p>
    <w:p>
      <w:pPr/>
      <w:r>
        <w:rPr>
          <w:lang w:val="id_ID" w:bidi="id_ID"/>
        </w:rPr>
      </w:r>
      <w:r>
        <w:rPr>
          <w:lang w:val="id_ID" w:bidi="id_ID"/>
        </w:rPr>
        <w:t>Dalam langkah ini, dengarkan 2 Tesalonika 3:6–18 dan simpanlah di dalam hati Anda.</w:t>
      </w:r>
    </w:p>
    <w:p>
      <w:pPr/>
      <w:r>
        <w:rPr>
          <w:lang w:val="id_ID" w:bidi="id_ID"/>
        </w:rPr>
      </w:r>
      <w:r>
        <w:rPr>
          <w:lang w:val="id_ID" w:bidi="id_ID"/>
        </w:rPr>
        <w:t xml:space="preserve">Jika memungkinkan, dengarkan rekaman suara dari 2 Tesalonika 3:6–18 sebanyak tiga kali, dalam tiga versi terjemahan yang berbeda. </w:t>
      </w:r>
    </w:p>
    <w:p>
      <w:pPr/>
      <w:r>
        <w:rPr>
          <w:lang w:val="id_ID" w:bidi="id_ID"/>
        </w:rPr>
      </w:r>
      <w:r>
        <w:rPr>
          <w:lang w:val="id_ID" w:bidi="id_ID"/>
        </w:rPr>
        <w:t xml:space="preserve">Jeda audio ini di sini. </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Jeda audio ini di sini. </w:t>
      </w:r>
    </w:p>
    <w:p>
      <w:pPr>
        <w:pStyle w:val="ListBullet"/>
        <w:spacing w:line="240" w:lineRule="auto"/>
        <w:ind w:left="720"/>
      </w:pPr>
      <w:r>
        <w:rPr>
          <w:lang w:val="id_ID" w:bidi="id_ID"/>
        </w:rPr>
      </w:r>
      <w:r>
        <w:rPr>
          <w:lang w:val="id_ID" w:bidi="id_ID"/>
        </w:rPr>
        <w:t xml:space="preserve">Apa yang Anda tidak sukai atau tidak mengerti dari perikop ini? Jeda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Jeda audio ini di sini. </w:t>
      </w:r>
    </w:p>
    <w:p>
      <w:pPr>
        <w:pStyle w:val="ListBullet"/>
        <w:spacing w:line="240" w:lineRule="auto"/>
        <w:ind w:left="720"/>
      </w:pPr>
      <w:r>
        <w:rPr>
          <w:lang w:val="id_ID" w:bidi="id_ID"/>
        </w:rPr>
      </w:r>
      <w:r>
        <w:rPr>
          <w:lang w:val="id_ID" w:bidi="id_ID"/>
        </w:rPr>
        <w:t xml:space="preserve">Apa yang diceritakan perikop ini kepada kita tentang manusia ? Jeda audio ini di sini. </w:t>
      </w:r>
    </w:p>
    <w:p>
      <w:pPr>
        <w:pStyle w:val="ListBullet"/>
        <w:spacing w:line="240" w:lineRule="auto"/>
        <w:ind w:left="720"/>
      </w:pPr>
      <w:r>
        <w:rPr>
          <w:lang w:val="id_ID" w:bidi="id_ID"/>
        </w:rPr>
      </w:r>
      <w:r>
        <w:rPr>
          <w:lang w:val="id_ID" w:bidi="id_ID"/>
        </w:rPr>
        <w:t xml:space="preserve">Bagaimana perikop ini memengaruhi kehidupan kita sehari-hari ? Jeda audio ini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versi audio dari 2 Tesalonika 3:6–18 dalam terjemahan yang paling mudah dimengerti.</w:t>
      </w:r>
    </w:p>
    <w:p>
      <w:pPr/>
      <w:r>
        <w:rPr>
          <w:lang w:val="id_ID" w:bidi="id_ID"/>
        </w:rPr>
      </w:r>
      <w:r>
        <w:rPr>
          <w:lang w:val="id_ID" w:bidi="id_ID"/>
        </w:rPr>
        <w:t>Jeda audio ini di sini.</w:t>
      </w:r>
    </w:p>
    <w:p>
      <w:pPr/>
      <w:r>
        <w:rPr>
          <w:lang w:val="id_ID" w:bidi="id_ID"/>
        </w:rPr>
      </w:r>
      <w:r>
        <w:rPr>
          <w:lang w:val="id_ID" w:bidi="id_ID"/>
        </w:rPr>
        <w:t>Pada bagian sebelumnya, Paulus meminta orang-orang percaya di Tesalonika untuk berdoa bagi Paulus dan rekan-rekan Paulus. Paulus juga menjelaskan bahwa Paulus dengan penuh keyakinan menaruh harapan kepada orang-orang percaya di Tesalonika, dan Paulus berdoa agar orang-orang percaya akan terus bertumbuh dan bertekun dalam iman mereka. Sekarang, Paulus mulai berbicara tentang masalah bahwa beberapa orang percaya di Tesalonika menganggur, atau malas. Anda tentu ingat bahwa Paulus telah menegur orang-orang percaya di Tesalonika karena kemalasan mereka ketika Paulus mengajarkan orang-orang percaya dalam surat pertamanya kepada mereka, dan bahkan ketika Paulus bersama orang-orang percaya secara langsung.</w:t>
      </w:r>
    </w:p>
    <w:p>
      <w:pPr/>
      <w:r>
        <w:rPr>
          <w:lang w:val="id_ID" w:bidi="id_ID"/>
        </w:rPr>
      </w:r>
      <w:r>
        <w:rPr>
          <w:lang w:val="id_ID" w:bidi="id_ID"/>
        </w:rPr>
        <w:t>Meskipun Paulus telah mengatakan kepada orang-orang Tesalonika agar tidak bermalas-malasan, beberapa orang percaya di Tesalonika tetap berhenti bekerja. Orang-orang percaya ini mungkin berhenti bekerja karena orang-orang percaya berpikir Tuhan Yesus akan segera kembali atau bahwa Tuhan telah kembali. Karena kesalahpahaman orang-orang percaya, orang-orang percaya ini memutuskan bahwa mereka tidak memiliki alasan untuk terus bekerja. Paulus memperingatkan orang-orang percaya lainnya untuk menghindari orang-orang percaya yang tidak bekerja dan yang tidak mengikuti apa yang diajarkan Paulus kepada mereka. Paulus tidak hanya mengajarkan pikiran Paulus sendiri. Paulus menerima pengajaran ini dari Yesus, dan sekarang Paulus meneruskan pengajaran itu kepada orang-orang percaya di Tesalonika.</w:t>
      </w:r>
    </w:p>
    <w:p>
      <w:pPr/>
      <w:r>
        <w:rPr>
          <w:lang w:val="id_ID" w:bidi="id_ID"/>
        </w:rPr>
      </w:r>
      <w:r>
        <w:rPr>
          <w:lang w:val="id_ID" w:bidi="id_ID"/>
        </w:rPr>
        <w:t>Paulus kemudian mengingatkan orang-orang percaya di Tesalonika tentang bagaimana Paulus dan rekan-rekan Paulus hidup dan bekerja di antara orang-orang percaya. Paulus dan rekan-rekannya bekerja untuk mendapatkan makanan mereka sendiri ketika mereka bersama orang-orang Tesalonika sehingga orang-orang itu tidak akan menjadi beban bagi orang-orang percaya. Paulus mengatakan bahwa Paulus dan rekan-rekannya dapat mengandalkan dukungan dari orang-orang percaya lainnya, karena Paulus dan rekan-rekan Paulus adalah pemimpin. Sebaliknya, Paulus dan rekan-rekannya menolak hak mereka sendiri untuk meminta makanan dan kebutuhan lainnya dari orang-orang percaya lainnya. Sebaliknya, Paulus dan rekan-rekannya ingin menjadi contoh bagi orang-orang percaya di Tesalonika. Paulus dan rekan-rekan Paulus bekerja keras sepanjang waktu, dan orang-orang percaya di Tesalonika harus mengikuti teladan mereka. Paulus kemudian mengingatkan orang-orang percaya di Tesalonika tentang aturan khusus tentang bekerja dan kemalasan. Paulus mungkin mengulangi aturan ini beberapa kali, sehingga aturan atau peribahasa ini mungkin sudah terkenal. Paulus berkata, "Orang yang tidak mau bekerja tidak boleh makan."</w:t>
      </w:r>
    </w:p>
    <w:p>
      <w:pPr/>
      <w:r>
        <w:rPr>
          <w:lang w:val="id_ID" w:bidi="id_ID"/>
        </w:rPr>
      </w:r>
      <w:r>
        <w:rPr>
          <w:lang w:val="id_ID" w:bidi="id_ID"/>
        </w:rPr>
        <w:t xml:space="preserve">Berhenti di sini dan diskusikan pertanyaan ini dalam kelompok: Apa saja contoh atau peribahasa pendek atau ajaran yang ada di dalam komunitas Anda? Bagaimana Anda mengajarkan dan mewariskan peribahasa ini dari generasi ke generasi? Jeda audio ini di sini. </w:t>
      </w:r>
    </w:p>
    <w:p>
      <w:pPr/>
      <w:r>
        <w:rPr>
          <w:lang w:val="id_ID" w:bidi="id_ID"/>
        </w:rPr>
      </w:r>
      <w:r>
        <w:rPr>
          <w:lang w:val="id_ID" w:bidi="id_ID"/>
        </w:rPr>
        <w:t>Paulus sekarang berbicara langsung kepada mereka yang tidak bekerja. Paulus mengatakan bahwa ia mendengar bahwa beberapa orang percaya di Tesalonika tidak bekerja dan menyebabkan masalah. Paulus tidak mengatakan siapa yang mengatakan kepada Paulus tentang orang-orang percaya yang tidak bekerja. Paulus mengatakan bahwa orang-orang percaya ini tidak sibuk tetapi mengganggu pekerjaan orang lain. Orang-orang percaya ini tidak bekerja, tetapi mereka mengganggu orang lain dengan cara yang mencegah orang-orang itu dari melakukan pekerjaan mereka sendiri dengan benar. Paulus memerintahkan orang-orang percaya ini untuk berhenti mengganggu pekerjaan orang lain dan mulai menaati dan mendapatkan makanan mereka sendiri melalui pekerjaan mereka.</w:t>
      </w:r>
    </w:p>
    <w:p>
      <w:pPr/>
      <w:r>
        <w:rPr>
          <w:lang w:val="id_ID" w:bidi="id_ID"/>
        </w:rPr>
      </w:r>
      <w:r>
        <w:rPr>
          <w:lang w:val="id_ID" w:bidi="id_ID"/>
        </w:rPr>
        <w:t xml:space="preserve">Berhenti di sini dan diskusikan pertanyaan ini dalam kelompok: Pekerjaan apa yang Anda harapkan dilakukan orang di komunitas Anda untuk mencari nafkah dan memenuhi kebutuhan diri sendiri dan keluarga mereka? Bagaimana perasaan orang-orang terhadap orang-orang di komunitas Anda yang mampu bekerja, tetapi memilih untuk tidak bekerja? Jeda audio ini di sini. </w:t>
      </w:r>
    </w:p>
    <w:p>
      <w:pPr/>
      <w:r>
        <w:rPr>
          <w:lang w:val="id_ID" w:bidi="id_ID"/>
        </w:rPr>
      </w:r>
      <w:r>
        <w:rPr>
          <w:lang w:val="id_ID" w:bidi="id_ID"/>
        </w:rPr>
        <w:t>Paulus kemudian berbicara kepada orang-orang percaya di Tesalonika yang dengan setia bekerja dan mendapatkan makanan mereka sendiri. Paulus mendorong orang-orang percaya ini untuk terus berperilaku dengan cara yang benar dengan bekerja keras dan tidak menjadi malas. Paulus mengatakan kepada orang-orang percaya ini untuk memperhatikan atau waspada terhadap siapa pun di antara mereka yang tidak mengikuti apa yang diajarkan Paulus tentang bekerja keras. Paulus mengatakan bahwa orang-orang percaya di Tesalonika harus menghindari orang-orang yang tidak mau bekerja ini. Orang-orang percaya harus membuat orang-orang ini merasa malu dan dipermalukan. Dengan membuat orang-orang percaya ini merasa malu, orang-orang percaya di Tesalonika mungkin dapat membantu orang-orang percaya lainnya untuk mengubah cara berpikir dan bertindak mereka terhadap pekerjaan. Paulus ingin agar orang-orang percaya di Tesalonika memahami bahwa ketika mereka menegur orang-orang percaya lainnya dengan cara ini, mereka bukan menjadi musuh. Sebaliknya, orang-orang percaya menunjukkan kasih ketika mereka membantu sesama orang-orang percaya hidup dengan cara yang lebih baik.</w:t>
      </w:r>
    </w:p>
    <w:p>
      <w:pPr/>
      <w:r>
        <w:rPr>
          <w:lang w:val="id_ID" w:bidi="id_ID"/>
        </w:rPr>
      </w:r>
      <w:r>
        <w:rPr>
          <w:lang w:val="id_ID" w:bidi="id_ID"/>
        </w:rPr>
        <w:t xml:space="preserve">Berhenti di sini dan diskusikan pertanyaan ini dalam kelompok: Di komunitas Anda, bagaimana orang-orang mengoreksi perilaku seseorang ketika orang itu tidak bertindak atau berperilaku dengan cara yang benar atau sesuai harapan? Jeda audio ini di sini. </w:t>
      </w:r>
    </w:p>
    <w:p>
      <w:pPr/>
      <w:r>
        <w:rPr>
          <w:lang w:val="id_ID" w:bidi="id_ID"/>
        </w:rPr>
      </w:r>
      <w:r>
        <w:rPr>
          <w:lang w:val="id_ID" w:bidi="id_ID"/>
        </w:rPr>
        <w:t>Akhirnya, Paulus mengakhiri suratnya dengan cara yang khas. Paulus memanjatkan doa penutup dan berkat bagi orang-orang percaya di Tesalonika. Paulus berdoa agar Yesus, Tuhan sumber damai, akan memberikan damai kepada orang-orang percaya di Tesalonika dalam setiap cara dan setiap saat. Paulus berdoa agar Tuhan Yesus akan hadir bersama orang-orang Tesalonika. Meskipun merupakan hal yang lazim bagi orang-orang pada saat itu untuk mengakhiri surat dengan gagasan damai, ini juga merupakan cara bagi Paulus untuk mengingatkan orang-orang Tesalonika tentang salah satu tema utama surat Paulus — bahwa orang-orang Tesalonika akan memiliki damai di tengah penganiayaan, damai karena kedatangan Yesus kembali untuk menghakimi, dan damai di antara orang-orang percaya.</w:t>
      </w:r>
    </w:p>
    <w:p>
      <w:pPr/>
      <w:r>
        <w:rPr>
          <w:lang w:val="id_ID" w:bidi="id_ID"/>
        </w:rPr>
      </w:r>
      <w:r>
        <w:rPr>
          <w:lang w:val="id_ID" w:bidi="id_ID"/>
        </w:rPr>
        <w:t>Paulus kemudian menandatangani suratnya kepada orang-orang Tesalonika dengan tulisan tangan Paulus sendiri. Anda tentu ingat bahwa biasanya Paulus membacakan surat-suratnya sementara orang lain menuliskan kata-katanya untuk Paulus. Namun, Paulus sering menulis sendiri kata-kata penutup suratnya, mungkin untuk membuktikan bahwa surat itu benar-benar dari Paulus dan bukan dari orang lain yang berpura-pura menjadi Paulus. Anda mungkin ingat bahwa sebelumnya dalam surat ini, kita mendengar bahwa orang-orang percaya di Tesalonika menerima informasi yang salah dari orang-orang yang mengaku sebagai Paulus, sehingga mungkin sangat penting bagi Paulus untuk membuktikan bahwa surat ini berasal dari Paulus.</w:t>
      </w:r>
    </w:p>
    <w:p>
      <w:pPr/>
      <w:r>
        <w:rPr>
          <w:lang w:val="id_ID" w:bidi="id_ID"/>
        </w:rPr>
      </w:r>
      <w:r>
        <w:rPr>
          <w:lang w:val="id_ID" w:bidi="id_ID"/>
        </w:rPr>
        <w:t>Kemudian Paulus memberikan satu berkat terakhir lagi. Paulus berdoa agar orang-orang Tesalonika akan terus menerima dan mengalami anugerah yang diberikan Tuhan Yesus.</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versi audio dari 2 Tesalonika 3:6–18 dalam terjemahan yang paling mudah dimengerti.</w:t>
      </w:r>
    </w:p>
    <w:p>
      <w:pPr/>
      <w:r>
        <w:rPr>
          <w:lang w:val="id_ID" w:bidi="id_ID"/>
        </w:rPr>
      </w:r>
      <w:r>
        <w:rPr>
          <w:lang w:val="id_ID" w:bidi="id_ID"/>
        </w:rPr>
        <w:t>Jeda audio ini di sini.</w:t>
      </w:r>
    </w:p>
    <w:p>
      <w:pPr/>
      <w:r>
        <w:rPr>
          <w:lang w:val="id_ID" w:bidi="id_ID"/>
        </w:rPr>
      </w:r>
      <w:r>
        <w:rPr>
          <w:lang w:val="id_ID" w:bidi="id_ID"/>
        </w:rPr>
        <w:t>Pada langkah ini, kelompok akan menentukan bagian, tokoh, dan latar belakang dari bagian ini. Selanjutnya, kelompok akan memvisualisasikan bagian ini.</w:t>
      </w:r>
    </w:p>
    <w:p>
      <w:pPr/>
      <w:r>
        <w:rPr>
          <w:lang w:val="id_ID" w:bidi="id_ID"/>
        </w:rPr>
      </w:r>
      <w:r>
        <w:rPr>
          <w:lang w:val="id_ID" w:bidi="id_ID"/>
        </w:rPr>
        <w:t>Perikop ini memiliki tiga bagian.</w:t>
      </w:r>
    </w:p>
    <w:p>
      <w:pPr/>
      <w:r>
        <w:rPr>
          <w:lang w:val="id_ID" w:bidi="id_ID"/>
        </w:rPr>
      </w:r>
      <w:r>
        <w:rPr>
          <w:b/>
          <w:lang w:val="id_ID" w:bidi="id_ID"/>
        </w:rPr>
        <w:t>Dalam bagian pertama,</w:t>
      </w:r>
      <w:r>
        <w:rPr>
          <w:lang w:val="id_ID" w:bidi="id_ID"/>
        </w:rPr>
        <w:t xml:space="preserve"> Paulus memerintahkan orang-orang percaya di Tesalonika untuk menghindari orang-orang percaya yang tidak bekerja. Kemudian Paulus memberikan kehidupan Paulus sendiri sebagai contoh positif tentang bagaimana orang-orang percaya seharusnya bekerja.</w:t>
      </w:r>
    </w:p>
    <w:p>
      <w:pPr/>
      <w:r>
        <w:rPr>
          <w:lang w:val="id_ID" w:bidi="id_ID"/>
        </w:rPr>
      </w:r>
      <w:r>
        <w:rPr>
          <w:b/>
          <w:lang w:val="id_ID" w:bidi="id_ID"/>
        </w:rPr>
        <w:t>Pada bagian kedua:</w:t>
      </w:r>
      <w:r>
        <w:rPr>
          <w:lang w:val="id_ID" w:bidi="id_ID"/>
        </w:rPr>
        <w:t xml:space="preserve"> Paulus memberikan perintah dan peringatan yang tegas kepada orang-orang percaya di Tesalonika yang menolak untuk bekerja.</w:t>
      </w:r>
    </w:p>
    <w:p>
      <w:pPr/>
      <w:r>
        <w:rPr>
          <w:lang w:val="id_ID" w:bidi="id_ID"/>
        </w:rPr>
      </w:r>
      <w:r>
        <w:rPr>
          <w:b/>
          <w:lang w:val="id_ID" w:bidi="id_ID"/>
        </w:rPr>
        <w:t>Dalam bagian ketiga,</w:t>
      </w:r>
      <w:r>
        <w:rPr>
          <w:lang w:val="id_ID" w:bidi="id_ID"/>
        </w:rPr>
        <w:t xml:space="preserve"> Paulus memberikan salam terakhirnya kepada orang-orang percaya di Tesalonika untuk mengakhiri surat Paulus.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 dan rekan-rekan Paulus</w:t>
      </w:r>
    </w:p>
    <w:p>
      <w:pPr>
        <w:pStyle w:val="ListBullet"/>
        <w:spacing w:line="240" w:lineRule="auto"/>
        <w:ind w:left="720"/>
      </w:pPr>
      <w:r>
        <w:rPr>
          <w:lang w:val="id_ID" w:bidi="id_ID"/>
        </w:rPr>
      </w:r>
      <w:r>
        <w:rPr>
          <w:lang w:val="id_ID" w:bidi="id_ID"/>
        </w:rPr>
        <w:t>Orang-orang percaya di Tesalonika yang tidak bekerja</w:t>
      </w:r>
    </w:p>
    <w:p>
      <w:pPr>
        <w:pStyle w:val="ListBullet"/>
        <w:spacing w:line="240" w:lineRule="auto"/>
        <w:ind w:left="720"/>
      </w:pPr>
      <w:r>
        <w:rPr>
          <w:lang w:val="id_ID" w:bidi="id_ID"/>
        </w:rPr>
      </w:r>
      <w:r>
        <w:rPr>
          <w:lang w:val="id_ID" w:bidi="id_ID"/>
        </w:rPr>
        <w:t>Orang-orang percaya di Tesalonika yang bekerja</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perhatikan bagian-bagian dari latar belakang bagian ini:</w:t>
      </w:r>
    </w:p>
    <w:p>
      <w:pPr/>
      <w:r>
        <w:rPr>
          <w:lang w:val="id_ID" w:bidi="id_ID"/>
        </w:rPr>
      </w:r>
      <w:r>
        <w:rPr>
          <w:lang w:val="id_ID" w:bidi="id_ID"/>
        </w:rPr>
        <w:t>Dalam bagian pertama, Paulus memerintahkan orang-orang percaya di Tesalonika untuk menghindari orang-orang percaya yang tidak bekerja. Meskipun Paulus memberikan perintah dan koreksi yang tegas, Paulus masih memanggil orang-orang percaya di Tesalonika sebagai saudara-saudarinya untuk menunjukkan bahwa Paulus masih mengasihi orang-orang percaya itu. Paulus memerintahkan orang-orang percaya di Tesalonika untuk menjauhi orang-orang percaya yang tidak bekerja sesuai dengan cara yang Paulus tunjukkan dan ajarkan kepada orang-orang percaya. Anda tentu ingat bahwa Paulus telah berbicara kepada orang-orang percaya di Tesalonika tentang masalah ini, tetapi beberapa orang percaya di Tesalonika masih membutuhkan koreksi lebih lanjut.</w:t>
      </w:r>
    </w:p>
    <w:p>
      <w:pPr/>
      <w:r>
        <w:rPr>
          <w:lang w:val="id_ID" w:bidi="id_ID"/>
        </w:rPr>
      </w:r>
      <w:r>
        <w:rPr>
          <w:lang w:val="id_ID" w:bidi="id_ID"/>
        </w:rPr>
        <w:t>Paulus menggunakan kehidupannya sendiri dan kehidupan rekan-rekan Paulus sebagai contoh bagi orang-orang Tesalonika. Anda tentu ingat bahwa Paulus tinggal bersama dan mengajar orang-orang percaya di Tesalonika selama beberapa bulan, sehingga orang-orang percaya di Tesalonika telah melihat teladan Paulus secara pribadi. Sebenarnya, Paulus dan rekan-rekannya tidak bermalas-malasan—mereka bekerja keras. Paulus dan rekan-rekannya tidak memakan makanan siapa pun kecuali jika orang-orang tersebut membayarnya. Sebaliknya, Paulus dan rekan-rekannya bekerja sangat keras "siang malam" agar orang-orang itu tidak akan menjadi beban bagi orang-orang percaya di Tesalonika. Paulus tidak bermaksud bahwa orang-orang itu bekerja sepanjang hari dan sepanjang malam. Sebaliknya, Paulus mengatakan ini untuk menekankan betapa kerasnya orang-orang itu bekerja.</w:t>
      </w:r>
    </w:p>
    <w:p>
      <w:pPr/>
      <w:r>
        <w:rPr>
          <w:lang w:val="id_ID" w:bidi="id_ID"/>
        </w:rPr>
      </w:r>
      <w:r>
        <w:rPr>
          <w:lang w:val="id_ID" w:bidi="id_ID"/>
        </w:rPr>
        <w:t>Berhentilah di sini dan diskusikan dalam kelompok: Ceritakan kisah tentang seseorang atau sekelompok orang yang bekerja sangat, sangat keras. Mungkin tampaknya orang-orang ini bekerja sepanjang waktu. Perhatikan cara Anda menjelaskan bagaimana orang-orang ini bekerja. Jeda audio ini di sini.</w:t>
      </w:r>
    </w:p>
    <w:p>
      <w:pPr/>
      <w:r>
        <w:rPr>
          <w:lang w:val="id_ID" w:bidi="id_ID"/>
        </w:rPr>
      </w:r>
      <w:r>
        <w:rPr>
          <w:lang w:val="id_ID" w:bidi="id_ID"/>
        </w:rPr>
        <w:t>Meskipun Paulus berhak mengharapkan bantuan dari orang-orang percaya di Tesalonika, Paulus ingin memberikan teladan kepada orang-orang percaya itu untuk diikuti. Paulus bahkan memberikan orang-orang percaya sebuah aturan untuk diikuti. Mungkin orang-orang percaya sudah mengetahui aturan ini—itu mungkin adalah pepatah atau amsal yang khusus. Paulus berkata kepada orang-orang percaya, "Orang yang tidak mau bekerja tidak akan makan."</w:t>
      </w:r>
    </w:p>
    <w:p>
      <w:pPr/>
      <w:r>
        <w:rPr>
          <w:lang w:val="id_ID" w:bidi="id_ID"/>
        </w:rPr>
      </w:r>
      <w:r>
        <w:rPr>
          <w:lang w:val="id_ID" w:bidi="id_ID"/>
        </w:rPr>
        <w:t>Berhentilah di sini dan diskusikan dalam kelompok: Bicarakan tentang pepatah bijak atau aturan yang diketahui semua orang dalam komunitas Anda. Ketika Anda berbicara kepada seseorang dan Anda mengulangi salah satu aturan atau pepatah ini, bagaimana orang lain tahu bahwa Anda akan mengatakan hal itu? Bagaimana Anda akan menjelaskan bahwa Paulus mengutip sebuah pepatah yang mungkin sudah dikenal baik oleh semua orang? Jeda audio ini di sini.</w:t>
      </w:r>
    </w:p>
    <w:p>
      <w:pPr/>
      <w:r>
        <w:rPr>
          <w:lang w:val="id_ID" w:bidi="id_ID"/>
        </w:rPr>
      </w:r>
      <w:r>
        <w:rPr>
          <w:lang w:val="id_ID" w:bidi="id_ID"/>
        </w:rPr>
        <w:t>Paulus memberikan perintah dan peringatan yang tegas kepada orang-orang percaya di Tesalonika yang menolak untuk bekerja. Beberapa orang percaya di Tesalonika tidak bekerja untuk kebutuhan sehari-hari mereka. Orang-orang percaya di Tesalonika ini mengganggu pekerjaan orang lain dengan cara yang mencegah orang-orang itu dari melakukan pekerjaan mereka sendiri dengan benar. Paulus memerintahkan orang-orang percaya di Tesalonika ini untuk berhenti mengganggu orang lain, dan sebaliknya bekerja untuk memenuhi kebutuhan sehari-hari mereka. Paulus mengatakan bahwa ia menyampaikan hal ini "dalam nama Tuhan Yesus Kristus," yang merupakan cara Paulus mengatakan bahwa Paulus memiliki otoritas dari Yesus untuk memberikan perintah-perintah ini kepada orang-orang Tesalonika.</w:t>
      </w:r>
    </w:p>
    <w:p>
      <w:pPr/>
      <w:r>
        <w:rPr>
          <w:lang w:val="id_ID" w:bidi="id_ID"/>
        </w:rPr>
      </w:r>
      <w:r>
        <w:rPr>
          <w:lang w:val="id_ID" w:bidi="id_ID"/>
        </w:rPr>
        <w:t>Di bagian kedua, Paulus mendorong orang-orang percaya yang bekerja keras untuk memenuhi kebutuhan sehari-hari mereka. Paulus ingin agar orang-orang percaya ini terus melakukan hal-hal yang baik, meskipun orang-orang percaya ini merasa lelah. Paulus menyuruh orang-orang percaya ini untuk memperhatikan siapa pun yang tidak mendengarkan teguran Paulus dan untuk menghindari orang-orang percaya itu. Paulus ingin agar orang-orang percaya di Tesalonika yang tidak bekerja itu merasa malu dan bertobat. Dalam budaya Paulus, sangat penting bagi orang-orang untuk tidak merasa malu. Oleh karena itu, jika seseorang merasa malu, orang itu akan merasa seperti orang lain memberinya hukuman yang keras. Paulus ingin agar orang-orang percaya yang berbuat dosa ini merasa malu dan mengubah perilaku mereka. Paulus menjelaskan bahwa Paulus melakukan ini bukan untuk menghancurkan orang-orang percaya yang tidak mau taat atau membuat mereka meninggalkan komunitas orang-orang percaya, tetapi untuk memulihkan hubungan yang benar di antara semua orang percaya.</w:t>
      </w:r>
    </w:p>
    <w:p>
      <w:pPr/>
      <w:r>
        <w:rPr>
          <w:lang w:val="id_ID" w:bidi="id_ID"/>
        </w:rPr>
      </w:r>
      <w:r>
        <w:rPr>
          <w:lang w:val="id_ID" w:bidi="id_ID"/>
        </w:rPr>
        <w:t>Pada bagian ketiga, Paulus menulis salam terakhirnya kepada orang-orang percaya di Tesalonika. Paulus mengucapkan berkat dan doa singkat untuk orang-orang percaya di Tesalonika. Paulus berdoa agar Tuhan Yesus memberikan damai sejahtera kepada orang-orang percaya di Tesalonika dan agar Tuhan Yesus hadir bersama orang-orang percaya. Tetapi Paulus lebih menekankan gagasan damai: Paulus menyebut Yesus sebagai Tuhan, atau tuan dari damai itu.</w:t>
      </w:r>
    </w:p>
    <w:p>
      <w:pPr/>
      <w:r>
        <w:rPr>
          <w:lang w:val="id_ID" w:bidi="id_ID"/>
        </w:rPr>
      </w:r>
      <w:r>
        <w:rPr>
          <w:lang w:val="id_ID" w:bidi="id_ID"/>
        </w:rPr>
        <w:t>Paulus juga menandatangani surat itu dengan tulisan tangan Paulus sendiri. Anda akan ingat bahwa ada orang lain yang kemungkinan besar menulis surat ini ketika Paulus berbicara. Paulus menandatangani surat itu dengan tulisan tangannya sendiri untuk menunjukkan bahwa surat itu benar-benar dari Paulus.</w:t>
      </w:r>
    </w:p>
    <w:p>
      <w:pPr/>
      <w:r>
        <w:rPr>
          <w:lang w:val="id_ID" w:bidi="id_ID"/>
        </w:rPr>
      </w:r>
      <w:r>
        <w:rPr>
          <w:lang w:val="id_ID" w:bidi="id_ID"/>
        </w:rPr>
        <w:t>Sekarang, kelompok harus membuat papan cerita, menggambar, atau menggunakan benda-benda untuk memvisualisasikan perikop tersebut dan tindakan di dalamnya.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2 Tesalonika 3:6–18 dalam terjemahan yang paling mudah dimengerti. </w:t>
      </w:r>
    </w:p>
    <w:p>
      <w:pPr/>
      <w:r>
        <w:rPr>
          <w:lang w:val="id_ID" w:bidi="id_ID"/>
        </w:rPr>
      </w:r>
      <w:r>
        <w:rPr>
          <w:lang w:val="id_ID" w:bidi="id_ID"/>
        </w:rPr>
        <w:t>Jeda audio ini di sini.</w:t>
      </w:r>
    </w:p>
    <w:p>
      <w:pPr/>
      <w:r>
        <w:rPr>
          <w:lang w:val="id_ID" w:bidi="id_ID"/>
        </w:rPr>
      </w:r>
      <w:r>
        <w:rPr>
          <w:lang w:val="id_ID" w:bidi="id_ID"/>
        </w:rPr>
        <w:t>Pada langkah ini, kelompok akan memperagakan bagian ini.</w:t>
      </w:r>
    </w:p>
    <w:p>
      <w:pPr/>
      <w:r>
        <w:rPr>
          <w:lang w:val="id_ID" w:bidi="id_ID"/>
        </w:rPr>
      </w:r>
      <w:r>
        <w:rPr>
          <w:lang w:val="id_ID" w:bidi="id_ID"/>
        </w:rPr>
        <w:t>Perikop ini memiliki tiga bagian.</w:t>
      </w:r>
    </w:p>
    <w:p>
      <w:pPr/>
      <w:r>
        <w:rPr>
          <w:lang w:val="id_ID" w:bidi="id_ID"/>
        </w:rPr>
      </w:r>
      <w:r>
        <w:rPr>
          <w:lang w:val="id_ID" w:bidi="id_ID"/>
        </w:rPr>
        <w:t xml:space="preserve">Tokoh-tokoh dalam bagian ini adalah: </w:t>
      </w:r>
    </w:p>
    <w:p>
      <w:pPr>
        <w:pStyle w:val="ListBullet"/>
        <w:spacing w:line="240" w:lineRule="auto"/>
        <w:ind w:left="720"/>
      </w:pPr>
      <w:r>
        <w:rPr>
          <w:lang w:val="id_ID" w:bidi="id_ID"/>
        </w:rPr>
      </w:r>
      <w:r>
        <w:rPr>
          <w:lang w:val="id_ID" w:bidi="id_ID"/>
        </w:rPr>
        <w:t xml:space="preserve">Paulus dan rekan-rekan Paulus </w:t>
      </w:r>
    </w:p>
    <w:p>
      <w:pPr>
        <w:pStyle w:val="ListBullet"/>
        <w:spacing w:line="240" w:lineRule="auto"/>
        <w:ind w:left="720"/>
      </w:pPr>
      <w:r>
        <w:rPr>
          <w:lang w:val="id_ID" w:bidi="id_ID"/>
        </w:rPr>
      </w:r>
      <w:r>
        <w:rPr>
          <w:lang w:val="id_ID" w:bidi="id_ID"/>
        </w:rPr>
        <w:t>Orang-orang percaya di Tesalonika yang tidak bekerja</w:t>
      </w:r>
    </w:p>
    <w:p>
      <w:pPr>
        <w:pStyle w:val="ListBullet"/>
        <w:spacing w:line="240" w:lineRule="auto"/>
        <w:ind w:left="720"/>
      </w:pPr>
      <w:r>
        <w:rPr>
          <w:lang w:val="id_ID" w:bidi="id_ID"/>
        </w:rPr>
      </w:r>
      <w:r>
        <w:rPr>
          <w:lang w:val="id_ID" w:bidi="id_ID"/>
        </w:rPr>
        <w:t>Orang-orang percaya di Tesalonika yang bekerja</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peragakan bagian ini dua kali. Anda harus memperagakan perikop ini dalam bahasa Anda.</w:t>
      </w:r>
    </w:p>
    <w:p>
      <w:pPr/>
      <w:r>
        <w:rPr>
          <w:lang w:val="id_ID" w:bidi="id_ID"/>
        </w:rPr>
      </w:r>
      <w:r>
        <w:rPr>
          <w:lang w:val="id_ID" w:bidi="id_ID"/>
        </w:rPr>
        <w:t>Pertama, peragakan perikop ini tanpa berhenti. Perhatikan dialog, alur, jalan cerita, dan urutan waktu dari bagian ini. Pastikan agar saat Anda memerankan cerita tidak ada bagian sulit atau penting yang terlewatkan. Bantulah satu sama lain untuk mengingat setiap bagian dari teks tersebut.</w:t>
      </w:r>
    </w:p>
    <w:p>
      <w:pPr/>
      <w:r>
        <w:rPr>
          <w:lang w:val="id_ID" w:bidi="id_ID"/>
        </w:rPr>
      </w:r>
      <w:r>
        <w:rPr>
          <w:lang w:val="id_ID" w:bidi="id_ID"/>
        </w:rPr>
        <w:t>Hentikan sejenak audio di sini dan mulai peragakan bagian ini.</w:t>
      </w:r>
    </w:p>
    <w:p>
      <w:pPr/>
      <w:r>
        <w:rPr>
          <w:lang w:val="id_ID" w:bidi="id_ID"/>
        </w:rPr>
      </w:r>
      <w:r>
        <w:rPr>
          <w:lang w:val="id_ID" w:bidi="id_ID"/>
        </w:rPr>
        <w:t>Kelompok harus memperagakan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Berikut ini adalah contoh drama dan kemungkinan tanggapannya.</w:t>
      </w:r>
    </w:p>
    <w:p>
      <w:pPr/>
      <w:r>
        <w:rPr>
          <w:lang w:val="id_ID" w:bidi="id_ID"/>
        </w:rPr>
      </w:r>
      <w:r>
        <w:rPr>
          <w:lang w:val="id_ID" w:bidi="id_ID"/>
        </w:rPr>
        <w:t>Dalam adegan pertama, Paulus memerintahkan orang-orang percaya di Tesalonika untuk menghindari orang-orang percaya yang tidak bekerja. Kemudian Paulus menggunakan kehidupannya sendiri sebagai contoh positif dari pekerjaan. Paulus mengatakan bahwa Paulus dan rekan-rekannya tidak menerima dukungan orang lain sehingga Paulus dan orang-orang itu dapat menjadi contoh bagi orang-orang percaya di Tesalonika. Paulus mengatakan bahwa Paulus dan rekan-rekannya dapat mengharapkan dukungan dari orang-orang Tesalonika, tetapi mereka tidak bertindak berdasarkan hak itu.</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kedua, Paulus memberikan perintah tegas kepada orang-orang percaya di Tesalonika yang tidak bekerja. Paulus memerintahkan orang-orang percaya yang malas ini untuk mulai bekerja demi memenuhi kebutuhan sehari-hari mereka. Paulus kemudian mendorong mereka yang bekerja dengan setia untuk terus bekerja dengan setia. Paulus juga mengatakan kepada orang-orang percaya ini untuk menolak siapa pun yang tidak mendengarkan dan menaati teguran Paulus.</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memerankan mereka yang tidak bekerja,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adegan ketiga, Paulus memberikan salam terakhirnya kepada orang-orang percaya di Tesalonika untuk mengakhiri surat Paulus. Paulus berdoa agar Tuhan sendiri akan memberikan damai sejahtera kepada orang-orang percaya di Tesalonika. Paulus menuliskan namanya sendiri di surat itu sehingga orang akan tahu bahwa Paulus yang mengirim surat itu dan bukan orang lain yang berpura-pura menjadi Paulus. Paulus berdoa agar Tuhan akan memberikan kedamaian dan menyertai orang-orang percaya di Tesalonika.</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memerankan orang percaya di Tesalonika, "Apa yang sedang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2 Tesalonika 3:6–18 dalam bentuk terjemahan yang paling mudah dimengerti. </w:t>
      </w:r>
    </w:p>
    <w:p>
      <w:pPr/>
      <w:r>
        <w:rPr>
          <w:lang w:val="id_ID" w:bidi="id_ID"/>
        </w:rPr>
      </w:r>
      <w:r>
        <w:rPr>
          <w:lang w:val="id_ID" w:bidi="id_ID"/>
        </w:rPr>
        <w:t xml:space="preserve">Jeda audio ini di sini. </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Dalam bagian pertama, Paulus memerintahkan orang-orang percaya di Tesalonika untuk menghindari orang-orang percaya yang malas dan tidak mengikuti tradisi yang diajarkan Paulus dan rekan-rekan Paulus kepada orang-orang percaya. Bermalas-malasan berarti bersikap malas dan menolak untuk melakukan pekerjaan apa pun. Di sini, Paulus menggunakan kata tradisi untuk merujuk kepada ajaran atau cara hidup yang ditunjukkan Paulus dan rekan-rekannya kepada orang-orang percaya. Paulus menggunakan kehidupannya sendiri sebagai contoh positif dari pekerjaan.</w:t>
      </w:r>
    </w:p>
    <w:p>
      <w:pPr/>
      <w:r>
        <w:rPr>
          <w:lang w:val="id_ID" w:bidi="id_ID"/>
        </w:rPr>
      </w:r>
      <w:r>
        <w:rPr>
          <w:lang w:val="id_ID" w:bidi="id_ID"/>
        </w:rPr>
        <w:t xml:space="preserve">Berhenti di sini dan bahas kata atau frasa apa yang akan Anda gunakan untuk </w:t>
      </w:r>
      <w:r>
        <w:rPr>
          <w:b/>
          <w:lang w:val="id_ID" w:bidi="id_ID"/>
        </w:rPr>
        <w:t xml:space="preserve">menganggur </w:t>
      </w:r>
      <w:r>
        <w:rPr>
          <w:lang w:val="id_ID" w:bidi="id_ID"/>
        </w:rPr>
        <w:t xml:space="preserve"> dan </w:t>
      </w:r>
      <w:r>
        <w:rPr>
          <w:b/>
          <w:lang w:val="id_ID" w:bidi="id_ID"/>
        </w:rPr>
        <w:t>tradisi</w:t>
      </w:r>
      <w:r>
        <w:rPr>
          <w:lang w:val="id_ID" w:bidi="id_ID"/>
        </w:rPr>
        <w:t xml:space="preserve">. Jika Anda telah menerjemahkan kata ini di kitab lain dalam Alkitab, gunakan kata yang sama dengan yang Anda gunakan di sana. Jeda audio ini di sini. </w:t>
      </w:r>
    </w:p>
    <w:p>
      <w:pPr/>
      <w:r>
        <w:rPr>
          <w:lang w:val="id_ID" w:bidi="id_ID"/>
        </w:rPr>
      </w:r>
      <w:r>
        <w:rPr>
          <w:lang w:val="id_ID" w:bidi="id_ID"/>
        </w:rPr>
        <w:t xml:space="preserve">Paulus sekali lagi menyebut orang-orang percaya Tesalonika sebagai </w:t>
      </w:r>
      <w:r>
        <w:rPr>
          <w:b/>
          <w:lang w:val="id_ID" w:bidi="id_ID"/>
        </w:rPr>
        <w:t>saudara-saudaranya</w:t>
      </w:r>
      <w:r>
        <w:rPr>
          <w:lang w:val="id_ID" w:bidi="id_ID"/>
        </w:rPr>
        <w:t xml:space="preserve">, atau </w:t>
      </w:r>
      <w:r>
        <w:rPr>
          <w:b/>
          <w:lang w:val="id_ID" w:bidi="id_ID"/>
        </w:rPr>
        <w:t>saudara-saudarinya</w:t>
      </w:r>
      <w:r>
        <w:rPr>
          <w:lang w:val="id_ID" w:bidi="id_ID"/>
        </w:rPr>
        <w:t xml:space="preserve">. Meskipun Paulus memberikan perintah dan peringatan yang tegas, Paulus tahu bahwa orang-orang percaya di Tesalonika adalah bagian dari keluarga Paulus. Gunakan kata atau sebutan yang sama untuk saudara atau saudara dan saudari seperti yang telah Anda pakai pada perikop sebelumnya. </w:t>
      </w:r>
    </w:p>
    <w:p>
      <w:pPr/>
      <w:r>
        <w:rPr>
          <w:lang w:val="id_ID" w:bidi="id_ID"/>
        </w:rPr>
      </w:r>
      <w:r>
        <w:rPr>
          <w:lang w:val="id_ID" w:bidi="id_ID"/>
        </w:rPr>
        <w:t>Paulus mengatakan kepada orang-orang percaya untuk meniru Paulus dan rekan-rekan Paulus, yang semuanya bekerja keras dan tidak makan roti siapa pun tanpa membayarnya. Meniru seseorang berarti berperilaku dengan cara yang sama seperti orang itu. Roti adalah makanan yang dibuat orang dengan menggiling biji-bijian dan mencampurnya dengan air hingga menjadi zat lengket yang disebut adonan, yang kemudian dimasak orang dalam oven atau di atas api. Di sini, Paulus menggunakan kata roti untuk merujuk kepada semua makanan. Anda cukup mengatakan "makanan" dalam terjemahan Anda jika itu lebih mudah dipahami.</w:t>
      </w:r>
    </w:p>
    <w:p>
      <w:pPr/>
      <w:r>
        <w:rPr>
          <w:lang w:val="id_ID" w:bidi="id_ID"/>
        </w:rPr>
      </w:r>
      <w:r>
        <w:rPr>
          <w:lang w:val="id_ID" w:bidi="id_ID"/>
        </w:rPr>
        <w:t xml:space="preserve">Berhenti di sini dan bahas kata atau frasa apa yang akan Anda gunakan untuk </w:t>
      </w:r>
      <w:r>
        <w:rPr>
          <w:b/>
          <w:lang w:val="id_ID" w:bidi="id_ID"/>
        </w:rPr>
        <w:t>meniru</w:t>
      </w:r>
      <w:r>
        <w:rPr>
          <w:lang w:val="id_ID" w:bidi="id_ID"/>
        </w:rPr>
        <w:t xml:space="preserve"> dan </w:t>
      </w:r>
      <w:r>
        <w:rPr>
          <w:b/>
          <w:lang w:val="id_ID" w:bidi="id_ID"/>
        </w:rPr>
        <w:t>roti</w:t>
      </w:r>
      <w:r>
        <w:rPr>
          <w:lang w:val="id_ID" w:bidi="id_ID"/>
        </w:rPr>
        <w:t xml:space="preserve">. Jika Anda telah menerjemahkan kata-kata ini di kitab lain dari Alkitab, gunakan kata-kata yang sama dengan yang Anda gunakan di sana. Jeda audio ini di sini. </w:t>
      </w:r>
    </w:p>
    <w:p>
      <w:pPr/>
      <w:r>
        <w:rPr>
          <w:lang w:val="id_ID" w:bidi="id_ID"/>
        </w:rPr>
      </w:r>
      <w:r>
        <w:rPr>
          <w:lang w:val="id_ID" w:bidi="id_ID"/>
        </w:rPr>
        <w:t>Pada bagian kedua, Paulus memberikan perintah tegas kepada orang-orang yang tidak bekerja, dan kemudian Paulus mendorong orang-orang yang bekerja di antara orang-orang percaya di Tesalonika. Paulus mengatakan bahwa Paulus dan rekan-rekannya telah mendengar bagaimana beberapa orang percaya tidak sibuk dalam pekerjaan mereka, tetapi sibuk dengan urusan orang lain. Orang yang suka ikut campur adalah orang yang mencampuri atau mengganggu urusan orang lain. Seorang yang suka ikut campur dapat memberikan nasihat ketika tidak ada seorang pun yang meminta nasihat atau mengajukan pertanyaan tentang hal-hal pribadi yang seharusnya tidak mereka ketahui.</w:t>
      </w:r>
    </w:p>
    <w:p>
      <w:pPr/>
      <w:r>
        <w:rPr>
          <w:lang w:val="id_ID" w:bidi="id_ID"/>
        </w:rPr>
      </w:r>
      <w:r>
        <w:rPr>
          <w:lang w:val="id_ID" w:bidi="id_ID"/>
        </w:rPr>
        <w:t xml:space="preserve">Berhenti di sini dan diskusikan kata atau frasa apa yang akan Anda gunakan untuk orang yang suka ikut campur. Jeda audio ini di sini. </w:t>
      </w:r>
    </w:p>
    <w:p>
      <w:pPr/>
      <w:r>
        <w:rPr>
          <w:lang w:val="id_ID" w:bidi="id_ID"/>
        </w:rPr>
      </w:r>
      <w:r>
        <w:rPr>
          <w:lang w:val="id_ID" w:bidi="id_ID"/>
        </w:rPr>
        <w:t xml:space="preserve">Dengan otoritas </w:t>
      </w:r>
      <w:r>
        <w:rPr>
          <w:b/>
          <w:lang w:val="id_ID" w:bidi="id_ID"/>
        </w:rPr>
        <w:t>Tuhan</w:t>
      </w:r>
      <w:r>
        <w:rPr>
          <w:lang w:val="id_ID" w:bidi="id_ID"/>
        </w:rPr>
        <w:t xml:space="preserve"> Yesus </w:t>
      </w:r>
      <w:r>
        <w:rPr>
          <w:b/>
          <w:lang w:val="id_ID" w:bidi="id_ID"/>
        </w:rPr>
        <w:t>Kristus</w:t>
      </w:r>
      <w:r>
        <w:rPr>
          <w:lang w:val="id_ID" w:bidi="id_ID"/>
        </w:rPr>
        <w:t>, Paulus memerintahkan orang-orang percaya yang tidak bekerja bahwa mereka harus bekerja dengan tenang, atau menetap, untuk mencari nafkah sendiri. Di sini, bekerja dengan tenang berarti mulai berperilaku dengan cara yang teratur dan taat serta tidak menimbulkan masalah bagi orang lain. Ini adalah kebalikan dari menjadi orang yang suka ikut campur urusan orang lain. Gunakan kata atau sebutan yang sama untuk Tuhan dan Kristus seperti yang Anda pakai pada perikop sebelumnya. Untuk informasi lebih lanjut tentang Tuhan dan Kristus, lihat Glosarium Utama.</w:t>
      </w:r>
    </w:p>
    <w:p>
      <w:pPr/>
      <w:r>
        <w:rPr>
          <w:lang w:val="id_ID" w:bidi="id_ID"/>
        </w:rPr>
      </w:r>
      <w:r>
        <w:rPr>
          <w:lang w:val="id_ID" w:bidi="id_ID"/>
        </w:rPr>
        <w:t xml:space="preserve">Berhenti di sini dan diskusikan kata atau frasa apa yang akan Anda gunakan untuk </w:t>
      </w:r>
      <w:r>
        <w:rPr>
          <w:b/>
          <w:lang w:val="id_ID" w:bidi="id_ID"/>
        </w:rPr>
        <w:t>bekerja dengan tenang</w:t>
      </w:r>
      <w:r>
        <w:rPr>
          <w:lang w:val="id_ID" w:bidi="id_ID"/>
        </w:rPr>
        <w:t xml:space="preserve">. Jeda audio ini di sini. </w:t>
      </w:r>
    </w:p>
    <w:p>
      <w:pPr/>
      <w:r>
        <w:rPr>
          <w:lang w:val="id_ID" w:bidi="id_ID"/>
        </w:rPr>
      </w:r>
      <w:r>
        <w:rPr>
          <w:lang w:val="id_ID" w:bidi="id_ID"/>
        </w:rPr>
        <w:t>Paulus kemudian mendorong mereka yang bekerja untuk terus bekerja. Paulus juga mengatakan bahwa orang-orang itu harus menolak mereka yang tidak mendengarkan teguran Paulus, agar orang-orang itu merasa malu dan bertobat. Membuat seseorang merasa malu berarti mempermalukan orang itu sehingga orang itu akan mengubah perilakunya dan bertindak dengan cara yang benar.</w:t>
      </w:r>
    </w:p>
    <w:p>
      <w:pPr/>
      <w:r>
        <w:rPr>
          <w:lang w:val="id_ID" w:bidi="id_ID"/>
        </w:rPr>
      </w:r>
      <w:r>
        <w:rPr>
          <w:lang w:val="id_ID" w:bidi="id_ID"/>
        </w:rPr>
        <w:t xml:space="preserve">Berhenti di sini dan diskusikan kata atau frasa apa yang akan Anda gunakan untuk </w:t>
      </w:r>
      <w:r>
        <w:rPr>
          <w:b/>
          <w:lang w:val="id_ID" w:bidi="id_ID"/>
        </w:rPr>
        <w:t>rasa malu</w:t>
      </w:r>
      <w:r>
        <w:rPr>
          <w:lang w:val="id_ID" w:bidi="id_ID"/>
        </w:rPr>
        <w:t xml:space="preserve">. Jika Anda telah menerjemahkan kata ini di kitab lain dalam Alkitab, gunakan kata yang sama dengan yang Anda gunakan di sana. Jeda audio ini di sini. </w:t>
      </w:r>
    </w:p>
    <w:p>
      <w:pPr/>
      <w:r>
        <w:rPr>
          <w:lang w:val="id_ID" w:bidi="id_ID"/>
        </w:rPr>
      </w:r>
      <w:r>
        <w:rPr>
          <w:lang w:val="id_ID" w:bidi="id_ID"/>
        </w:rPr>
        <w:t xml:space="preserve">Dalam adegan ketiga, Paulus memberikan salam terakhirnya kepada orang-orang percaya di Tesalonika untuk mengakhiri surat Paulus. Paulus berdoa agar Tuhan hadir bersama orang-orang percaya dan agar Allah memberikan </w:t>
      </w:r>
      <w:r>
        <w:rPr>
          <w:b/>
          <w:lang w:val="id_ID" w:bidi="id_ID"/>
        </w:rPr>
        <w:t>anugerah</w:t>
      </w:r>
      <w:r>
        <w:rPr>
          <w:lang w:val="id_ID" w:bidi="id_ID"/>
        </w:rPr>
        <w:t xml:space="preserve"> dan damai </w:t>
      </w:r>
      <w:r>
        <w:rPr>
          <w:b/>
          <w:lang w:val="id_ID" w:bidi="id_ID"/>
        </w:rPr>
        <w:t>sejahtera</w:t>
      </w:r>
      <w:r>
        <w:rPr>
          <w:lang w:val="id_ID" w:bidi="id_ID"/>
        </w:rPr>
        <w:t xml:space="preserve"> kepada orang-orang percaya. Gunakan kata atau frasa yang sama untuk anugerah dan damai sejahtera seperti yang Anda pakai dalam kisah sebelumnya. Untuk informasi lebih lanjut tentang anugerah dan damai, lihat Glosarium Utama. Paulus kemudian menandatangani surat itu dengan tulisan tangan Paulus sendiri.</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2 Tesalonika 3:6–18 dalam bentuk terjemahan yang paling mudah dimengerti.</w:t>
      </w:r>
    </w:p>
    <w:p>
      <w:pPr/>
      <w:r>
        <w:rPr>
          <w:lang w:val="id_ID" w:bidi="id_ID"/>
        </w:rPr>
      </w:r>
      <w:r>
        <w:rPr>
          <w:lang w:val="id_ID" w:bidi="id_ID"/>
        </w:rPr>
        <w:t>Jeda audio ini di sini.</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dan berhenti sebentar. Anggota kelompok lain harus menceritakan bagian selanjutnya dari bacaan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Jeda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acak, gerakan, atau papan cerita untuk membantu mereka mengingat bagian tersebut. </w:t>
      </w:r>
    </w:p>
    <w:p>
      <w:pPr/>
      <w:r>
        <w:rPr>
          <w:lang w:val="id_ID" w:bidi="id_ID"/>
        </w:rPr>
      </w:r>
      <w:r>
        <w:rPr>
          <w:lang w:val="id_ID" w:bidi="id_ID"/>
        </w:rPr>
        <w:t xml:space="preserve">Jeda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Jeda audio ini di sini. </w:t>
      </w:r>
    </w:p>
    <w:p>
      <w:pPr/>
      <w:r>
        <w:rPr>
          <w:lang w:val="id_ID" w:bidi="id_ID"/>
        </w:rPr>
      </w:r>
      <w:r>
        <w:rPr>
          <w:lang w:val="id_ID" w:bidi="id_ID"/>
        </w:rPr>
        <w:t>Akhirnya, kelompok dapat menyusun versi akhir dari bagian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