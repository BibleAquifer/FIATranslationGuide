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Timotius 1:1–2</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1:1–2 dan renungkan di dalam hati Anda.</w:t>
      </w:r>
    </w:p>
    <w:p>
      <w:pPr/>
      <w:r>
        <w:rPr>
          <w:lang w:val="id_ID" w:bidi="id_ID"/>
        </w:rPr>
      </w:r>
      <w:r>
        <w:rPr>
          <w:lang w:val="id_ID" w:bidi="id_ID"/>
        </w:rPr>
        <w:t xml:space="preserve">Jika memungkinkan dengarkan rekaman Timotius 1:1–2 sebanyak tiga kali, dalam tiga versi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audio dari 1 Timotius 1:1–2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Pasal ini memulai surat yang dikirimkan Paulus kepada Timotius. Ingatlah bahwa Paulus berada di Makedonia atau sedang dalam perjalanan ke sana. Paulus meninggalkan Timotius di Efesus untuk mengurus kelompok orang-orang percaya dan menghadapi orang-orang yang mengajarkan hal-hal yang salah. Timotius kemungkinan besar lebih muda daripada banyak orang percaya lainnya yang dipimpin Timotius di Efesus. Paulus mengirim surat ini kepada Timotius untuk mendorong Timotius dan mengajarkannya bagaimana ia harus hidup dan memimpin orang-orang percaya lainnya.</w:t>
      </w:r>
    </w:p>
    <w:p>
      <w:pPr/>
      <w:r>
        <w:rPr>
          <w:lang w:val="id_ID" w:bidi="id_ID"/>
        </w:rPr>
      </w:r>
      <w:r>
        <w:rPr>
          <w:lang w:val="id_ID" w:bidi="id_ID"/>
        </w:rPr>
        <w:t xml:space="preserve">Berhenti di sini dan lihatlah peta Makedonia dan Efesus sebagai kelompok. Hentikan sejenak audio ini di sini. </w:t>
      </w:r>
    </w:p>
    <w:p>
      <w:pPr/>
      <w:r>
        <w:rPr>
          <w:lang w:val="id_ID" w:bidi="id_ID"/>
        </w:rPr>
      </w:r>
      <w:r>
        <w:rPr>
          <w:lang w:val="id_ID" w:bidi="id_ID"/>
        </w:rPr>
        <w:t>Ketika Paulus mengatakan bahwa ia adalah seorang rasul, Paulus mengingatkan Timotius dan orang-orang percaya di Efesus bahwa Paulus memiliki kekuasaan untuk mengajar mereka. Ingatlah bahwa seorang rasul adalah seseorang yang dipilih Allah untuk menjadi utusan khusus Allah. Paulus tidak memilih atau memutuskan bagi dirinya sendiri untuk menjadi rasul. Allah memilih dan memerintahkan Paulus untuk melayani Allah untuk tujuan khusus. Anda akan ingat bahwa sebelum Paulus menjadi orang percaya, Allah mengarahkan Paulus melalui Yesus, yang berbicara kepada Paulus ketika Paulus melakukan perjalanan di jalan menuju Damaskus. Pada saat itu, Paulus tidak percaya kepada Yesus. Sebaliknya, Paulus menganiaya pengikut Yesus. Yesus menyuruh Paulus untuk berhenti membunuh pengikut Yesus dan sebaliknya melayani Yesus sebagai rasul Yesus. Di sini, dalam surat ini, Paulus menyatakan bahwa Allah memberikan Paulus pekerjaan untuk berkhotbah dan mengajarkan pesan dan pengajaran Allah. Ajaran Allah adalah petunjuk Allah tentang bagaimana umat Allah harus hidup dan melayani Allah.</w:t>
      </w:r>
    </w:p>
    <w:p>
      <w:pPr/>
      <w:r>
        <w:rPr>
          <w:lang w:val="id_ID" w:bidi="id_ID"/>
        </w:rPr>
      </w:r>
      <w:r>
        <w:rPr>
          <w:lang w:val="id_ID" w:bidi="id_ID"/>
        </w:rPr>
        <w:t>Paulus menggambarkan Allah sebagai juruselamat mereka karena Allah-lah yang menyelamatkan manusia. Ketika Paulus menyebut Allah sebagai "Juruselamat kita," Paulus mengingatkan Timotius bahwa Allah adalah Juruselamat Paulus dan Timotius, dan juga semua orang yang percaya kepada Allah. Paulus dan Timotius keduanya menghabiskan waktu di Efesus di mana mereka memberitakan pesan Injil Allah. Paulus dan Timotius telah melihat Allah menyelamatkan orang-orang ketika mereka mendengar pesan yang diberitakan Paulus. Pesan Paulus adalah tentang Kristus Yesus yang dikirim Allah ke dunia untuk mati dan hidup kembali untuk mengembalikan manusia ke hubungan yang benar dengan Allah. Inilah sebabnya mengapa Yesus juga disebut Kristus, atau "orang pilihan." Ketika Paulus menggambarkan Yesus sebagai "harapan kita," Paulus menekankan apa yang diharapkan semua orang percaya karena Yesus. Semua orang percaya dapat memiliki harapan, atau harapan yang pasti, bahwa Yesus akan menyelamatkan orang percaya dari penghakiman dan memberikan mereka kehidupan selamanya bersama Allah di kerajaan Allah yang sempurna. Paulus akan mengingatkan Timotius lagi tentang pengharapan yang dimilikinya karena Yesus nanti dalam suratnya ini.</w:t>
      </w:r>
    </w:p>
    <w:p>
      <w:pPr/>
      <w:r>
        <w:rPr>
          <w:lang w:val="id_ID" w:bidi="id_ID"/>
        </w:rPr>
      </w:r>
      <w:r>
        <w:rPr>
          <w:lang w:val="id_ID" w:bidi="id_ID"/>
        </w:rPr>
        <w:t xml:space="preserve">Berhenti di sini dan bahas pertanyaan ini dalam kelompok. Berikan contoh seseorang yang mengirim pesan kepada orang lain. Bagaimana pengirim menceritakan diri mereka sendiri? Apa yang akan membuat pesan tersebut memiliki kuasa di masyarakat? Hentikan sejenak audio ini di sini. </w:t>
      </w:r>
    </w:p>
    <w:p>
      <w:pPr/>
      <w:r>
        <w:rPr>
          <w:lang w:val="id_ID" w:bidi="id_ID"/>
        </w:rPr>
      </w:r>
      <w:r>
        <w:rPr>
          <w:lang w:val="id_ID" w:bidi="id_ID"/>
        </w:rPr>
        <w:t>Sebagai seorang rasul, Paulus sering mengirim surat kepada kelompok orang percaya untuk mengajarkan orang-orang percaya tentang Injil, mengajar mereka bagaimana hidup, atau mendorong mereka. Bahkan, Paulus sudah mengirim surat kepada seluruh kelompok orang percaya di kota Efesus untuk mendorong orang-orang percaya itu. Dalam surat ini, Paulus berbicara secara khusus kepada Timotius, anak Paulus yang sejati dalam iman. Timotius bukanlah anak kandung Paulus. Anda akan ingat bahwa Timotius menghabiskan banyak waktu bersama Paulus, untuk belajar dari Paulus dan membantu Paulus dalam pelayanannya. Paulus mempercayai Timotius, dan menganggap Timotius seperti anak kandung bagi Paulus. Timotius dan Paulus dipersatukan oleh iman, atau kepercayaan, yang mereka berdua miliki kepada Yesus.</w:t>
      </w:r>
    </w:p>
    <w:p>
      <w:pPr/>
      <w:r>
        <w:rPr>
          <w:lang w:val="id_ID" w:bidi="id_ID"/>
        </w:rPr>
      </w:r>
      <w:r>
        <w:rPr>
          <w:lang w:val="id_ID" w:bidi="id_ID"/>
        </w:rPr>
        <w:t>Paulus memberi salam kepada Timotius ketika ia mengatakan, "Anugerah, rahmat, dan damai sejahtera dari Allah Bapa dan Kristus Yesus Tuhan kita." Paulus dan orang lain sering memberi salam dengan cara ini kepada orang lain dalam surat-surat mereka. Orang-orang percaya mungkin biasanya memberi salam satu sama lain dengan salam "anugerah dan damai sejahtera." Orang-orang percaya ingin saling mengingatkan tentang anugerah, yang merupakan kebaikan Allah yang tidak seharusnya diperoleh yang diberikan Allah kepada umat-Nya. Orang-orang percaya juga ingin saling mengingatkan bahwa Allah memberikan damai sejahtera. Kedamaian yang Allah berikan kepada umat-Nya lebih dari hanya tidak adanya perselisihan dan pertengkaran. Damai sejahtera Allah berarti bahwa Allah memberkati umat-Nya dan menyempurnakan mereka. Umat Allah merasa puas satu sama lain dan dengan Allah. Paulus memasukkan rahmat dalam salamnya, meskipun Paulus biasanya tidak memasukkannya. Ketika Allah menunjukkan rahmat, Allah itu baik, Ia mengampuni orang atas ketidaktaatan mereka, dan tidak memperlakukan orang sebagaimana yang seharusnya mereka lakukan. Paulus ingin mengingatkan Timotius bahwa Allah menunjukkan rahmat karena Paulus ingin mendorong Timotius ketika Timotius menghadapi situasi yang sulit di Efesus. Salam ini adalah ucapan umum untuk menunjukkan niat baik, tetapi juga menguatkan hati Timotius ketika salam ini mengingatkan dia tentang kasih karunia, rahmat, dan damai sejahtera yang Allah berikan kepada Timotius melalui Kristus Yesus."</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audio dari 1 Timotius 1:1–2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memeragakan perikop ini.</w:t>
      </w:r>
    </w:p>
    <w:p>
      <w:pPr/>
      <w:r>
        <w:rPr>
          <w:lang w:val="id_ID" w:bidi="id_ID"/>
        </w:rPr>
      </w:r>
      <w:r>
        <w:rPr>
          <w:lang w:val="id_ID" w:bidi="id_ID"/>
        </w:rPr>
        <w:t>Perikop ini memiliki satu bagian.</w:t>
      </w:r>
    </w:p>
    <w:p>
      <w:pPr/>
      <w:r>
        <w:rPr>
          <w:lang w:val="id_ID" w:bidi="id_ID"/>
        </w:rPr>
      </w:r>
      <w:r>
        <w:rPr>
          <w:b/>
          <w:lang w:val="id_ID" w:bidi="id_ID"/>
        </w:rPr>
        <w:t>Pada bagian ini:</w:t>
      </w:r>
      <w:r>
        <w:rPr>
          <w:lang w:val="id_ID" w:bidi="id_ID"/>
        </w:rPr>
        <w:t xml:space="preserve"> Paulus mengatakan bahwa Paulus adalah seorang rasul, dan ia memberi salam kepada Timotius yang bagi Paulus sudah seperti anaknya sendiri.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 xml:space="preserve">Seseorang yang membaca surat itu dengan suara keras </w:t>
      </w:r>
    </w:p>
    <w:p>
      <w:pPr/>
      <w:r>
        <w:rPr>
          <w:lang w:val="id_ID" w:bidi="id_ID"/>
        </w:rPr>
      </w:r>
      <w:r>
        <w:rPr>
          <w:lang w:val="id_ID" w:bidi="id_ID"/>
        </w:rPr>
        <w:t>Sebagai kelompok, perhatikan bagian-bagian dari latar belakang perikop ini.</w:t>
      </w:r>
    </w:p>
    <w:p>
      <w:pPr/>
      <w:r>
        <w:rPr>
          <w:lang w:val="id_ID" w:bidi="id_ID"/>
        </w:rPr>
      </w:r>
      <w:r>
        <w:rPr>
          <w:lang w:val="id_ID" w:bidi="id_ID"/>
        </w:rPr>
        <w:t>Paulus sekarang melakukan perjalanan ke Makedonia, atau Paulus mungkin sudah berada di Makedonia. Timotius berada di kota bernama Efesus. Paulus mengirimkan surat ini kepada Timotius.</w:t>
      </w:r>
    </w:p>
    <w:p>
      <w:pPr/>
      <w:r>
        <w:rPr>
          <w:lang w:val="id_ID" w:bidi="id_ID"/>
        </w:rPr>
      </w:r>
      <w:r>
        <w:rPr>
          <w:lang w:val="id_ID" w:bidi="id_ID"/>
        </w:rPr>
        <w:t>Pikirkan perikop ini sebagai surat dari seorang ayah kepada putranya. Ingatlah bahwa Paulus dan Timotius menghabiskan banyak waktu bersama ketika mereka berkhotbah dan mengajarkan pesan Injil. Sekarang Paulus meninggalkan Timotius di kota bernama Efesus untuk mengurus orang-orang percaya di sana. Paulus telah meninggalkan Efesus dan sedang dalam perjalanan ke wilayah yang disebut Makedonia. Efesus adalah kota yang sibuk yang penuh dengan berbagai jenis orang. Banyak orang menyembah berhala dan memercayai berbagai jenis pengajaran.</w:t>
      </w:r>
    </w:p>
    <w:p>
      <w:pPr/>
      <w:r>
        <w:rPr>
          <w:lang w:val="id_ID" w:bidi="id_ID"/>
        </w:rPr>
      </w:r>
      <w:r>
        <w:rPr>
          <w:lang w:val="id_ID" w:bidi="id_ID"/>
        </w:rPr>
        <w:t>Paulus seperti seorang ayah bagi Timotius. Bayangkan bagaimana Paulus bekerja di Makedonia tetapi memikirkan Timotius yang telah ditinggalkan di Efesus untuk melakukan sesuatu yang penting. Paulus memberikan petunjuk kepada Timotius untuk pekerjaannya guna membantu Timotius dan mendorongnya.</w:t>
      </w:r>
    </w:p>
    <w:p>
      <w:pPr/>
      <w:r>
        <w:rPr>
          <w:lang w:val="id_ID" w:bidi="id_ID"/>
        </w:rPr>
      </w:r>
      <w:r>
        <w:rPr>
          <w:lang w:val="id_ID" w:bidi="id_ID"/>
        </w:rPr>
        <w:t>Paulus biasanya memulai surat-suratnya dengan cara yang sama setiap waktu: Paulus menyatakan siapa dirinya, Paulus mengatakan untuk siapa surat itu ditujukan, dan Paulus memberi salam kepada orang atau orang-orang tersebut. Paulus menggunakan cara normal untuk menulis surat pada saat itu.</w:t>
      </w:r>
    </w:p>
    <w:p>
      <w:pPr/>
      <w:r>
        <w:rPr>
          <w:lang w:val="id_ID" w:bidi="id_ID"/>
        </w:rPr>
      </w:r>
      <w:r>
        <w:rPr>
          <w:lang w:val="id_ID" w:bidi="id_ID"/>
        </w:rPr>
        <w:t xml:space="preserve">Berhenti di sini dan bahas pertanyaan ini dalam kelompok: Berikan contoh pesan penting yang dikatakan atau dikirimkan seseorang kepada orang lain. Bagaimana orang tersebut menyampaikan pesan tersebut? Kata atau frasa khusus apa yang digunakan pengirim untuk berbicara tentang diri mereka sendiri atau orang lain? Hentikan sejenak audio ini di sini. </w:t>
      </w:r>
    </w:p>
    <w:p>
      <w:pPr/>
      <w:r>
        <w:rPr>
          <w:lang w:val="id_ID" w:bidi="id_ID"/>
        </w:rPr>
      </w:r>
      <w:r>
        <w:rPr>
          <w:lang w:val="id_ID" w:bidi="id_ID"/>
        </w:rPr>
        <w:t>Paulus mungkin mendiktekan pesannya dan orang lain menuliskannya. Kemudian orang lain membawa surat itu kepada Timotius di Efesus. Orang lain di Efesus mungkin membacakan surat itu kepada Timotius.</w:t>
      </w:r>
    </w:p>
    <w:p>
      <w:pPr/>
      <w:r>
        <w:rPr>
          <w:lang w:val="id_ID" w:bidi="id_ID"/>
        </w:rPr>
      </w:r>
      <w:r>
        <w:rPr>
          <w:lang w:val="id_ID" w:bidi="id_ID"/>
        </w:rPr>
        <w:t>Paulus memulai suratnya dengan menyatakan bahwa Paulus adalah seorang rasul. Ingatlah bahwa Paulus mengatakan bahwa Paulus adalah rasul untuk mengingatkan para pendengar bahwa Paulus memiliki otoritas khusus dari Allah. Paulus menjadi seorang rasul karena Allah dan Kristus Yesus telah memilih dan menyuruh Paulus menjadi rasul. Paulus mengikutsertakan Timotius dan semua orang yang percaya kepada Yesus ketika Paulus mengatakan bahwa Allah adalah Juruselamat kita dan Kristus Yesus adalah harapan kita. Allah adalah juruselamat bagi semua orang percaya. Dan semua orang percaya memiliki harapan karena apa yang dilakukan Yesus bagi mereka.</w:t>
      </w:r>
    </w:p>
    <w:p>
      <w:pPr/>
      <w:r>
        <w:rPr>
          <w:lang w:val="id_ID" w:bidi="id_ID"/>
        </w:rPr>
      </w:r>
      <w:r>
        <w:rPr>
          <w:lang w:val="id_ID" w:bidi="id_ID"/>
        </w:rPr>
        <w:t>Paulus memberi salam kepada Timotius dengan salam yang biasanya digunakan orang pada saat itu. Tetapi Paulus mengatakan, "kasih karunia, rahmat, dan damai sejahtera dari Allah Bapa dan Kristus Yesus Tuhan kita." Paulus memilih kata-kata ini sebagai salam karena kata-kata ini khususnya berhubungan dengan Injil yang Allah panggil untuk diberitakan oleh Paulus dan Timotius. Kata-kata ini mengingatkan Timotius tentang apa yang Allah berikan kepadanya karena Timotius adalah anak Allah.</w:t>
      </w:r>
    </w:p>
    <w:p>
      <w:pPr/>
      <w:r>
        <w:rPr>
          <w:lang w:val="id_ID" w:bidi="id_ID"/>
        </w:rPr>
      </w:r>
      <w:r>
        <w:rPr>
          <w:lang w:val="id_ID" w:bidi="id_ID"/>
        </w:rPr>
        <w:t xml:space="preserve">Berhenti di sini dan bahas pertanyaan ini dalam kelompok: Bagaimana Anda memberi salam kepada orang-orang di komunitas Anda? Kata atau frasa khusus apa yang Anda gunakan untuk memberi salam kepada orang-orang? Salam apa yang Anda gunakan ketika Anda mengirim pesan kepada seseorang yang Anda kenal? Berikan contoh. Hentikan sejenak audio ini di sini. </w:t>
      </w:r>
    </w:p>
    <w:p>
      <w:pPr/>
      <w:r>
        <w:rPr>
          <w:lang w:val="id_ID" w:bidi="id_ID"/>
        </w:rPr>
      </w:r>
      <w:r>
        <w:rPr>
          <w:lang w:val="id_ID" w:bidi="id_ID"/>
        </w:rPr>
        <w:t xml:space="preserve">Sekarang, kelompok membuat papan cerita, menggambarkan atau menggunakan barang-barang untuk memperagakan perikop ini dan tindakan-tindakan yang ada di dalam cerita. </w:t>
      </w:r>
    </w:p>
    <w:p>
      <w:pPr/>
      <w:r>
        <w:rPr>
          <w:lang w:val="id_ID" w:bidi="id_ID"/>
        </w:rPr>
      </w:r>
      <w:r>
        <w:rPr>
          <w:lang w:val="id_ID" w:bidi="id_ID"/>
        </w:rPr>
        <w:t>Lihatlah lagi peta yang menunjukkan Makedonia dan Efesus. Gambarlah atau gunakan benda-benda untuk menguraikan negeri itu berdasarkan peta di lantai, meja, atau selembar kertas. Pada peta Anda, letakkan benda-benda yang mewakili Paulus, Timotius, dan orang-orang percaya lainnya di atau dekat Efesus. Kemudian pindahkan Paulus ke Makedonia. Gunakan benda lain untuk mewakili penulis surat itu dan letakkan benda itu di Makedonia. Gunakan benda lain untuk mewakili surat itu. Kemudian gunakan sebuah benda untuk mewakili utusan yang membawa surat itu kepada Timotius. Pindahkan benda itu ke Efesus dan berikan suratnya kepada Timotius.</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audio dari 1 Timotius 1:1–2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satu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 xml:space="preserve">Seseorang yang membaca surat itu dengan suara keras </w:t>
      </w:r>
    </w:p>
    <w:p>
      <w:pPr/>
      <w:r>
        <w:rPr>
          <w:lang w:val="id_ID" w:bidi="id_ID"/>
        </w:rPr>
      </w:r>
      <w:r>
        <w:rPr>
          <w:lang w:val="id_ID" w:bidi="id_ID"/>
        </w:rPr>
        <w:t>Sebagai 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tersebut.</w:t>
      </w:r>
    </w:p>
    <w:p>
      <w:pPr/>
      <w:r>
        <w:rPr>
          <w:lang w:val="id_ID" w:bidi="id_ID"/>
        </w:rPr>
      </w:r>
      <w:r>
        <w:rPr>
          <w:lang w:val="id_ID" w:bidi="id_ID"/>
        </w:rPr>
        <w:t>Hentikan sejenak audio di sini dan mulai peragakan perikop tersebut.</w:t>
      </w:r>
    </w:p>
    <w:p>
      <w:pPr/>
      <w:r>
        <w:rPr>
          <w:lang w:val="id_ID" w:bidi="id_ID"/>
        </w:rPr>
      </w:r>
      <w:r>
        <w:rPr>
          <w:lang w:val="id_ID" w:bidi="id_ID"/>
        </w:rPr>
        <w:t>Kelompok harus peragakan perikop ini kedua kalinya. Pada bagian-bagian tertentu dalam drama, berhenti sejenak dan tanyakan pada orang yang sedang memerankan tokoh, "Apa yang Anda rasakan atau pikirkan?" Orang yang memerankan tokoh tersebut harus menjawab apa yang akan mereka rasakan atau pikirkan jika mereka adalah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 xml:space="preserve">Atur drama dengan seseorang yang mewakili Paulus. Mintalah orang ini berdiri bersama Timotius di satu tempat. Peragakan bagaimana Paulus memberi tahu Timotius untuk tetap tinggal di Efesus sementara Paulus meninggalkan dan pergi ke tempat lain.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Pilih orang lain untuk mewakili orang yang menuliskan pesan Paulus kepada Timotius. Orang yang memerankan Paulus kemudian mulai mengucapkan surat itu sementara orang lain menuliskannya. </w:t>
      </w:r>
    </w:p>
    <w:p>
      <w:pPr/>
      <w:r>
        <w:rPr>
          <w:lang w:val="id_ID" w:bidi="id_ID"/>
        </w:rPr>
      </w:r>
      <w:r>
        <w:rPr>
          <w:lang w:val="id_ID" w:bidi="id_ID"/>
        </w:rPr>
        <w:t>Paulus mengatakan bahwa ia adalah seorang rasul karena Allah dan Kristus Yesus telah memerintahkan Paulus untuk menjadi salah satunya. Allah adalah juruselamat, Dia yang menyelamatkan manusia. Kristus Yesus adalah satu-satunya yang memberikan harapan kepada semua orang yang memercayai Yesus.</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ia mengirimkan surat itu kepada Timotius, anak Paulus yang sejati dalam iman.</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kemudian memberi salam kepada Timotius ketika ia mengatakan, "Semoga Allah Bapa dan Tuhan kita Yesus Kristus memberikan anugerah, rahmat, dan damai sejahtera kepadamu."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audio dari 1 Timotius 1:1–2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adalah seorang </w:t>
      </w:r>
      <w:r>
        <w:rPr>
          <w:b/>
          <w:lang w:val="id_ID" w:bidi="id_ID"/>
        </w:rPr>
        <w:t>rasul</w:t>
      </w:r>
      <w:r>
        <w:rPr>
          <w:lang w:val="id_ID" w:bidi="id_ID"/>
        </w:rPr>
        <w:t xml:space="preserve"> karena Allah dan </w:t>
      </w:r>
      <w:r>
        <w:rPr>
          <w:b/>
          <w:lang w:val="id_ID" w:bidi="id_ID"/>
        </w:rPr>
        <w:t>Kristus Yesus</w:t>
      </w:r>
      <w:r>
        <w:rPr>
          <w:lang w:val="id_ID" w:bidi="id_ID"/>
        </w:rPr>
        <w:t xml:space="preserve"> telah memilih dan memerintahkan Paulus untuk menjadi rasul. </w:t>
      </w:r>
    </w:p>
    <w:p>
      <w:pPr/>
      <w:r>
        <w:rPr>
          <w:lang w:val="id_ID" w:bidi="id_ID"/>
        </w:rPr>
      </w:r>
      <w:r>
        <w:rPr>
          <w:lang w:val="id_ID" w:bidi="id_ID"/>
        </w:rPr>
        <w:t>Rasul adalah seseorang yang dipilih Yesus untuk berbicara dan mengajarkan pesan Yesus. Para rasul adalah orang-orang yang dapat memastikan kepada orang lain bahwa Yesus benar-benar hidup kembali. Yesus memberikan para rasul tugas khusus untuk memberitakan Injil dan merintis gereja. Para rasul adalah wakil Yesus di gereja.</w:t>
      </w:r>
    </w:p>
    <w:p>
      <w:pPr/>
      <w:r>
        <w:rPr>
          <w:lang w:val="id_ID" w:bidi="id_ID"/>
        </w:rPr>
      </w:r>
      <w:r>
        <w:rPr>
          <w:lang w:val="id_ID" w:bidi="id_ID"/>
        </w:rPr>
        <w:t xml:space="preserve">Berhenti di sini dan bahas dalam kelompok kata atau frasa apa yang akan Anda gunakan untuk </w:t>
      </w:r>
      <w:r>
        <w:rPr>
          <w:b/>
          <w:lang w:val="id_ID" w:bidi="id_ID"/>
        </w:rPr>
        <w:t>rasul</w:t>
      </w:r>
      <w:r>
        <w:rPr>
          <w:lang w:val="id_ID" w:bidi="id_ID"/>
        </w:rPr>
        <w:t xml:space="preserve">. Carilah kata </w:t>
      </w:r>
      <w:r>
        <w:rPr>
          <w:lang w:val="id_ID" w:bidi="id_ID"/>
        </w:rPr>
        <w:t>rasul</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menggambarkan Allah sebagai </w:t>
      </w:r>
      <w:r>
        <w:rPr>
          <w:b/>
          <w:lang w:val="id_ID" w:bidi="id_ID"/>
        </w:rPr>
        <w:t>Juruselamat</w:t>
      </w:r>
      <w:r>
        <w:rPr>
          <w:lang w:val="id_ID" w:bidi="id_ID"/>
        </w:rPr>
        <w:t xml:space="preserve"> kita. Juruselamat adalah seseorang yang menyelamatkan atau membebaskan orang dari kejahatan atau bahaya. </w:t>
      </w:r>
    </w:p>
    <w:p>
      <w:pPr/>
      <w:r>
        <w:rPr>
          <w:lang w:val="id_ID" w:bidi="id_ID"/>
        </w:rPr>
      </w:r>
      <w:r>
        <w:rPr>
          <w:lang w:val="id_ID" w:bidi="id_ID"/>
        </w:rPr>
        <w:t xml:space="preserve">Berhenti di sini dan bahas dalam kelompok kata atau frasa apa yang akan Anda gunakan untuk </w:t>
      </w:r>
      <w:r>
        <w:rPr>
          <w:b/>
          <w:lang w:val="id_ID" w:bidi="id_ID"/>
        </w:rPr>
        <w:t>juruselamat</w:t>
      </w:r>
      <w:r>
        <w:rPr>
          <w:lang w:val="id_ID" w:bidi="id_ID"/>
        </w:rPr>
        <w:t xml:space="preserve">. Carilah kata </w:t>
      </w:r>
      <w:r>
        <w:rPr>
          <w:lang w:val="id_ID" w:bidi="id_ID"/>
        </w:rPr>
        <w:t>juruselamat</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juga menggambarkan </w:t>
      </w:r>
      <w:r>
        <w:rPr>
          <w:b/>
          <w:lang w:val="id_ID" w:bidi="id_ID"/>
        </w:rPr>
        <w:t>Kristus</w:t>
      </w:r>
      <w:r>
        <w:rPr>
          <w:lang w:val="id_ID" w:bidi="id_ID"/>
        </w:rPr>
        <w:t xml:space="preserve"> Yesus sebagai harapan kita. Kristus adalah sebutan Yesus karena Yesus adalah Mesias, atau raja dan juruselamat yang dijanjikan Allah kepada dunia. Kristus dan Mesias adalah dua kata yang memiliki arti yang sama. Di sini, Paulus menggunakan Kristus sebagai bagian dari nama Yesus.</w:t>
      </w:r>
    </w:p>
    <w:p>
      <w:pPr/>
      <w:r>
        <w:rPr>
          <w:lang w:val="id_ID" w:bidi="id_ID"/>
        </w:rPr>
      </w:r>
      <w:r>
        <w:rPr>
          <w:lang w:val="id_ID" w:bidi="id_ID"/>
        </w:rPr>
        <w:t xml:space="preserve">Berhenti di sini dan bahas dalam kelompok kata atau frasa apa yang akan Anda gunakan untuk </w:t>
      </w:r>
      <w:r>
        <w:rPr>
          <w:b/>
          <w:lang w:val="id_ID" w:bidi="id_ID"/>
        </w:rPr>
        <w:t>Kristus</w:t>
      </w:r>
      <w:r>
        <w:rPr>
          <w:lang w:val="id_ID" w:bidi="id_ID"/>
        </w:rPr>
        <w:t xml:space="preserve">. Carilah kata </w:t>
      </w:r>
      <w:r>
        <w:rPr>
          <w:lang w:val="id_ID" w:bidi="id_ID"/>
        </w:rPr>
        <w:t>Kristus</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Ketika Paulus berbicara tentang </w:t>
      </w:r>
      <w:r>
        <w:rPr>
          <w:b/>
          <w:lang w:val="id_ID" w:bidi="id_ID"/>
        </w:rPr>
        <w:t>harapan</w:t>
      </w:r>
      <w:r>
        <w:rPr>
          <w:lang w:val="id_ID" w:bidi="id_ID"/>
        </w:rPr>
        <w:t>, Paulus bukan memaksudkan tentang mengharapkan sesuatu. Paulus berbicara tentang harapan seperti seseorang yang dengan yakin menunggu bahwa sesuatu pasti terjadi di masa depan. Kadang-kadang, seperti dalam surat ini, Paulus mengatakan bahwa Yesus adalah harapan karena apa yang sudah Yesus kerjakan itu memberikan harapan kepada orang percaya atau menyebabkan orang percaya berharap bahwa Yesus akan menyelamatkan mereka. Seseorang yang berharap kepada Yesus percaya dan tahu tanpa keraguan bahwa Yesus akan melakukan semua yang dijanjikan-Nya. Penting untuk tidak mengartikan harapan di sini sebagai hanya mengharapkan sesuatu.</w:t>
      </w:r>
    </w:p>
    <w:p>
      <w:pPr/>
      <w:r>
        <w:rPr>
          <w:lang w:val="id_ID" w:bidi="id_ID"/>
        </w:rPr>
      </w:r>
      <w:r>
        <w:rPr>
          <w:lang w:val="id_ID" w:bidi="id_ID"/>
        </w:rPr>
        <w:t xml:space="preserve">Berhenti di sini dan bahas dalam kelompok kata atau frasa apa yang akan Anda gunakan untuk </w:t>
      </w:r>
      <w:r>
        <w:rPr>
          <w:b/>
          <w:lang w:val="id_ID" w:bidi="id_ID"/>
        </w:rPr>
        <w:t>harapan</w:t>
      </w:r>
      <w:r>
        <w:rPr>
          <w:lang w:val="id_ID" w:bidi="id_ID"/>
        </w:rPr>
        <w:t xml:space="preserve">. Carilah kata </w:t>
      </w:r>
      <w:r>
        <w:rPr>
          <w:b/>
          <w:lang w:val="id_ID" w:bidi="id_ID"/>
        </w:rPr>
        <w:t>harapan</w:t>
      </w:r>
      <w:r>
        <w:rPr>
          <w:lang w:val="id_ID" w:bidi="id_ID"/>
        </w:rPr>
        <w:t xml:space="preserve"> di Daftar Kata Utama untuk informasi lebih lanjut. Jika Anda telah menerjemahkan kata ini di kitab lain dalam Alkitab, bahas kata itu untuk melihat apakah Anda dapat menggunakannya di sini. Hentikan sejenak audio ini di sini. </w:t>
      </w:r>
    </w:p>
    <w:p>
      <w:pPr/>
      <w:r>
        <w:rPr>
          <w:lang w:val="id_ID" w:bidi="id_ID"/>
        </w:rPr>
      </w:r>
      <w:r>
        <w:rPr>
          <w:lang w:val="id_ID" w:bidi="id_ID"/>
        </w:rPr>
        <w:t xml:space="preserve">Paulus mengirimkan surat ini kepada Timotius, anak Paulus yang sejati dalam </w:t>
      </w:r>
      <w:r>
        <w:rPr>
          <w:b/>
          <w:lang w:val="id_ID" w:bidi="id_ID"/>
        </w:rPr>
        <w:t>iman</w:t>
      </w:r>
      <w:r>
        <w:rPr>
          <w:lang w:val="id_ID" w:bidi="id_ID"/>
        </w:rPr>
        <w:t>. Seseorang memiliki iman ketika ia memercayai seseorang dan percaya apa yang dikatakan orang tersebut. Di sini, Paulus berbicara tentang iman, atau kepercayaan, yang dimiliki Paulus dan Timotius kepada Yesus.</w:t>
      </w:r>
    </w:p>
    <w:p>
      <w:pPr/>
      <w:r>
        <w:rPr>
          <w:lang w:val="id_ID" w:bidi="id_ID"/>
        </w:rPr>
      </w:r>
      <w:r>
        <w:rPr>
          <w:lang w:val="id_ID" w:bidi="id_ID"/>
        </w:rPr>
        <w:t xml:space="preserve">Berhenti di sini dan bahas dalam kelompok kata atau frasa apa yang akan Anda gunakan untuk </w:t>
      </w:r>
      <w:r>
        <w:rPr>
          <w:b/>
          <w:lang w:val="id_ID" w:bidi="id_ID"/>
        </w:rPr>
        <w:t>iman</w:t>
      </w:r>
      <w:r>
        <w:rPr>
          <w:lang w:val="id_ID" w:bidi="id_ID"/>
        </w:rPr>
        <w:t xml:space="preserve">. Carilah kata </w:t>
      </w:r>
      <w:r>
        <w:rPr>
          <w:lang w:val="id_ID" w:bidi="id_ID"/>
        </w:rPr>
        <w:t>iman</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kemudian memberi salam kepada Timotius dan mengatakan, "Semoga Allah Bapa dan Tuhan kita Yesus Kristus memberikan kasih karunia, rahmat, dan damai sejahtera kepadamu." </w:t>
      </w:r>
    </w:p>
    <w:p>
      <w:pPr/>
      <w:r>
        <w:rPr>
          <w:lang w:val="id_ID" w:bidi="id_ID"/>
        </w:rPr>
      </w:r>
      <w:r>
        <w:rPr>
          <w:b/>
          <w:lang w:val="id_ID" w:bidi="id_ID"/>
        </w:rPr>
        <w:t>Tuhan atau Tuan</w:t>
      </w:r>
      <w:r>
        <w:rPr>
          <w:lang w:val="id_ID" w:bidi="id_ID"/>
        </w:rPr>
        <w:t xml:space="preserve"> adalah seseorang yang memiliki kekuasaan atas orang lain dan layak mendapatkan penghormatan dan rasa hormat. Orang-orang sering menyebut Yesus, "Tuhan," karena Yesus memiliki kuasa penuh dan layak untuk dihormati. Yesus adalah Allah sekaligus raja atas umat-Nya.</w:t>
      </w:r>
    </w:p>
    <w:p>
      <w:pPr/>
      <w:r>
        <w:rPr>
          <w:lang w:val="id_ID" w:bidi="id_ID"/>
        </w:rPr>
      </w:r>
      <w:r>
        <w:rPr>
          <w:lang w:val="id_ID" w:bidi="id_ID"/>
        </w:rPr>
        <w:t xml:space="preserve">Berhenti di sini dan bahas dalam kelompok kata atau frasa apa yang akan Anda gunakan untuk </w:t>
      </w:r>
      <w:r>
        <w:rPr>
          <w:b/>
          <w:lang w:val="id_ID" w:bidi="id_ID"/>
        </w:rPr>
        <w:t>Tuhan</w:t>
      </w:r>
      <w:r>
        <w:rPr>
          <w:lang w:val="id_ID" w:bidi="id_ID"/>
        </w:rPr>
        <w:t xml:space="preserve">. Carilah kata </w:t>
      </w:r>
      <w:r>
        <w:rPr>
          <w:lang w:val="id_ID" w:bidi="id_ID"/>
        </w:rPr>
        <w:t>tuan</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b/>
          <w:lang w:val="id_ID" w:bidi="id_ID"/>
        </w:rPr>
        <w:t>Kasih karunia</w:t>
      </w:r>
      <w:r>
        <w:rPr>
          <w:lang w:val="id_ID" w:bidi="id_ID"/>
        </w:rPr>
        <w:t xml:space="preserve"> di sini mengacu pada kebaikan Allah yang ditunjukkan-Nya ketika Ia memberikan karunia-karunia yang baik kepada umat Allah meskipun mereka tidak layak menerima karunia-karunia tersebut.</w:t>
      </w:r>
    </w:p>
    <w:p>
      <w:pPr/>
      <w:r>
        <w:rPr>
          <w:lang w:val="id_ID" w:bidi="id_ID"/>
        </w:rPr>
      </w:r>
      <w:r>
        <w:rPr>
          <w:lang w:val="id_ID" w:bidi="id_ID"/>
        </w:rPr>
        <w:t xml:space="preserve">Berhenti di sini dan bahas dalam kelompok kata atau frasa apa yang akan Anda gunakan untuk </w:t>
      </w:r>
      <w:r>
        <w:rPr>
          <w:b/>
          <w:lang w:val="id_ID" w:bidi="id_ID"/>
        </w:rPr>
        <w:t>kasih karunia</w:t>
      </w:r>
      <w:r>
        <w:rPr>
          <w:lang w:val="id_ID" w:bidi="id_ID"/>
        </w:rPr>
        <w:t xml:space="preserve">. Sebelum Anda membahas kata tersebut, carilah kata </w:t>
      </w:r>
      <w:r>
        <w:rPr>
          <w:lang w:val="id_ID" w:bidi="id_ID"/>
        </w:rPr>
        <w:t>kasih karunia</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b/>
          <w:lang w:val="id_ID" w:bidi="id_ID"/>
        </w:rPr>
        <w:t>Rahmat</w:t>
      </w:r>
      <w:r>
        <w:rPr>
          <w:lang w:val="id_ID" w:bidi="id_ID"/>
        </w:rPr>
        <w:t xml:space="preserve"> di sini mengacu pada belas kasihan atau kebaikan Allah. Allah menunjukkan belas kasihan kepada umat-Nya, atau betapa Allah itu baik, ketika Ia mengampuni dosa orang-orang itu dan menyelamatkan mereka melalui Yesus.</w:t>
      </w:r>
    </w:p>
    <w:p>
      <w:pPr/>
      <w:r>
        <w:rPr>
          <w:lang w:val="id_ID" w:bidi="id_ID"/>
        </w:rPr>
      </w:r>
      <w:r>
        <w:rPr>
          <w:lang w:val="id_ID" w:bidi="id_ID"/>
        </w:rPr>
        <w:t xml:space="preserve">Berhenti di sini dan bahas dalam kelompok kata atau frasa apa yang akan Anda gunakan untuk </w:t>
      </w:r>
      <w:r>
        <w:rPr>
          <w:b/>
          <w:lang w:val="id_ID" w:bidi="id_ID"/>
        </w:rPr>
        <w:t>rahmat</w:t>
      </w:r>
      <w:r>
        <w:rPr>
          <w:lang w:val="id_ID" w:bidi="id_ID"/>
        </w:rPr>
        <w:t xml:space="preserve"> Sebelum Anda membahas kata tersebut, carilah kata </w:t>
      </w:r>
      <w:r>
        <w:rPr>
          <w:lang w:val="id_ID" w:bidi="id_ID"/>
        </w:rPr>
        <w:t>rahmat</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Kasih karunia dan rahmat adalah kata yang mirip, tetapi penting bahwa Anda menggunakan dua kata yang berbeda dalam terjemahan Anda, satu untuk kasih karunia dan satu untuk rahmat.</w:t>
      </w:r>
    </w:p>
    <w:p>
      <w:pPr/>
      <w:r>
        <w:rPr>
          <w:lang w:val="id_ID" w:bidi="id_ID"/>
        </w:rPr>
      </w:r>
      <w:r>
        <w:rPr>
          <w:b/>
          <w:lang w:val="id_ID" w:bidi="id_ID"/>
        </w:rPr>
        <w:t>Damai sejahtera</w:t>
      </w:r>
      <w:r>
        <w:rPr>
          <w:lang w:val="id_ID" w:bidi="id_ID"/>
        </w:rPr>
        <w:t xml:space="preserve"> mengacu pada tidak adanya perang dan konflik tetapi juga pada kehidupan yang penuh yang akan datang karena Allah memberkati kita.</w:t>
      </w:r>
    </w:p>
    <w:p>
      <w:pPr/>
      <w:r>
        <w:rPr>
          <w:lang w:val="id_ID" w:bidi="id_ID"/>
        </w:rPr>
      </w:r>
      <w:r>
        <w:rPr>
          <w:lang w:val="id_ID" w:bidi="id_ID"/>
        </w:rPr>
        <w:t xml:space="preserve">Berhenti di sini dan bahas dalam kelompok kata atau frasa apa yang akan Anda gunakan untuk </w:t>
      </w:r>
      <w:r>
        <w:rPr>
          <w:b/>
          <w:lang w:val="id_ID" w:bidi="id_ID"/>
        </w:rPr>
        <w:t>damai sejahtera</w:t>
      </w:r>
      <w:r>
        <w:rPr>
          <w:lang w:val="id_ID" w:bidi="id_ID"/>
        </w:rPr>
        <w:t xml:space="preserve">. Sebelum Anda membahas kata tersebut, carilah kata </w:t>
      </w:r>
      <w:r>
        <w:rPr>
          <w:lang w:val="id_ID" w:bidi="id_ID"/>
        </w:rPr>
        <w:t>damai sejahtera</w:t>
      </w:r>
      <w:r>
        <w:rPr>
          <w:lang w:val="id_ID" w:bidi="id_ID"/>
        </w:rPr>
        <w:t xml:space="preserve"> di Daftar Kata Utama untuk informasi lebih lanjut. Jika Anda telah menerjemahkan kata ini di kitab lain dari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audio dari 1 Timotius 1:1–2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tersebut dan berhenti sejenak. Seorang anggota lain harus menceritakan bagian selanjutnya dari perikop tersebut dan berhenti sejenak. Lakukan ini sampai kelompok itu telah menceritakan kembali semua perikop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perikop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tersebut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Timotius 1:3–7</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1:3–7 dan renungkan di dalam hati Anda.</w:t>
      </w:r>
    </w:p>
    <w:p>
      <w:pPr/>
      <w:r>
        <w:rPr>
          <w:lang w:val="id_ID" w:bidi="id_ID"/>
        </w:rPr>
      </w:r>
      <w:r>
        <w:rPr>
          <w:lang w:val="id_ID" w:bidi="id_ID"/>
        </w:rPr>
        <w:t xml:space="preserve">Jika memungkinkan, dengarkan rekaman 1 Timotius 1:3–7 sebanyak tiga kali, dalam tiga versi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audio dari 1 Timotius 1:3–7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Ingatlah bahwa perikop ini adalah bagian dari surat yang dikirimkan Paulus kepada Timotius. Meskipun Paulus berada di tempat yang berbeda dari Timotius, Paulus tetap memikirkan Timotius dan orang-orang percaya di Efesus. Karena Paulus tidak dapat berada di Efesus, Paulus dengan tegas meminta atau mendesak Timotius agar tetap tinggal di Efesus untuk mengajar dan membimbing orang-orang percaya di sana.</w:t>
      </w:r>
    </w:p>
    <w:p>
      <w:pPr/>
      <w:r>
        <w:rPr>
          <w:lang w:val="id_ID" w:bidi="id_ID"/>
        </w:rPr>
      </w:r>
      <w:r>
        <w:rPr>
          <w:lang w:val="id_ID" w:bidi="id_ID"/>
        </w:rPr>
        <w:t xml:space="preserve">Paulus pernah meminta dengan tegas, atau mendesak, Timotius untuk tinggal di Efesus sekali sebelumnya, sementara Paulus sedang dalam perjalanan ke Makedonia. Sekarang dalam suratnya, Paulus mengingatkan Timotius bahwa ia meninggalkan Timotius di Efesus karena Paulus memiliki pekerjaan yang harus dilakukan Timotius. Ada masalah di antara orang-orang percaya di Efesus. Beberapa orang di sana di Efesus mengajarkan sesuatu yang berbeda dari yang diajarkan Paulus dan Timotius. Orang-orang ini mencurahkan banyak perhatian dan energi untuk mitos, atau dongeng, dan silsilah yang panjang. Orang-orang ini mengganti pesan tentang Yesus dengan pesan tentang hal-hal yang buruk dan tidak benar. </w:t>
      </w:r>
    </w:p>
    <w:p>
      <w:pPr/>
      <w:r>
        <w:rPr>
          <w:lang w:val="id_ID" w:bidi="id_ID"/>
        </w:rPr>
      </w:r>
      <w:r>
        <w:rPr>
          <w:lang w:val="id_ID" w:bidi="id_ID"/>
        </w:rPr>
        <w:t xml:space="preserve">Mitos adalah kisah tradisional tentang nenek moyang atau tentang awal dunia. Mitos tidak sepenuhnya benar atau tidak benar sama sekali. Beberapa orang di Efesus begitu memperhatikan kisah-kisah ini sehingga mereka menggantikan pesan kabar baik tentang Yesus. Paulus memberi tahu Timotius bahwa tugas Timotius adalah memberi tahu orang-orang ini agar berhenti memusatkan perhatian pada kisah-kisah tersebut dan silsilah. </w:t>
      </w:r>
    </w:p>
    <w:p>
      <w:pPr/>
      <w:r>
        <w:rPr>
          <w:lang w:val="id_ID" w:bidi="id_ID"/>
        </w:rPr>
      </w:r>
      <w:r>
        <w:rPr>
          <w:lang w:val="id_ID" w:bidi="id_ID"/>
        </w:rPr>
        <w:t xml:space="preserve">Berhenti di sini dan bahas dalam kelompok: Ceritakan kisah tradisional dari budaya Anda. Bagaimana Anda mengetahui kisah ini? Apakah orang-orang di komunitas Anda berpikir bahwa kisah itu adalah kisah nyata? Hentikan sejenak audio ini di sini. </w:t>
      </w:r>
    </w:p>
    <w:p>
      <w:pPr/>
      <w:r>
        <w:rPr>
          <w:lang w:val="id_ID" w:bidi="id_ID"/>
        </w:rPr>
      </w:r>
      <w:r>
        <w:rPr>
          <w:lang w:val="id_ID" w:bidi="id_ID"/>
        </w:rPr>
        <w:t xml:space="preserve">Apa yang dilakukan guru-guru palsu menyebabkan orang berdebat tentang hal-hal yang tidak berguna daripada mengikuti rencana Allah bagi umat-Nya. Guru-guru palsu tidak berfokus pada rencana Allah. Rencana Allah dalam hal ini dapat berupa orang-orang percaya melakukan pekerjaan Allah, atau Allah memiliki rencana untuk menyelamatkan manusia. Dalam kedua kasus tersebut, guru-guru ini tidak mengajarkan pesan Injil, tetapi sesuatu yang berbeda. Guru-guru ini tidak mendukung dan membangun umat Allah untuk bertindak dalam kasih dan damai satu sama lain sebagaimana dikehendaki Allah untuk dilakukan umat-Nya. Sebaliknya, guru-guru ini menyebabkan orang bertengkar dan hidup dalam kekacauan. </w:t>
      </w:r>
    </w:p>
    <w:p>
      <w:pPr/>
      <w:r>
        <w:rPr>
          <w:lang w:val="id_ID" w:bidi="id_ID"/>
        </w:rPr>
      </w:r>
      <w:r>
        <w:rPr>
          <w:lang w:val="id_ID" w:bidi="id_ID"/>
        </w:rPr>
        <w:t>Bayangkan umat Allah seperti sebuah keluarga yang tinggal di satu rumah. Allah telah mengajarkan keluarga-Nya kebenaran dan bagaimana mereka harus hidup dengan cara yang menyenangkan Allah. Orang hanya dapat mengenal Allah dan memiliki hubungan yang benar dengan Allah melalui iman, yaitu percaya dan yakin kepada Allah. Orang-orang yang mengajarkan hal-hal yang salah menolak apa yang telah diajarkan Allah kepada mereka. Kemudian orang-orang ini bertindak dengan cara yang tidak menyenangkan Allah. Orang-orang ini mengajar dengan tidak berfokus pada Allah dan pesan dari Allah yang telah diajarkan Paulus kepada mereka. Timotius harus memberi tahu orang-orang yang mengajarkan hal-hal yang salah agar mereka berhenti.</w:t>
      </w:r>
    </w:p>
    <w:p>
      <w:pPr/>
      <w:r>
        <w:rPr>
          <w:lang w:val="id_ID" w:bidi="id_ID"/>
        </w:rPr>
      </w:r>
      <w:r>
        <w:rPr>
          <w:lang w:val="id_ID" w:bidi="id_ID"/>
        </w:rPr>
        <w:t xml:space="preserve">Berhenti di sini dan bahas pertanyaan ini dalam kelompok: Apa yang diceritakan kisah tradisional di masyarakat Anda tentang cara kerja dunia? Apa yang akan terjadi jika orang-orang mulai mempercayai bahwa kisah itu nyata? Hentikan sejenak audio ini di sini. </w:t>
      </w:r>
    </w:p>
    <w:p>
      <w:pPr/>
      <w:r>
        <w:rPr>
          <w:lang w:val="id_ID" w:bidi="id_ID"/>
        </w:rPr>
      </w:r>
      <w:r>
        <w:rPr>
          <w:lang w:val="id_ID" w:bidi="id_ID"/>
        </w:rPr>
        <w:t>Paulus mengingatkan Timotius mengapa Timotius mengajar orang-orang percaya. Timotius mengajar orang-orang percaya untuk mendorong orang agar mengasihi Allah dan satu sama lain daripada berdebat satu sama lain. Paulus mengatakan bahwa kasih yang menyenangkan Allah berasal dari orang-orang yang memiliki hati yang murni. Hati yang murni berarti orang-orang ini tidak memiliki motivasi yang buruk. Kasih ini juga berasal dari orang-orang yang memiliki hati nurani yang murni, yang berarti orang-orang ini tahu apa yang benar dan apa yang salah. Dan kasih ini berasal dari orang-orang yang memiliki iman yang sejati, artinya orang-orang ini benar-benar percaya bahwa apa yang dikatakan Allah adalah benar. Paulus dan Timotius tidak seperti guru-guru palsu, karena Paulus dan Timotius mengajarkan apa yang benar dan sejati. Pengajaran Paulus dan Timotius berasal dari Allah, dan pengajaran yang benar ini menghasilkan hal-hal yang baik dalam diri orang-orang.</w:t>
      </w:r>
    </w:p>
    <w:p>
      <w:pPr/>
      <w:r>
        <w:rPr>
          <w:lang w:val="id_ID" w:bidi="id_ID"/>
        </w:rPr>
      </w:r>
      <w:r>
        <w:rPr>
          <w:lang w:val="id_ID" w:bidi="id_ID"/>
        </w:rPr>
        <w:t xml:space="preserve">Berhenti di sini dan bahas pertanyaan ini dalam kelompok: Ceritakan sebuah kisah atau berikan contoh saat apa yang diyakini seseorang sebagai kebenaran membuat mereka berperilaku dengan cara tertentu. Bagaimana keyakinan seseorang memengaruhi cara hidup orang tersebut? Bagaimana orang tersebut berubah setelah mereka mulai memercayai hal ini? Hentikan sejenak audio ini di sini. </w:t>
      </w:r>
    </w:p>
    <w:p>
      <w:pPr/>
      <w:r>
        <w:rPr>
          <w:lang w:val="id_ID" w:bidi="id_ID"/>
        </w:rPr>
      </w:r>
      <w:r>
        <w:rPr>
          <w:lang w:val="id_ID" w:bidi="id_ID"/>
        </w:rPr>
        <w:t xml:space="preserve">Paulus mengingatkan Timotius bahwa ia harus mengajarkan kebenaran kepada orang-orang, karena orang-orang yang memberikan pengajaran yang berbeda telah menyimpang, atau telah meninggalkan kasih ini. Hati orang-orang ini jahat, dan mereka tidak memperhatikan hal-hal yang dikatakan Allah sebagai hal yang benar dan baik. Pengajaran yang tidak berguna dari orang-orang ini tidak membantu para guru atau orang-orang yang mereka ajarkan agar memiliki hati yang baik dan sungguh-sungguh percaya kepada Allah. </w:t>
      </w:r>
    </w:p>
    <w:p>
      <w:pPr/>
      <w:r>
        <w:rPr>
          <w:lang w:val="id_ID" w:bidi="id_ID"/>
        </w:rPr>
      </w:r>
      <w:r>
        <w:rPr>
          <w:lang w:val="id_ID" w:bidi="id_ID"/>
        </w:rPr>
        <w:t>Guru-guru palsu ini tidak ingin membantu orang-orang percaya semakin mengasihi dan memercayai Allah. Sebaliknya, guru-guru palsu itu ingin menjadi orang-orang penting yang dapat mengajarkan hukum Taurat yang diberikan Allah kepada Musa agar ditaati oleh umat Allah. Tetapi guru-guru palsu ini tidak mengerti apa yang mereka bicarakan meskipun guru-guru palsu itu yakin bahwa hal-hal yang mereka katakan adalah benar.</w:t>
      </w:r>
    </w:p>
    <w:p>
      <w:pPr/>
      <w:r>
        <w:rPr>
          <w:lang w:val="id_ID" w:bidi="id_ID"/>
        </w:rPr>
      </w:r>
      <w:r>
        <w:rPr>
          <w:lang w:val="id_ID" w:bidi="id_ID"/>
        </w:rPr>
        <w:t xml:space="preserve">Berhenti di sini dan bahas pertanyaan ini dalam kelompok: Berikan contoh atau ceritakan kisah tentang seseorang yang ingin mengajarkan orang lain apa yang harus dilakukan atau bagaimana cara untuk hidup. Bagaimana orang menjadi pengajar di komunitas Anda? Apa yang memberi mereka wewenang untuk mengajar? </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audio dari 1 Timotius 1:3–7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mengingatkan Timotius mengapa Paulus meninggalkan Timotius di Efesus. Paulus mengingatkan Timotius agar memerintahkan beberapa orang untuk berhenti mengajarkan hal-hal yang salah. Hal-hal yang diajarkan orang-orang ini menyebabkan orang berdebat tentang hal-hal yang tidak berguna.</w:t>
      </w:r>
    </w:p>
    <w:p>
      <w:pPr/>
      <w:r>
        <w:rPr>
          <w:lang w:val="id_ID" w:bidi="id_ID"/>
        </w:rPr>
      </w:r>
      <w:r>
        <w:rPr>
          <w:b/>
          <w:lang w:val="id_ID" w:bidi="id_ID"/>
        </w:rPr>
        <w:t>Pada bagian kedua:</w:t>
      </w:r>
      <w:r>
        <w:rPr>
          <w:lang w:val="id_ID" w:bidi="id_ID"/>
        </w:rPr>
        <w:t xml:space="preserve"> Paulus memberi tahu Timotius bahwa tujuan pengajaran Timotius adalah kasih. Kasih ini datang ketika seseorang memiliki hati yang baik dan tahu perbedaan antara tindakan yang benar dan tindakan yang salah. Kasih seperti ini hanya dapat terwujud ketika seseorang benar-benar percaya kepada Allah. Pengajaran Paulus dan Timotius menyebabkan orang memiliki kasih semacam ini karena apa yang mereka ajarkan berasal dari Allah yang selalu mengatakan apa yang baik dan benar. </w:t>
      </w:r>
    </w:p>
    <w:p>
      <w:pPr/>
      <w:r>
        <w:rPr>
          <w:lang w:val="id_ID" w:bidi="id_ID"/>
        </w:rPr>
      </w:r>
      <w:r>
        <w:rPr>
          <w:b/>
          <w:lang w:val="id_ID" w:bidi="id_ID"/>
        </w:rPr>
        <w:t>Pada bagian ketiga:</w:t>
      </w:r>
      <w:r>
        <w:rPr>
          <w:lang w:val="id_ID" w:bidi="id_ID"/>
        </w:rPr>
        <w:t xml:space="preserve"> Paulus kembali berbicara tentang orang-orang yang mengajarkan hal-hal yang salah. Paulus mengingatkan Timotius lagi bahwa orang-orang ini mengajarkan kebohongan dan menyebabkan hal-hal buruk dalam komunitas.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percaya di Efesus</w:t>
      </w:r>
    </w:p>
    <w:p>
      <w:pPr>
        <w:pStyle w:val="ListBullet"/>
        <w:spacing w:line="240" w:lineRule="auto"/>
        <w:ind w:left="720"/>
      </w:pPr>
      <w:r>
        <w:rPr>
          <w:lang w:val="id_ID" w:bidi="id_ID"/>
        </w:rPr>
      </w:r>
      <w:r>
        <w:rPr>
          <w:lang w:val="id_ID" w:bidi="id_ID"/>
        </w:rPr>
        <w:t>Seseorang yang membacakan surat itu dengan suara keras</w:t>
      </w:r>
    </w:p>
    <w:p>
      <w:pPr>
        <w:pStyle w:val="ListBullet"/>
        <w:spacing w:line="240" w:lineRule="auto"/>
        <w:ind w:left="720"/>
      </w:pPr>
      <w:r>
        <w:rPr>
          <w:lang w:val="id_ID" w:bidi="id_ID"/>
        </w:rPr>
      </w:r>
      <w:r>
        <w:rPr>
          <w:lang w:val="id_ID" w:bidi="id_ID"/>
        </w:rPr>
        <w:t>Orang-orang yang mengajarkan hal-hal yang salah</w:t>
      </w:r>
    </w:p>
    <w:p>
      <w:pPr/>
      <w:r>
        <w:rPr>
          <w:lang w:val="id_ID" w:bidi="id_ID"/>
        </w:rPr>
      </w:r>
      <w:r>
        <w:rPr>
          <w:lang w:val="id_ID" w:bidi="id_ID"/>
        </w:rPr>
        <w:t>Sebagai kelompok, perhatikan bagian-bagian dari latar belakang perikop ini.</w:t>
      </w:r>
    </w:p>
    <w:p>
      <w:pPr/>
      <w:r>
        <w:rPr>
          <w:lang w:val="id_ID" w:bidi="id_ID"/>
        </w:rPr>
      </w:r>
      <w:r>
        <w:rPr>
          <w:lang w:val="id_ID" w:bidi="id_ID"/>
        </w:rPr>
        <w:t>Paulus melakukan perjalanan ke Makedonia, atau Paulus mungkin sudah berada di Makedonia. Timotius berada di kota bernama Efesus, tempat Timotius bersama orang percaya lainnya. Beberapa orang di antara jemaat Efesus mengajarkan hal-hal yang salah.</w:t>
      </w:r>
    </w:p>
    <w:p>
      <w:pPr/>
      <w:r>
        <w:rPr>
          <w:lang w:val="id_ID" w:bidi="id_ID"/>
        </w:rPr>
      </w:r>
      <w:r>
        <w:rPr>
          <w:lang w:val="id_ID" w:bidi="id_ID"/>
        </w:rPr>
        <w:t xml:space="preserve">Dalam perikop ini, Paulus memberi tahu Timotius untuk memberi tahu orang-orang itu agar berhenti mengajarkan pesan yang berbeda tentang kabar baik Allah. Paulus mengingatkan Timotius mengenai tujuan Timotius memberikan perintah tersebut kepada orang-orang ini. Guru-guru yang salah ini harus menghentikan apa yang mereka lakukan karena mereka tidak benar-benar tahu apa yang mereka bicarakan dan ajarkan. </w:t>
      </w:r>
    </w:p>
    <w:p>
      <w:pPr/>
      <w:r>
        <w:rPr>
          <w:lang w:val="id_ID" w:bidi="id_ID"/>
        </w:rPr>
      </w:r>
      <w:r>
        <w:rPr>
          <w:lang w:val="id_ID" w:bidi="id_ID"/>
        </w:rPr>
        <w:t>Paulus mengingatkan Timotius tentang perintah yang telah diberikan Paulus kepada Timotius sebelum Paulus pergi ke Makedonia. Paulus mengatakan bahwa apa yang akan Paulus perintahkan kepada Timotius untuk dilakukan sekarang sama seperti apa yang Paulus katakan kepada Timotius untuk dilakukan sebelum Paulus berangkat ke Makedonia. Paulus melakukan hal ini untuk menekankan perintah Paulus kepada Timotius. Ini adalah kedua kalinya Paulus mendorong Timotius untuk melakukan tugas ini di Efesus.</w:t>
      </w:r>
    </w:p>
    <w:p>
      <w:pPr/>
      <w:r>
        <w:rPr>
          <w:lang w:val="id_ID" w:bidi="id_ID"/>
        </w:rPr>
      </w:r>
      <w:r>
        <w:rPr>
          <w:lang w:val="id_ID" w:bidi="id_ID"/>
        </w:rPr>
        <w:t xml:space="preserve">Berhenti di sini dan bahas pertanyaan ini dalam kelompok: Ceritakan sebuah kisah yang dimulai dengan mengingatkan seseorang tentang sesuatu yang pernah Anda katakan kepada mereka sebelumnya. Bagaimana Anda memulai kisah tersebut? Hentikan sejenak audio ini di sini. </w:t>
      </w:r>
    </w:p>
    <w:p>
      <w:pPr/>
      <w:r>
        <w:rPr>
          <w:lang w:val="id_ID" w:bidi="id_ID"/>
        </w:rPr>
      </w:r>
      <w:r>
        <w:rPr>
          <w:lang w:val="id_ID" w:bidi="id_ID"/>
        </w:rPr>
        <w:t xml:space="preserve">Paulus mengingatkan Timotius bahwa Paulus meninggalkan Timotius di Efesus agar Timotius dapat memberi tahu beberapa orang untuk berhenti mengajarkan pengajaran yang berbeda. Orang-orang ini juga harus berhenti menghabiskan waktu mereka untuk dongeng dan silsilah yang tidak putus-putusnya, karena hal-hal ini menyebabkan mereka mengajarkan hal-hal yang salah. Paulus menjelaskan bahwa apa yang dilakukan orang-orang ini menyebabkan jemaat Efesus berdebat tentang hal-hal yang tidak berguna yang tidak membantu jemaat Efesus berperilaku sesuai dengan keinginan Allah. </w:t>
      </w:r>
    </w:p>
    <w:p>
      <w:pPr/>
      <w:r>
        <w:rPr>
          <w:lang w:val="id_ID" w:bidi="id_ID"/>
        </w:rPr>
      </w:r>
      <w:r>
        <w:rPr>
          <w:lang w:val="id_ID" w:bidi="id_ID"/>
        </w:rPr>
        <w:t>Paulus kemudian menekankan perbedaan antara apa yang buruk dan apa yang baik. Apa yang dilakukan sebagian orang menyebabkan hal buruk bukannya hal baik. Allah telah merencanakan segala sesuatu, dan cara Allah untuk melakukan segala sesuatu itu baik. Untuk menggambarkan cara Allah untuk melakukan segala sesuatu, Paulus menggunakan kata yang biasanya digunakan orang untuk menggambarkan bagaimana seseorang mengelola, atau mengatur, rumah tangga atau keluarga. Pada zaman Paulus, sebuah rumah tangga tidak hanya mencakup keluarga tetapi juga pelayan-pelayan yang bekerja untuk keluarga itu, atau pekerja di ladang atau bisnis mereka. Sebuah keluarga membutuhkan seseorang untuk mengurus rumah tangga agar semuanya berjalan dengan baik. Paulus menggunakan kata ini untuk menggambarkan bagaimana Allah mengelola umat-Nya. Gereja Allah itu seperti rumah tangga, atau keluarga, yang dikelola oleh Allah sendiri. Allah juga telah memberi tahu umat-Nya bagaimana mereka harus hidup dan bekerja bersama seperti sebuah keluarga. Keluarga Allah mengikuti cara Allah mengelola mereka dengan iman. Dengan kata lain, keluarga Allah beriman dan percaya kepada Allah termasuk cara Allah dalam mengarahkan kehidupan mereka. Tetapi guru-guru yang jahat ini menyesatkan orang dari rencana Allah dan perintah yang Allah berikan bagi umat-Nya.</w:t>
      </w:r>
    </w:p>
    <w:p>
      <w:pPr/>
      <w:r>
        <w:rPr>
          <w:lang w:val="id_ID" w:bidi="id_ID"/>
        </w:rPr>
      </w:r>
      <w:r>
        <w:rPr>
          <w:lang w:val="id_ID" w:bidi="id_ID"/>
        </w:rPr>
        <w:t xml:space="preserve">Berhenti di sini dan bahas pertanyaan ini dalam kelompok: Siapa yang membuat aturan dalam keluarga Anda dan siapa yang mengelola keluarga? Bagaimana Anda menyebut orang itu dan apa yang dilakukan orang tersebut untuk mengarahkan atau mengelola keluarga? Hentikan sejenak audio ini di sini. </w:t>
      </w:r>
    </w:p>
    <w:p>
      <w:pPr/>
      <w:r>
        <w:rPr>
          <w:lang w:val="id_ID" w:bidi="id_ID"/>
        </w:rPr>
      </w:r>
      <w:r>
        <w:rPr>
          <w:lang w:val="id_ID" w:bidi="id_ID"/>
        </w:rPr>
        <w:t>Paulus kemudian berhenti berbicara tentang orang-orang yang mengajarkan hal-hal yang salah. Sebaliknya, Paulus sekarang berbicara tentang dirinya sendiri dan Timotius. Paulus membedakan orang-orang yang mengajarkan hal-hal yang salah dengan Timotius, yang memiliki tujuan atau maksud yang sama dengan Paulus. Tujuan Paulus dan Timotius adalah untuk mengajar dan merawat orang percaya dengan cara yang menghasilkan kasih. Kasih seperti ini hanya dapat berasal dari hati yang murni atau baik, hati nurani yang bersih, dan iman yang sejati. Tujuan Paulus dan Timotius adalah agar orang-orang memiliki kasih seperti ini.</w:t>
      </w:r>
    </w:p>
    <w:p>
      <w:pPr/>
      <w:r>
        <w:rPr>
          <w:lang w:val="id_ID" w:bidi="id_ID"/>
        </w:rPr>
      </w:r>
      <w:r>
        <w:rPr>
          <w:lang w:val="id_ID" w:bidi="id_ID"/>
        </w:rPr>
        <w:t>Paulus kemudian kembali berbicara tentang orang-orang yang mengajarkan hal-hal yang salah. Tujuan dari orang-orang yang mengajarkan hal-hal yang salah adalah menjadi pengajar hukum Musa. Orang-orang ini telah menyimpang dari, atau tidak lagi mengajarkan, pengajaran baik yang menghasilkan hal-hal baik dalam diri orang-orang. Timotius tidak boleh membiarkan orang-orang ini terus mengajar, karena orang-orang ini tidak memahami dua hal penting. Pertama, orang-orang ini tidak mengerti apa yang mereka katakan, dan kedua, orang-orang ini tidak mengerti bahwa hal-hal yang mereka yakini benar sesungguhnya tidak benar. Kedua hal itu mirip untuk menekankan bahwa orang-orang ini tidak dapat menjadi ahli hukum Taurat karena orang-orang ini tidak benar-benar memahami hukum Taurat atau pesan Injil.</w:t>
      </w:r>
    </w:p>
    <w:p>
      <w:pPr/>
      <w:r>
        <w:rPr>
          <w:lang w:val="id_ID" w:bidi="id_ID"/>
        </w:rPr>
      </w:r>
      <w:r>
        <w:rPr>
          <w:lang w:val="id_ID" w:bidi="id_ID"/>
        </w:rPr>
        <w:t xml:space="preserve">Sekarang, kelompok membuat papan cerita, menggambarkan atau menggunakan barang-barang untuk memperagakan perikop ini dan tindakan-tindakan yang ada di dalam cerita. </w:t>
      </w:r>
    </w:p>
    <w:p>
      <w:pPr/>
      <w:r>
        <w:rPr>
          <w:lang w:val="id_ID" w:bidi="id_ID"/>
        </w:rPr>
      </w:r>
      <w:r>
        <w:rPr>
          <w:lang w:val="id_ID" w:bidi="id_ID"/>
        </w:rPr>
        <w:t>Gambarlah atau gunakan benda-benda untuk menunjukkan bagaimana orang-orang percaya, orang-orang yang mengajarkan hal-hal yang salah, dan Timotius berkumpul di satu tempat. Ini bisa jadi Efesus. Bayangkan tempat ini seperti rumah tempat keluarga Allah tinggal. Sekarang tandai tempat lain sebagai tempat yang buruk. Pindahkan guru-guru yang salah dengan beberapa benda yang mewakili orang-orang baik keluar dari tempat yang merupakan rumah Allah dan tempatkan mereka di tempat baru yang buruk ini. Bayangkan tempat ini sebagai rumah yang buruk tempat orang-orang berdebat tentang hal-hal yang tidak membantu mereka memahami Injil atau pengajaran Allah.</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audio dari 1 Timotius 1:3–7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percaya di Efesus</w:t>
      </w:r>
    </w:p>
    <w:p>
      <w:pPr>
        <w:pStyle w:val="ListBullet"/>
        <w:spacing w:line="240" w:lineRule="auto"/>
        <w:ind w:left="720"/>
      </w:pPr>
      <w:r>
        <w:rPr>
          <w:lang w:val="id_ID" w:bidi="id_ID"/>
        </w:rPr>
      </w:r>
      <w:r>
        <w:rPr>
          <w:lang w:val="id_ID" w:bidi="id_ID"/>
        </w:rPr>
        <w:t xml:space="preserve">Seseorang yang membaca surat itu dengan suara keras </w:t>
      </w:r>
    </w:p>
    <w:p>
      <w:pPr>
        <w:pStyle w:val="ListBullet"/>
        <w:spacing w:line="240" w:lineRule="auto"/>
        <w:ind w:left="720"/>
      </w:pPr>
      <w:r>
        <w:rPr>
          <w:lang w:val="id_ID" w:bidi="id_ID"/>
        </w:rPr>
      </w:r>
      <w:r>
        <w:rPr>
          <w:lang w:val="id_ID" w:bidi="id_ID"/>
        </w:rPr>
        <w:t>Orang-orang yang mengajarkan hal-hal yang salah</w:t>
      </w:r>
    </w:p>
    <w:p>
      <w:pPr/>
      <w:r>
        <w:rPr>
          <w:lang w:val="id_ID" w:bidi="id_ID"/>
        </w:rPr>
      </w:r>
      <w:r>
        <w:rPr>
          <w:lang w:val="id_ID" w:bidi="id_ID"/>
        </w:rPr>
        <w:t>Sebagai 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perikop ini. Pastikan agar saat Anda memerankan cerita tidak ada bagian sulit atau penting yang terlewatkan. Bantulah satu sama lain untuk mengingat bagian-bagian dari perikop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 xml:space="preserve">Dalam perikop ini, Paulus memberi tahu Timotius untuk memberi tahu sebagian orang agar berhenti mengajarkan pesan Injil yang berbeda. Paulus mengingatkan Timotius tentang tujuan Timotius memberikan perintah ini kepada orang-orang. Guru-guru yang buruk ini harus menghentikan apa yang mereka lakukan karena mereka tidak benar-benar tahu apa yang mereka bicarakan dan ajarkan. </w:t>
      </w:r>
    </w:p>
    <w:p>
      <w:pPr/>
      <w:r>
        <w:rPr>
          <w:lang w:val="id_ID" w:bidi="id_ID"/>
        </w:rPr>
      </w:r>
      <w:r>
        <w:rPr>
          <w:lang w:val="id_ID" w:bidi="id_ID"/>
        </w:rPr>
        <w:t>Anda dapat membagi ruangan menjadi dua bagian: Satu bagian tempat Timotius dan Paulus berdiri, dan satu bagian lain tempat orang-orang yang mengajarkan hal-hal yang salah berdiri. Bagian tempat Timotius dan Paulus dapat mewakili pengajaran yang baik dan tujuan yang baik yang berasal dari Allah. Bagian lainnya dapat mewakili pengajaran yang buruk dan tujuan yang mementingkan diri sendiri yang bertentangan dengan Allah.</w:t>
      </w:r>
    </w:p>
    <w:p>
      <w:pPr/>
      <w:r>
        <w:rPr>
          <w:lang w:val="id_ID" w:bidi="id_ID"/>
        </w:rPr>
      </w:r>
      <w:r>
        <w:rPr>
          <w:lang w:val="id_ID" w:bidi="id_ID"/>
        </w:rPr>
        <w:t xml:space="preserve">Paulus memandang Timotius dan mengingatkan Timotius, seperti yang Paulus katakan kepada Timotius sebelumnya, bahwa Paulus meninggalkan Timotius di Efesus untuk memberi tahu beberapa orang agar berhenti mengajarkan pesan yang berbeda. Orang-orang ini juga harus berhenti menghabiskan seluruh waktu mereka untuk mitos, atau dongeng, dan daftar silsilah yang panjang. Hal-hal ini menyebabkan orang-orang tersebut mengajarkan hal-hal yang salah. Paulus menjelaskan bahwa apa yang dilakukan orang-orang ini menyebabkan jemaat Efesus berdebat tentang hal-hal yang tidak berguna. Beberapa orang yang memeragakan orang percaya di Efesus dapat berdiri bersama orang-orang yang mengajarkan hal-hal yang salah. Sekelompok orang ini berdebat satu sama lain. </w:t>
      </w:r>
    </w:p>
    <w:p>
      <w:pPr/>
      <w:r>
        <w:rPr>
          <w:lang w:val="id_ID" w:bidi="id_ID"/>
        </w:rPr>
      </w:r>
      <w:r>
        <w:rPr>
          <w:lang w:val="id_ID" w:bidi="id_ID"/>
        </w:rPr>
        <w:t xml:space="preserve">Apa yang dilakukan orang-orang ini menyebabkan terjadinya hal-hal buruk, dan bukannya hal-hal baik. Apa yang baik adalah cara Allah melakukan segala sesuatu menurut rencana dan perintah Allah. Orang-orang yang berdiri bersama Paulus dan Timotius tidak berdebat. Orang-orang ini damai dan penuh kasih.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Mengapa Anda mengatakan hal ini kepada Timotius?"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mengingatkan Timotius bahwa tujuan pengajaran Paulus dan Timotius adalah agar orang-orang mengasihi Allah dan orang lain. Kasih seperti ini muncul ketika orang-orang memiliki hati yang murni, hati nurani yang bersih, dan iman yang sejati.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Timotius, "Apa yang Anda pikirkan atau rasakan?" Menurutmu, mengapa Paulus mengatakan hal-hal ini kepadamu?"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Tetapi tujuan dari orang-orang yang mengajarkan hal-hal yang salah adalah menjadi pengajar hukum Musa. Orang-orang ini telah menyimpang, atau meninggalkan pengajaran yang baik yang menghasilkan hal-hal baik dalam diri orang. Orang-orang ini tidak mengerti apa yang mereka katakan dan mereka tidak mengerti hal-hal yang mereka ajarkan dengan yakin. </w:t>
      </w:r>
    </w:p>
    <w:p>
      <w:pPr/>
      <w:r>
        <w:rPr>
          <w:lang w:val="id_ID" w:bidi="id_ID"/>
        </w:rPr>
      </w:r>
      <w:r>
        <w:rPr>
          <w:lang w:val="id_ID" w:bidi="id_ID"/>
        </w:rPr>
        <w:t xml:space="preserve">Orang-orang yang mengajarkan hal-hal yang salah dapat bertindak dengan mengajar orang-orang yang mendukung mereka tentang hukum-hukum Allah dan apa yang seharusnya dan tidak seharusnya dilakukan oleh orang-orang tersebut.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pikirkan atau rasakan?" Mengapa Anda khawatir dengan apa yang dilakukan orang-orang ini? Mengapa penting bagi Timotius untuk memberi tahu orang-orang ini agar menghentikan apa yang mereka lakukan?"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rekaman audio dari 1 Timotius 1:3–7 dalam versi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mengatakan bahwa sama seperti sebelumnya ia meminta dengan tegas kepada Timotius, Paulus sekarang mendesak Timotius lagi untuk tinggal di Efesus sehingga Timotius dapat menyuruh atau memerintahkan sebagian orang untuk berhenti mengajarkan pesan atau doktrin yang berbeda. Paulus mendesak Timotius untuk juga memerintahkan orang-orang ini agar berhenti memperhatikan mitos dan silsilah.</w:t>
      </w:r>
    </w:p>
    <w:p>
      <w:pPr/>
      <w:r>
        <w:rPr>
          <w:lang w:val="id_ID" w:bidi="id_ID"/>
        </w:rPr>
      </w:r>
      <w:r>
        <w:rPr>
          <w:b/>
          <w:lang w:val="id_ID" w:bidi="id_ID"/>
        </w:rPr>
        <w:t>Doktrin</w:t>
      </w:r>
      <w:r>
        <w:rPr>
          <w:lang w:val="id_ID" w:bidi="id_ID"/>
        </w:rPr>
        <w:t xml:space="preserve"> adalah semua ajaran, atau pernyataan, yang diajarkan atau diterima dan dipercayai oleh seseorang. Di sini, dalam perikop ini, ketika Paulus mengatakan "doktrin yang berbeda," Paulus berbicara tentang ajaran yang berbeda dari apa yang Yesus ajarkan dan karena itu salah dan buruk.</w:t>
      </w:r>
    </w:p>
    <w:p>
      <w:pPr/>
      <w:r>
        <w:rPr>
          <w:lang w:val="id_ID" w:bidi="id_ID"/>
        </w:rPr>
      </w:r>
      <w:r>
        <w:rPr>
          <w:lang w:val="id_ID" w:bidi="id_ID"/>
        </w:rPr>
        <w:t xml:space="preserve">Berhenti di sini dan bahas dalam kelompok kata atau frasa apa yang akan Anda gunakan untuk </w:t>
      </w:r>
      <w:r>
        <w:rPr>
          <w:b/>
          <w:lang w:val="id_ID" w:bidi="id_ID"/>
        </w:rPr>
        <w:t>doktrin</w:t>
      </w:r>
      <w:r>
        <w:rPr>
          <w:lang w:val="id_ID" w:bidi="id_ID"/>
        </w:rPr>
        <w:t xml:space="preserve">. Carilah kata </w:t>
      </w:r>
      <w:r>
        <w:rPr>
          <w:b/>
          <w:lang w:val="id_ID" w:bidi="id_ID"/>
        </w:rPr>
        <w:t xml:space="preserve"> doktrin</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b/>
          <w:lang w:val="id_ID" w:bidi="id_ID"/>
        </w:rPr>
        <w:t>Mitos</w:t>
      </w:r>
      <w:r>
        <w:rPr>
          <w:lang w:val="id_ID" w:bidi="id_ID"/>
        </w:rPr>
        <w:t xml:space="preserve"> adalah kisah tradisional tentang nenek moyang atau tentang awal dunia. Kisah-kisah ini mungkin mengajarkan orang sesuatu tentang dunia, atau tentang kebenaran penting, tetapi kisah-kisah itu sendiri tidak benar-benar terjadi.</w:t>
      </w:r>
    </w:p>
    <w:p>
      <w:pPr/>
      <w:r>
        <w:rPr>
          <w:lang w:val="id_ID" w:bidi="id_ID"/>
        </w:rPr>
      </w:r>
      <w:r>
        <w:rPr>
          <w:lang w:val="id_ID" w:bidi="id_ID"/>
        </w:rPr>
        <w:t xml:space="preserve">Berhenti di sini dan bahas dalam kelompok kata atau frasa apa yang akan Anda gunakan untuk </w:t>
      </w:r>
      <w:r>
        <w:rPr>
          <w:b/>
          <w:lang w:val="id_ID" w:bidi="id_ID"/>
        </w:rPr>
        <w:t>mitos</w:t>
      </w:r>
      <w:r>
        <w:rPr>
          <w:lang w:val="id_ID" w:bidi="id_ID"/>
        </w:rPr>
        <w:t xml:space="preserve">. Hentikan sejenak audio ini di sini. </w:t>
      </w:r>
    </w:p>
    <w:p>
      <w:pPr/>
      <w:r>
        <w:rPr>
          <w:lang w:val="id_ID" w:bidi="id_ID"/>
        </w:rPr>
      </w:r>
      <w:r>
        <w:rPr>
          <w:b/>
          <w:lang w:val="id_ID" w:bidi="id_ID"/>
        </w:rPr>
        <w:t>Silsilah</w:t>
      </w:r>
      <w:r>
        <w:rPr>
          <w:lang w:val="id_ID" w:bidi="id_ID"/>
        </w:rPr>
        <w:t xml:space="preserve"> adalah daftar nama dari keluarga, suku, atau bangsa. Silsilah juga dapat memperkenalkan kisah seseorang. Silsilah dalam Alkitab biasanya adalah daftar orang Yahudi. Di sini, kita tidak tahu apakah daftar nenek moyang yang dimaksud adalah orang Yahudi atau orang lain.</w:t>
      </w:r>
    </w:p>
    <w:p>
      <w:pPr/>
      <w:r>
        <w:rPr>
          <w:lang w:val="id_ID" w:bidi="id_ID"/>
        </w:rPr>
      </w:r>
      <w:r>
        <w:rPr>
          <w:lang w:val="id_ID" w:bidi="id_ID"/>
        </w:rPr>
        <w:t xml:space="preserve">Berhenti di sini dan bahas dalam kelompok kata atau frasa apa yang akan Anda gunakan untuk </w:t>
      </w:r>
      <w:r>
        <w:rPr>
          <w:b/>
          <w:lang w:val="id_ID" w:bidi="id_ID"/>
        </w:rPr>
        <w:t>silsilah</w:t>
      </w:r>
      <w:r>
        <w:rPr>
          <w:lang w:val="id_ID" w:bidi="id_ID"/>
        </w:rPr>
        <w:t xml:space="preserve">. Carilah kata </w:t>
      </w:r>
      <w:r>
        <w:rPr>
          <w:lang w:val="id_ID" w:bidi="id_ID"/>
        </w:rPr>
        <w:t>silsilah</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Paulus menjelaskan bahwa apa yang orang-orang ini lakukan menyebabkan orang Efesus berdebat tentang hal-hal yang tidak berguna daripada untuk mendukung apa yang baik. Apa yang baik adalah cara Allah melakukan segala sesuatu sesuai dengan bagaimana Allah telah merencanakannya dan memerintahkannya.</w:t>
      </w:r>
    </w:p>
    <w:p>
      <w:pPr/>
      <w:r>
        <w:rPr>
          <w:lang w:val="id_ID" w:bidi="id_ID"/>
        </w:rPr>
      </w:r>
      <w:r>
        <w:rPr>
          <w:lang w:val="id_ID" w:bidi="id_ID"/>
        </w:rPr>
        <w:t>Paulus berhenti berbicara tentang orang-orang lain tersebut untuk mengingatkan Timotius akan sasaran, atau tujuannya, ketika ia menegur orang-orang yang mengajarkan hal-hal yang salah. Tujuan Paulus dan Timotius adalah kasih yang berasal dari hati yang murni, hati nurani yang bersih, dan iman yang sejati.</w:t>
      </w:r>
    </w:p>
    <w:p>
      <w:pPr/>
      <w:r>
        <w:rPr>
          <w:lang w:val="id_ID" w:bidi="id_ID"/>
        </w:rPr>
      </w:r>
      <w:r>
        <w:rPr>
          <w:b/>
          <w:lang w:val="id_ID" w:bidi="id_ID"/>
        </w:rPr>
        <w:t>Murni</w:t>
      </w:r>
      <w:r>
        <w:rPr>
          <w:lang w:val="id_ID" w:bidi="id_ID"/>
        </w:rPr>
        <w:t xml:space="preserve"> berarti tidak bercampur. Hati yang murni adalah hati yang isinya hanya baik, tanpa hal yang buruk yang bercampur dengannya. Dalam Alkitab, hati yang murni sering mengacu pada seseorang yang Allah selamatkan dan jadikan sebagai orang baik melalui Yesus. </w:t>
      </w:r>
    </w:p>
    <w:p>
      <w:pPr/>
      <w:r>
        <w:rPr>
          <w:lang w:val="id_ID" w:bidi="id_ID"/>
        </w:rPr>
      </w:r>
      <w:r>
        <w:rPr>
          <w:lang w:val="id_ID" w:bidi="id_ID"/>
        </w:rPr>
        <w:t xml:space="preserve">Berhenti di sini dan bahas dalam kelompok kata atau frasa apa yang akan Anda gunakan untuk </w:t>
      </w:r>
      <w:r>
        <w:rPr>
          <w:b/>
          <w:lang w:val="id_ID" w:bidi="id_ID"/>
        </w:rPr>
        <w:t>hati yang murni</w:t>
      </w:r>
      <w:r>
        <w:rPr>
          <w:lang w:val="id_ID" w:bidi="id_ID"/>
        </w:rPr>
        <w:t xml:space="preserve">. Carilah kata </w:t>
      </w:r>
      <w:r>
        <w:rPr>
          <w:b/>
          <w:lang w:val="id_ID" w:bidi="id_ID"/>
        </w:rPr>
        <w:t>murni</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Semua orang memiliki </w:t>
      </w:r>
      <w:r>
        <w:rPr>
          <w:b/>
          <w:lang w:val="id_ID" w:bidi="id_ID"/>
        </w:rPr>
        <w:t>hati nurani</w:t>
      </w:r>
      <w:r>
        <w:rPr>
          <w:lang w:val="id_ID" w:bidi="id_ID"/>
        </w:rPr>
        <w:t>. Hati nurani seseorang adalah akal sehat mereka, atau kemampuan untuk mengetahui, apa yang benar atau salah. Hati nurani adalah seperti bagian dari pikiran atau hati seseorang, tetapi kita tidak dapat melihatnya. Hati nurani mengarahkan seseorang tentang apa yang benar dan salah. Seseorang dapat memiliki hati nurani yang baik atau hati nurani yang jahat. Hati nurani yang bersih memimpin seseorang untuk bertindak dengan baik dan melakukan apa yang baik. Dalam Alkitab, hati nurani yang bersih memimpin orang untuk taat kepada Allah dan memberikan mereka rasa kepuasan dan kesejahteraan. Jika seseorang dengan hati nurani yang bersih tidak taat kepada Allah, orang tersebut akan merasa malu dan bersalah.</w:t>
      </w:r>
    </w:p>
    <w:p>
      <w:pPr/>
      <w:r>
        <w:rPr>
          <w:lang w:val="id_ID" w:bidi="id_ID"/>
        </w:rPr>
      </w:r>
      <w:r>
        <w:rPr>
          <w:lang w:val="id_ID" w:bidi="id_ID"/>
        </w:rPr>
        <w:t xml:space="preserve">Berhenti di sini dan bahas dalam kelompok kata atau frasa apa yang akan Anda gunakan untuk </w:t>
      </w:r>
      <w:r>
        <w:rPr>
          <w:b/>
          <w:lang w:val="id_ID" w:bidi="id_ID"/>
        </w:rPr>
        <w:t>hati nurani</w:t>
      </w:r>
      <w:r>
        <w:rPr>
          <w:lang w:val="id_ID" w:bidi="id_ID"/>
        </w:rPr>
        <w:t xml:space="preserve">. Carilah kata </w:t>
      </w:r>
      <w:r>
        <w:rPr>
          <w:b/>
          <w:lang w:val="id_ID" w:bidi="id_ID"/>
        </w:rPr>
        <w:t>hati nurani</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 </w:t>
      </w:r>
      <w:r>
        <w:rPr>
          <w:b/>
          <w:lang w:val="id_ID" w:bidi="id_ID"/>
        </w:rPr>
        <w:t>Iman</w:t>
      </w:r>
      <w:r>
        <w:rPr>
          <w:lang w:val="id_ID" w:bidi="id_ID"/>
        </w:rPr>
        <w:t xml:space="preserve"> berarti percaya bahwa apa yang seseorang katakan tentang dirinya adalah benar dan memercayai orang tersebut. Jika Anda percaya kepada seseorang atau beriman, Anda percaya bahwa apa yang orang itu katakan tentang dirinya adalah benar. Jika Anda beriman kepada Allah, Anda percaya pada apa yang Allah katakan tentang diri-Nya dan dunia dan Anda percaya bahwa Allah akan melakukan apa yang Dia janjikan. </w:t>
      </w:r>
    </w:p>
    <w:p>
      <w:pPr/>
      <w:r>
        <w:rPr>
          <w:lang w:val="id_ID" w:bidi="id_ID"/>
        </w:rPr>
      </w:r>
      <w:r>
        <w:rPr>
          <w:lang w:val="id_ID" w:bidi="id_ID"/>
        </w:rPr>
        <w:t xml:space="preserve">Berhenti di sini dan bahas dalam kelompok kata atau frasa apa yang akan Anda gunakan untuk </w:t>
      </w:r>
      <w:r>
        <w:rPr>
          <w:b/>
          <w:lang w:val="id_ID" w:bidi="id_ID"/>
        </w:rPr>
        <w:t>iman</w:t>
      </w:r>
      <w:r>
        <w:rPr>
          <w:lang w:val="id_ID" w:bidi="id_ID"/>
        </w:rPr>
        <w:t xml:space="preserve">. Carilah kata </w:t>
      </w:r>
      <w:r>
        <w:rPr>
          <w:lang w:val="id_ID" w:bidi="id_ID"/>
        </w:rPr>
        <w:t>iman</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Orang-orang ini tidak ingin menjadi seperti Paulus dan Timotius. Sebaliknya, orang-orang ini ingin menjadi pengajar hukum Taurat. Tetapi Paulus memperingatkan Timotius bahwa orang-orang ini tidak tahu apa-apa tentang hal-hal yang mereka bicarakan dan katakan dengan begitu yakin. </w:t>
      </w:r>
    </w:p>
    <w:p>
      <w:pPr/>
      <w:r>
        <w:rPr>
          <w:lang w:val="id_ID" w:bidi="id_ID"/>
        </w:rPr>
      </w:r>
      <w:r>
        <w:rPr>
          <w:lang w:val="id_ID" w:bidi="id_ID"/>
        </w:rPr>
        <w:t xml:space="preserve">Orang-orang yang adalah </w:t>
      </w:r>
      <w:r>
        <w:rPr>
          <w:b/>
          <w:lang w:val="id_ID" w:bidi="id_ID"/>
        </w:rPr>
        <w:t>ahli hukum Taurat</w:t>
      </w:r>
      <w:r>
        <w:rPr>
          <w:lang w:val="id_ID" w:bidi="id_ID"/>
        </w:rPr>
        <w:t xml:space="preserve"> menjelaskan Alkitab kepada orang banyak. Orang-orang ini tidak menuliskan penjelasan mereka. Sebaliknya, orang-orang ini menyampaikan penjelasannya kepada murid-murid mereka. Para murid menghafal penjelasan tersebut, dan kemudian mengajarkan penjelasan tersebut kepada generasi berikutnya. Orang-orang terus menambahkan lebih banyak penjelasan dan diskusi tentang penjelasan sebelumnya. Pada zaman Perjanjian Baru, penjelasan-penjelasan yang dihafal ini telah menjadi sangat penting bagi orang banyak, bahkan mungkin lebih penting daripada Alkitab itu sendiri.</w:t>
      </w:r>
    </w:p>
    <w:p>
      <w:pPr/>
      <w:r>
        <w:rPr>
          <w:lang w:val="id_ID" w:bidi="id_ID"/>
        </w:rPr>
      </w:r>
      <w:r>
        <w:rPr>
          <w:lang w:val="id_ID" w:bidi="id_ID"/>
        </w:rPr>
        <w:t xml:space="preserve">Dalam Alkitab, ketika orang berbicara tentang </w:t>
      </w:r>
      <w:r>
        <w:rPr>
          <w:b/>
          <w:lang w:val="id_ID" w:bidi="id_ID"/>
        </w:rPr>
        <w:t>hukum Taurat</w:t>
      </w:r>
      <w:r>
        <w:rPr>
          <w:lang w:val="id_ID" w:bidi="id_ID"/>
        </w:rPr>
        <w:t xml:space="preserve">, yang mereka maksud adalah serangkaian perintah yang telah Allah berikan kepada orang Israel. Allah memberikan hukum Taurat-Nya kepada orang Israel melalui seorang bernama Musa. Oleh karena itu, orang sering mengatakan "hukum Musa" ketika mereka memaksudkan hukum yang diberikan Allah kepada orang-orang melalui Musa. </w:t>
      </w:r>
    </w:p>
    <w:p>
      <w:pPr/>
      <w:r>
        <w:rPr>
          <w:lang w:val="id_ID" w:bidi="id_ID"/>
        </w:rPr>
      </w:r>
      <w:r>
        <w:rPr>
          <w:lang w:val="id_ID" w:bidi="id_ID"/>
        </w:rPr>
        <w:t>Ketika Anda menerjemahkan "ahli hukum Taurat," Anda tidak boleh menggunakan frasa yang membuat pendengar Anda berpikir bahwa orang-orang ini mengajarkan hukum suatu negara. Mungkin Anda dapat menggunakan frasa seperti "para guru hukum agama," "para ahli hukum agama," atau "para ahli kitab."</w:t>
      </w:r>
    </w:p>
    <w:p>
      <w:pPr/>
      <w:r>
        <w:rPr>
          <w:lang w:val="id_ID" w:bidi="id_ID"/>
        </w:rPr>
      </w:r>
      <w:r>
        <w:rPr>
          <w:lang w:val="id_ID" w:bidi="id_ID"/>
        </w:rPr>
        <w:t xml:space="preserve">Berhenti di sini dan bahas dalam kelompok kata atau frasa apa yang akan Anda gunakan untuk </w:t>
      </w:r>
      <w:r>
        <w:rPr>
          <w:b/>
          <w:lang w:val="id_ID" w:bidi="id_ID"/>
        </w:rPr>
        <w:t>ahli hukum Taurat</w:t>
      </w:r>
      <w:r>
        <w:rPr>
          <w:lang w:val="id_ID" w:bidi="id_ID"/>
        </w:rPr>
        <w:t xml:space="preserve">. Carilah </w:t>
      </w:r>
      <w:r>
        <w:rPr>
          <w:lang w:val="id_ID" w:bidi="id_ID"/>
        </w:rPr>
        <w:t xml:space="preserve"> ahli hukum Taurat</w:t>
      </w:r>
      <w:r>
        <w:rPr>
          <w:lang w:val="id_ID" w:bidi="id_ID"/>
        </w:rPr>
        <w:t xml:space="preserve"> di Daftar Kata Utama untuk informasi lebih lanjut. Jika Anda telah menerjemahkan kata ini di kitab lain dari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audio dari 1 Timotius 1:3–7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tersebut dan berhenti sejenak. Seorang anggota lain harus menceritakan bagian selanjutnya dari perikop tersebut dan berhenti sejenak. Lakukan ini sampai kelompok itu telah menceritakan kembali semua perikop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perikop tersebut yang paling Anda 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Timotius 1:8–11</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1:8–11 dan renungkan di dalam hati Anda.</w:t>
      </w:r>
    </w:p>
    <w:p>
      <w:pPr/>
      <w:r>
        <w:rPr>
          <w:lang w:val="id_ID" w:bidi="id_ID"/>
        </w:rPr>
      </w:r>
      <w:r>
        <w:rPr>
          <w:lang w:val="id_ID" w:bidi="id_ID"/>
        </w:rPr>
        <w:t xml:space="preserve">Jika memungkinkan, dengarkan rekaman 1 Timotius 1:8–11 sebanyak tiga kali, dalam tiga versi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rekaman.</w:t>
      </w:r>
      <w:r>
        <w:rPr>
          <w:lang w:val="id_ID" w:bidi="id_ID"/>
        </w:rPr>
      </w:r>
    </w:p>
    <w:p>
      <w:pPr>
        <w:pStyle w:val="Heading3"/>
      </w:pPr>
      <w:r>
        <w:rPr>
          <w:lang w:val="id_ID" w:bidi="id_ID"/>
        </w:rPr>
        <w:t>Menyiapkan Panggung</w:t>
      </w:r>
    </w:p>
    <w:p>
      <w:pPr/>
      <w:r>
        <w:rPr>
          <w:lang w:val="id_ID" w:bidi="id_ID"/>
        </w:rPr>
      </w:r>
      <w:r>
        <w:rPr>
          <w:lang w:val="id_ID" w:bidi="id_ID"/>
        </w:rPr>
        <w:t>Dalam langkah ini, dengarkan 1 Timotius 1:8–11 dalam versi yang paling mudah dimengerti.</w:t>
      </w:r>
    </w:p>
    <w:p>
      <w:pPr/>
      <w:r>
        <w:rPr>
          <w:lang w:val="id_ID" w:bidi="id_ID"/>
        </w:rPr>
      </w:r>
      <w:r>
        <w:rPr>
          <w:lang w:val="id_ID" w:bidi="id_ID"/>
        </w:rPr>
        <w:t>Hentikan sejenak audio ini di sini.</w:t>
      </w:r>
    </w:p>
    <w:p>
      <w:pPr/>
      <w:r>
        <w:rPr>
          <w:lang w:val="id_ID" w:bidi="id_ID"/>
        </w:rPr>
      </w:r>
      <w:r>
        <w:rPr>
          <w:lang w:val="id_ID" w:bidi="id_ID"/>
        </w:rPr>
        <w:t>Paulus telah memberikan perintah kepada Timotius tentang pekerjaan yang Paulus tugaskan kepada Timotius di gereja di Efesus. Pada bagian sebelumnya, Paulus mengingatkan Timotius bahwa beberapa orang di gereja telah mengajarkan hal-hal yang salah. Orang-orang ini ingin orang lain menyebut mereka ahli hukum Musa, tetapi Paulus mengingatkan Timotius bahwa orang-orang ini tidak tahu apa pun tentang hukum Musa.</w:t>
      </w:r>
    </w:p>
    <w:p>
      <w:pPr/>
      <w:r>
        <w:rPr>
          <w:lang w:val="id_ID" w:bidi="id_ID"/>
        </w:rPr>
      </w:r>
      <w:r>
        <w:rPr>
          <w:lang w:val="id_ID" w:bidi="id_ID"/>
        </w:rPr>
        <w:t>Sekarang, Paulus mengingatkan Timotius bahwa hukum Taurat itu baik. Paulus berbicara tentang hukum yang diberikan Allah kepada Musa. Paulus mengatakan bahwa hukum Taurat itu baik karena mengajarkan kita untuk melakukan hal-hal yang baik. Paulus menekankan bahwa orang-orang yang telah mengajarkan hal-hal yang salah di gereja menggunakan hukum Musa dengan cara yang salah, tetapi hukum Taurat itu sendiri baik, karena Allah memberikan hukum Taurat itu kepada umat Allah. Guru-guru palsu berusaha untuk mengajarkan hukum-hukum yang tidak diperintahkan Allah kepada orang-orang. Paulus mengatakan bahwa hukum Musa diperuntukkan bagi orang-orang yang melakukan kesalahan. Ketika orang percaya kepada Yesus, Allah membuat orang-orang ini benar di mata Allah, sehingga orang-orang ini ingin melakukan hal yang benar. Paulus mengatakan bahwa hukum Taurat mengajarkan kita untuk melakukan hal-hal yang baik, dan kabar baik tentang Yesus juga mengajarkan kita untuk melakukan hal-hal baik yang sama.</w:t>
      </w:r>
    </w:p>
    <w:p>
      <w:pPr/>
      <w:r>
        <w:rPr>
          <w:lang w:val="id_ID" w:bidi="id_ID"/>
        </w:rPr>
      </w:r>
      <w:r>
        <w:rPr>
          <w:lang w:val="id_ID" w:bidi="id_ID"/>
        </w:rPr>
        <w:t>Berhenti di sini dan bahas pertanyaan ini dalam kelompok: Ceritakan kisah saat beberapa orang membawa ide-ide baru ke komunitas Anda, suatu pemikiran yang berbeda dari tradisi Anda. Seperti apa rasanya? Apakah orang-orang bingung atau marah? Bagaimana para pemimpin masyarakat menangani situasi itu? Hentikan sejenak audio ini di sini.</w:t>
      </w:r>
    </w:p>
    <w:p>
      <w:pPr/>
      <w:r>
        <w:rPr>
          <w:lang w:val="id_ID" w:bidi="id_ID"/>
        </w:rPr>
      </w:r>
      <w:r>
        <w:rPr>
          <w:lang w:val="id_ID" w:bidi="id_ID"/>
        </w:rPr>
        <w:t xml:space="preserve">Paulus sekarang memberikan daftar orang-orang yang melanggar hukum Taurat dan berbuat dosa dengan berbagai cara. Paulus mengatakan bahwa hukum Taurat adalah untuk orang-orang seperti ini. Hal-hal yang salah dalam daftar ini bukanlah satu-satunya dosa, tetapi merupakan contoh yang sangat kuat mengenai jenis-jenis kesalahan yang dilakukan orang. </w:t>
      </w:r>
    </w:p>
    <w:p>
      <w:pPr/>
      <w:r>
        <w:rPr>
          <w:lang w:val="id_ID" w:bidi="id_ID"/>
        </w:rPr>
      </w:r>
      <w:r>
        <w:rPr>
          <w:lang w:val="id_ID" w:bidi="id_ID"/>
        </w:rPr>
        <w:t>Paulus berbicara tentang orang-orang yang melanggar hukum Taurat dan tidak taat. Mereka adalah orang-orang yang mengabaikan atau menolak hukum Allah.</w:t>
      </w:r>
    </w:p>
    <w:p>
      <w:pPr/>
      <w:r>
        <w:rPr>
          <w:lang w:val="id_ID" w:bidi="id_ID"/>
        </w:rPr>
      </w:r>
      <w:r>
        <w:rPr>
          <w:lang w:val="id_ID" w:bidi="id_ID"/>
        </w:rPr>
        <w:t>Berhenti di sini dan bahas pertanyaan ini dalam kelompok: Dalam budaya Anda, apa yang terjadi ketika seorang anak muda menolak menaati ayah atau pemimpin mereka? Hentikan sejenak audio ini di sini.</w:t>
      </w:r>
    </w:p>
    <w:p>
      <w:pPr/>
      <w:r>
        <w:rPr>
          <w:lang w:val="id_ID" w:bidi="id_ID"/>
        </w:rPr>
      </w:r>
      <w:r>
        <w:rPr>
          <w:lang w:val="id_ID" w:bidi="id_ID"/>
        </w:rPr>
        <w:t>Selanjutnya, Paulus berbicara tentang sekelompok orang yang bertindak seolah-olah mereka tidak memiliki rasa hormat kepada Allah. Paulus juga mengatakan bahwa orang-orang ini terus melakukan kesalahan meskipun mereka tahu hal itu salah.</w:t>
      </w:r>
    </w:p>
    <w:p>
      <w:pPr/>
      <w:r>
        <w:rPr>
          <w:lang w:val="id_ID" w:bidi="id_ID"/>
        </w:rPr>
      </w:r>
      <w:r>
        <w:rPr>
          <w:lang w:val="id_ID" w:bidi="id_ID"/>
        </w:rPr>
        <w:t>Paulus menyebutkan kelompok lain yang sangat mirip. Orang-orang ini melakukan hal-hal yang tidak menyenangkan Allah. Orang-orang ini berperilaku jahat seolah-olah Allah tidak penting. Paulus mengatakan bahwa mereka adalah orang-orang yang tidak menghormati Allah. Orang-orang ini hanya peduli dengan hal-hal di dunia ini.</w:t>
      </w:r>
    </w:p>
    <w:p>
      <w:pPr/>
      <w:r>
        <w:rPr>
          <w:lang w:val="id_ID" w:bidi="id_ID"/>
        </w:rPr>
      </w:r>
      <w:r>
        <w:rPr>
          <w:lang w:val="id_ID" w:bidi="id_ID"/>
        </w:rPr>
        <w:t>Berhenti di sini dan bahas pertanyaan ini dalam kelompok: Ceritakan kisah atau peribahasa tentang seseorang yang terus-menerus melakukan kesalahan. Bagikan kisah atau peribahasa ini dengan kelompok tersebut. Hentikan sejenak audio ini di sini.</w:t>
      </w:r>
    </w:p>
    <w:p>
      <w:pPr/>
      <w:r>
        <w:rPr>
          <w:lang w:val="id_ID" w:bidi="id_ID"/>
        </w:rPr>
      </w:r>
      <w:r>
        <w:rPr>
          <w:lang w:val="id_ID" w:bidi="id_ID"/>
        </w:rPr>
        <w:t xml:space="preserve">Sekarang Paulus memberikan contoh lain tentang hal-hal buruk yang tidak boleh dilakukan orang. Paulus berbicara tentang orang-orang yang membunuh ayah atau ibu mereka. Paulus berbicara tentang pembunuh, atau orang-orang yang membunuh orang lain. Kemudian Paulus berbicara tentang sekelompok orang lain yang melakukan hal-hal yang tabu atau jahat. Orang-orang ini melakukan tindakan seksual yang tidak bermoral dengan berbagai cara. Kemudian Paulus menyebutkan jenis dosa seksual tertentu. Misalnya laki-laki yang tidur dengan laki-laki lain. </w:t>
      </w:r>
    </w:p>
    <w:p>
      <w:pPr/>
      <w:r>
        <w:rPr>
          <w:lang w:val="id_ID" w:bidi="id_ID"/>
        </w:rPr>
      </w:r>
      <w:r>
        <w:rPr>
          <w:lang w:val="id_ID" w:bidi="id_ID"/>
        </w:rPr>
        <w:t>Berhenti di sini dan bahas pertanyaan ini dalam kelompok: Ceritakan kisah tentang orang-orang yang melakukan hal-hal semacam ini. Hentikan sejenak audio ini di sini.</w:t>
      </w:r>
    </w:p>
    <w:p>
      <w:pPr/>
      <w:r>
        <w:rPr>
          <w:lang w:val="id_ID" w:bidi="id_ID"/>
        </w:rPr>
      </w:r>
      <w:r>
        <w:rPr>
          <w:lang w:val="id_ID" w:bidi="id_ID"/>
        </w:rPr>
        <w:t xml:space="preserve">Sekarang Paulus menyebutkan perdagangan budak. Mereka adalah orang-orang yang menangkap orang lain dan kemudian menjual orang-orang itu sebagai budak. </w:t>
      </w:r>
    </w:p>
    <w:p>
      <w:pPr/>
      <w:r>
        <w:rPr>
          <w:lang w:val="id_ID" w:bidi="id_ID"/>
        </w:rPr>
      </w:r>
      <w:r>
        <w:rPr>
          <w:lang w:val="id_ID" w:bidi="id_ID"/>
        </w:rPr>
        <w:t>Berhenti di sini dan bahas pertanyaan ini dalam kelompok: Dapatkah Anda menceritakan kisah atau cerita rakyat tentang ketika orang-orang di masyarakat Anda menangkap budak, atau ketika orang lain menangkap budak dari tempat Anda? Hentikan sejenak audio ini di sini.</w:t>
      </w:r>
    </w:p>
    <w:p>
      <w:pPr/>
      <w:r>
        <w:rPr>
          <w:lang w:val="id_ID" w:bidi="id_ID"/>
        </w:rPr>
      </w:r>
      <w:r>
        <w:rPr>
          <w:lang w:val="id_ID" w:bidi="id_ID"/>
        </w:rPr>
        <w:t xml:space="preserve">Paulus sekarang berbicara tentang orang-orang yang berbohong dengan dua cara yang berbeda. Pada kelompok pertama, bayangkan seseorang yang harus pergi ke hadapan hakim atau penguasa. Bayangkan bagaimana orang itu harus bersumpah untuk mengatakan kebenaran, tetapi kemudian orang itu berbohong. Setelah itu Paulus berbicara tentang pembohong secara umum, atau orang-orang yang mengatakan hal-hal yang mereka tahu tidak benar. </w:t>
      </w:r>
    </w:p>
    <w:p>
      <w:pPr/>
      <w:r>
        <w:rPr>
          <w:lang w:val="id_ID" w:bidi="id_ID"/>
        </w:rPr>
      </w:r>
      <w:r>
        <w:rPr>
          <w:lang w:val="id_ID" w:bidi="id_ID"/>
        </w:rPr>
        <w:t xml:space="preserve">Akhirnya, Paulus menyelesaikan daftarnya dengan pernyataan umum yang mencakup semua hal buruk lainnya yang tidak menyenangkan Allah. Paulus mengingatkan Timotius bahwa pengajaran yang benar tentang kabar baik Yesus melarang kita untuk melakukan hal-hal ini. Paulus memuji Allah atas kabar baik Allah yang luar biasa, dan Paulus mengingatkan Timotius bahwa Allah memberi Paulus tugas untuk menceritakan kabar baik ini kepada orang lain. </w:t>
      </w:r>
      <w:r>
        <w:rPr>
          <w:lang w:val="id_ID" w:bidi="id_ID"/>
        </w:rPr>
      </w:r>
    </w:p>
    <w:p>
      <w:pPr>
        <w:pStyle w:val="Heading3"/>
      </w:pPr>
      <w:r>
        <w:rPr>
          <w:lang w:val="id_ID" w:bidi="id_ID"/>
        </w:rPr>
        <w:t>Menjelaskan Adegan</w:t>
      </w:r>
    </w:p>
    <w:p>
      <w:pPr/>
      <w:r>
        <w:rPr>
          <w:lang w:val="id_ID" w:bidi="id_ID"/>
        </w:rPr>
      </w:r>
      <w:r>
        <w:rPr>
          <w:lang w:val="id_ID" w:bidi="id_ID"/>
        </w:rPr>
        <w:t>Dalam langkah ini, dengarkan 1 Timotius 1:8–11 dalam versi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mengatakan bahwa hukum Taurat itu baik ketika orang mengajarkan hukum Taurat dengan cara yang benar.</w:t>
      </w:r>
    </w:p>
    <w:p>
      <w:pPr/>
      <w:r>
        <w:rPr>
          <w:lang w:val="id_ID" w:bidi="id_ID"/>
        </w:rPr>
      </w:r>
      <w:r>
        <w:rPr>
          <w:b/>
          <w:lang w:val="id_ID" w:bidi="id_ID"/>
        </w:rPr>
        <w:t>Pada bagian kedua:</w:t>
      </w:r>
      <w:r>
        <w:rPr>
          <w:lang w:val="id_ID" w:bidi="id_ID"/>
        </w:rPr>
        <w:t xml:space="preserve"> Paulus membuat daftar berbagai kelompok orang yang melakukan hal-hal yang salah yang bertentangan dengan hukum Allah dan kabar baik tentang Yesus.</w:t>
      </w:r>
    </w:p>
    <w:p>
      <w:pPr/>
      <w:r>
        <w:rPr>
          <w:lang w:val="id_ID" w:bidi="id_ID"/>
        </w:rPr>
      </w:r>
      <w:r>
        <w:rPr>
          <w:b/>
          <w:lang w:val="id_ID" w:bidi="id_ID"/>
        </w:rPr>
        <w:t>Pada bagian ketiga:</w:t>
      </w:r>
      <w:r>
        <w:rPr>
          <w:lang w:val="id_ID" w:bidi="id_ID"/>
        </w:rPr>
        <w:t xml:space="preserve"> Paulus memuji Allah atas kabar baik yang luar biasa tentang Yesus.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Orang-orang percaya yang mendengarkan kata-kata ini </w:t>
      </w:r>
    </w:p>
    <w:p>
      <w:pPr>
        <w:pStyle w:val="ListBullet"/>
        <w:spacing w:line="240" w:lineRule="auto"/>
        <w:ind w:left="720"/>
      </w:pPr>
      <w:r>
        <w:rPr>
          <w:lang w:val="id_ID" w:bidi="id_ID"/>
        </w:rPr>
      </w:r>
      <w:r>
        <w:rPr>
          <w:lang w:val="id_ID" w:bidi="id_ID"/>
        </w:rPr>
        <w:t>Orang yang membaca surat ini dengan suara keras</w:t>
      </w:r>
    </w:p>
    <w:p>
      <w:pPr>
        <w:pStyle w:val="ListBullet"/>
        <w:spacing w:line="240" w:lineRule="auto"/>
        <w:ind w:left="720"/>
      </w:pPr>
      <w:r>
        <w:rPr>
          <w:lang w:val="id_ID" w:bidi="id_ID"/>
        </w:rPr>
      </w:r>
      <w:r>
        <w:rPr>
          <w:lang w:val="id_ID" w:bidi="id_ID"/>
        </w:rPr>
        <w:t>Orang-orang yang mengajarkan hal-hal yang salah tentang hukum Taurat</w:t>
      </w:r>
    </w:p>
    <w:p>
      <w:pPr>
        <w:pStyle w:val="ListBullet"/>
        <w:spacing w:line="240" w:lineRule="auto"/>
        <w:ind w:left="720"/>
      </w:pPr>
      <w:r>
        <w:rPr>
          <w:lang w:val="id_ID" w:bidi="id_ID"/>
        </w:rPr>
      </w:r>
      <w:r>
        <w:rPr>
          <w:lang w:val="id_ID" w:bidi="id_ID"/>
        </w:rPr>
        <w:t>Orang-orang yang melanggar hukum Taurat dan berbuat dosa dengan berbagai cara</w:t>
      </w:r>
    </w:p>
    <w:p>
      <w:pPr/>
      <w:r>
        <w:rPr>
          <w:lang w:val="id_ID" w:bidi="id_ID"/>
        </w:rPr>
      </w:r>
      <w:r>
        <w:rPr>
          <w:lang w:val="id_ID" w:bidi="id_ID"/>
        </w:rPr>
        <w:t>Sebagai kelompok, perhatikan bagian-bagian dari latar belakang perikop ini.</w:t>
      </w:r>
    </w:p>
    <w:p>
      <w:pPr/>
      <w:r>
        <w:rPr>
          <w:lang w:val="id_ID" w:bidi="id_ID"/>
        </w:rPr>
      </w:r>
      <w:r>
        <w:rPr>
          <w:lang w:val="id_ID" w:bidi="id_ID"/>
        </w:rPr>
        <w:t>Pikirkan tentang perikop ini secara keseluruhan. Paulus berbicara tentang dua hal yang baik—hukum Taurat dan kabar baik tentang Yesus. Paulus mengatakan bahwa hukum Taurat mengajarkan kita untuk melakukan hal-hal yang baik, dan kabar baik tentang Yesus juga mengajarkan kita untuk melakukan hal-hal baik yang sama. Paulus berbicara tentang hukum Taurat pada bagian pertama dari perikop ini. Paulus berbicara tentang kabar baik pada bagian ketiga dari perikop ini. Di antara dua hal yang baik ini, Paulus berbicara tentang daftar orang-orang yang melakukan hal-hal yang sangat buruk. Gagasan-gagasan Paulus bergerak dari yang baik — hukum Taurat — ke yang buruk — orang-orang melakukan hal-hal yang sangat buruk — kembali ke baik — kabar baik tentang Yesus. Gerakan-gerakan ini dapat membantu orang-orang dalam kelompok tersebut untuk menggambarkan alur perikop ini.</w:t>
      </w:r>
    </w:p>
    <w:p>
      <w:pPr/>
      <w:r>
        <w:rPr>
          <w:lang w:val="id_ID" w:bidi="id_ID"/>
        </w:rPr>
      </w:r>
      <w:r>
        <w:rPr>
          <w:lang w:val="id_ID" w:bidi="id_ID"/>
        </w:rPr>
        <w:t>Paulus memulai bagian pertama dari perikop ini ketika ia menanggapi akhir bagian sebelumnya. Dalam bagian itu, Paulus berbicara tentang orang-orang yang mengajarkan hal-hal yang salah, tetapi ingin orang lain menganggap mereka mengajarkan hukum Musa. Ketika Paulus mengatakan, "Kita tahu," Paulus menekankan perbedaan antara orang-orang yang mengajarkan hal-hal yang salah dan pengajaran Paulus yang benar.</w:t>
      </w:r>
    </w:p>
    <w:p>
      <w:pPr/>
      <w:r>
        <w:rPr>
          <w:lang w:val="id_ID" w:bidi="id_ID"/>
        </w:rPr>
      </w:r>
      <w:r>
        <w:rPr>
          <w:lang w:val="id_ID" w:bidi="id_ID"/>
        </w:rPr>
        <w:t xml:space="preserve">Berhenti di sini dan bahas pertanyaan ini dalam kelompok: Ketika Anda menceritakan sebuah kisah dan Anda ingin mulai berbicara tentang bagian baru yang sangat berbeda dari bagian terakhir, apa yang Anda katakan? Hentikan sejenak audio ini di sini. </w:t>
      </w:r>
    </w:p>
    <w:p>
      <w:pPr/>
      <w:r>
        <w:rPr>
          <w:lang w:val="id_ID" w:bidi="id_ID"/>
        </w:rPr>
      </w:r>
      <w:r>
        <w:rPr>
          <w:lang w:val="id_ID" w:bidi="id_ID"/>
        </w:rPr>
        <w:t>Paulus melanjutkan pemikirannya ketika ia mengatakan "yakni dengan keinsafan bahwa." Paulus ingin orang-orang di Efesus memahami dengan jelas alasan mengapa Allah memberikan hukum Taurat. Paulus mengatakan bahwa Allah memberikan hukum Musa karena orang-orang berdosa dan melakukan hal-hal yang salah. Ketika orang percaya kepada Yesus, Allah membuat orang-orang itu ingin melakukan hal-hal yang benar. Jadi begitu orang mengikuti Yesus, orang-orang itu tidak membutuhkan hukum Taurat dengan cara yang sama.</w:t>
      </w:r>
    </w:p>
    <w:p>
      <w:pPr/>
      <w:r>
        <w:rPr>
          <w:lang w:val="id_ID" w:bidi="id_ID"/>
        </w:rPr>
      </w:r>
      <w:r>
        <w:rPr>
          <w:lang w:val="id_ID" w:bidi="id_ID"/>
        </w:rPr>
        <w:t xml:space="preserve">Sekarang Paulus memulai daftar panjang orang-orang yang melanggar hukum Taurat dan berbuat dosa dengan berbagai cara. Paulus menekankan bahwa orang-orang inilah yang membutuhkan hukum Taurat. Paulus membuat daftar tersebut sebagian besar berpasangan, dengan dua makna yang serupa berdampingan. Paulus menyusun daftar tersebut dengan cara ini agar mudah diingat. Hal-hal yang salah dalam daftar ini bukanlah satu-satunya dosa, tetapi merupakan contoh yang sangat jelas mengenai jenis-jenis kesalahan yang dilakukan orang. </w:t>
      </w:r>
    </w:p>
    <w:p>
      <w:pPr/>
      <w:r>
        <w:rPr>
          <w:lang w:val="id_ID" w:bidi="id_ID"/>
        </w:rPr>
      </w:r>
      <w:r>
        <w:rPr>
          <w:lang w:val="id_ID" w:bidi="id_ID"/>
        </w:rPr>
        <w:t xml:space="preserve">Berhenti di sini dan bahas pertanyaan ini dalam kelompok: Ketika Anda menceritakan sebuah kisah untuk mengajarkan kepada kaum muda hal-hal yang penting dalam budaya Anda, bagaimana Anda mengatakan hal-hal penting tersebut agar tegas dan mudah diingat oleh mereka? Hentikan sejenak audio ini di sini. </w:t>
      </w:r>
    </w:p>
    <w:p>
      <w:pPr/>
      <w:r>
        <w:rPr>
          <w:lang w:val="id_ID" w:bidi="id_ID"/>
        </w:rPr>
      </w:r>
      <w:r>
        <w:rPr>
          <w:lang w:val="id_ID" w:bidi="id_ID"/>
        </w:rPr>
        <w:t>Pikirkan hal-hal yang salah secara berpasangan, dengan dua makna yang serupa berdampingan:</w:t>
      </w:r>
    </w:p>
    <w:p>
      <w:pPr>
        <w:pStyle w:val="ListBullet"/>
        <w:spacing w:line="240" w:lineRule="auto"/>
        <w:ind w:left="720"/>
      </w:pPr>
      <w:r>
        <w:rPr>
          <w:lang w:val="id_ID" w:bidi="id_ID"/>
        </w:rPr>
      </w:r>
      <w:r>
        <w:rPr>
          <w:lang w:val="id_ID" w:bidi="id_ID"/>
        </w:rPr>
        <w:t xml:space="preserve">Paulus berbicara tentang orang-orang yang melanggar hukum Taurat dan tidak taat. </w:t>
      </w:r>
    </w:p>
    <w:p>
      <w:pPr>
        <w:pStyle w:val="ListBullet"/>
        <w:spacing w:line="240" w:lineRule="auto"/>
        <w:ind w:left="720"/>
      </w:pPr>
      <w:r>
        <w:rPr>
          <w:lang w:val="id_ID" w:bidi="id_ID"/>
        </w:rPr>
      </w:r>
      <w:r>
        <w:rPr>
          <w:lang w:val="id_ID" w:bidi="id_ID"/>
        </w:rPr>
        <w:t xml:space="preserve">Kemudian Paulus berbicara tentang orang-orang yang tidak menghormati Allah, dan orang-orang yang terus melakukan hal-hal yang salah bahkan jika mereka tahu hal-hal itu salah. </w:t>
      </w:r>
    </w:p>
    <w:p>
      <w:pPr>
        <w:pStyle w:val="ListBullet"/>
        <w:spacing w:line="240" w:lineRule="auto"/>
        <w:ind w:left="720"/>
      </w:pPr>
      <w:r>
        <w:rPr>
          <w:lang w:val="id_ID" w:bidi="id_ID"/>
        </w:rPr>
      </w:r>
      <w:r>
        <w:rPr>
          <w:lang w:val="id_ID" w:bidi="id_ID"/>
        </w:rPr>
        <w:t>Selanjutnya Paulus berbicara tentang orang-orang yang berperilaku jahat dan hanya peduli dengan hal-hal di dunia ini.</w:t>
      </w:r>
    </w:p>
    <w:p>
      <w:pPr>
        <w:pStyle w:val="ListBullet"/>
        <w:spacing w:line="240" w:lineRule="auto"/>
        <w:ind w:left="720"/>
      </w:pPr>
      <w:r>
        <w:rPr>
          <w:lang w:val="id_ID" w:bidi="id_ID"/>
        </w:rPr>
      </w:r>
      <w:r>
        <w:rPr>
          <w:lang w:val="id_ID" w:bidi="id_ID"/>
        </w:rPr>
        <w:t>Kemudian Paulus berbicara tentang orang-orang yang membunuh ayah atau ibu mereka, dan orang-orang yang membunuh orang lain.</w:t>
      </w:r>
    </w:p>
    <w:p>
      <w:pPr>
        <w:pStyle w:val="ListBullet"/>
        <w:spacing w:line="240" w:lineRule="auto"/>
        <w:ind w:left="720"/>
      </w:pPr>
      <w:r>
        <w:rPr>
          <w:lang w:val="id_ID" w:bidi="id_ID"/>
        </w:rPr>
      </w:r>
      <w:r>
        <w:rPr>
          <w:lang w:val="id_ID" w:bidi="id_ID"/>
        </w:rPr>
        <w:t>Selanjutnya Paulus berbicara tentang orang-orang yang melakukan tindakan seksual yang tidak bermoral, dan laki-laki yang tidur dengan laki-laki lain.</w:t>
      </w:r>
    </w:p>
    <w:p>
      <w:pPr/>
      <w:r>
        <w:rPr>
          <w:lang w:val="id_ID" w:bidi="id_ID"/>
        </w:rPr>
      </w:r>
      <w:r>
        <w:rPr>
          <w:lang w:val="id_ID" w:bidi="id_ID"/>
        </w:rPr>
        <w:t xml:space="preserve">Berhenti di sini dan bahas pertanyaan ini dalam kelompok: Anda mungkin ingat bahwa pada langkah sebelumnya Anda menceritakan kisah tentang seseorang yang melakukan hal-hal yang salah secara seksual. Ketika Anda menceritakan kisah itu, bagaimana Anda membahas hal-hal yang tabu atau sulit dalam budaya Anda dengan cara yang dapat diterima? Hentikan sejenak audio ini di sini. </w:t>
      </w:r>
    </w:p>
    <w:p>
      <w:pPr/>
      <w:r>
        <w:rPr>
          <w:lang w:val="id_ID" w:bidi="id_ID"/>
        </w:rPr>
      </w:r>
      <w:r>
        <w:rPr>
          <w:lang w:val="id_ID" w:bidi="id_ID"/>
        </w:rPr>
        <w:t>Paulus melanjutkan daftarnya ketika ia berbicara tentang perdagangan budak. Ini adalah satu-satunya hal dalam daftar yang berdiri sendiri. Paulus kemudian melanjutkan berbicara tentang orang-orang yang berbohong kepada hakim atau pemimpin mereka, dan orang-orang yang berbohong secara lebih umum. Paulus menyelesaikan daftarnya ketika ia berbicara tentang hal salah yang bertentangan dengan kabar baik.</w:t>
      </w:r>
    </w:p>
    <w:p>
      <w:pPr/>
      <w:r>
        <w:rPr>
          <w:lang w:val="id_ID" w:bidi="id_ID"/>
        </w:rPr>
      </w:r>
      <w:r>
        <w:rPr>
          <w:lang w:val="id_ID" w:bidi="id_ID"/>
        </w:rPr>
        <w:t>Akhirnya, Paulus kembali ke kabar baik. Paulus berbicara tentang kabar baik dengan sukacita dan semangat, dan Paulus memuji Allah atas kemuliaan kabar baik tersebut. Paulus bersyukur kepada Allah karena Allah memberikan Paulus tugas untuk menceritakan kabar baik kepada orang lain.</w:t>
      </w:r>
    </w:p>
    <w:p>
      <w:pPr/>
      <w:r>
        <w:rPr>
          <w:lang w:val="id_ID" w:bidi="id_ID"/>
        </w:rPr>
      </w:r>
      <w:r>
        <w:rPr>
          <w:lang w:val="id_ID" w:bidi="id_ID"/>
        </w:rPr>
        <w:t xml:space="preserve">Berhenti di sini dan bahas pertanyaan ini dalam kelompok: Ketika Anda menceritakan suatu kisah, bagaimana Anda menekankan bagian terbaik dan paling menarik? Hentikan sejenak audio ini di sini. </w:t>
      </w:r>
    </w:p>
    <w:p>
      <w:pPr/>
      <w:r>
        <w:rPr>
          <w:lang w:val="id_ID" w:bidi="id_ID"/>
        </w:rPr>
      </w:r>
      <w:r>
        <w:rPr>
          <w:lang w:val="id_ID" w:bidi="id_ID"/>
        </w:rPr>
        <w:t>Sekarang, kelompok harus membuat papan cerita, menggambarkan atau menggunakan barang-barang untuk memperagakan perikop ini dan tindakan-tindakan yang ada di dalam cerita. Ketika Anda melakukan hal ini, Anda dapat menggunakan gambar atau benda untuk mewakili Paulus, Timotius, gereja di Efesus, orang-orang yang mengajarkan hal-hal yang salah, pelanggar hukum, dan orang-orang percaya. Ketika Anda mulai menceritakan kembali kisah ayat-ayat ini, ingatlah bahwa alur pemikiran Paulus bergeser dari yang baik — hukum Taurat ketika digunakan dengan cara yang benar — ke yang buruk — orang-orang yang melakukan hal-hal yang sangat buruk — kembali ke yang baik — kabar baik tentang Yesus. Gerakan-gerakan ini dapat membantu orang-orang dalam kelompok tersebut untuk menggambarkan alur perikop ini.</w:t>
      </w:r>
      <w:r>
        <w:rPr>
          <w:lang w:val="id_ID" w:bidi="id_ID"/>
        </w:rPr>
      </w:r>
    </w:p>
    <w:p>
      <w:pPr>
        <w:pStyle w:val="Heading3"/>
      </w:pPr>
      <w:r>
        <w:rPr>
          <w:lang w:val="id_ID" w:bidi="id_ID"/>
        </w:rPr>
        <w:t>Memperagakan Bacaan</w:t>
      </w:r>
    </w:p>
    <w:p>
      <w:pPr/>
      <w:r>
        <w:rPr>
          <w:lang w:val="id_ID" w:bidi="id_ID"/>
        </w:rPr>
      </w:r>
      <w:r>
        <w:rPr>
          <w:lang w:val="id_ID" w:bidi="id_ID"/>
        </w:rPr>
        <w:t>Dalam langkah ini, dengarkan 1 Timotius 1:8–11 dalam versi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Orang-orang percaya yang mendengarkan kata-kata ini </w:t>
      </w:r>
    </w:p>
    <w:p>
      <w:pPr>
        <w:pStyle w:val="ListBullet"/>
        <w:spacing w:line="240" w:lineRule="auto"/>
        <w:ind w:left="720"/>
      </w:pPr>
      <w:r>
        <w:rPr>
          <w:lang w:val="id_ID" w:bidi="id_ID"/>
        </w:rPr>
      </w:r>
      <w:r>
        <w:rPr>
          <w:lang w:val="id_ID" w:bidi="id_ID"/>
        </w:rPr>
        <w:t>Orang yang membaca surat ini dengan suara keras</w:t>
      </w:r>
    </w:p>
    <w:p>
      <w:pPr>
        <w:pStyle w:val="ListBullet"/>
        <w:spacing w:line="240" w:lineRule="auto"/>
        <w:ind w:left="720"/>
      </w:pPr>
      <w:r>
        <w:rPr>
          <w:lang w:val="id_ID" w:bidi="id_ID"/>
        </w:rPr>
      </w:r>
      <w:r>
        <w:rPr>
          <w:lang w:val="id_ID" w:bidi="id_ID"/>
        </w:rPr>
        <w:t>Orang-orang yang mengajarkan hal-hal yang salah tentang hukum Taurat</w:t>
      </w:r>
    </w:p>
    <w:p>
      <w:pPr>
        <w:pStyle w:val="ListBullet"/>
        <w:spacing w:line="240" w:lineRule="auto"/>
        <w:ind w:left="720"/>
      </w:pPr>
      <w:r>
        <w:rPr>
          <w:lang w:val="id_ID" w:bidi="id_ID"/>
        </w:rPr>
      </w:r>
      <w:r>
        <w:rPr>
          <w:lang w:val="id_ID" w:bidi="id_ID"/>
        </w:rPr>
        <w:t>Orang-orang yang melanggar hukum Taurat dan berbuat dosa dengan berbagai cara</w:t>
      </w:r>
    </w:p>
    <w:p>
      <w:pPr/>
      <w:r>
        <w:rPr>
          <w:lang w:val="id_ID" w:bidi="id_ID"/>
        </w:rPr>
      </w:r>
      <w:r>
        <w:rPr>
          <w:lang w:val="id_ID" w:bidi="id_ID"/>
        </w:rPr>
        <w:t>Sebagai 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perikop ini. Pastikan agar saat Anda memerankan cerita tidak ada bagian sulit atau penting yang terlewatkan. Bantulah satu sama lain untuk mengingat bagian-bagian dari perikop tersebut.</w:t>
      </w:r>
    </w:p>
    <w:p>
      <w:pPr/>
      <w:r>
        <w:rPr>
          <w:lang w:val="id_ID" w:bidi="id_ID"/>
        </w:rPr>
      </w:r>
      <w:r>
        <w:rPr>
          <w:lang w:val="id_ID" w:bidi="id_ID"/>
        </w:rPr>
        <w:t>Hentikan sejenak audio di sini dan mulai peragakan perikop tersebut.</w:t>
      </w:r>
    </w:p>
    <w:p>
      <w:pPr/>
      <w:r>
        <w:rPr>
          <w:lang w:val="id_ID" w:bidi="id_ID"/>
        </w:rPr>
      </w:r>
      <w:r>
        <w:rPr>
          <w:lang w:val="id_ID" w:bidi="id_ID"/>
        </w:rPr>
        <w:t>Kelompok harus peragakan perikop ini kedua kalinya. Pada bagian-bagian tertentu dalam drama, berhenti sejenak dan tanyakan pada orang yang sedang memerankan tokoh, "Apa yang Anda rasakan atau pikirkan?" Orang yang memerankan tokoh tersebut harus menjawab apa yang akan mereka rasakan atau pikirkan jika mereka adalah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 xml:space="preserve">Dalam perikop ini, Paulus berbicara tentang dua hal yang baik—hukum Taurat dan kabar baik tentang Yesus. Paulus mengatakan bahwa hukum Taurat mengajarkan kita untuk melakukan hal-hal yang baik, dan kabar baik tentang Yesus juga mengajarkan kita untuk melakukan hal-hal baik yang sama. Paulus berbicara tentang hukum Taurat pada bagian pertama dari perikop ini. Paulus berbicara tentang kabar baik pada bagian ketiga dari perikop ini. Di antara dua hal yang baik ini, Paulus berbicara tentang daftar orang-orang yang melakukan hal-hal yang sangat buruk. Anda dapat membagi ruangan menjadi dua bagian: sisi yang satu untuk mewakili yang baik dan lainnya sisi yang buruk. Ketika Anda berbicara tentang hukum Taurat, Anda dapat berdiri di sisi yang baik. Ketika Anda berbicara tentang daftar orang-orang yang melakukan hal-hal yang sangat buruk, Anda dapat pindah ke sisi yang buruk. Akhirnya, ketika Anda berbicara tentang kabar baik, Anda dapat kembali ke sisi yang baik. Gerakan-gerakan ini dapat membantu orang-orang dalam kelompok tersebut untuk membayangkan alur perikop ini. </w:t>
      </w:r>
    </w:p>
    <w:p>
      <w:pPr/>
      <w:r>
        <w:rPr>
          <w:lang w:val="id_ID" w:bidi="id_ID"/>
        </w:rPr>
      </w:r>
      <w:r>
        <w:rPr>
          <w:lang w:val="id_ID" w:bidi="id_ID"/>
        </w:rPr>
        <w:t>Dimulai dari sisi ruangan yang baik, orang yang berperan sebagai Paulus dapat memberi tahu Timotius dan orang-orang percaya yang mendengarkan pesan tentang bagaimana kita tahu bahwa hukum Taurat itu baik jika digunakan dengan cara yang baik. Paulus mengatakan, "Orang benar tidak perlu dikendalikan oleh hukum Taurat. Itu bukan untuk mereka."</w:t>
      </w:r>
    </w:p>
    <w:p>
      <w:pPr/>
      <w:r>
        <w:rPr>
          <w:lang w:val="id_ID" w:bidi="id_ID"/>
        </w:rPr>
      </w:r>
      <w:r>
        <w:rPr>
          <w:lang w:val="id_ID" w:bidi="id_ID"/>
        </w:rPr>
        <w:t xml:space="preserve">Kemudian Paulus dapat pindah ke sisi ruangan yang buruk dan berbicara tentang berbagai jenis pelanggar hukum dan orang berdosa. Paulus mengatakan, "Merekalah orang-orang yang membutuhkan hukum Taurat."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orang-orang percaya,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kemudian berbicara tentang orang-orang yang tidak saleh dan orang berdosa. Paulus juga berbicara tentang orang-orang yang duniawi atau tak beragama.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Timotius, "Apa yang Anda rasakan atau pikirkan tentang orang-orang berdosa ini?"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kemudian berbicara tentang orang-orang yang adalah pembunuh, yang bahkan membunuh orang tua mereka, atau yang melakukan dosa seksual.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orang-orang percaya, "Apa yang Anda rasakan atau pikirkan tentang orang-orang berdosa ini?" Orang tersebut mungkin mengatakan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kemudian berbicara tentang pedagang budak dan orang-orang yang suka menipu.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Allah, "Apa yang Anda rasakan atau pikirkan tentang orang-orang berdosa ini?" Orang tersebut mungkin mengatakan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Akhirnya, Paulus dapat kembali ke sisi yang baik, dan mengatakan, "Semua hal-hal buruk itu, dan hal-hal yang serupa dengannya, bertentangan dengan kabar baik yang indah. Aku memuji Allah, karena kabar besar dan baiknya adalah bahwa Ia telah membebaskan kita dari semua itu! Dan Allah telah memberi saya tugas untuk memberitahukan semua orang tentang hal itu!"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guru-guru palsu, "Apa yang Anda rasakan atau pikirkan tentang kabar baik ini?" Orang tersebut mungkin mengatakan hal-hal seperti:</w:t>
      </w:r>
      <w:r>
        <w:rPr>
          <w:lang w:val="id_ID" w:bidi="id_ID"/>
        </w:rPr>
      </w:r>
    </w:p>
    <w:p>
      <w:pPr>
        <w:pStyle w:val="Heading3"/>
      </w:pPr>
      <w:r>
        <w:rPr>
          <w:lang w:val="id_ID" w:bidi="id_ID"/>
        </w:rPr>
        <w:t>Melengkapi yang Kurang</w:t>
      </w:r>
    </w:p>
    <w:p>
      <w:pPr/>
      <w:r>
        <w:rPr>
          <w:lang w:val="id_ID" w:bidi="id_ID"/>
        </w:rPr>
      </w:r>
      <w:r>
        <w:rPr>
          <w:lang w:val="id_ID" w:bidi="id_ID"/>
        </w:rPr>
        <w:t>Dalam langkah ini, dengarkan 1 Timotius 1:8–11 dalam versi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memberi tahu Timotius bahwa </w:t>
      </w:r>
      <w:r>
        <w:rPr>
          <w:b/>
          <w:lang w:val="id_ID" w:bidi="id_ID"/>
        </w:rPr>
        <w:t>hukum Taurat</w:t>
      </w:r>
      <w:r>
        <w:rPr>
          <w:lang w:val="id_ID" w:bidi="id_ID"/>
        </w:rPr>
        <w:t xml:space="preserve"> itu baik. Ketika Paulus berbicara tentang hukum Taurat, yang Paulus maksudkan adalah serangkaian petunjuk yang diberikan Allah kepada Musa sejak lama, sehingga orang Israel tahu bagaimana hidup dengan cara yang menyenangkan Allah. Paulus mengatakan bahwa hukum Taurat itu sendiri baik, meskipun beberapa orang di gereja di Efesus telah mengajarkan hal-hal yang salah tentang hukum Taurat. </w:t>
      </w:r>
    </w:p>
    <w:p>
      <w:pPr/>
      <w:r>
        <w:rPr>
          <w:lang w:val="id_ID" w:bidi="id_ID"/>
        </w:rPr>
      </w:r>
      <w:r>
        <w:rPr>
          <w:lang w:val="id_ID" w:bidi="id_ID"/>
        </w:rPr>
        <w:t xml:space="preserve">Berhenti di sini dan bahas dalam kelompok kata atau frasa apa yang akan Anda gunakan untuk </w:t>
      </w:r>
      <w:r>
        <w:rPr>
          <w:b/>
          <w:lang w:val="id_ID" w:bidi="id_ID"/>
        </w:rPr>
        <w:t>hukum Taurat</w:t>
      </w:r>
      <w:r>
        <w:rPr>
          <w:lang w:val="id_ID" w:bidi="id_ID"/>
        </w:rPr>
        <w:t xml:space="preserve">. Carilah kata </w:t>
      </w:r>
      <w:r>
        <w:rPr>
          <w:lang w:val="id_ID" w:bidi="id_ID"/>
        </w:rPr>
        <w:t>hukum Taurat</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mengatakan bahwa Allah tidak memberikan hukum Taurat untuk memperbaiki orang yang </w:t>
      </w:r>
      <w:r>
        <w:rPr>
          <w:b/>
          <w:lang w:val="id_ID" w:bidi="id_ID"/>
        </w:rPr>
        <w:t>benar</w:t>
      </w:r>
      <w:r>
        <w:rPr>
          <w:lang w:val="id_ID" w:bidi="id_ID"/>
        </w:rPr>
        <w:t xml:space="preserve"> Ketika orang percaya kepada Yesus, Allah membuat orang tersebut benar, atau benar di mata Allah, sehingga orang tersebut ingin melakukan hal-hal yang benar dan memiliki hubungan yang baik dengan Allah. </w:t>
      </w:r>
    </w:p>
    <w:p>
      <w:pPr/>
      <w:r>
        <w:rPr>
          <w:lang w:val="id_ID" w:bidi="id_ID"/>
        </w:rPr>
      </w:r>
      <w:r>
        <w:rPr>
          <w:lang w:val="id_ID" w:bidi="id_ID"/>
        </w:rPr>
        <w:t xml:space="preserve">Berhenti di sini dan bahas dalam kelompok kata atau frasa apa yang akan Anda gunakan untuk </w:t>
      </w:r>
      <w:r>
        <w:rPr>
          <w:b/>
          <w:lang w:val="id_ID" w:bidi="id_ID"/>
        </w:rPr>
        <w:t>kebenaran</w:t>
      </w:r>
      <w:r>
        <w:rPr>
          <w:lang w:val="id_ID" w:bidi="id_ID"/>
        </w:rPr>
        <w:t xml:space="preserve">. Carilah kata </w:t>
      </w:r>
      <w:r>
        <w:rPr>
          <w:lang w:val="id_ID" w:bidi="id_ID"/>
        </w:rPr>
        <w:t>kebenaran</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sekarang memberikan daftar orang-orang yang melanggar hukum Taurat dan berbuat dosa dengan berbagai cara. Pertama, Paulus berbicara tentang orang-orang yang melawan hukum Taurat dan tidak taat. </w:t>
      </w:r>
      <w:r>
        <w:rPr>
          <w:b/>
          <w:lang w:val="id_ID" w:bidi="id_ID"/>
        </w:rPr>
        <w:t>Orang durhaka</w:t>
      </w:r>
      <w:r>
        <w:rPr>
          <w:lang w:val="id_ID" w:bidi="id_ID"/>
        </w:rPr>
        <w:t xml:space="preserve"> adalah orang-orang yang tidak peduli atau menolak hukum Taurat. Dalam hal ini Paulus berbicara tentang hukum Allah secara khusus. </w:t>
      </w:r>
      <w:r>
        <w:rPr>
          <w:b/>
          <w:lang w:val="id_ID" w:bidi="id_ID"/>
        </w:rPr>
        <w:t>Orang lalim</w:t>
      </w:r>
      <w:r>
        <w:rPr>
          <w:lang w:val="id_ID" w:bidi="id_ID"/>
        </w:rPr>
        <w:t xml:space="preserve"> adalah orang-orang yang melawan atau menolak kekuasaan secara umum. </w:t>
      </w:r>
    </w:p>
    <w:p>
      <w:pPr/>
      <w:r>
        <w:rPr>
          <w:lang w:val="id_ID" w:bidi="id_ID"/>
        </w:rPr>
      </w:r>
      <w:r>
        <w:rPr>
          <w:lang w:val="id_ID" w:bidi="id_ID"/>
        </w:rPr>
        <w:t xml:space="preserve">Berhenti di sini dan bahas kata atau frasa apa yang akan Anda gunakan untuk </w:t>
      </w:r>
      <w:r>
        <w:rPr>
          <w:b/>
          <w:lang w:val="id_ID" w:bidi="id_ID"/>
        </w:rPr>
        <w:t>orang durhaka</w:t>
      </w:r>
      <w:r>
        <w:rPr>
          <w:lang w:val="id_ID" w:bidi="id_ID"/>
        </w:rPr>
        <w:t xml:space="preserve"> dan </w:t>
      </w:r>
      <w:r>
        <w:rPr>
          <w:b/>
          <w:lang w:val="id_ID" w:bidi="id_ID"/>
        </w:rPr>
        <w:t>orang lalim</w:t>
      </w:r>
      <w:r>
        <w:rPr>
          <w:lang w:val="id_ID" w:bidi="id_ID"/>
        </w:rPr>
        <w:t xml:space="preserve">. Hentikan sejenak audio ini di sini. </w:t>
      </w:r>
    </w:p>
    <w:p>
      <w:pPr/>
      <w:r>
        <w:rPr>
          <w:lang w:val="id_ID" w:bidi="id_ID"/>
        </w:rPr>
      </w:r>
      <w:r>
        <w:rPr>
          <w:lang w:val="id_ID" w:bidi="id_ID"/>
        </w:rPr>
        <w:t xml:space="preserve">Selanjutnya, Paulus berbicara tentang sekelompok orang yang </w:t>
      </w:r>
      <w:r>
        <w:rPr>
          <w:b/>
          <w:lang w:val="id_ID" w:bidi="id_ID"/>
        </w:rPr>
        <w:t>fasik</w:t>
      </w:r>
      <w:r>
        <w:rPr>
          <w:lang w:val="id_ID" w:bidi="id_ID"/>
        </w:rPr>
        <w:t xml:space="preserve"> atau tidak bertuhan. Orang-orang ini berbuat seolah-olah mereka tidak menghormati Allah. Paulus juga berbicara tentang </w:t>
      </w:r>
      <w:r>
        <w:rPr>
          <w:b/>
          <w:lang w:val="id_ID" w:bidi="id_ID"/>
        </w:rPr>
        <w:t>orang berdosa</w:t>
      </w:r>
      <w:r>
        <w:rPr>
          <w:lang w:val="id_ID" w:bidi="id_ID"/>
        </w:rPr>
        <w:t>. Mereka adalah orang-orang yang terus menerus melakukan kesalahan meskipun tahu bahwa mereka salah.</w:t>
      </w:r>
    </w:p>
    <w:p>
      <w:pPr/>
      <w:r>
        <w:rPr>
          <w:lang w:val="id_ID" w:bidi="id_ID"/>
        </w:rPr>
      </w:r>
      <w:r>
        <w:rPr>
          <w:lang w:val="id_ID" w:bidi="id_ID"/>
        </w:rPr>
        <w:t xml:space="preserve">Berhenti di sini dan bahas kata atau frasa apa yang akan Anda gunakan untuk </w:t>
      </w:r>
      <w:r>
        <w:rPr>
          <w:b/>
          <w:lang w:val="id_ID" w:bidi="id_ID"/>
        </w:rPr>
        <w:t>orang fasik</w:t>
      </w:r>
      <w:r>
        <w:rPr>
          <w:lang w:val="id_ID" w:bidi="id_ID"/>
        </w:rPr>
        <w:t xml:space="preserve"> dan </w:t>
      </w:r>
      <w:r>
        <w:rPr>
          <w:b/>
          <w:lang w:val="id_ID" w:bidi="id_ID"/>
        </w:rPr>
        <w:t>orang berdosa</w:t>
      </w:r>
      <w:r>
        <w:rPr>
          <w:lang w:val="id_ID" w:bidi="id_ID"/>
        </w:rPr>
        <w:t xml:space="preserve">. Kata-kata ini sangat mirip satu sama lain. Dalam beberapa bahasa mungkin perlu untuk menggabungkan kata-kata ini. Carilah kata </w:t>
      </w:r>
      <w:r>
        <w:rPr>
          <w:lang w:val="id_ID" w:bidi="id_ID"/>
        </w:rPr>
        <w:t>dosa</w:t>
      </w:r>
      <w:r>
        <w:rPr>
          <w:lang w:val="id_ID" w:bidi="id_ID"/>
        </w:rPr>
        <w:t xml:space="preserve"> dan </w:t>
      </w:r>
      <w:r>
        <w:rPr>
          <w:b/>
          <w:lang w:val="id_ID" w:bidi="id_ID"/>
        </w:rPr>
        <w:t>fasik</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menyebutkan dua kelompok lagi yang sangat mirip. Kelompok pertama adalah orang-orang yang </w:t>
      </w:r>
      <w:r>
        <w:rPr>
          <w:b/>
          <w:lang w:val="id_ID" w:bidi="id_ID"/>
        </w:rPr>
        <w:t>duniawi</w:t>
      </w:r>
      <w:r>
        <w:rPr>
          <w:lang w:val="id_ID" w:bidi="id_ID"/>
        </w:rPr>
        <w:t xml:space="preserve">, orang-orang yang melakukan hal-hal yang tidak menyenangkan Allah. Orang-orang ini berperilaku jahat seolah-olah Allah tidak penting. Paulus mengatakan bahwa kelompok kedua adalah orang yang </w:t>
      </w:r>
      <w:r>
        <w:rPr>
          <w:b/>
          <w:lang w:val="id_ID" w:bidi="id_ID"/>
        </w:rPr>
        <w:t>tak beragama</w:t>
      </w:r>
      <w:r>
        <w:rPr>
          <w:lang w:val="id_ID" w:bidi="id_ID"/>
        </w:rPr>
        <w:t>, orang yang tidak menghormati Allah. Orang-orang ini hanya peduli dengan hal-hal di dunia ini.</w:t>
      </w:r>
    </w:p>
    <w:p>
      <w:pPr/>
      <w:r>
        <w:rPr>
          <w:lang w:val="id_ID" w:bidi="id_ID"/>
        </w:rPr>
      </w:r>
      <w:r>
        <w:rPr>
          <w:lang w:val="id_ID" w:bidi="id_ID"/>
        </w:rPr>
        <w:t xml:space="preserve">Berhenti di sini dan bahas kata atau frasa apa yang akan Anda gunakan untuk orang yang </w:t>
      </w:r>
      <w:r>
        <w:rPr>
          <w:b/>
          <w:lang w:val="id_ID" w:bidi="id_ID"/>
        </w:rPr>
        <w:t>duniawi</w:t>
      </w:r>
      <w:r>
        <w:rPr>
          <w:lang w:val="id_ID" w:bidi="id_ID"/>
        </w:rPr>
        <w:t xml:space="preserve"> dan </w:t>
      </w:r>
      <w:r>
        <w:rPr>
          <w:b/>
          <w:lang w:val="id_ID" w:bidi="id_ID"/>
        </w:rPr>
        <w:t>tak beragama</w:t>
      </w:r>
      <w:r>
        <w:rPr>
          <w:lang w:val="id_ID" w:bidi="id_ID"/>
        </w:rPr>
        <w:t xml:space="preserve"> Carilah kata </w:t>
      </w:r>
      <w:r>
        <w:rPr>
          <w:b/>
          <w:lang w:val="id_ID" w:bidi="id_ID"/>
        </w:rPr>
        <w:t>tak beragama</w:t>
      </w:r>
      <w:r>
        <w:rPr>
          <w:lang w:val="id_ID" w:bidi="id_ID"/>
        </w:rPr>
        <w:t xml:space="preserve"> di Daftar Kata Utama untuk informasi lebih lanjut. Kata-kata ini sangat mirip satu sama lain. Dalam beberapa bahasa mungkin perlu untuk menggabungkan kata-kata ini. Hentikan sejenak audio ini di sini. </w:t>
      </w:r>
    </w:p>
    <w:p>
      <w:pPr/>
      <w:r>
        <w:rPr>
          <w:lang w:val="id_ID" w:bidi="id_ID"/>
        </w:rPr>
      </w:r>
      <w:r>
        <w:rPr>
          <w:lang w:val="id_ID" w:bidi="id_ID"/>
        </w:rPr>
        <w:t xml:space="preserve">Sekarang Paulus berbicara tentang </w:t>
      </w:r>
      <w:r>
        <w:rPr>
          <w:b/>
          <w:lang w:val="id_ID" w:bidi="id_ID"/>
        </w:rPr>
        <w:t>pembunuh bapa dan pembunuh ibu</w:t>
      </w:r>
      <w:r>
        <w:rPr>
          <w:lang w:val="id_ID" w:bidi="id_ID"/>
        </w:rPr>
        <w:t xml:space="preserve">. Paulus berbicara tentang </w:t>
      </w:r>
      <w:r>
        <w:rPr>
          <w:b/>
          <w:lang w:val="id_ID" w:bidi="id_ID"/>
        </w:rPr>
        <w:t>pembunuh pada umumnya</w:t>
      </w:r>
      <w:r>
        <w:rPr>
          <w:lang w:val="id_ID" w:bidi="id_ID"/>
        </w:rPr>
        <w:t xml:space="preserve">, atau orang-orang yang membunuh orang lain. </w:t>
      </w:r>
    </w:p>
    <w:p>
      <w:pPr/>
      <w:r>
        <w:rPr>
          <w:lang w:val="id_ID" w:bidi="id_ID"/>
        </w:rPr>
      </w:r>
      <w:r>
        <w:rPr>
          <w:lang w:val="id_ID" w:bidi="id_ID"/>
        </w:rPr>
        <w:t xml:space="preserve">Berhenti di sini dan bahas kata atau frasa apa yang akan Anda gunakan untuk membunuh dan pembunuhan. Hentikan sejenak audio ini di sini. </w:t>
      </w:r>
    </w:p>
    <w:p>
      <w:pPr/>
      <w:r>
        <w:rPr>
          <w:lang w:val="id_ID" w:bidi="id_ID"/>
        </w:rPr>
      </w:r>
      <w:r>
        <w:rPr>
          <w:lang w:val="id_ID" w:bidi="id_ID"/>
        </w:rPr>
        <w:t xml:space="preserve">Paulus sekarang berbicara tentang orang-orang yang melakukan tindakan </w:t>
      </w:r>
      <w:r>
        <w:rPr>
          <w:b/>
          <w:lang w:val="id_ID" w:bidi="id_ID"/>
        </w:rPr>
        <w:t>cabul</w:t>
      </w:r>
      <w:r>
        <w:rPr>
          <w:lang w:val="id_ID" w:bidi="id_ID"/>
        </w:rPr>
        <w:t xml:space="preserve">. Ini berbicara tentang setiap hubungan seksual yang terjadi di luar pernikahan antara seorang laki-laki dan seorang perempuan. Kemudian Paulus menyebutkan jenis dosa seksual tertentu, </w:t>
      </w:r>
      <w:r>
        <w:rPr>
          <w:b/>
          <w:lang w:val="id_ID" w:bidi="id_ID"/>
        </w:rPr>
        <w:t>pemburit</w:t>
      </w:r>
      <w:r>
        <w:rPr>
          <w:lang w:val="id_ID" w:bidi="id_ID"/>
        </w:rPr>
        <w:t xml:space="preserve">. Pemburit adalah laki-laki yang melakukan hubungan seksual dengan sesama laki-laki. </w:t>
      </w:r>
    </w:p>
    <w:p>
      <w:pPr/>
      <w:r>
        <w:rPr>
          <w:lang w:val="id_ID" w:bidi="id_ID"/>
        </w:rPr>
      </w:r>
      <w:r>
        <w:rPr>
          <w:lang w:val="id_ID" w:bidi="id_ID"/>
        </w:rPr>
        <w:t xml:space="preserve">Berhenti di sini dan bahas dalam kelompok kata atau frasa apa yang akan Anda gunakan untuk </w:t>
      </w:r>
      <w:r>
        <w:rPr>
          <w:b/>
          <w:lang w:val="id_ID" w:bidi="id_ID"/>
        </w:rPr>
        <w:t>percabulan</w:t>
      </w:r>
      <w:r>
        <w:rPr>
          <w:lang w:val="id_ID" w:bidi="id_ID"/>
        </w:rPr>
        <w:t xml:space="preserve">. Carilah kata </w:t>
      </w:r>
      <w:r>
        <w:rPr>
          <w:lang w:val="id_ID" w:bidi="id_ID"/>
        </w:rPr>
        <w:t>cabul</w:t>
      </w:r>
      <w:r>
        <w:rPr>
          <w:lang w:val="id_ID" w:bidi="id_ID"/>
        </w:rPr>
        <w:t xml:space="preserve"> di Daftar Kata Utama untuk informasi lebih lanjut. Jika Anda telah menerjemahkan kata ini di kitab lain dari Alkitab, gunakan kata yang sama dengan yang Anda gunakan di sana. Bahas dalam kelompok kata atau frasa apa yang akan Anda gunakan untuk </w:t>
      </w:r>
      <w:r>
        <w:rPr>
          <w:b/>
          <w:lang w:val="id_ID" w:bidi="id_ID"/>
        </w:rPr>
        <w:t>pemburit</w:t>
      </w:r>
      <w:r>
        <w:rPr>
          <w:lang w:val="id_ID" w:bidi="id_ID"/>
        </w:rPr>
        <w:t xml:space="preserve">. Hentikan sejenak audio ini di sini. </w:t>
      </w:r>
    </w:p>
    <w:p>
      <w:pPr/>
      <w:r>
        <w:rPr>
          <w:lang w:val="id_ID" w:bidi="id_ID"/>
        </w:rPr>
      </w:r>
      <w:r>
        <w:rPr>
          <w:lang w:val="id_ID" w:bidi="id_ID"/>
        </w:rPr>
        <w:t xml:space="preserve">Sekarang Paulus menyebutkan </w:t>
      </w:r>
      <w:r>
        <w:rPr>
          <w:b/>
          <w:lang w:val="id_ID" w:bidi="id_ID"/>
        </w:rPr>
        <w:t>pedagang budak</w:t>
      </w:r>
      <w:r>
        <w:rPr>
          <w:lang w:val="id_ID" w:bidi="id_ID"/>
        </w:rPr>
        <w:t xml:space="preserve"> atau penculik. Mereka adalah orang-orang yang menangkap orang lain dan kemudian menjual orang-orang itu sebagai budak. </w:t>
      </w:r>
    </w:p>
    <w:p>
      <w:pPr/>
      <w:r>
        <w:rPr>
          <w:lang w:val="id_ID" w:bidi="id_ID"/>
        </w:rPr>
      </w:r>
      <w:r>
        <w:rPr>
          <w:lang w:val="id_ID" w:bidi="id_ID"/>
        </w:rPr>
        <w:t xml:space="preserve">Berhenti di sini dan bahas kata atau frasa apa yang akan Anda gunakan untuk </w:t>
      </w:r>
      <w:r>
        <w:rPr>
          <w:b/>
          <w:lang w:val="id_ID" w:bidi="id_ID"/>
        </w:rPr>
        <w:t>pedagang budak</w:t>
      </w:r>
      <w:r>
        <w:rPr>
          <w:lang w:val="id_ID" w:bidi="id_ID"/>
        </w:rPr>
        <w:t xml:space="preserve"> Carilah kata </w:t>
      </w:r>
      <w:r>
        <w:rPr>
          <w:lang w:val="id_ID" w:bidi="id_ID"/>
        </w:rPr>
        <w:t>budak</w:t>
      </w:r>
      <w:r>
        <w:rPr>
          <w:lang w:val="id_ID" w:bidi="id_ID"/>
        </w:rPr>
        <w:t xml:space="preserve">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Selanjutnya Paulus berbicara tentang dua cara berbeda yang dilakukan orang dalam berbohong. Pertama Paulus berbicara tentang pembohong secara umum, orang-orang yang mengatakan hal-hal yang mereka tahu tidak benar. Kelompok kedua adalah </w:t>
      </w:r>
      <w:r>
        <w:rPr>
          <w:b/>
          <w:lang w:val="id_ID" w:bidi="id_ID"/>
        </w:rPr>
        <w:t>orang yang makan sumpah</w:t>
      </w:r>
      <w:r>
        <w:rPr>
          <w:lang w:val="id_ID" w:bidi="id_ID"/>
        </w:rPr>
        <w:t>. Mereka adalah orang-orang yang berjanji untuk mengatakan kebenaran di hadapan hakim atau penguasa, tetapi kemudian berbohong kepada hakim atau penguasa.</w:t>
      </w:r>
    </w:p>
    <w:p>
      <w:pPr/>
      <w:r>
        <w:rPr>
          <w:lang w:val="id_ID" w:bidi="id_ID"/>
        </w:rPr>
      </w:r>
      <w:r>
        <w:rPr>
          <w:lang w:val="id_ID" w:bidi="id_ID"/>
        </w:rPr>
        <w:t xml:space="preserve">Berhenti di sini dan bahas kata atau frasa apa yang akan Anda gunakan untuk </w:t>
      </w:r>
      <w:r>
        <w:rPr>
          <w:b/>
          <w:lang w:val="id_ID" w:bidi="id_ID"/>
        </w:rPr>
        <w:t>pendusta</w:t>
      </w:r>
      <w:r>
        <w:rPr>
          <w:lang w:val="id_ID" w:bidi="id_ID"/>
        </w:rPr>
        <w:t xml:space="preserve"> dan </w:t>
      </w:r>
      <w:r>
        <w:rPr>
          <w:b/>
          <w:lang w:val="id_ID" w:bidi="id_ID"/>
        </w:rPr>
        <w:t>orang yang makan sumpah</w:t>
      </w:r>
      <w:r>
        <w:rPr>
          <w:lang w:val="id_ID" w:bidi="id_ID"/>
        </w:rPr>
        <w:t xml:space="preserve">. Hentikan sejenak audio ini di sini. </w:t>
      </w:r>
    </w:p>
    <w:p>
      <w:pPr/>
      <w:r>
        <w:rPr>
          <w:lang w:val="id_ID" w:bidi="id_ID"/>
        </w:rPr>
      </w:r>
      <w:r>
        <w:rPr>
          <w:lang w:val="id_ID" w:bidi="id_ID"/>
        </w:rPr>
        <w:t xml:space="preserve">Akhirnya, Paulus menyelesaikan daftarnya dengan pernyataan umum yang mencakup semua hal buruk lainnya yang tidak menyenangkan Allah. Paulus mengingatkan Timotius bahwa pengajaran yang benar, atau </w:t>
      </w:r>
      <w:r>
        <w:rPr>
          <w:b/>
          <w:lang w:val="id_ID" w:bidi="id_ID"/>
        </w:rPr>
        <w:t>doktrin</w:t>
      </w:r>
      <w:r>
        <w:rPr>
          <w:lang w:val="id_ID" w:bidi="id_ID"/>
        </w:rPr>
        <w:t xml:space="preserve"> yang sehat, adalah tentang </w:t>
      </w:r>
      <w:r>
        <w:rPr>
          <w:b/>
          <w:lang w:val="id_ID" w:bidi="id_ID"/>
        </w:rPr>
        <w:t>kabar baik</w:t>
      </w:r>
      <w:r>
        <w:rPr>
          <w:lang w:val="id_ID" w:bidi="id_ID"/>
        </w:rPr>
        <w:t xml:space="preserve"> Yesus, yang melarang kita untuk melakukan hal-hal ini. Gunakan kata yang sama untuk doktrin seperti yang Anda gunakan pada perikop sebelumnya, dan carilah kata </w:t>
      </w:r>
      <w:r>
        <w:rPr>
          <w:b/>
          <w:lang w:val="id_ID" w:bidi="id_ID"/>
        </w:rPr>
        <w:t>doktrin</w:t>
      </w:r>
      <w:r>
        <w:rPr>
          <w:lang w:val="id_ID" w:bidi="id_ID"/>
        </w:rPr>
        <w:t xml:space="preserve"> dalam Daftar Kata Utama untuk informasi lebih lanjut</w:t>
      </w:r>
    </w:p>
    <w:p>
      <w:pPr/>
      <w:r>
        <w:rPr>
          <w:lang w:val="id_ID" w:bidi="id_ID"/>
        </w:rPr>
      </w:r>
      <w:r>
        <w:rPr>
          <w:lang w:val="id_ID" w:bidi="id_ID"/>
        </w:rPr>
        <w:t xml:space="preserve">Berhenti di sini dan bahas dalam kelompok kata atau frasa apa yang akan Anda gunakan untuk "kabar baik" dan "doktrin yang benar" atau pengajaran yang benar. Carilah </w:t>
      </w:r>
      <w:r>
        <w:rPr>
          <w:lang w:val="id_ID" w:bidi="id_ID"/>
        </w:rPr>
        <w:t xml:space="preserve"> kabar baik</w:t>
      </w:r>
      <w:r>
        <w:rPr>
          <w:lang w:val="id_ID" w:bidi="id_ID"/>
        </w:rPr>
        <w:t xml:space="preserve"> dan </w:t>
      </w:r>
      <w:r>
        <w:rPr>
          <w:b/>
          <w:lang w:val="id_ID" w:bidi="id_ID"/>
        </w:rPr>
        <w:t>doktrin</w:t>
      </w:r>
      <w:r>
        <w:rPr>
          <w:lang w:val="id_ID" w:bidi="id_ID"/>
        </w:rPr>
        <w:t xml:space="preserve"> di Daftar Kata Utama untuk informasi lebih lanjut. Karena Anda telah menerjemahkan kata ini di kitab lain dalam Alkitab, gunakan kata-kata yang sama dengan yang Anda gunakan di sana. Hentikan sejenak audio ini di sini. </w:t>
      </w:r>
    </w:p>
    <w:p>
      <w:pPr/>
      <w:r>
        <w:rPr>
          <w:lang w:val="id_ID" w:bidi="id_ID"/>
        </w:rPr>
      </w:r>
      <w:r>
        <w:rPr>
          <w:lang w:val="id_ID" w:bidi="id_ID"/>
        </w:rPr>
        <w:t xml:space="preserve">Paulus menutup bagian ini dengan mengatakan bahwa kabar baik Allah itu </w:t>
      </w:r>
      <w:r>
        <w:rPr>
          <w:b/>
          <w:lang w:val="id_ID" w:bidi="id_ID"/>
        </w:rPr>
        <w:t>mulia</w:t>
      </w:r>
      <w:r>
        <w:rPr>
          <w:lang w:val="id_ID" w:bidi="id_ID"/>
        </w:rPr>
        <w:t xml:space="preserve">, dan </w:t>
      </w:r>
      <w:r>
        <w:rPr>
          <w:b/>
          <w:lang w:val="id_ID" w:bidi="id_ID"/>
        </w:rPr>
        <w:t>maha bahagia</w:t>
      </w:r>
      <w:r>
        <w:rPr>
          <w:lang w:val="id_ID" w:bidi="id_ID"/>
        </w:rPr>
        <w:t xml:space="preserve">. </w:t>
      </w:r>
    </w:p>
    <w:p>
      <w:pPr/>
      <w:r>
        <w:rPr>
          <w:lang w:val="id_ID" w:bidi="id_ID"/>
        </w:rPr>
      </w:r>
      <w:r>
        <w:rPr>
          <w:lang w:val="id_ID" w:bidi="id_ID"/>
        </w:rPr>
        <w:t xml:space="preserve">Berhenti di sini dan bahas dalam kelompok kata atau frasa apa yang akan Anda gunakan untuk </w:t>
      </w:r>
      <w:r>
        <w:rPr>
          <w:b/>
          <w:lang w:val="id_ID" w:bidi="id_ID"/>
        </w:rPr>
        <w:t xml:space="preserve"> mulia</w:t>
      </w:r>
      <w:r>
        <w:rPr>
          <w:lang w:val="id_ID" w:bidi="id_ID"/>
        </w:rPr>
        <w:t xml:space="preserve"> dan </w:t>
      </w:r>
      <w:r>
        <w:rPr>
          <w:b/>
          <w:lang w:val="id_ID" w:bidi="id_ID"/>
        </w:rPr>
        <w:t>maha bahagia</w:t>
      </w:r>
      <w:r>
        <w:rPr>
          <w:lang w:val="id_ID" w:bidi="id_ID"/>
        </w:rPr>
        <w:t xml:space="preserve">. Carilah </w:t>
      </w:r>
      <w:r>
        <w:rPr>
          <w:lang w:val="id_ID" w:bidi="id_ID"/>
        </w:rPr>
        <w:t xml:space="preserve"> mulia</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Paulus mengatakan hal lain tentang Allah. Paulus mengatakan bahwa Allah </w:t>
      </w:r>
      <w:r>
        <w:rPr>
          <w:b/>
          <w:lang w:val="id_ID" w:bidi="id_ID"/>
        </w:rPr>
        <w:t>terpuji</w:t>
      </w:r>
      <w:r>
        <w:rPr>
          <w:lang w:val="id_ID" w:bidi="id_ID"/>
        </w:rPr>
        <w:t>. Paulus memuji Allah dan bersyukur kepada Allah atas kebaikan Allah.</w:t>
      </w:r>
    </w:p>
    <w:p>
      <w:pPr/>
      <w:r>
        <w:rPr>
          <w:lang w:val="id_ID" w:bidi="id_ID"/>
        </w:rPr>
      </w:r>
      <w:r>
        <w:rPr>
          <w:lang w:val="id_ID" w:bidi="id_ID"/>
        </w:rPr>
        <w:t xml:space="preserve">Berhenti di sini dan bahas dalam kelompok kata atau frasa apa yang akan Anda gunakan untuk </w:t>
      </w:r>
      <w:r>
        <w:rPr>
          <w:b/>
          <w:lang w:val="id_ID" w:bidi="id_ID"/>
        </w:rPr>
        <w:t>terpuji</w:t>
      </w:r>
      <w:r>
        <w:rPr>
          <w:lang w:val="id_ID" w:bidi="id_ID"/>
        </w:rPr>
        <w:t xml:space="preserve">. Carilah kata </w:t>
      </w:r>
      <w:r>
        <w:rPr>
          <w:lang w:val="id_ID" w:bidi="id_ID"/>
        </w:rPr>
        <w:t>terpuji</w:t>
      </w:r>
      <w:r>
        <w:rPr>
          <w:lang w:val="id_ID" w:bidi="id_ID"/>
        </w:rPr>
        <w:t xml:space="preserve"> di Daftar Kata Utama untuk informasi lebih lanjut. Jika Anda telah menerjemahkan kata ini di kitab lain dari Alkitab, gunakan kata yang sama dengan yang Anda gunakan di sana. Hentikan sejenak audio ini di sini. </w:t>
      </w:r>
    </w:p>
    <w:p>
      <w:pPr/>
      <w:r>
        <w:rPr>
          <w:lang w:val="id_ID" w:bidi="id_ID"/>
        </w:rPr>
      </w:r>
      <w:r>
        <w:rPr>
          <w:lang w:val="id_ID" w:bidi="id_ID"/>
        </w:rPr>
        <w:t xml:space="preserve">Terakhir Paulus mengatakan bahwa Allah memberikan Paulus tugas untuk menceritakan kabar baik yang mulia ini kepada orang lain.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1 Timotius 1:8–11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 xml:space="preserve">Dalam sesi ini, ceritakan kembali perikop ini, secara berkelompok, dalam bahasa Anda sendiri. </w:t>
      </w:r>
    </w:p>
    <w:p>
      <w:pPr/>
      <w:r>
        <w:rPr>
          <w:lang w:val="id_ID" w:bidi="id_ID"/>
        </w:rPr>
      </w:r>
      <w:r>
        <w:rPr>
          <w:lang w:val="id_ID" w:bidi="id_ID"/>
        </w:rPr>
        <w:t xml:space="preserve">Pertama, seluruh anggota kelompok harus berlatih menceritakan perikop ini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perikop tersebut dan berhenti sejenak. Seorang anggota lain harus menceritakan bagian selanjutnya dari perikop tersebut dan berhenti sejenak. Lakukan ini sampai kelompok itu telah menceritakan kembali semua perikop tersebut. Anggota-anggota kelompok dapat saling memperbaiki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perikop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itu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tersebut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1 Timotius 1:12–20</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1:12–20 dan renungkan di dalam hati Anda.</w:t>
      </w:r>
    </w:p>
    <w:p>
      <w:pPr/>
      <w:r>
        <w:rPr>
          <w:lang w:val="id_ID" w:bidi="id_ID"/>
        </w:rPr>
      </w:r>
      <w:r>
        <w:rPr>
          <w:lang w:val="id_ID" w:bidi="id_ID"/>
        </w:rPr>
        <w:t xml:space="preserve">Jika memungkinkan dengarkan rekaman 1 Timotius 1:12–20 sebanyak tiga kali, dalam tiga versi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audio dari 1 Timotius 1:12–20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perikop ini, Paulus bersyukur atas kemurahan Allah dan bagaimana Allah memanggil Paulus untuk melayani Allah. Paulus juga mengingatkan Timotius untuk terus memercayai Allah dan melakukan apa yang Timotius ketahui adalah benar.</w:t>
      </w:r>
    </w:p>
    <w:p>
      <w:pPr/>
      <w:r>
        <w:rPr>
          <w:lang w:val="id_ID" w:bidi="id_ID"/>
        </w:rPr>
      </w:r>
      <w:r>
        <w:rPr>
          <w:lang w:val="id_ID" w:bidi="id_ID"/>
        </w:rPr>
        <w:t xml:space="preserve">Berhenti di sini dan bagikan cerita tentang seorang mentor di komunitas Anda yang membimbing orang yang lebih muda dalam peran kepemimpinan. Hentikan sejenak audio ini di sini. </w:t>
      </w:r>
    </w:p>
    <w:p>
      <w:pPr/>
      <w:r>
        <w:rPr>
          <w:lang w:val="id_ID" w:bidi="id_ID"/>
        </w:rPr>
      </w:r>
      <w:r>
        <w:rPr>
          <w:lang w:val="id_ID" w:bidi="id_ID"/>
        </w:rPr>
        <w:t>Paulus memulai dengan ucapan syukur kepada Kristus Yesus secara langsung. Paulus bersyukur kepada Yesus karena membuat Paulus kuat, karena memercayai bahwa Paulus setia kepada Yesus, dan karena menunjuk Paulus untuk melayani Yesus.</w:t>
      </w:r>
    </w:p>
    <w:p>
      <w:pPr/>
      <w:r>
        <w:rPr>
          <w:lang w:val="id_ID" w:bidi="id_ID"/>
        </w:rPr>
      </w:r>
      <w:r>
        <w:rPr>
          <w:lang w:val="id_ID" w:bidi="id_ID"/>
        </w:rPr>
        <w:t xml:space="preserve">Berhenti di sini dan diskusikan pertanyaan ini dalam kelompok: Bagaimana orang-orang di komunitas Anda menunjukkan rasa syukur mereka atas kesempatan penting yang diberikan para pemimpin kepada mereka? Hentikan sejenak audio ini di sini. </w:t>
      </w:r>
    </w:p>
    <w:p>
      <w:pPr/>
      <w:r>
        <w:rPr>
          <w:lang w:val="id_ID" w:bidi="id_ID"/>
        </w:rPr>
      </w:r>
      <w:r>
        <w:rPr>
          <w:lang w:val="id_ID" w:bidi="id_ID"/>
        </w:rPr>
        <w:t>Paulus mengingat masa lalunya. Paulus menceritakan dirinya sebagai orang yang menghina Allah dan menganiaya orang percaya. Anda ingat bahwa sebelum Paulus menjadi orang percaya, Paulus menganiaya anggota gereja. Paulus mengatakan bahwa Allah memberikan belas kasihan kepada Paulus, atau memperlakukan Paulus dengan baik, karena Paulus dulu melakukan hal-hal ini sebelum Paulus memahami atau memercayai Yesus.</w:t>
      </w:r>
    </w:p>
    <w:p>
      <w:pPr/>
      <w:r>
        <w:rPr>
          <w:lang w:val="id_ID" w:bidi="id_ID"/>
        </w:rPr>
      </w:r>
      <w:r>
        <w:rPr>
          <w:lang w:val="id_ID" w:bidi="id_ID"/>
        </w:rPr>
        <w:t xml:space="preserve">Berhenti di sini dan bagikan cerita tentang seseorang di komunitas Anda yang mengubah keyakinan atau tindakan mereka secara besar-besaran. Bagaimana orang lain menanggapi perubahan yang terjadi pada orang ini ? Hentikan sejenak audio ini di sini. </w:t>
      </w:r>
    </w:p>
    <w:p>
      <w:pPr/>
      <w:r>
        <w:rPr>
          <w:lang w:val="id_ID" w:bidi="id_ID"/>
        </w:rPr>
      </w:r>
      <w:r>
        <w:rPr>
          <w:lang w:val="id_ID" w:bidi="id_ID"/>
        </w:rPr>
        <w:t>Paulus menunjukkan bagaimana kasih karunia Allah dengan kuat mengubahkan orang-orang yang melakukan hal-hal terburuk sekalipun. Paulus melihat kembali kisah Paulus sendiri sebagai bukti betapa Allah penuh belas kasih dan murah hati terhadap orang berdosa. Karena Paulus sendiri mengalami belas kasihan yang luar biasa, Paulus dapat mengatakan dengan yakin bahwa ini adalah perkataan yang sepenuhnya benar: Kristus Yesus datang ke dunia untuk menyelamatkan orang berdosa. Paulus mengetahui hal ini jauh di dalam hati Paulus karena Paulus ingat bagaimana Paulus dulunya adalah seseorang yang aktif menentang Yesus dan menyakiti pengikut Yesus. Namun Allah tetap menunjukkan belas kasihan kepada Paulus. Paulus menyadari bahwa jika Allah mau mengampuni dan mengubah seseorang seperti Paulus, maka kasih karunia Allah dapat mengubah siapa pun.</w:t>
      </w:r>
    </w:p>
    <w:p>
      <w:pPr/>
      <w:r>
        <w:rPr>
          <w:lang w:val="id_ID" w:bidi="id_ID"/>
        </w:rPr>
      </w:r>
      <w:r>
        <w:rPr>
          <w:lang w:val="id_ID" w:bidi="id_ID"/>
        </w:rPr>
        <w:t xml:space="preserve">Berhenti di sini dan diskusikan pertanyaan-pertanyaan ini dalam kelompok: Ceritakan cerita tentang seseorang di komunitas Anda yang melakukan kesalahan tetapi kemudian mengubah tingkah laku mereka. Apa yang mereka lakukan? Bagaimana orang-orang memperlakukan orang itu sebelum dan sesudah dia berubah? Apakah seorang pemimpin di komunitas Anda pernah mengakui bahwa mereka bersalah tentang sesuatu? Apa yang terjadi setelah pemimpin itu mengakui hal ini? Bagaimana tanggapan orang-orang terhadap pemimpin itu? Hentikan sejenak audio ini di sini. </w:t>
      </w:r>
    </w:p>
    <w:p>
      <w:pPr/>
      <w:r>
        <w:rPr>
          <w:lang w:val="id_ID" w:bidi="id_ID"/>
        </w:rPr>
      </w:r>
      <w:r>
        <w:rPr>
          <w:lang w:val="id_ID" w:bidi="id_ID"/>
        </w:rPr>
        <w:t xml:space="preserve">Paulus menjelaskan bahwa pengalamannya menerima belas kasihan adalah contoh bagi orang lain yang mau percaya dan menerima kehidupan kekal. Allah bahkan dapat menggunakan kesalahan dan dosa masa lalu kita sebagai cara untuk menunjukkan bahwa Allah mengampuni dan mengubah kehidupan. </w:t>
      </w:r>
    </w:p>
    <w:p>
      <w:pPr/>
      <w:r>
        <w:rPr>
          <w:lang w:val="id_ID" w:bidi="id_ID"/>
        </w:rPr>
      </w:r>
      <w:r>
        <w:rPr>
          <w:lang w:val="id_ID" w:bidi="id_ID"/>
        </w:rPr>
        <w:t xml:space="preserve">Berhenti di sini dan bagikan cerita tentang seseorang di komunitas Anda yang perubahan hidupnya telah menginspirasi orang lain untuk berubah juga. Hentikan sejenak audio ini di sini. </w:t>
      </w:r>
    </w:p>
    <w:p>
      <w:pPr/>
      <w:r>
        <w:rPr>
          <w:lang w:val="id_ID" w:bidi="id_ID"/>
        </w:rPr>
      </w:r>
      <w:r>
        <w:rPr>
          <w:lang w:val="id_ID" w:bidi="id_ID"/>
        </w:rPr>
        <w:t xml:space="preserve">Kemudian Paulus memuji Allah! Paulus menyebut Allah sebagai "Raja kekal," atau raja yang memerintah selama-lamanya. Paulus juga menyebut Allah "abadi" Ini berarti Allah tidak dapat mati. Nama ini menunjukkan bahwa Allah berbeda dari segala sesuatu lainnya karena hanya Allah yang hidup selama-lamanya. Paulus menggambarkan Allah sebagai "tidak terlihat." Nama ini berarti manusia tidak dapat melihat Allah. Guru-guru Yahudi menggunakan nama ini ketika para guru berbicara kepada orang-orang yang percaya kepada berhala. Para guru Yahudi ingin menunjukkan bahwa Allah tidak seperti patung yang dapat dilihat dan disentuh orang. Paulus juga menyebut Allah sebagai "satu-satunya Allah." Orang-orang Yahudi memiliki doa penting di mana orang-orang menyatakan bahwa hanya ada satu Allah yang benar. Ini juga penting karena banyak orang pada zaman Paulus percaya kepada banyak dewa-dewa yang berbeda. Nama-nama Allah ini menunjukkan betapa besar dan berkuasanya Allah. Paulus ingin Timotius dan jemaat untuk bergabung dengan Paulus dalam memuji Allah. </w:t>
      </w:r>
    </w:p>
    <w:p>
      <w:pPr/>
      <w:r>
        <w:rPr>
          <w:lang w:val="id_ID" w:bidi="id_ID"/>
        </w:rPr>
      </w:r>
      <w:r>
        <w:rPr>
          <w:lang w:val="id_ID" w:bidi="id_ID"/>
        </w:rPr>
        <w:t xml:space="preserve">Berhenti di sini dan diskusikan pertanyaan ini dalam kelompok: Bagaimana orang-orang dalam budaya Anda menunjukkan bahwa mereka sangat bersyukur kepada Allah, terutama dalam konteks keagamaan? Hentikan sejenak audio ini di sini. </w:t>
      </w:r>
    </w:p>
    <w:p>
      <w:pPr/>
      <w:r>
        <w:rPr>
          <w:lang w:val="id_ID" w:bidi="id_ID"/>
        </w:rPr>
      </w:r>
      <w:r>
        <w:rPr>
          <w:lang w:val="id_ID" w:bidi="id_ID"/>
        </w:rPr>
        <w:t xml:space="preserve">Paulus kemudian berbicara langsung kepada Timotius. Paulus mengingatkan Timotius bahwa orang-orang bernubuat bahwa Timotius akan melayani Allah. Kemudian dalam surat ini kita akan mendengar bahwa para pemimpin gereja bernubuat, menumpangkan tangan mereka ke atas Timotius, dan menetapkan Timotius untuk tugas ini. Paulus mendorong Timotius untuk mengingat nubuat ini dan untuk berjuang dengan baik. Ketika Paulus menulis tentang bagaimana seharusnya orang Kristen hidup dan melayani Allah, Paulus sering menggambarkan orang Kristen sebagai tentara yang berperang. Sama seperti seorang prajurit yang terus berjuang dalam pertempuran, Timotius tidak boleh berhenti percaya kepada Yesus, menjaga hati nurani yang murni, dan terus membedakan apa yang benar dan salah untuk dilakukan. </w:t>
      </w:r>
    </w:p>
    <w:p>
      <w:pPr/>
      <w:r>
        <w:rPr>
          <w:lang w:val="id_ID" w:bidi="id_ID"/>
        </w:rPr>
      </w:r>
      <w:r>
        <w:rPr>
          <w:lang w:val="id_ID" w:bidi="id_ID"/>
        </w:rPr>
        <w:t xml:space="preserve">Berhenti di sini dan bagikan cerita tentang bagaimana orang-orang di komunitas Anda memilih pemimpin muda. Kemudian diskusikan pertanyaan ini: Bagaimana para pemimpin di komunitas Anda terus melakukan apa yang benar? Bagaimana para pemimpin membantu orang untuk terus memercayai para pemimpin itu? Hentikan sejenak audio ini di sini. </w:t>
      </w:r>
    </w:p>
    <w:p>
      <w:pPr/>
      <w:r>
        <w:rPr>
          <w:lang w:val="id_ID" w:bidi="id_ID"/>
        </w:rPr>
      </w:r>
      <w:r>
        <w:rPr>
          <w:lang w:val="id_ID" w:bidi="id_ID"/>
        </w:rPr>
        <w:t xml:space="preserve">Paulus memberikan contoh dua orang bernama Himeneus dan Aleksander yang menolak ajaran sejati dari Allah. Orang-orang ini memilih untuk mengikuti keyakinan yang berbeda daripada pesan injil Paulus. Orang-orang ini tidak dapat lagi membedakan yang benar dari yang salah, dan orang-orang itu menolak Allah. Paulus mengatakan bahwa orang-orang itu mengalami kerusakan dalam iman mereka. Paulus mengibaratkan kerusakan ini dengan kapal yang karam dan hancur di laut. </w:t>
      </w:r>
    </w:p>
    <w:p>
      <w:pPr/>
      <w:r>
        <w:rPr>
          <w:lang w:val="id_ID" w:bidi="id_ID"/>
        </w:rPr>
      </w:r>
      <w:r>
        <w:rPr>
          <w:lang w:val="id_ID" w:bidi="id_ID"/>
        </w:rPr>
        <w:t xml:space="preserve">Paulus mengambil tindakan langsung terhadap orang-orang ini. Paulus menyerahkan Himeneus dan Aleksander kepada Iblis. Ini berarti gereja harus memperlakukan orang-orang ini seperti orang-orang yang tidak percaya. Gereja mengeluarkan orang-orang ini dari komunitas mereka. Hal ini menempatkan orang-orang di luar perlindungan Allah dan masuk ke dunia di mana Iblis berkuasa. Paulus ingin Iblis memberi pelajaran bagi orang-orang ini untuk tidak berbicara menentang Allah. Paulus berharap proses yang berat ini akan membantu orang-orang itu berubah. Paulus ingin orang-orang ini kembali kepada iman yang sejati. Disiplin ini adalah langkah terakhir untuk menghadapi orang-orang yang tidak mau mengakui kesalahannya. Gereja menggunakan hukuman ini hanya setelah mereka mencoba segala cara lain untuk memperbaiki perilaku yang salah. </w:t>
      </w:r>
    </w:p>
    <w:p>
      <w:pPr/>
      <w:r>
        <w:rPr>
          <w:lang w:val="id_ID" w:bidi="id_ID"/>
        </w:rPr>
      </w:r>
      <w:r>
        <w:rPr>
          <w:lang w:val="id_ID" w:bidi="id_ID"/>
        </w:rPr>
        <w:t xml:space="preserve">Berhenti di sini dan diskusikan pertanyaan ini dalam kelompok: Bagaimana komunitas Anda menangani situasi di mana seorang pemimpin telah gagal atau berperilaku bertentangan dengan nilai-nilai masyarakat? Hentikan sejenak audio ini di sini. </w:t>
      </w:r>
    </w:p>
    <w:p>
      <w:pPr/>
      <w:r>
        <w:rPr>
          <w:lang w:val="id_ID" w:bidi="id_ID"/>
        </w:rPr>
      </w:r>
      <w:r>
        <w:rPr>
          <w:lang w:val="id_ID" w:bidi="id_ID"/>
        </w:rPr>
        <w:t xml:space="preserve">Perikop ini menunjukkan bagaimana kebaikan dan pengampunan Allah dapat mengubah orang, terutama para pemimpin. Perikop ini juga menunjukkan apa yang dapat terjadi ketika para pemimpin tidak lagi melakukan apa yang benar dan berbalik dari iman mereka. </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audio dari 1 Timotius 1:12–20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perikop ini. Selanjutnya, kelompok akan memeragakan perikop ini.</w:t>
      </w:r>
    </w:p>
    <w:p>
      <w:pPr/>
      <w:r>
        <w:rPr>
          <w:lang w:val="id_ID" w:bidi="id_ID"/>
        </w:rPr>
      </w:r>
      <w:r>
        <w:rPr>
          <w:lang w:val="id_ID" w:bidi="id_ID"/>
        </w:rPr>
        <w:t>Perikop ini memiliki tiga bagian.</w:t>
      </w:r>
    </w:p>
    <w:p>
      <w:pPr/>
      <w:r>
        <w:rPr>
          <w:lang w:val="id_ID" w:bidi="id_ID"/>
        </w:rPr>
      </w:r>
      <w:r>
        <w:rPr>
          <w:b/>
          <w:lang w:val="id_ID" w:bidi="id_ID"/>
        </w:rPr>
        <w:t>Di bagian pertama:</w:t>
      </w:r>
      <w:r>
        <w:rPr>
          <w:lang w:val="id_ID" w:bidi="id_ID"/>
        </w:rPr>
        <w:t xml:space="preserve"> Paulus berkata kepada Kristus Yesus bahwa ia bersyukur karena Yesus menunjuk Paulus untuk melayani Yesus, meskipun kehidupan Paulus sebelumnya sebagai penghujat, penganiaya, dan orang yang ganas. </w:t>
      </w:r>
    </w:p>
    <w:p>
      <w:pPr/>
      <w:r>
        <w:rPr>
          <w:lang w:val="id_ID" w:bidi="id_ID"/>
        </w:rPr>
      </w:r>
      <w:r>
        <w:rPr>
          <w:b/>
          <w:lang w:val="id_ID" w:bidi="id_ID"/>
        </w:rPr>
        <w:t>Pada bagian kedua:</w:t>
      </w:r>
      <w:r>
        <w:rPr>
          <w:lang w:val="id_ID" w:bidi="id_ID"/>
        </w:rPr>
        <w:t xml:space="preserve"> Paulus menjelaskan bagaimana Kristus datang ke dunia untuk menyelamatkan orang berdosa. Paulus adalah orang yang paling berdosa. Tetapi Paulus menerima belas kasihan sehingga ia dapat menunjukkan kepada orang lain contoh kesabaran Kristus. </w:t>
      </w:r>
    </w:p>
    <w:p>
      <w:pPr/>
      <w:r>
        <w:rPr>
          <w:lang w:val="id_ID" w:bidi="id_ID"/>
        </w:rPr>
      </w:r>
      <w:r>
        <w:rPr>
          <w:b/>
          <w:lang w:val="id_ID" w:bidi="id_ID"/>
        </w:rPr>
        <w:t>Pada bagian ketiga:</w:t>
      </w:r>
      <w:r>
        <w:rPr>
          <w:lang w:val="id_ID" w:bidi="id_ID"/>
        </w:rPr>
        <w:t xml:space="preserve"> Paulus menasihati Timotius untuk memperjuangkan perjuangan yang baik dan untuk menjaga iman dan hati nurani yang murni. Paulus juga menyebutkan dua orang yang telah kandas atau menolak iman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Kristus Yesus Tuhan kita </w:t>
      </w:r>
    </w:p>
    <w:p>
      <w:pPr>
        <w:pStyle w:val="ListBullet"/>
        <w:spacing w:line="240" w:lineRule="auto"/>
        <w:ind w:left="720"/>
      </w:pPr>
      <w:r>
        <w:rPr>
          <w:lang w:val="id_ID" w:bidi="id_ID"/>
        </w:rPr>
      </w:r>
      <w:r>
        <w:rPr>
          <w:lang w:val="id_ID" w:bidi="id_ID"/>
        </w:rPr>
        <w:t>Allah yang abadi, tidak terlihat, dan satu-satunya</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Himeneus </w:t>
      </w:r>
    </w:p>
    <w:p>
      <w:pPr>
        <w:pStyle w:val="ListBullet"/>
        <w:spacing w:line="240" w:lineRule="auto"/>
        <w:ind w:left="720"/>
      </w:pPr>
      <w:r>
        <w:rPr>
          <w:lang w:val="id_ID" w:bidi="id_ID"/>
        </w:rPr>
      </w:r>
      <w:r>
        <w:rPr>
          <w:lang w:val="id_ID" w:bidi="id_ID"/>
        </w:rPr>
        <w:t>Aleksander</w:t>
      </w:r>
    </w:p>
    <w:p>
      <w:pPr/>
      <w:r>
        <w:rPr>
          <w:lang w:val="id_ID" w:bidi="id_ID"/>
        </w:rPr>
      </w:r>
      <w:r>
        <w:rPr>
          <w:lang w:val="id_ID" w:bidi="id_ID"/>
        </w:rPr>
        <w:t>Sebagai kelompok, perhatikan bagian-bagian dari latar belakang perikop ini.</w:t>
      </w:r>
    </w:p>
    <w:p>
      <w:pPr/>
      <w:r>
        <w:rPr>
          <w:lang w:val="id_ID" w:bidi="id_ID"/>
        </w:rPr>
      </w:r>
      <w:r>
        <w:rPr>
          <w:lang w:val="id_ID" w:bidi="id_ID"/>
        </w:rPr>
        <w:t xml:space="preserve">Perikop ini adalah bagian dari surat dari Paulus kepada Timotius. Penting untuk menunjukkan bahwa ini adalah kata-kata Paulus kepada Timotius yang ditulis Paulus untuk mengajar dan menguatkan Timotius. </w:t>
      </w:r>
    </w:p>
    <w:p>
      <w:pPr/>
      <w:r>
        <w:rPr>
          <w:lang w:val="id_ID" w:bidi="id_ID"/>
        </w:rPr>
      </w:r>
      <w:r>
        <w:rPr>
          <w:lang w:val="id_ID" w:bidi="id_ID"/>
        </w:rPr>
        <w:t xml:space="preserve">Berhenti di sini dan diskusikan bagaimana para pemimpin menulis surat di mana mereka mengajar atau menguatkan orang-orang dalam budaya Anda. Jika budaya Anda tidak menggunakan surat, bagaimana cara lain seorang pemimpin mendorong seseorang yang ia pimpin atau ajar? Bagaimana Anda menunjukkan bahwa guru atau pemimpin memberikan nasihat penting kepada seseorang yang mereka sayangi? Hentikan sejenak audio ini di sini. </w:t>
      </w:r>
    </w:p>
    <w:p>
      <w:pPr/>
      <w:r>
        <w:rPr>
          <w:lang w:val="id_ID" w:bidi="id_ID"/>
        </w:rPr>
      </w:r>
      <w:r>
        <w:rPr>
          <w:lang w:val="id_ID" w:bidi="id_ID"/>
        </w:rPr>
        <w:t>Paulus memulai suratnya dengan mengucapkan syukur yang sebesar-besarnya kepada Kristus Yesus. Paulus mengatakan bahwa Paulus dahulu adalah seorang “penghujat, penganiaya, dan penentang yang kurang ajar." Seorang penghujat adalah seorang yang menentang Allah atau menunjukkan rasa tidak hormat kepada Allah. Paulus mengakui bahwa Paulus pernah mengatakan hal-hal yang mengerikan tentang Yesus dan Allah. Seorang penganiaya adalah seseorang yang menyakiti atau menyerang orang lain karena keyakinan mereka. Paulus memburu orang Kristen, Paulus memerintahkan para pemimpin untuk menangkap orang Kristen, dan Paulus menyetujui ketika para pemimpin membunuh orang Kristen karena iman mereka. Seorang penentang yang kurang ajar adalah seseorang yang dengan bangga dan secara terbuka melawan sesuatu. Paulus tidak hanya melawan orang Kristen secara diam-diam. Paulus bersikap agresif dan kejam terhadap orang Kristen. Paulus bersikap sombong ketika Paulus menyerang iman Kristen. Paulus menggunakan kata-kata yang keras untuk menunjukkan perubahan dramatis dalam kehidupan Paulus.</w:t>
      </w:r>
    </w:p>
    <w:p>
      <w:pPr/>
      <w:r>
        <w:rPr>
          <w:lang w:val="id_ID" w:bidi="id_ID"/>
        </w:rPr>
      </w:r>
      <w:r>
        <w:rPr>
          <w:lang w:val="id_ID" w:bidi="id_ID"/>
        </w:rPr>
        <w:t xml:space="preserve">Ketika Paulus mengatakan bahwa ia "bertindak tanpa pengetahuan di luar iman," itu berarti dua hal. Pertama, Paulus tidak mengetahui kebenaran tentang Yesus. Dan kedua, Paulus tidak percaya bahwa Yesus benar-benar Anak Allah. Paulus berpikir bahwa menyerang orang Kristen adalah tindakan yang benar. Paulus salah, tetapi Paulus bukan dengan sengaja bermaksud mau melawan Allah. Hal ini tidak membenarkan tindakan Paulus, tetapi menjelaskan mengapa Allah menunjukkan belas kasihan kepada Paulus. Ketika Allah menunjukkan belas kasihan kepada seseorang, Allah tidak menghukum orang itu setimpal dengan kesalahannya. Allah menunjukkan belas kasihan kepada Paulus ketika Allah mengampuni Paulus dan tidak menghukum Paulus atas apa yang telah dilakukan Paulus terhadap orang-orang Kristen. </w:t>
      </w:r>
    </w:p>
    <w:p>
      <w:pPr/>
      <w:r>
        <w:rPr>
          <w:lang w:val="id_ID" w:bidi="id_ID"/>
        </w:rPr>
      </w:r>
      <w:r>
        <w:rPr>
          <w:lang w:val="id_ID" w:bidi="id_ID"/>
        </w:rPr>
        <w:t xml:space="preserve">Berhenti di sini dan diskusikan pertanyaan ini dalam kelompok: Bagaimana orang menunjukkan bahwa mereka benar-benar bersyukur ketika seseorang mengampuni mereka atas suatu kesalahan serius? Tindakan atau perubahan perilaku apa yang menunjukkan bahwa orang tersebut benar-benar bersyukur? Hentikan sejenak audio ini di sini. </w:t>
      </w:r>
    </w:p>
    <w:p>
      <w:pPr/>
      <w:r>
        <w:rPr>
          <w:lang w:val="id_ID" w:bidi="id_ID"/>
        </w:rPr>
      </w:r>
      <w:r>
        <w:rPr>
          <w:lang w:val="id_ID" w:bidi="id_ID"/>
        </w:rPr>
        <w:t xml:space="preserve">Ketika Paulus berbicara tentang kasih karunia Tuhan kita, Paulus secara khusus berbicara tentang Yesus Kristus. Paulus menggunakan gelar Tuhan untuk menunjukkan bahwa Yesus adalah ilahi dan memiliki otoritas. Inilah Yesus yang sama, yang pernah ditolak dan dilawan oleh Paulus. </w:t>
      </w:r>
    </w:p>
    <w:p>
      <w:pPr/>
      <w:r>
        <w:rPr>
          <w:lang w:val="id_ID" w:bidi="id_ID"/>
        </w:rPr>
      </w:r>
      <w:r>
        <w:rPr>
          <w:lang w:val="id_ID" w:bidi="id_ID"/>
        </w:rPr>
        <w:t>Ketika Paulus menggambarkan bagaimana kasih karunia, iman, dan kasih Yesus tercurah dan melimpah, Paulus menggunakan gambaran tentang bagaimana sesuatu yang meluap dari sebuah wadah. Bayangkan sebuah cangkir di mana seseorang menuangkan begitu banyak air ke dalamnya sehingga airnya tumpah ke mana-mana. Inilah cara Paulus menggambarkan kasih karunia, iman, dan kasih Yesus. Paulus mengalami kasih karunia Yesus, semakin percaya atau beriman kepada Yesus, dan mengalami kasih Yesus kepada Paulus.</w:t>
      </w:r>
    </w:p>
    <w:p>
      <w:pPr/>
      <w:r>
        <w:rPr>
          <w:lang w:val="id_ID" w:bidi="id_ID"/>
        </w:rPr>
      </w:r>
      <w:r>
        <w:rPr>
          <w:lang w:val="id_ID" w:bidi="id_ID"/>
        </w:rPr>
        <w:t xml:space="preserve">Berhenti di sini dan diskusikan dalam kelompok: Bagaimana cara Anda membicarakan ketika seseorang bersikap sangat baik kepada Anda bahkan ketika Anda tidak layak menerima kebaikan itu? Bagaimana Anda akan berbicara tentang Yesus yang menunjukkan kasih karunia dan kasih kepada Paulus seperti air yang meluap dari sebuah wadah? Hentikan sejenak audio ini di sini. </w:t>
      </w:r>
    </w:p>
    <w:p>
      <w:pPr/>
      <w:r>
        <w:rPr>
          <w:lang w:val="id_ID" w:bidi="id_ID"/>
        </w:rPr>
      </w:r>
      <w:r>
        <w:rPr>
          <w:lang w:val="id_ID" w:bidi="id_ID"/>
        </w:rPr>
        <w:t xml:space="preserve">Paulus menggunakan frasa, "Perkataan ini benar dan patut diterima sepenuhnya" untuk memperkenalkan pernyataan penting tentang tujuan Kristus. Frasa ini menunjukkan bahwa kalimat selanjutnya adalah kebenaran penting dalam iman Kristen. </w:t>
      </w:r>
    </w:p>
    <w:p>
      <w:pPr/>
      <w:r>
        <w:rPr>
          <w:lang w:val="id_ID" w:bidi="id_ID"/>
        </w:rPr>
      </w:r>
      <w:r>
        <w:rPr>
          <w:lang w:val="id_ID" w:bidi="id_ID"/>
        </w:rPr>
        <w:t xml:space="preserve">Berhenti di sini dan diskusikan dalam kelompok: Bagaimana Anda akan mengawali pernyataan penting bahwa Kristus Yesus datang ke dunia untuk menyelamatkan orang berdosa? Hentikan sejenak audio ini di sini. </w:t>
      </w:r>
    </w:p>
    <w:p>
      <w:pPr/>
      <w:r>
        <w:rPr>
          <w:lang w:val="id_ID" w:bidi="id_ID"/>
        </w:rPr>
      </w:r>
      <w:r>
        <w:rPr>
          <w:lang w:val="id_ID" w:bidi="id_ID"/>
        </w:rPr>
        <w:t>Paulus menyebut dirinya sebagai orang yang “paling” berdosa. Ketika Paulus menyebut dirinya sebagai “orang yang paling berdosa,” Paulus mengartikannya dalam dua hal penting. Pertama, Paulus merujuk pada betapa mengerikannya dosa Paulus. Paulus telah menyerang orang Kristen dan berupaya menghancurkan gereja. Ini adalah dosa besar terhadap Allah dan umat Allah. Paulus menggunakan "yang paling" untuk menunjukkan betapa seriusnya dosa ini.</w:t>
      </w:r>
    </w:p>
    <w:p>
      <w:pPr/>
      <w:r>
        <w:rPr>
          <w:lang w:val="id_ID" w:bidi="id_ID"/>
        </w:rPr>
      </w:r>
      <w:r>
        <w:rPr>
          <w:lang w:val="id_ID" w:bidi="id_ID"/>
        </w:rPr>
        <w:t>Kedua, Paulus mengatakan hal ini untuk menjadikan dirinya sebagai contoh. Paulus ingin menunjukkan bahwa jika Yesus dapat menyelamatkan musuh terburuk gereja, Yesus dapat menyelamatkan siapa pun. Paulus menjadi pola atau model. Ketika orang lain melihat kisah Paulus, orang-orang itu dapat melihat betapa sabarnya Yesus dan penuh belas kasihan.</w:t>
      </w:r>
    </w:p>
    <w:p>
      <w:pPr/>
      <w:r>
        <w:rPr>
          <w:lang w:val="id_ID" w:bidi="id_ID"/>
        </w:rPr>
      </w:r>
      <w:r>
        <w:rPr>
          <w:lang w:val="id_ID" w:bidi="id_ID"/>
        </w:rPr>
        <w:t xml:space="preserve">Paulus tidak bermaksud bahwa Paulus berbuat dosa lebih banyak daripada semua orang lain di dunia. Sebaliknya, Paulus menekankan tentang kuasa Yesus untuk menyelamatkan. Paulus adalah musuh terbesar orang Kristen, tetapi sekarang Paulus adalah salah satu guru terbesar mereka. Perubahan besar ini menunjukkan betapa Yesus dapat mengubah seseorang secara penuh. </w:t>
      </w:r>
    </w:p>
    <w:p>
      <w:pPr/>
      <w:r>
        <w:rPr>
          <w:lang w:val="id_ID" w:bidi="id_ID"/>
        </w:rPr>
      </w:r>
      <w:r>
        <w:rPr>
          <w:lang w:val="id_ID" w:bidi="id_ID"/>
        </w:rPr>
        <w:t>Paulus menceritakan kisahnya karena alasan yang penting. Beberapa guru mengatakan bahwa orang perlu mengikuti aturan yang ketat agar Allah menyelamatkan mereka. Tetapi kisah Paulus menunjukkan sesuatu yang berbeda. Kisah Paulus menunjukkan bahwa Allah menyelamatkan orang-orang ketika mereka percaya kepada Yesus, bukan hanya ketika mereka mengikuti peraturan. Jika Yesus dapat menyelamatkan Paulus, yang telah melakukan hal-hal yang mengerikan, Yesus dapat menyelamatkan siapa pun yang percaya.</w:t>
      </w:r>
    </w:p>
    <w:p>
      <w:pPr/>
      <w:r>
        <w:rPr>
          <w:lang w:val="id_ID" w:bidi="id_ID"/>
        </w:rPr>
      </w:r>
      <w:r>
        <w:rPr>
          <w:lang w:val="id_ID" w:bidi="id_ID"/>
        </w:rPr>
        <w:t xml:space="preserve">Berhenti di sini dan diskusikan pertanyaan ini dalam kelompok: Bagaimana orang-orang dalam budaya Anda menunjukkan bahwa mereka rendah hati, terutama ketika Allah atau seseorang telah memberi mereka posisi penting? Bagaimana Anda akan menerjemahkan cara Paulus menyebut dirinya sebagai “orang yang paling berdosa”? Hentikan sejenak audio ini di sini. </w:t>
      </w:r>
    </w:p>
    <w:p>
      <w:pPr/>
      <w:r>
        <w:rPr>
          <w:lang w:val="id_ID" w:bidi="id_ID"/>
        </w:rPr>
      </w:r>
      <w:r>
        <w:rPr>
          <w:lang w:val="id_ID" w:bidi="id_ID"/>
        </w:rPr>
        <w:t xml:space="preserve">Setelah ia membagikan kisahnya sendiri, Paulus sekarang beralih kembali kepada Timotius dengan gaya bahasa yang lebih akrab. Paulus bahkan menyebut Timotius sebagai "anakku" untuk menunjukkan hubungan yang dekat antara Paulus dan Timotius. Paulus kembali pada tugas yang diberikannya kepada Timotius di awal surat itu. Sebelumnya, Paulus telah memberi tahu Timotius untuk menghentikan guru-guru palsu di Efesus. Sekarang, Paulus mengingatkan Timotius akan pekerjaan penting ini. </w:t>
      </w:r>
    </w:p>
    <w:p>
      <w:pPr/>
      <w:r>
        <w:rPr>
          <w:lang w:val="id_ID" w:bidi="id_ID"/>
        </w:rPr>
      </w:r>
      <w:r>
        <w:rPr>
          <w:lang w:val="id_ID" w:bidi="id_ID"/>
        </w:rPr>
        <w:t xml:space="preserve">Paulus menghubungkan perintah ini dengan nubuat khusus yang diucapkan orang-orang tentang Timotius di masa lalu. Nubuat menunjukkan bahwa Allah telah memilih Timotius untuk tugas ini. </w:t>
      </w:r>
    </w:p>
    <w:p>
      <w:pPr/>
      <w:r>
        <w:rPr>
          <w:lang w:val="id_ID" w:bidi="id_ID"/>
        </w:rPr>
      </w:r>
      <w:r>
        <w:rPr>
          <w:lang w:val="id_ID" w:bidi="id_ID"/>
        </w:rPr>
        <w:t xml:space="preserve">Paulus memberi tahu Timotius untuk "berjuang dalam perjuangan yang baik." Ini adalah gambaran Timotius sebagai seorang prajurit dalam pertempuran. Pertempurannya bukan dengan senjata sungguhan. Sebaliknya, Timotius harus berjuang untuk melindungi pesan sejati tentang Yesus dari guru-guru palsu. Paulus ingin Timotius mengingat nubuat-nubuat tentang Timotius. Nubuat akan memberikan Timotius keberanian dan kekuatan untuk melakukan pekerjaan yang sulit ini. </w:t>
      </w:r>
    </w:p>
    <w:p>
      <w:pPr/>
      <w:r>
        <w:rPr>
          <w:lang w:val="id_ID" w:bidi="id_ID"/>
        </w:rPr>
      </w:r>
      <w:r>
        <w:rPr>
          <w:lang w:val="id_ID" w:bidi="id_ID"/>
        </w:rPr>
        <w:t xml:space="preserve">Dengan memulai dan mengakhiri petunjuk-petunjuknya kepada Timotius, Paulus menunjukkan betapa pentingnya pekerjaan Timotius. Kisah Paulus sendiri tentang bagaimana Paulus berubah dari musuh menjadi seorang pengajar membantu menunjukkan kepada Timotius mengapa sangat penting bagi Timotius untuk menghentikan guru-guru palsu. </w:t>
      </w:r>
    </w:p>
    <w:p>
      <w:pPr/>
      <w:r>
        <w:rPr>
          <w:lang w:val="id_ID" w:bidi="id_ID"/>
        </w:rPr>
      </w:r>
      <w:r>
        <w:rPr>
          <w:lang w:val="id_ID" w:bidi="id_ID"/>
        </w:rPr>
        <w:t xml:space="preserve">Perikop ini berakhir ketika Paulus menyebutkan dua orang, Himeneus dan Aleksander, yang telah "kandas imannya." Ketika Paulus mengatakan tentang orang-orang ini, "kandaslah iman mereka,” Paulus mengartikan bahwa mereka telah benar-benar menghancurkan perjalanan rohani mereka. Seperti kapal yang menabrak karang dan hancur, orang-orang ini menghancurkan iman mereka ketika mereka menolak kebenaran dan mengajarkan pemikiran yang sesat. Orang-orang ini adalah pemimpin penting di gereja di Efesus. Kedua orang itu berbalik dari apa yang telah diajarkan Paulus kepada mereka dan mulai mengajarkan pemikiran sesat. </w:t>
      </w:r>
    </w:p>
    <w:p>
      <w:pPr/>
      <w:r>
        <w:rPr>
          <w:lang w:val="id_ID" w:bidi="id_ID"/>
        </w:rPr>
      </w:r>
      <w:r>
        <w:rPr>
          <w:lang w:val="id_ID" w:bidi="id_ID"/>
        </w:rPr>
        <w:t>Paulus mengambil tindakan tegas terhadap orang-orang ini. Paulus menyuruh orang-orang ini dikeluarkan dari komunitas gereja. Paulus menggambarkan hal ini sebagai "menyerahkan mereka kepada Iblis." Ini berarti orang-orang itu berada di luar perlindungan gereja. Ini adalah bentuk disiplin gereja yang serius.</w:t>
      </w:r>
    </w:p>
    <w:p>
      <w:pPr/>
      <w:r>
        <w:rPr>
          <w:lang w:val="id_ID" w:bidi="id_ID"/>
        </w:rPr>
      </w:r>
      <w:r>
        <w:rPr>
          <w:lang w:val="id_ID" w:bidi="id_ID"/>
        </w:rPr>
        <w:t>Tetapi tujuan Paulus bukan hanya untuk menghukum orang-orang itu. Paulus ingin orang-orang ini belajar dari kesalahan mereka dan berhenti berbicara menentang kebenaran Allah. Sama seperti Paulus sendiri pernah berbicara menentang Allah, tetapi Allah menunjukkan belas kasihan kepada Paulus, Paulus berharap orang-orang ini akan berubah.</w:t>
      </w:r>
    </w:p>
    <w:p>
      <w:pPr/>
      <w:r>
        <w:rPr>
          <w:lang w:val="id_ID" w:bidi="id_ID"/>
        </w:rPr>
      </w:r>
      <w:r>
        <w:rPr>
          <w:lang w:val="id_ID" w:bidi="id_ID"/>
        </w:rPr>
        <w:t xml:space="preserve">Berhenti di sini dan diskusikan pertanyaan ini dalam kelompok: Ceritakan kisah tentang seseorang yang Anda kenal yang pernah menganut keyakinan atau nilai-nilai yang kuat tetapi kemudian meninggalkan keyakinan tersebut sepenuhnya. Berikan perhatian khusus pada kata dan frasa yang digunakan orang-orang di komunitas Anda untuk menggambarkan ketika seseorang meninggalkan keyakinan mereka. Gambaran atau istilah khusus apa yang digunakan orang untuk menjelaskan kejadian seperti itu? Hentikan sejenak audio ini di sini. </w:t>
      </w:r>
    </w:p>
    <w:p>
      <w:pPr/>
      <w:r>
        <w:rPr>
          <w:lang w:val="id_ID" w:bidi="id_ID"/>
        </w:rPr>
      </w:r>
      <w:r>
        <w:rPr>
          <w:lang w:val="id_ID" w:bidi="id_ID"/>
        </w:rPr>
        <w:t>Sekarang, kelompok harus membuat papan cerita, menggambarkan atau menggunakan barang-barang untuk memeragakan perikop ini dan tindakan-tindakan yang ada di dalam cerita. Saat Anda melakukan hal ini, Anda mungkin perlu menggunakan gambar atau benda untuk mewakili bagaimana Paulus benar-benar berubah, bagaimana Timotius menerima surat itu, dan bagaimana orang-orang mengeluarkan dua guru palsu dari komunitas gereja. Anda dapat menunjukkan bagaimana Paulus berubah dari musuh menjadi seorang guru. Kemudian Anda dapat menunjukkan kepada orang-orang bagaimana orang menumpangkan tangan ke atas Timotius dan menunjuk Timotius untuk memimpin. Peragakan Timotius saat ia mendatangi sekelompok benda atau orang yang mewakili gereja di Efesus. Ketika Anda berbicara tentang Himeneus dan Aleksander, Anda dapat memindahkan benda yang menggambarkan mereka ke luar dari kelompok benda atau orang yang mewakili gereja. Benda-benda ini dapat membantu menunjukkan bagaimana kisah pribadi Paulus berhubungan dengan perintahnya kepada Timotius dan gereja.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audio dari 1 Timotius 1:12–20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Kristus Yesus Tuhan kita </w:t>
      </w:r>
    </w:p>
    <w:p>
      <w:pPr>
        <w:pStyle w:val="ListBullet"/>
        <w:spacing w:line="240" w:lineRule="auto"/>
        <w:ind w:left="720"/>
      </w:pPr>
      <w:r>
        <w:rPr>
          <w:lang w:val="id_ID" w:bidi="id_ID"/>
        </w:rPr>
      </w:r>
      <w:r>
        <w:rPr>
          <w:lang w:val="id_ID" w:bidi="id_ID"/>
        </w:rPr>
        <w:t xml:space="preserve">Abadi, tidak terlihat, dan satu-satunya Tuhan </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Himeneus </w:t>
      </w:r>
    </w:p>
    <w:p>
      <w:pPr>
        <w:pStyle w:val="ListBullet"/>
        <w:spacing w:line="240" w:lineRule="auto"/>
        <w:ind w:left="720"/>
      </w:pPr>
      <w:r>
        <w:rPr>
          <w:lang w:val="id_ID" w:bidi="id_ID"/>
        </w:rPr>
      </w:r>
      <w:r>
        <w:rPr>
          <w:lang w:val="id_ID" w:bidi="id_ID"/>
        </w:rPr>
        <w:t>Aleksander</w:t>
      </w:r>
    </w:p>
    <w:p>
      <w:pPr/>
      <w:r>
        <w:rPr>
          <w:lang w:val="id_ID" w:bidi="id_ID"/>
        </w:rPr>
      </w:r>
      <w:r>
        <w:rPr>
          <w:lang w:val="id_ID" w:bidi="id_ID"/>
        </w:rPr>
        <w:t>Sebagai kelompok, peragakan ayat ini dua kali. Anda harus memeragakan perikop ini dalam bahasa Anda.</w:t>
      </w:r>
    </w:p>
    <w:p>
      <w:pPr/>
      <w:r>
        <w:rPr>
          <w:lang w:val="id_ID" w:bidi="id_ID"/>
        </w:rPr>
      </w:r>
      <w:r>
        <w:rPr>
          <w:lang w:val="id_ID" w:bidi="id_ID"/>
        </w:rPr>
        <w:t>Pertama, peragakan perikop ini tanpa berhenti. Perhatikan dialog, aliran cerita, alur cerita, dan urutan waktu dari perikop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Lalu lanjutkan peragaannya.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Paulus memulai suratnya dengan bersyukur kepada Kristus Yesus karena Kristus memberikan Paulus kekuatan, menganggap Paulus setia, dan menunjuk Paulus untuk melayani.</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kemudian menceritakan masa lalunya sebagai seorang penghujat, penganiaya, dan orang yang ganas. Paulus menjelaskan bahwa ia menerima belas kasihan karena Paulus bertindak dalam ketidaktahuan dan ketidakpercayaan.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menekankan kasih karunia Allah yang melimpah, disertai iman dan kasih dalam Kristus Yesus. Paulus menyatakan perkataan yang dapat dipercaya tentang bagaimana Kristus datang untuk menyelamatkan orang berdosa, di antara mereka Paulus menganggap dirinya sebagai orang yang paling berdosa.</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menyatakan bahwa alasan Paulus menerima belas kasihan adalah agar Kristus Yesus dapat menunjukkan kesabaran-Nya yang besar sebagai contoh bagi orang lain yang akan percaya kepada Kristus untuk menerima kehidupan kekal. Paulus kemudian memuji sang Raja yang kekal.</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kemudian berbicara kepada Timotius dan mengingatkannya tentang nubuat-nubuat yang pernah diucapkan orang-orang tentang Timotius. Paulus menguatkan Timotius untuk berpegang teguh pada iman dan hati nurani yang murni.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Terakhir, Paulus menyebutkan Himeneus dan Aleksander, yang menolak iman dan hati nurani yang murni sehingga iman mereka kandas seperti kapal. Paulus menyatakan bahwa ia telah menyerahkan orang-orang ini kepada Iblis agar mereka belajar untuk tidak menghujat.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audio dari 1 Timotius 1:12–20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bersyukur kepada </w:t>
      </w:r>
      <w:r>
        <w:rPr>
          <w:b/>
          <w:lang w:val="id_ID" w:bidi="id_ID"/>
        </w:rPr>
        <w:t>Kristus</w:t>
      </w:r>
      <w:r>
        <w:rPr>
          <w:lang w:val="id_ID" w:bidi="id_ID"/>
        </w:rPr>
        <w:t xml:space="preserve"> Yesus, Tuhannya. Kristus adalah gelar yang berarti "orang pilihan" atau "orang yang diurapi." Ketika Paulus mengatakan "Kristus Yesus," Paulus mengartikan Yesus adalah juruselamat yang dijanjikan yang telah direncanakan untuk diutus Allah. Gelar ini menunjukkan bahwa Yesus adalah orang yang dipilih Allah untuk menyelamatkan manusia dari dosa-dosa mereka. Carilah </w:t>
      </w:r>
      <w:r>
        <w:rPr>
          <w:lang w:val="id_ID" w:bidi="id_ID"/>
        </w:rPr>
        <w:t>Kristus</w:t>
      </w:r>
      <w:r>
        <w:rPr>
          <w:lang w:val="id_ID" w:bidi="id_ID"/>
        </w:rPr>
        <w:t xml:space="preserve"> di Daftar Kata Utama untuk informasi lebih lanjut, dan gunakan kata yang sama untuk Kristus seperti yang telah Anda gunakan pada perikop sebelumnya. </w:t>
      </w:r>
    </w:p>
    <w:p>
      <w:pPr/>
      <w:r>
        <w:rPr>
          <w:lang w:val="id_ID" w:bidi="id_ID"/>
        </w:rPr>
      </w:r>
      <w:r>
        <w:rPr>
          <w:lang w:val="id_ID" w:bidi="id_ID"/>
        </w:rPr>
        <w:t xml:space="preserve">Gelar </w:t>
      </w:r>
      <w:r>
        <w:rPr>
          <w:b/>
          <w:lang w:val="id_ID" w:bidi="id_ID"/>
        </w:rPr>
        <w:t>Tuhan</w:t>
      </w:r>
      <w:r>
        <w:rPr>
          <w:lang w:val="id_ID" w:bidi="id_ID"/>
        </w:rPr>
        <w:t xml:space="preserve"> menunjukkan bahwa Yesus memiliki otoritas penuh. Ketika Paulus menyebut Yesus sebagai Tuhan, Paulus mengartikan bahwa Yesus adalah ilahi dan memerintah atas segala sesuatu. Hal ini sangat penting karena Paulus pernah menyangkal bahwa Yesus adalah Tuhan. Sekarang Paulus dengan sukacita menerima Yesus sebagai tuan dan penguasa Paulus. Terjemahkan Tuhan dengan cara yang sama seperti yang telah Anda lakukan di bagian sebelumnya, dan carilah </w:t>
      </w:r>
      <w:r>
        <w:rPr>
          <w:lang w:val="id_ID" w:bidi="id_ID"/>
        </w:rPr>
        <w:t>Tuhan</w:t>
      </w:r>
      <w:r>
        <w:rPr>
          <w:lang w:val="id_ID" w:bidi="id_ID"/>
        </w:rPr>
        <w:t xml:space="preserve"> di Daftar Kata Utama untuk informasi lebih lanjut.</w:t>
      </w:r>
    </w:p>
    <w:p>
      <w:pPr/>
      <w:r>
        <w:rPr>
          <w:lang w:val="id_ID" w:bidi="id_ID"/>
        </w:rPr>
      </w:r>
      <w:r>
        <w:rPr>
          <w:lang w:val="id_ID" w:bidi="id_ID"/>
        </w:rPr>
        <w:t xml:space="preserve">Paulus menggambarkan bagaimana ia adalah seorang </w:t>
      </w:r>
      <w:r>
        <w:rPr>
          <w:b/>
          <w:lang w:val="id_ID" w:bidi="id_ID"/>
        </w:rPr>
        <w:t>penghujat</w:t>
      </w:r>
      <w:r>
        <w:rPr>
          <w:lang w:val="id_ID" w:bidi="id_ID"/>
        </w:rPr>
        <w:t xml:space="preserve">, </w:t>
      </w:r>
      <w:r>
        <w:rPr>
          <w:b/>
          <w:lang w:val="id_ID" w:bidi="id_ID"/>
        </w:rPr>
        <w:t>penganiaya</w:t>
      </w:r>
      <w:r>
        <w:rPr>
          <w:lang w:val="id_ID" w:bidi="id_ID"/>
        </w:rPr>
        <w:t xml:space="preserve">, dan </w:t>
      </w:r>
      <w:r>
        <w:rPr>
          <w:b/>
          <w:lang w:val="id_ID" w:bidi="id_ID"/>
        </w:rPr>
        <w:t>orang yang ganas</w:t>
      </w:r>
      <w:r>
        <w:rPr>
          <w:lang w:val="id_ID" w:bidi="id_ID"/>
        </w:rPr>
        <w:t>. Istilah-istilah ini menggambarkan tindakan Paulus terhadap Kristus dan gereja sebelum pertobatan Paulus. Seorang penghujat mengacu pada seseorang yang berbicara menentang atau menghina Allah. Seorang penganiaya adalah orang yang menyakiti atau menyerang orang lain karena keyakinan mereka. Seorang yang ganas menggambarkan seseorang yang secara agresif menentang sesuatu dengan cara yang tidak hormat atau angkuh.</w:t>
      </w:r>
    </w:p>
    <w:p>
      <w:pPr/>
      <w:r>
        <w:rPr>
          <w:lang w:val="id_ID" w:bidi="id_ID"/>
        </w:rPr>
      </w:r>
      <w:r>
        <w:rPr>
          <w:lang w:val="id_ID" w:bidi="id_ID"/>
        </w:rPr>
        <w:t xml:space="preserve">Berhenti di sini dan diskusikan dalam kelompok kata atau frasa apa yang akan Anda gunakan untuk </w:t>
      </w:r>
      <w:r>
        <w:rPr>
          <w:b/>
          <w:lang w:val="id_ID" w:bidi="id_ID"/>
        </w:rPr>
        <w:t>orang yang ganas</w:t>
      </w:r>
      <w:r>
        <w:rPr>
          <w:lang w:val="id_ID" w:bidi="id_ID"/>
        </w:rPr>
        <w:t xml:space="preserve">, </w:t>
      </w:r>
      <w:r>
        <w:rPr>
          <w:b/>
          <w:lang w:val="id_ID" w:bidi="id_ID"/>
        </w:rPr>
        <w:t>penghujat</w:t>
      </w:r>
      <w:r>
        <w:rPr>
          <w:lang w:val="id_ID" w:bidi="id_ID"/>
        </w:rPr>
        <w:t xml:space="preserve">, dan </w:t>
      </w:r>
      <w:r>
        <w:rPr>
          <w:b/>
          <w:lang w:val="id_ID" w:bidi="id_ID"/>
        </w:rPr>
        <w:t>penganiaya</w:t>
      </w:r>
      <w:r>
        <w:rPr>
          <w:lang w:val="id_ID" w:bidi="id_ID"/>
        </w:rPr>
        <w:t xml:space="preserve">. Carilah kata </w:t>
      </w:r>
      <w:r>
        <w:rPr>
          <w:lang w:val="id_ID" w:bidi="id_ID"/>
        </w:rPr>
        <w:t>penghujat</w:t>
      </w:r>
      <w:r>
        <w:rPr>
          <w:lang w:val="id_ID" w:bidi="id_ID"/>
        </w:rPr>
        <w:t xml:space="preserve"> dan </w:t>
      </w:r>
      <w:r>
        <w:rPr>
          <w:lang w:val="id_ID" w:bidi="id_ID"/>
        </w:rPr>
        <w:t>penganiaya</w:t>
      </w:r>
      <w:r>
        <w:rPr>
          <w:lang w:val="id_ID" w:bidi="id_ID"/>
        </w:rPr>
        <w:t xml:space="preserve"> di Daftar Kata Utama untuk informasi lebih lanjut. Hentikan sejenak audio ini di sini. </w:t>
      </w:r>
    </w:p>
    <w:p>
      <w:pPr/>
      <w:r>
        <w:rPr>
          <w:lang w:val="id_ID" w:bidi="id_ID"/>
        </w:rPr>
      </w:r>
      <w:r>
        <w:rPr>
          <w:lang w:val="id_ID" w:bidi="id_ID"/>
        </w:rPr>
        <w:t xml:space="preserve">Paulus menyebutkan bagaimana Paulus menerima </w:t>
      </w:r>
      <w:r>
        <w:rPr>
          <w:b/>
          <w:lang w:val="id_ID" w:bidi="id_ID"/>
        </w:rPr>
        <w:t>belas kasihan</w:t>
      </w:r>
      <w:r>
        <w:rPr>
          <w:lang w:val="id_ID" w:bidi="id_ID"/>
        </w:rPr>
        <w:t xml:space="preserve"> dari Allah. Belas kasihan adalah ketika seseorang yang memiliki kuasa untuk menghukum memilih untuk tidak melakukannya, dan malah menunjukkan kebaikan. Gunakan kata yang sama untuk belas kasihan seperti yang Anda gunakan pada perikop sebelumnya. Carilah kata </w:t>
      </w:r>
      <w:r>
        <w:rPr>
          <w:lang w:val="id_ID" w:bidi="id_ID"/>
        </w:rPr>
        <w:t>belas kasihan</w:t>
      </w:r>
      <w:r>
        <w:rPr>
          <w:lang w:val="id_ID" w:bidi="id_ID"/>
        </w:rPr>
        <w:t xml:space="preserve"> di Daftar Kata Utama untuk informasi lebih lanjut. </w:t>
      </w:r>
    </w:p>
    <w:p>
      <w:pPr/>
      <w:r>
        <w:rPr>
          <w:lang w:val="id_ID" w:bidi="id_ID"/>
        </w:rPr>
      </w:r>
      <w:r>
        <w:rPr>
          <w:lang w:val="id_ID" w:bidi="id_ID"/>
        </w:rPr>
        <w:t xml:space="preserve">Paulus mengatakan, " </w:t>
      </w:r>
      <w:r>
        <w:rPr>
          <w:b/>
          <w:lang w:val="id_ID" w:bidi="id_ID"/>
        </w:rPr>
        <w:t>kasih karunia</w:t>
      </w:r>
      <w:r>
        <w:rPr>
          <w:lang w:val="id_ID" w:bidi="id_ID"/>
        </w:rPr>
        <w:t xml:space="preserve"> Tuhan kita </w:t>
      </w:r>
      <w:r>
        <w:rPr>
          <w:b/>
          <w:lang w:val="id_ID" w:bidi="id_ID"/>
        </w:rPr>
        <w:t>melimpah</w:t>
      </w:r>
      <w:r>
        <w:rPr>
          <w:lang w:val="id_ID" w:bidi="id_ID"/>
        </w:rPr>
        <w:t xml:space="preserve"> kepadaku." Kasih karunia mengacu pada kebaikan atau perkenanan Allah yang tidak selayaknya diperoleh. Gunakan kata yang sama untuk kasih karunia seperti yang Anda gunakan pada perikop sebelumnya. </w:t>
      </w:r>
    </w:p>
    <w:p>
      <w:pPr/>
      <w:r>
        <w:rPr>
          <w:lang w:val="id_ID" w:bidi="id_ID"/>
        </w:rPr>
      </w:r>
      <w:r>
        <w:rPr>
          <w:lang w:val="id_ID" w:bidi="id_ID"/>
        </w:rPr>
        <w:t xml:space="preserve">Carilah </w:t>
      </w:r>
      <w:r>
        <w:rPr>
          <w:lang w:val="id_ID" w:bidi="id_ID"/>
        </w:rPr>
        <w:t>kasih karunia</w:t>
      </w:r>
      <w:r>
        <w:rPr>
          <w:lang w:val="id_ID" w:bidi="id_ID"/>
        </w:rPr>
        <w:t xml:space="preserve"> karunia di Daftar Kata Utama untuk informasi lebih lanjut. </w:t>
      </w:r>
    </w:p>
    <w:p>
      <w:pPr/>
      <w:r>
        <w:rPr>
          <w:lang w:val="id_ID" w:bidi="id_ID"/>
        </w:rPr>
      </w:r>
      <w:r>
        <w:rPr>
          <w:lang w:val="id_ID" w:bidi="id_ID"/>
        </w:rPr>
        <w:t xml:space="preserve">Paulus juga mengatakan bahwa Yesus mencurahkan </w:t>
      </w:r>
      <w:r>
        <w:rPr>
          <w:b/>
          <w:lang w:val="id_ID" w:bidi="id_ID"/>
        </w:rPr>
        <w:t>iman</w:t>
      </w:r>
      <w:r>
        <w:rPr>
          <w:lang w:val="id_ID" w:bidi="id_ID"/>
        </w:rPr>
        <w:t xml:space="preserve"> dan </w:t>
      </w:r>
      <w:r>
        <w:rPr>
          <w:b/>
          <w:lang w:val="id_ID" w:bidi="id_ID"/>
        </w:rPr>
        <w:t>kasih</w:t>
      </w:r>
      <w:r>
        <w:rPr>
          <w:lang w:val="id_ID" w:bidi="id_ID"/>
        </w:rPr>
        <w:t xml:space="preserve"> -Nya kepada Paulus. Seseorang memiliki iman ketika mereka mengandalkan atau percaya kepada Yesus. Paulus melihat kasih ini sebagai pemberian dari Allah sekaligus bukti bahwa kasih karunia Allah telah benar-benar mengubah Paulus. Ini bukan sekadar perasaan hangat, tetapi perubahan total dalam cara ia berhubungan dengan orang lain. Paulus berubah dari menyebabkan kejahatan menjadi menunjukkan kasih Kristus. Gunakan kata yang sama untuk iman dan kasih seperti yang telah Anda gunakan pada perikop sebelumnya, dan carilah kata </w:t>
      </w:r>
      <w:r>
        <w:rPr>
          <w:lang w:val="id_ID" w:bidi="id_ID"/>
        </w:rPr>
        <w:t>iman</w:t>
      </w:r>
      <w:r>
        <w:rPr>
          <w:lang w:val="id_ID" w:bidi="id_ID"/>
        </w:rPr>
        <w:t xml:space="preserve"> di Daftar Kata Utama untuk informasi lebih lanjut. </w:t>
      </w:r>
    </w:p>
    <w:p>
      <w:pPr/>
      <w:r>
        <w:rPr>
          <w:lang w:val="id_ID" w:bidi="id_ID"/>
        </w:rPr>
      </w:r>
      <w:r>
        <w:rPr>
          <w:lang w:val="id_ID" w:bidi="id_ID"/>
        </w:rPr>
        <w:t xml:space="preserve">Paulus menggambarkan bagaimana Kristus Yesus datang ke dunia untuk menyelamatkan orang berdosa. Konsep </w:t>
      </w:r>
      <w:r>
        <w:rPr>
          <w:b/>
          <w:lang w:val="id_ID" w:bidi="id_ID"/>
        </w:rPr>
        <w:t>keselamatan</w:t>
      </w:r>
      <w:r>
        <w:rPr>
          <w:lang w:val="id_ID" w:bidi="id_ID"/>
        </w:rPr>
        <w:t xml:space="preserve"> dalam konteks ini mengacu pada penyelamatan dari dosa dan konsekuensinya. Gunakan kata yang sama untuk orang berdosa seperti yang Anda gunakan pada perikop sebelumnya, dan carilah kata </w:t>
      </w:r>
      <w:r>
        <w:rPr>
          <w:lang w:val="id_ID" w:bidi="id_ID"/>
        </w:rPr>
        <w:t>dosa</w:t>
      </w:r>
      <w:r>
        <w:rPr>
          <w:lang w:val="id_ID" w:bidi="id_ID"/>
        </w:rPr>
        <w:t xml:space="preserve"> di Daftar Kata Utama untuk informasi lebih lanjut.</w:t>
      </w:r>
    </w:p>
    <w:p>
      <w:pPr/>
      <w:r>
        <w:rPr>
          <w:lang w:val="id_ID" w:bidi="id_ID"/>
        </w:rPr>
      </w:r>
      <w:r>
        <w:rPr>
          <w:lang w:val="id_ID" w:bidi="id_ID"/>
        </w:rPr>
        <w:t xml:space="preserve">Berhenti di sini dan diskusikan kata atau frasa apa yang akan Anda gunakan untuk "menyelamatkan orang berdosa." Carilah kata </w:t>
      </w:r>
      <w:r>
        <w:rPr>
          <w:lang w:val="id_ID" w:bidi="id_ID"/>
        </w:rPr>
        <w:t>keselamatan</w:t>
      </w:r>
      <w:r>
        <w:rPr>
          <w:lang w:val="id_ID" w:bidi="id_ID"/>
        </w:rPr>
        <w:t xml:space="preserve"> dan </w:t>
      </w:r>
      <w:r>
        <w:rPr>
          <w:lang w:val="id_ID" w:bidi="id_ID"/>
        </w:rPr>
        <w:t>dosa</w:t>
      </w:r>
      <w:r>
        <w:rPr>
          <w:lang w:val="id_ID" w:bidi="id_ID"/>
        </w:rPr>
        <w:t xml:space="preserve">, jika diperlukan, di Daftar Kata Utama untuk informasi lebih lanjut. Hentikan sejenak audio ini di sini. </w:t>
      </w:r>
    </w:p>
    <w:p>
      <w:pPr/>
      <w:r>
        <w:rPr>
          <w:lang w:val="id_ID" w:bidi="id_ID"/>
        </w:rPr>
      </w:r>
      <w:r>
        <w:rPr>
          <w:lang w:val="id_ID" w:bidi="id_ID"/>
        </w:rPr>
        <w:t xml:space="preserve">Paulus mengatakan bahwa ia adalah contoh bagi orang-orang yang mau </w:t>
      </w:r>
      <w:r>
        <w:rPr>
          <w:b/>
          <w:lang w:val="id_ID" w:bidi="id_ID"/>
        </w:rPr>
        <w:t>percaya</w:t>
      </w:r>
      <w:r>
        <w:rPr>
          <w:lang w:val="id_ID" w:bidi="id_ID"/>
        </w:rPr>
        <w:t xml:space="preserve"> kepada Yesus dan memiliki </w:t>
      </w:r>
      <w:r>
        <w:rPr>
          <w:b/>
          <w:lang w:val="id_ID" w:bidi="id_ID"/>
        </w:rPr>
        <w:t>hidup kekal</w:t>
      </w:r>
      <w:r>
        <w:rPr>
          <w:lang w:val="id_ID" w:bidi="id_ID"/>
        </w:rPr>
        <w:t xml:space="preserve">. Ketika orang percaya kepada Yesus, mereka percaya bahwa apa yang Yesus katakan tentang diri-Nya adalah benar, dan orang-orang tersebut memercayai dan mengikuti Yesus. Kemudian orang-orang itu memiliki kehidupan kekal, atau kehidupan bersama Allah yang berlangsung selama-lamanya. </w:t>
      </w:r>
    </w:p>
    <w:p>
      <w:pPr/>
      <w:r>
        <w:rPr>
          <w:lang w:val="id_ID" w:bidi="id_ID"/>
        </w:rPr>
      </w:r>
      <w:r>
        <w:rPr>
          <w:lang w:val="id_ID" w:bidi="id_ID"/>
        </w:rPr>
        <w:t xml:space="preserve">Berhenti di sini dan diskusikan dalam kelompok kata atau frasa apa yang akan Anda gunakan untuk </w:t>
      </w:r>
      <w:r>
        <w:rPr>
          <w:b/>
          <w:lang w:val="id_ID" w:bidi="id_ID"/>
        </w:rPr>
        <w:t>percaya</w:t>
      </w:r>
      <w:r>
        <w:rPr>
          <w:lang w:val="id_ID" w:bidi="id_ID"/>
        </w:rPr>
        <w:t xml:space="preserve"> dan </w:t>
      </w:r>
      <w:r>
        <w:rPr>
          <w:b/>
          <w:lang w:val="id_ID" w:bidi="id_ID"/>
        </w:rPr>
        <w:t>hidup kekal</w:t>
      </w:r>
      <w:r>
        <w:rPr>
          <w:lang w:val="id_ID" w:bidi="id_ID"/>
        </w:rPr>
        <w:t xml:space="preserve">. Carilah kata </w:t>
      </w:r>
      <w:r>
        <w:rPr>
          <w:lang w:val="id_ID" w:bidi="id_ID"/>
        </w:rPr>
        <w:t xml:space="preserve"> percaya</w:t>
      </w:r>
      <w:r>
        <w:rPr>
          <w:lang w:val="id_ID" w:bidi="id_ID"/>
        </w:rPr>
        <w:t xml:space="preserve"> dan </w:t>
      </w:r>
      <w:r>
        <w:rPr>
          <w:lang w:val="id_ID" w:bidi="id_ID"/>
        </w:rPr>
        <w:t>hidup kekal</w:t>
      </w:r>
      <w:r>
        <w:rPr>
          <w:lang w:val="id_ID" w:bidi="id_ID"/>
        </w:rPr>
        <w:t xml:space="preserve"> di Daftar Kata Utama untuk informasi lebih lanjut. Jika Anda telah menerjemahkan kata ini di kitab lain dalam Alkitab, gunakan kata yang sama di sini. Hentikan sejenak audio ini di sini. </w:t>
      </w:r>
    </w:p>
    <w:p>
      <w:pPr/>
      <w:r>
        <w:rPr>
          <w:lang w:val="id_ID" w:bidi="id_ID"/>
        </w:rPr>
      </w:r>
      <w:r>
        <w:rPr>
          <w:lang w:val="id_ID" w:bidi="id_ID"/>
        </w:rPr>
        <w:t xml:space="preserve">Paulus memuji Allah dan menyebut-Nya </w:t>
      </w:r>
      <w:r>
        <w:rPr>
          <w:b/>
          <w:lang w:val="id_ID" w:bidi="id_ID"/>
        </w:rPr>
        <w:t>raja</w:t>
      </w:r>
      <w:r>
        <w:rPr>
          <w:lang w:val="id_ID" w:bidi="id_ID"/>
        </w:rPr>
        <w:t xml:space="preserve"> kekal, atau raja yang hidup selama-lamanya. Seorang raja adalah seseorang yang memerintah atas suatu kerajaan, atau wilayah tertentu. Allah adalah Raja atas seluruh dunia, dan semua ciptaan adalah kerajaan-Nya.</w:t>
      </w:r>
    </w:p>
    <w:p>
      <w:pPr/>
      <w:r>
        <w:rPr>
          <w:lang w:val="id_ID" w:bidi="id_ID"/>
        </w:rPr>
      </w:r>
      <w:r>
        <w:rPr>
          <w:lang w:val="id_ID" w:bidi="id_ID"/>
        </w:rPr>
        <w:t xml:space="preserve">Berhenti di sini dan bahas dalam kelompok kata atau frasa apa yang akan Anda gunakan untuk </w:t>
      </w:r>
      <w:r>
        <w:rPr>
          <w:b/>
          <w:lang w:val="id_ID" w:bidi="id_ID"/>
        </w:rPr>
        <w:t>raja</w:t>
      </w:r>
      <w:r>
        <w:rPr>
          <w:lang w:val="id_ID" w:bidi="id_ID"/>
        </w:rPr>
        <w:t xml:space="preserve">. Carilah </w:t>
      </w:r>
      <w:r>
        <w:rPr>
          <w:lang w:val="id_ID" w:bidi="id_ID"/>
        </w:rPr>
        <w:t xml:space="preserve"> raja</w:t>
      </w:r>
      <w:r>
        <w:rPr>
          <w:lang w:val="id_ID" w:bidi="id_ID"/>
        </w:rPr>
        <w:t xml:space="preserve"> dan </w:t>
      </w:r>
      <w:r>
        <w:rPr>
          <w:lang w:val="id_ID" w:bidi="id_ID"/>
        </w:rPr>
        <w:t>kerajaan Allah</w:t>
      </w:r>
      <w:r>
        <w:rPr>
          <w:lang w:val="id_ID" w:bidi="id_ID"/>
        </w:rPr>
        <w:t xml:space="preserve"> di Daftar Kata Utama untuk informasi lebih lanjut. Jika Anda telah menerjemahkan kata ini di kitab lain dalam Alkitab, gunakan kata yang sama di sini. Hentikan sejenak audio ini di sini. </w:t>
      </w:r>
    </w:p>
    <w:p>
      <w:pPr/>
      <w:r>
        <w:rPr>
          <w:lang w:val="id_ID" w:bidi="id_ID"/>
        </w:rPr>
      </w:r>
      <w:r>
        <w:rPr>
          <w:lang w:val="id_ID" w:bidi="id_ID"/>
        </w:rPr>
        <w:t xml:space="preserve">Paulus memberikan kehormatan dan </w:t>
      </w:r>
      <w:r>
        <w:rPr>
          <w:b/>
          <w:lang w:val="id_ID" w:bidi="id_ID"/>
        </w:rPr>
        <w:t>kemuliaan</w:t>
      </w:r>
      <w:r>
        <w:rPr>
          <w:lang w:val="id_ID" w:bidi="id_ID"/>
        </w:rPr>
        <w:t xml:space="preserve"> kepada Allah. Ini berarti bahwa ia menghormati Allah dan mengagumi Allah. Gunakan kata yang sama untuk kemuliaan seperti yang Anda gunakan pada perikop sebelumnya. Carilah </w:t>
      </w:r>
      <w:r>
        <w:rPr>
          <w:lang w:val="id_ID" w:bidi="id_ID"/>
        </w:rPr>
        <w:t xml:space="preserve"> kemuliaan</w:t>
      </w:r>
      <w:r>
        <w:rPr>
          <w:lang w:val="id_ID" w:bidi="id_ID"/>
        </w:rPr>
        <w:t xml:space="preserve"> di Daftar Kata Utama untuk informasi lebih lanjut. </w:t>
      </w:r>
    </w:p>
    <w:p>
      <w:pPr/>
      <w:r>
        <w:rPr>
          <w:lang w:val="id_ID" w:bidi="id_ID"/>
        </w:rPr>
      </w:r>
      <w:r>
        <w:rPr>
          <w:lang w:val="id_ID" w:bidi="id_ID"/>
        </w:rPr>
        <w:t xml:space="preserve">Paulus menyebutkan </w:t>
      </w:r>
      <w:r>
        <w:rPr>
          <w:b/>
          <w:lang w:val="id_ID" w:bidi="id_ID"/>
        </w:rPr>
        <w:t>nubuat</w:t>
      </w:r>
      <w:r>
        <w:rPr>
          <w:lang w:val="id_ID" w:bidi="id_ID"/>
        </w:rPr>
        <w:t xml:space="preserve"> tentang Timotius. Nubuat adalah pesan khusus dari Allah. Nubuat-nubuat tentang Timotius ini seperti cap persetujuan Allah. Nubuatan-nubuatan menunjukkan kepada semua orang bahwa Allah telah memilih Timotius untuk pekerjaan penting ini di gereja.</w:t>
      </w:r>
    </w:p>
    <w:p>
      <w:pPr/>
      <w:r>
        <w:rPr>
          <w:lang w:val="id_ID" w:bidi="id_ID"/>
        </w:rPr>
      </w:r>
      <w:r>
        <w:rPr>
          <w:lang w:val="id_ID" w:bidi="id_ID"/>
        </w:rPr>
        <w:t xml:space="preserve">Berhenti di sini dan bahas dalam kelompok kata atau frasa apa yang akan Anda gunakan untuk </w:t>
      </w:r>
      <w:r>
        <w:rPr>
          <w:b/>
          <w:lang w:val="id_ID" w:bidi="id_ID"/>
        </w:rPr>
        <w:t>nubuatan</w:t>
      </w:r>
      <w:r>
        <w:rPr>
          <w:lang w:val="id_ID" w:bidi="id_ID"/>
        </w:rPr>
        <w:t xml:space="preserve">. Carilah kata </w:t>
      </w:r>
      <w:r>
        <w:rPr>
          <w:lang w:val="id_ID" w:bidi="id_ID"/>
        </w:rPr>
        <w:t>nubuat</w:t>
      </w:r>
      <w:r>
        <w:rPr>
          <w:lang w:val="id_ID" w:bidi="id_ID"/>
        </w:rPr>
        <w:t xml:space="preserve">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Paulus memberi tahu Timotius untuk berpegang pada iman dan </w:t>
      </w:r>
      <w:r>
        <w:rPr>
          <w:b/>
          <w:lang w:val="id_ID" w:bidi="id_ID"/>
        </w:rPr>
        <w:t>hati nurani</w:t>
      </w:r>
      <w:r>
        <w:rPr>
          <w:lang w:val="id_ID" w:bidi="id_ID"/>
        </w:rPr>
        <w:t xml:space="preserve"> yang murni. Gunakan kata yang sama untuk hati nurani seperti yang Anda gunakan pada perikop sebelumnya. Carilah </w:t>
      </w:r>
      <w:r>
        <w:rPr>
          <w:b/>
          <w:lang w:val="id_ID" w:bidi="id_ID"/>
        </w:rPr>
        <w:t xml:space="preserve"> hati nurani</w:t>
      </w:r>
      <w:r>
        <w:rPr>
          <w:lang w:val="id_ID" w:bidi="id_ID"/>
        </w:rPr>
        <w:t xml:space="preserve"> di Daftar Kata Utama untuk informasi lebih lanjut. </w:t>
      </w:r>
    </w:p>
    <w:p>
      <w:pPr/>
      <w:r>
        <w:rPr>
          <w:lang w:val="id_ID" w:bidi="id_ID"/>
        </w:rPr>
      </w:r>
      <w:r>
        <w:rPr>
          <w:b/>
          <w:lang w:val="id_ID" w:bidi="id_ID"/>
        </w:rPr>
        <w:t>Iblis</w:t>
      </w:r>
      <w:r>
        <w:rPr>
          <w:lang w:val="id_ID" w:bidi="id_ID"/>
        </w:rPr>
        <w:t xml:space="preserve"> adalah makhluk rohani. Iblis adalah musuh Allah yang bekerja melawan umat Allah. Ketika Paulus berbicara tentang menyerahkan orang kepada Iblis, maksud Paulus adalah menempatkan orang-orang itu di luar perlindungan gereja. Ini adalah bentuk disiplin gereja yang serius. Tujuannya adalah untuk membantu orang-orang ini menyadari kesalahan mereka dan kembali kepada kebenaran. </w:t>
      </w:r>
    </w:p>
    <w:p>
      <w:pPr/>
      <w:r>
        <w:rPr>
          <w:lang w:val="id_ID" w:bidi="id_ID"/>
        </w:rPr>
      </w:r>
      <w:r>
        <w:rPr>
          <w:lang w:val="id_ID" w:bidi="id_ID"/>
        </w:rPr>
        <w:t xml:space="preserve">Berhenti di sini dan bahas dalam kelompok kata atau frasa apa yang akan Anda gunakan untuk </w:t>
      </w:r>
      <w:r>
        <w:rPr>
          <w:b/>
          <w:lang w:val="id_ID" w:bidi="id_ID"/>
        </w:rPr>
        <w:t>Iblis</w:t>
      </w:r>
      <w:r>
        <w:rPr>
          <w:lang w:val="id_ID" w:bidi="id_ID"/>
        </w:rPr>
        <w:t xml:space="preserve">. Carilah kata </w:t>
      </w:r>
      <w:r>
        <w:rPr>
          <w:lang w:val="id_ID" w:bidi="id_ID"/>
        </w:rPr>
        <w:t>Iblis</w:t>
      </w:r>
      <w:r>
        <w:rPr>
          <w:lang w:val="id_ID" w:bidi="id_ID"/>
        </w:rPr>
        <w:t xml:space="preserve"> di Daftar Kata Utama untuk informasi lebih lanjut. Jika Anda telah menerjemahkan kata ini di kitab lain dalam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audio dari 1 Timotius 1:12–20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1 Timotius 2:1–7</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2:1–7 dan renungkan dalam hati Anda.</w:t>
      </w:r>
    </w:p>
    <w:p>
      <w:pPr/>
      <w:r>
        <w:rPr>
          <w:lang w:val="id_ID" w:bidi="id_ID"/>
        </w:rPr>
      </w:r>
      <w:r>
        <w:rPr>
          <w:lang w:val="id_ID" w:bidi="id_ID"/>
        </w:rPr>
        <w:t xml:space="preserve">Jika memungkinkan dengarkan rekaman 1 Timotius 2:1–7 sebanyak tiga kali, dalam tiga versi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audio dari 1 Timotius 2:1–7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 xml:space="preserve">Paulus memulai suratnya kepada Timotius dengan memberi tahu Timotius bahwa Paulus tahu ada orang-orang di gereja di Efesus yang mengajarkan hal-hal yang salah. Pengajaran orang-orang ini bertentangan dengan hukum Allah dan kabar baik yang diperintahkan Allah untuk diajarkan Paulus. Anda ingat bahwa dalam perikop sebelumnya, Paulus mendorong Timotius untuk tetap kuat dalam tanggung jawab Timotius untuk mengajar orang-orang tentang kabar baik itu. </w:t>
      </w:r>
    </w:p>
    <w:p>
      <w:pPr/>
      <w:r>
        <w:rPr>
          <w:lang w:val="id_ID" w:bidi="id_ID"/>
        </w:rPr>
      </w:r>
      <w:r>
        <w:rPr>
          <w:lang w:val="id_ID" w:bidi="id_ID"/>
        </w:rPr>
        <w:t xml:space="preserve">Dalam bagian ini, Paulus mulai memberikan Timotius beberapa instruksi khusus mengenai cara terbaik untuk menghentikan guru-guru yang salah di Efesus dan menyelamatkan orang-orang percaya dan dirinya sendiri dari pengajaran sesat guru-guru itu. Perintah pertama Paulus kepada Timotius adalah meminta orang-orang di Efesus berdoa. </w:t>
      </w:r>
    </w:p>
    <w:p>
      <w:pPr/>
      <w:r>
        <w:rPr>
          <w:lang w:val="id_ID" w:bidi="id_ID"/>
        </w:rPr>
      </w:r>
      <w:r>
        <w:rPr>
          <w:lang w:val="id_ID" w:bidi="id_ID"/>
        </w:rPr>
        <w:t xml:space="preserve">Berhenti di sini dan bahas pertanyaan ini dalam kelompok: Seperti apa pertemuan doa di komunitas Anda? Dengan cara apa saja Anda dapat meminta seseorang berdoa bagi Anda? Hentikan sejenak audio ini di sini. </w:t>
      </w:r>
    </w:p>
    <w:p>
      <w:pPr/>
      <w:r>
        <w:rPr>
          <w:lang w:val="id_ID" w:bidi="id_ID"/>
        </w:rPr>
      </w:r>
      <w:r>
        <w:rPr>
          <w:lang w:val="id_ID" w:bidi="id_ID"/>
        </w:rPr>
        <w:t xml:space="preserve">Paulus mendorong orang-orang percaya untuk berdoa bagi semua orang, termasuk orang-orang yang memiliki otoritas atas orang-orang percaya. Banyak orang saat ini percaya bahwa keluarga yang memiliki kekuasaan politik, seperti raja dan ratu, mempunya kekuasaan karena dewa-dewa mereka yang memberikannya. Sedangkan untuk posisi kekuasaan politik, militer, dan kepemimpinan agama, orang-orang kaya dapat membayar untuk mengendalikan orang-orang yang menduduki posisi tersebut. Anda ingat dalam Kisah Para Rasul bahwa Paulus menghabiskan dua tahun di Efesus. Pengajaran Paulus membuat para pemimpin Yahudi dan bukan Yahudi di Efesus marah kepada Paulus dan orang-orang percaya baru. Dalam situasi itu, orang-orang bukan Yahudi marah karena jika orang tidak lagi menyembah dewi kepercayaan daerah mereka, hal itu akan mengubah praktik ibadah budaya mereka dan merugikan bisnis mereka. Orang-orang Efesus juga menyembah kaisar di Roma seolah-olah kaisar adalah dewa. Jadi keputusan tentang siapa yang harus disembah di Efesus juga dapat memengaruhi kehidupan politik seseorang. </w:t>
      </w:r>
    </w:p>
    <w:p>
      <w:pPr/>
      <w:r>
        <w:rPr>
          <w:lang w:val="id_ID" w:bidi="id_ID"/>
        </w:rPr>
      </w:r>
      <w:r>
        <w:rPr>
          <w:lang w:val="id_ID" w:bidi="id_ID"/>
        </w:rPr>
        <w:t xml:space="preserve">Berhenti di sini dan bahas pertanyaan ini dalam kelompok: Bagaimana seseorang menjadi pemimpin di masyarakat Anda? Berikan contoh dari kehidupan Anda ketika sesuatu yang Anda lakukan atau katakan untuk menaati Allah membuat para pemimpin atau orang lain di masyarakat Anda marah kepada Anda. Bagaimana tanggapan Anda? Hentikan sejenak audio ini di sini. </w:t>
      </w:r>
    </w:p>
    <w:p>
      <w:pPr/>
      <w:r>
        <w:rPr>
          <w:lang w:val="id_ID" w:bidi="id_ID"/>
        </w:rPr>
      </w:r>
      <w:r>
        <w:rPr>
          <w:lang w:val="id_ID" w:bidi="id_ID"/>
        </w:rPr>
        <w:t xml:space="preserve">Menanggapi tantangan ini, Paulus memberi tahu Timotius untuk mengajarkan orang-orang percaya agar berdoa bagi keselamatan semua orang, termasuk para pemimpin politik mereka. Paulus mengatakan bahwa doa semacam ini akan membantu orang-orang hidup dalam damai di masyarakat mereka. Paulus juga mengatakan bahwa hal ini akan menunjukkan bahwa orang percaya itu saleh dan bermartabat. Dengan kata lain, hal itu akan menunjukkan bahwa orang-orang percaya adalah orang-orang yang hidup dengan cara yang menyenangkan Allah, dan hal itu akan menunjukkan bahwa orang-orang percaya membuat pilihan-pilihan yang baik karena mereka berpikir dengan hati-hati. </w:t>
      </w:r>
    </w:p>
    <w:p>
      <w:pPr/>
      <w:r>
        <w:rPr>
          <w:lang w:val="id_ID" w:bidi="id_ID"/>
        </w:rPr>
      </w:r>
      <w:r>
        <w:rPr>
          <w:lang w:val="id_ID" w:bidi="id_ID"/>
        </w:rPr>
        <w:t xml:space="preserve">Berhenti di sini dan bahas pertanyaan ini dalam kelompok: Bahas hal-hal yang dilakukan orang ketika mereka hidup dalam damai dengan orang lain di komunitas Anda dan berdoa bagi orang lain di masyarakat tersebut. Bagaimana Anda menggambarkan orang-orang yang hidup seperti ini? Hentikan sejenak audio ini di sini. </w:t>
      </w:r>
    </w:p>
    <w:p>
      <w:pPr/>
      <w:r>
        <w:rPr>
          <w:lang w:val="id_ID" w:bidi="id_ID"/>
        </w:rPr>
      </w:r>
      <w:r>
        <w:rPr>
          <w:lang w:val="id_ID" w:bidi="id_ID"/>
        </w:rPr>
        <w:t>Paulus kemudian mengatakan bahwa berdoa seperti ini adalah hal yang baik di hadapan Allah. Ketika Paulus berkata "di hadapan Allah," Paulus mengartikan bahwa Allah melihat doa semacam ini sebagai hal yang baik. Dengan kata lain, Allah senang ketika kita berdoa untuk orang lain. Paulus mendukung hal ini ketika ia menjelaskan bahwa Allah ingin menyelamatkan semua orang dan Allah ingin semua orang mengetahui kebenaran. Paulus menjelaskan bahwa Allah telah menyelamatkan kita melalui Yesus. Paulus menyebut Yesus sebagai perantara. Seorang perantara adalah orang yang membantu dua orang yang berselisih dapat menemukan cara untuk sepakat dan berdamai satu sama lain.</w:t>
      </w:r>
    </w:p>
    <w:p>
      <w:pPr/>
      <w:r>
        <w:rPr>
          <w:lang w:val="id_ID" w:bidi="id_ID"/>
        </w:rPr>
      </w:r>
      <w:r>
        <w:rPr>
          <w:lang w:val="id_ID" w:bidi="id_ID"/>
        </w:rPr>
        <w:t xml:space="preserve">Berhenti di sini dan bahas pertanyaan ini dalam kelompok: Ceritakan contoh dari kehidupan Anda ketika Anda berdebat serius dengan seseorang. Apa yang Anda dan orang itu lakukan untuk berdamai satu sama lain? Siapa yang memiliki tugas khusus di masyarakat Anda untuk membantu dua orang mencapai kesepakatan resmi? Hentikan sejenak audio ini di sini. </w:t>
      </w:r>
    </w:p>
    <w:p>
      <w:pPr/>
      <w:r>
        <w:rPr>
          <w:lang w:val="id_ID" w:bidi="id_ID"/>
        </w:rPr>
      </w:r>
      <w:r>
        <w:rPr>
          <w:lang w:val="id_ID" w:bidi="id_ID"/>
        </w:rPr>
        <w:t xml:space="preserve">Paulus mengatakan bahwa Yesus menyerahkan diri-Nya sebagai "tebusan." Perbudakan adalah praktik yang umum dan dapat diterima pada zaman Paulus dan Timotius. Ketika seseorang menjadi tahanan, atau budak, orang lain dapat membeli dan membebaskan orang itu. Orang menyebut uang yang dibayarkan seseorang untuk membebaskan budak atau tahanan sebagai tebusan. </w:t>
      </w:r>
    </w:p>
    <w:p>
      <w:pPr/>
      <w:r>
        <w:rPr>
          <w:lang w:val="id_ID" w:bidi="id_ID"/>
        </w:rPr>
      </w:r>
      <w:r>
        <w:rPr>
          <w:lang w:val="id_ID" w:bidi="id_ID"/>
        </w:rPr>
        <w:t xml:space="preserve">Berhenti di sini dan bahas pertanyaan ini dalam kelompok: Jika seseorang di masyarakat Anda memiliki utang yang tidak dapat mereka bayar, bagaimana orang tersebut dapat memperoleh bantuan untuk membayar utang tersebut? Apakah orang berpikir bahwa membayar tagihan atau denda bagi orang lain adalah hal yang baik? Ceritakan kisah tentang peristiwa saat seseorang membayar utang orang lain. Hentikan sejenak audio ini di sini. </w:t>
      </w:r>
    </w:p>
    <w:p>
      <w:pPr/>
      <w:r>
        <w:rPr>
          <w:lang w:val="id_ID" w:bidi="id_ID"/>
        </w:rPr>
      </w:r>
      <w:r>
        <w:rPr>
          <w:lang w:val="id_ID" w:bidi="id_ID"/>
        </w:rPr>
        <w:t xml:space="preserve">Paulus mengakhiri perikop ini tentang doa dan keselamatan bagi semua orang dengan mengingatkan Timotius bahwa, sebenarnya, misi yang diberikan Allah kepada Paulus adalah memberi tahu pesan tentang Yesus kepada semua orang. Paulus mengatakan bahwa misinya adalah untuk memberitakannya kepada bangsa-bangsa lain, yang berarti orang-orang yang bukan Yahudi. Paulus mengatakan bahwa Paulus adalah rasul bagi orang-orang bukan Yahudi. Anda ingat bahwa Yesus mengutus para rasul dalam misi untuk memberi tahu orang lain tentang kabar baik bahkan sebelum kematian dan kebangkitan Yesus. Di sini, Paulus dengan tegas menegaskan bahwa Paulus juga memiliki misi khusus dari Allah untuk pergi dan memberi tahu semua bangsa tentang Yesus. </w:t>
      </w:r>
    </w:p>
    <w:p>
      <w:pPr/>
      <w:r>
        <w:rPr>
          <w:lang w:val="id_ID" w:bidi="id_ID"/>
        </w:rPr>
      </w:r>
      <w:r>
        <w:rPr>
          <w:lang w:val="id_ID" w:bidi="id_ID"/>
        </w:rPr>
        <w:t>Berhenti di sini dan bahas pertanyaan ini dalam kelompok: Ceritakan kisah tentang seseorang yang sedang menjalankan misi khusus. Perhatikan bagaimana Anda berbicara tentang siapa yang mengutus orang itu dalam misi tersebut, dan juga bagaimana Anda berbicara tentang apakah orang itu melakukan pekerjaan dengan baik atau buruk dalam menyelesaikan misi tersebut.</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audio dari 1 Timotius 2:1–7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memeragakan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mendorong orang-orang percaya untuk berdoa bagi semua orang. Paulus juga mengatakan untuk berdoa bagi raja-raja dan orang-orang yang memegang kekuasaan. Paulus mengatakan bahwa hal ini akan membantu orang-orang percaya hidup dalam damai dan kesalehan bersama masyarakat mereka. </w:t>
      </w:r>
    </w:p>
    <w:p>
      <w:pPr/>
      <w:r>
        <w:rPr>
          <w:lang w:val="id_ID" w:bidi="id_ID"/>
        </w:rPr>
      </w:r>
      <w:r>
        <w:rPr>
          <w:b/>
          <w:lang w:val="id_ID" w:bidi="id_ID"/>
        </w:rPr>
        <w:t>Pada bagian kedua:</w:t>
      </w:r>
      <w:r>
        <w:rPr>
          <w:lang w:val="id_ID" w:bidi="id_ID"/>
        </w:rPr>
        <w:t xml:space="preserve"> Paulus mengatakan bahwa Allah senang ketika orang-orang percaya melakukan ini karena Allah ingin menyelamatkan semua orang. Paulus menjelaskan bahwa Allah menyelamatkan manusia melalui Yesus Kristus. Yesus Kristus adalah satu-satunya perantara yang membuat perdamaian antara Allah dan manusia. Yesus melakukan ini ketika Ia menyerahkan diri-Nya sebagai tebusan untuk kebebasan kita.</w:t>
      </w:r>
    </w:p>
    <w:p>
      <w:pPr/>
      <w:r>
        <w:rPr>
          <w:lang w:val="id_ID" w:bidi="id_ID"/>
        </w:rPr>
      </w:r>
      <w:r>
        <w:rPr>
          <w:b/>
          <w:lang w:val="id_ID" w:bidi="id_ID"/>
        </w:rPr>
        <w:t>Pada bagian ketiga:</w:t>
      </w:r>
      <w:r>
        <w:rPr>
          <w:lang w:val="id_ID" w:bidi="id_ID"/>
        </w:rPr>
        <w:t xml:space="preserve"> Paulus mengatakan bahwa Allah telah mengutus Paulus untuk mengajarkan orang-orang bukan Yahudi pesan ini tentang Yesus.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Orang-orang percaya di Efesus</w:t>
      </w:r>
    </w:p>
    <w:p>
      <w:pPr>
        <w:pStyle w:val="ListBullet"/>
        <w:spacing w:line="240" w:lineRule="auto"/>
        <w:ind w:left="720"/>
      </w:pPr>
      <w:r>
        <w:rPr>
          <w:lang w:val="id_ID" w:bidi="id_ID"/>
        </w:rPr>
      </w:r>
      <w:r>
        <w:rPr>
          <w:lang w:val="id_ID" w:bidi="id_ID"/>
        </w:rPr>
        <w:t>Semua manusia</w:t>
      </w:r>
    </w:p>
    <w:p>
      <w:pPr>
        <w:pStyle w:val="ListBullet"/>
        <w:spacing w:line="240" w:lineRule="auto"/>
        <w:ind w:left="720"/>
      </w:pPr>
      <w:r>
        <w:rPr>
          <w:lang w:val="id_ID" w:bidi="id_ID"/>
        </w:rPr>
      </w:r>
      <w:r>
        <w:rPr>
          <w:lang w:val="id_ID" w:bidi="id_ID"/>
        </w:rPr>
        <w:t xml:space="preserve">Orang-orang yang memegang posisi otoritas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bukan Yahudi</w:t>
      </w:r>
    </w:p>
    <w:p>
      <w:pPr/>
      <w:r>
        <w:rPr>
          <w:lang w:val="id_ID" w:bidi="id_ID"/>
        </w:rPr>
      </w:r>
      <w:r>
        <w:rPr>
          <w:lang w:val="id_ID" w:bidi="id_ID"/>
        </w:rPr>
        <w:t>Sebagai kelompok, perhatikan bagian-bagian dari latar belakang perikop ini.</w:t>
      </w:r>
    </w:p>
    <w:p>
      <w:pPr/>
      <w:r>
        <w:rPr>
          <w:lang w:val="id_ID" w:bidi="id_ID"/>
        </w:rPr>
      </w:r>
      <w:r>
        <w:rPr>
          <w:lang w:val="id_ID" w:bidi="id_ID"/>
        </w:rPr>
        <w:t>Paulus telah mengatakan pada perikop sebelumnya bahwa Paulus tahu ada masalah di gereja di Efesus. Di bagian permulaan, Paulus menghubungkan perikop ini dengan perikop sebelumnya dengan frasa yang sangat mendorong Timotius untuk mengikuti nasihat Paulus dalam perikop ini dan berikutnya. Dengan cara ini, Timotius dapat menghentikan guru-guru yang tidak baik dan menyelamatkan dirinya dan orang-orang percaya di Efesus dari pengajaran sesat orang-orang ini. Doa adalah hal pertama dari banyak petunjuk yang diberikan Paulus kepada Timotius dalam suratnya. Paulus berbicara tentang doa terlebih dahulu untuk menunjukkan bahwa doa adalah hal yang paling penting yang dapat dilakukan orang percaya.</w:t>
      </w:r>
    </w:p>
    <w:p>
      <w:pPr/>
      <w:r>
        <w:rPr>
          <w:lang w:val="id_ID" w:bidi="id_ID"/>
        </w:rPr>
      </w:r>
      <w:r>
        <w:rPr>
          <w:lang w:val="id_ID" w:bidi="id_ID"/>
        </w:rPr>
        <w:t>Paulus mengatakan bahwa orang-orang percaya harus berdoa dalam empat cara. Orang-orang percaya harus menaikkan permohonan, doa, doa syafaat, dan ucapan syukur. Ketika seseorang menyampaikan doa syafaat, orang tersebut membuat permohonan bagi orang lain. Paulus berbicara tentang keempat cara berdoa ini untuk menunjukkan bahwa Paulus ingin orang-orang percaya memanjatkan semua jenis doa. Intinya adalah, "Berdoalah dengan segala jenis doa bagi semua orang."</w:t>
      </w:r>
    </w:p>
    <w:p>
      <w:pPr/>
      <w:r>
        <w:rPr>
          <w:lang w:val="id_ID" w:bidi="id_ID"/>
        </w:rPr>
      </w:r>
      <w:r>
        <w:rPr>
          <w:lang w:val="id_ID" w:bidi="id_ID"/>
        </w:rPr>
        <w:t>Paulus mendorong orang-orang percaya untuk berdoa bagi semua orang, termasuk raja-raja dan semua pemimpin yang memiliki kekuasaan atas orang-orang percaya. Paulus memberi tahu Timotius bahwa hasil atau tujuan doa adalah agar orang-orang percaya dapat menjalani kehidupan yang tenang dan tenteram di dalam masyarakat mereka, dan ketika orang-orang percaya berdoa, orang-orang percaya akan menunjukkan bahwa mereka adalah orang-orang yang saleh dan terhormat. Kata-kata tenang dan tenteram sangat mirip di sini. Kedua kata ini berarti tenang dan tertib. Ketika orang hidup dalam kesalehan, maka orang-orang itu menjalani kehidupan dengan cara yang menyenangkan hati Allah dan menunjukkan rasa hormat kepada Allah. Ketika orang hidup dengan terhormat, artinya orang-orang itu hidup dengan cara yang menunjukkan bahwa mereka membuat keputusan yang baik yang membuat orang lain menghormati mereka. Semua kelebihan ini bersama-sama menggambarkan jenis kehidupan yang seharusnya dijalani oleh orang-orang percaya. Ketika orang-orang percaya hidup dengan cara ini, hubungan orang-orang percaya dengan masyarakat mereka menjadi lebih baik, dan masyarakat itu memandang orang Kristen dan Allah dengan lebih baik.</w:t>
      </w:r>
    </w:p>
    <w:p>
      <w:pPr/>
      <w:r>
        <w:rPr>
          <w:lang w:val="id_ID" w:bidi="id_ID"/>
        </w:rPr>
      </w:r>
      <w:r>
        <w:rPr>
          <w:lang w:val="id_ID" w:bidi="id_ID"/>
        </w:rPr>
        <w:t xml:space="preserve">Berhenti di sini dan bahas dalam kelompok saat-saat ketika Anda memberikan nasihat kepada seseorang tentang bagaimana menjalani kehidupan yang baik atau bagaimana berbuat dengan baik dalam keadaan yang sulit. Perhatikan bagaimana Anda menunjukkan hal-hal mana yang harus dilakukan yang lebih penting daripada yang lain. Bahas apa yang akan terjadi ketika seseorang menjalani kehidupan dengan cara ini. Hentikan sejenak audio ini di sini. </w:t>
      </w:r>
    </w:p>
    <w:p>
      <w:pPr/>
      <w:r>
        <w:rPr>
          <w:lang w:val="id_ID" w:bidi="id_ID"/>
        </w:rPr>
      </w:r>
      <w:r>
        <w:rPr>
          <w:lang w:val="id_ID" w:bidi="id_ID"/>
        </w:rPr>
        <w:t>Pada bagian kedua, Paulus mendukung petunjuk Paulus ketika ia mengatakan bahwa Allah senang ketika orang-orang percaya berdoa seperti ini, karena Allah ingin menyelamatkan semua orang. Paulus mengatakan bahwa Yesus adalah satu-satunya perantara dan bahwa Yesus membayar untuk kebebasan kita dengan diri-Nya sebagai tebusan. Paulus kemudian menggambarkan apa yang Yesus lakukan sebagai suatu kesaksian, atau pesan, yang datang pada saat terbaik.</w:t>
      </w:r>
    </w:p>
    <w:p>
      <w:pPr/>
      <w:r>
        <w:rPr>
          <w:lang w:val="id_ID" w:bidi="id_ID"/>
        </w:rPr>
      </w:r>
      <w:r>
        <w:rPr>
          <w:lang w:val="id_ID" w:bidi="id_ID"/>
        </w:rPr>
        <w:t xml:space="preserve">Berhenti di sini dan bahas dalam kelompok saat Anda menerima pesan tepat pada saat Anda membutuhkannya. Perhatikan bagaimana ekspresi Anda ketika pesan itu datang dan mengapa saat itu adalah saat yang baik bagi Anda untuk mendengar pesan itu. Hentikan sejenak audio ini di sini. </w:t>
      </w:r>
    </w:p>
    <w:p>
      <w:pPr/>
      <w:r>
        <w:rPr>
          <w:lang w:val="id_ID" w:bidi="id_ID"/>
        </w:rPr>
      </w:r>
      <w:r>
        <w:rPr>
          <w:lang w:val="id_ID" w:bidi="id_ID"/>
        </w:rPr>
        <w:t xml:space="preserve">Pada bagian ketiga perikop ini, Paulus menghubungkan perintahnya untuk berdoa bagi keselamatan semua orang dengan misi Paulus sendiri untuk memberi tahu semua orang tentang kabar baik. Kabar baik tentang Yesus bukan hanya untuk orang-orang Yahudi. Paulus mengatakan bahwa Allah menjadikan Paulus seorang pengkhotbah, rasul, dan guru sehingga Paulus dapat menceritakan kesaksian tentang Yesus ini kepada orang-orang bukan Yahudi juga. Dengan kata lain, Allah telah mengirim Paulus untuk mengajarkan semua orang—termasuk orang-orang bukan Yahudi—dalam iman dan kebenaran tentang hal-hal yang Paulus ketahui tentang Yesus. Ketika Paulus mengatakan bahwa ia mengajar dalam iman dan kebenaran, beberapa orang berpikir bahwa Paulus berbicara tentang cara Paulus mengajar. Dengan kata lain, Paulus mengajarkan orang-orang bukan Yahudi dengan setia dan benar—selalu mengajarkan mereka kebenaran. Orang lain berpikir bahwa Paulus ingin menjelaskan hal yang diajarkan Paulus. Dengan kata lain, Paulus mengajarkan pesan iman, atau percaya kepada Yesus. Ia juga mengajarkan kebenaran, atau hal-hal yang benar tentang Allah. Paulus ingin Timotius tahu tanpa keraguan bahwa Paulus berkata jujur tentang dirinya sendiri. Paulus bahkan menyela tulisannya untuk menegaskan bahwa ketika Paulus mengatakan bahwa ia adalah seorang rasul, Paulus mengatakan kebenaran. </w:t>
      </w:r>
    </w:p>
    <w:p>
      <w:pPr/>
      <w:r>
        <w:rPr>
          <w:lang w:val="id_ID" w:bidi="id_ID"/>
        </w:rPr>
      </w:r>
      <w:r>
        <w:rPr>
          <w:lang w:val="id_ID" w:bidi="id_ID"/>
        </w:rPr>
        <w:t xml:space="preserve">Berhenti di sini dan bahas hal-hal tentang diri Anda yang Anda yakini benar. Perhatikan bagaimana Anda memastikan bahwa hal-hal ini benar. Apakah Anda menyela diri Anda sendiri? Bagaimana Anda akan menerjemahkan bahwa Paulus menyela dirinya sendiri dan membenarkan bahwa hal-hal ini benar tentang Paulus? Terjemahkan permintaan Paulus dengan cara yang paling wajar ke dalam bahasa Anda, meskipun jika itu berarti Anda perlu mengubah urutan perikop ini. Hentikan sejenak audio ini di sini. </w:t>
      </w:r>
    </w:p>
    <w:p>
      <w:pPr/>
      <w:r>
        <w:rPr>
          <w:lang w:val="id_ID" w:bidi="id_ID"/>
        </w:rPr>
      </w:r>
      <w:r>
        <w:rPr>
          <w:lang w:val="id_ID" w:bidi="id_ID"/>
        </w:rPr>
        <w:t xml:space="preserve">Sekarang, kelompok membuat papan cerita, menggambarkan atau menggunakan barang-barang untuk memperagakan perikop ini dan tindakan-tindakan yang ada di dalam cerita. </w:t>
      </w:r>
    </w:p>
    <w:p>
      <w:pPr/>
      <w:r>
        <w:rPr>
          <w:lang w:val="id_ID" w:bidi="id_ID"/>
        </w:rPr>
      </w:r>
      <w:r>
        <w:rPr>
          <w:lang w:val="id_ID" w:bidi="id_ID"/>
        </w:rPr>
        <w:t>Gunakan benda-benda atau gambar untuk menunjukkan bagaimana Paulus memberi tahu Timotius untuk mendorong orang-orang percaya berdoa. Di tempat lain, Anda dapat menempatkan orang-orang percaya dan orang-orang yang memegang kekuasaan dalam dua kelompok. Peragakan bagaimana Timotius memberi tahu orang-orang percaya apa yang telah diperintahkan Paulus kepada orang-orang percaya untuk dilakukan. Timotius dan orang-orang percaya harus menunjukkan bahwa mereka berdoa bagi para pemimpin. Pemeran Yesus dapat berdiri di antara orang-orang percaya, Allah, dan para pemimpin. Mungkin pemeran Yesus dapat berjalan kepada pemeran Allah bersama beberapa pemimpin, dan kemudian membawa para pemimpin itu ke dalam kelompok orang-orang percaya. Hal ini menunjukkan bahwa Yesus adalah penghubung, yang membawa orang-orang ke dalam kelompok orang percaya milik Allah. Tunjukkan bahwa orang-orang di kelompok orang-orang yang tidak percaya menghormati orang-orang percaya. Tunjukkan bagaimana Allah dan Yesus memperhatikan orang-orang percaya dan senang dengan apa yang dilakukan orang-orang percaya. Tunjukkan bagaimana Paulus mengajarkan tentang Yesus kepada kelompok orang-orang yang tidak percaya dan para pemimpin.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audio dari 1 Timotius 2:1–7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Orang-orang percaya di Efesus</w:t>
      </w:r>
    </w:p>
    <w:p>
      <w:pPr>
        <w:pStyle w:val="ListBullet"/>
        <w:spacing w:line="240" w:lineRule="auto"/>
        <w:ind w:left="720"/>
      </w:pPr>
      <w:r>
        <w:rPr>
          <w:lang w:val="id_ID" w:bidi="id_ID"/>
        </w:rPr>
      </w:r>
      <w:r>
        <w:rPr>
          <w:lang w:val="id_ID" w:bidi="id_ID"/>
        </w:rPr>
        <w:t>Semua manusia</w:t>
      </w:r>
    </w:p>
    <w:p>
      <w:pPr>
        <w:pStyle w:val="ListBullet"/>
        <w:spacing w:line="240" w:lineRule="auto"/>
        <w:ind w:left="720"/>
      </w:pPr>
      <w:r>
        <w:rPr>
          <w:lang w:val="id_ID" w:bidi="id_ID"/>
        </w:rPr>
      </w:r>
      <w:r>
        <w:rPr>
          <w:lang w:val="id_ID" w:bidi="id_ID"/>
        </w:rPr>
        <w:t xml:space="preserve">Orang-orang yang memegang posisi otoritas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bukan Yahudi</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aliran cerita, alur cerita, dan urutan waktu dalam perikop ini. Pastikan agar saat Anda memerankan cerita tidak ada bagian sulit atau penting yang terlewatkan. Bantulah satu sama lain untuk mengingat bagian-bagian dari perikop tersebut.</w:t>
      </w:r>
    </w:p>
    <w:p>
      <w:pPr/>
      <w:r>
        <w:rPr>
          <w:lang w:val="id_ID" w:bidi="id_ID"/>
        </w:rPr>
      </w:r>
      <w:r>
        <w:rPr>
          <w:lang w:val="id_ID" w:bidi="id_ID"/>
        </w:rPr>
        <w:t>Hentikan sejenak audio di sini dan mulai peragakan perikop tersebut.</w:t>
      </w:r>
    </w:p>
    <w:p>
      <w:pPr/>
      <w:r>
        <w:rPr>
          <w:lang w:val="id_ID" w:bidi="id_ID"/>
        </w:rPr>
      </w:r>
      <w:r>
        <w:rPr>
          <w:lang w:val="id_ID" w:bidi="id_ID"/>
        </w:rPr>
        <w:t>Kelompok harus memeragakan cerita ini kedua kalinya. Pada bagian-bagian tertentu dalam peragaan, berhenti sejenak dan tanyakan pada orang yang sedang memerankan tokoh, "Apa yang Anda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 xml:space="preserve">Peragakan bagaimana Paulus memberi tahu Timotius untuk mendorong orang-orang percaya untuk berdoa. Di bagian ruangan yang lain, Anda dapat menempatkan orang-orang percaya dan orang-orang yang memegang otoritas dalam dua kelompok. Peragakan bagaimana Timotius memberi tahu orang-orang percaya apa yang telah diperintahkan Paulus kepada orang-orang percaya untuk dilakukan.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orang-orang yang berperan sebagai orang-orang percaya, "Apa yang Anda rasakan ketika Anda mendengar bahwa Anda harus berdoa bagi raja-raja dan para pemimpin lainnya?"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bagaimana orang-orang percaya memanjatkan semua jenis doa bagi para pemimpin. Para pemimpin yang berwenang dapat memerankan bagaimana mereka memandang pengikut Yesus yang hidup dengan cara yang saleh dan terhormat.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para pemimpin masyarakat, "Apa yang Anda rasakan ketika Anda melihat bagaimana orang Kristen hidup?" Orang-orang ini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Mintalah satu orang berperan sebagai Allah dan sekelompok orang bertindak sebagai manusia. Perankan keinginan Allah untuk menyelamatkan semua orang dan agar semua orang mengetahui kebenaran. Beberapa orang yang merupakan pemimpin masyarakat juga dapat berperan dalam kelompok ini.</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Allah, "Apa yang Anda rasakan ketika orang tidak mengetahui kebenaran?" Orang tersebut mungkin menjawab hal-hal seperti:</w:t>
      </w:r>
    </w:p>
    <w:p>
      <w:pPr>
        <w:pStyle w:val="ListBullet"/>
        <w:spacing w:line="240" w:lineRule="auto"/>
        <w:ind w:left="720"/>
      </w:pPr>
      <w:r>
        <w:rPr>
          <w:lang w:val="id_ID" w:bidi="id_ID"/>
        </w:rPr>
      </w:r>
      <w:r>
        <w:rPr>
          <w:lang w:val="id_ID" w:bidi="id_ID"/>
        </w:rPr>
        <w:t>Tanyakan kepada kelompok yang memerankan orang banyak, "Apa yang Anda rasakan ketika Anda tidak mengetahui kebenaran?" Orang-orang ini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Mintalah orang lain untuk memeragakan bagaimana Yesus adalah perantara antara Allah dan semua orang.</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Yesus, "Apa yang Anda rasakan ketika Anda bertindak sebagai perantara untuk membawa perdamaian kepada manusia dan Allah?"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Perankan bagaimana Paulus memberitakan pesan kabar baik kepada orang-orang bukan Yahudi. Beberapa orang yang merupakan pemimpin masyarakat juga dapat bertindak sebagai orang-orang bukan Yahudi yang mendengarkan pesan Paulus.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kelompok orang yang memerankan orang-orang bukan Yahudi, "Apa yang Anda rasakan ketika Anda mendengar kabar baik bahwa Allah ingin menyelamatkan Anda?" Orang-orang ini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audio dari 1 Timotius 2:1–7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meminta Timotius untuk memberi tahu orang-orang percaya di Efesus untuk berdoa bagi semua orang. Paulus mengatakan bahwa orang-orang percaya harus menaikkan permohonan, doa, doa syafaat, dan ucapan syukur. Bersama-sama, kata-kata ini menunjukkan bahwa Paulus ingin orang-orang percaya menaikkan segala jenis doa. Alangkah baik jika Anda dapat menemukan kata atau frasa tertentu untuk setiap kata. Tetapi yang paling penting adalah bahwa empat kata ini menunjukkan bahwa Paulus ingin orang-orang percaya berdoa dalam segala hal. Secara keseluruhan, maknanya adalah, "Panjatkanlah segala jenis doa bagi semua orang."</w:t>
      </w:r>
    </w:p>
    <w:p>
      <w:pPr/>
      <w:r>
        <w:rPr>
          <w:lang w:val="id_ID" w:bidi="id_ID"/>
        </w:rPr>
      </w:r>
      <w:r>
        <w:rPr>
          <w:b/>
          <w:lang w:val="id_ID" w:bidi="id_ID"/>
        </w:rPr>
        <w:t>Permohonan</w:t>
      </w:r>
      <w:r>
        <w:rPr>
          <w:lang w:val="id_ID" w:bidi="id_ID"/>
        </w:rPr>
        <w:t xml:space="preserve"> adalah ketika seseorang meminta sesuatu.</w:t>
      </w:r>
    </w:p>
    <w:p>
      <w:pPr/>
      <w:r>
        <w:rPr>
          <w:lang w:val="id_ID" w:bidi="id_ID"/>
        </w:rPr>
      </w:r>
      <w:r>
        <w:rPr>
          <w:lang w:val="id_ID" w:bidi="id_ID"/>
        </w:rPr>
        <w:t xml:space="preserve">Berhenti di sini dan diskusikan dalam kelompok kata atau frasa apa yang akan Anda gunakan untuk </w:t>
      </w:r>
      <w:r>
        <w:rPr>
          <w:b/>
          <w:lang w:val="id_ID" w:bidi="id_ID"/>
        </w:rPr>
        <w:t>permohonan</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b/>
          <w:lang w:val="id_ID" w:bidi="id_ID"/>
        </w:rPr>
        <w:t>Doa</w:t>
      </w:r>
      <w:r>
        <w:rPr>
          <w:lang w:val="id_ID" w:bidi="id_ID"/>
        </w:rPr>
        <w:t xml:space="preserve"> adalah ketika seseorang berbicara kepada Allah.</w:t>
      </w:r>
    </w:p>
    <w:p>
      <w:pPr/>
      <w:r>
        <w:rPr>
          <w:lang w:val="id_ID" w:bidi="id_ID"/>
        </w:rPr>
      </w:r>
      <w:r>
        <w:rPr>
          <w:lang w:val="id_ID" w:bidi="id_ID"/>
        </w:rPr>
        <w:t xml:space="preserve">Berhenti di sini dan diskusikan dalam kelompok kata atau frasa apa yang akan Anda gunakan untuk </w:t>
      </w:r>
      <w:r>
        <w:rPr>
          <w:b/>
          <w:lang w:val="id_ID" w:bidi="id_ID"/>
        </w:rPr>
        <w:t>doa</w:t>
      </w:r>
      <w:r>
        <w:rPr>
          <w:lang w:val="id_ID" w:bidi="id_ID"/>
        </w:rPr>
        <w:t xml:space="preserve"> Carilah </w:t>
      </w:r>
      <w:r>
        <w:rPr>
          <w:lang w:val="id_ID" w:bidi="id_ID"/>
        </w:rPr>
        <w:t>doa</w:t>
      </w:r>
      <w:r>
        <w:rPr>
          <w:lang w:val="id_ID" w:bidi="id_ID"/>
        </w:rPr>
        <w:t xml:space="preserve"> di Daftar Kata Utama untuk informasi lebih lanjut.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Doa </w:t>
      </w:r>
      <w:r>
        <w:rPr>
          <w:b/>
          <w:lang w:val="id_ID" w:bidi="id_ID"/>
        </w:rPr>
        <w:t>syafaat</w:t>
      </w:r>
      <w:r>
        <w:rPr>
          <w:lang w:val="id_ID" w:bidi="id_ID"/>
        </w:rPr>
        <w:t xml:space="preserve"> adalah sesuatu yang seseorang minta kepada Allah bagi orang lain.</w:t>
      </w:r>
    </w:p>
    <w:p>
      <w:pPr/>
      <w:r>
        <w:rPr>
          <w:lang w:val="id_ID" w:bidi="id_ID"/>
        </w:rPr>
      </w:r>
      <w:r>
        <w:rPr>
          <w:lang w:val="id_ID" w:bidi="id_ID"/>
        </w:rPr>
        <w:t xml:space="preserve">Berhenti di sini dan diskusikan dalam kelompok kata atau frasa apa yang akan Anda gunakan untuk </w:t>
      </w:r>
      <w:r>
        <w:rPr>
          <w:b/>
          <w:lang w:val="id_ID" w:bidi="id_ID"/>
        </w:rPr>
        <w:t>doa syafaat</w:t>
      </w:r>
      <w:r>
        <w:rPr>
          <w:lang w:val="id_ID" w:bidi="id_ID"/>
        </w:rPr>
        <w:t xml:space="preserve"> Jika Anda telah menerjemahkan kata ini di kitab lain dalam Alkitab, gunakan kata yang sama dengan yang Anda gunakan di sana. Hentikan audio ini di sini</w:t>
      </w:r>
    </w:p>
    <w:p>
      <w:pPr/>
      <w:r>
        <w:rPr>
          <w:lang w:val="id_ID" w:bidi="id_ID"/>
        </w:rPr>
      </w:r>
      <w:r>
        <w:rPr>
          <w:b/>
          <w:lang w:val="id_ID" w:bidi="id_ID"/>
        </w:rPr>
        <w:t>Ucapan syukur</w:t>
      </w:r>
      <w:r>
        <w:rPr>
          <w:lang w:val="id_ID" w:bidi="id_ID"/>
        </w:rPr>
        <w:t xml:space="preserve"> adalah ketika orang bersyukur kepada Allah atas apa yang telah Allah lakukan bagi orang itu sendiri atau bagi orang lain. </w:t>
      </w:r>
    </w:p>
    <w:p>
      <w:pPr/>
      <w:r>
        <w:rPr>
          <w:lang w:val="id_ID" w:bidi="id_ID"/>
        </w:rPr>
      </w:r>
      <w:r>
        <w:rPr>
          <w:lang w:val="id_ID" w:bidi="id_ID"/>
        </w:rPr>
        <w:t xml:space="preserve">Berhenti di sini dan diskusikan dalam kelompok kata atau frasa apa yang akan Anda gunakan untuk ucapan </w:t>
      </w:r>
      <w:r>
        <w:rPr>
          <w:b/>
          <w:lang w:val="id_ID" w:bidi="id_ID"/>
        </w:rPr>
        <w:t>syukur</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Paulus meminta orang-orang percaya untuk berdoa bagi raja-raja. Seorang </w:t>
      </w:r>
      <w:r>
        <w:rPr>
          <w:b/>
          <w:lang w:val="id_ID" w:bidi="id_ID"/>
        </w:rPr>
        <w:t>raja</w:t>
      </w:r>
      <w:r>
        <w:rPr>
          <w:lang w:val="id_ID" w:bidi="id_ID"/>
        </w:rPr>
        <w:t xml:space="preserve"> adalah seseorang yang memerintah atas kota atau wilayah. Seorang raja biasanya memerintah seumur hidup dan mewariskan kekuasaannya kepada salah satu putra raja. Gunakan kata yang sama untuk raja seperti yang Anda gunakan pada perikop sebelumnya. Carilah </w:t>
      </w:r>
      <w:r>
        <w:rPr>
          <w:lang w:val="id_ID" w:bidi="id_ID"/>
        </w:rPr>
        <w:t>raja</w:t>
      </w:r>
      <w:r>
        <w:rPr>
          <w:lang w:val="id_ID" w:bidi="id_ID"/>
        </w:rPr>
        <w:t xml:space="preserve"> di Daftar Kata Utama untuk informasi lebih lanjut. </w:t>
      </w:r>
    </w:p>
    <w:p>
      <w:pPr/>
      <w:r>
        <w:rPr>
          <w:lang w:val="id_ID" w:bidi="id_ID"/>
        </w:rPr>
      </w:r>
      <w:r>
        <w:rPr>
          <w:lang w:val="id_ID" w:bidi="id_ID"/>
        </w:rPr>
        <w:t>Paulus mengatakan bahwa jika orang-orang percaya berdoa bagi semua orang dan para pemimpin dalam komunitas mereka, orang-orang percaya akan hidup tenang dan tenteram dengan cara yang saleh dan hormat.</w:t>
      </w:r>
    </w:p>
    <w:p>
      <w:pPr/>
      <w:r>
        <w:rPr>
          <w:lang w:val="id_ID" w:bidi="id_ID"/>
        </w:rPr>
      </w:r>
      <w:r>
        <w:rPr>
          <w:lang w:val="id_ID" w:bidi="id_ID"/>
        </w:rPr>
        <w:t xml:space="preserve">Kata-kata </w:t>
      </w:r>
      <w:r>
        <w:rPr>
          <w:b/>
          <w:lang w:val="id_ID" w:bidi="id_ID"/>
        </w:rPr>
        <w:t>tenang</w:t>
      </w:r>
      <w:r>
        <w:rPr>
          <w:lang w:val="id_ID" w:bidi="id_ID"/>
        </w:rPr>
        <w:t xml:space="preserve"> dan </w:t>
      </w:r>
      <w:r>
        <w:rPr>
          <w:b/>
          <w:lang w:val="id_ID" w:bidi="id_ID"/>
        </w:rPr>
        <w:t>tenteram</w:t>
      </w:r>
      <w:r>
        <w:rPr>
          <w:lang w:val="id_ID" w:bidi="id_ID"/>
        </w:rPr>
        <w:t xml:space="preserve"> sangat serupa di sini. Kedua kata itu berarti tenang dan tertib.</w:t>
      </w:r>
    </w:p>
    <w:p>
      <w:pPr/>
      <w:r>
        <w:rPr>
          <w:lang w:val="id_ID" w:bidi="id_ID"/>
        </w:rPr>
      </w:r>
      <w:r>
        <w:rPr>
          <w:lang w:val="id_ID" w:bidi="id_ID"/>
        </w:rPr>
        <w:t xml:space="preserve">Berhenti di sini dan diskusikan dalam kelompok kata atau frasa apa yang akan Anda gunakan untuk </w:t>
      </w:r>
      <w:r>
        <w:rPr>
          <w:b/>
          <w:lang w:val="id_ID" w:bidi="id_ID"/>
        </w:rPr>
        <w:t>tenang</w:t>
      </w:r>
      <w:r>
        <w:rPr>
          <w:lang w:val="id_ID" w:bidi="id_ID"/>
        </w:rPr>
        <w:t xml:space="preserve"> dan </w:t>
      </w:r>
      <w:r>
        <w:rPr>
          <w:b/>
          <w:lang w:val="id_ID" w:bidi="id_ID"/>
        </w:rPr>
        <w:t>tenteram</w:t>
      </w:r>
      <w:r>
        <w:rPr>
          <w:lang w:val="id_ID" w:bidi="id_ID"/>
        </w:rPr>
        <w:t xml:space="preserve"> Jika Anda telah menerjemahkan kata ini di kitab lain dalam Alkitab, gunakan kata yang sama dengan yang Anda gunakan di sana. Hentikan sejenak audio ini di sini. </w:t>
      </w:r>
    </w:p>
    <w:p>
      <w:pPr/>
      <w:r>
        <w:rPr>
          <w:lang w:val="id_ID" w:bidi="id_ID"/>
        </w:rPr>
      </w:r>
      <w:r>
        <w:rPr>
          <w:b/>
          <w:lang w:val="id_ID" w:bidi="id_ID"/>
        </w:rPr>
        <w:t>Saleh</w:t>
      </w:r>
      <w:r>
        <w:rPr>
          <w:lang w:val="id_ID" w:bidi="id_ID"/>
        </w:rPr>
        <w:t xml:space="preserve"> berarti bahwa orang-orang menjalani kehidupan dengan cara yang menyenangkan dan menunjukkan rasa hormat kepada Allah. Anda ingat dalam perikop sebelumnya bahwa Paulus berbicara tentang orang-orang yang tidak saleh, atau orang-orang yang tidak menghormati Allah. </w:t>
      </w:r>
    </w:p>
    <w:p>
      <w:pPr/>
      <w:r>
        <w:rPr>
          <w:lang w:val="id_ID" w:bidi="id_ID"/>
        </w:rPr>
      </w:r>
      <w:r>
        <w:rPr>
          <w:lang w:val="id_ID" w:bidi="id_ID"/>
        </w:rPr>
        <w:t xml:space="preserve">Berhenti di sini dan diskusikan dalam kelompok kata atau frasa apa yang akan Anda gunakan untuk </w:t>
      </w:r>
      <w:r>
        <w:rPr>
          <w:b/>
          <w:lang w:val="id_ID" w:bidi="id_ID"/>
        </w:rPr>
        <w:t>saleh</w:t>
      </w:r>
      <w:r>
        <w:rPr>
          <w:lang w:val="id_ID" w:bidi="id_ID"/>
        </w:rPr>
        <w:t xml:space="preserve"> Lihat Daftar Kata Utama untuk informasi lebih lanjut tentang </w:t>
      </w:r>
      <w:r>
        <w:rPr>
          <w:b/>
          <w:lang w:val="id_ID" w:bidi="id_ID"/>
        </w:rPr>
        <w:t>saleh</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b/>
          <w:lang w:val="id_ID" w:bidi="id_ID"/>
        </w:rPr>
        <w:t>Terhormat</w:t>
      </w:r>
      <w:r>
        <w:rPr>
          <w:lang w:val="id_ID" w:bidi="id_ID"/>
        </w:rPr>
        <w:t xml:space="preserve"> berarti bahwa orang-orang hidup dengan cara yang menunjukkan bahwa mereka membuat keputusan yang baik sehingga orang lain menghormati orang-orang itu. </w:t>
      </w:r>
    </w:p>
    <w:p>
      <w:pPr/>
      <w:r>
        <w:rPr>
          <w:lang w:val="id_ID" w:bidi="id_ID"/>
        </w:rPr>
      </w:r>
      <w:r>
        <w:rPr>
          <w:lang w:val="id_ID" w:bidi="id_ID"/>
        </w:rPr>
        <w:t xml:space="preserve">Berhenti di sini dan diskusikan dalam kelompok kata atau frasa apa yang akan Anda gunakan untuk </w:t>
      </w:r>
      <w:r>
        <w:rPr>
          <w:b/>
          <w:lang w:val="id_ID" w:bidi="id_ID"/>
        </w:rPr>
        <w:t>terhormat</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Gunakan kata atau frasa yang sama untuk </w:t>
      </w:r>
      <w:r>
        <w:rPr>
          <w:b/>
          <w:lang w:val="id_ID" w:bidi="id_ID"/>
        </w:rPr>
        <w:t>Juruselamat</w:t>
      </w:r>
      <w:r>
        <w:rPr>
          <w:lang w:val="id_ID" w:bidi="id_ID"/>
        </w:rPr>
        <w:t xml:space="preserve"> dan </w:t>
      </w:r>
      <w:r>
        <w:rPr>
          <w:b/>
          <w:lang w:val="id_ID" w:bidi="id_ID"/>
        </w:rPr>
        <w:t>Kristus</w:t>
      </w:r>
      <w:r>
        <w:rPr>
          <w:lang w:val="id_ID" w:bidi="id_ID"/>
        </w:rPr>
        <w:t xml:space="preserve"> seperti yang telah Anda gunakan pada perikop sebelumnya. Untuk informasi lebih lanjut tentang </w:t>
      </w:r>
      <w:r>
        <w:rPr>
          <w:lang w:val="id_ID" w:bidi="id_ID"/>
        </w:rPr>
        <w:t>Juruselamat</w:t>
      </w:r>
      <w:r>
        <w:rPr>
          <w:lang w:val="id_ID" w:bidi="id_ID"/>
        </w:rPr>
        <w:t xml:space="preserve"> dan </w:t>
      </w:r>
      <w:r>
        <w:rPr>
          <w:lang w:val="id_ID" w:bidi="id_ID"/>
        </w:rPr>
        <w:t>Kristus</w:t>
      </w:r>
      <w:r>
        <w:rPr>
          <w:lang w:val="id_ID" w:bidi="id_ID"/>
        </w:rPr>
        <w:t xml:space="preserve">, lihat Daftar Kata Utama. Gunakan kata atau frasa yang sama di seluruh Surat-Surat. </w:t>
      </w:r>
    </w:p>
    <w:p>
      <w:pPr/>
      <w:r>
        <w:rPr>
          <w:lang w:val="id_ID" w:bidi="id_ID"/>
        </w:rPr>
      </w:r>
      <w:r>
        <w:rPr>
          <w:lang w:val="id_ID" w:bidi="id_ID"/>
        </w:rPr>
        <w:t xml:space="preserve">Seorang </w:t>
      </w:r>
      <w:r>
        <w:rPr>
          <w:b/>
          <w:lang w:val="id_ID" w:bidi="id_ID"/>
        </w:rPr>
        <w:t>perantara</w:t>
      </w:r>
      <w:r>
        <w:rPr>
          <w:lang w:val="id_ID" w:bidi="id_ID"/>
        </w:rPr>
        <w:t xml:space="preserve"> adalah orang yang membantu dua orang dalam perselisihan untuk berdamai. Paulus mengatakan bahwa Allah telah menyelamatkan semua orang dengan memakai Yesus sebagai perantara antara manusia dan Allah.</w:t>
      </w:r>
    </w:p>
    <w:p>
      <w:pPr/>
      <w:r>
        <w:rPr>
          <w:lang w:val="id_ID" w:bidi="id_ID"/>
        </w:rPr>
      </w:r>
      <w:r>
        <w:rPr>
          <w:lang w:val="id_ID" w:bidi="id_ID"/>
        </w:rPr>
        <w:t xml:space="preserve">Berhenti di sini dan diskusikan dalam kelompok kata atau frasa apa yang akan Anda gunakan untuk </w:t>
      </w:r>
      <w:r>
        <w:rPr>
          <w:b/>
          <w:lang w:val="id_ID" w:bidi="id_ID"/>
        </w:rPr>
        <w:t>perantara</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Ketika seseorang adalah budak atau tahanan, orang lain dapat membeli orang itu dan membuat orang itu dibebaskan Uang yang dibayarkan orang itu untuk membebaskan budak atau tahanan disebut </w:t>
      </w:r>
      <w:r>
        <w:rPr>
          <w:b/>
          <w:lang w:val="id_ID" w:bidi="id_ID"/>
        </w:rPr>
        <w:t>tebusan</w:t>
      </w:r>
      <w:r>
        <w:rPr>
          <w:lang w:val="id_ID" w:bidi="id_ID"/>
        </w:rPr>
        <w:t>.</w:t>
      </w:r>
    </w:p>
    <w:p>
      <w:pPr/>
      <w:r>
        <w:rPr>
          <w:lang w:val="id_ID" w:bidi="id_ID"/>
        </w:rPr>
      </w:r>
      <w:r>
        <w:rPr>
          <w:lang w:val="id_ID" w:bidi="id_ID"/>
        </w:rPr>
        <w:t xml:space="preserve">Berhenti di sini dan diskusikan dalam kelompok kata atau frasa apa yang akan Anda gunakan untuk </w:t>
      </w:r>
      <w:r>
        <w:rPr>
          <w:b/>
          <w:lang w:val="id_ID" w:bidi="id_ID"/>
        </w:rPr>
        <w:t>tebusan</w:t>
      </w:r>
      <w:r>
        <w:rPr>
          <w:lang w:val="id_ID" w:bidi="id_ID"/>
        </w:rPr>
        <w:t xml:space="preserve"> Carilah </w:t>
      </w:r>
      <w:r>
        <w:rPr>
          <w:lang w:val="id_ID" w:bidi="id_ID"/>
        </w:rPr>
        <w:t>tebusan</w:t>
      </w:r>
      <w:r>
        <w:rPr>
          <w:lang w:val="id_ID" w:bidi="id_ID"/>
        </w:rPr>
        <w:t xml:space="preserve">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Kita telah melihat </w:t>
      </w:r>
      <w:r>
        <w:rPr>
          <w:b/>
          <w:lang w:val="id_ID" w:bidi="id_ID"/>
        </w:rPr>
        <w:t>kesaksian</w:t>
      </w:r>
      <w:r>
        <w:rPr>
          <w:lang w:val="id_ID" w:bidi="id_ID"/>
        </w:rPr>
        <w:t xml:space="preserve"> bahwa Yesus adalah tebusan bagi semua orang. Dengan kata lain, Paulus mengatakan bahwa kita telah melihat buktinya dan kita tahu pesan bahwa Yesus adalah tebusan bagi semua orang adalah benar.</w:t>
      </w:r>
    </w:p>
    <w:p>
      <w:pPr/>
      <w:r>
        <w:rPr>
          <w:lang w:val="id_ID" w:bidi="id_ID"/>
        </w:rPr>
      </w:r>
      <w:r>
        <w:rPr>
          <w:lang w:val="id_ID" w:bidi="id_ID"/>
        </w:rPr>
        <w:t xml:space="preserve">Berhenti di sini dan diskusikan dalam kelompok kata atau frasa apa yang akan Anda gunakan untuk </w:t>
      </w:r>
      <w:r>
        <w:rPr>
          <w:b/>
          <w:lang w:val="id_ID" w:bidi="id_ID"/>
        </w:rPr>
        <w:t>kesaksian</w:t>
      </w:r>
      <w:r>
        <w:rPr>
          <w:lang w:val="id_ID" w:bidi="id_ID"/>
        </w:rPr>
        <w:t xml:space="preserve"> Lihat Daftar Kata Utama untuk informasi lebih lanjut tentang </w:t>
      </w:r>
      <w:r>
        <w:rPr>
          <w:lang w:val="id_ID" w:bidi="id_ID"/>
        </w:rPr>
        <w:t>kesaksian</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Paulus menggambarkan dirinya sebagai seorang </w:t>
      </w:r>
      <w:r>
        <w:rPr>
          <w:b/>
          <w:lang w:val="id_ID" w:bidi="id_ID"/>
        </w:rPr>
        <w:t>pemberita</w:t>
      </w:r>
      <w:r>
        <w:rPr>
          <w:lang w:val="id_ID" w:bidi="id_ID"/>
        </w:rPr>
        <w:t>. Seorang pemberita adalah seseorang yang mengumumkan kabar baik kepada orang lain.</w:t>
      </w:r>
    </w:p>
    <w:p>
      <w:pPr/>
      <w:r>
        <w:rPr>
          <w:lang w:val="id_ID" w:bidi="id_ID"/>
        </w:rPr>
      </w:r>
      <w:r>
        <w:rPr>
          <w:lang w:val="id_ID" w:bidi="id_ID"/>
        </w:rPr>
        <w:t xml:space="preserve">Berhenti di sini dan diskusikan dalam kelompok kata atau frasa apa yang akan Anda gunakan untuk </w:t>
      </w:r>
      <w:r>
        <w:rPr>
          <w:b/>
          <w:lang w:val="id_ID" w:bidi="id_ID"/>
        </w:rPr>
        <w:t>pemberita</w:t>
      </w:r>
      <w:r>
        <w:rPr>
          <w:lang w:val="id_ID" w:bidi="id_ID"/>
        </w:rPr>
        <w:t xml:space="preserve">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Paulus juga menggambarkan dirinya sebagai seorang </w:t>
      </w:r>
      <w:r>
        <w:rPr>
          <w:b/>
          <w:lang w:val="id_ID" w:bidi="id_ID"/>
        </w:rPr>
        <w:t>rasul</w:t>
      </w:r>
      <w:r>
        <w:rPr>
          <w:lang w:val="id_ID" w:bidi="id_ID"/>
        </w:rPr>
        <w:t xml:space="preserve">. Untuk informasi lebih lanjut tentang </w:t>
      </w:r>
      <w:r>
        <w:rPr>
          <w:lang w:val="id_ID" w:bidi="id_ID"/>
        </w:rPr>
        <w:t>rasul</w:t>
      </w:r>
      <w:r>
        <w:rPr>
          <w:lang w:val="id_ID" w:bidi="id_ID"/>
        </w:rPr>
        <w:t xml:space="preserve">, lihat Daftar Kata Utama. Gunakan kata atau frasa yang sama untuk rasul seperti yang Anda gunakan pada perikop sebelumnya. </w:t>
      </w:r>
    </w:p>
    <w:p>
      <w:pPr/>
      <w:r>
        <w:rPr>
          <w:lang w:val="id_ID" w:bidi="id_ID"/>
        </w:rPr>
      </w:r>
      <w:r>
        <w:rPr>
          <w:lang w:val="id_ID" w:bidi="id_ID"/>
        </w:rPr>
        <w:t xml:space="preserve">Paulus juga menyebut dirinya sebagai seorang </w:t>
      </w:r>
      <w:r>
        <w:rPr>
          <w:b/>
          <w:lang w:val="id_ID" w:bidi="id_ID"/>
        </w:rPr>
        <w:t>guru</w:t>
      </w:r>
      <w:r>
        <w:rPr>
          <w:lang w:val="id_ID" w:bidi="id_ID"/>
        </w:rPr>
        <w:t>. Ini adalah istilah yang lebih umum daripada pemberita. Seorang guru adalah siapa pun yang mengajarkan orang lain tentang apa pun.</w:t>
      </w:r>
    </w:p>
    <w:p>
      <w:pPr/>
      <w:r>
        <w:rPr>
          <w:lang w:val="id_ID" w:bidi="id_ID"/>
        </w:rPr>
      </w:r>
      <w:r>
        <w:rPr>
          <w:lang w:val="id_ID" w:bidi="id_ID"/>
        </w:rPr>
        <w:t xml:space="preserve">Berhenti di sini dan diskusikan dalam kelompok kata atau frasa apa yang akan Anda gunakan untuk </w:t>
      </w:r>
      <w:r>
        <w:rPr>
          <w:b/>
          <w:lang w:val="id_ID" w:bidi="id_ID"/>
        </w:rPr>
        <w:t>guru</w:t>
      </w:r>
      <w:r>
        <w:rPr>
          <w:lang w:val="id_ID" w:bidi="id_ID"/>
        </w:rPr>
        <w:t xml:space="preserve"> Carilah </w:t>
      </w:r>
      <w:r>
        <w:rPr>
          <w:lang w:val="id_ID" w:bidi="id_ID"/>
        </w:rPr>
        <w:t>guru</w:t>
      </w:r>
      <w:r>
        <w:rPr>
          <w:lang w:val="id_ID" w:bidi="id_ID"/>
        </w:rPr>
        <w:t xml:space="preserve"> di Daftar Kata Utama untuk informasi lebih lanjut.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Paulus mengatakan bahwa ia dipilih untuk memberitakan kabar baik kepada </w:t>
      </w:r>
      <w:r>
        <w:rPr>
          <w:b/>
          <w:lang w:val="id_ID" w:bidi="id_ID"/>
        </w:rPr>
        <w:t>orang-orang bukan Yahudi</w:t>
      </w:r>
      <w:r>
        <w:rPr>
          <w:lang w:val="id_ID" w:bidi="id_ID"/>
        </w:rPr>
        <w:t>. Bangsa-bangsa lain adalah orang-orang yang bukan orang Yahudi.</w:t>
      </w:r>
    </w:p>
    <w:p>
      <w:pPr/>
      <w:r>
        <w:rPr>
          <w:lang w:val="id_ID" w:bidi="id_ID"/>
        </w:rPr>
      </w:r>
      <w:r>
        <w:rPr>
          <w:lang w:val="id_ID" w:bidi="id_ID"/>
        </w:rPr>
        <w:t xml:space="preserve">Berhenti di sini dan diskusikan dalam kelompok kata atau frasa apa yang akan Anda gunakan untuk </w:t>
      </w:r>
      <w:r>
        <w:rPr>
          <w:b/>
          <w:lang w:val="id_ID" w:bidi="id_ID"/>
        </w:rPr>
        <w:t>orang-orang bukan Yahudi</w:t>
      </w:r>
      <w:r>
        <w:rPr>
          <w:lang w:val="id_ID" w:bidi="id_ID"/>
        </w:rPr>
        <w:t xml:space="preserve"> Carilah </w:t>
      </w:r>
      <w:r>
        <w:rPr>
          <w:lang w:val="id_ID" w:bidi="id_ID"/>
        </w:rPr>
        <w:t>orang-orang bukan Yahudi</w:t>
      </w:r>
      <w:r>
        <w:rPr>
          <w:lang w:val="id_ID" w:bidi="id_ID"/>
        </w:rPr>
        <w:t xml:space="preserve"> di Daftar Kata Utama untuk informasi lebih lanjut. Jika Anda telah menerjemahkan kata ini di kitab lain dalam Alkitab, gunakan kata yang sama dengan yang Anda gunakan di sana. Gunakan kata atau frasa yang sama di seluruh Surat-surat. Hentikan sejenak audio ini di sini. </w:t>
      </w:r>
    </w:p>
    <w:p>
      <w:pPr/>
      <w:r>
        <w:rPr>
          <w:lang w:val="id_ID" w:bidi="id_ID"/>
        </w:rPr>
      </w:r>
      <w:r>
        <w:rPr>
          <w:lang w:val="id_ID" w:bidi="id_ID"/>
        </w:rPr>
        <w:t xml:space="preserve">Paulus menggambarkan cara ia memberitakan kabar baik kepada orang-orang bukan Yahudi dengan istilah </w:t>
      </w:r>
      <w:r>
        <w:rPr>
          <w:b/>
          <w:lang w:val="id_ID" w:bidi="id_ID"/>
        </w:rPr>
        <w:t>setia</w:t>
      </w:r>
      <w:r>
        <w:rPr>
          <w:lang w:val="id_ID" w:bidi="id_ID"/>
        </w:rPr>
        <w:t xml:space="preserve"> dan benar Dengan kata lain, Timotius dapat yakin bahwa Paulus adalah seorang guru yang dapat dipercaya untuk mengajarkan apa yang benar. Beberapa orang mengartikan bahwa maksud Paulus adalah bahwa Paulus mengajarkan pesan iman dan kebenaran kepada orang-orang bukan Yahudi. Dengan kata lain, Paulus mengajarkan kabar baik yang sejati, tanpa ajaran yang buruk. </w:t>
      </w:r>
    </w:p>
    <w:p>
      <w:pPr/>
      <w:r>
        <w:rPr>
          <w:lang w:val="id_ID" w:bidi="id_ID"/>
        </w:rPr>
      </w:r>
      <w:r>
        <w:rPr>
          <w:lang w:val="id_ID" w:bidi="id_ID"/>
        </w:rPr>
        <w:t xml:space="preserve">Berhenti di sini dan diskusikan dalam kelompok kata atau frasa apa yang akan Anda gunakan untuk menjelaskan bahwa Paulus adalah "guru yang setia dan benar" atau bahwa Paulus mengajarkan "pesan iman dan kebenaran." Jika Anda memutuskan untuk menggunakan iman dan kebenaran, carilah </w:t>
      </w:r>
      <w:r>
        <w:rPr>
          <w:lang w:val="id_ID" w:bidi="id_ID"/>
        </w:rPr>
        <w:t>iman</w:t>
      </w:r>
      <w:r>
        <w:rPr>
          <w:lang w:val="id_ID" w:bidi="id_ID"/>
        </w:rPr>
        <w:t xml:space="preserve"> di Daftar Kata Utama untuk informasi lebih lanjut. Jika Anda telah menerjemahkan kata ini di kitab lain dalam Alkitab, gunakan kata atau frasa yang sama dengan yang Anda gunakan di sana. Gunakan kata atau frasa yang sama di seluruh Surat-surat.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audio dari 1 Timotius 2:1–7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ayat-ayat Alkitab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nats tersebut yang paling disukai. Anda mungkin memutuskan untuk menyukai cara bercerita seorang anggota kelompok untuk suatu adegan, tetapi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nats itu yang disetujui oleh semua anggota kelompok. Setiap anggota kelompok harus berlatih menceritakan versi akhir dari nats tersebut.</w:t>
      </w:r>
      <w:r>
        <w:rPr>
          <w:lang w:val="id_ID" w:bidi="id_ID"/>
        </w:rPr>
      </w:r>
      <w:r>
        <w:rPr>
          <w:lang w:val="id_ID" w:bidi="id_ID"/>
        </w:rPr>
      </w:r>
    </w:p>
    <w:p>
      <w:pPr/>
      <w:r>
        <w:rPr>
          <w:lang w:val="id_ID" w:bidi="id_ID"/>
        </w:rPr>
      </w:r>
    </w:p>
    <w:p>
      <w:pPr>
        <w:pStyle w:val="Heading2"/>
      </w:pPr>
      <w:r>
        <w:rPr>
          <w:lang w:val="id_ID" w:bidi="id_ID"/>
        </w:rPr>
        <w:t>1 Timotius 2:8–15</w:t>
      </w:r>
      <w:r>
        <w:rPr>
          <w:lang w:val="id_ID" w:bidi="id_ID"/>
        </w:rPr>
      </w:r>
    </w:p>
    <w:p>
      <w:pPr>
        <w:pStyle w:val="Heading3"/>
      </w:pPr>
      <w:r>
        <w:rPr>
          <w:lang w:val="id_ID" w:bidi="id_ID"/>
        </w:rPr>
        <w:t>Dengar dan Renungkan</w:t>
      </w:r>
    </w:p>
    <w:p>
      <w:pPr/>
      <w:r>
        <w:rPr>
          <w:lang w:val="id_ID" w:bidi="id_ID"/>
        </w:rPr>
      </w:r>
      <w:r>
        <w:rPr>
          <w:lang w:val="id_ID" w:bidi="id_ID"/>
        </w:rPr>
        <w:t xml:space="preserve">Dalam langkah ini, dengarkan 1 Timotius 2:8–15 dan renungkan dalam hati Anda. </w:t>
      </w:r>
    </w:p>
    <w:p>
      <w:pPr/>
      <w:r>
        <w:rPr>
          <w:lang w:val="id_ID" w:bidi="id_ID"/>
        </w:rPr>
      </w:r>
      <w:r>
        <w:rPr>
          <w:lang w:val="id_ID" w:bidi="id_ID"/>
        </w:rPr>
        <w:t xml:space="preserve">Jika memungkinkan dengarkan rekaman suara dari 1 Timotius 2:8–15 sebanyak tiga kali, dalam tiga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bahaslah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audio ini di sini. </w:t>
      </w:r>
    </w:p>
    <w:p>
      <w:pPr>
        <w:pStyle w:val="ListBullet"/>
        <w:spacing w:line="240" w:lineRule="auto"/>
        <w:ind w:left="720"/>
      </w:pPr>
      <w:r>
        <w:rPr>
          <w:lang w:val="id_ID" w:bidi="id_ID"/>
        </w:rPr>
      </w:r>
      <w:r>
        <w:rPr>
          <w:lang w:val="id_ID" w:bidi="id_ID"/>
        </w:rPr>
        <w:t xml:space="preserve">Siapa yang Anda kenal yang perlu mendengar tentang perikop ini? </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audio dari 1 Timotius 2:8–15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 xml:space="preserve">Paulus mendorong jemaat untuk berdoa bagi semua orang, termasuk raja-raja dan pembesar mereka, karena Allah ingin menyelamatkan semua orang. Sekarang, Paulus bergerak untuk menghadapi secara langsung beberapa masalah yang disebabkan oleh pengajaran palsu di gereja. Pertama Paulus berbicara tentang masalah dengan beberapa laki-laki di gereja. Kemudian Paulus berbicara tentang masalah dengan beberapa perempuan di gereja. </w:t>
      </w:r>
    </w:p>
    <w:p>
      <w:pPr/>
      <w:r>
        <w:rPr>
          <w:lang w:val="id_ID" w:bidi="id_ID"/>
        </w:rPr>
      </w:r>
      <w:r>
        <w:rPr>
          <w:lang w:val="id_ID" w:bidi="id_ID"/>
        </w:rPr>
        <w:t>Paulus memulai dengan berbicara tentang masalah dengan beberapa laki-laki di gereja. Orang-orang ini bertengkar dan marah satu sama lain. Paulus memberi tahu orang-orang itu bahwa ia ingin mereka berhenti marah dan bertengkar. Sebaliknya, Paulus menyuruh mereka untuk berdoa dengan mengangkat tangan yang suci. Ketika Paulus menyuruh para lelaki untuk berdoa dan mengangkat tangan yang suci, Paulus mengingatkan orang-orang tentang cara Allah memerintahkan umat-Nya untuk menyembah Allah. Perjanjian Lama berbicara tentang tangan yang bersih atau suci sebagai gambaran hati yang bersih atau suci. Jika seseorang memiliki hati yang bersih, itu berarti orang tersebut menaati Allah dan mengikuti perintah Allah. Paulus menyuruh mereka untuk saling mengampuni dan menyembah dengan hati yang murni.</w:t>
      </w:r>
    </w:p>
    <w:p>
      <w:pPr/>
      <w:r>
        <w:rPr>
          <w:lang w:val="id_ID" w:bidi="id_ID"/>
        </w:rPr>
      </w:r>
      <w:r>
        <w:rPr>
          <w:lang w:val="id_ID" w:bidi="id_ID"/>
        </w:rPr>
        <w:t>Berhenti di sini dan diskusikan pertanyaan ini dalam kelompok: Ceritakan kisah tentang seseorang yang Anda kenal yang memiliki hati yang murni. Seperti apa orang itu? Bagaimana orang tersebut menyelesaikan pertengkaran dan memaafkan? Hentikan sejenak audio ini di sini.</w:t>
      </w:r>
    </w:p>
    <w:p>
      <w:pPr/>
      <w:r>
        <w:rPr>
          <w:lang w:val="id_ID" w:bidi="id_ID"/>
        </w:rPr>
      </w:r>
      <w:r>
        <w:rPr>
          <w:lang w:val="id_ID" w:bidi="id_ID"/>
        </w:rPr>
        <w:t>Berhenti di sini dan diskusikan pertanyaan ini dalam kelompok: Di sini laki-laki berdoa dengan mengangkat tangan. Bagaimana cara orang berdoa di komunitas Anda? Hentikan sejenak audio ini di sini.</w:t>
      </w:r>
    </w:p>
    <w:p>
      <w:pPr/>
      <w:r>
        <w:rPr>
          <w:lang w:val="id_ID" w:bidi="id_ID"/>
        </w:rPr>
      </w:r>
      <w:r>
        <w:rPr>
          <w:lang w:val="id_ID" w:bidi="id_ID"/>
        </w:rPr>
        <w:t xml:space="preserve">Kemudian Paulus berbicara tentang masalah dengan beberapa perempuan di gereja. Beberapa jemaat perempuan datang ke gereja dengan pakaian yang sangat menganggu orang banyak. Ketika perempuan-perempuan ini datang, mereka mengepang rambut mereka dan memakai emas, mutiara, dan pakaian mahal. Para perempuan itu ingin memperlihatkan kekayaan mereka. Paulus memberi tahu perempuan-perempuan ini bahwa mereka harus berpakaian dengan cara yang sesuai atau terhormat saat datang ke gereja untuk menyembah Allah. Paulus mengatakan bahwa seorang perempuan yang beribadah tidak boleh memakai pakaian mahal atau perhiasan mahal. Sebaliknya, Paulus mengatakan bahwa perempuan yang beribadah harus memakai perbuatan-perbuatan baik. Dengan kata lain, orang harus melakukan perbuatan baik dan menghormati Allah dengan cara yang sama seperti orang memakai pakaian yang bagus. Paulus tidak memaksdukan bahwa pakaian atau perhiasan mahal itu sendiri salah. Hal-hal ini menjadi masalah jika orang lebih memperhatikan tentang bagaimana membuat orang lain tertarik daripada bagaimana menyembah Allah dengan cara hidup mereka. </w:t>
      </w:r>
    </w:p>
    <w:p>
      <w:pPr/>
      <w:r>
        <w:rPr>
          <w:lang w:val="id_ID" w:bidi="id_ID"/>
        </w:rPr>
      </w:r>
      <w:r>
        <w:rPr>
          <w:lang w:val="id_ID" w:bidi="id_ID"/>
        </w:rPr>
        <w:t>Berhenti di sini dan bahas pertanyaan ini dalam kelompok: Seperti apa pakaian yang sesuai dan terhormat dalam berbagai situasi di komunitas Anda? Ceritakan kisah ketika seseorang memakai jenis pakaian yang salah di suatu acara komunitas. Bagaimana orang yang kaya dan orang yang miskin berhubungan satu sama lain? Hentikan sejenak audio ini di sini.</w:t>
      </w:r>
    </w:p>
    <w:p>
      <w:pPr/>
      <w:r>
        <w:rPr>
          <w:lang w:val="id_ID" w:bidi="id_ID"/>
        </w:rPr>
      </w:r>
      <w:r>
        <w:rPr>
          <w:lang w:val="id_ID" w:bidi="id_ID"/>
        </w:rPr>
        <w:t>Selanjutnya, Paulus berbicara tentang masalah lain dalam ibadah gereja. Beberapa perempuan di gereja mengganggu ibadah. Jadi Paulus memberi tahu perempuan-perempuan ini bahwa mereka harus belajar dengan sikap damai. Para perempuan harus patuh kepada para pemimpin di gereja. Paulus mengatakan bahwa perempuan-perempuan itu tidak diizinkan untuk mengajar laki-laki atau memerintah atas laki-laki.</w:t>
      </w:r>
    </w:p>
    <w:p>
      <w:pPr/>
      <w:r>
        <w:rPr>
          <w:lang w:val="id_ID" w:bidi="id_ID"/>
        </w:rPr>
      </w:r>
      <w:r>
        <w:rPr>
          <w:lang w:val="id_ID" w:bidi="id_ID"/>
        </w:rPr>
        <w:t>Berhenti di sini dan bahas pertanyaan-pertanyaan ini dalam kelompok: Apa pekerjaan laki-laki atau pekerjaan perempuan? Hentikan sejenak audio ini di sini.</w:t>
      </w:r>
    </w:p>
    <w:p>
      <w:pPr/>
      <w:r>
        <w:rPr>
          <w:lang w:val="id_ID" w:bidi="id_ID"/>
        </w:rPr>
      </w:r>
      <w:r>
        <w:rPr>
          <w:lang w:val="id_ID" w:bidi="id_ID"/>
        </w:rPr>
        <w:t>Kemudian Paulus mengingatkan gereja tentang kisah-kisah dari awal Alkitab untuk mendukung petunjuk Paulus. Kisah-kisah ini menceritakan bagaimana Allah menciptakan dunia. Kisah-kisah itu menceritakan bagaimana orang-orang pertama kali melawan Allah. Paulus mengingatkan gereja bahwa ketika Allah menciptakan manusia, Allah menciptakan Adam terlebih dahulu dan kemudian Hawa. Paulus juga mengingatkan gereja bahwa Hawa-lah yang tertipu oleh Iblis.</w:t>
      </w:r>
    </w:p>
    <w:p>
      <w:pPr/>
      <w:r>
        <w:rPr>
          <w:lang w:val="id_ID" w:bidi="id_ID"/>
        </w:rPr>
      </w:r>
      <w:r>
        <w:rPr>
          <w:lang w:val="id_ID" w:bidi="id_ID"/>
        </w:rPr>
        <w:t xml:space="preserve">Kemudian Paulus mengatakan sesuatu yang mungkin terdengar membingungkan. Paulus mengatakan bahwa Allah akan menyelamatkan seorang perempuan karena perempuan itu melahirkan anak. Meskipun sulit untuk mengerti apa yang dikatakan Paulus, kita tahu apa yang </w:t>
      </w:r>
      <w:r>
        <w:rPr>
          <w:b/>
          <w:lang w:val="id_ID" w:bidi="id_ID"/>
        </w:rPr>
        <w:t>bukan</w:t>
      </w:r>
      <w:r>
        <w:rPr>
          <w:lang w:val="id_ID" w:bidi="id_ID"/>
        </w:rPr>
        <w:t xml:space="preserve"> arti yang benar dari perkataan Paulus ini. Paulus sangat jelas dalam pengajaran-pengajarannya yang lain bahwa Allah menyelamatkan kita dari dosa kita ketika kita percaya kepada Yesus. Allah tidak menyelamatkan kita karena hal-hal yang kita lakukan. Jadi Paulus tidak memaksudkan bahwa memiliki anak menyelamatkan seorang perempuan dari dosa-dosanya. </w:t>
      </w:r>
    </w:p>
    <w:p>
      <w:pPr/>
      <w:r>
        <w:rPr>
          <w:lang w:val="id_ID" w:bidi="id_ID"/>
        </w:rPr>
      </w:r>
      <w:r>
        <w:rPr>
          <w:lang w:val="id_ID" w:bidi="id_ID"/>
        </w:rPr>
        <w:t xml:space="preserve">Ada tiga cara utama untuk mengerti apa yang dikatakan Paulus. Pertama, beberapa orang mengartikan bahwa Paulus berbicara tentang kelahiran Yesus. Dalam kisah Adam dan Hawa, Allah berjanji bahwa seorang bayi akan lahir, bayi ini kelak akan mengalahkan Iblis dan menyelamatkan umat Allah. Jadi meskipun Iblis membohongi Hawa, dan Hawa berdosa, Allah memberikan keselamatan kepada para perempuan melalui Yesus. Kedua, orang lain mengartikan bahwa Paulus ingin mendorong perempuan-perempuan ini untuk hidup sebagai ibu yang beribadah. Gambaran seorang perempuan yang melahirkan ini mewakili perempuan semacam ini. Paulus mungkin mengatakan hal-hal ini karena mungkin ada pengajaran palsu yang memberi tahu para perempuan untuk tidak menikah atau tidak mempunyai anak. Ketiga, beberapa orang mengartikan bahwa Paulus berbicara tentang bagaimana Allah melindungi perempuan dari bahaya fisik ketika perempuan melahirkan. </w:t>
      </w:r>
    </w:p>
    <w:p>
      <w:pPr/>
      <w:r>
        <w:rPr>
          <w:lang w:val="id_ID" w:bidi="id_ID"/>
        </w:rPr>
      </w:r>
      <w:r>
        <w:rPr>
          <w:lang w:val="id_ID" w:bidi="id_ID"/>
        </w:rPr>
        <w:t>Ada kemungkinan bahwa banyak perempuan di Efesus yang tidak percaya kepada Yesus menyembah dewi Efesus. Para perempuan ini sangat bawel dan sombong, dan mereka mengandalkan dewi Efesus untuk melindungi para perempuan ketika mereka melahirkan. Dalam petunjuk Paulus kepada para perempuan, Paulus mungkin membedakan perempuan-perempuan yang tidak percaya itu dengan cara yang seharusnya dilakukan para perempuan yang percaya kepada Yesus.</w:t>
      </w:r>
    </w:p>
    <w:p>
      <w:pPr/>
      <w:r>
        <w:rPr>
          <w:lang w:val="id_ID" w:bidi="id_ID"/>
        </w:rPr>
      </w:r>
      <w:r>
        <w:rPr>
          <w:lang w:val="id_ID" w:bidi="id_ID"/>
        </w:rPr>
        <w:t>Berhenti di sini dan bahas pertanyaan-pertanyaan ini dalam kelompok: Paulus mengatakan bahwa Allah akan menyelamatkan perempuan karena perempuan melahirkan anak. Apa yang dipikirkan kelompok gereja Anda saat ini tentang kalimat ini? Sekarang pikirkan hal-hal yang telah Anda pelajari dalam seluruh perikop ini tentang bagaimana laki-laki dan perempuan menjalani kehidupan yang murni dan beribadah. Bagaimana pengajaran itu memengaruhi bagaimana Anda memahami bagian terakhir dari perikop ini?</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audio dari 1 Timotius 2:8–15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memeragakan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memberikan petunjuk tentang bagaimana para lelaki di gereja seharusnya berdoa.</w:t>
      </w:r>
    </w:p>
    <w:p>
      <w:pPr/>
      <w:r>
        <w:rPr>
          <w:lang w:val="id_ID" w:bidi="id_ID"/>
        </w:rPr>
      </w:r>
      <w:r>
        <w:rPr>
          <w:b/>
          <w:lang w:val="id_ID" w:bidi="id_ID"/>
        </w:rPr>
        <w:t>Pada bagian kedua:</w:t>
      </w:r>
      <w:r>
        <w:rPr>
          <w:lang w:val="id_ID" w:bidi="id_ID"/>
        </w:rPr>
        <w:t xml:space="preserve"> Paulus memberikan petunjuk tentang bagaimana perempuan harus berpakaian dan bertingkah laku.</w:t>
      </w:r>
    </w:p>
    <w:p>
      <w:pPr/>
      <w:r>
        <w:rPr>
          <w:lang w:val="id_ID" w:bidi="id_ID"/>
        </w:rPr>
      </w:r>
      <w:r>
        <w:rPr>
          <w:b/>
          <w:lang w:val="id_ID" w:bidi="id_ID"/>
        </w:rPr>
        <w:t>Pada bagian ketiga:</w:t>
      </w:r>
      <w:r>
        <w:rPr>
          <w:lang w:val="id_ID" w:bidi="id_ID"/>
        </w:rPr>
        <w:t xml:space="preserve"> Paulus memberikan petunjuk bahwa perempuan harus belajar dengan hati yang tunduk. Paulus tidak ingin para perempuan mengajar atau memerintah laki-laki. </w:t>
      </w:r>
    </w:p>
    <w:p>
      <w:pPr/>
      <w:r>
        <w:rPr>
          <w:lang w:val="id_ID" w:bidi="id_ID"/>
        </w:rPr>
      </w:r>
      <w:r>
        <w:rPr>
          <w:b/>
          <w:lang w:val="id_ID" w:bidi="id_ID"/>
        </w:rPr>
        <w:t>Pada bagian keempat:</w:t>
      </w:r>
      <w:r>
        <w:rPr>
          <w:lang w:val="id_ID" w:bidi="id_ID"/>
        </w:rPr>
        <w:t xml:space="preserve"> Paulus mengingatkan gereja bagaimana Allah menciptakan Adam dan Hawa, dan bagaimana Iblis membohongi Hawa.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Orang-orang yang merupakan bagian dari gereja, termasuk laki-laki dan perempuan </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Hawa</w:t>
      </w:r>
    </w:p>
    <w:p>
      <w:pPr/>
      <w:r>
        <w:rPr>
          <w:lang w:val="id_ID" w:bidi="id_ID"/>
        </w:rPr>
      </w:r>
      <w:r>
        <w:rPr>
          <w:lang w:val="id_ID" w:bidi="id_ID"/>
        </w:rPr>
        <w:t>Sebagai kelompok, perhatikan bagian-bagian dari latar belakang perikop ini.</w:t>
      </w:r>
    </w:p>
    <w:p>
      <w:pPr/>
      <w:r>
        <w:rPr>
          <w:lang w:val="id_ID" w:bidi="id_ID"/>
        </w:rPr>
      </w:r>
      <w:r>
        <w:rPr>
          <w:lang w:val="id_ID" w:bidi="id_ID"/>
        </w:rPr>
        <w:t>Ingatlah bahwa Paulus berurusan dengan masalah-masalah yang mengganggu ibadah gereja-gereja di Efesus.</w:t>
      </w:r>
    </w:p>
    <w:p>
      <w:pPr/>
      <w:r>
        <w:rPr>
          <w:lang w:val="id_ID" w:bidi="id_ID"/>
        </w:rPr>
      </w:r>
      <w:r>
        <w:rPr>
          <w:lang w:val="id_ID" w:bidi="id_ID"/>
        </w:rPr>
        <w:t xml:space="preserve">Dalam adegan pertama, Paulus memberikan petunjuk kepada para lelaki yang mengganggu ibadah dengan kemarahan dan pertengkaran mereka. Paulus ingin orang-orang ini berhenti berpusat pada pertengkaran-pertengkaran mereka dan sebaliknya berpusat pada melakukan hal-hal yang menyenangkan Allah dan menyembah Allah dengan hati yang murni. Ketika laki-laki mengangkat tangan yang suci, maka bukan tangan laki-laki itu saja yang suci. Yang suci adalah mereka bertingkah laku dengan cara yang menyenangkan Allah. </w:t>
      </w:r>
    </w:p>
    <w:p>
      <w:pPr/>
      <w:r>
        <w:rPr>
          <w:lang w:val="id_ID" w:bidi="id_ID"/>
        </w:rPr>
      </w:r>
      <w:r>
        <w:rPr>
          <w:lang w:val="id_ID" w:bidi="id_ID"/>
        </w:rPr>
        <w:t>Berhenti di sini dan bahas pertanyaan ini dalam kelompok: Diskusikan bagaimana Anda dapat menggambarkan apa yang dilakukan para laki-laki Hentikan sejenak audio ini di sini.</w:t>
      </w:r>
    </w:p>
    <w:p>
      <w:pPr/>
      <w:r>
        <w:rPr>
          <w:lang w:val="id_ID" w:bidi="id_ID"/>
        </w:rPr>
      </w:r>
      <w:r>
        <w:rPr>
          <w:lang w:val="id_ID" w:bidi="id_ID"/>
        </w:rPr>
        <w:t xml:space="preserve">Dalam adegan kedua, Paulus memberikan petunjuk kepada perempuan-perempuan yang mengganggu ibadah dengan cara mereka berpakaian. Kadang-kadang ketika perempuan berpusat pada cara mereka berpakaian, orang-orang berpikir bahwa perempuan tersebut menunjukkan betapa kayanya mereka atau bagaimana mereka lebih penting daripada orang lain dan tidak harus menghormati orang lain. Paulus mengatakan bahwa Paulus tidak ingin para perempuan mengenakan pakaian yang terlalu mahal atau terlalu banyak mutiara dan perhiasan emas. Paulus mengatakan bahwa ia tidak ingin para perempuan mengepang rambut mereka, atau memilin rambut mereka menjadi bentuk yang mewah. Paulus bukan melarang perempuan-perempuan itu memakai semuanya ini, tetapi Paulus menunjukkan suatu perbedaan besar. Paulus ingin para perempuan ini berpusat pada kesalehan dan perbuatan-perbuatan baik daripada berpusat pada apa yang dipakai. Paulus ingin para perempuan juga mempunyai hati yang murni ketika mereka datang untuk menyembah Allah. </w:t>
      </w:r>
    </w:p>
    <w:p>
      <w:pPr/>
      <w:r>
        <w:rPr>
          <w:lang w:val="id_ID" w:bidi="id_ID"/>
        </w:rPr>
      </w:r>
      <w:r>
        <w:rPr>
          <w:lang w:val="id_ID" w:bidi="id_ID"/>
        </w:rPr>
        <w:t>Berhenti di sini dan bahas pertanyaan-pertanyaan ini dalam kelompok: Bahas bagaimana Anda dapat menggambarkan cara para perempuan berpakaian. Bagaimana Anda akan menggambarkan bahwa para perempuan harus mengenakan perbuatan-perbuatan baik? Hentikan sejenak audio ini di sini.</w:t>
      </w:r>
    </w:p>
    <w:p>
      <w:pPr/>
      <w:r>
        <w:rPr>
          <w:lang w:val="id_ID" w:bidi="id_ID"/>
        </w:rPr>
      </w:r>
      <w:r>
        <w:rPr>
          <w:lang w:val="id_ID" w:bidi="id_ID"/>
        </w:rPr>
        <w:t>Dalam adegan ketiga, Paulus memberi tahu para perempuan bahwa mereka harus belajar berdiam diri dan patuh. Paulus tidak mengizinkan perempuan mengajar atau memerintah laki-laki. Ketika Paulus mengatakan bahwa ia tidak membiarkan perempuan memerintah laki-laki, ada dua cara yang berbeda untuk memahami apa yang dimaksud Paulus. Kata untuk memerintah dapat berupa hal yang positif atau negatif. Beberapa orang mengartikan bahwa Paulus menggunakan kata memerintah dengan cara yang positif untuk berbicara tentang bagaimana seseorang memimpin gereja. Jika ini benar, Paulus memaksudkan bahwa perempuan tidak boleh memiliki posisi memerintah di gereja. Sementara yang lain mengartikan bahwa Paulus menggunakan kata memerintah dengan cara yang negatif untuk berbicara tentang seseorang yang secara paksa atau tidak hormat memerintah atas seseorang. Jika ini benar, Paulus memaksudkan bahwa perempuan tidak boleh mengendalikan gereja dengan cara yang tidak hormat.</w:t>
      </w:r>
    </w:p>
    <w:p>
      <w:pPr/>
      <w:r>
        <w:rPr>
          <w:lang w:val="id_ID" w:bidi="id_ID"/>
        </w:rPr>
      </w:r>
      <w:r>
        <w:rPr>
          <w:lang w:val="id_ID" w:bidi="id_ID"/>
        </w:rPr>
        <w:t>Berhenti di sini dan bahas pertanyaan ini dalam kelompok: Bagaimana perasaan gereja Anda tentang perempuan yang memegang posisi kepemimpinan? Hentikan sejenak audio ini di sini.</w:t>
      </w:r>
    </w:p>
    <w:p>
      <w:pPr/>
      <w:r>
        <w:rPr>
          <w:lang w:val="id_ID" w:bidi="id_ID"/>
        </w:rPr>
      </w:r>
      <w:r>
        <w:rPr>
          <w:lang w:val="id_ID" w:bidi="id_ID"/>
        </w:rPr>
        <w:t xml:space="preserve">Dalam adegan keempat, Paulus mengingatkan orang-orang percaya bahwa Allah pertama menjadikan Adam, baru kemudian Allah menjadikan Hawa. Iblis membohongi Hawa dan ia berdosa. Ada dua cara untuk memahami apa yang dikatakan Paulus di sini. Sebagian orang mengartikan bahwa yang dimaksudkan Paulus adalah karena Allah membentuk Adam pertama-tama, Allah menciptakan laki-laki untuk memimpin gereja. Sebagian lain mengartikan bahwa Paulus menggunakan kisah-kisah Adam dan Hawa untuk menghadapi pengajaran palsu di gereja. Pengajaran palsu itu menyebabkan perempuan-perempuan di gereja memerintah dengan cara yang tidak hormat dan mengajarkan kebenaran-kebenaran palsu. </w:t>
      </w:r>
    </w:p>
    <w:p>
      <w:pPr/>
      <w:r>
        <w:rPr>
          <w:lang w:val="id_ID" w:bidi="id_ID"/>
        </w:rPr>
      </w:r>
      <w:r>
        <w:rPr>
          <w:lang w:val="id_ID" w:bidi="id_ID"/>
        </w:rPr>
        <w:t>Berhenti di sini dan bahas pertanyaan ini dalam kelompok: Ceritakan peristiwa saat seseorang menggunakan cerita dari masa lalu untuk menunjukkan bahwa suatu hal adalah benar. Hentikan sejenak audio ini di sini.</w:t>
      </w:r>
    </w:p>
    <w:p>
      <w:pPr/>
      <w:r>
        <w:rPr>
          <w:lang w:val="id_ID" w:bidi="id_ID"/>
        </w:rPr>
      </w:r>
      <w:r>
        <w:rPr>
          <w:lang w:val="id_ID" w:bidi="id_ID"/>
        </w:rPr>
        <w:t xml:space="preserve">Kemudian Paulus kembali berbicara tentang perempuan secara umum. Paulus mengatakan bahwa Allah akan menyelamatkan perempuan-perempuan karena melahirkan anak-anak kalau perempuan-perempuan terus berpegang kepada iman, kasih, dan kekudusan dengan pengendalian diri. Ketika Paulus mengatakan bahwa Allah akan menyelamatkan perempuan-perempuan </w:t>
      </w:r>
      <w:r>
        <w:rPr>
          <w:b/>
          <w:lang w:val="id_ID" w:bidi="id_ID"/>
        </w:rPr>
        <w:t>jika</w:t>
      </w:r>
      <w:r>
        <w:rPr>
          <w:lang w:val="id_ID" w:bidi="id_ID"/>
        </w:rPr>
        <w:t xml:space="preserve"> perempuan-perempuan terus melakukan hal-hal ini, Paulus membuat hubungan antara keselamatan perempuan-perempuan dan cara hidup perempuan-perempuan. Seperti yang kita sebutkan sebelumnya, Allah tidak menyelamatkan manusia karena perbuatan manusia. Tetapi, perbuatan kita </w:t>
      </w:r>
      <w:r>
        <w:rPr>
          <w:b/>
          <w:lang w:val="id_ID" w:bidi="id_ID"/>
        </w:rPr>
        <w:t>memang</w:t>
      </w:r>
      <w:r>
        <w:rPr>
          <w:lang w:val="id_ID" w:bidi="id_ID"/>
        </w:rPr>
        <w:t xml:space="preserve"> menunjukkan bahwa kita telah diselamatkan. Yang dimaksud Paulus adalah bahwa jika Allah telah menyelamatkan perempuan-perempuan ini, maka perempuan-perempuan akan terus menjalani kehidupan yang saleh. Ini berarti perempuan-perempuan mengharapkan hal-hal yang baik dari Allah, mengasihi Allah dan orang lain, dan menjalani kehidupan yang suci, dan perempuan-perempuan melakukan semua hal ini dengan menguasai diri.</w:t>
      </w:r>
    </w:p>
    <w:p>
      <w:pPr/>
      <w:r>
        <w:rPr>
          <w:lang w:val="id_ID" w:bidi="id_ID"/>
        </w:rPr>
      </w:r>
      <w:r>
        <w:rPr>
          <w:lang w:val="id_ID" w:bidi="id_ID"/>
        </w:rPr>
        <w:t>Sekarang, kelompok harus membuat papan cerita, menggambarkan atau menggunakan barang-barang untuk memeragakan perikop ini dan tindakan-tindakan yang ada di dalam cerita. Ketika Anda menceritakan kisah ini, pikirkan semua kalangan yang berbeda yang berkumpul di gereja. Bagaimana laki-laki bersikap, dan bagaimana Allah menghendaki laki-laki bersikap? Bagaimana perempuan-perempuan bersikap, dan bagaimana Allah menghendaki mereka bersikap? Dalam setiap adegan, mintalah laki-laki atau perempuan pertama-tama bersikap dengan cara tidak benar yang Paulus suruh hentikan. Kemudian, ketika Paulus memberi tahu laki-laki dan perempuan bagaimana mereka harus bersikap, mintalah laki-laki dan perempuan mengubah perilaku mereka untuk mengikuti petunjuk Paulus. Bagaimana Anda dapat menunjukkan gangguan yang disebabkan oleh perbuatan laki-laki dan perempuan ini di gereja?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audio dari 1 Timotius 2:8–15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yang merupakan bagian dari gereja, termasuk lelaki dan perempuan</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Hawa</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perikop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cerita ini kedua kalinya. Pada bagian-bagian tertentu dalam peragaan, berhenti sejenak dan tanyakan pada orang yang sedang memerankan tokoh, "Apa yang Anda rasakan atau pikirkan?" Orang yang memerankan tokoh harus menjawab apa yang kira-kira mereka rasakan atau pikirkan jika mereka menjadi tokoh tersebut. Lalu lanjutkan drama ini.</w:t>
      </w:r>
    </w:p>
    <w:p>
      <w:pPr/>
      <w:r>
        <w:rPr>
          <w:lang w:val="id_ID" w:bidi="id_ID"/>
        </w:rPr>
      </w:r>
      <w:r>
        <w:rPr>
          <w:lang w:val="id_ID" w:bidi="id_ID"/>
        </w:rPr>
        <w:t xml:space="preserve">Hentikan audio ini disini dan peragakan perikop ini untuk kedua kalinya. </w:t>
      </w:r>
    </w:p>
    <w:p>
      <w:pPr/>
      <w:r>
        <w:rPr>
          <w:lang w:val="id_ID" w:bidi="id_ID"/>
        </w:rPr>
      </w:r>
      <w:r>
        <w:rPr>
          <w:lang w:val="id_ID" w:bidi="id_ID"/>
        </w:rPr>
        <w:t>Berikut ini adalah contoh dari drama dan kemungkinan tanggapan.</w:t>
      </w:r>
    </w:p>
    <w:p>
      <w:pPr/>
      <w:r>
        <w:rPr>
          <w:lang w:val="id_ID" w:bidi="id_ID"/>
        </w:rPr>
      </w:r>
      <w:r>
        <w:rPr>
          <w:lang w:val="id_ID" w:bidi="id_ID"/>
        </w:rPr>
        <w:t xml:space="preserve">Paulus mengatakan, "Aku ingin supaya di mana-mana laki-laki berdoa dengan menadahkan tangan yang suci, tanpa marah atau tanpa perselisihan."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"Saya juga ingin para perempuan berpakaian dengan cara yang pantas dan terhormat serta menunjukkan pengendalian diri. Saya tidak ingin perempuan mengenakan pakaian yang menunjukkan kepada semua orang bahwa perempuan itu kaya. Sebaliknya, perempuan harus berfokus untuk melakukan perbuatan baik dan mengikut Allah."</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berperan sebagai perempuan yang sedang belajar dengan hati yang tunduk,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mengatakan, "Saya ingin perempuan belajar berdiam diri dengan hati yang tunduk. Saya tidak ingin seorang perempuan mengajar atau memerintah seorang laki-laki.”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"Perempuan-perempuan ini tidak diizinkan mengajar atau memerintah. Lagi pula, Allah menjadikan Adam pertama dan Hawa kedua. Hawa pun tertipu dan menjadi orang berdosa. Tetapi Allah akan menyelamatkan seorang perempuan melalui kelahiran anaknya asal ia terus berpegang kepada iman, kasih, dan kekudusan dengan pengendalian diri."</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memerankan seseorang yang pergi ke gereja,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audio dari 1 Timotius 2:8–15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bahwa laki-laki harus </w:t>
      </w:r>
      <w:r>
        <w:rPr>
          <w:b/>
          <w:lang w:val="id_ID" w:bidi="id_ID"/>
        </w:rPr>
        <w:t>berdoa</w:t>
      </w:r>
      <w:r>
        <w:rPr>
          <w:lang w:val="id_ID" w:bidi="id_ID"/>
        </w:rPr>
        <w:t xml:space="preserve"> dengan mengangkat tangan yang suci, atau murni. Gunakan kata yang sama untuk berdoa seperti yang Anda gunakan pada perikop sebelumnya. Carilah </w:t>
      </w:r>
      <w:r>
        <w:rPr>
          <w:lang w:val="id_ID" w:bidi="id_ID"/>
        </w:rPr>
        <w:t>doa</w:t>
      </w:r>
      <w:r>
        <w:rPr>
          <w:lang w:val="id_ID" w:bidi="id_ID"/>
        </w:rPr>
        <w:t xml:space="preserve"> di Daftar Kata Utama untuk informasi lebih lanjut. Dalam hal ini, suci berarti murni, baik, atau layak diterima. Orang-orang ini melakukan hal-hal yang baik dan menyenangkan Allah.</w:t>
      </w:r>
    </w:p>
    <w:p>
      <w:pPr/>
      <w:r>
        <w:rPr>
          <w:lang w:val="id_ID" w:bidi="id_ID"/>
        </w:rPr>
      </w:r>
      <w:r>
        <w:rPr>
          <w:lang w:val="id_ID" w:bidi="id_ID"/>
        </w:rPr>
        <w:t xml:space="preserve">Paulus berbicara tentang </w:t>
      </w:r>
      <w:r>
        <w:rPr>
          <w:b/>
          <w:lang w:val="id_ID" w:bidi="id_ID"/>
        </w:rPr>
        <w:t>penguasaan diri</w:t>
      </w:r>
      <w:r>
        <w:rPr>
          <w:lang w:val="id_ID" w:bidi="id_ID"/>
        </w:rPr>
        <w:t xml:space="preserve"> dua kali dalam perikop ini. Pada awal perikop ini, Paulus mengatakan bahwa perempuan harus berpakaian dengan pantas dengan sikap hormat dan kesederhanaan. Kemudian pada akhir perikop ini, Paulus mengatakan bahwa perempuan-perempuan akan diselamatkan jika mereka terus berpegang kepada iman, kasih, dan kekudusan dengan penguasaan diri. Dalam kedua kalimat, penguasaan diri memiliki arti yang sama. Penguasaan diri berarti menggunakan penilaian yang baik dan berbuat dengan cara yang tepat untuk situasi tersebut.</w:t>
      </w:r>
    </w:p>
    <w:p>
      <w:pPr/>
      <w:r>
        <w:rPr>
          <w:lang w:val="id_ID" w:bidi="id_ID"/>
        </w:rPr>
      </w:r>
      <w:r>
        <w:rPr>
          <w:lang w:val="id_ID" w:bidi="id_ID"/>
        </w:rPr>
        <w:t>Berhenti di sini dan bahas dalam kelompok kata atau frasa apa yang akan Anda gunakan untuk penguasaan diri. Gunakan kata atau frasa yang sama di seluruh 1 Timotius dan 2 Timotius. Hentikan sejenak audio ini di sini.</w:t>
      </w:r>
    </w:p>
    <w:p>
      <w:pPr/>
      <w:r>
        <w:rPr>
          <w:lang w:val="id_ID" w:bidi="id_ID"/>
        </w:rPr>
      </w:r>
      <w:r>
        <w:rPr>
          <w:lang w:val="id_ID" w:bidi="id_ID"/>
        </w:rPr>
        <w:t xml:space="preserve">Paulus mengatakan bahwa perempuan harus mengenakan </w:t>
      </w:r>
      <w:r>
        <w:rPr>
          <w:b/>
          <w:lang w:val="id_ID" w:bidi="id_ID"/>
        </w:rPr>
        <w:t>perbuatan-perbuatan baik</w:t>
      </w:r>
      <w:r>
        <w:rPr>
          <w:lang w:val="id_ID" w:bidi="id_ID"/>
        </w:rPr>
        <w:t xml:space="preserve"> daripada pakaian dan perhiasan mahal. Perbuatan baik adalah perbuatan seseorang yang mengikuti petunjuk yang baik dari Allah. Melakukan perbuatan-perbuatan baik berarti kita melakukan apa yang Allah inginkan dan kita hidup sesuai kehendak Allah.</w:t>
      </w:r>
    </w:p>
    <w:p>
      <w:pPr/>
      <w:r>
        <w:rPr>
          <w:lang w:val="id_ID" w:bidi="id_ID"/>
        </w:rPr>
      </w:r>
      <w:r>
        <w:rPr>
          <w:lang w:val="id_ID" w:bidi="id_ID"/>
        </w:rPr>
        <w:t xml:space="preserve">Berhenti di sini dan bahas dalam kelompok kata atau frasa apa yang akan Anda gunakan untuk </w:t>
      </w:r>
      <w:r>
        <w:rPr>
          <w:b/>
          <w:lang w:val="id_ID" w:bidi="id_ID"/>
        </w:rPr>
        <w:t>perbuatan baik</w:t>
      </w:r>
      <w:r>
        <w:rPr>
          <w:lang w:val="id_ID" w:bidi="id_ID"/>
        </w:rPr>
        <w:t>. Hentikan sejenak audio ini di sini.</w:t>
      </w:r>
    </w:p>
    <w:p>
      <w:pPr/>
      <w:r>
        <w:rPr>
          <w:lang w:val="id_ID" w:bidi="id_ID"/>
        </w:rPr>
      </w:r>
      <w:r>
        <w:rPr>
          <w:lang w:val="id_ID" w:bidi="id_ID"/>
        </w:rPr>
        <w:t xml:space="preserve">Paulus mengatakan bahwa perempuan seharusnya memakai perbuatan-perbuatan baik yang pantas atau cocok bagi seorang perempuan yang mengaku </w:t>
      </w:r>
      <w:r>
        <w:rPr>
          <w:b/>
          <w:lang w:val="id_ID" w:bidi="id_ID"/>
        </w:rPr>
        <w:t>beribadah</w:t>
      </w:r>
      <w:r>
        <w:rPr>
          <w:lang w:val="id_ID" w:bidi="id_ID"/>
        </w:rPr>
        <w:t>. Beribadah berarti sangat menghormati dan menyembah Allah. Mengaku beribadah berarti mengaku menyembah Allah dan hidup seperti yang diperintahkan Allah.</w:t>
      </w:r>
    </w:p>
    <w:p>
      <w:pPr/>
      <w:r>
        <w:rPr>
          <w:lang w:val="id_ID" w:bidi="id_ID"/>
        </w:rPr>
      </w:r>
      <w:r>
        <w:rPr>
          <w:lang w:val="id_ID" w:bidi="id_ID"/>
        </w:rPr>
        <w:t xml:space="preserve">Berhenti di sini dan bahas dalam kelompok kata atau frasa apa yang akan Anda gunakan untuk </w:t>
      </w:r>
      <w:r>
        <w:rPr>
          <w:b/>
          <w:lang w:val="id_ID" w:bidi="id_ID"/>
        </w:rPr>
        <w:t>beribadah</w:t>
      </w:r>
      <w:r>
        <w:rPr>
          <w:lang w:val="id_ID" w:bidi="id_ID"/>
        </w:rPr>
        <w:t xml:space="preserve">. Untuk informasi lebih lanjut, carilah kata </w:t>
      </w:r>
      <w:r>
        <w:rPr>
          <w:b/>
          <w:lang w:val="id_ID" w:bidi="id_ID"/>
        </w:rPr>
        <w:t>beribadah</w:t>
      </w:r>
      <w:r>
        <w:rPr>
          <w:lang w:val="id_ID" w:bidi="id_ID"/>
        </w:rPr>
        <w:t xml:space="preserve"> dalam Daftar Kata Utama. Hentikan sejenak audio ini di sini.</w:t>
      </w:r>
    </w:p>
    <w:p>
      <w:pPr/>
      <w:r>
        <w:rPr>
          <w:lang w:val="id_ID" w:bidi="id_ID"/>
        </w:rPr>
      </w:r>
      <w:r>
        <w:rPr>
          <w:lang w:val="id_ID" w:bidi="id_ID"/>
        </w:rPr>
        <w:t xml:space="preserve">Paulus menyuruh para perempuan untuk belajar </w:t>
      </w:r>
      <w:r>
        <w:rPr>
          <w:b/>
          <w:lang w:val="id_ID" w:bidi="id_ID"/>
        </w:rPr>
        <w:t>berdiam diri</w:t>
      </w:r>
      <w:r>
        <w:rPr>
          <w:lang w:val="id_ID" w:bidi="id_ID"/>
        </w:rPr>
        <w:t xml:space="preserve"> dan patuh. Berdiam diri tidak berarti bahwa seorang perempuan tidak berbicara sama sekali ketika ia belajar. Sebaliknya, berdiam diri berarti berbuat dengan cara yang tidak mengganggu atau mengalihkan perhatian. Seseorang yang diam itu tenang atau damai. Gunakan kata atau frasa yang sama untuk diam atau berdiam diri seperti yang Anda gunakan pada perikop sebelumnya.</w:t>
      </w:r>
    </w:p>
    <w:p>
      <w:pPr/>
      <w:r>
        <w:rPr>
          <w:lang w:val="id_ID" w:bidi="id_ID"/>
        </w:rPr>
      </w:r>
      <w:r>
        <w:rPr>
          <w:lang w:val="id_ID" w:bidi="id_ID"/>
        </w:rPr>
        <w:t xml:space="preserve">Ketika seseorang belajar </w:t>
      </w:r>
      <w:r>
        <w:rPr>
          <w:b/>
          <w:lang w:val="id_ID" w:bidi="id_ID"/>
        </w:rPr>
        <w:t>tunduk</w:t>
      </w:r>
      <w:r>
        <w:rPr>
          <w:lang w:val="id_ID" w:bidi="id_ID"/>
        </w:rPr>
        <w:t>, atau ketika seseorang patuh, maka orang tersebut bersedia menaati dan menghormati orang-orang yang memiliki otoritas atas orang tersebut.</w:t>
      </w:r>
    </w:p>
    <w:p>
      <w:pPr/>
      <w:r>
        <w:rPr>
          <w:lang w:val="id_ID" w:bidi="id_ID"/>
        </w:rPr>
      </w:r>
      <w:r>
        <w:rPr>
          <w:lang w:val="id_ID" w:bidi="id_ID"/>
        </w:rPr>
        <w:t xml:space="preserve">Berhenti di sini dan bahas dalam kelompok kata atau frasa apa yang akan Anda gunakan untuk </w:t>
      </w:r>
      <w:r>
        <w:rPr>
          <w:b/>
          <w:lang w:val="id_ID" w:bidi="id_ID"/>
        </w:rPr>
        <w:t>tunduk</w:t>
      </w:r>
      <w:r>
        <w:rPr>
          <w:lang w:val="id_ID" w:bidi="id_ID"/>
        </w:rPr>
        <w:t>. Hentikan sejenak audio ini di sini.</w:t>
      </w:r>
    </w:p>
    <w:p>
      <w:pPr/>
      <w:r>
        <w:rPr>
          <w:lang w:val="id_ID" w:bidi="id_ID"/>
        </w:rPr>
      </w:r>
      <w:r>
        <w:rPr>
          <w:lang w:val="id_ID" w:bidi="id_ID"/>
        </w:rPr>
        <w:t xml:space="preserve">Paulus mengatakan bahwa Hawa tertipu dan menjadi </w:t>
      </w:r>
      <w:r>
        <w:rPr>
          <w:b/>
          <w:lang w:val="id_ID" w:bidi="id_ID"/>
        </w:rPr>
        <w:t xml:space="preserve">orang yang melanggar </w:t>
      </w:r>
      <w:r>
        <w:rPr>
          <w:lang w:val="id_ID" w:bidi="id_ID"/>
        </w:rPr>
        <w:t xml:space="preserve">Orang yang melanggar hampir sama dengan orang </w:t>
      </w:r>
      <w:r>
        <w:rPr>
          <w:b/>
          <w:lang w:val="id_ID" w:bidi="id_ID"/>
        </w:rPr>
        <w:t>berdosa</w:t>
      </w:r>
      <w:r>
        <w:rPr>
          <w:lang w:val="id_ID" w:bidi="id_ID"/>
        </w:rPr>
        <w:t>. Melanggar sesuatu berarti tidak menaati aturan tertentu. Jadi ketika Paulus mengatakan bahwa Hawa jatuh ke dalam dosa, yang dimaksud Paulus adalah Hawa tidak menaati aturan tertentu yang diberikan Allah untuk tidak makan buah itu.</w:t>
      </w:r>
    </w:p>
    <w:p>
      <w:pPr/>
      <w:r>
        <w:rPr>
          <w:lang w:val="id_ID" w:bidi="id_ID"/>
        </w:rPr>
      </w:r>
      <w:r>
        <w:rPr>
          <w:lang w:val="id_ID" w:bidi="id_ID"/>
        </w:rPr>
        <w:t xml:space="preserve">Berhenti di sini dan bahas dalam kelompok kata atau frasa apa yang akan Anda gunakan untuk </w:t>
      </w:r>
      <w:r>
        <w:rPr>
          <w:b/>
          <w:lang w:val="id_ID" w:bidi="id_ID"/>
        </w:rPr>
        <w:t>pendosa</w:t>
      </w:r>
      <w:r>
        <w:rPr>
          <w:lang w:val="id_ID" w:bidi="id_ID"/>
        </w:rPr>
        <w:t xml:space="preserve"> atau </w:t>
      </w:r>
      <w:r>
        <w:rPr>
          <w:b/>
          <w:lang w:val="id_ID" w:bidi="id_ID"/>
        </w:rPr>
        <w:t>pelanggar</w:t>
      </w:r>
      <w:r>
        <w:rPr>
          <w:lang w:val="id_ID" w:bidi="id_ID"/>
        </w:rPr>
        <w:t xml:space="preserve">. Gunakan kata yang sama untuk pendosa seperti yang Anda gunakan pada perikop sebelumnya. Untuk informasi lebih lanjut, carilah kata </w:t>
      </w:r>
      <w:r>
        <w:rPr>
          <w:lang w:val="id_ID" w:bidi="id_ID"/>
        </w:rPr>
        <w:t>dosa</w:t>
      </w:r>
      <w:r>
        <w:rPr>
          <w:lang w:val="id_ID" w:bidi="id_ID"/>
        </w:rPr>
        <w:t xml:space="preserve"> di Daftar Kata Utama. Hentikan sejenak audio ini di sini.</w:t>
      </w:r>
    </w:p>
    <w:p>
      <w:pPr/>
      <w:r>
        <w:rPr>
          <w:lang w:val="id_ID" w:bidi="id_ID"/>
        </w:rPr>
      </w:r>
      <w:r>
        <w:rPr>
          <w:lang w:val="id_ID" w:bidi="id_ID"/>
        </w:rPr>
        <w:t xml:space="preserve">Paulus mengatakan bahwa Allah akan </w:t>
      </w:r>
      <w:r>
        <w:rPr>
          <w:b/>
          <w:lang w:val="id_ID" w:bidi="id_ID"/>
        </w:rPr>
        <w:t>menyelamatkan</w:t>
      </w:r>
      <w:r>
        <w:rPr>
          <w:lang w:val="id_ID" w:bidi="id_ID"/>
        </w:rPr>
        <w:t xml:space="preserve"> perempuan-perempuan karena perempuan melahirkan anak. Di sini menyelamatkan dapat memiliki beberapa arti yang berbeda. Salah satu artinya adalah bahwa Paulus memaksudkan bahwa Allah akan menyelamatkan perempuan secara rohani. Menyelamatkan juga dapat berarti untuk melindungi seseorang secara jasmani.</w:t>
      </w:r>
    </w:p>
    <w:p>
      <w:pPr/>
      <w:r>
        <w:rPr>
          <w:lang w:val="id_ID" w:bidi="id_ID"/>
        </w:rPr>
      </w:r>
      <w:r>
        <w:rPr>
          <w:lang w:val="id_ID" w:bidi="id_ID"/>
        </w:rPr>
        <w:t xml:space="preserve">Berhenti di sini dan bahas dalam kelompok kata atau frasa apa yang akan Anda gunakan untuk </w:t>
      </w:r>
      <w:r>
        <w:rPr>
          <w:b/>
          <w:lang w:val="id_ID" w:bidi="id_ID"/>
        </w:rPr>
        <w:t>menyelamatkan</w:t>
      </w:r>
      <w:r>
        <w:rPr>
          <w:lang w:val="id_ID" w:bidi="id_ID"/>
        </w:rPr>
        <w:t xml:space="preserve"> Untuk informasi lebih lanjut tentang diselamatkan, silakan simak kata </w:t>
      </w:r>
      <w:r>
        <w:rPr>
          <w:lang w:val="id_ID" w:bidi="id_ID"/>
        </w:rPr>
        <w:t>keselamatan</w:t>
      </w:r>
      <w:r>
        <w:rPr>
          <w:lang w:val="id_ID" w:bidi="id_ID"/>
        </w:rPr>
        <w:t xml:space="preserve"> di Daftar Kata Utama. Apakah Anda memiliki kata yang dapat Anda gunakan dengan arti diselamatkan secara rohani atau dilindungi secara fisik? Jika ada, bahas apakah kata itu dapat cocok di sini atau tidak. Hentikan sejenak audio di sini.</w:t>
      </w:r>
    </w:p>
    <w:p>
      <w:pPr/>
      <w:r>
        <w:rPr>
          <w:lang w:val="id_ID" w:bidi="id_ID"/>
        </w:rPr>
      </w:r>
      <w:r>
        <w:rPr>
          <w:lang w:val="id_ID" w:bidi="id_ID"/>
        </w:rPr>
        <w:t xml:space="preserve">Paulus mengatakan bahwa perempuan-perempuan ini diselamatkan jika mereka terus berpegang kepada iman, kasih, dan kekudusan. </w:t>
      </w:r>
    </w:p>
    <w:p>
      <w:pPr/>
      <w:r>
        <w:rPr>
          <w:lang w:val="id_ID" w:bidi="id_ID"/>
        </w:rPr>
      </w:r>
      <w:r>
        <w:rPr>
          <w:lang w:val="id_ID" w:bidi="id_ID"/>
        </w:rPr>
        <w:t xml:space="preserve">Ketika seseorang terus </w:t>
      </w:r>
      <w:r>
        <w:rPr>
          <w:b/>
          <w:lang w:val="id_ID" w:bidi="id_ID"/>
        </w:rPr>
        <w:t>beriman</w:t>
      </w:r>
      <w:r>
        <w:rPr>
          <w:lang w:val="id_ID" w:bidi="id_ID"/>
        </w:rPr>
        <w:t xml:space="preserve">, artinya orang itu terus hidup dengan percaya kepada apa yang telah dikatakan dan dilakukan Allah, percaya kepada Yesus. Gunakan kata atau frasa yang sama untuk iman seperti yang Anda gunakan pada perikop sebelumnya. Untuk informasi lebih lanjut tentang </w:t>
      </w:r>
      <w:r>
        <w:rPr>
          <w:lang w:val="id_ID" w:bidi="id_ID"/>
        </w:rPr>
        <w:t>iman</w:t>
      </w:r>
      <w:r>
        <w:rPr>
          <w:lang w:val="id_ID" w:bidi="id_ID"/>
        </w:rPr>
        <w:t xml:space="preserve">, lihat Daftar Kata Utama. </w:t>
      </w:r>
    </w:p>
    <w:p>
      <w:pPr/>
      <w:r>
        <w:rPr>
          <w:lang w:val="id_ID" w:bidi="id_ID"/>
        </w:rPr>
      </w:r>
      <w:r>
        <w:rPr>
          <w:lang w:val="id_ID" w:bidi="id_ID"/>
        </w:rPr>
        <w:t xml:space="preserve">Ketika seseorang tetap di dalam </w:t>
      </w:r>
      <w:r>
        <w:rPr>
          <w:b/>
          <w:lang w:val="id_ID" w:bidi="id_ID"/>
        </w:rPr>
        <w:t>kasih</w:t>
      </w:r>
      <w:r>
        <w:rPr>
          <w:lang w:val="id_ID" w:bidi="id_ID"/>
        </w:rPr>
        <w:t xml:space="preserve">, artinya orang tersebut akan terus mengasihi Allah dan mengasihi sesama manusia. Gunakan kata atau frasa yang sama untuk kasih seperti yang Anda gunakan pada perikop sebelumnya. </w:t>
      </w:r>
    </w:p>
    <w:p>
      <w:pPr/>
      <w:r>
        <w:rPr>
          <w:lang w:val="id_ID" w:bidi="id_ID"/>
        </w:rPr>
      </w:r>
      <w:r>
        <w:rPr>
          <w:lang w:val="id_ID" w:bidi="id_ID"/>
        </w:rPr>
        <w:t xml:space="preserve">Ketika seseorang terus hidup dalam </w:t>
      </w:r>
      <w:r>
        <w:rPr>
          <w:b/>
          <w:lang w:val="id_ID" w:bidi="id_ID"/>
        </w:rPr>
        <w:t>kekudusan</w:t>
      </w:r>
      <w:r>
        <w:rPr>
          <w:lang w:val="id_ID" w:bidi="id_ID"/>
        </w:rPr>
        <w:t xml:space="preserve"> artinya orang tersebut akan terus hidup seperti yang dikehendaki Allah bagi hidup manusia.</w:t>
      </w:r>
    </w:p>
    <w:p>
      <w:pPr/>
      <w:r>
        <w:rPr>
          <w:lang w:val="id_ID" w:bidi="id_ID"/>
        </w:rPr>
      </w:r>
      <w:r>
        <w:rPr>
          <w:lang w:val="id_ID" w:bidi="id_ID"/>
        </w:rPr>
        <w:t xml:space="preserve">Berhenti di sini dan bahas dalam kelompok kata atau frasa apa yang akan Anda gunakan untuk kekudusan. Untuk informasi lebih lanjut tentang apa artinya menjadi kudus, simak kata </w:t>
      </w:r>
      <w:r>
        <w:rPr>
          <w:lang w:val="id_ID" w:bidi="id_ID"/>
        </w:rPr>
        <w:t>kudus</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audio dari 1 Timotius 2:8–15 dalam versi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tersebut dan berhenti sejenak. Seorang anggota lain harus menceritakan bagian selanjutnya dari perikop tersebut dan berhenti sejenak. Lakukan ini sampai kelompok itu telah menceritakan kembali semua perikop tersebut. Anggota-anggota kelompok dapat saling memperbaiki dalam tahap ini.</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bagian perikop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perikop tersebut yang paling disukai. Anda mungkin lebih menyukai cara bercerita seorang anggota kelompok untuk suatu adegan, tetapi lebih menyukai cara bercerita dari anggota kelompok lain dalam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tersebut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Timotius 3:1–7</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Timotius 3:1–7 dan renungkan di dalam hati Anda. </w:t>
      </w:r>
    </w:p>
    <w:p>
      <w:pPr/>
      <w:r>
        <w:rPr>
          <w:lang w:val="id_ID" w:bidi="id_ID"/>
        </w:rPr>
      </w:r>
      <w:r>
        <w:rPr>
          <w:lang w:val="id_ID" w:bidi="id_ID"/>
        </w:rPr>
        <w:t xml:space="preserve">Jika memungkinkan, dengarkan versi audio dari 1 Timotius 3:1–7 sebanyak tiga kali, dalam tiga terjemahan yang berbeda. </w:t>
      </w:r>
    </w:p>
    <w:p>
      <w:pPr/>
      <w:r>
        <w:rPr>
          <w:lang w:val="id_ID" w:bidi="id_ID"/>
        </w:rPr>
      </w:r>
      <w:r>
        <w:rPr>
          <w:lang w:val="id_ID" w:bidi="id_ID"/>
        </w:rPr>
        <w:t>Hentikan sejenak audio ini di sini.</w:t>
      </w:r>
    </w:p>
    <w:p>
      <w:pPr/>
      <w:r>
        <w:rPr>
          <w:lang w:val="id_ID" w:bidi="id_ID"/>
        </w:rPr>
      </w:r>
      <w:r>
        <w:rPr>
          <w:lang w:val="id_ID" w:bidi="id_ID"/>
        </w:rPr>
        <w:t>Kemudian, sebagai kelompok, bahaslah pertanyaan-pertanyaan berikut:</w:t>
      </w:r>
    </w:p>
    <w:p>
      <w:pPr>
        <w:pStyle w:val="ListBullet"/>
        <w:spacing w:line="240" w:lineRule="auto"/>
        <w:ind w:left="720"/>
      </w:pPr>
      <w:r>
        <w:rPr>
          <w:lang w:val="id_ID" w:bidi="id_ID"/>
        </w:rPr>
      </w:r>
      <w:r>
        <w:rPr>
          <w:lang w:val="id_ID" w:bidi="id_ID"/>
        </w:rPr>
        <w:t>Apa yang Anda sukai dari perikop ini? Hentikan sejenak audio ini di sini.</w:t>
      </w:r>
    </w:p>
    <w:p>
      <w:pPr>
        <w:pStyle w:val="ListBullet"/>
        <w:spacing w:line="240" w:lineRule="auto"/>
        <w:ind w:left="720"/>
      </w:pPr>
      <w:r>
        <w:rPr>
          <w:lang w:val="id_ID" w:bidi="id_ID"/>
        </w:rPr>
      </w:r>
      <w:r>
        <w:rPr>
          <w:lang w:val="id_ID" w:bidi="id_ID"/>
        </w:rPr>
        <w:t>Apa yang Anda tidak sukai atau tidak mengerti dari perikop ini? Hentikan sejenak audio ini di sini.</w:t>
      </w:r>
    </w:p>
    <w:p>
      <w:pPr>
        <w:pStyle w:val="ListBullet"/>
        <w:spacing w:line="240" w:lineRule="auto"/>
        <w:ind w:left="720"/>
      </w:pPr>
      <w:r>
        <w:rPr>
          <w:lang w:val="id_ID" w:bidi="id_ID"/>
        </w:rPr>
      </w:r>
      <w:r>
        <w:rPr>
          <w:lang w:val="id_ID" w:bidi="id_ID"/>
        </w:rPr>
        <w:t>Apa yang perikop ini ceritakan kepada kita tentang Allah, Yesus, atau Roh Kudus? Hentikan sejenak audio ini di sini.</w:t>
      </w:r>
    </w:p>
    <w:p>
      <w:pPr>
        <w:pStyle w:val="ListBullet"/>
        <w:spacing w:line="240" w:lineRule="auto"/>
        <w:ind w:left="720"/>
      </w:pPr>
      <w:r>
        <w:rPr>
          <w:lang w:val="id_ID" w:bidi="id_ID"/>
        </w:rPr>
      </w:r>
      <w:r>
        <w:rPr>
          <w:lang w:val="id_ID" w:bidi="id_ID"/>
        </w:rPr>
        <w:t>Apa yang diceritakan perikop ini kepada kita tentang orang-orang? Hentikan sejenak audio ini di sini.</w:t>
      </w:r>
    </w:p>
    <w:p>
      <w:pPr>
        <w:pStyle w:val="ListBullet"/>
        <w:spacing w:line="240" w:lineRule="auto"/>
        <w:ind w:left="720"/>
      </w:pPr>
      <w:r>
        <w:rPr>
          <w:lang w:val="id_ID" w:bidi="id_ID"/>
        </w:rPr>
      </w:r>
      <w:r>
        <w:rPr>
          <w:lang w:val="id_ID" w:bidi="id_ID"/>
        </w:rPr>
        <w:t>Bagaimana perikop ini memengaruhi kehidupan kita sehari-hari ? Hentikan sejenak audio ini di sini.</w:t>
      </w:r>
    </w:p>
    <w:p>
      <w:pPr>
        <w:pStyle w:val="ListBullet"/>
        <w:spacing w:line="240" w:lineRule="auto"/>
        <w:ind w:left="720"/>
      </w:pPr>
      <w:r>
        <w:rPr>
          <w:lang w:val="id_ID" w:bidi="id_ID"/>
        </w:rPr>
      </w:r>
      <w:r>
        <w:rPr>
          <w:lang w:val="id_ID" w:bidi="id_ID"/>
        </w:rPr>
        <w:t>Siapa yang Anda kenal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Timotius 3:1–7 dalam terjemahan yang paling mudah dimengerti. </w:t>
      </w:r>
    </w:p>
    <w:p>
      <w:pPr/>
      <w:r>
        <w:rPr>
          <w:lang w:val="id_ID" w:bidi="id_ID"/>
        </w:rPr>
      </w:r>
      <w:r>
        <w:rPr>
          <w:lang w:val="id_ID" w:bidi="id_ID"/>
        </w:rPr>
        <w:t>Hentikan sejenak audio ini di sini.</w:t>
      </w:r>
    </w:p>
    <w:p>
      <w:pPr/>
      <w:r>
        <w:rPr>
          <w:lang w:val="id_ID" w:bidi="id_ID"/>
        </w:rPr>
      </w:r>
      <w:r>
        <w:rPr>
          <w:lang w:val="id_ID" w:bidi="id_ID"/>
        </w:rPr>
        <w:t xml:space="preserve">Dalam perikop-perikop sebelumnya, Paulus menulis kepada Timotius bahwa guru-guru yang tidak benar telah menyebabkan beberapa masalah dalam jemaat. Dalam kisah ini, Paulus memberikan Timotius daftar sifat-sifat untuk para pemimpin gereja yang baik. </w:t>
      </w:r>
    </w:p>
    <w:p>
      <w:pPr/>
      <w:r>
        <w:rPr>
          <w:lang w:val="id_ID" w:bidi="id_ID"/>
        </w:rPr>
      </w:r>
      <w:r>
        <w:rPr>
          <w:lang w:val="id_ID" w:bidi="id_ID"/>
        </w:rPr>
        <w:t xml:space="preserve">Paulus memulainya ketika Paulus mengulang perkataan benar yang disetujui dan diterima oleh banyak orang lainnya. Perkataan ini menyatakan bahwa orang yang ingin menjadi pemimpin di gereja menginginkan pekerjaan atau tugas yang baik. Orang-orang ini ingin berbuat baik bagi gereja dan bagi Yesus. Dalam kisah ini, Paulus menyebut para pemimpin gereja sebagai “penilik jemaat.” </w:t>
      </w:r>
    </w:p>
    <w:p>
      <w:pPr/>
      <w:r>
        <w:rPr>
          <w:lang w:val="id_ID" w:bidi="id_ID"/>
        </w:rPr>
      </w:r>
      <w:r>
        <w:rPr>
          <w:lang w:val="id_ID" w:bidi="id_ID"/>
        </w:rPr>
        <w:t xml:space="preserve">Kemudian Paulus mengatakan bahwa karena ini adalah tugas yang baik, maka orang yang melakukan tugas itu haruslah orang tertentu. </w:t>
      </w:r>
    </w:p>
    <w:p>
      <w:pPr/>
      <w:r>
        <w:rPr>
          <w:lang w:val="id_ID" w:bidi="id_ID"/>
        </w:rPr>
      </w:r>
      <w:r>
        <w:rPr>
          <w:lang w:val="id_ID" w:bidi="id_ID"/>
        </w:rPr>
        <w:t>Berhenti di sini dan bahas pertanyaan ini dalam kelompok: Dalam budaya Anda, apa yang dilakukan seorang pemimpin yang baik? Siapa yang dapat menjadi seorang pemimpin? Mengapa di masyarakat Anda mengharuskan seorang pemimpin untuk memiliki sifat-sifat dan kedudukan seperti itu? Hentikan sejenak audio ini di sini.</w:t>
      </w:r>
    </w:p>
    <w:p>
      <w:pPr/>
      <w:r>
        <w:rPr>
          <w:lang w:val="id_ID" w:bidi="id_ID"/>
        </w:rPr>
      </w:r>
      <w:r>
        <w:rPr>
          <w:lang w:val="id_ID" w:bidi="id_ID"/>
        </w:rPr>
        <w:t xml:space="preserve">Pada awalnya, Paulus mengatakan bahwa seorang penilik jemaat haruslah yang tak bercacat. Orang lain seharusnya tidak dapat menemukan kesalahan, menyalahkan, atau mempermasalahkan seorang penilik jemaat. </w:t>
      </w:r>
    </w:p>
    <w:p>
      <w:pPr/>
      <w:r>
        <w:rPr>
          <w:lang w:val="id_ID" w:bidi="id_ID"/>
        </w:rPr>
      </w:r>
      <w:r>
        <w:rPr>
          <w:lang w:val="id_ID" w:bidi="id_ID"/>
        </w:rPr>
        <w:t>Berhenti di sini dan bahas pertanyaan ini dalam kelompok: Dalam budaya Anda, hal-hal apa saja yang dipermasalahkan orang lain dalam diri seorang pemimpin? Hentikan sejenak audio ini di sini.</w:t>
      </w:r>
    </w:p>
    <w:p>
      <w:pPr/>
      <w:r>
        <w:rPr>
          <w:lang w:val="id_ID" w:bidi="id_ID"/>
        </w:rPr>
      </w:r>
      <w:r>
        <w:rPr>
          <w:lang w:val="id_ID" w:bidi="id_ID"/>
        </w:rPr>
        <w:t xml:space="preserve">Selanjutnya Paulus mengatakan bahwa seorang penilik jemaat haruslah suami dari satu istri. Seorang penilik jemaat tidak boleh menikah dengan lebih dari satu perempuan, dan seorang penilik jemaat tidak boleh melakukan hubungan seksual dengan seorang perempuan yang bukan istri penilik jemaat. </w:t>
      </w:r>
    </w:p>
    <w:p>
      <w:pPr/>
      <w:r>
        <w:rPr>
          <w:lang w:val="id_ID" w:bidi="id_ID"/>
        </w:rPr>
      </w:r>
      <w:r>
        <w:rPr>
          <w:lang w:val="id_ID" w:bidi="id_ID"/>
        </w:rPr>
        <w:t>Berhenti di sini dan diskusikan pertanyaan ini dalam kelompok: Dalam budaya Anda, apa pendapat orang tentang seorang pria yang hanya memiliki satu istri? Hentikan sejenak audio ini di sini.</w:t>
      </w:r>
    </w:p>
    <w:p>
      <w:pPr/>
      <w:r>
        <w:rPr>
          <w:lang w:val="id_ID" w:bidi="id_ID"/>
        </w:rPr>
      </w:r>
      <w:r>
        <w:rPr>
          <w:lang w:val="id_ID" w:bidi="id_ID"/>
        </w:rPr>
        <w:t>Selanjutnya Paulus membuat daftar tiga sifat yang sangat mirip satu sama lain. Paulus mengatakan seorang penilik jemaat harus bijaksana. Dengan kata lain, seorang penilik jemaat harus sepenuhnya mengendalikan pikirannya dan tidak membiarkan perasaan yang menguasainya. Seorang penilik jemaat juga harus dapat menahan diri, atau dapat mengendalikan perbuatannya sendiri. Selanjutnya Paulus mengatakan bahwa seorang penilik jemaat harus bermartabat, atau bersikap dengan cara yang menghormati orang lain.</w:t>
      </w:r>
    </w:p>
    <w:p>
      <w:pPr/>
      <w:r>
        <w:rPr>
          <w:lang w:val="id_ID" w:bidi="id_ID"/>
        </w:rPr>
      </w:r>
      <w:r>
        <w:rPr>
          <w:lang w:val="id_ID" w:bidi="id_ID"/>
        </w:rPr>
        <w:t xml:space="preserve">Seorang penilik jemaat juga harus suka memberi tumpangan. Ini berarti penilik jemaat itu secara teratur kedatangan tamu di rumahnya. Penilik jemaat memberi para tamunya minuman atau makanan atau bahkan tempat untuk tinggal. Penilik jemaat melakukan hal ini dengan cara yang menyambut dan menghormati para tamunya. </w:t>
      </w:r>
    </w:p>
    <w:p>
      <w:pPr/>
      <w:r>
        <w:rPr>
          <w:lang w:val="id_ID" w:bidi="id_ID"/>
        </w:rPr>
      </w:r>
      <w:r>
        <w:rPr>
          <w:lang w:val="id_ID" w:bidi="id_ID"/>
        </w:rPr>
        <w:t>Berhenti di sini dan bahas pertanyaan ini dalam kelompok: Apa yang Anda lakukan untuk membuat tamu merasa diterima dan dihormati? Hentikan sejenak audio ini di sini.</w:t>
      </w:r>
    </w:p>
    <w:p>
      <w:pPr/>
      <w:r>
        <w:rPr>
          <w:lang w:val="id_ID" w:bidi="id_ID"/>
        </w:rPr>
      </w:r>
      <w:r>
        <w:rPr>
          <w:lang w:val="id_ID" w:bidi="id_ID"/>
        </w:rPr>
        <w:t xml:space="preserve">Selanjutnya Paulus mengatakan bahwa seorang penilik jemaat harus cakap mengajar. Kita ingat dari awal surat kepada Timotius bahwa ada guru-guru yang tidak benar di jemaat Efesus. Menunjuk penilik jemaat yang dapat mengajarkan Firman Tuhan dengan baik akan membantu melindungi gereja dari ajaran yang tidak benar yang mengarah pada pertengkaran dan perpecahan yang tidak berguna. </w:t>
      </w:r>
    </w:p>
    <w:p>
      <w:pPr/>
      <w:r>
        <w:rPr>
          <w:lang w:val="id_ID" w:bidi="id_ID"/>
        </w:rPr>
      </w:r>
      <w:r>
        <w:rPr>
          <w:lang w:val="id_ID" w:bidi="id_ID"/>
        </w:rPr>
        <w:t>Berhenti di sini dan bahas pertanyaan ini dalam kelompok: Jelaskan berbagai jenis guru dalam masyarakat Anda. Siapa yang diajar oleh orang-orang ini, bagaimana mereka mengajar, dan apa yang mereka ajarkan? Hentikan sejenak audio ini di sini.</w:t>
      </w:r>
    </w:p>
    <w:p>
      <w:pPr/>
      <w:r>
        <w:rPr>
          <w:lang w:val="id_ID" w:bidi="id_ID"/>
        </w:rPr>
      </w:r>
      <w:r>
        <w:rPr>
          <w:lang w:val="id_ID" w:bidi="id_ID"/>
        </w:rPr>
        <w:t xml:space="preserve">Sampai saat ini Paulus membuat daftar sifat-sifat baik yang seharusnya dimiliki oleh seorang penilik jemaat. Selanjutnya Paulus membuat daftar sifat-sifat buruk yang seharusnya tidak dimiliki oleh seorang penilik jemaat. Seorang penilik jemaat tidak boleh menjadi seorang pemabuk atau orang yang minum banyak anggur atau bahan yang memabukkan. </w:t>
      </w:r>
    </w:p>
    <w:p>
      <w:pPr/>
      <w:r>
        <w:rPr>
          <w:lang w:val="id_ID" w:bidi="id_ID"/>
        </w:rPr>
      </w:r>
      <w:r>
        <w:rPr>
          <w:lang w:val="id_ID" w:bidi="id_ID"/>
        </w:rPr>
        <w:t>Berhenti di sini dan bahas pertanyaan ini dalam kelompok: Apa yang dilakukan orang-orang yang mabuk? Bagaimana kemabukan seseorang memengaruhi keluarga mereka dan orang-orang di sekitar mereka? Hentikan sejenak audio ini di sini.</w:t>
      </w:r>
    </w:p>
    <w:p>
      <w:pPr/>
      <w:r>
        <w:rPr>
          <w:lang w:val="id_ID" w:bidi="id_ID"/>
        </w:rPr>
      </w:r>
      <w:r>
        <w:rPr>
          <w:lang w:val="id_ID" w:bidi="id_ID"/>
        </w:rPr>
        <w:t xml:space="preserve">Seorang penilik jemaat juga tidak boleh melakukan kekerasan. Penilik jemaat tidak boleh memukul, mendorong, atau melukai orang, binatang, atau benda. Paulus berkata bahwa, selain daripada sifat-sifat buruk ini, penilik jemaat itu harus sabar atau lembut. Penilik jemaat tidak boleh dengan cepat atau mudah ikut serta dalam perkelahian atau pertengkaran. Pada akhir daftar sifat-sifat buruk, Paulus mengatakan bahwa seorang penilik jemaat tidak boleh mencintai uang. </w:t>
      </w:r>
    </w:p>
    <w:p>
      <w:pPr/>
      <w:r>
        <w:rPr>
          <w:lang w:val="id_ID" w:bidi="id_ID"/>
        </w:rPr>
      </w:r>
      <w:r>
        <w:rPr>
          <w:lang w:val="id_ID" w:bidi="id_ID"/>
        </w:rPr>
        <w:t>Berhenti di sini dan diskusikan pertanyaan ini dalam kelompok: Dalam budaya Anda, bagaimana uang memengaruhi keputusan dan tindakan para pemimpin dan orang-orang yang berkuasa? Hentikan sejenak audio ini di sini.</w:t>
      </w:r>
    </w:p>
    <w:p>
      <w:pPr/>
      <w:r>
        <w:rPr>
          <w:lang w:val="id_ID" w:bidi="id_ID"/>
        </w:rPr>
      </w:r>
      <w:r>
        <w:rPr>
          <w:lang w:val="id_ID" w:bidi="id_ID"/>
        </w:rPr>
        <w:t xml:space="preserve">Setelah Paulus memberikan daftar sifat-sifat yang baik dan daftar sifat-sifat yang buruk, Paulus mengatakan bahwa seorang penilik jemaat harus mengatur rumah tangganya sendiri dengan baik. Setiap anggota keluarga yang dirawat oleh penilik jemaat adalah bagian dari rumah tangga penilik jemaat. Setiap budak atau pelayan juga merupakan bagian dari rumah tangga penilik jemaat. Seorang yang mengatur rumah tangganya dengan baik juga adalah pengelola yang baik atas harta miliknya, pekerjaannya, dan usahanya. Seorang penilik jemaat mengatur rumah tangganya dengan cara yang teratur, bertanggung jawab, dan menjaga hubungan. Salah satu cara seorang penilik jemaat mengatur rumah tangganya dengan baik adalah dengan mengatur anak-anaknya. Paulus mengatakan bahwa seorang penilik jemaat harus memiliki anak-anak yang tunduk, atau taat kepada penilik jemaat itu. Anak-anak ini bisa dari usia berapa pun. Penilik jemaat harus mengatur rumah tangganya dengan harga diri, atau dengan cara yang terhormat. Paulus memberikan Timotius alasan mengapa seorang penilik jemaat harus mengatur rumah tangga penilik jemaat itu dengan baik. Paulus mengatakan bahwa jika seseorang tidak tahu bagaimana mengatur rumah tangganya sendiri dengan baik, orang itu tidak akan dapat mengurus jemaat Allah. </w:t>
      </w:r>
    </w:p>
    <w:p>
      <w:pPr/>
      <w:r>
        <w:rPr>
          <w:lang w:val="id_ID" w:bidi="id_ID"/>
        </w:rPr>
      </w:r>
      <w:r>
        <w:rPr>
          <w:lang w:val="id_ID" w:bidi="id_ID"/>
        </w:rPr>
        <w:t>Berhenti di sini dan diskusikan pertanyaan ini dalam kelompok: Siapa dan apa yang menjadi bagian dari rumah tangga dalam masyarakat Anda? Berikan contoh bagaimana orang mungkin mengatur rumah tangga mereka dengan buruk. Hentikan sejenak audio ini di sini.</w:t>
      </w:r>
    </w:p>
    <w:p>
      <w:pPr/>
      <w:r>
        <w:rPr>
          <w:lang w:val="id_ID" w:bidi="id_ID"/>
        </w:rPr>
      </w:r>
      <w:r>
        <w:rPr>
          <w:lang w:val="id_ID" w:bidi="id_ID"/>
        </w:rPr>
        <w:t xml:space="preserve">Setelah ini, Paulus memberi tahu Timotius bahwa seorang penilik jemaat tidak boleh seorang Kristen yang baru, seorang yang belum lama menjadi pengikut Yesus. Paulus juga memberikan Timotius alasan untuk sifat ini. Paulus mengatakan bahwa jika seorang penilik jemaat adalah seorang Kristen yang baru, maka penilik jemaat ini dapat menjadi sombong dan kena hukuman Iblis. Mungkin iblis akan menghakimi atau menghukum orang ini. Tetapi lebih mungkin lagi, Allah akan menghakimi atau menghukum orang ini bersama-sama atau dengan cara yang sama seperti Allah menghakimi Iblis, karena Iblis berpikir ia lebih besar daripada Allah sendiri. </w:t>
      </w:r>
    </w:p>
    <w:p>
      <w:pPr/>
      <w:r>
        <w:rPr>
          <w:lang w:val="id_ID" w:bidi="id_ID"/>
        </w:rPr>
      </w:r>
      <w:r>
        <w:rPr>
          <w:lang w:val="id_ID" w:bidi="id_ID"/>
        </w:rPr>
        <w:t>Paulus mengakhiri daftar sifat-sifat ini dengan suatu sifat yang sedikit mirip dengan yang pertama. Sifat pertama adalah bahwa seorang penilik jemaat haruslah tak bercacat. Pada akhir daftar itu, Paulus mengatakan bahwa orang yang di luar harus berpikir baik tentang para penilik jemaat ini. Paulus juga memberikan alasan untuk sifat yang terakhir ini. Paulus memberi tahu Timotius bahwa jika orang-orang yang bukan Kristen berpikir buruk tentang penilik jemaat, maka penilik jemaat itu akan jatuh ke dalam aib, ia akan dipermalukan, dan ia akan jatuh ke dalam jerat Iblis. Jerat adalah perangkap yang digunakan orang untuk menjebak atau menangkap binatang dan burung secara tiba-tiba. Seperti burung atau binatang yang jatuh ke dalam perangkap pemburu, seorang penilik jemaat yang dipermalukan orang di luar akan jatuh ke dalam jerat Iblis.</w:t>
      </w:r>
    </w:p>
    <w:p>
      <w:pPr/>
      <w:r>
        <w:rPr>
          <w:lang w:val="id_ID" w:bidi="id_ID"/>
        </w:rPr>
      </w:r>
      <w:r>
        <w:rPr>
          <w:lang w:val="id_ID" w:bidi="id_ID"/>
        </w:rPr>
        <w:t xml:space="preserve">Berhenti di sini dan lihatlah bersama-sama gambar </w:t>
      </w:r>
      <w:r>
        <w:rPr>
          <w:b/>
          <w:lang w:val="id_ID" w:bidi="id_ID"/>
        </w:rPr>
        <w:t>sebuah perangkap hewan</w:t>
      </w:r>
      <w:r>
        <w:rPr>
          <w:lang w:val="id_ID" w:bidi="id_ID"/>
        </w:rPr>
        <w:t xml:space="preserve">. </w:t>
      </w:r>
      <w:r>
        <w:rPr>
          <w:lang w:val="id_ID" w:bidi="id_ID"/>
        </w:rPr>
      </w:r>
    </w:p>
    <w:p>
      <w:pPr>
        <w:pStyle w:val="Heading3"/>
      </w:pPr>
      <w:r>
        <w:rPr>
          <w:lang w:val="id_ID" w:bidi="id_ID"/>
        </w:rPr>
        <w:t>Menjelaskan Adegan</w:t>
      </w:r>
    </w:p>
    <w:p>
      <w:pPr/>
      <w:r>
        <w:rPr>
          <w:lang w:val="id_ID" w:bidi="id_ID"/>
        </w:rPr>
      </w:r>
      <w:r>
        <w:rPr>
          <w:lang w:val="id_ID" w:bidi="id_ID"/>
        </w:rPr>
        <w:t>Dengarkan versi audio dari 1 Timotius 3:1–7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memberitahu Timotius sebuah perkataan yang dipercaya dan diterima oleh banyak orang lainnya. Paulus memberitahu Timotius bahwa seorang yang ingin menjadi penilik jemaat menginginkan tugas yang baik. </w:t>
      </w:r>
    </w:p>
    <w:p>
      <w:pPr/>
      <w:r>
        <w:rPr>
          <w:lang w:val="id_ID" w:bidi="id_ID"/>
        </w:rPr>
      </w:r>
      <w:r>
        <w:rPr>
          <w:b/>
          <w:lang w:val="id_ID" w:bidi="id_ID"/>
        </w:rPr>
        <w:t>Pada bagian kedua:</w:t>
      </w:r>
      <w:r>
        <w:rPr>
          <w:lang w:val="id_ID" w:bidi="id_ID"/>
        </w:rPr>
        <w:t xml:space="preserve"> Paulus membuat daftar sifat-sifat baik yang dimiliki oleh seorang penilik jemaat. </w:t>
      </w:r>
    </w:p>
    <w:p>
      <w:pPr/>
      <w:r>
        <w:rPr>
          <w:lang w:val="id_ID" w:bidi="id_ID"/>
        </w:rPr>
      </w:r>
      <w:r>
        <w:rPr>
          <w:b/>
          <w:lang w:val="id_ID" w:bidi="id_ID"/>
        </w:rPr>
        <w:t>Pada bagian ketiga:</w:t>
      </w:r>
      <w:r>
        <w:rPr>
          <w:lang w:val="id_ID" w:bidi="id_ID"/>
        </w:rPr>
        <w:t xml:space="preserve"> Paulus membuat daftar sifat-sifat buruk yang tidak boleh dimiliki oleh seorang penilik jemaat. </w:t>
      </w:r>
    </w:p>
    <w:p>
      <w:pPr/>
      <w:r>
        <w:rPr>
          <w:lang w:val="id_ID" w:bidi="id_ID"/>
        </w:rPr>
      </w:r>
      <w:r>
        <w:rPr>
          <w:b/>
          <w:lang w:val="id_ID" w:bidi="id_ID"/>
        </w:rPr>
        <w:t>Pada bagian keempat:</w:t>
      </w:r>
      <w:r>
        <w:rPr>
          <w:lang w:val="id_ID" w:bidi="id_ID"/>
        </w:rPr>
        <w:t xml:space="preserve"> Paulus memberikan tiga sifat baik lainnya dan alasan mengapa sifat-sifat ini penting.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Orang percaya lainnya, terutama dari jemaat di Efesus </w:t>
      </w:r>
    </w:p>
    <w:p>
      <w:pPr>
        <w:pStyle w:val="ListBullet"/>
        <w:spacing w:line="240" w:lineRule="auto"/>
        <w:ind w:left="720"/>
      </w:pPr>
      <w:r>
        <w:rPr>
          <w:lang w:val="id_ID" w:bidi="id_ID"/>
        </w:rPr>
      </w:r>
      <w:r>
        <w:rPr>
          <w:lang w:val="id_ID" w:bidi="id_ID"/>
        </w:rPr>
        <w:t xml:space="preserve">Seseorang yang ingin menjadi penilik jemaat </w:t>
      </w:r>
    </w:p>
    <w:p>
      <w:pPr>
        <w:pStyle w:val="ListBullet"/>
        <w:spacing w:line="240" w:lineRule="auto"/>
        <w:ind w:left="720"/>
      </w:pPr>
      <w:r>
        <w:rPr>
          <w:lang w:val="id_ID" w:bidi="id_ID"/>
        </w:rPr>
      </w:r>
      <w:r>
        <w:rPr>
          <w:lang w:val="id_ID" w:bidi="id_ID"/>
        </w:rPr>
        <w:t xml:space="preserve">Jika Anda mau, Anda dapat memilih untuk memiliki karakter yang mewakili setiap sifat seorang penilik jemaat, atau Anda dapat memiliki satu orang yang mewakili sifat yang baik, dan satu orang lagi mewakili sifat yang buruk dari penilik jemaat. </w:t>
      </w:r>
    </w:p>
    <w:p>
      <w:pPr>
        <w:pStyle w:val="ListBullet"/>
        <w:spacing w:line="240" w:lineRule="auto"/>
        <w:ind w:left="720"/>
      </w:pPr>
      <w:r>
        <w:rPr>
          <w:lang w:val="id_ID" w:bidi="id_ID"/>
        </w:rPr>
      </w:r>
      <w:r>
        <w:rPr>
          <w:lang w:val="id_ID" w:bidi="id_ID"/>
        </w:rPr>
        <w:t xml:space="preserve">Orang-orang yang menjadi anggota rumah tangga penilik jemaat </w:t>
      </w:r>
    </w:p>
    <w:p>
      <w:pPr>
        <w:pStyle w:val="ListBullet"/>
        <w:spacing w:line="240" w:lineRule="auto"/>
        <w:ind w:left="720"/>
      </w:pPr>
      <w:r>
        <w:rPr>
          <w:lang w:val="id_ID" w:bidi="id_ID"/>
        </w:rPr>
      </w:r>
      <w:r>
        <w:rPr>
          <w:lang w:val="id_ID" w:bidi="id_ID"/>
        </w:rPr>
        <w:t xml:space="preserve">Orang-orang yang tidak percaya </w:t>
      </w:r>
    </w:p>
    <w:p>
      <w:pPr>
        <w:pStyle w:val="ListBullet"/>
        <w:spacing w:line="240" w:lineRule="auto"/>
        <w:ind w:left="720"/>
      </w:pPr>
      <w:r>
        <w:rPr>
          <w:lang w:val="id_ID" w:bidi="id_ID"/>
        </w:rPr>
      </w:r>
      <w:r>
        <w:rPr>
          <w:lang w:val="id_ID" w:bidi="id_ID"/>
        </w:rPr>
        <w:t xml:space="preserve">Iblis </w:t>
      </w:r>
    </w:p>
    <w:p>
      <w:pPr/>
      <w:r>
        <w:rPr>
          <w:lang w:val="id_ID" w:bidi="id_ID"/>
        </w:rPr>
      </w:r>
      <w:r>
        <w:rPr>
          <w:lang w:val="id_ID" w:bidi="id_ID"/>
        </w:rPr>
        <w:t xml:space="preserve">Sebagai sebuah kelompok, perhatikan bagian-bagian dari latar belakang perikop ini: </w:t>
      </w:r>
    </w:p>
    <w:p>
      <w:pPr/>
      <w:r>
        <w:rPr>
          <w:lang w:val="id_ID" w:bidi="id_ID"/>
        </w:rPr>
      </w:r>
      <w:r>
        <w:rPr>
          <w:lang w:val="id_ID" w:bidi="id_ID"/>
        </w:rPr>
        <w:t xml:space="preserve">Pada bagian pertama, Paulus mengulangi perkataan yang dipercaya dan diterima oleh banyak orang lain. Paulus mengatakan bahwa menjadi penilik jemaat adalah tugas yang baik. Karena itu adalah tugas yang baik, maka orang yang menjadi penilik jemaat harus memiliki kualitas sifat-sifat tertentu. </w:t>
      </w:r>
    </w:p>
    <w:p>
      <w:pPr/>
      <w:r>
        <w:rPr>
          <w:lang w:val="id_ID" w:bidi="id_ID"/>
        </w:rPr>
      </w:r>
      <w:r>
        <w:rPr>
          <w:lang w:val="id_ID" w:bidi="id_ID"/>
        </w:rPr>
        <w:t xml:space="preserve">Pada tiga bagian berikutnya, Paulus membuat daftar sifat-sifat seorang penilik jemaat. </w:t>
      </w:r>
    </w:p>
    <w:p>
      <w:pPr/>
      <w:r>
        <w:rPr>
          <w:lang w:val="id_ID" w:bidi="id_ID"/>
        </w:rPr>
      </w:r>
      <w:r>
        <w:rPr>
          <w:lang w:val="id_ID" w:bidi="id_ID"/>
        </w:rPr>
        <w:t xml:space="preserve">Berhenti di sini dan diskusikan pertanyaan ini dalam kelompok: Bagaimana Anda membuat daftar dalam bahasa Anda? Misalnya, buatlah daftar semua sifat dari seorang istri yang baik. Perhatikan bagaimana Anda menunjukkan bahwa Anda memulai dan mengakhiri daftar itu, dan bagaimana Anda membuat urutan sifat-sifat yang baik dan buruk. Diskusikan bagaimana Anda akan berhenti sebentar ketika membuat daftar itu untuk menjelaskan mengapa seseorang harus memiliki sifat tertentu, dan kemudian apa yang akan Anda katakan untuk melanjutkan daftar itu. Hentikan sejenak audio ini di sini. </w:t>
      </w:r>
    </w:p>
    <w:p>
      <w:pPr/>
      <w:r>
        <w:rPr>
          <w:lang w:val="id_ID" w:bidi="id_ID"/>
        </w:rPr>
      </w:r>
      <w:r>
        <w:rPr>
          <w:lang w:val="id_ID" w:bidi="id_ID"/>
        </w:rPr>
        <w:t xml:space="preserve">Untuk setiap sifat, Paulus harus memberi tahu Timotius apakah sifat itu baik atau buruk. Pada bagian kedua adalah sifat-sifat baik yang harus dimiliki oleh seorang penilik jemaat. Pada bagian ketiga adalah sifat-sifat buruk yang tidak boleh dimiliki oleh seorang penilik jemaat. Dan pada bagian keempat adalah tiga sifat lagi dan mengapa sifat-sifat itu penting. Paulus memberitahu Timotius mengapa seorang penilik jemaat harus mengatur rumah tangganya sendiri dengan baik. Paulus mengatakan hal ini sebagai sebuah pertanyaan. Paulus mengatakan, "Jika seorang penilik jemaat tidak tahu bagaimana mengatur rumah tangganya dengan baik, bagaimanakah ia dapat mengurus Jemaat Allah?" Jawaban atas pertanyaan itu jelas. Seseorang yang tidak tahu bagaimana mengatur rumah tangganya sendiri tidak akan dapat mengurus Jemaat Allah. Paulus mengatakan ini sebagai sebuah pertanyaan untuk menekankan betapa pentingnya sifat ini. </w:t>
      </w:r>
    </w:p>
    <w:p>
      <w:pPr/>
      <w:r>
        <w:rPr>
          <w:lang w:val="id_ID" w:bidi="id_ID"/>
        </w:rPr>
      </w:r>
      <w:r>
        <w:rPr>
          <w:lang w:val="id_ID" w:bidi="id_ID"/>
        </w:rPr>
        <w:t xml:space="preserve">Berhenti di sini dan diskusikan pertanyaan ini dalam kelompok: Pikirkan tentang bagaimana Anda menggambarkan seorang pemimpin yang baik pada langkah pertama. Perhatikan bagaimana Anda menekankan mengapa Anda berpikir sifat tertentu dari seseorang sangat penting. Bagaimana Anda akan berbicara tentang bagaimana seorang penilik jemaat mengatur rumah tangganya? Hentikan sejenak audio ini di sini. </w:t>
      </w:r>
    </w:p>
    <w:p>
      <w:pPr/>
      <w:r>
        <w:rPr>
          <w:lang w:val="id_ID" w:bidi="id_ID"/>
        </w:rPr>
      </w:r>
      <w:r>
        <w:rPr>
          <w:lang w:val="id_ID" w:bidi="id_ID"/>
        </w:rPr>
        <w:t xml:space="preserve">Sekarang, kelompok harus membuat papan cerita, menggambarkan atau menggunakan barang-barang untuk memperagakan perikop ini dan tindakan-tindakan yang ada di dalam cerita. Ketika Anda membayangkan perikop itu, pastikan untuk membayangkan setiap sifat dari seorang penilik jemaat. </w:t>
      </w:r>
    </w:p>
    <w:p>
      <w:pPr/>
      <w:r>
        <w:rPr>
          <w:lang w:val="id_ID" w:bidi="id_ID"/>
        </w:rPr>
      </w:r>
      <w:r>
        <w:rPr>
          <w:lang w:val="id_ID" w:bidi="id_ID"/>
        </w:rPr>
        <w:t xml:space="preserve">Bayangkan bagaimana Paulus berbicara kepada Timotius. Miliki suatu benda atau orang untuk mewakili setiap sifat dari seorang penilik jemaat. Pada bagian kedua, kumpulkan semua sifat baik di satu sisi. Pada bagian ketiga, di sisi lain, kumpulkan semua sifat buruk. Ketika Anda tiba di sifat yang “kasar,” pindahkan orang atau benda yang mewakili sifat ini ke sisi yang baik dan ubah menjadi “lembut atau sabar.” Pada bagian keempat, tambahkan masing-masing dari tiga sifat itu ke kelompok yang benar, yang baik atau buruk. Bertindaklah atau bayangkan setiap sifat, dan pikirkan cara untuk membayangkan alasan di balik setiap sifat itu juga. Pada akhirnya, tampilkan seorang penilik jemaat yang mempunyai reputasi yang buruk di masyarakat. Orang-orang di masyarakat mempermalukan penilik jemaat. Tunjukkan bagaimana Iblis membuat jebakan bagi penilik jemaat dan bagaimana penilik jemaat itu jatuh ke dalam perangkap. </w:t>
      </w:r>
      <w:r>
        <w:rPr>
          <w:lang w:val="id_ID" w:bidi="id_ID"/>
        </w:rPr>
      </w:r>
    </w:p>
    <w:p>
      <w:pPr>
        <w:pStyle w:val="Heading3"/>
      </w:pPr>
      <w:r>
        <w:rPr>
          <w:lang w:val="id_ID" w:bidi="id_ID"/>
        </w:rPr>
        <w:t>Memperagakan Bacaan</w:t>
      </w:r>
    </w:p>
    <w:p>
      <w:pPr/>
      <w:r>
        <w:rPr>
          <w:lang w:val="id_ID" w:bidi="id_ID"/>
        </w:rPr>
      </w:r>
      <w:r>
        <w:rPr>
          <w:lang w:val="id_ID" w:bidi="id_ID"/>
        </w:rPr>
        <w:t>Dengarkan versi audio dari 1 Timotius 3:1–7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Orang percaya lainnya, terutama dari jemaat di Efesus </w:t>
      </w:r>
    </w:p>
    <w:p>
      <w:pPr>
        <w:pStyle w:val="ListBullet"/>
        <w:spacing w:line="240" w:lineRule="auto"/>
        <w:ind w:left="720"/>
      </w:pPr>
      <w:r>
        <w:rPr>
          <w:lang w:val="id_ID" w:bidi="id_ID"/>
        </w:rPr>
      </w:r>
      <w:r>
        <w:rPr>
          <w:lang w:val="id_ID" w:bidi="id_ID"/>
        </w:rPr>
        <w:t xml:space="preserve">Seseorang yang ingin menjadi penilik jemaat </w:t>
      </w:r>
    </w:p>
    <w:p>
      <w:pPr>
        <w:pStyle w:val="ListBullet"/>
        <w:spacing w:line="240" w:lineRule="auto"/>
        <w:ind w:left="720"/>
      </w:pPr>
      <w:r>
        <w:rPr>
          <w:lang w:val="id_ID" w:bidi="id_ID"/>
        </w:rPr>
      </w:r>
      <w:r>
        <w:rPr>
          <w:lang w:val="id_ID" w:bidi="id_ID"/>
        </w:rPr>
        <w:t xml:space="preserve">Jika Anda mau, Anda dapat memilih untuk memiliki karakter yang mewakili setiap sifat seorang penilik jemaat, atau Anda dapat memiliki satu orang yang mewakili sifat yang baik, dan satu orang lagi mewakili sifat yang buruk dari penilik jemaat. </w:t>
      </w:r>
    </w:p>
    <w:p>
      <w:pPr>
        <w:pStyle w:val="ListBullet"/>
        <w:spacing w:line="240" w:lineRule="auto"/>
        <w:ind w:left="720"/>
      </w:pPr>
      <w:r>
        <w:rPr>
          <w:lang w:val="id_ID" w:bidi="id_ID"/>
        </w:rPr>
      </w:r>
      <w:r>
        <w:rPr>
          <w:lang w:val="id_ID" w:bidi="id_ID"/>
        </w:rPr>
        <w:t xml:space="preserve">Orang-orang yang menjadi anggota rumah tangga penilik jemaat </w:t>
      </w:r>
    </w:p>
    <w:p>
      <w:pPr>
        <w:pStyle w:val="ListBullet"/>
        <w:spacing w:line="240" w:lineRule="auto"/>
        <w:ind w:left="720"/>
      </w:pPr>
      <w:r>
        <w:rPr>
          <w:lang w:val="id_ID" w:bidi="id_ID"/>
        </w:rPr>
      </w:r>
      <w:r>
        <w:rPr>
          <w:lang w:val="id_ID" w:bidi="id_ID"/>
        </w:rPr>
        <w:t xml:space="preserve">Orang-orang yang bukan orang percaya </w:t>
      </w:r>
    </w:p>
    <w:p>
      <w:pPr>
        <w:pStyle w:val="ListBullet"/>
        <w:spacing w:line="240" w:lineRule="auto"/>
        <w:ind w:left="720"/>
      </w:pPr>
      <w:r>
        <w:rPr>
          <w:lang w:val="id_ID" w:bidi="id_ID"/>
        </w:rPr>
      </w:r>
      <w:r>
        <w:rPr>
          <w:lang w:val="id_ID" w:bidi="id_ID"/>
        </w:rPr>
        <w:t xml:space="preserve">Iblis </w:t>
      </w:r>
    </w:p>
    <w:p>
      <w:pPr/>
      <w:r>
        <w:rPr>
          <w:lang w:val="id_ID" w:bidi="id_ID"/>
        </w:rPr>
      </w:r>
      <w:r>
        <w:rPr>
          <w:lang w:val="id_ID" w:bidi="id_ID"/>
        </w:rPr>
        <w:t>Sebagai kelompok, peragakan perikop ini dua kali. Anda harus memeragakan perikop ini dalam bahasa Anda.</w:t>
      </w:r>
    </w:p>
    <w:p>
      <w:pPr/>
      <w:r>
        <w:rPr>
          <w:lang w:val="id_ID" w:bidi="id_ID"/>
        </w:rPr>
      </w:r>
      <w:r>
        <w:rPr>
          <w:lang w:val="id_ID" w:bidi="id_ID"/>
        </w:rPr>
        <w:t>Pertama, peragakan perikop ini tanpa berhenti. Perhatikan dialog, aliran cerita, alur cerita, dan urutan waktu dari perikop ini. Pastikan agar saat Anda memeragakan perikop ini tidak ada bagian sulit atau penting yang terlupakan. Bantulah satu sama lain untuk mengingat bagian-bagian dari perikop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bagian ini untuk kedua kalinya. Pada bagian-bagian tertentu dalam drama, berhenti sebentar dan tanyakan pada orang yang sedang memerankan karakter, "Apa yang sedang Anda rasakan atau pikirkan?" Orang yang memerankan karakter harus menjawab apa yang kira-kira mereka rasakan atau pikirkan jika mereka menjadi karakter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sebuah drama dan kemungkinan tanggapannya.</w:t>
      </w:r>
    </w:p>
    <w:p>
      <w:pPr/>
      <w:r>
        <w:rPr>
          <w:lang w:val="id_ID" w:bidi="id_ID"/>
        </w:rPr>
      </w:r>
      <w:r>
        <w:rPr>
          <w:lang w:val="id_ID" w:bidi="id_ID"/>
        </w:rPr>
        <w:t xml:space="preserve">Pada bagian pertama, Paulus berkata kepada Timotius bahwa perkataan ini dapat dipercaya: "Jika seorang ingin menjadi penilik jemaat, maka ia menginginkan pekerjaan yang baik."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bermain sebagai laki-laki yang ingin menjadi penilik jemaat, "Apa yang sedang Anda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bagian kedua, Paulus menunjukkan kepada Timotius seorang penilik jemaat yang baik. Penilik jemaat ini tak bercacat, suami dari satu istri, mampu menguasai pikirannya, menahan diri, terhormat, suka memberi tumpangan, dan cakap mengajar.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orang-orang yang bermain sebagai tamu dari orang yang ingin menjadi penilik jemaat, "Bagaimana perasaan Anda ketika Anda mengunjungi orang ini?" Orang-orang mungkin menjawab hal-hal seperti:</w:t>
      </w:r>
    </w:p>
    <w:p>
      <w:pPr>
        <w:pStyle w:val="ListBullet"/>
        <w:spacing w:line="240" w:lineRule="auto"/>
        <w:ind w:left="720"/>
      </w:pPr>
      <w:r>
        <w:rPr>
          <w:lang w:val="id_ID" w:bidi="id_ID"/>
        </w:rPr>
      </w:r>
      <w:r>
        <w:rPr>
          <w:lang w:val="id_ID" w:bidi="id_ID"/>
        </w:rPr>
        <w:t>Tanyakan kepada orang-orang yang bermain sebagai orang-orang di jemaat Efesus, "Apa pendapat Anda tentang orang yang ingin menjadi penilik jemaat ini?"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bagian ketiga, Paulus menunjukkan kepada Timotius sifat-sifat buruk yang tidak boleh dimiliki oleh seorang penilik jemaat. Sifat-sifat yang buruk ialah pemabuk, suka melakukan kekerasan, suka bertengkar, dan cinta uang. Ketika Paulus menunjukkan sifat yang buruk, seperti “kasar,” Paulus juga menunjukkan sifat baik yang berbeda, seperti “lembut atau sabar.”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orang-orang yang bermain sebagai orang-orang di jemaat Efesus, "Apa pendapat Anda tentang orang yang memiliki sifat-sifat buruk ini?"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bagian keempat, Paulus menunjukkan tiga sifat lagi dari seorang penilik jemaat. Penilik jemaat mengatur rumah tangganya dengan baik, dan anak-anak penilik jemaat taat kepada penilik jemaat. Paulus mengatakan bahwa jika seseorang tidak tahu bagaimana mengatur rumah tangganya sendiri, orang itu tidak akan dapat mengurus jemaat Allah.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anggota rumah tangga dari seorang penilik jemaat, "Apa pendapat atau perasaan Anda tentang orang ini?" Orang-orang mungkin menjawab hal-hal seperti:</w:t>
      </w:r>
    </w:p>
    <w:p>
      <w:pPr>
        <w:pStyle w:val="ListBullet"/>
        <w:spacing w:line="240" w:lineRule="auto"/>
        <w:ind w:left="720"/>
      </w:pPr>
      <w:r>
        <w:rPr>
          <w:lang w:val="id_ID" w:bidi="id_ID"/>
        </w:rPr>
      </w:r>
      <w:r>
        <w:rPr>
          <w:lang w:val="id_ID" w:bidi="id_ID"/>
        </w:rPr>
        <w:t>Tanyakan kepada orang-orang yang bermain sebagai orang-orang di jemaat Efesus, "Apa pendapat Anda tentang orang yang ingin menjadi penilik jemaat ini?"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juga mengatakan bahwa penilik jemaat bukanlah orang Kristen yang baru. Paulus menjelaskan bahwa seorang Kristen baru yang menjadi penilik jemaat dapat menjadi sombong dan jatuh ke dalam hukuman Iblis.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bermain sebagai orang Kristen baru yang menjadi penilik jemaat,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akhirnya, Paulus mengatakan bahwa orang yang di luar harus berpikir baik tentang penilik jemaat. Paulus menjelaskan bahwa jika orang yang di luar tidak berpikir baik tentang seorang penilik jemaat, maka penilik jemaat itu akan jatuh ke dalam rasa malu dan jatuh ke dalam jerat Iblis.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bermain sebagai Iblis, "Apa yang sedang Anda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Timotius 3:1–7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Jika Anda telah menerjemahkan surat Paulus kepada Titus, dengarkan rekaman Anda dari Titus 1:5–9 di mana Paulus memberikan daftar sifat-sifat yang harus dimiliki oleh seorang penatua. Anda sebaiknya mengingat kata-kata apa yang Anda pakai dalam Titus dan memakai kata-kata yang sama di sini. Hentikan sejenak audio ini di sini. </w:t>
      </w:r>
    </w:p>
    <w:p>
      <w:pPr/>
      <w:r>
        <w:rPr>
          <w:lang w:val="id_ID" w:bidi="id_ID"/>
        </w:rPr>
      </w:r>
      <w:r>
        <w:rPr>
          <w:lang w:val="id_ID" w:bidi="id_ID"/>
        </w:rPr>
        <w:t>Dalam perikop ini, Paulus memberikan Timotius daftar sifat-sifat untuk para pemimpin gereja yang baik. Paulus memulainya dengan mengulang perkataan benar yang disetujui dan diterima oleh banyak orang. Dalam suratnya kepada Timotius ini, Paulus mengulangi tiga perkataan benar yang berbeda, yang juga diterima orang lain. Setiap kali Paulus mengulangi salah satu daripada perkataan ini, Paulus memakai kata-kata yang sama, "</w:t>
      </w:r>
      <w:r>
        <w:rPr>
          <w:b/>
          <w:lang w:val="id_ID" w:bidi="id_ID"/>
        </w:rPr>
        <w:t>Perkataan ini dapat dipercaya</w:t>
      </w:r>
      <w:r>
        <w:rPr>
          <w:lang w:val="id_ID" w:bidi="id_ID"/>
        </w:rPr>
        <w:t xml:space="preserve">." Paulus menggunakan kata-kata ini sekali sebelumnya ketika Paulus mengulangi perkataan, "Yesus Kristus datang ke dunia untuk menyelamatkan orang berdosa." Dalam perikop itu, Paulus memberi tahu Timotius bahwa Paulus adalah orang yang paling berdosa. Gunakan kata-kata yang sama yang Anda pakai di sana untuk berbicara tentang perkataan yang dapat dipercaya. </w:t>
      </w:r>
    </w:p>
    <w:p>
      <w:pPr/>
      <w:r>
        <w:rPr>
          <w:lang w:val="id_ID" w:bidi="id_ID"/>
        </w:rPr>
      </w:r>
      <w:r>
        <w:rPr>
          <w:lang w:val="id_ID" w:bidi="id_ID"/>
        </w:rPr>
        <w:t xml:space="preserve">Dalam perikop ini, perkataan yang diulangi Paulus adalah bahwa orang yang ingin menjadi pemimpin di gereja menginginkan pekerjaan atau tugas yang baik. Dalam perikop ini, Paulus menyebut para pemimpin gereja sebagai </w:t>
      </w:r>
      <w:r>
        <w:rPr>
          <w:b/>
          <w:lang w:val="id_ID" w:bidi="id_ID"/>
        </w:rPr>
        <w:t>penilik jemaat</w:t>
      </w:r>
      <w:r>
        <w:rPr>
          <w:lang w:val="id_ID" w:bidi="id_ID"/>
        </w:rPr>
        <w:t xml:space="preserve">. Ini mungkin nama lain untuk seorang penatua gereja. Dalam kitab Kisah Para Rasul, ketika Paulus berada di Miletus, Paulus memanggil para penatua di jemaat Efesus untuk datang kepada Paulus. Ketika para penatua datang, Paulus berbicara kepada para penatua untuk terakhir kalinya. Paulus mengatakan bahwa para penatua harus menjaga diri mereka sendiri dan domba-domba Allah. Paulus mengatakan bahwa Roh Kudus membuat para penatua ini menjadi penilik jemaat atas Jemaat Allah, dan bahwa Allah membeli jemaat ini dengan darah Allah sendiri. </w:t>
      </w:r>
    </w:p>
    <w:p>
      <w:pPr/>
      <w:r>
        <w:rPr>
          <w:lang w:val="id_ID" w:bidi="id_ID"/>
        </w:rPr>
      </w:r>
      <w:r>
        <w:rPr>
          <w:lang w:val="id_ID" w:bidi="id_ID"/>
        </w:rPr>
        <w:t xml:space="preserve">Berhenti di sini dan diskusikan dalam kelompok kata atau sebutan apa yang Anda pakai untuk </w:t>
      </w:r>
      <w:r>
        <w:rPr>
          <w:b/>
          <w:lang w:val="id_ID" w:bidi="id_ID"/>
        </w:rPr>
        <w:t>penilik jemaat</w:t>
      </w:r>
      <w:r>
        <w:rPr>
          <w:lang w:val="id_ID" w:bidi="id_ID"/>
        </w:rPr>
        <w:t xml:space="preserve"> Carilah kata </w:t>
      </w:r>
      <w:r>
        <w:rPr>
          <w:b/>
          <w:lang w:val="id_ID" w:bidi="id_ID"/>
        </w:rPr>
        <w:t>penilik jemaat</w:t>
      </w:r>
      <w:r>
        <w:rPr>
          <w:lang w:val="id_ID" w:bidi="id_ID"/>
        </w:rPr>
        <w:t xml:space="preserve"> di Daftar Kata Utama untuk petunjuk lebih lanjut. Jika Anda telah menerjemahkan kata ini dalam Kisah Para Rasul dan Titus, pakailah kata yang sama dengan yang Anda pakai di sana. Hentikan sejenak audio ini di sini. </w:t>
      </w:r>
    </w:p>
    <w:p>
      <w:pPr/>
      <w:r>
        <w:rPr>
          <w:lang w:val="id_ID" w:bidi="id_ID"/>
        </w:rPr>
      </w:r>
      <w:r>
        <w:rPr>
          <w:lang w:val="id_ID" w:bidi="id_ID"/>
        </w:rPr>
        <w:t xml:space="preserve">Paulus mengatakan bahwa seorang penilik jemaat juga harus </w:t>
      </w:r>
      <w:r>
        <w:rPr>
          <w:b/>
          <w:lang w:val="id_ID" w:bidi="id_ID"/>
        </w:rPr>
        <w:t>dapat menahan diri</w:t>
      </w:r>
      <w:r>
        <w:rPr>
          <w:lang w:val="id_ID" w:bidi="id_ID"/>
        </w:rPr>
        <w:t xml:space="preserve"> dan hidup terhormat atau </w:t>
      </w:r>
      <w:r>
        <w:rPr>
          <w:b/>
          <w:lang w:val="id_ID" w:bidi="id_ID"/>
        </w:rPr>
        <w:t>patut dihormati</w:t>
      </w:r>
      <w:r>
        <w:rPr>
          <w:lang w:val="id_ID" w:bidi="id_ID"/>
        </w:rPr>
        <w:t>. Dalam perikop sebelum ini, Paulus berkata kepada Timotius bahwa perempuan harus memakai pakaian yang terhormat dan bersikap dengan sopan dan menahan diri. Gunakan kata-kata yang sama dengan yang Anda gunakan di sana untuk berbicara tentang perempuan yang terhormat dan dapat menahan diri.</w:t>
      </w:r>
    </w:p>
    <w:p>
      <w:pPr/>
      <w:r>
        <w:rPr>
          <w:lang w:val="id_ID" w:bidi="id_ID"/>
        </w:rPr>
      </w:r>
      <w:r>
        <w:rPr>
          <w:lang w:val="id_ID" w:bidi="id_ID"/>
        </w:rPr>
        <w:t xml:space="preserve">Sampai saat ini Paulus membuat daftar sifat-sifat baik yang seharusnya dimiliki oleh seorang penilik jemaat. Selanjutnya Paulus membuat daftar sifat-sifat buruk yang seharusnya tidak dimiliki oleh seorang penilik jemaat. Seorang penilik jemaat tidak boleh menjadi seorang pemabuk atau suka melakukan kekerasan. Setelah sifat "tidak suka melakukan kekerasan," versi audio Anda mungkin memiliki sifat "tidak serakah terhadap suap." Jika audio Anda tidak memiliki sifat ini, maka jangan tambahkan. </w:t>
      </w:r>
    </w:p>
    <w:p>
      <w:pPr/>
      <w:r>
        <w:rPr>
          <w:lang w:val="id_ID" w:bidi="id_ID"/>
        </w:rPr>
      </w:r>
      <w:r>
        <w:rPr>
          <w:lang w:val="id_ID" w:bidi="id_ID"/>
        </w:rPr>
        <w:t xml:space="preserve">Setelah daftar sifat-sifat yang baik dan daftar sifat-sifat yang buruk, Paulus mengatakan bahwa seorang penilik jemaat harus mengatur </w:t>
      </w:r>
      <w:r>
        <w:rPr>
          <w:b/>
          <w:lang w:val="id_ID" w:bidi="id_ID"/>
        </w:rPr>
        <w:t>rumah tangganya</w:t>
      </w:r>
      <w:r>
        <w:rPr>
          <w:lang w:val="id_ID" w:bidi="id_ID"/>
        </w:rPr>
        <w:t xml:space="preserve"> sendiri dengan baik, dan bahwa seorang penilik jemaat harus memiliki anak-anak yang taat kepada penilik jemaat. Sebuah rumah tangga dapat termasuk di dalamnya keluarga, para pelayan, dan siapa saja yang tinggal dan bekerja di rumah itu. </w:t>
      </w:r>
    </w:p>
    <w:p>
      <w:pPr/>
      <w:r>
        <w:rPr>
          <w:lang w:val="id_ID" w:bidi="id_ID"/>
        </w:rPr>
      </w:r>
      <w:r>
        <w:rPr>
          <w:lang w:val="id_ID" w:bidi="id_ID"/>
        </w:rPr>
        <w:t xml:space="preserve">Berhenti di sini dan bicarakan dalam kelompok kata apa yang akan Anda pakai untuk </w:t>
      </w:r>
      <w:r>
        <w:rPr>
          <w:b/>
          <w:lang w:val="id_ID" w:bidi="id_ID"/>
        </w:rPr>
        <w:t>rumah tangga</w:t>
      </w:r>
      <w:r>
        <w:rPr>
          <w:lang w:val="id_ID" w:bidi="id_ID"/>
        </w:rPr>
        <w:t xml:space="preserve">. Carilah kata </w:t>
      </w:r>
      <w:r>
        <w:rPr>
          <w:lang w:val="id_ID" w:bidi="id_ID"/>
        </w:rPr>
        <w:t>rumah tangga</w:t>
      </w:r>
      <w:r>
        <w:rPr>
          <w:lang w:val="id_ID" w:bidi="id_ID"/>
        </w:rPr>
        <w:t xml:space="preserve"> di Daftar Kata Utama untuk informasi lebih lanjut. Jika Anda telah menerjemahkan kata rumah tangga dalam kitab-kitab sebelumnya dalam Alkitab, gunakanlah kata yang sama di sini. Hentikan sejenak audio ini di sini. </w:t>
      </w:r>
    </w:p>
    <w:p>
      <w:pPr/>
      <w:r>
        <w:rPr>
          <w:lang w:val="id_ID" w:bidi="id_ID"/>
        </w:rPr>
      </w:r>
      <w:r>
        <w:rPr>
          <w:lang w:val="id_ID" w:bidi="id_ID"/>
        </w:rPr>
        <w:t xml:space="preserve">Cara penilik jemaat membuat anak-anaknya </w:t>
      </w:r>
      <w:r>
        <w:rPr>
          <w:b/>
          <w:lang w:val="id_ID" w:bidi="id_ID"/>
        </w:rPr>
        <w:t>taat</w:t>
      </w:r>
      <w:r>
        <w:rPr>
          <w:lang w:val="id_ID" w:bidi="id_ID"/>
        </w:rPr>
        <w:t xml:space="preserve"> haruslah dengan segala </w:t>
      </w:r>
      <w:r>
        <w:rPr>
          <w:b/>
          <w:lang w:val="id_ID" w:bidi="id_ID"/>
        </w:rPr>
        <w:t>harga diri</w:t>
      </w:r>
      <w:r>
        <w:rPr>
          <w:lang w:val="id_ID" w:bidi="id_ID"/>
        </w:rPr>
        <w:t xml:space="preserve"> atau dengan cara yang terhormat. Ini adalah kata yang sama untuk penyerahan diri atau kepatuhan seperti ketika Paulus mengatakan bahwa perempuan harus tunduk ketika mereka belajar. Pakai kata yang sama di sini seperti yang Anda pakai dalam perikop sebelumnya. Memiliki harga diri sama dengan ketika Paulus berkata kepada Timotius bahwa jemaat di Efesus harus berdoa bagi para pemimpin, sehingga jemaat di Efesus dapat dihormati dalam segala hal. Pakai kata-kata yang sama yang Anda pakai di sana untuk berbicara tentang harga diri. </w:t>
      </w:r>
    </w:p>
    <w:p>
      <w:pPr/>
      <w:r>
        <w:rPr>
          <w:lang w:val="id_ID" w:bidi="id_ID"/>
        </w:rPr>
      </w:r>
      <w:r>
        <w:rPr>
          <w:lang w:val="id_ID" w:bidi="id_ID"/>
        </w:rPr>
        <w:t xml:space="preserve">Paulus memberikan Timotius alasan untuk sifat ini. Paulus mengatakan bahwa jika seseorang tidak tahu bagaimana mengatur rumah tangganya dengan baik, maka orang itu tidak akan dapat mengurus </w:t>
      </w:r>
      <w:r>
        <w:rPr>
          <w:b/>
          <w:lang w:val="id_ID" w:bidi="id_ID"/>
        </w:rPr>
        <w:t>jemaat</w:t>
      </w:r>
      <w:r>
        <w:rPr>
          <w:lang w:val="id_ID" w:bidi="id_ID"/>
        </w:rPr>
        <w:t xml:space="preserve"> Allah, atau kumpulan orang-orang yang percaya kepada Yesus. </w:t>
      </w:r>
    </w:p>
    <w:p>
      <w:pPr/>
      <w:r>
        <w:rPr>
          <w:lang w:val="id_ID" w:bidi="id_ID"/>
        </w:rPr>
      </w:r>
      <w:r>
        <w:rPr>
          <w:lang w:val="id_ID" w:bidi="id_ID"/>
        </w:rPr>
        <w:t xml:space="preserve">Berhenti di sini dan bicarakan dalam kelompok kata atau sebutan apa yang akan Anda pakai untuk </w:t>
      </w:r>
      <w:r>
        <w:rPr>
          <w:b/>
          <w:lang w:val="id_ID" w:bidi="id_ID"/>
        </w:rPr>
        <w:t>jemaat</w:t>
      </w:r>
      <w:r>
        <w:rPr>
          <w:lang w:val="id_ID" w:bidi="id_ID"/>
        </w:rPr>
        <w:t xml:space="preserve">. Pakai kata atau sebutan yang sama untuk jemaat seperti yang Anda pakai dalam kitab Kisah Para Rasul. Carilah kata </w:t>
      </w:r>
      <w:r>
        <w:rPr>
          <w:lang w:val="id_ID" w:bidi="id_ID"/>
        </w:rPr>
        <w:t>jemaat</w:t>
      </w:r>
      <w:r>
        <w:rPr>
          <w:lang w:val="id_ID" w:bidi="id_ID"/>
        </w:rPr>
        <w:t xml:space="preserve"> di Daftar Kata Utama untuk informasi lebih lanjut. Hentikan sejenak audio ini di sini. </w:t>
      </w:r>
    </w:p>
    <w:p>
      <w:pPr/>
      <w:r>
        <w:rPr>
          <w:lang w:val="id_ID" w:bidi="id_ID"/>
        </w:rPr>
      </w:r>
      <w:r>
        <w:rPr>
          <w:lang w:val="id_ID" w:bidi="id_ID"/>
        </w:rPr>
        <w:t xml:space="preserve">Setelah ini, Paulus memberi tahu Timotius bahwa seorang penilik jemaat tidak boleh seorang Kristen yang baru. Paulus mengatakan bahwa jika seorang penilik jemaat adalah seorang Kristen yang baru, maka penilik jemaat ini dapat menjadi sombong dan jatuh ke dalam </w:t>
      </w:r>
      <w:r>
        <w:rPr>
          <w:b/>
          <w:lang w:val="id_ID" w:bidi="id_ID"/>
        </w:rPr>
        <w:t>penghakiman,</w:t>
      </w:r>
      <w:r>
        <w:rPr>
          <w:lang w:val="id_ID" w:bidi="id_ID"/>
        </w:rPr>
        <w:t xml:space="preserve"> atau hukuman </w:t>
      </w:r>
      <w:r>
        <w:rPr>
          <w:b/>
          <w:lang w:val="id_ID" w:bidi="id_ID"/>
        </w:rPr>
        <w:t>Iblis</w:t>
      </w:r>
      <w:r>
        <w:rPr>
          <w:lang w:val="id_ID" w:bidi="id_ID"/>
        </w:rPr>
        <w:t xml:space="preserve">. Iblis adalah musuh Allah. Dalam hal ini, Iblis adalah cara lain untuk berbicara tentang Setan. </w:t>
      </w:r>
    </w:p>
    <w:p>
      <w:pPr/>
      <w:r>
        <w:rPr>
          <w:lang w:val="id_ID" w:bidi="id_ID"/>
        </w:rPr>
      </w:r>
      <w:r>
        <w:rPr>
          <w:lang w:val="id_ID" w:bidi="id_ID"/>
        </w:rPr>
        <w:t xml:space="preserve">Berhenti di sini dan diskusikan dalam kelompok kata atau frasa apa yang akan Anda pakai untuk </w:t>
      </w:r>
      <w:r>
        <w:rPr>
          <w:b/>
          <w:lang w:val="id_ID" w:bidi="id_ID"/>
        </w:rPr>
        <w:t>penghakiman</w:t>
      </w:r>
      <w:r>
        <w:rPr>
          <w:lang w:val="id_ID" w:bidi="id_ID"/>
        </w:rPr>
        <w:t xml:space="preserve"> dan </w:t>
      </w:r>
      <w:r>
        <w:rPr>
          <w:b/>
          <w:lang w:val="id_ID" w:bidi="id_ID"/>
        </w:rPr>
        <w:t>Iblis</w:t>
      </w:r>
      <w:r>
        <w:rPr>
          <w:lang w:val="id_ID" w:bidi="id_ID"/>
        </w:rPr>
        <w:t xml:space="preserve">. Gunakan kata atau sebutan yang sama untuk penghakiman dan Iblis seperti yang Anda pakai dalam kitab-kitab sebelumnya. Carilah kata </w:t>
      </w:r>
      <w:r>
        <w:rPr>
          <w:lang w:val="id_ID" w:bidi="id_ID"/>
        </w:rPr>
        <w:t>Iblis</w:t>
      </w:r>
      <w:r>
        <w:rPr>
          <w:lang w:val="id_ID" w:bidi="id_ID"/>
        </w:rPr>
        <w:t xml:space="preserve"> di Daftar Kata Utama untuk informasi lebih lanjut. Hentikan sejenak audio ini di sini. </w:t>
      </w:r>
    </w:p>
    <w:p>
      <w:pPr/>
      <w:r>
        <w:rPr>
          <w:lang w:val="id_ID" w:bidi="id_ID"/>
        </w:rPr>
      </w:r>
      <w:r>
        <w:rPr>
          <w:lang w:val="id_ID" w:bidi="id_ID"/>
        </w:rPr>
        <w:t xml:space="preserve">Pada akhir daftar itu, Paulus mengatakan bahwa orang yang di luar harus berpikir baik tentang para penilik jemaat ini. Paulus memberi tahu Timotius bahwa jika orang-orang bukan orang percaya berpikir buruk tentang penilik jemaat, maka penilik jemaat itu akan jatuh ke dalam aib dan ia akan jatuh ke dalam </w:t>
      </w:r>
      <w:r>
        <w:rPr>
          <w:b/>
          <w:lang w:val="id_ID" w:bidi="id_ID"/>
        </w:rPr>
        <w:t>jerat</w:t>
      </w:r>
      <w:r>
        <w:rPr>
          <w:lang w:val="id_ID" w:bidi="id_ID"/>
        </w:rPr>
        <w:t xml:space="preserve"> Iblis. Jerat adalah jaring yang digunakan orang untuk menjebak atau menangkap binatang dan burung secara tiba-tiba. </w:t>
      </w:r>
    </w:p>
    <w:p>
      <w:pPr/>
      <w:r>
        <w:rPr>
          <w:lang w:val="id_ID" w:bidi="id_ID"/>
        </w:rPr>
      </w:r>
      <w:r>
        <w:rPr>
          <w:lang w:val="id_ID" w:bidi="id_ID"/>
        </w:rPr>
        <w:t xml:space="preserve">Berhenti di sini dan lihatlah gambar sebuah </w:t>
      </w:r>
      <w:r>
        <w:rPr>
          <w:b/>
          <w:lang w:val="id_ID" w:bidi="id_ID"/>
        </w:rPr>
        <w:t>jerat</w:t>
      </w:r>
      <w:r>
        <w:rPr>
          <w:lang w:val="id_ID" w:bidi="id_ID"/>
        </w:rPr>
        <w:t xml:space="preserve"> secara berkelompok. Bagaimana Anda akan berbicara tentang jerat dalam terjemahan Anda?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1 Timotius 3:1–7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 xml:space="preserve">Pertama, seluruh kelompok harus berlatih menceritakan perikop itu dalam bahasa Anda sendiri. Ingatlah untuk memasukkan hal-hal yang Anda putuskan dalam langkah sebelumnya, seperti urutan waktu, kata, frasa, perasaan, atau apa pun yang Anda bicarakan. </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itu telah menceritakan kembali semua perikop tersebut. Anggota-anggota kelompok dapat saling memperbaiki dalam bagian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Selanjutnya, kelompok dapat memutuskan versi mana dari perikop tersebut yang paling disukai. Anda mungkin memutuskan bahwa Anda menyukai cara seorang anggota kelompok menceritakan satu adegan, tetapi Anda menyukai cara anggota kelompok lain menceritakan adegan lainnya.</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itu yang disetujui oleh semua anggota kelompok. Setiap anggota kelompok harus berlatih menceritakan bentuk akhir dari perikop tersebut.</w:t>
      </w:r>
      <w:r>
        <w:rPr>
          <w:lang w:val="id_ID" w:bidi="id_ID"/>
        </w:rPr>
      </w:r>
      <w:r>
        <w:rPr>
          <w:lang w:val="id_ID" w:bidi="id_ID"/>
        </w:rPr>
      </w:r>
    </w:p>
    <w:p>
      <w:pPr/>
      <w:r>
        <w:rPr>
          <w:lang w:val="id_ID" w:bidi="id_ID"/>
        </w:rPr>
      </w:r>
    </w:p>
    <w:p>
      <w:pPr>
        <w:pStyle w:val="Heading2"/>
      </w:pPr>
      <w:r>
        <w:rPr>
          <w:lang w:val="id_ID" w:bidi="id_ID"/>
        </w:rPr>
        <w:t>1 Timotius 3:8–13</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3:8–13 dan renungkan di dalam hati Anda.</w:t>
      </w:r>
    </w:p>
    <w:p>
      <w:pPr/>
      <w:r>
        <w:rPr>
          <w:lang w:val="id_ID" w:bidi="id_ID"/>
        </w:rPr>
      </w:r>
      <w:r>
        <w:rPr>
          <w:lang w:val="id_ID" w:bidi="id_ID"/>
        </w:rPr>
        <w:t xml:space="preserve">Jika memungkinkan, dengarkan versi audio dari 1 Timotius 3:8–13 sebanyak tiga kali, dalam tiga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Timotius 3:8–13 dalam terjemahan yang paling mudah dimengerti. </w:t>
      </w:r>
    </w:p>
    <w:p>
      <w:pPr/>
      <w:r>
        <w:rPr>
          <w:lang w:val="id_ID" w:bidi="id_ID"/>
        </w:rPr>
      </w:r>
      <w:r>
        <w:rPr>
          <w:lang w:val="id_ID" w:bidi="id_ID"/>
        </w:rPr>
        <w:t>Hentikan sejenak audio ini di sini.</w:t>
      </w:r>
    </w:p>
    <w:p>
      <w:pPr/>
      <w:r>
        <w:rPr>
          <w:lang w:val="id_ID" w:bidi="id_ID"/>
        </w:rPr>
      </w:r>
      <w:r>
        <w:rPr>
          <w:lang w:val="id_ID" w:bidi="id_ID"/>
        </w:rPr>
        <w:t xml:space="preserve">Dalam perikop ini, Paulus terus mengajarkan Timotius tentang orang percaya seperti apa yang harus Timotius pilih untuk dilayani sebagai pekerja gereja resmi. Paulus berbicara tentang pekerja gereja resmi, atau diaken, dengan cara yang sama seperti ia berbicara tentang penilik jemaat dalam perikop sebelumnya. Berbeda dengan para pemimpin yang mengajarkan hal-hal yang salah dan merusak persatuan gereja, Paulus mengatakan di sini bahwa pemimpin yang baik bersikap dengan iman yang sejati dan kejujuran sepanjang hidup pemimpin itu. </w:t>
      </w:r>
    </w:p>
    <w:p>
      <w:pPr/>
      <w:r>
        <w:rPr>
          <w:lang w:val="id_ID" w:bidi="id_ID"/>
        </w:rPr>
      </w:r>
      <w:r>
        <w:rPr>
          <w:lang w:val="id_ID" w:bidi="id_ID"/>
        </w:rPr>
        <w:t xml:space="preserve">Di banyak tempat, orang berpikir bahwa hanya orang-orang yang berkelas rendah yang seharusnya melayani orang lain. Orang yang berpikiran seperti ini ingin orang lain melayani mereka. Mereka sendiri tidak ingin melayani orang lain. Tetapi Yesus menunjukkan kepada para pengikut-Nya cara mengasihi orang lain dengan melayani mereka. Demikian pula dalam perikop ini, Paulus mengatakan bahwa jenis orang yang dapat menjadi pelayan gereja yang baik adalah seseorang yang menghormati orang lain, dan yang dapat dipercaya oleh orang lain. </w:t>
      </w:r>
    </w:p>
    <w:p>
      <w:pPr/>
      <w:r>
        <w:rPr>
          <w:lang w:val="id_ID" w:bidi="id_ID"/>
        </w:rPr>
      </w:r>
      <w:r>
        <w:rPr>
          <w:lang w:val="id_ID" w:bidi="id_ID"/>
        </w:rPr>
        <w:t>Berhenti di sini dan diskusikan pertanyaan ini dalam kelompok: Bagikan cerita tentang seseorang yang melayani Anda, atau di mana Anda melayani orang lain. Perhatikan bagaimana Anda berbicara tentang bagaimana orang itu melayani dan apa yang dilakukannya. Hentikan sejenak audio di sini.</w:t>
      </w:r>
    </w:p>
    <w:p>
      <w:pPr/>
      <w:r>
        <w:rPr>
          <w:lang w:val="id_ID" w:bidi="id_ID"/>
        </w:rPr>
      </w:r>
      <w:r>
        <w:rPr>
          <w:lang w:val="id_ID" w:bidi="id_ID"/>
        </w:rPr>
        <w:t xml:space="preserve">Seorang diaken haruslah orang terhormat. Ini berarti diaken adalah orang yang dihormati dan dihargai oleh orang lain karena sikapnya. Diaken jujur dalam apa yang dikatakannya, dan diaken tidak mengatakan hal-hal yang tidak dimaksudkannya. Seorang diaken juga tidak boleh minum terlalu banyak anggur. Anggur adalah minuman yang dibuat dari buah anggur yang mengalami proses fermentasi. Anggur mengandung bahan yang memabukkan, dan jika orang minum terlalu banyak anggur, mereka akan mabuk. Pada masa ketika Paulus menulis surat ini, orang-orang biasanya minum anggur ketika mereka makan. Sama seperti perintah Paulus kepada para penatua dalam perikop sebelumnya, diaken juga tidak boleh mabuk. </w:t>
      </w:r>
    </w:p>
    <w:p>
      <w:pPr/>
      <w:r>
        <w:rPr>
          <w:lang w:val="id_ID" w:bidi="id_ID"/>
        </w:rPr>
      </w:r>
      <w:r>
        <w:rPr>
          <w:lang w:val="id_ID" w:bidi="id_ID"/>
        </w:rPr>
        <w:t xml:space="preserve">Para diaken juga tidak boleh menjadi orang serakah yang memalukan untuk mendapatkan uang atau harta. Orang serakah yang memalukan akan berbohong, menipu, menerima uang pelicin, atau melakukan hal salah lainnya untuk mendapatkan apa yang diinginkannya. </w:t>
      </w:r>
    </w:p>
    <w:p>
      <w:pPr/>
      <w:r>
        <w:rPr>
          <w:lang w:val="id_ID" w:bidi="id_ID"/>
        </w:rPr>
      </w:r>
      <w:r>
        <w:rPr>
          <w:lang w:val="id_ID" w:bidi="id_ID"/>
        </w:rPr>
        <w:t xml:space="preserve">Paulus mengatakan diaken adalah orang-orang yang memelihara "rahasia iman" atau "kebenaran-kebenaran iman yang dalam.” Sebelum Yesus datang, kita tidak tahu rencana Allah untuk memulihkan manusia kepada-Nya. Sekarang, Allah telah menyampaikan rahasia, atau misteri ini. Para diaken secara terus-menerus percaya dan mengikuti pesan iman sejati yang telah diungkapkan Allah kepada manusia. Para diaken harus memiliki hati nurani yang bersih. Ini berarti bahwa para diaken tidak merasa bersalah atau malu, karena mereka tahu bahwa mereka telah melakukan hal yang benar dan bukan hal yang salah. Suara hati membuat seseorang merasa senang ketika ia melakukan apa yang benar. Hati nurani juga membuat seseorang merasa malu atau bersalah ketika mereka melakukan kesalahan. </w:t>
      </w:r>
    </w:p>
    <w:p>
      <w:pPr/>
      <w:r>
        <w:rPr>
          <w:lang w:val="id_ID" w:bidi="id_ID"/>
        </w:rPr>
      </w:r>
      <w:r>
        <w:rPr>
          <w:lang w:val="id_ID" w:bidi="id_ID"/>
        </w:rPr>
        <w:t>Paulus mengatakan bahwa seseorang harus menguji para diaken. Paulus tidak mengatakan siapa yang harus menguji para diaken. Tetapi sebelum diaken dapat melayani di gereja, mereka harus membuktikan bahwa mereka tidak bersalah. Dengan kata lain, tidak ada seorang pun yang dapat secara jujur menyalahkan para diaken atas tindakan yang salah.</w:t>
      </w:r>
    </w:p>
    <w:p>
      <w:pPr/>
      <w:r>
        <w:rPr>
          <w:lang w:val="id_ID" w:bidi="id_ID"/>
        </w:rPr>
      </w:r>
      <w:r>
        <w:rPr>
          <w:lang w:val="id_ID" w:bidi="id_ID"/>
        </w:rPr>
        <w:t>Berhenti di sini dan bicarakan pertanyaan ini dalam kelompok: Bagaimana orang membuktikan bahwa mereka memiliki sifat yang baik dalam budaya Anda? Hal-hal apa saja yang dilakukan orang-orang ini untuk membuktikan bahwa mereka memiliki sifat yang baik? Mungkin bagikan cerita tentang seseorang yang secara terus-menerus menunjukkan perilaku dan sifat yang baik saat orang itu menghadapi keadaan yang sulit. Hentikan sejenak audio di sini.</w:t>
      </w:r>
    </w:p>
    <w:p>
      <w:pPr/>
      <w:r>
        <w:rPr>
          <w:lang w:val="id_ID" w:bidi="id_ID"/>
        </w:rPr>
      </w:r>
      <w:r>
        <w:rPr>
          <w:lang w:val="id_ID" w:bidi="id_ID"/>
        </w:rPr>
        <w:t xml:space="preserve">Paulus sekarang memusatkan perhatian pada kelebihan para perempuan. Kata yang dipakai Paulus untuk perempuan dapat menunjuk kepada perempuan mana pun atau seorang istri secara khusus. Kita tidak tahu apakah perempuan-perempuan ini adalah diaken, atau apakah para perempuan ini adalah istri diaken laki-laki. Bagaimanapun juga, beberapa perempuan memiliki posisi penting dalam kehidupan jemaat, dan Paulus ingin berbicara tentang kelebihan-kelebihan yang perlu ditunjukkan oleh para perempuan ini juga. </w:t>
      </w:r>
    </w:p>
    <w:p>
      <w:pPr/>
      <w:r>
        <w:rPr>
          <w:lang w:val="id_ID" w:bidi="id_ID"/>
        </w:rPr>
      </w:r>
      <w:r>
        <w:rPr>
          <w:lang w:val="id_ID" w:bidi="id_ID"/>
        </w:rPr>
        <w:t xml:space="preserve">Seperti para diaken, para perempuan ini juga harus terhormat atau pantas dihormati. Para perempuan tidak boleh bergunjing atau mengatakan hal-hal yang menyakitkan tentang orang lain. Para perempuan ini harus berpikiran tenang, artinya mereka harus menahan diri dan bersikap dengan cara yang benar. Para perempuan ini tidak mabuk, dan mereka juga tidak kehilangan kendali atas diri mereka sendiri dengan cara apa pun. Para perempuan ini juga harus setia dalam segala hal, artinya orang dapat memercayai para perempuan ini untuk melakukan semua yang mereka katakan akan mereka lakukan. </w:t>
      </w:r>
    </w:p>
    <w:p>
      <w:pPr/>
      <w:r>
        <w:rPr>
          <w:lang w:val="id_ID" w:bidi="id_ID"/>
        </w:rPr>
      </w:r>
      <w:r>
        <w:rPr>
          <w:lang w:val="id_ID" w:bidi="id_ID"/>
        </w:rPr>
        <w:t>Pada bagian terakhir dari perikop ini, Paulus mengharuskan para diaken bersikap sama dengan para penilik jemaat dalam beberapa hal. Sama seperti seorang penilik jemaat haruslah seorang laki-laki, atau suami dari satu perempuan, dan sama seperti seorang penilik jemaat harus mengatur anak-anak dan rumah tangganya dengan baik, demikian juga seorang diaken. Dan akhirnya Paulus mengatakan bahwa orang akan menghormati dan menghargai diaken yang memenuhi tanggung jawab mereka dengan baik. Diaken yang telah melayani dengan baik dapat menjadi percaya diri dan berbicara dengan berani tentang iman mereka, dan mereka akan bertumbuh untuk semakin percaya kepada Allah.</w:t>
      </w:r>
    </w:p>
    <w:p>
      <w:pPr/>
      <w:r>
        <w:rPr>
          <w:lang w:val="id_ID" w:bidi="id_ID"/>
        </w:rPr>
      </w:r>
      <w:r>
        <w:rPr>
          <w:lang w:val="id_ID" w:bidi="id_ID"/>
        </w:rPr>
        <w:t xml:space="preserve">Berhenti di sini dan diskusikan pertanyaan ini dalam kelompok: Bagaimana Anda menunjukkan rasa hormat kepada para pemimpin dalam situasi Anda? Bagaimana Anda menunjukkan rasa hormat kepada orang yang melayani orang lain?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Timotius 3:8–13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menceritakan sikap baik yang harus selalu ditunjukkan oleh seorang diaken, atau pekerja gereja yang disetujui. </w:t>
      </w:r>
    </w:p>
    <w:p>
      <w:pPr/>
      <w:r>
        <w:rPr>
          <w:lang w:val="id_ID" w:bidi="id_ID"/>
        </w:rPr>
      </w:r>
      <w:r>
        <w:rPr>
          <w:b/>
          <w:lang w:val="id_ID" w:bidi="id_ID"/>
        </w:rPr>
        <w:t>Pada bagian kedua:</w:t>
      </w:r>
      <w:r>
        <w:rPr>
          <w:lang w:val="id_ID" w:bidi="id_ID"/>
        </w:rPr>
        <w:t xml:space="preserve"> Para istri atau perempuan harus hidup dengan cara yang menunjukkan ukuran perilaku baik yang sama. </w:t>
      </w:r>
    </w:p>
    <w:p>
      <w:pPr/>
      <w:r>
        <w:rPr>
          <w:lang w:val="id_ID" w:bidi="id_ID"/>
        </w:rPr>
      </w:r>
      <w:r>
        <w:rPr>
          <w:b/>
          <w:lang w:val="id_ID" w:bidi="id_ID"/>
        </w:rPr>
        <w:t>Pada bagian ketiga:</w:t>
      </w:r>
      <w:r>
        <w:rPr>
          <w:lang w:val="id_ID" w:bidi="id_ID"/>
        </w:rPr>
        <w:t xml:space="preserve"> Para diaken juga harus mengatur keluarga mereka dengan baik, dan Paulus mengatakan bahwa Allah akan memberi upah kepada para diaken yang melakukannya dengan baik.</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Diaken</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Orang-orang lain di gereja</w:t>
      </w:r>
    </w:p>
    <w:p>
      <w:pPr>
        <w:pStyle w:val="ListBullet"/>
        <w:spacing w:line="240" w:lineRule="auto"/>
        <w:ind w:left="720"/>
      </w:pPr>
      <w:r>
        <w:rPr>
          <w:lang w:val="id_ID" w:bidi="id_ID"/>
        </w:rPr>
      </w:r>
      <w:r>
        <w:rPr>
          <w:lang w:val="id_ID" w:bidi="id_ID"/>
        </w:rPr>
        <w:t>Para istri atau perempuan</w:t>
      </w:r>
    </w:p>
    <w:p>
      <w:pPr>
        <w:pStyle w:val="ListBullet"/>
        <w:spacing w:line="240" w:lineRule="auto"/>
        <w:ind w:left="720"/>
      </w:pPr>
      <w:r>
        <w:rPr>
          <w:lang w:val="id_ID" w:bidi="id_ID"/>
        </w:rPr>
      </w:r>
      <w:r>
        <w:rPr>
          <w:lang w:val="id_ID" w:bidi="id_ID"/>
        </w:rPr>
        <w:t>Anak-anak dan rumah tangga</w:t>
      </w:r>
    </w:p>
    <w:p>
      <w:pPr>
        <w:pStyle w:val="ListBullet"/>
        <w:spacing w:line="240" w:lineRule="auto"/>
        <w:ind w:left="720"/>
      </w:pPr>
      <w:r>
        <w:rPr>
          <w:lang w:val="id_ID" w:bidi="id_ID"/>
        </w:rPr>
      </w:r>
      <w:r>
        <w:rPr>
          <w:lang w:val="id_ID" w:bidi="id_ID"/>
        </w:rPr>
        <w:t>Kristus Yesus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 xml:space="preserve">Paulus memulai perikop ini ketika ia menghubungkannya dengan perikop sebelumnya tentang para penilik jemaat. Paulus akan menjelaskan tentang para diaken dengan cara yang sama. Beberapa istilah dan gagasan yang sama muncul dalam perikop sebelumnya tentang para penilik jemaat dan dalam bagian ini tentang para diaken. </w:t>
      </w:r>
    </w:p>
    <w:p>
      <w:pPr/>
      <w:r>
        <w:rPr>
          <w:lang w:val="id_ID" w:bidi="id_ID"/>
        </w:rPr>
      </w:r>
      <w:r>
        <w:rPr>
          <w:lang w:val="id_ID" w:bidi="id_ID"/>
        </w:rPr>
        <w:t>Berhenti di sini dan bicarakan pertanyaan ini dalam kelompok: Gagasan-gagasan apa yang ada dalam perikop ini yang terdengar serupa dengan gagasan-gagasan yang dipakai Paulus dalam perikop sebelumnya tentang para penilik jemaat? Bagaimana Anda akan memulai perikop ini untuk menunjukkan hubungannya dengan gagasan yang sama di perikop sebelumnya? Hentikan sejenak audio di sini.</w:t>
      </w:r>
    </w:p>
    <w:p>
      <w:pPr/>
      <w:r>
        <w:rPr>
          <w:lang w:val="id_ID" w:bidi="id_ID"/>
        </w:rPr>
      </w:r>
      <w:r>
        <w:rPr>
          <w:lang w:val="id_ID" w:bidi="id_ID"/>
        </w:rPr>
        <w:t xml:space="preserve">Ketika Anda mendengarkan, perhatikan secara khusus pada berbagai daftar dalam perikop ini, dan pikirkan tentang bagaimana Anda dapat menggambar atau memakai benda-benda untuk memvisualisasikan gagasan-gagasan ini. Pertama, Paulus mengajarkan Timotius bahwa seorang diaken harus hidup dengan cara yang membuat orang lain menghormati dan menghargai diaken itu. </w:t>
      </w:r>
    </w:p>
    <w:p>
      <w:pPr/>
      <w:r>
        <w:rPr>
          <w:lang w:val="id_ID" w:bidi="id_ID"/>
        </w:rPr>
      </w:r>
      <w:r>
        <w:rPr>
          <w:lang w:val="id_ID" w:bidi="id_ID"/>
        </w:rPr>
        <w:t xml:space="preserve">Kemudian Paulus mengatakan bahwa seorang diaken harus selalu mengatakan kebenaran. Seorang diaken tidak boleh bercabang lidah. Dengan kata lain, seorang diaken tidak boleh mengatakan dua hal yang berbeda atau mengatakan sesuatu yang tidak dimaksudkan oleh diaken itu. Seorang diaken harus sepenuh hati dalam semua yang dikatakannya. </w:t>
      </w:r>
    </w:p>
    <w:p>
      <w:pPr/>
      <w:r>
        <w:rPr>
          <w:lang w:val="id_ID" w:bidi="id_ID"/>
        </w:rPr>
      </w:r>
      <w:r>
        <w:rPr>
          <w:lang w:val="id_ID" w:bidi="id_ID"/>
        </w:rPr>
        <w:t>Berhenti di sini dan bicarakan pertanyaan ini dalam kelompok: Dalam kebiasaan Anda, apa yang dikatakan orang tentang seseorang ketika mereka tahu orang itu tidak jujur atau sering mengatakan hal-hal yang tidak dimaksudkannya? Mungkin ada ungkapan umum yang serupa yang tepat untuk digunakan di sini. Hentikan sejenak audio di sini.</w:t>
      </w:r>
    </w:p>
    <w:p>
      <w:pPr/>
      <w:r>
        <w:rPr>
          <w:lang w:val="id_ID" w:bidi="id_ID"/>
        </w:rPr>
      </w:r>
      <w:r>
        <w:rPr>
          <w:lang w:val="id_ID" w:bidi="id_ID"/>
        </w:rPr>
        <w:t>Seorang diaken tidak boleh minum terlalu banyak anggur. Seorang diaken tidak boleh menjadi orang yang serakah hingga memalukan. Seorang diaken harus secara terus-menerus percaya kepada kebenaran iman yang dalam, dan ia harus melakukannya dengan hati nurani yang bersih. Dengan kata lain, diaken harus tahu bahwa ia tidak melakukan kesalahan apa pun yang membuatnya merasa bersalah. Dan sebelum seseorang dapat menjadi seorang diaken, ia harus lulus ujian dan membuktikan bahwa ia tidak bercela.</w:t>
      </w:r>
    </w:p>
    <w:p>
      <w:pPr/>
      <w:r>
        <w:rPr>
          <w:lang w:val="id_ID" w:bidi="id_ID"/>
        </w:rPr>
      </w:r>
      <w:r>
        <w:rPr>
          <w:lang w:val="id_ID" w:bidi="id_ID"/>
        </w:rPr>
        <w:t xml:space="preserve">Bagian kedua dari perikop ini berpusat pada para istri atau perempuan. Paulus menghubungkan bagian ini dengan bagian sebelumnya tentang para diaken. Apakah mereka adalah perempuan yang memiliki tugas sebagai diaken, atau istri diaken, mereka harus hidup dengan cara yang membuat orang lain menghormati dan menghargai mereka. Para perempuan ini tidak boleh mengatakan hal-hal yang menyakitkan tentang orang lain. Para perempuan ini harus bisa menguasai diri dan tidak membolehkan perasaan mereka membuat mereka melakukan hal-hal yang salah atau menyakitkan. Para perempuan ini harus setia dalam semua hal, artinya orang dapat memercayai para perempuan ini untuk melakukan semua yang dikatakan para perempuan ini. </w:t>
      </w:r>
    </w:p>
    <w:p>
      <w:pPr/>
      <w:r>
        <w:rPr>
          <w:lang w:val="id_ID" w:bidi="id_ID"/>
        </w:rPr>
      </w:r>
      <w:r>
        <w:rPr>
          <w:lang w:val="id_ID" w:bidi="id_ID"/>
        </w:rPr>
        <w:t>Berhenti di sini dan diskusikan pertanyaan ini dalam kelompok: Gagasan apa dalam bagian ini yang terdengar serupa dengan gagasan dalam bagian sebelumnya tentang para diaken? Bagaimana Anda akan memulai bagian dari perikop ini untuk menunjukkan hubungannya dengan ide yang serupa di bagian pertama? Hentikan sejenak audio di sini.</w:t>
      </w:r>
    </w:p>
    <w:p>
      <w:pPr/>
      <w:r>
        <w:rPr>
          <w:lang w:val="id_ID" w:bidi="id_ID"/>
        </w:rPr>
      </w:r>
      <w:r>
        <w:rPr>
          <w:lang w:val="id_ID" w:bidi="id_ID"/>
        </w:rPr>
        <w:t xml:space="preserve">Bagian terakhir dari perikop ini berpusat pada kehidupan keluarga para diaken. Diaken hanya boleh mempunyai satu istri, dan harus setia kepada istrinya. Diaken juga harus mengurus anak-anak dan rumah tangganya dengan baik. </w:t>
      </w:r>
    </w:p>
    <w:p>
      <w:pPr/>
      <w:r>
        <w:rPr>
          <w:lang w:val="id_ID" w:bidi="id_ID"/>
        </w:rPr>
      </w:r>
      <w:r>
        <w:rPr>
          <w:lang w:val="id_ID" w:bidi="id_ID"/>
        </w:rPr>
        <w:t>Berhenti di sini dan diskusikan pertanyaan ini dalam kelompok: Ingat kembali frasa-frasa yang Anda gunakan untuk menggambarkan ide-ide ini dalam bagian sebelumnya tentang para penilik jemaat. Terjemahkan ide-ide ini dengan cara yang sama. Hentikan sejenak audio di sini.</w:t>
      </w:r>
    </w:p>
    <w:p>
      <w:pPr/>
      <w:r>
        <w:rPr>
          <w:lang w:val="id_ID" w:bidi="id_ID"/>
        </w:rPr>
      </w:r>
      <w:r>
        <w:rPr>
          <w:lang w:val="id_ID" w:bidi="id_ID"/>
        </w:rPr>
        <w:t xml:space="preserve">Paulus berharap bahwa para diaken akan benar-benar melayani dengan baik, dan Paulus menyebutkan alasan dan upah bagi mereka yang melayani dengan baik. Paulus berkata "Mereka yang melayani dengan baik sebagai diaken mendapatkan tempat yang baik, atau kehormatan, bagi diri mereka sendiri dan juga keyakinan yang besar dalam iman yang ada dalam Kristus Yesus." Ketika seorang diaken melayani dengan baik, maka diaken itu akan mendapatkan kehormatan, seperti orang yang berdiri dengan kuat. Diaken itu juga akan memiliki keyakinan untuk berbicara dengan berani tentang kepercayaannya kepada Yesus, dan diaken akan bertumbuh untuk semakin percaya kepada Yesus. </w:t>
      </w:r>
    </w:p>
    <w:p>
      <w:pPr/>
      <w:r>
        <w:rPr>
          <w:lang w:val="id_ID" w:bidi="id_ID"/>
        </w:rPr>
      </w:r>
      <w:r>
        <w:rPr>
          <w:lang w:val="id_ID" w:bidi="id_ID"/>
        </w:rPr>
        <w:t>Sekarang, kelompok harus membuat papan cerita, menggambarkan atau menggunakan barang-barang untuk memvisualisasikan perikop ini dan tindakan-tindakan yang ada di dalam cerita. Ketika Anda melakukan hal ini, Anda mungkin ingin mempunyai gambar atau benda untuk menggantikan Paulus, Timotius, Allah, satu atau lebih diaken, orang lain dalam masyarakat, istri atau perempuan, anak-anak dan rumah tangga diaken, dan Kristus Yesus. Orang-orang di masyarakat akan menghormati dan memeriksa diaken itu dengan hati-hati. Diaken harus menunjukkan dirinya untuk bersikap dengan terhormat dalam berbagai cara yang dikatakan Paulus. Pikirkan tentang bagaimana Anda akan menunjukkan berbagai hal baik yang dilakukan oleh para diaken, istri mereka, dan perempuan lainnya. Ketika Anda mulai menceritakan kembali kisah tentang ayat-ayat ini, ingatlah bahwa pikiran Paulus pertama-tama adalah tentang diaken, lalu para istri atau perempuan, lalu tentang keluarga mereka dan upah untuk pekerjaan baik para diaken. Gerakan-gerakan ini dapat membantu kelompok Anda untuk memvisualisasikan alur dari kisah ini.</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Timotius 3:8–13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Diaken-diaken</w:t>
      </w:r>
    </w:p>
    <w:p>
      <w:pPr>
        <w:pStyle w:val="ListBullet"/>
        <w:spacing w:line="240" w:lineRule="auto"/>
        <w:ind w:left="720"/>
      </w:pPr>
      <w:r>
        <w:rPr>
          <w:lang w:val="id_ID" w:bidi="id_ID"/>
        </w:rPr>
      </w:r>
      <w:r>
        <w:rPr>
          <w:lang w:val="id_ID" w:bidi="id_ID"/>
        </w:rPr>
        <w:t>Orang-orang lain di gereja</w:t>
      </w:r>
    </w:p>
    <w:p>
      <w:pPr>
        <w:pStyle w:val="ListBullet"/>
        <w:spacing w:line="240" w:lineRule="auto"/>
        <w:ind w:left="720"/>
      </w:pPr>
      <w:r>
        <w:rPr>
          <w:lang w:val="id_ID" w:bidi="id_ID"/>
        </w:rPr>
      </w:r>
      <w:r>
        <w:rPr>
          <w:lang w:val="id_ID" w:bidi="id_ID"/>
        </w:rPr>
        <w:t>Para istri atau perempuan</w:t>
      </w:r>
    </w:p>
    <w:p>
      <w:pPr>
        <w:pStyle w:val="ListBullet"/>
        <w:spacing w:line="240" w:lineRule="auto"/>
        <w:ind w:left="720"/>
      </w:pPr>
      <w:r>
        <w:rPr>
          <w:lang w:val="id_ID" w:bidi="id_ID"/>
        </w:rPr>
      </w:r>
      <w:r>
        <w:rPr>
          <w:lang w:val="id_ID" w:bidi="id_ID"/>
        </w:rPr>
        <w:t>Anak-anak dan rumah tangga</w:t>
      </w:r>
    </w:p>
    <w:p>
      <w:pPr>
        <w:pStyle w:val="ListBullet"/>
        <w:spacing w:line="240" w:lineRule="auto"/>
        <w:ind w:left="720"/>
      </w:pPr>
      <w:r>
        <w:rPr>
          <w:lang w:val="id_ID" w:bidi="id_ID"/>
        </w:rPr>
      </w:r>
      <w:r>
        <w:rPr>
          <w:lang w:val="id_ID" w:bidi="id_ID"/>
        </w:rPr>
        <w:t>Kristus Yesus</w:t>
      </w:r>
    </w:p>
    <w:p>
      <w:pPr/>
      <w:r>
        <w:rPr>
          <w:lang w:val="id_ID" w:bidi="id_ID"/>
        </w:rPr>
      </w:r>
      <w:r>
        <w:rPr>
          <w:lang w:val="id_ID" w:bidi="id_ID"/>
        </w:rPr>
        <w:t>Sebagai kelompok, peragakan perikop ini dua kali. Anda harus memeragakan perikop ini dalam bahasa Anda.</w:t>
      </w:r>
    </w:p>
    <w:p>
      <w:pPr/>
      <w:r>
        <w:rPr>
          <w:lang w:val="id_ID" w:bidi="id_ID"/>
        </w:rPr>
      </w:r>
      <w:r>
        <w:rPr>
          <w:lang w:val="id_ID" w:bidi="id_ID"/>
        </w:rPr>
        <w:t>Pertama, peragakan perikop ini tanpa berhenti. Perhatikan dialog, aliran cerita, alur cerita, dan urutan waktu dari perikop ini. Pastikan agar saat Anda memainkan perikop tidak ada bagian sulit atau penting yang terlupakan. Bantulah satu sama lain untuk mengingat bagian-bagian dari perikop tersebut.</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perikop ini kedua kalinya. Pada bagian-bagian tertentu dalam drama, berhenti sebentar dan tanyakan pada orang yang sedang memainkan karakter, "Apa yang sedang Anda rasakan atau pikirkan?" Orang yang memainkan karakter tersebut harus menjawab apa yang kira-kira mereka rasakan atau pikirkan jika mereka menjadi karakter itu.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 xml:space="preserve">Berikut ini adalah contoh drama dan kemungkinan tanggapannya. </w:t>
      </w:r>
    </w:p>
    <w:p>
      <w:pPr/>
      <w:r>
        <w:rPr>
          <w:lang w:val="id_ID" w:bidi="id_ID"/>
        </w:rPr>
      </w:r>
      <w:r>
        <w:rPr>
          <w:lang w:val="id_ID" w:bidi="id_ID"/>
        </w:rPr>
        <w:t xml:space="preserve">Sama seperti para penilik jemaat, diaken harus memiliki kehormatan, berbicara jujur, tidak mabuk, dan tidak serakah. Seorang diaken harus secara terus-menerus mengajarkan ajaran yang baik dan mengerti apakah mereka melakukan hal yang benar atau salah. Gereja harus menguji para diaken untuk melihat apakah para diaken itu tidak bersalah.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bermain sebagai diaken,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Para istri diaken harus hidup dengan cara yang membuat orang lain menghormati dan menghargai mereka. Para istri tidak boleh mengatakan hal-hal yang menyakitkan tentang orang lain. Para istri harus berlatih menahan diri. Para istri harus setia dalam sea hal.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bermain sebagai perempuan di sini,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Seorang diaken harus setia kepada satu istrinya dan mengatur rumah tangganya dengan baik. Kemudian Allah memberi upah kepada diaken itu melalui rasa hormat yang dimiliki orang lain dalam jemaat kepada diaken itu. Dan diaken dapat dengan berani berbicara tentang imannya seperti halnya diaken semakin percaya kepada Kristus Yesus.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orang-orang yang bermain sebagai anggota gereja lainnya, "Apa yang sedang Anda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Timotius 3:8–13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Seorang </w:t>
      </w:r>
      <w:r>
        <w:rPr>
          <w:b/>
          <w:lang w:val="id_ID" w:bidi="id_ID"/>
        </w:rPr>
        <w:t>diaken</w:t>
      </w:r>
      <w:r>
        <w:rPr>
          <w:lang w:val="id_ID" w:bidi="id_ID"/>
        </w:rPr>
        <w:t xml:space="preserve"> adalah seseorang yang melayani orang lain. Dalam lingkungan gereja, diaken adalah orang Kristen yang memiliki tugas khusus di gereja. Diaken mengurus kebutuhan khusus orang-orang percaya. Dalam perikop ini, Paulus tidak menjelaskan tugas atau keterampilan khusus seorang diaken, tetapi sebaliknya berfokus pada sifat-sifat diaken itu, yaitu perilaku yang konsisten, baik, dan terhormat. </w:t>
      </w:r>
    </w:p>
    <w:p>
      <w:pPr/>
      <w:r>
        <w:rPr>
          <w:lang w:val="id_ID" w:bidi="id_ID"/>
        </w:rPr>
      </w:r>
      <w:r>
        <w:rPr>
          <w:lang w:val="id_ID" w:bidi="id_ID"/>
        </w:rPr>
        <w:t xml:space="preserve">Untuk tugas melayani ini, kebanyakan terjemahan bahasa Inggris memakai kata "diaken," tetapi pilihan lain adalah mengatakan sesuatu seperti "penolong jemaat" atau "pekerja gereja yang resmi." Anda harus memilih sebutan yang cocok dalam tradisi Anda untuk tugas kepemimpinan seperti itu. </w:t>
      </w:r>
    </w:p>
    <w:p>
      <w:pPr/>
      <w:r>
        <w:rPr>
          <w:lang w:val="id_ID" w:bidi="id_ID"/>
        </w:rPr>
      </w:r>
      <w:r>
        <w:rPr>
          <w:lang w:val="id_ID" w:bidi="id_ID"/>
        </w:rPr>
        <w:t xml:space="preserve">Berhenti di sini dan diskusikan pertanyaan ini dalam kelompok: Sebutan apa yang sering dipakai orang dalam tradisi Anda untuk berbicara tentang orang yang melayani orang lain? Sebutan apa yang mungkin cocok dipakai dalam lingkungan gereja untuk seorang pekerja gereja resmi? Pilih sebutan yang paling cocok. Perhatikan kata </w:t>
      </w:r>
      <w:r>
        <w:rPr>
          <w:b/>
          <w:lang w:val="id_ID" w:bidi="id_ID"/>
        </w:rPr>
        <w:t>diaken</w:t>
      </w:r>
      <w:r>
        <w:rPr>
          <w:lang w:val="id_ID" w:bidi="id_ID"/>
        </w:rPr>
        <w:t xml:space="preserve"> di Daftar Kata Utama untuk informasi lebih lanjut. Jika Anda telah menerjemahkan kata ini di kitab lain dari Alkitab, gunakan kata yang sama dengan yang Anda gunakan di sana. Hentikan sejenak audio di sini.</w:t>
      </w:r>
    </w:p>
    <w:p>
      <w:pPr/>
      <w:r>
        <w:rPr>
          <w:lang w:val="id_ID" w:bidi="id_ID"/>
        </w:rPr>
      </w:r>
      <w:r>
        <w:rPr>
          <w:lang w:val="id_ID" w:bidi="id_ID"/>
        </w:rPr>
        <w:t xml:space="preserve">Paulus mengatakan bahwa baik para diaken maupun para perempuan harus </w:t>
      </w:r>
      <w:r>
        <w:rPr>
          <w:b/>
          <w:lang w:val="id_ID" w:bidi="id_ID"/>
        </w:rPr>
        <w:t>dihormati</w:t>
      </w:r>
      <w:r>
        <w:rPr>
          <w:lang w:val="id_ID" w:bidi="id_ID"/>
        </w:rPr>
        <w:t xml:space="preserve">. Ini berarti para diaken dan para perempuan harus menjadi orang-orang yang dihormati dan dihargai orang lain karena cara mereka bersikap. Paulus juga memakai sebutan ini sebelumnya dalam 1 Timotius. Gunakan kata atau frasa yang sama untuk kata dihormati bagi para diaken dan perempuan. </w:t>
      </w:r>
    </w:p>
    <w:p>
      <w:pPr/>
      <w:r>
        <w:rPr>
          <w:lang w:val="id_ID" w:bidi="id_ID"/>
        </w:rPr>
      </w:r>
      <w:r>
        <w:rPr>
          <w:lang w:val="id_ID" w:bidi="id_ID"/>
        </w:rPr>
        <w:t xml:space="preserve">Seorang diaken juga tidak boleh minum terlalu banyak </w:t>
      </w:r>
      <w:r>
        <w:rPr>
          <w:b/>
          <w:lang w:val="id_ID" w:bidi="id_ID"/>
        </w:rPr>
        <w:t>anggur</w:t>
      </w:r>
      <w:r>
        <w:rPr>
          <w:lang w:val="id_ID" w:bidi="id_ID"/>
        </w:rPr>
        <w:t xml:space="preserve">. Anggur adalah minuman yang dibuat dari buah anggur yang mengalami proses fermentasi. Anggur itu mengandung bahan yang memabukkan, dan jika seseorang minum terlalu banyak anggur, orang itu akan mabuk. Pada masa ketika Paulus menulis surat ini, orang-orang pada umumnya minum anggur pada saat makan. Sama seperti perintah Paulus kepada para penatua dalam perikop sebelumnya, diaken juga tidak boleh mabuk. </w:t>
      </w:r>
    </w:p>
    <w:p>
      <w:pPr/>
      <w:r>
        <w:rPr>
          <w:lang w:val="id_ID" w:bidi="id_ID"/>
        </w:rPr>
      </w:r>
      <w:r>
        <w:rPr>
          <w:lang w:val="id_ID" w:bidi="id_ID"/>
        </w:rPr>
        <w:t xml:space="preserve">Berhenti di sini dan diskusikan kata apa yang akan Anda pakai untuk </w:t>
      </w:r>
      <w:r>
        <w:rPr>
          <w:b/>
          <w:lang w:val="id_ID" w:bidi="id_ID"/>
        </w:rPr>
        <w:t>anggur</w:t>
      </w:r>
      <w:r>
        <w:rPr>
          <w:lang w:val="id_ID" w:bidi="id_ID"/>
        </w:rPr>
        <w:t xml:space="preserve">. Perhatikan kata anggur di </w:t>
      </w:r>
      <w:r>
        <w:rPr>
          <w:lang w:val="id_ID" w:bidi="id_ID"/>
        </w:rPr>
        <w:t>Daftar Kata Utama</w:t>
      </w:r>
      <w:r>
        <w:rPr>
          <w:lang w:val="id_ID" w:bidi="id_ID"/>
        </w:rPr>
        <w:t xml:space="preserve"> untuk informasi lebih lanjut. Jika Anda telah menerjemahkan kata ini di kitab lain dalam Alkitab, gunakan kata yang sama dengan yang Anda gunakan di sana. Hentikan sejenak audio di sini.</w:t>
      </w:r>
    </w:p>
    <w:p>
      <w:pPr/>
      <w:r>
        <w:rPr>
          <w:lang w:val="id_ID" w:bidi="id_ID"/>
        </w:rPr>
      </w:r>
      <w:r>
        <w:rPr>
          <w:b/>
          <w:lang w:val="id_ID" w:bidi="id_ID"/>
        </w:rPr>
        <w:t>Hati nurani</w:t>
      </w:r>
      <w:r>
        <w:rPr>
          <w:lang w:val="id_ID" w:bidi="id_ID"/>
        </w:rPr>
        <w:t xml:space="preserve"> membuat seseorang merasa senang ketika orang itu melakukan apa yang benar. Hati nurani juga membuat seseorang merasa malu atau bersalah jika dia melakukan kesalahan. Orang yang hati nuraninya bersih tidak akan merasa bersalah atau malu, tetapi sebaliknya merasa senang, karena orang itu tahu bahwa dia telah melakukan hal yang benar. Paulus memakai sebutan ini di awal suratnya kepada Timotius. Gunakan sebutan yang sama untuk hati nurani yang bersih seperti yang Anda lakukan dalam perikop tersebut. </w:t>
      </w:r>
    </w:p>
    <w:p>
      <w:pPr/>
      <w:r>
        <w:rPr>
          <w:lang w:val="id_ID" w:bidi="id_ID"/>
        </w:rPr>
      </w:r>
      <w:r>
        <w:rPr>
          <w:lang w:val="id_ID" w:bidi="id_ID"/>
        </w:rPr>
        <w:t xml:space="preserve">Pada bagian berikutnya dari perikop ini, kata yang dipakai Paulus untuk </w:t>
      </w:r>
      <w:r>
        <w:rPr>
          <w:b/>
          <w:lang w:val="id_ID" w:bidi="id_ID"/>
        </w:rPr>
        <w:t>perempuan-perempuan</w:t>
      </w:r>
      <w:r>
        <w:rPr>
          <w:lang w:val="id_ID" w:bidi="id_ID"/>
        </w:rPr>
        <w:t xml:space="preserve"> bisa merujuk kepada perempuan secara umum maupun kepada seorang istri secara khusus. Kita tidak tahu apakah Paulus sedang membicarakan istri-istri para diaken laki-laki, ataukah perempuan-perempuan yang menjadi diaken. Bagaimanapun juga, beberapa perempuan memiliki posisi penting dalam kehidupan jemaat, dan Paulus ingin berbicara tentang sifat yang perlu ditunjukkan oleh para perempuan ini juga. Beberapa bahasa mempunyai cara yang alami untuk membiarkan istilah ini tetap bersifat ambigu. Tetapi dalam beberapa bahasa, seperti bahasa Inggris, orang harus memilih kata tertentu. Jika begitu dalam bahasa Anda, sebaiknya pilih kata "perempuan." </w:t>
      </w:r>
    </w:p>
    <w:p>
      <w:pPr/>
      <w:r>
        <w:rPr>
          <w:lang w:val="id_ID" w:bidi="id_ID"/>
        </w:rPr>
      </w:r>
      <w:r>
        <w:rPr>
          <w:lang w:val="id_ID" w:bidi="id_ID"/>
        </w:rPr>
        <w:t xml:space="preserve">Pada bagian terakhir dari perikop ini, Paulus mengharuskan para diaken bersikap sama dengan para penilik jemaat dalam beberapa hal. Sama seperti seorang penilik jemaat haruslah seorang laki-laki, atau suami dari satu perempuan, dan sama seperti seorang penilik jemaat harus mengatur anak-anak dan </w:t>
      </w:r>
      <w:r>
        <w:rPr>
          <w:b/>
          <w:lang w:val="id_ID" w:bidi="id_ID"/>
        </w:rPr>
        <w:t>rumah tangganya</w:t>
      </w:r>
      <w:r>
        <w:rPr>
          <w:lang w:val="id_ID" w:bidi="id_ID"/>
        </w:rPr>
        <w:t xml:space="preserve"> dengan baik, demikian juga seorang diaken. Terjemahkan pikiran-pikiran ini dengan cara yang sama seperti yang Anda lakukan di perikop sebelumnya, dan gunakan kata atau frasa yang sama untuk rumah tangga seperti yang telah Anda gunakan dalam perikop sebelumnya. Ingatlah bahwa </w:t>
      </w:r>
      <w:r>
        <w:rPr>
          <w:lang w:val="id_ID" w:bidi="id_ID"/>
        </w:rPr>
        <w:t>rumah tangga</w:t>
      </w:r>
      <w:r>
        <w:rPr>
          <w:lang w:val="id_ID" w:bidi="id_ID"/>
        </w:rPr>
        <w:t xml:space="preserve"> ada dalam Daftar Kata Utama. </w:t>
      </w:r>
    </w:p>
    <w:p>
      <w:pPr/>
      <w:r>
        <w:rPr>
          <w:lang w:val="id_ID" w:bidi="id_ID"/>
        </w:rPr>
      </w:r>
      <w:r>
        <w:rPr>
          <w:lang w:val="id_ID" w:bidi="id_ID"/>
        </w:rPr>
        <w:t xml:space="preserve">Ketika Paulus berbicara tentang </w:t>
      </w:r>
      <w:r>
        <w:rPr>
          <w:b/>
          <w:lang w:val="id_ID" w:bidi="id_ID"/>
        </w:rPr>
        <w:t>iman</w:t>
      </w:r>
      <w:r>
        <w:rPr>
          <w:lang w:val="id_ID" w:bidi="id_ID"/>
        </w:rPr>
        <w:t xml:space="preserve"> kepada Kristus Yesus, gunakan kata atau frasa yang sama untuk iman seperti yang telah Anda gunakan dalam perikop sebelumnya. Lihatlah kata </w:t>
      </w:r>
      <w:r>
        <w:rPr>
          <w:lang w:val="id_ID" w:bidi="id_ID"/>
        </w:rPr>
        <w:t>iman</w:t>
      </w:r>
      <w:r>
        <w:rPr>
          <w:lang w:val="id_ID" w:bidi="id_ID"/>
        </w:rPr>
        <w:t xml:space="preserve"> dalam Daftar Kata Utama untuk informasi lebih lanjut. </w:t>
      </w:r>
    </w:p>
    <w:p>
      <w:pPr/>
      <w:r>
        <w:rPr>
          <w:lang w:val="id_ID" w:bidi="id_ID"/>
        </w:rPr>
      </w:r>
      <w:r>
        <w:rPr>
          <w:lang w:val="id_ID" w:bidi="id_ID"/>
        </w:rPr>
        <w:t xml:space="preserve">Terakhir, perhatikan bagaimana Paulus mengatakan bahwa iman orang-orang ini ada di dalam </w:t>
      </w:r>
      <w:r>
        <w:rPr>
          <w:b/>
          <w:lang w:val="id_ID" w:bidi="id_ID"/>
        </w:rPr>
        <w:t>Kristus</w:t>
      </w:r>
      <w:r>
        <w:rPr>
          <w:lang w:val="id_ID" w:bidi="id_ID"/>
        </w:rPr>
        <w:t xml:space="preserve"> Yesus. Gunakan kata yang sama untuk Kristus seperti yang telah Anda gunakan pada perikop sebelumnya. Lihatlah kata </w:t>
      </w:r>
      <w:r>
        <w:rPr>
          <w:lang w:val="id_ID" w:bidi="id_ID"/>
        </w:rPr>
        <w:t>Kristus</w:t>
      </w:r>
      <w:r>
        <w:rPr>
          <w:lang w:val="id_ID" w:bidi="id_ID"/>
        </w:rPr>
        <w:t xml:space="preserve"> di Daftar Kata Utama untuk informasi lebih lanjut.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1 Timotius 3:8–13 dalam terjemahan yang paling mudah dimengerti.</w:t>
      </w:r>
    </w:p>
    <w:p>
      <w:pPr/>
      <w:r>
        <w:rPr>
          <w:lang w:val="id_ID" w:bidi="id_ID"/>
        </w:rPr>
      </w:r>
      <w:r>
        <w:rPr>
          <w:lang w:val="id_ID" w:bidi="id_ID"/>
        </w:rPr>
        <w:t>Hentikan sejenak audio ini di sini.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 xml:space="preserve">Pertama, seluruh kelompok harus berlatih menceritakan perikop itu dalam bahasa Anda sendiri. Ingatlah untuk memasukkan hal-hal yang Anda putuskan dalam langkah sebelumnya, seperti urutan waktu, kata, frasa, perasaan, atau apa pun yang Anda diskusikan. </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itu telah menceritakan kembali semua perikop tersebut. Anggota-anggota kelompok dapat saling memperbaiki dalam bagian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perikop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perikop tersebut yang paling disukai. Anda mungkin memutuskan bahwa Anda menyukai cara seorang anggota kelompok dalam menyampaikan suatu adegan, tetapi menyukai cara seorang anggota kelompok yang berbeda dalam menyampaikan adegan lainnya. </w:t>
      </w:r>
    </w:p>
    <w:p>
      <w:pPr/>
      <w:r>
        <w:rPr>
          <w:lang w:val="id_ID" w:bidi="id_ID"/>
        </w:rPr>
      </w:r>
      <w:r>
        <w:rPr>
          <w:lang w:val="id_ID" w:bidi="id_ID"/>
        </w:rPr>
        <w:t>Hentikan sejenak audio ini di sini.</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akhir dari perikop tersebut. </w:t>
      </w:r>
      <w:r>
        <w:rPr>
          <w:lang w:val="id_ID" w:bidi="id_ID"/>
        </w:rPr>
      </w:r>
      <w:r>
        <w:rPr>
          <w:lang w:val="id_ID" w:bidi="id_ID"/>
        </w:rPr>
      </w:r>
    </w:p>
    <w:p>
      <w:pPr/>
      <w:r>
        <w:rPr>
          <w:lang w:val="id_ID" w:bidi="id_ID"/>
        </w:rPr>
      </w:r>
    </w:p>
    <w:p>
      <w:pPr>
        <w:pStyle w:val="Heading2"/>
      </w:pPr>
      <w:r>
        <w:rPr>
          <w:lang w:val="id_ID" w:bidi="id_ID"/>
        </w:rPr>
        <w:t>1 Timotius 3:14–16</w:t>
      </w:r>
      <w:r>
        <w:rPr>
          <w:lang w:val="id_ID" w:bidi="id_ID"/>
        </w:rPr>
      </w:r>
    </w:p>
    <w:p>
      <w:pPr>
        <w:pStyle w:val="Heading3"/>
      </w:pPr>
      <w:r>
        <w:rPr>
          <w:lang w:val="id_ID" w:bidi="id_ID"/>
        </w:rPr>
        <w:t>Dengar dan Renungkan</w:t>
      </w:r>
    </w:p>
    <w:p>
      <w:pPr/>
      <w:r>
        <w:rPr>
          <w:lang w:val="id_ID" w:bidi="id_ID"/>
        </w:rPr>
      </w:r>
      <w:r>
        <w:rPr>
          <w:lang w:val="id_ID" w:bidi="id_ID"/>
        </w:rPr>
        <w:t xml:space="preserve">Dalam langkah ini, dengarkan 1 Timotius 3:14–16 dan renungkan di dalam hati Anda. </w:t>
      </w:r>
    </w:p>
    <w:p>
      <w:pPr/>
      <w:r>
        <w:rPr>
          <w:lang w:val="id_ID" w:bidi="id_ID"/>
        </w:rPr>
      </w:r>
      <w:r>
        <w:rPr>
          <w:lang w:val="id_ID" w:bidi="id_ID"/>
        </w:rPr>
        <w:t xml:space="preserve">Jika memungkinkan, dengarkan versi audio dari 1 Timotius 3:14–16 sebanyak tiga kali, dalam tiga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kisah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perikop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Timotius 3:14–16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 xml:space="preserve">Pada masa ini dalam sejarah, gereja di dunia sedang bertumbuh dengan pesat, sehingga jemaat-jemaat membutuhkan petunjuk yang jelas tentang kepemimpinan. Sebelumnya dalam suratnya, Paulus memberi tahu Timotius bagaimana cara mengatasi guru-guru yang tidak benar. Kemudian Paulus menjelaskan bagaimana para penilik jemaat dan diaken di gereja seharusnya bersikap. Paulus menjelaskan hal-hal ini dalam suratnya kepada Timotius karena Paulus mungkin tidak dapat mengunjungi Timotius untuk sementara waktu, dan Paulus ingin orang percaya di jemaat Efesus tahu bagaimana orang-orang percaya seharusnya bersikap. </w:t>
      </w:r>
    </w:p>
    <w:p>
      <w:pPr/>
      <w:r>
        <w:rPr>
          <w:lang w:val="id_ID" w:bidi="id_ID"/>
        </w:rPr>
      </w:r>
      <w:r>
        <w:rPr>
          <w:lang w:val="id_ID" w:bidi="id_ID"/>
        </w:rPr>
        <w:t xml:space="preserve">Paulus memakai bahasa khusus untuk membantu kita mengerti bagaimana orang-orang percaya di gereja bekerja bersama. Pertama, Paulus mengatakan bahwa orang-orang percaya di gereja itu seperti suatu rumah tangga. Orang-orang Kristen adalah anak-anak Allah dan orang-orang Kristen berhubungan satu sama lain sebagai saudara-saudara. Karena itu, orang Kristen seperti anak-anak dan keluarga yang hidup dan bekerja bersama dalam satu rumah tangga. Namun, rumah tangga ini istimewa, karena merupakan rumah tangga dari Allah yang hidup. Allah yang hidup itu berkuasa dan tinggal di antara orang-orang Kristen. Allah yang hidup mengubah cara hidup orang Kristen. Paulus mengingatkan orang percaya ini bahwa Allah mereka berbeda dari dewa-dewa yang tidak benar dan lemah yang disembah oleh orang Efesus. </w:t>
      </w:r>
    </w:p>
    <w:p>
      <w:pPr/>
      <w:r>
        <w:rPr>
          <w:lang w:val="id_ID" w:bidi="id_ID"/>
        </w:rPr>
      </w:r>
      <w:r>
        <w:rPr>
          <w:lang w:val="id_ID" w:bidi="id_ID"/>
        </w:rPr>
        <w:t xml:space="preserve">Paulus menggambarkan ajaran Yesus yang benar sebagai sebuah bangunan. Sama seperti tiang dan dasar yang menopang sebuah bangunan, kumpulan orang percaya, atau jemaat, mendukung dan memperkuat ajaran Yesus yang benar. Banyak budaya memakai tiang dan dasar untuk membuat bangunan mereka kuat. Kota Efesus memiliki bangunan-bangunan besar yang memerlukan penopang agar tidak runtuh. Para pembangun membuat pilar-pilar atau tiang-tiang untuk menghubungkan lantai ke langit-langit. Para pembangun juga membuat fondasi untuk menghubungkan bangunan itu dengan tanah, supaya bangunan itu dapat berdiri kokoh dan tidak runtuh. </w:t>
      </w:r>
    </w:p>
    <w:p>
      <w:pPr/>
      <w:r>
        <w:rPr>
          <w:lang w:val="id_ID" w:bidi="id_ID"/>
        </w:rPr>
      </w:r>
      <w:r>
        <w:rPr>
          <w:lang w:val="id_ID" w:bidi="id_ID"/>
        </w:rPr>
        <w:t xml:space="preserve">Berhenti di sini dan lihatlah gambar </w:t>
      </w:r>
      <w:r>
        <w:rPr>
          <w:b/>
          <w:lang w:val="id_ID" w:bidi="id_ID"/>
        </w:rPr>
        <w:t>pilar-pilar dan dan fondasi sebuah bangunan</w:t>
      </w:r>
      <w:r>
        <w:rPr>
          <w:lang w:val="id_ID" w:bidi="id_ID"/>
        </w:rPr>
        <w:t xml:space="preserve">. Diskusikan dalam kelompok: Bagaimana Anda membuat bangunan Anda menjadi kuat? Hentikan sejenak audio ini di sini. </w:t>
      </w:r>
    </w:p>
    <w:p>
      <w:pPr/>
      <w:r>
        <w:rPr>
          <w:lang w:val="id_ID" w:bidi="id_ID"/>
        </w:rPr>
      </w:r>
      <w:r>
        <w:rPr>
          <w:lang w:val="id_ID" w:bidi="id_ID"/>
        </w:rPr>
        <w:t xml:space="preserve">Berhenti di sini dan diskusikan pertanyaan ini dalam kelompok: Paulus berbicara tentang bagaimana gereja seharusnya bersikap sebagai rumah tangga Allah. Bagaimana menjadi bagian dari rumah tangga Allah mengubah cara orang Kristen bersikap terhadap satu sama lain? Hentikan sejenak audio ini di sini. </w:t>
      </w:r>
    </w:p>
    <w:p>
      <w:pPr/>
      <w:r>
        <w:rPr>
          <w:lang w:val="id_ID" w:bidi="id_ID"/>
        </w:rPr>
      </w:r>
      <w:r>
        <w:rPr>
          <w:lang w:val="id_ID" w:bidi="id_ID"/>
        </w:rPr>
        <w:t xml:space="preserve">Allah yang hidup tinggal di antara umat Allah dalam jemaat Allah. Kebenaran inilah yang memungkinkan orang-orang percaya untuk menjadi fondasi yang kuat bagi jemaat. Sekarang Paulus meluap dalam puji-pujian kepada Allah. Paulus menyatakan kebesaran "misteri, atau rahasia, dari ibadah," yang merupakan rahasia yang Allah ungkapkan kepada kita tentang bagaimana kita dapat menjalani kehidupan yang menyenangkan Allah. Anda mungkin ingat dari Kisah Para Rasul bahwa orang-orang Efesus mencintai dewi palsu mereka, Artemis, dan bahkan menyebut Artemis "agung." Paulus mengadakan perbandingan antara cara orang-orang Efesus menganggap dewi palsu mereka itu besar, dan cara Yesus, Allah yang hidup, sungguh-sungguh agung. Paulus menggunakan sebuah himne, atau nyanyian, yang semua orang sudah tahu untuk mengajarkan kebenaran penting ini tentang Yesus. </w:t>
      </w:r>
    </w:p>
    <w:p>
      <w:pPr/>
      <w:r>
        <w:rPr>
          <w:lang w:val="id_ID" w:bidi="id_ID"/>
        </w:rPr>
      </w:r>
      <w:r>
        <w:rPr>
          <w:lang w:val="id_ID" w:bidi="id_ID"/>
        </w:rPr>
        <w:t xml:space="preserve">Berhenti di sini dan diskusikan pertanyaan ini dalam kelompok: Banyak gereja dan budaya mengucapkan atau menyanyikan lagu secara bersama sebagai suatu komunitas untuk mempelajari kebenaran-kebenaran penting dengan baik. Jelaskan saat Anda bernyanyi bersama dengan kelompok. Hal seperti apa yang akan Anda nyanyikan? Hentikan sejenak audio ini di sini. </w:t>
      </w:r>
    </w:p>
    <w:p>
      <w:pPr/>
      <w:r>
        <w:rPr>
          <w:lang w:val="id_ID" w:bidi="id_ID"/>
        </w:rPr>
      </w:r>
      <w:r>
        <w:rPr>
          <w:lang w:val="id_ID" w:bidi="id_ID"/>
        </w:rPr>
        <w:t xml:space="preserve">Nyanyian ini bercerita tentang bagaimana orang melihat Yesus dalam wujud manusia. Dengan kata lain, Yesus menjadi manusia. Nyanyian itu terus mengajarkan bagaimana Roh membuat Yesus benar, atau menunjukkan bahwa Yesus benar. Orang-orang Kristen mula-mula mungkin berpikir bahwa Roh Allah menyatakan bahwa Yesus benar ketika Yesus dibaptis, atau ketika Allah membangkitkan Yesus dari antara orang mati. Dalam hal apapun, Roh Allah menunjukkan kepada semua orang bahwa Yesus adalah siapa yang Yesus katakan, dan bahwa Yesus tidak bersalah atas kesalahan apa pun. </w:t>
      </w:r>
    </w:p>
    <w:p>
      <w:pPr/>
      <w:r>
        <w:rPr>
          <w:lang w:val="id_ID" w:bidi="id_ID"/>
        </w:rPr>
      </w:r>
      <w:r>
        <w:rPr>
          <w:lang w:val="id_ID" w:bidi="id_ID"/>
        </w:rPr>
        <w:t xml:space="preserve">Berhenti di sini dan diskusikan pertanyaan ini dalam kelompok: Dalam banyak budaya di seluruh dunia, para hakim menyatakan bahwa seseorang tidak bersalah. Bagaimana hakim menyatakan seseorang tidak bersalah dalam budaya Anda? Ceritakanlah sebuah kisah tentang seseorang yang dituduh secara tidak benar, tetapi dinyatakan tidak bersalah oleh seorang hakim. Hentikan sejenak audio ini di sini. </w:t>
      </w:r>
    </w:p>
    <w:p>
      <w:pPr/>
      <w:r>
        <w:rPr>
          <w:lang w:val="id_ID" w:bidi="id_ID"/>
        </w:rPr>
      </w:r>
      <w:r>
        <w:rPr>
          <w:lang w:val="id_ID" w:bidi="id_ID"/>
        </w:rPr>
        <w:t xml:space="preserve">Penting bahwa bahkan makhluk-makhluk surgawi pun menyaksikan peristiwa-peristiwa dalam kehidupan Yesus. Bahkan para malaikat adalah saksi tentang siapa Yesus. Malaikat adalah makhluk-makhluk rohani yang diciptakan Allah untuk menyembah Allah. Yesus mungkin telah memperlihatkan diri-Nya kepada para malaikat di beberapa titik dalam kehidupan-Nya, tetapi nyanyian ini tidak memberitahu kita kapan hal ini terjadi. </w:t>
      </w:r>
    </w:p>
    <w:p>
      <w:pPr/>
      <w:r>
        <w:rPr>
          <w:lang w:val="id_ID" w:bidi="id_ID"/>
        </w:rPr>
      </w:r>
      <w:r>
        <w:rPr>
          <w:lang w:val="id_ID" w:bidi="id_ID"/>
        </w:rPr>
        <w:t xml:space="preserve">Berhenti di sini dan diskusikan pertanyaan ini dalam kelompok: Siapa yang perlu menjadi saksi kabar baik? Ketika seseorang membuktikan orang lain tidak bersalah atas perbuatannya, siapa yang perlu mendengar berita itu? Hentikan sejenak audio ini di sini. </w:t>
      </w:r>
    </w:p>
    <w:p>
      <w:pPr/>
      <w:r>
        <w:rPr>
          <w:lang w:val="id_ID" w:bidi="id_ID"/>
        </w:rPr>
      </w:r>
      <w:r>
        <w:rPr>
          <w:lang w:val="id_ID" w:bidi="id_ID"/>
        </w:rPr>
        <w:t xml:space="preserve">Akhirnya, nyanyian itu berbicara tentang misi gereja di dunia. Para murid memberitakan Yesus di antara bangsa-bangsa, atau berbagai kelompok orang di seluruh dunia. Orang-orang di dunia percaya kepada Yesus. Nyanyian itu menekankan apa yang terjadi ketika gereja memberitakan Yesus kepada bangsa-bangsa—orang-orang di seluruh dunia percaya kepada Yesus! Nyanyian ini berakhir dengan Yesus "diangkat dalam kemuliaan," yang menggambarkan bagaimana Allah mengangkat Yesus ke surga. Ini adalah hal yang luar biasa!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Timotius 3:14–16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karakter, dan latar dari perikop ini. Selanjutnya, kelompok akan membayangkan perikop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mengatakan kepada Timotius bahwa Paulus menulis kepada Timotius agar orang-orang percaya tahu bagaimana bersikap dalam keluarga Allah.</w:t>
      </w:r>
    </w:p>
    <w:p>
      <w:pPr/>
      <w:r>
        <w:rPr>
          <w:lang w:val="id_ID" w:bidi="id_ID"/>
        </w:rPr>
      </w:r>
      <w:r>
        <w:rPr>
          <w:b/>
          <w:lang w:val="id_ID" w:bidi="id_ID"/>
        </w:rPr>
        <w:t>Pada bagian kedua:</w:t>
      </w:r>
      <w:r>
        <w:rPr>
          <w:lang w:val="id_ID" w:bidi="id_ID"/>
        </w:rPr>
        <w:t xml:space="preserve"> Lagu pujian menyatakan Yesus Kristus sebagai misteri, atau rahasia dari ibadah.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 xml:space="preserve">Paulus, sebagai penulis </w:t>
      </w:r>
    </w:p>
    <w:p>
      <w:pPr>
        <w:pStyle w:val="ListBullet"/>
        <w:spacing w:line="240" w:lineRule="auto"/>
        <w:ind w:left="720"/>
      </w:pPr>
      <w:r>
        <w:rPr>
          <w:lang w:val="id_ID" w:bidi="id_ID"/>
        </w:rPr>
      </w:r>
      <w:r>
        <w:rPr>
          <w:lang w:val="id_ID" w:bidi="id_ID"/>
        </w:rPr>
        <w:t xml:space="preserve">Timotius, sebagai penerima pesan ini </w:t>
      </w:r>
    </w:p>
    <w:p>
      <w:pPr>
        <w:pStyle w:val="ListBullet"/>
        <w:spacing w:line="240" w:lineRule="auto"/>
        <w:ind w:left="720"/>
      </w:pPr>
      <w:r>
        <w:rPr>
          <w:lang w:val="id_ID" w:bidi="id_ID"/>
        </w:rPr>
      </w:r>
      <w:r>
        <w:rPr>
          <w:lang w:val="id_ID" w:bidi="id_ID"/>
        </w:rPr>
        <w:t xml:space="preserve">Jemaat Efesus </w:t>
      </w:r>
    </w:p>
    <w:p>
      <w:pPr/>
      <w:r>
        <w:rPr>
          <w:lang w:val="id_ID" w:bidi="id_ID"/>
        </w:rPr>
      </w:r>
      <w:r>
        <w:rPr>
          <w:lang w:val="id_ID" w:bidi="id_ID"/>
        </w:rPr>
        <w:t xml:space="preserve">Tokoh-tokoh yang ada dalam nyanyian tersebut adalah: </w:t>
      </w:r>
    </w:p>
    <w:p>
      <w:pPr>
        <w:pStyle w:val="ListBullet"/>
        <w:spacing w:line="240" w:lineRule="auto"/>
        <w:ind w:left="720"/>
      </w:pPr>
      <w:r>
        <w:rPr>
          <w:lang w:val="id_ID" w:bidi="id_ID"/>
        </w:rPr>
      </w:r>
      <w:r>
        <w:rPr>
          <w:lang w:val="id_ID" w:bidi="id_ID"/>
        </w:rPr>
        <w:t xml:space="preserve">Yesus Kristus, sebagai pusat dari setiap bagian lagu pujian </w:t>
      </w:r>
    </w:p>
    <w:p>
      <w:pPr>
        <w:pStyle w:val="ListBullet"/>
        <w:spacing w:line="240" w:lineRule="auto"/>
        <w:ind w:left="720"/>
      </w:pPr>
      <w:r>
        <w:rPr>
          <w:lang w:val="id_ID" w:bidi="id_ID"/>
        </w:rPr>
      </w:r>
      <w:r>
        <w:rPr>
          <w:lang w:val="id_ID" w:bidi="id_ID"/>
        </w:rPr>
        <w:t>Para malaikat yang melihat Yesus</w:t>
      </w:r>
    </w:p>
    <w:p>
      <w:pPr>
        <w:pStyle w:val="ListBullet"/>
        <w:spacing w:line="240" w:lineRule="auto"/>
        <w:ind w:left="720"/>
      </w:pPr>
      <w:r>
        <w:rPr>
          <w:lang w:val="id_ID" w:bidi="id_ID"/>
        </w:rPr>
      </w:r>
      <w:r>
        <w:rPr>
          <w:lang w:val="id_ID" w:bidi="id_ID"/>
        </w:rPr>
        <w:t xml:space="preserve">Bangsa-bangsa, atau orang-orang di dunia </w:t>
      </w:r>
    </w:p>
    <w:p>
      <w:pPr>
        <w:pStyle w:val="ListBullet"/>
        <w:spacing w:line="240" w:lineRule="auto"/>
        <w:ind w:left="720"/>
      </w:pPr>
      <w:r>
        <w:rPr>
          <w:lang w:val="id_ID" w:bidi="id_ID"/>
        </w:rPr>
      </w:r>
      <w:r>
        <w:rPr>
          <w:lang w:val="id_ID" w:bidi="id_ID"/>
        </w:rPr>
        <w:t>Roh Kudus yang membenarkan Yesus</w:t>
      </w:r>
    </w:p>
    <w:p>
      <w:pPr>
        <w:pStyle w:val="ListBullet"/>
        <w:spacing w:line="240" w:lineRule="auto"/>
        <w:ind w:left="720"/>
      </w:pPr>
      <w:r>
        <w:rPr>
          <w:lang w:val="id_ID" w:bidi="id_ID"/>
        </w:rPr>
      </w:r>
      <w:r>
        <w:rPr>
          <w:lang w:val="id_ID" w:bidi="id_ID"/>
        </w:rPr>
        <w:t xml:space="preserve">Allah yang mengangkat Yesus dalam kemuliaan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 xml:space="preserve">Pada bagian pertama, perhatikan bagaimana Paulus memberikan alasan mengapa Paulus menulis surat kepada Timotius, yaitu supaya orang-orang Kristen akan tahu bagaimana bersikap dalam keluarga Allah. </w:t>
      </w:r>
    </w:p>
    <w:p>
      <w:pPr/>
      <w:r>
        <w:rPr>
          <w:lang w:val="id_ID" w:bidi="id_ID"/>
        </w:rPr>
      </w:r>
      <w:r>
        <w:rPr>
          <w:lang w:val="id_ID" w:bidi="id_ID"/>
        </w:rPr>
        <w:t xml:space="preserve">Ingatlah bagaimana Paulus membandingkan gereja dengan keluarga Allah. Paulus juga membandingkan gereja dengan tiang penopang dan dasar yang mendukung kebenaran ajaran tentang Yesus. </w:t>
      </w:r>
    </w:p>
    <w:p>
      <w:pPr/>
      <w:r>
        <w:rPr>
          <w:lang w:val="id_ID" w:bidi="id_ID"/>
        </w:rPr>
      </w:r>
      <w:r>
        <w:rPr>
          <w:lang w:val="id_ID" w:bidi="id_ID"/>
        </w:rPr>
        <w:t xml:space="preserve">Berhenti di sini dan diskusikan bagaimana Anda akan membandingkan para anggota jemaat dengan bagian-bagian dari sebuah bangunan. Dalam tradisi Anda, bagian bangunan apa saja yang membantu bangunan itu tetap berdiri kuat? Bagaimana hal itu akan memengaruhi cara Anda menerjemahkan bagian surat ini? Hentikan sejenak audio ini di sini. </w:t>
      </w:r>
    </w:p>
    <w:p>
      <w:pPr/>
      <w:r>
        <w:rPr>
          <w:lang w:val="id_ID" w:bidi="id_ID"/>
        </w:rPr>
      </w:r>
      <w:r>
        <w:rPr>
          <w:lang w:val="id_ID" w:bidi="id_ID"/>
        </w:rPr>
        <w:t xml:space="preserve">Perhatikan bagaimana Paulus memperkenalkan nyanyian ini di bagian kedua dari perikop ini. Paulus memanggil semua orang untuk mengakui betapa besarnya misteri, atau rahasia ibadah itu. Dengan kata lain, nyanyian ini menjelaskan misteri dari ibadah melalui apa yang Yesus lakukan. Misteri adalah rahasia yang Allah ungkapkan kepada kita ketika Allah menjelaskan kepada kita tujuan kehidupan, kematian, dan kebangkitan Yesus. Ibadah merujuk pada cara orang-orang percaya bersikap dan kebenaran yang diketahui orang percaya tentang Yesus. </w:t>
      </w:r>
    </w:p>
    <w:p>
      <w:pPr/>
      <w:r>
        <w:rPr>
          <w:lang w:val="id_ID" w:bidi="id_ID"/>
        </w:rPr>
      </w:r>
      <w:r>
        <w:rPr>
          <w:lang w:val="id_ID" w:bidi="id_ID"/>
        </w:rPr>
        <w:t xml:space="preserve">Berhenti di sini dan diskusikan pertanyaan ini dalam kelompok: Salah satu cara untuk menerjemahkan kata pembuka nyanyian ini adalah, "Kita dapat membenarkan, 'Ajaran yang telah di wahyukan Allah itu seluruhnya benar.'" Diskusikan bagaimana Anda akan menerjemahkan ajakan kepada orang-orang untuk memahami dan mengakui misteri ibadah. Hentikan sejenak audio ini di sini. </w:t>
      </w:r>
    </w:p>
    <w:p>
      <w:pPr/>
      <w:r>
        <w:rPr>
          <w:lang w:val="id_ID" w:bidi="id_ID"/>
        </w:rPr>
      </w:r>
      <w:r>
        <w:rPr>
          <w:lang w:val="id_ID" w:bidi="id_ID"/>
        </w:rPr>
        <w:t xml:space="preserve">Ingatlah bahwa Paulus meminta Timotius dan seluruh jemaat di Efesus untuk mengakui dan menyetujui nyanyian itu. </w:t>
      </w:r>
    </w:p>
    <w:p>
      <w:pPr/>
      <w:r>
        <w:rPr>
          <w:lang w:val="id_ID" w:bidi="id_ID"/>
        </w:rPr>
      </w:r>
      <w:r>
        <w:rPr>
          <w:lang w:val="id_ID" w:bidi="id_ID"/>
        </w:rPr>
        <w:t xml:space="preserve">Meskipun nyanyian itu tidak menyebutkan nama Yesus, kita tahu bahwa Yesus-lah yang muncul "dalam rupa manusia," atau sebagai manusia. Nyanyian itu berbicara tentang Yesus. </w:t>
      </w:r>
    </w:p>
    <w:p>
      <w:pPr/>
      <w:r>
        <w:rPr>
          <w:lang w:val="id_ID" w:bidi="id_ID"/>
        </w:rPr>
      </w:r>
      <w:r>
        <w:rPr>
          <w:lang w:val="id_ID" w:bidi="id_ID"/>
        </w:rPr>
        <w:t xml:space="preserve">Ingatlah bahwa Yesus sepenuhnya adalah Allah dan sepenuhnya manusia. Ketika lagu itu berbicara tentang bagaimana Yesus menyatakan diri-Nya dalam wujud manusia, lagu itu menekankan bahwa Yesus sepenuhnya adalah manusia. Penulis nyanyian itu memakai kata manusia, atau bagian fisik dari tubuh seseorang, untuk menunjukkan bahwa Yesus mempunyai tubuh seperti manusia. </w:t>
      </w:r>
    </w:p>
    <w:p>
      <w:pPr/>
      <w:r>
        <w:rPr>
          <w:lang w:val="id_ID" w:bidi="id_ID"/>
        </w:rPr>
      </w:r>
      <w:r>
        <w:rPr>
          <w:lang w:val="id_ID" w:bidi="id_ID"/>
        </w:rPr>
        <w:t xml:space="preserve">Ingatlah bahwa Roh menunjuk pada Roh Kudus, jadi pastikan bahwa terjemahan itu tidak menunjuk kepada roh lain selain Roh Allah. Perhatikan juga bagaimana Roh Kudus membuat Yesus menjadi benar atau menunjukkan bahwa Yesus tidak bersalah. </w:t>
      </w:r>
    </w:p>
    <w:p>
      <w:pPr/>
      <w:r>
        <w:rPr>
          <w:lang w:val="id_ID" w:bidi="id_ID"/>
        </w:rPr>
      </w:r>
      <w:r>
        <w:rPr>
          <w:lang w:val="id_ID" w:bidi="id_ID"/>
        </w:rPr>
        <w:t>Ingatlah bahwa malaikat adalah makhluk-makhluk rohani dan bahwa tujuan mereka adalah untuk menyembah Allah.</w:t>
      </w:r>
    </w:p>
    <w:p>
      <w:pPr/>
      <w:r>
        <w:rPr>
          <w:lang w:val="id_ID" w:bidi="id_ID"/>
        </w:rPr>
      </w:r>
      <w:r>
        <w:rPr>
          <w:lang w:val="id_ID" w:bidi="id_ID"/>
        </w:rPr>
        <w:t xml:space="preserve">Ingatlah bahwa fokus lagu tersebut beralih kepada orang-orang percaya yang memberitakan Yesus. Ketika orang-orang percaya mengerti misteri Allah atau rahasia Allah, orang-orang percaya memberitakan tentang Yesus kepada bangsa-bangsa lain, atau kelompok-kelompok orang lain. Sebagai hasilnya, orang-orang di seluruh dunia percaya kepada Yesus. </w:t>
      </w:r>
    </w:p>
    <w:p>
      <w:pPr/>
      <w:r>
        <w:rPr>
          <w:lang w:val="id_ID" w:bidi="id_ID"/>
        </w:rPr>
      </w:r>
      <w:r>
        <w:rPr>
          <w:lang w:val="id_ID" w:bidi="id_ID"/>
        </w:rPr>
        <w:t>Ingatlah bahwa lagu itu memuji Yesus di akhir lagu. Allah mengangkat Yesus dalam kemuliaan, atau dalam kebesaran dan kuasa seperti seorang raja.</w:t>
      </w:r>
    </w:p>
    <w:p>
      <w:pPr/>
      <w:r>
        <w:rPr>
          <w:lang w:val="id_ID" w:bidi="id_ID"/>
        </w:rPr>
      </w:r>
      <w:r>
        <w:rPr>
          <w:lang w:val="id_ID" w:bidi="id_ID"/>
        </w:rPr>
        <w:t xml:space="preserve">Berhenti di sini dan diskusikan pertanyaan ini dalam kelompok: Nyanyian itu tidak menyebutkan nama Yesus, tetapi kadang-kadang sebuah bahasa mungkin mengharuskan terjemahan Anda menjadikan Yesus sebagai pokok dari setiap tindakan. Diskusikan apakah Anda perlu menyebutkan nama Yesus dalam terjemahan nyanyian ini. Hentikan sejenak audio ini di sini. </w:t>
      </w:r>
    </w:p>
    <w:p>
      <w:pPr/>
      <w:r>
        <w:rPr>
          <w:lang w:val="id_ID" w:bidi="id_ID"/>
        </w:rPr>
      </w:r>
      <w:r>
        <w:rPr>
          <w:lang w:val="id_ID" w:bidi="id_ID"/>
        </w:rPr>
        <w:t>Sekarang, kelompok harus membuat papan cerita, menggambarkan atau menggunakan barang-barang untuk membayangkan perikop ini dan tindakan-tindakan yang ada di dalamnya. Pertimbangkan untuk memakai benda atau orang untuk mewakili orang-orang percaya di gereja. Ketika Paulus mengajarkan bagaimana orang percaya seharusnya hidup, tunjukkan bagaimana orang percaya itu seperti rumah tangga dari orang yang hidup dan bekerja bersama. Kemudian tunjukkan bagaimana orang-orang percaya itu seperti fondasi dan pilar-pilar yang membuat bangunan itu kuat. Bagaimana Anda menunjukkan bangunan-bangunan yang kuat dalam budaya Anda? Kemudian, tunjukkan bagaimana orang-orang percaya melihat kisah Yesus ketika Yesus menjadi manusia dan ketika Roh Kudus menyatakan bahwa Yesus tidak bersalah dari segala kesalahan. Tunjukkan bagaimana orang-orang percaya memberitakan tentang Yesus kepada semua orang di dunia, dan bagaimana orang-orang di seluruh dunia percaya! Kemudian tunjukkan bagaimana Allah mengangkat Yesus dalam kebesaran dan kuasa, seperti seorang raja.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Timotius 3:14–16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perikop ini.</w:t>
      </w:r>
    </w:p>
    <w:p>
      <w:pPr/>
      <w:r>
        <w:rPr>
          <w:lang w:val="id_ID" w:bidi="id_ID"/>
        </w:rPr>
      </w:r>
      <w:r>
        <w:rPr>
          <w:lang w:val="id_ID" w:bidi="id_ID"/>
        </w:rPr>
        <w:t xml:space="preserve">Perikop ini mempunyai dua bagian.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 xml:space="preserve">Paulus, sebagai penulis </w:t>
      </w:r>
    </w:p>
    <w:p>
      <w:pPr>
        <w:pStyle w:val="ListBullet"/>
        <w:spacing w:line="240" w:lineRule="auto"/>
        <w:ind w:left="720"/>
      </w:pPr>
      <w:r>
        <w:rPr>
          <w:lang w:val="id_ID" w:bidi="id_ID"/>
        </w:rPr>
      </w:r>
      <w:r>
        <w:rPr>
          <w:lang w:val="id_ID" w:bidi="id_ID"/>
        </w:rPr>
        <w:t xml:space="preserve">Timotius, sebagai penerima pesan ini </w:t>
      </w:r>
    </w:p>
    <w:p>
      <w:pPr>
        <w:pStyle w:val="ListBullet"/>
        <w:spacing w:line="240" w:lineRule="auto"/>
        <w:ind w:left="720"/>
      </w:pPr>
      <w:r>
        <w:rPr>
          <w:lang w:val="id_ID" w:bidi="id_ID"/>
        </w:rPr>
      </w:r>
      <w:r>
        <w:rPr>
          <w:lang w:val="id_ID" w:bidi="id_ID"/>
        </w:rPr>
        <w:t xml:space="preserve">Jemaat Efesus </w:t>
      </w:r>
    </w:p>
    <w:p>
      <w:pPr/>
      <w:r>
        <w:rPr>
          <w:lang w:val="id_ID" w:bidi="id_ID"/>
        </w:rPr>
      </w:r>
      <w:r>
        <w:rPr>
          <w:lang w:val="id_ID" w:bidi="id_ID"/>
        </w:rPr>
        <w:t xml:space="preserve">Orang-orang yang ada dalam nyanyian adalah: </w:t>
      </w:r>
    </w:p>
    <w:p>
      <w:pPr>
        <w:pStyle w:val="ListBullet"/>
        <w:spacing w:line="240" w:lineRule="auto"/>
        <w:ind w:left="720"/>
      </w:pPr>
      <w:r>
        <w:rPr>
          <w:lang w:val="id_ID" w:bidi="id_ID"/>
        </w:rPr>
      </w:r>
      <w:r>
        <w:rPr>
          <w:lang w:val="id_ID" w:bidi="id_ID"/>
        </w:rPr>
        <w:t xml:space="preserve">Yesus Kristus, sebagai pusat dari setiap bagian nyanyian </w:t>
      </w:r>
    </w:p>
    <w:p>
      <w:pPr>
        <w:pStyle w:val="ListBullet"/>
        <w:spacing w:line="240" w:lineRule="auto"/>
        <w:ind w:left="720"/>
      </w:pPr>
      <w:r>
        <w:rPr>
          <w:lang w:val="id_ID" w:bidi="id_ID"/>
        </w:rPr>
      </w:r>
      <w:r>
        <w:rPr>
          <w:lang w:val="id_ID" w:bidi="id_ID"/>
        </w:rPr>
        <w:t>Para malaikat yang melihat Yesus</w:t>
      </w:r>
    </w:p>
    <w:p>
      <w:pPr>
        <w:pStyle w:val="ListBullet"/>
        <w:spacing w:line="240" w:lineRule="auto"/>
        <w:ind w:left="720"/>
      </w:pPr>
      <w:r>
        <w:rPr>
          <w:lang w:val="id_ID" w:bidi="id_ID"/>
        </w:rPr>
      </w:r>
      <w:r>
        <w:rPr>
          <w:lang w:val="id_ID" w:bidi="id_ID"/>
        </w:rPr>
        <w:t>Bangsa-bangsa, atau orang-orang di dunia</w:t>
      </w:r>
    </w:p>
    <w:p>
      <w:pPr>
        <w:pStyle w:val="ListBullet"/>
        <w:spacing w:line="240" w:lineRule="auto"/>
        <w:ind w:left="720"/>
      </w:pPr>
      <w:r>
        <w:rPr>
          <w:lang w:val="id_ID" w:bidi="id_ID"/>
        </w:rPr>
      </w:r>
      <w:r>
        <w:rPr>
          <w:lang w:val="id_ID" w:bidi="id_ID"/>
        </w:rPr>
        <w:t xml:space="preserve">Roh Kudus yang membenarkan Yesus </w:t>
      </w:r>
    </w:p>
    <w:p>
      <w:pPr>
        <w:pStyle w:val="ListBullet"/>
        <w:spacing w:line="240" w:lineRule="auto"/>
        <w:ind w:left="720"/>
      </w:pPr>
      <w:r>
        <w:rPr>
          <w:lang w:val="id_ID" w:bidi="id_ID"/>
        </w:rPr>
      </w:r>
      <w:r>
        <w:rPr>
          <w:lang w:val="id_ID" w:bidi="id_ID"/>
        </w:rPr>
        <w:t xml:space="preserve">Allah yang mengangkat Yesus dalam kemuliaan </w:t>
      </w:r>
    </w:p>
    <w:p>
      <w:pPr/>
      <w:r>
        <w:rPr>
          <w:lang w:val="id_ID" w:bidi="id_ID"/>
        </w:rPr>
      </w:r>
      <w:r>
        <w:rPr>
          <w:lang w:val="id_ID" w:bidi="id_ID"/>
        </w:rPr>
        <w:t>Sebagai kelompok, peragakan ayat ini dua kali. Anda harus memeragakan perikop ini dalam bahasa Anda.</w:t>
      </w:r>
    </w:p>
    <w:p>
      <w:pPr/>
      <w:r>
        <w:rPr>
          <w:lang w:val="id_ID" w:bidi="id_ID"/>
        </w:rPr>
      </w:r>
      <w:r>
        <w:rPr>
          <w:lang w:val="id_ID" w:bidi="id_ID"/>
        </w:rPr>
        <w:t>Pertama, peragakan perikop ini tanpa berhenti. Perhatikan dialog, kelancaran, alur, dan kronologi dari perikop ini. Pastikan Anda tidak lupa untuk memerankan bagian-bagian yang sulit atau penting dari perikop tersebut. Bantulah satu sama lain untuk mengingat bagian-bagian dari perikop itu.</w:t>
      </w:r>
    </w:p>
    <w:p>
      <w:pPr/>
      <w:r>
        <w:rPr>
          <w:lang w:val="id_ID" w:bidi="id_ID"/>
        </w:rPr>
      </w:r>
      <w:r>
        <w:rPr>
          <w:lang w:val="id_ID" w:bidi="id_ID"/>
        </w:rPr>
        <w:t>Hentikan sejenak audio ini di sini dan mulai peragakan perikop ini.</w:t>
      </w:r>
    </w:p>
    <w:p>
      <w:pPr/>
      <w:r>
        <w:rPr>
          <w:lang w:val="id_ID" w:bidi="id_ID"/>
        </w:rPr>
      </w:r>
      <w:r>
        <w:rPr>
          <w:lang w:val="id_ID" w:bidi="id_ID"/>
        </w:rPr>
        <w:t>Kelompok harus memerankan perikop ini untuk kedua kalinya. Pada bagian-bagian tertentu dalam drama, berhenti sejenak dan tanyakan pada orang yang sedang memerankan karakter, "Apa yang Anda sedang rasakan atau pikirkan?" Orang yang sedang memerankan karakter harus menjawab apa yang kira-kira mereka rasakan atau pikirkan jika mereka menjadi karakter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kemungkinan tanggapannya.</w:t>
      </w:r>
    </w:p>
    <w:p>
      <w:pPr/>
      <w:r>
        <w:rPr>
          <w:lang w:val="id_ID" w:bidi="id_ID"/>
        </w:rPr>
      </w:r>
      <w:r>
        <w:rPr>
          <w:lang w:val="id_ID" w:bidi="id_ID"/>
        </w:rPr>
        <w:t xml:space="preserve">Paulus sedang menulis surat kepada Timotius. Paulus berbicara tentang bagaimana ia ingin untuk segera bertemu Timotius secara langsung, tetapi Paulus ingin menulis surat yang berisi petunjuk supaya orang-orang percaya tahu bagaimana harus bersikap sebagai anggota keluarga Allah. </w:t>
      </w:r>
    </w:p>
    <w:p>
      <w:pPr/>
      <w:r>
        <w:rPr>
          <w:lang w:val="id_ID" w:bidi="id_ID"/>
        </w:rPr>
      </w:r>
      <w:r>
        <w:rPr>
          <w:lang w:val="id_ID" w:bidi="id_ID"/>
        </w:rPr>
        <w:t>Hentikan sejenak dramanya. 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 xml:space="preserve">Saya mengasihi Timotius, dan saya merasa seperti seorang pembimbing bagi Timotius; atau </w:t>
      </w:r>
    </w:p>
    <w:p>
      <w:pPr>
        <w:pStyle w:val="ListBullet"/>
        <w:spacing w:line="240" w:lineRule="auto"/>
        <w:ind w:left="720"/>
      </w:pPr>
      <w:r>
        <w:rPr>
          <w:lang w:val="id_ID" w:bidi="id_ID"/>
        </w:rPr>
      </w:r>
      <w:r>
        <w:rPr>
          <w:lang w:val="id_ID" w:bidi="id_ID"/>
        </w:rPr>
        <w:t>Saya berpikir tentang bagaimana hal ini akan membantu jemaat Efesus.</w:t>
      </w:r>
    </w:p>
    <w:p>
      <w:pPr/>
      <w:r>
        <w:rPr>
          <w:lang w:val="id_ID" w:bidi="id_ID"/>
        </w:rPr>
      </w:r>
      <w:r>
        <w:rPr>
          <w:lang w:val="id_ID" w:bidi="id_ID"/>
        </w:rPr>
        <w:t>Lanjutkan dramanya.</w:t>
      </w:r>
    </w:p>
    <w:p>
      <w:pPr/>
      <w:r>
        <w:rPr>
          <w:lang w:val="id_ID" w:bidi="id_ID"/>
        </w:rPr>
      </w:r>
      <w:r>
        <w:rPr>
          <w:lang w:val="id_ID" w:bidi="id_ID"/>
        </w:rPr>
        <w:t>Orang yang bermain sebagai Paulus menceritakan keluarga Allah sebagai gereja. Kemudian orang yang berperan sebagai Paulus berbicara tentang bagaimana gereja Allah yang hidup adalah tiang penopang dan fondasi dari ajaran yang benar tentang Yesus.</w:t>
      </w:r>
    </w:p>
    <w:p>
      <w:pPr/>
      <w:r>
        <w:rPr>
          <w:lang w:val="id_ID" w:bidi="id_ID"/>
        </w:rPr>
      </w:r>
      <w:r>
        <w:rPr>
          <w:lang w:val="id_ID" w:bidi="id_ID"/>
        </w:rPr>
        <w:t>Hentikan sejenak dramanya. 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 xml:space="preserve">Saya merasa gereja lebih penting daripada yang saya tahu; atau </w:t>
      </w:r>
    </w:p>
    <w:p>
      <w:pPr>
        <w:pStyle w:val="ListBullet"/>
        <w:spacing w:line="240" w:lineRule="auto"/>
        <w:ind w:left="720"/>
      </w:pPr>
      <w:r>
        <w:rPr>
          <w:lang w:val="id_ID" w:bidi="id_ID"/>
        </w:rPr>
      </w:r>
      <w:r>
        <w:rPr>
          <w:lang w:val="id_ID" w:bidi="id_ID"/>
        </w:rPr>
        <w:t>Saya sangat senang karena kita mempunyai Allah yang hidup dan berkuasa di dalam keluarga kita! atau</w:t>
      </w:r>
    </w:p>
    <w:p>
      <w:pPr>
        <w:pStyle w:val="ListBullet"/>
        <w:spacing w:line="240" w:lineRule="auto"/>
        <w:ind w:left="720"/>
      </w:pPr>
      <w:r>
        <w:rPr>
          <w:lang w:val="id_ID" w:bidi="id_ID"/>
        </w:rPr>
      </w:r>
      <w:r>
        <w:rPr>
          <w:lang w:val="id_ID" w:bidi="id_ID"/>
        </w:rPr>
        <w:t xml:space="preserve">Saya memikirkan tugas saya untuk menceritakan kebenaran Yesus. </w:t>
      </w:r>
    </w:p>
    <w:p>
      <w:pPr/>
      <w:r>
        <w:rPr>
          <w:lang w:val="id_ID" w:bidi="id_ID"/>
        </w:rPr>
      </w:r>
      <w:r>
        <w:rPr>
          <w:lang w:val="id_ID" w:bidi="id_ID"/>
        </w:rPr>
        <w:t>Lanjutkan dramanya.</w:t>
      </w:r>
    </w:p>
    <w:p>
      <w:pPr/>
      <w:r>
        <w:rPr>
          <w:lang w:val="id_ID" w:bidi="id_ID"/>
        </w:rPr>
      </w:r>
      <w:r>
        <w:rPr>
          <w:lang w:val="id_ID" w:bidi="id_ID"/>
        </w:rPr>
        <w:t xml:space="preserve">Paulus menjelaskan bahwa ia menyertakan sebuah nyanyian yang merupakan pengakuan yang disepakati oleh orang-orang percaya. Nyanyian ini menceritakan tentang kebesaran misteri dari ibadah, yaitu rahasia yang dibukakan Allah tentang Yesus. Nyanyian dimulai ketika Yesus Kristus menyatakan diri-Nya sebagai seorang manusia. Kemudian Roh Kudus membenarkan Yesus atau menyatakan bahwa Yesus tidak bersalah. Para malaikat melihat Yesus. </w:t>
      </w:r>
    </w:p>
    <w:p>
      <w:pPr/>
      <w:r>
        <w:rPr>
          <w:lang w:val="id_ID" w:bidi="id_ID"/>
        </w:rPr>
      </w:r>
      <w:r>
        <w:rPr>
          <w:lang w:val="id_ID" w:bidi="id_ID"/>
        </w:rPr>
        <w:t>Hentikan sejenak dramanya. Tanyakan kepada orang-orang yang berperan sebagai malaikat, "Apa yang sedang Anda rasakan atau pikirkan?" Orang-orang mungkin menjawab hal-hal seperti:</w:t>
      </w:r>
    </w:p>
    <w:p>
      <w:pPr>
        <w:pStyle w:val="ListBullet"/>
        <w:spacing w:line="240" w:lineRule="auto"/>
        <w:ind w:left="720"/>
      </w:pPr>
      <w:r>
        <w:rPr>
          <w:lang w:val="id_ID" w:bidi="id_ID"/>
        </w:rPr>
      </w:r>
      <w:r>
        <w:rPr>
          <w:lang w:val="id_ID" w:bidi="id_ID"/>
        </w:rPr>
        <w:t xml:space="preserve">Saya merasa apa yang selalu kita tunggu akhirnya terjadi; atau </w:t>
      </w:r>
    </w:p>
    <w:p>
      <w:pPr>
        <w:pStyle w:val="ListBullet"/>
        <w:spacing w:line="240" w:lineRule="auto"/>
        <w:ind w:left="720"/>
      </w:pPr>
      <w:r>
        <w:rPr>
          <w:lang w:val="id_ID" w:bidi="id_ID"/>
        </w:rPr>
      </w:r>
      <w:r>
        <w:rPr>
          <w:lang w:val="id_ID" w:bidi="id_ID"/>
        </w:rPr>
        <w:t xml:space="preserve">Saya berpikir tentang hikmat Allah yang besar; atau </w:t>
      </w:r>
    </w:p>
    <w:p>
      <w:pPr>
        <w:pStyle w:val="ListBullet"/>
        <w:spacing w:line="240" w:lineRule="auto"/>
        <w:ind w:left="720"/>
      </w:pPr>
      <w:r>
        <w:rPr>
          <w:lang w:val="id_ID" w:bidi="id_ID"/>
        </w:rPr>
      </w:r>
      <w:r>
        <w:rPr>
          <w:lang w:val="id_ID" w:bidi="id_ID"/>
        </w:rPr>
        <w:t xml:space="preserve">Saya berpikir tentang bagaimana ini adalah rencana sejak semula. </w:t>
      </w:r>
    </w:p>
    <w:p>
      <w:pPr/>
      <w:r>
        <w:rPr>
          <w:lang w:val="id_ID" w:bidi="id_ID"/>
        </w:rPr>
      </w:r>
      <w:r>
        <w:rPr>
          <w:lang w:val="id_ID" w:bidi="id_ID"/>
        </w:rPr>
        <w:t>Lanjutkan dramanya.</w:t>
      </w:r>
    </w:p>
    <w:p>
      <w:pPr/>
      <w:r>
        <w:rPr>
          <w:lang w:val="id_ID" w:bidi="id_ID"/>
        </w:rPr>
      </w:r>
      <w:r>
        <w:rPr>
          <w:lang w:val="id_ID" w:bidi="id_ID"/>
        </w:rPr>
        <w:t>Kemudian orang-orang percaya mulai menceritakan Injil kepada bangsa-bangsa lain, dan orang-orang menaruh iman mereka kepada Kristus di seluruh dunia. Nyanyian berakhir ketika Allah membawa Yesus dalam kemuliaan, yang berarti Allah membawa Yesus bersama Allah.</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Timotius 3:14–16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Paulus mengatakan bahwa ia menulis kepada Timotius agar orang-orang akan tahu bagaimana bersikap di dalam </w:t>
      </w:r>
      <w:r>
        <w:rPr>
          <w:b/>
          <w:lang w:val="id_ID" w:bidi="id_ID"/>
        </w:rPr>
        <w:t>keluarga Allah</w:t>
      </w:r>
      <w:r>
        <w:rPr>
          <w:lang w:val="id_ID" w:bidi="id_ID"/>
        </w:rPr>
        <w:t xml:space="preserve">. Paulus menyamakan </w:t>
      </w:r>
      <w:r>
        <w:rPr>
          <w:b/>
          <w:lang w:val="id_ID" w:bidi="id_ID"/>
        </w:rPr>
        <w:t>Gereja</w:t>
      </w:r>
      <w:r>
        <w:rPr>
          <w:lang w:val="id_ID" w:bidi="id_ID"/>
        </w:rPr>
        <w:t xml:space="preserve"> dengan keluarga Allah. Paulus berpendapat bahwa Allah yang hidup mengubah cara anggota-anggota jemaat berhubungan satu sama lain. Gereja juga disebut sebagai tiang penopang dan dasar kebenaran. Gunakan kata atau frasa yang sama untuk keluarga dan Gereja seperti yang Anda gunakan pada perikop sebelumnya. Untuk informasi lebih lanjut tentang keluarga dan Gereja, lihat pada Daftar Kata Utama. </w:t>
      </w:r>
    </w:p>
    <w:p>
      <w:pPr/>
      <w:r>
        <w:rPr>
          <w:lang w:val="id_ID" w:bidi="id_ID"/>
        </w:rPr>
      </w:r>
      <w:r>
        <w:rPr>
          <w:lang w:val="id_ID" w:bidi="id_ID"/>
        </w:rPr>
        <w:t xml:space="preserve">Paulus menyatakan bahwa </w:t>
      </w:r>
      <w:r>
        <w:rPr>
          <w:b/>
          <w:lang w:val="id_ID" w:bidi="id_ID"/>
        </w:rPr>
        <w:t>rahasia</w:t>
      </w:r>
      <w:r>
        <w:rPr>
          <w:lang w:val="id_ID" w:bidi="id_ID"/>
        </w:rPr>
        <w:t xml:space="preserve"> tentang asal-usul </w:t>
      </w:r>
      <w:r>
        <w:rPr>
          <w:b/>
          <w:lang w:val="id_ID" w:bidi="id_ID"/>
        </w:rPr>
        <w:t>ibadah</w:t>
      </w:r>
      <w:r>
        <w:rPr>
          <w:lang w:val="id_ID" w:bidi="id_ID"/>
        </w:rPr>
        <w:t xml:space="preserve"> itu adalah agung. Misteri adalah rahasia yang tidak kita ketahui sebelumnya, tetapi Allah menunjukkan rahasia ini kepada kita ketika Allah mengirimkan Yesus. </w:t>
      </w:r>
    </w:p>
    <w:p>
      <w:pPr/>
      <w:r>
        <w:rPr>
          <w:lang w:val="id_ID" w:bidi="id_ID"/>
        </w:rPr>
      </w:r>
      <w:r>
        <w:rPr>
          <w:lang w:val="id_ID" w:bidi="id_ID"/>
        </w:rPr>
        <w:t xml:space="preserve">Berhenti di sini dan diskusikan dalam kelompok kata atau frasa apa yang akan Anda gunakan untuk misteri atau rahasia. Jika Anda telah mengartikan kata ini di kitab lain dai Alkitab, gunakan kata yang sama di sini. Hentikan sejenak audio ini di sini. </w:t>
      </w:r>
    </w:p>
    <w:p>
      <w:pPr/>
      <w:r>
        <w:rPr>
          <w:lang w:val="id_ID" w:bidi="id_ID"/>
        </w:rPr>
      </w:r>
      <w:r>
        <w:rPr>
          <w:lang w:val="id_ID" w:bidi="id_ID"/>
        </w:rPr>
        <w:t xml:space="preserve">Ibadah adalah ketika seseorang </w:t>
      </w:r>
      <w:r>
        <w:rPr>
          <w:b/>
          <w:lang w:val="id_ID" w:bidi="id_ID"/>
        </w:rPr>
        <w:t>hidup saleh</w:t>
      </w:r>
      <w:r>
        <w:rPr>
          <w:lang w:val="id_ID" w:bidi="id_ID"/>
        </w:rPr>
        <w:t xml:space="preserve">, atau ketika seseorang menjalani kehidupan yang menyenangkan Allah. Gunakan kata atau frasa yang sama untuk ibadah atau hidup saleh seperti yang Anda gunakan pada perikop sebelumnya, dan cari kata saleh di Daftar Kata Utama untuk informasi lebih lanjut. </w:t>
      </w:r>
    </w:p>
    <w:p>
      <w:pPr/>
      <w:r>
        <w:rPr>
          <w:lang w:val="id_ID" w:bidi="id_ID"/>
        </w:rPr>
      </w:r>
      <w:r>
        <w:rPr>
          <w:lang w:val="id_ID" w:bidi="id_ID"/>
        </w:rPr>
        <w:t xml:space="preserve">Nyanyian atau lagu menggambarkan bagaimana </w:t>
      </w:r>
      <w:r>
        <w:rPr>
          <w:b/>
          <w:lang w:val="id_ID" w:bidi="id_ID"/>
        </w:rPr>
        <w:t>Roh Kudus</w:t>
      </w:r>
      <w:r>
        <w:rPr>
          <w:lang w:val="id_ID" w:bidi="id_ID"/>
        </w:rPr>
        <w:t xml:space="preserve"> membenarkan Yesus. Paulus menggunakan Roh di sini untuk merujuk kepada Roh Kudus. </w:t>
      </w:r>
    </w:p>
    <w:p>
      <w:pPr/>
      <w:r>
        <w:rPr>
          <w:lang w:val="id_ID" w:bidi="id_ID"/>
        </w:rPr>
      </w:r>
      <w:r>
        <w:rPr>
          <w:lang w:val="id_ID" w:bidi="id_ID"/>
        </w:rPr>
        <w:t xml:space="preserve">Berhenti di sini dan diskusikan dalam kelompok kata atau frasa apa yang akan Anda gunakan untuk "Roh Allah." Perhatikan kata Roh Kudus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Nyanyian tersebut juga menggambarkan bagaimana Yesus menampakkan diri kepada </w:t>
      </w:r>
      <w:r>
        <w:rPr>
          <w:b/>
          <w:lang w:val="id_ID" w:bidi="id_ID"/>
        </w:rPr>
        <w:t>para malaikat</w:t>
      </w:r>
      <w:r>
        <w:rPr>
          <w:lang w:val="id_ID" w:bidi="id_ID"/>
        </w:rPr>
        <w:t xml:space="preserve">. Malaikat-malaikat adalah makhluk rohani yang diciptakan Allah. Para malaikat memberikan pesan Allah kepada manusia, dan tujuan para malaikat adalah untuk menyembah Allah. </w:t>
      </w:r>
    </w:p>
    <w:p>
      <w:pPr/>
      <w:r>
        <w:rPr>
          <w:lang w:val="id_ID" w:bidi="id_ID"/>
        </w:rPr>
      </w:r>
      <w:r>
        <w:rPr>
          <w:lang w:val="id_ID" w:bidi="id_ID"/>
        </w:rPr>
        <w:t xml:space="preserve">Berhenti di sini dan diskusikan dalam kelompok kata atau frasa apa yang akan Anda gunakan untuk para malaikat. Perhatikan kata malaikat-malaikat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Orang-orang percaya memberitakan Yesus di antara </w:t>
      </w:r>
      <w:r>
        <w:rPr>
          <w:b/>
          <w:lang w:val="id_ID" w:bidi="id_ID"/>
        </w:rPr>
        <w:t>bangsa-bangsa</w:t>
      </w:r>
      <w:r>
        <w:rPr>
          <w:lang w:val="id_ID" w:bidi="id_ID"/>
        </w:rPr>
        <w:t xml:space="preserve"> atau </w:t>
      </w:r>
      <w:r>
        <w:rPr>
          <w:b/>
          <w:lang w:val="id_ID" w:bidi="id_ID"/>
        </w:rPr>
        <w:t>kaum-kaum</w:t>
      </w:r>
      <w:r>
        <w:rPr>
          <w:lang w:val="id_ID" w:bidi="id_ID"/>
        </w:rPr>
        <w:t xml:space="preserve">. Kata yang digunakan di sini dapat berarti </w:t>
      </w:r>
      <w:r>
        <w:rPr>
          <w:b/>
          <w:lang w:val="id_ID" w:bidi="id_ID"/>
        </w:rPr>
        <w:t xml:space="preserve"> bangsa-bangsa lain</w:t>
      </w:r>
      <w:r>
        <w:rPr>
          <w:lang w:val="id_ID" w:bidi="id_ID"/>
        </w:rPr>
        <w:t xml:space="preserve">, atau bukan Yahudi, tetapi orang-orang biasanya memahaminya sebagai berbagai kelompok orang yang berbicara dalam bahasa yang berbeda-beda. Semua bangsa ini adalah bangsa-bangsa lain, karena mereka bukan orang Yahudi. Penulis nyanyian tersebut ingin menegaskan bahwa semua orang di mana-mana mendengar tentang Yesus. </w:t>
      </w:r>
    </w:p>
    <w:p>
      <w:pPr/>
      <w:r>
        <w:rPr>
          <w:lang w:val="id_ID" w:bidi="id_ID"/>
        </w:rPr>
      </w:r>
      <w:r>
        <w:rPr>
          <w:lang w:val="id_ID" w:bidi="id_ID"/>
        </w:rPr>
        <w:t xml:space="preserve">Berhenti di sini dan diskusikan dalam kelompok kata atau frasa apa yang akan Anda gunakan untuk bangsa-bangsa. Perhatikan kata bangsa-bangsa lain dan bangsa-bangsa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Dunia </w:t>
      </w:r>
      <w:r>
        <w:rPr>
          <w:b/>
          <w:lang w:val="id_ID" w:bidi="id_ID"/>
        </w:rPr>
        <w:t>percaya</w:t>
      </w:r>
      <w:r>
        <w:rPr>
          <w:lang w:val="id_ID" w:bidi="id_ID"/>
        </w:rPr>
        <w:t xml:space="preserve"> kepada Yesus, atau dunia menaruh kepercayaan kepada Yesus. </w:t>
      </w:r>
    </w:p>
    <w:p>
      <w:pPr/>
      <w:r>
        <w:rPr>
          <w:lang w:val="id_ID" w:bidi="id_ID"/>
        </w:rPr>
      </w:r>
      <w:r>
        <w:rPr>
          <w:lang w:val="id_ID" w:bidi="id_ID"/>
        </w:rPr>
        <w:t xml:space="preserve">Berhenti di sini dan diskusikan dalam kelompok kata atau frasa apa yang akan Anda gunakan untuk percaya. Perhatikan kata percaya di Daftar Kata Utama untuk informasi lebih lanjut. Jika Anda telah menerjemahkan kata ini di kitab lain dalam Alkitab, gunakan kata yang sama dengan yang Anda gunakan di sana. Hentikan sejenak audio ini di sini. </w:t>
      </w:r>
    </w:p>
    <w:p>
      <w:pPr/>
      <w:r>
        <w:rPr>
          <w:lang w:val="id_ID" w:bidi="id_ID"/>
        </w:rPr>
      </w:r>
      <w:r>
        <w:rPr>
          <w:lang w:val="id_ID" w:bidi="id_ID"/>
        </w:rPr>
        <w:t xml:space="preserve">Allah mengangkat Yesus ke dalam </w:t>
      </w:r>
      <w:r>
        <w:rPr>
          <w:b/>
          <w:lang w:val="id_ID" w:bidi="id_ID"/>
        </w:rPr>
        <w:t>kemuliaan</w:t>
      </w:r>
      <w:r>
        <w:rPr>
          <w:lang w:val="id_ID" w:bidi="id_ID"/>
        </w:rPr>
        <w:t xml:space="preserve">. Allah meninggikan Yesus ketika Yesus naik kepada Allah. Di sini kemuliaan menceritakan bagaimana Allah memperlihatkan kuasa-Nya yang besar dan keagungan-Nya. Gunakan kata atau frasa yang sama untuk kemuliaan seperti yang Anda pakai pada perikop sebelumnya. Untuk informasi lebih lanjut tentang kemuliaan, lihat Daftar Kata Utama. </w:t>
      </w:r>
    </w:p>
    <w:p>
      <w:pPr/>
      <w:r>
        <w:rPr>
          <w:lang w:val="id_ID" w:bidi="id_ID"/>
        </w:rPr>
      </w:r>
      <w:r>
        <w:rPr>
          <w:b/>
          <w:lang w:val="id_ID" w:bidi="id_ID"/>
        </w:rPr>
        <w:t>Ini adalah bagian terakhir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memasukkan hal-hal yang Anda putuskan dalam langkah sebelumnya, seperti urutan waktu, kata, frasa, perasaan,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itu telah menceritakan kembali semua perikop tersebut. Anggota-anggota kelompok dapat saling memperbaiki dalam bagian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memakai benda apa saja, gerakan, atau papan cerita untuk membantu mereka mengingat perikop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bahwa Anda menyukai cara seorang anggota kelompok dalam menyampaikan suatu adegan, tetapi menyukai cara seorang anggota kelompok yang berbeda dalam menyampaikan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Timotius 4:1–5</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Timotius 4:1–5 dan renungkan di dalam hati Anda.</w:t>
      </w:r>
    </w:p>
    <w:p>
      <w:pPr/>
      <w:r>
        <w:rPr>
          <w:lang w:val="id_ID" w:bidi="id_ID"/>
        </w:rPr>
      </w:r>
      <w:r>
        <w:rPr>
          <w:lang w:val="id_ID" w:bidi="id_ID"/>
        </w:rPr>
        <w:t xml:space="preserve">Jika memungkinkan, dengarkan versi audio dari 1 Timotius 4:1–5 sebanyak tiga kali, dalam tiga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 Hentikan sejenak audio ini di sini. </w:t>
      </w:r>
    </w:p>
    <w:p>
      <w:pPr>
        <w:pStyle w:val="ListBullet"/>
        <w:spacing w:line="240" w:lineRule="auto"/>
        <w:ind w:left="720"/>
      </w:pPr>
      <w:r>
        <w:rPr>
          <w:lang w:val="id_ID" w:bidi="id_ID"/>
        </w:rPr>
      </w:r>
      <w:r>
        <w:rPr>
          <w:lang w:val="id_ID" w:bidi="id_ID"/>
        </w:rPr>
        <w:t>Siapa yang Anda kenal yang perlu mendengar tentang perikop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Timotius 4:1–5 dalam terjemahan yang paling mudah dimengerti </w:t>
      </w:r>
    </w:p>
    <w:p>
      <w:pPr/>
      <w:r>
        <w:rPr>
          <w:lang w:val="id_ID" w:bidi="id_ID"/>
        </w:rPr>
      </w:r>
      <w:r>
        <w:rPr>
          <w:lang w:val="id_ID" w:bidi="id_ID"/>
        </w:rPr>
        <w:t>Hentikan sejenak audio ini di sini.</w:t>
      </w:r>
    </w:p>
    <w:p>
      <w:pPr/>
      <w:r>
        <w:rPr>
          <w:lang w:val="id_ID" w:bidi="id_ID"/>
        </w:rPr>
      </w:r>
      <w:r>
        <w:rPr>
          <w:lang w:val="id_ID" w:bidi="id_ID"/>
        </w:rPr>
        <w:t xml:space="preserve">Dalam bagian surat Paulus ini, Paulus terus membicarakan bagaimana gereja seharusnya berhubungan dengan para pengajar sesat. Paulus menghubungkan apa yang ia bicarakan pada bagian surat sebelumnya dengan apa yang akan terus diajarkan Paulus kepada Timotius. Apa yang dikatakan Paulus bukanlah hal baru bagi Timotius. Pada awal surat Paulus, Paulus sudah mengingatkan Timotius tentang orang-orang dalam jemaat di Efesus yang memberitakan ajaran yang salah yang berbeda dari kebenaran yang diajarkan Paulus. Orang-orang ini berbicara dengan baik dan meyakinkan banyak orang untuk mengikuti apa yang mereka ajarkan. Sekarang, Paulus ingin Timotius menghentikan orang-orang ini. </w:t>
      </w:r>
    </w:p>
    <w:p>
      <w:pPr/>
      <w:r>
        <w:rPr>
          <w:lang w:val="id_ID" w:bidi="id_ID"/>
        </w:rPr>
      </w:r>
      <w:r>
        <w:rPr>
          <w:lang w:val="id_ID" w:bidi="id_ID"/>
        </w:rPr>
        <w:t>Berhenti di sini dan bicarakan dalam kelompok: Siapakah parapengajar di gereja Anda? Bagaimana orang membuat keputusan apakah apa yang diajarkan oleh para guru itu benar atau salah? Hentikan sejenak audio ini di sini.</w:t>
      </w:r>
    </w:p>
    <w:p>
      <w:pPr/>
      <w:r>
        <w:rPr>
          <w:lang w:val="id_ID" w:bidi="id_ID"/>
        </w:rPr>
      </w:r>
      <w:r>
        <w:rPr>
          <w:lang w:val="id_ID" w:bidi="id_ID"/>
        </w:rPr>
        <w:t xml:space="preserve">Baru saja sebelumnya, Paulus berbicara tentang rahasia yang diberitahukan Allah kepada umat Allah melalui Yesus. Paulus sekarang membedakan hal ini dengan ajaran para pengajar sesat. Paulus memberi tahu Timotius bahwa Roh Kudus mengatakan dengan jelas bahwa pengajaran para pengajar sesat berasal dari setan-setan, atau roh-roh yang ingin membohongi orang-orang percaya. Paulus mengatakan bahwa para pengajar ini adalah orang-orang yang bermuka dua dan pembohong. Para pengajar ini bahkan tidak mengetahui bahwa mereka memberitakan ajaran yang salah. </w:t>
      </w:r>
    </w:p>
    <w:p>
      <w:pPr/>
      <w:r>
        <w:rPr>
          <w:lang w:val="id_ID" w:bidi="id_ID"/>
        </w:rPr>
      </w:r>
      <w:r>
        <w:rPr>
          <w:lang w:val="id_ID" w:bidi="id_ID"/>
        </w:rPr>
        <w:t>Berhenti di sini dan bicarakan dalam kelompok: Ajaran apa saja yang dianggap sebagai ajaran yang salah oleh orang-orang di komunitas Anda? Apa panggilan bagi orang-orang yang mengajarkan ajaran yang salah? Dapatkah Anda menceritakan kisah tentang bagaimana orang-orang tidak setuju dengan para pengajar mereka dan bagaimana reaksi dari orang-orang maupun para pengajar itu? Hentikan sejenak audio ini di sini.</w:t>
      </w:r>
    </w:p>
    <w:p>
      <w:pPr/>
      <w:r>
        <w:rPr>
          <w:lang w:val="id_ID" w:bidi="id_ID"/>
        </w:rPr>
      </w:r>
      <w:r>
        <w:rPr>
          <w:lang w:val="id_ID" w:bidi="id_ID"/>
        </w:rPr>
        <w:t xml:space="preserve">Beberapa pengajar sesat tidak memperbolehkan orang untuk menikah, dan para pengajar ini memberi tahu orang-orang untuk tidak memakan makanan tertentu. Paulus terus menjelaskan bahwa Allah-lah yang menciptakan makanan-makanan ini. Paulus menegaskan bahwa orang-orang percaya dapat dengan bebas memakan makanan ini, karena ketika orang percaya berdoa dan bersyukur kepada Allah, Firman Allah, atau Allah sendiri, berbicara dan menjadikan makanan itu kudus, atau berkenan kepada Allah. Sesungguhnya, segala sesuatu yang diciptakan Allah tbukan hanya baik, tetapi juga sangat baik dan indah. </w:t>
      </w:r>
    </w:p>
    <w:p>
      <w:pPr/>
      <w:r>
        <w:rPr>
          <w:lang w:val="id_ID" w:bidi="id_ID"/>
        </w:rPr>
      </w:r>
      <w:r>
        <w:rPr>
          <w:lang w:val="id_ID" w:bidi="id_ID"/>
        </w:rPr>
        <w:t xml:space="preserve">Berhenti di sini dan diskusikan dalam kelompok: Makanan apa yang tidak boleh dimakan oleh orang-orang dalam budaya Anda karena larangan keagamaan? Dalam keluarga dan budaya Anda, kebiasaan apa yang Anda miliki untuk berterima kasih kepada Allah atau para dewa atas makanan atau hal-hal lainnya?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Timotius 4:1–5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mempunyai tiga bagian, dan setiap bagian memiliki fokusnya sendiri.</w:t>
      </w:r>
    </w:p>
    <w:p>
      <w:pPr/>
      <w:r>
        <w:rPr>
          <w:lang w:val="id_ID" w:bidi="id_ID"/>
        </w:rPr>
      </w:r>
      <w:r>
        <w:rPr>
          <w:b/>
          <w:lang w:val="id_ID" w:bidi="id_ID"/>
        </w:rPr>
        <w:t>Pada bagian pertama:</w:t>
      </w:r>
      <w:r>
        <w:rPr>
          <w:lang w:val="id_ID" w:bidi="id_ID"/>
        </w:rPr>
        <w:t xml:space="preserve"> Fokusnya adalah pada roh. Di sini, Paulus berbicara tentang apa yang dikatakan Roh yang berhubungan dengan situasi jemaat Efesus di masa depan. </w:t>
      </w:r>
    </w:p>
    <w:p>
      <w:pPr/>
      <w:r>
        <w:rPr>
          <w:lang w:val="id_ID" w:bidi="id_ID"/>
        </w:rPr>
      </w:r>
      <w:r>
        <w:rPr>
          <w:b/>
          <w:lang w:val="id_ID" w:bidi="id_ID"/>
        </w:rPr>
        <w:t>Pada bagian kedua:</w:t>
      </w:r>
      <w:r>
        <w:rPr>
          <w:lang w:val="id_ID" w:bidi="id_ID"/>
        </w:rPr>
        <w:t xml:space="preserve"> Fokusnya adalah pada para pengajar sesat. Di sini, Paulus menggambarkan para pengajar sesat dan pengajaran mereka. Paulus menegaskan bahwa ajaran-ajaran itu berasal dari setan-setan, dan para pengajar bahkan tidak menyadari bahwa ajaran mereka salah. Paulus menyebut para pengajar ini sebagai pendusta-pendusta. Guru-guru ini tidak membolehkan orang untuk menikah, dan guru-guru ini menyuruh orang tidak makan makanan tertentu. </w:t>
      </w:r>
    </w:p>
    <w:p>
      <w:pPr/>
      <w:r>
        <w:rPr>
          <w:lang w:val="id_ID" w:bidi="id_ID"/>
        </w:rPr>
      </w:r>
      <w:r>
        <w:rPr>
          <w:b/>
          <w:lang w:val="id_ID" w:bidi="id_ID"/>
        </w:rPr>
        <w:t>Di bagian ketiga:</w:t>
      </w:r>
      <w:r>
        <w:rPr>
          <w:lang w:val="id_ID" w:bidi="id_ID"/>
        </w:rPr>
        <w:t xml:space="preserve"> Fokusnya adalah pada hal-hal baik yang sudah Allah buat. Perhatian Paulus adalah untuk membuktikan bahwa para pengajar sesat itu salah. Paulus menyatakan bahwa Allah menciptakan makanan dan kita tidak boleh menolak makanan apa pun. Ketika orang-orang percaya berdoa dan berterima kasih kepada Allah, Allah memberkati dan membuat makanan itu dapat diterima oleh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Para pengajar sesat</w:t>
      </w:r>
    </w:p>
    <w:p>
      <w:pPr>
        <w:pStyle w:val="ListBullet"/>
        <w:spacing w:line="240" w:lineRule="auto"/>
        <w:ind w:left="720"/>
      </w:pPr>
      <w:r>
        <w:rPr>
          <w:lang w:val="id_ID" w:bidi="id_ID"/>
        </w:rPr>
      </w:r>
      <w:r>
        <w:rPr>
          <w:lang w:val="id_ID" w:bidi="id_ID"/>
        </w:rPr>
        <w:t xml:space="preserve">Orang-orang percaya </w:t>
      </w:r>
    </w:p>
    <w:p>
      <w:pPr/>
      <w:r>
        <w:rPr>
          <w:lang w:val="id_ID" w:bidi="id_ID"/>
        </w:rPr>
      </w:r>
      <w:r>
        <w:rPr>
          <w:lang w:val="id_ID" w:bidi="id_ID"/>
        </w:rPr>
        <w:t>Sebagai kelompok, perhatikan bagian-bagian dari latar belakang perikop berikut ini:</w:t>
      </w:r>
    </w:p>
    <w:p>
      <w:pPr/>
      <w:r>
        <w:rPr>
          <w:lang w:val="id_ID" w:bidi="id_ID"/>
        </w:rPr>
      </w:r>
      <w:r>
        <w:rPr>
          <w:lang w:val="id_ID" w:bidi="id_ID"/>
        </w:rPr>
        <w:t xml:space="preserve">Penting untuk diingat bahwa Paulus mengirimkan surat ini kepada Timotius. Paulus memberi tahu Timotius sesuatu yang penting yang Allah katakan kepadanya. Roh Allah, atau Allah sendiri, mengatakan bahwa di kemudian hari orang-orang akan meninggalkan iman, atau berhenti mengikuti Yesus. Para penulis Perjanjian Baru sering memakai kata "waktu-waktu kemudian" untuk merujuk kepada hari-hari terakhir di bumi, yaitu masa antara ketika Yesus dibangkitkan dari antara orang mati hingga saat Yesus datang kembali untuk sepenuhnya mendirikan kerajaan-Nya. Orang-orang Kristen mula-mula mengetahui bahwa mereka hidup pada hari-hari terakhir, sama seperti kita hidup di "hari-hari terakhir" yang sama saat ini. Mungkin Paulus hanya bermaksud bahwa pada masa jemaat Efesus, orang-orang akan meninggalkan kepercayaan mereka kepada Yesus. Bagaimanapun juga, dari sisa perikop ini jelas bahwa para pengajar sesat sudah mengajar. </w:t>
      </w:r>
    </w:p>
    <w:p>
      <w:pPr/>
      <w:r>
        <w:rPr>
          <w:lang w:val="id_ID" w:bidi="id_ID"/>
        </w:rPr>
      </w:r>
      <w:r>
        <w:rPr>
          <w:lang w:val="id_ID" w:bidi="id_ID"/>
        </w:rPr>
        <w:t xml:space="preserve">Berhenti di sini dan bicarakan dalam kelompok: Bagaimana Anda akan memulai perikop ini untuk berbicara tentang apa yang dikatakan Roh Allah akan terjadi di "waktu-waktu kemudian"? Pastikan bahwa sisa perikop ini dengan jelas menunjukkan bahwa para pengajar sesat ini sudah sedang mengajarkan ajaran yang salah tersebut. Hentikan sejenak audio ini di sini. </w:t>
      </w:r>
    </w:p>
    <w:p>
      <w:pPr/>
      <w:r>
        <w:rPr>
          <w:lang w:val="id_ID" w:bidi="id_ID"/>
        </w:rPr>
      </w:r>
      <w:r>
        <w:rPr>
          <w:lang w:val="id_ID" w:bidi="id_ID"/>
        </w:rPr>
        <w:t xml:space="preserve">Penting untuk diingat bahwa para pengajar sesat yang dikatakan Paulus di sini adalah bagian dari jemaat di Efesus. Para pengajar sesat ini berbaur dengan orang-orang percaya yang sejati dalam jemaat yang sama. Paulus tidak ragu menggunakan kata-kata yang keras seperti "pendusta-pendusta," karena ajaran yang diajarkan orang-orang ini datang dari setan-setan, tetapi guru-guru ini berpura-pura baik. Penting untuk diingat bahwa "roh-roh penyesat" dan "setan-setan" merujuk pada jenis makhluk rohani jahat yang sama, yang memberontak terhadap Allah dan berusaha menipu serta mencelakakan manusia. Paulus mengatakan bahwa hati nurani para pengajar sesat ini "memakai cap mereka." Sama seperti besi panas yang dapat merusak sesuatu dengan parah, hati nurani guru-guru ini terpengaruh sehingga mereka tidak lagi mengetahui perbedaan antara benar dan salah. Kadang-kadang orang-orang memakai besi panas untuk membuat tanda pada sesuatu untuk menunjukkan bahwa benda itu milik mereka. Mungkin Paulus bermaksud bahwa Iblis telah memberi tanda pada para pengajar sesat ini, dan sekarang para pengajar sesat ini sepenuhnya menjadi milik Iblis. Bagaimanapun juga, guru-guru ini tidak lagi mengerti bahwa apa yang mereka ajarkan itu salah. </w:t>
      </w:r>
    </w:p>
    <w:p>
      <w:pPr/>
      <w:r>
        <w:rPr>
          <w:lang w:val="id_ID" w:bidi="id_ID"/>
        </w:rPr>
      </w:r>
      <w:r>
        <w:rPr>
          <w:lang w:val="id_ID" w:bidi="id_ID"/>
        </w:rPr>
        <w:t xml:space="preserve">Berhenti di sini dan diskusikan dalam kelompok: Lihatlah foto </w:t>
      </w:r>
      <w:r>
        <w:rPr>
          <w:b/>
          <w:lang w:val="id_ID" w:bidi="id_ID"/>
        </w:rPr>
        <w:t>setrika</w:t>
      </w:r>
      <w:r>
        <w:rPr>
          <w:lang w:val="id_ID" w:bidi="id_ID"/>
        </w:rPr>
        <w:t xml:space="preserve"> dari masa Paulus. Bagaimana Anda dapat berbicara tentang seseorang yang tidak menyadari bahwa apa yang mereka ajarkan itu salah? Bagaimana Anda akan berbicara tentang hati nurani para pengajar sesat yang memakai cap mereka? Hentikan sejenak audio ini di sini. </w:t>
      </w:r>
    </w:p>
    <w:p>
      <w:pPr/>
      <w:r>
        <w:rPr>
          <w:lang w:val="id_ID" w:bidi="id_ID"/>
        </w:rPr>
      </w:r>
      <w:r>
        <w:rPr>
          <w:lang w:val="id_ID" w:bidi="id_ID"/>
        </w:rPr>
        <w:t>Penting untuk mengetahui bahwa larangan makanan adalah masalah yang umum di gereja pada masa itu. Paulus memperlihatkan kepada Timotius bahwa aturan tentang makanan ini salah dan tidak ada hubungannya dengan orang-orang percaya. Paulus mengatakan dengan jelas kepada Timotius bahwa semua yang diciptakan Allah itu baik, termasuk makanan. Sebelum makan, orang-orang percaya harus berdoa dan mengucap syukur kepada Allah. Orang-orang percaya mengetahui kebenaran bahwa Allah telah membuat segala sesuatu baik. Penting untuk diingat bahwa ketika Paulus mengatakan sesuatu adalah baik, hal itu berarti sangat baik—itu baik sekali dan indah! Ketika orang-orang percaya berdoa dan berterima kasih kepada Allah, orang-orang percaya tidak boleh ragu untuk makan apa pun yang ada di sana karena Allah memberkati dan membuat makanan itu dapat diterima oleh Allah. Dalam perikop ini, Paulus mengatakan bahwa firman Allah dan doa-doa orang percaya membuat makanan itu kudus, atau dapat diterima. Paulus bermaksud bahwa Allah berfirman dan menyatakan bahwa hal itu baik. Ini seperti Allah memberkati makanan itu!</w:t>
      </w:r>
    </w:p>
    <w:p>
      <w:pPr/>
      <w:r>
        <w:rPr>
          <w:lang w:val="id_ID" w:bidi="id_ID"/>
        </w:rPr>
      </w:r>
      <w:r>
        <w:rPr>
          <w:lang w:val="id_ID" w:bidi="id_ID"/>
        </w:rPr>
        <w:t xml:space="preserve">Berhenti di sini dan diskusikan dalam kelompok: Bagaimana Anda akan berbicara tentang bagaimana segala sesuatu yang Allah ciptakan itu baik? Hentikan sejenak audio ini di sini. </w:t>
      </w:r>
    </w:p>
    <w:p>
      <w:pPr/>
      <w:r>
        <w:rPr>
          <w:lang w:val="id_ID" w:bidi="id_ID"/>
        </w:rPr>
      </w:r>
      <w:r>
        <w:rPr>
          <w:lang w:val="id_ID" w:bidi="id_ID"/>
        </w:rPr>
        <w:t>Sekarang, kelompok harus membuat papan cerita, menggambarkan atau menggunakan barang-barang untuk membayangkan perikop ini dan tindakan-tindakan yang ada di dalamnya. Ketika Anda melakukan hal ini, pikirkan tentang fokus di setiap bagian dari perikop itu. Sediakan benda atau orang untuk mewakili bagaimana Paulus menulis dan bagaimana Timotius mendengar surat itu. Letakkan benda-benda yang mewakili setiap fokus dari setiap bagian perikop di antara mereka. Untuk fokus pertama, wakili bagaimana Roh berbicara tentang bagaimana orang-orang percaya meninggalkan Allah dan mengikuti roh-roh penyesat dan setan-setan. Dalam fokus kedua, wakili bagaimana para pengajar sesat dengan senang hati mengikuti roh-roh penyesat dan berpikir bahwa mereka melakukan hal-hal yang baik. Dan dalam fokus ketiga, tunjukkan bagaimana para pengajar sesat itu tidak membolehkan orang-orang untuk menikah dan memakan makanan tertentu. Tunjukkan bagaimana orang-orang percaya berdoa dan berterima kasih kepada Allah, dan bagaimana mereka menikah dan makan makanan itu. Tunjukkan bagaimana Allah mengatakan bahwa semuanya baik!</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versi audio dari 1 Timotius 4:1–5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ayat ini.</w:t>
      </w:r>
    </w:p>
    <w:p>
      <w:pPr/>
      <w:r>
        <w:rPr>
          <w:lang w:val="id_ID" w:bidi="id_ID"/>
        </w:rPr>
      </w:r>
      <w:r>
        <w:rPr>
          <w:lang w:val="id_ID" w:bidi="id_ID"/>
        </w:rPr>
        <w:t>Perikop ini mempunyai tiga bagian, dan setiap bagian memiliki fokusnya sendiri.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 xml:space="preserve">Para pengajar sesat </w:t>
      </w:r>
    </w:p>
    <w:p>
      <w:pPr>
        <w:pStyle w:val="ListBullet"/>
        <w:spacing w:line="240" w:lineRule="auto"/>
        <w:ind w:left="720"/>
      </w:pPr>
      <w:r>
        <w:rPr>
          <w:lang w:val="id_ID" w:bidi="id_ID"/>
        </w:rPr>
      </w:r>
      <w:r>
        <w:rPr>
          <w:lang w:val="id_ID" w:bidi="id_ID"/>
        </w:rPr>
        <w:t xml:space="preserve">Orang-orang percaya </w:t>
      </w:r>
    </w:p>
    <w:p>
      <w:pPr/>
      <w:r>
        <w:rPr>
          <w:lang w:val="id_ID" w:bidi="id_ID"/>
        </w:rPr>
      </w:r>
      <w:r>
        <w:rPr>
          <w:lang w:val="id_ID" w:bidi="id_ID"/>
        </w:rPr>
        <w:t>Sebagai kelompok, peragakan bagian ini dua kali. Anda harus memeragakan perikop ini dalam bahasa Anda.</w:t>
      </w:r>
    </w:p>
    <w:p>
      <w:pPr/>
      <w:r>
        <w:rPr>
          <w:lang w:val="id_ID" w:bidi="id_ID"/>
        </w:rPr>
      </w:r>
      <w:r>
        <w:rPr>
          <w:lang w:val="id_ID" w:bidi="id_ID"/>
        </w:rPr>
        <w:t>Pertama, peragakan perikop ini tanpa berhenti. Perhatikan dialog, aliran cerita, alur cerita, dan urutan waktu dari perikop ini. Pastikan Anda tidak melewatkan untuk memeragakan bagian-bagian yang sulit atau penting dari perikop tersebut. Bantulah satu sama lain untuk mengingat bagian-bagian dari perikop itu.</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sebentar dan tanyakan pada orang yang sedang memerankan karakter, "Apa yang sedang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kemungkinan tanggapannya.</w:t>
      </w:r>
    </w:p>
    <w:p>
      <w:pPr/>
      <w:r>
        <w:rPr>
          <w:lang w:val="id_ID" w:bidi="id_ID"/>
        </w:rPr>
      </w:r>
      <w:r>
        <w:rPr>
          <w:lang w:val="id_ID" w:bidi="id_ID"/>
        </w:rPr>
        <w:t>Paulus terus memberi tahu Timotius, "Roh dengan jelas mengatakan bahwa di waktu-waktu kemudian beberapa orang akan meninggalkan iman mereka kepada Yesus dan mereka akan mengikuti roh-roh penyesat dan hal-hal yang diajarkan oleh setan-setan."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orang yang berperan sebagai Roh Allah, "Apa yang sedang Anda pikirkan atau rasakan?" Anda mungkin mendengar hal-hal seperti: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"Para pengajar ini adalah pendusta-pendusta yang munafik. Iblis telah membakar hati nurani para pengajar ini dengan besi panas."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orang yang berperan sebagai pengajar sesat, "Apa yang sedang Anda pikirkan atau rasakan?" Anda mungkin mendengar hal-hal seperti: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"Mereka melarang orang untuk menikah dan menyuruh orang untuk tidak memakan makanan tertentu."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orang yang berperan sebagai orang-orang percaya di jemaat Efesus, "Apa yang sedang Anda pikirkan atau rasakan?" Anda mungkin mendengar hal-hal seperti: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"Tetapi Allah menciptakan orang-orang yang percaya kepada-Nya dan mengenal kebenaran untuk menerima semua makanan dengan ucapan syukur. Karena semua yang diciptakan Allah itu baik, dan manusia tidak boleh menolak apa pun jika mereka berdoa dan bersyukur kepada Allah untuk itu. Lalu Allah menjadikannya kudus, atau berkenan kepada Allah."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orang yang berperan sebagai orang-orang percaya di jemaat Efesus, "Apa yang sedang Anda pikirkan atau rasakan?" Anda mungkin mendengar hal-hal seperti: </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Timotius 4:1–5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[Paulus mengatakan bahwa </w:t>
      </w:r>
      <w:r>
        <w:rPr>
          <w:b/>
          <w:lang w:val="id_ID" w:bidi="id_ID"/>
        </w:rPr>
        <w:t>Roh Kudus</w:t>
      </w:r>
      <w:r>
        <w:rPr>
          <w:lang w:val="id_ID" w:bidi="id_ID"/>
        </w:rPr>
        <w:t xml:space="preserve"> dengan jelas mengatakan bahwa beberapa orang akan meninggalkan iman pada “waktu-waktu kemudian." Roh adalah nama lain dari Roh Kudus. Pakailah istilah yang sama untuk Roh di sini seperti yang Anda pakai di perikop sebelumnya, dan lihatlah Daftar Kata Utama untuk petunjuk lebih lanjut tentang Roh Kudus.] </w:t>
      </w:r>
    </w:p>
    <w:p>
      <w:pPr/>
      <w:r>
        <w:rPr>
          <w:lang w:val="id_ID" w:bidi="id_ID"/>
        </w:rPr>
      </w:r>
      <w:r>
        <w:rPr>
          <w:lang w:val="id_ID" w:bidi="id_ID"/>
        </w:rPr>
        <w:t xml:space="preserve">[Paulus mengatakan bahwa orang-orang akan meninggalkan, atau menjauh dari, </w:t>
      </w:r>
      <w:r>
        <w:rPr>
          <w:b/>
          <w:lang w:val="id_ID" w:bidi="id_ID"/>
        </w:rPr>
        <w:t>iman</w:t>
      </w:r>
      <w:r>
        <w:rPr>
          <w:lang w:val="id_ID" w:bidi="id_ID"/>
        </w:rPr>
        <w:t xml:space="preserve">. ] Ini berarti orang-orang tidak akan lagi percaya dan mengikuti Yesus. Gunakan kata yang sama untuk iman yang telah Anda pakai di perikop sebelumnya, dan ingatlah bahwa iman berada di Daftar Kata Utama.] </w:t>
      </w:r>
    </w:p>
    <w:p>
      <w:pPr/>
      <w:r>
        <w:rPr>
          <w:lang w:val="id_ID" w:bidi="id_ID"/>
        </w:rPr>
      </w:r>
      <w:r>
        <w:rPr>
          <w:lang w:val="id_ID" w:bidi="id_ID"/>
        </w:rPr>
        <w:t xml:space="preserve">[Paulus mengatakan bahwa orang-orang ini akan mengikuti </w:t>
      </w:r>
      <w:r>
        <w:rPr>
          <w:b/>
          <w:lang w:val="id_ID" w:bidi="id_ID"/>
        </w:rPr>
        <w:t>roh-roh</w:t>
      </w:r>
      <w:r>
        <w:rPr>
          <w:lang w:val="id_ID" w:bidi="id_ID"/>
        </w:rPr>
        <w:t xml:space="preserve"> penyesat </w:t>
      </w:r>
      <w:r>
        <w:rPr>
          <w:b/>
          <w:lang w:val="id_ID" w:bidi="id_ID"/>
        </w:rPr>
        <w:t>dan doktrin-doktrin</w:t>
      </w:r>
      <w:r>
        <w:rPr>
          <w:lang w:val="id_ID" w:bidi="id_ID"/>
        </w:rPr>
        <w:t xml:space="preserve"> atau ajaran-ajaran </w:t>
      </w:r>
      <w:r>
        <w:rPr>
          <w:b/>
          <w:lang w:val="id_ID" w:bidi="id_ID"/>
        </w:rPr>
        <w:t>setan-setan</w:t>
      </w:r>
      <w:r>
        <w:rPr>
          <w:lang w:val="id_ID" w:bidi="id_ID"/>
        </w:rPr>
        <w:t xml:space="preserve">. ] Baik roh-roh dan setan-setan menunjuk pada hal yang sama. Ini adalah makhluk-makhluk rohani jahat yang tujuannya adalah membohongi manusia dan menjauhkan mereka dari Allah. [Gunakan kata yang sama untuk doktrin, atau pengajaran, seperti yang Anda pakai pada perikop sebelumnya, dan perhatikan kata doktrin di dalam Daftar Kata Utama, jika dibutuhkan.] </w:t>
      </w:r>
    </w:p>
    <w:p>
      <w:pPr/>
      <w:r>
        <w:rPr>
          <w:lang w:val="id_ID" w:bidi="id_ID"/>
        </w:rPr>
      </w:r>
      <w:r>
        <w:rPr>
          <w:lang w:val="id_ID" w:bidi="id_ID"/>
        </w:rPr>
        <w:t xml:space="preserve">Berhenti di sini dan diskusikan dalam kelompok bagaimana Anda akan berbicara tentang roh-roh jahat yang menipu manusia, atau setan-setan. Carilah kata setan dan roh dalam Daftar Kata Utama untuk informasi lebih lagi. Hentikan sejenak audio ini di sini. </w:t>
      </w:r>
    </w:p>
    <w:p>
      <w:pPr/>
      <w:r>
        <w:rPr>
          <w:lang w:val="id_ID" w:bidi="id_ID"/>
        </w:rPr>
      </w:r>
      <w:r>
        <w:rPr>
          <w:lang w:val="id_ID" w:bidi="id_ID"/>
        </w:rPr>
        <w:t xml:space="preserve">Paulus mengatakan bahwa para pengajar sesat adalah </w:t>
      </w:r>
      <w:r>
        <w:rPr>
          <w:b/>
          <w:lang w:val="id_ID" w:bidi="id_ID"/>
        </w:rPr>
        <w:t>orang-orang munafik</w:t>
      </w:r>
      <w:r>
        <w:rPr>
          <w:lang w:val="id_ID" w:bidi="id_ID"/>
        </w:rPr>
        <w:t xml:space="preserve"> dan pendusta, dan bahwa </w:t>
      </w:r>
      <w:r>
        <w:rPr>
          <w:b/>
          <w:lang w:val="id_ID" w:bidi="id_ID"/>
        </w:rPr>
        <w:t>hati nurani</w:t>
      </w:r>
      <w:r>
        <w:rPr>
          <w:lang w:val="id_ID" w:bidi="id_ID"/>
        </w:rPr>
        <w:t xml:space="preserve"> mereka telah rusak. Ini berarti orang-orang ini tidak dapat lagi mengerti perbedaan antara benar dan salah. Gunakan kata yang sama untuk hati nurani seperti yang Anda pakai pada perikop sebelumnya, dan carilah kata hati nurani di Daftar Kata Utama untuk informasi lebih lanjut. Orang munafik berpura-pura berbuat baik, padahal sebenarnya mereka tidak baik. </w:t>
      </w:r>
    </w:p>
    <w:p>
      <w:pPr/>
      <w:r>
        <w:rPr>
          <w:lang w:val="id_ID" w:bidi="id_ID"/>
        </w:rPr>
      </w:r>
      <w:r>
        <w:rPr>
          <w:lang w:val="id_ID" w:bidi="id_ID"/>
        </w:rPr>
        <w:t xml:space="preserve">Berhenti di sini dan diskusikan dalam kelompok bagaimana cara menerjemahkan gagasan bahwa para pengajar tersebut adalah orang yang munafik dan pendusta. Untuk informasi lebih lanjut, lihat 'kemunafikan' di Daftar Kata Utama. Hentikan sejenak audio ini di sini. </w:t>
      </w:r>
    </w:p>
    <w:p>
      <w:pPr/>
      <w:r>
        <w:rPr>
          <w:lang w:val="id_ID" w:bidi="id_ID"/>
        </w:rPr>
      </w:r>
      <w:r>
        <w:rPr>
          <w:lang w:val="id_ID" w:bidi="id_ID"/>
        </w:rPr>
        <w:t xml:space="preserve">Paulus mengatakan bahwa orang-orang percaya dapat makan makanan jika mereka berterima kasih kepada Allah untuk itu, karena mereka </w:t>
      </w:r>
      <w:r>
        <w:rPr>
          <w:b/>
          <w:lang w:val="id_ID" w:bidi="id_ID"/>
        </w:rPr>
        <w:t>percaya</w:t>
      </w:r>
      <w:r>
        <w:rPr>
          <w:lang w:val="id_ID" w:bidi="id_ID"/>
        </w:rPr>
        <w:t xml:space="preserve"> dan mengetahui kebenaran. Gunakan kata yang sama untuk percaya yang telah Anda pakai di perikop sebelumnya, dan ingatlah bahwa percaya ada dalam Daftar Kata Utama.</w:t>
      </w:r>
    </w:p>
    <w:p>
      <w:pPr/>
      <w:r>
        <w:rPr>
          <w:lang w:val="id_ID" w:bidi="id_ID"/>
        </w:rPr>
      </w:r>
      <w:r>
        <w:rPr>
          <w:lang w:val="id_ID" w:bidi="id_ID"/>
        </w:rPr>
        <w:t xml:space="preserve">Ketika umat Allah </w:t>
      </w:r>
      <w:r>
        <w:rPr>
          <w:b/>
          <w:lang w:val="id_ID" w:bidi="id_ID"/>
        </w:rPr>
        <w:t>berdoa</w:t>
      </w:r>
      <w:r>
        <w:rPr>
          <w:lang w:val="id_ID" w:bidi="id_ID"/>
        </w:rPr>
        <w:t xml:space="preserve">, dan ketika Allah berbicara melalui </w:t>
      </w:r>
      <w:r>
        <w:rPr>
          <w:b/>
          <w:lang w:val="id_ID" w:bidi="id_ID"/>
        </w:rPr>
        <w:t>firman-Nya</w:t>
      </w:r>
      <w:r>
        <w:rPr>
          <w:lang w:val="id_ID" w:bidi="id_ID"/>
        </w:rPr>
        <w:t xml:space="preserve">, Allah </w:t>
      </w:r>
      <w:r>
        <w:rPr>
          <w:b/>
          <w:lang w:val="id_ID" w:bidi="id_ID"/>
        </w:rPr>
        <w:t>menguduskan</w:t>
      </w:r>
      <w:r>
        <w:rPr>
          <w:lang w:val="id_ID" w:bidi="id_ID"/>
        </w:rPr>
        <w:t xml:space="preserve">, atau menjadikan kudus, segala sesuatu yang telah Allah ciptakan. Ketika Allah menjadikan sesuatu kudus, Allah membuat hal itu berkenan untuk tujuan-tujuan Allah. Makanan yang diciptakan Allah itu baik, dan kita bisa makan makanan itu! Gunakan kata yang sama untuk berdoa seperti yang Anda pakai pada perikop sebelumnya. </w:t>
      </w:r>
    </w:p>
    <w:p>
      <w:pPr/>
      <w:r>
        <w:rPr>
          <w:lang w:val="id_ID" w:bidi="id_ID"/>
        </w:rPr>
      </w:r>
      <w:r>
        <w:rPr>
          <w:lang w:val="id_ID" w:bidi="id_ID"/>
        </w:rPr>
        <w:t xml:space="preserve">Berhenti di sini dan diskusikan dalam kelompok bagaimana Anda akan berbicara tentang bagaimana Allah berbicara melalui firman Allah dan bagaimana Allah menguduskan segala sesuatu. Untuk petunjuk lebih lanjut tentang "firman Allah" dan menguduskan, lihat Daftar Kata Utama. Jika Anda telah memakai kata-kata ini di bagian lain dalam Alkitab, pakailah kata-kata yang sama seperti yang Anda pakai di sana. Hentikan sejenak audio ini di sini.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Hentikan sejenak audio ini di sini.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 xml:space="preserve">Pertama, seluruh kelompok harus berlatih menceritakan perikop itu dalam bahasa Anda sendiri. Ingatlah untuk memasukkan hal-hal yang Anda putuskan dalam langkah sebelumnya, seperti urutan waktu, kata, frasa, perasaan, atau apa pun yang Anda diskusikan. </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itu telah menceritakan kembali semua perikop tersebut. Anggota-anggota kelompok dapat saling memperbaiki dalam bagian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perikop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perikop tersebut yang paling disukai. Anda mungkin memutuskan bahwa Anda menyukai cara seorang anggota kelompok dalam menyampaikan suatu adegan, tetapi menyukai cara seorang anggota kelompok yang berbeda dalam menyampaikan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Timotius 4:6–10</w:t>
      </w:r>
      <w:r>
        <w:rPr>
          <w:lang w:val="id_ID" w:bidi="id_ID"/>
        </w:rPr>
      </w:r>
    </w:p>
    <w:p>
      <w:pPr>
        <w:pStyle w:val="Heading3"/>
      </w:pPr>
      <w:r>
        <w:rPr>
          <w:lang w:val="id_ID" w:bidi="id_ID"/>
        </w:rPr>
        <w:t>Dengar dan Renungkan</w:t>
      </w:r>
    </w:p>
    <w:p>
      <w:pPr/>
      <w:r>
        <w:rPr>
          <w:lang w:val="id_ID" w:bidi="id_ID"/>
        </w:rPr>
      </w:r>
      <w:r>
        <w:rPr>
          <w:lang w:val="id_ID" w:bidi="id_ID"/>
        </w:rPr>
        <w:t>Dalam bagian ini, dengarkan 1 Timotius 4:6–10 dan renungkan di dalam hati Anda.</w:t>
      </w:r>
    </w:p>
    <w:p>
      <w:pPr/>
      <w:r>
        <w:rPr>
          <w:lang w:val="id_ID" w:bidi="id_ID"/>
        </w:rPr>
      </w:r>
      <w:r>
        <w:rPr>
          <w:lang w:val="id_ID" w:bidi="id_ID"/>
        </w:rPr>
        <w:t xml:space="preserve">Jika memungkinkan dengarkan rekaman 1 Timotius 4:6–10 sebanyak tiga kali, dalam tiga bentuk terjemahan yang berbeda. </w:t>
      </w:r>
    </w:p>
    <w:p>
      <w:pPr/>
      <w:r>
        <w:rPr>
          <w:lang w:val="id_ID" w:bidi="id_ID"/>
        </w:rPr>
      </w:r>
      <w:r>
        <w:rPr>
          <w:lang w:val="id_ID" w:bidi="id_ID"/>
        </w:rPr>
        <w:t xml:space="preserve">Hentikan sejenak audio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audio ini di sini. </w:t>
      </w:r>
    </w:p>
    <w:p>
      <w:pPr>
        <w:pStyle w:val="ListBullet"/>
        <w:spacing w:line="240" w:lineRule="auto"/>
        <w:ind w:left="720"/>
      </w:pPr>
      <w:r>
        <w:rPr>
          <w:lang w:val="id_ID" w:bidi="id_ID"/>
        </w:rPr>
      </w:r>
      <w:r>
        <w:rPr>
          <w:lang w:val="id_ID" w:bidi="id_ID"/>
        </w:rPr>
        <w:t xml:space="preserve">Siapa yang Anda kenal yang perlu mendengar tentang perikop ini? </w:t>
      </w:r>
    </w:p>
    <w:p>
      <w:pPr/>
      <w:r>
        <w:rPr>
          <w:lang w:val="id_ID" w:bidi="id_ID"/>
        </w:rPr>
      </w:r>
      <w:r>
        <w:rPr>
          <w:b/>
          <w:lang w:val="id_ID" w:bidi="id_ID"/>
        </w:rPr>
        <w:t>Ini adalah bagian terakhir dari rekaman.</w:t>
      </w:r>
      <w:r>
        <w:rPr>
          <w:lang w:val="id_ID" w:bidi="id_ID"/>
        </w:rPr>
        <w:t xml:space="preserve"> </w:t>
      </w:r>
      <w:r>
        <w:rPr>
          <w:lang w:val="id_ID" w:bidi="id_ID"/>
        </w:rPr>
      </w:r>
    </w:p>
    <w:p>
      <w:pPr>
        <w:pStyle w:val="Heading3"/>
      </w:pPr>
      <w:r>
        <w:rPr>
          <w:lang w:val="id_ID" w:bidi="id_ID"/>
        </w:rPr>
        <w:t>Menyiapkan Panggung</w:t>
      </w:r>
    </w:p>
    <w:p>
      <w:pPr/>
      <w:r>
        <w:rPr>
          <w:lang w:val="id_ID" w:bidi="id_ID"/>
        </w:rPr>
      </w:r>
      <w:r>
        <w:rPr>
          <w:lang w:val="id_ID" w:bidi="id_ID"/>
        </w:rPr>
        <w:t>Dengarkan versi audio dari 1 Timotius 4:6–10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 xml:space="preserve">Dalam perikop terakhir, Paulus sedang berbicara kepada Timotius, dan ia mengatakan kepadanya semua yang perlu dilakukan Timotius tentang masalah di gereja Timotius. Gereja Timotius adalah gereja di Efesus, tempat Timotius melayani. Paulus telah mengirim Timotius ke sana untuk melayani orang-orang percaya. Dan kita tahu ada banyak masalah di gereja Timotius karena ada orang-orang yang mengajarkan hal-hal yang salah. Ada laki-laki dan perempuan di gereja yang mengajarkan bahwa makanan tertentu tidak baik bagi orang Kristen. Mereka mengajarkan bahwa pernikahan adalah sesuatu yang buruk. Mereka terus-menerus berdebat—mereka begitu sering berdebat sehingga ketika Paulus membicarakannya, Paulus berkata seolah-olah mereka tidak pernah berhenti berdebat. Dan orang-orang ini juga menceritakan kisah yang salah tentang siapa yang memiliki hubungan dengan siapa, yang sudah terjadi selama bertahun-tahun lamanya. Dan Paulus mengatakan, "Semua ini bodoh. Itu tidak membawa hal yang baik. Ini hanya kebodohan </w:t>
      </w:r>
    </w:p>
    <w:p>
      <w:pPr/>
      <w:r>
        <w:rPr>
          <w:lang w:val="id_ID" w:bidi="id_ID"/>
        </w:rPr>
      </w:r>
      <w:r>
        <w:rPr>
          <w:lang w:val="id_ID" w:bidi="id_ID"/>
        </w:rPr>
        <w:t>Dalam perikop sebelumnya, Paulus baru saja mengatakan kepada Timotius apa yang diperlukan Timotius untuk diajarkan kepada orang-orang percaya di gereja. Paulus memanggil laki-laki dan perempuan yang percaya ini "saudara-saudara," karena mereka seperti saudara-saudara dalam Kristus. Dan Paulus mengatakan kepada Timotius bahwa Timotius harus mengajarkan kepada orang-orang percaya di jemaatnya—saudara-saudara— bahwa doa dan Firman Allah yang membuat makanan menjadi baik bagi orang Kristen, demikian pula membuat pernikahan baik bagi orang Kristen. Sekarang, dalam perikop ini, Paulus berkata kepada Timotius bahwa melakukan hal ini—mengajarkan kepada saudara-saudara hal-hal yang benar tentang makanan dan tentang pernikahan—akan membuat Timotius sebagai seorang hamba Kristus Yesus yang baik. Hal itu juga akan membuat Timotius menjadi kuat dan terlatih dalam semua ajaran tentang Yesus yang dipercayai oleh orang-orang percaya, dan akan membuat Timotius kuat dan terlatih dalam pengajaran yang telah Timotius dapatkan dari orang lain. Paulus berbicara tentang hal ini dengan cara yang akan membuat orang yang mendengarkannya berpikir tentang merawat seorang anak. Ketika seseorang merawat seorang anak, mereka membuat anak itu kuat, melatih anak itu, dan memberikan semua yang diperlukan anak itu.</w:t>
      </w:r>
    </w:p>
    <w:p>
      <w:pPr/>
      <w:r>
        <w:rPr>
          <w:lang w:val="id_ID" w:bidi="id_ID"/>
        </w:rPr>
      </w:r>
      <w:r>
        <w:rPr>
          <w:lang w:val="id_ID" w:bidi="id_ID"/>
        </w:rPr>
        <w:t xml:space="preserve">Berhenti di sini dan diskusikan dalam kelompok: Apa yang perlu Anda lakukan untuk membesarkan seorang anak dan membuatnya kuat serta terlatih dengan baik? Hentikan sejenak audio ini di sini. </w:t>
      </w:r>
    </w:p>
    <w:p>
      <w:pPr/>
      <w:r>
        <w:rPr>
          <w:lang w:val="id_ID" w:bidi="id_ID"/>
        </w:rPr>
      </w:r>
      <w:r>
        <w:rPr>
          <w:lang w:val="id_ID" w:bidi="id_ID"/>
        </w:rPr>
        <w:t>Paulus baru saja selesai mengatakan kepada Timotius tentang apa yang perlu Timotius lakukan untuk mengajar orang-orang percaya di jemaatnya, dan Paulus baru saja mengatakan kepada Timotius bahwa melakukan hal ini akan membuat Timotius menjadi seorang hamba Kristus Yesus yang baik. Hal itu juga akan membuat Timotius kuat dan terlatih dalam semua ajaran tentang Yesus yang dipercayai oleh orang-orang percaya, dan akan membuat Timotius kuat dan terlatih dalam pengajaran yang telah Timotius dapatkan dari orang lain. Sekarang Paulus berkata kepada Timotius apa yang tidak boleh dilakukan Timotius. Paulus mengatakan kepada Timotius bahwa ia tidak boleh melakukan hal yang dilakukan oleh para guru yang tidak baik. Jika Anda ingat, guru-guru yang tidak baik telah menceritakan kisah yang tidak benar, dan mereka telah berdebat. Paulus mengatakan kepada Timotius bahwa Timotius seharusnya tidak menceritakan kisah-kisah yang tidak benar yang sama atau melakukan hal yang bodoh yang sama. Sebaliknya, Timotius harus melatih dirinya untuk beribadah. Paulus mementingkan bahwa melatih tubuh itu penting, tetapi melatih diri untuk beribadah sangatlah penting. Kita tahu bahwa Paulus sangat perhatian pada melatih tubuh. Paulus berbicara tentang olahraga di banyak bagian Alkitab, dan Paulus mengatakan bahwa berlatih sebagai orang Kristen seperti berlatih sebagai seseorang yang pintar dalam olahraga. Anda harus tahu apa tujuan Anda. Anda harus bekerja dengan rajin. Anda harus berusaha keras untuk menjadi yang terbaik yang Anda bisa. Paulus mengatakan bahwa melatih tubuh itu penting, tetapi melatih diri untuk lebih seperti Allah, beribadah, sangatlah penting. Penyebab Paulus mengatakan ini adalah karena melatih tubuh hanya baik sampai Anda meninggal. Tetapi melatih diri untuk beribadah akan membawa hal yang baik ketika Anda masih hidup, dan membawa hal yang baik dalam kehidupan yang akan datang.</w:t>
      </w:r>
    </w:p>
    <w:p>
      <w:pPr/>
      <w:r>
        <w:rPr>
          <w:lang w:val="id_ID" w:bidi="id_ID"/>
        </w:rPr>
      </w:r>
      <w:r>
        <w:rPr>
          <w:lang w:val="id_ID" w:bidi="id_ID"/>
        </w:rPr>
        <w:t xml:space="preserve">Berhenti di sini dan bicarakan dalam kelompok: Apa yang perlu dilakukan seorang atlet agar kuat dan cepat serta siap untuk menang? Hentikan sejenak audio ini di sini. </w:t>
      </w:r>
    </w:p>
    <w:p>
      <w:pPr/>
      <w:r>
        <w:rPr>
          <w:lang w:val="id_ID" w:bidi="id_ID"/>
        </w:rPr>
      </w:r>
      <w:r>
        <w:rPr>
          <w:lang w:val="id_ID" w:bidi="id_ID"/>
        </w:rPr>
        <w:t xml:space="preserve">Paulus mengatakan kepada Timotius bahwa melatih diri untuk beribadah membawa hal-hal yang baik sekarang dan dalam kehidupan yang akan datang. Paulus mengatakan kepada Timotius bahwa semua hal yang baru saja ia katakan adalah benar dan orang-orang seharusnya percaya dan menerima apa yang dikatakan Paulus itu. Sekarang Paulus memberi tahu Timotius bahwa penyebab mereka bekerja dengan rajin adalah agar mereka mendapatkan hal baik ini, baik saat ini maupun di kehidupan yang akan datang. Ketika Paulus mengatakan "mereka," Paulus mungkin memaksudkan dirinya sendiri dan Timotius. Jadi, Paulus mengatakan bahwa mereka bekerja dengan rajin untuk mendapatkan hal yang baik saat ini dan di kehidupan yang akan datang. Dan mereka melakukan ini karena mereka telah menaruh harapan kepada Allah yang hidup. Allah yang hidup ini adalah Allah yang telah menyelamatkan semua orang. Ketika Paulus mengatakan semua orang, Paulus memaksudkan semua orang yang telah percaya kepada kabar baik tentang Yesus.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versi audio dari 1 Timotius 4:6–10 dalam terjemahan yang paling mudah dimengerti.</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mempunyai tiga bagian, dan setiap bagian memiliki fokusnya masing-masing.</w:t>
      </w:r>
    </w:p>
    <w:p>
      <w:pPr/>
      <w:r>
        <w:rPr>
          <w:lang w:val="id_ID" w:bidi="id_ID"/>
        </w:rPr>
      </w:r>
      <w:r>
        <w:rPr>
          <w:b/>
          <w:lang w:val="id_ID" w:bidi="id_ID"/>
        </w:rPr>
        <w:t>Pada bagian pertama:</w:t>
      </w:r>
      <w:r>
        <w:rPr>
          <w:lang w:val="id_ID" w:bidi="id_ID"/>
        </w:rPr>
        <w:t xml:space="preserve"> Paulus memberitahu Timotius sesuatu yang Paulus ingin Timotius lakukan. Paulus ingin Timotius mengajarkan orang-orang percaya di gerejanya hal-hal yang baik tentang makanan dan tentang pernikahan. Dan Paulus memberikan Timotius beberapa petunjuk tambahan. Paulus memberitahu Timotius beberapa hal yang baik yang akan tampak jika Timotius melakukan hal ini. </w:t>
      </w:r>
    </w:p>
    <w:p>
      <w:pPr/>
      <w:r>
        <w:rPr>
          <w:lang w:val="id_ID" w:bidi="id_ID"/>
        </w:rPr>
      </w:r>
      <w:r>
        <w:rPr>
          <w:b/>
          <w:lang w:val="id_ID" w:bidi="id_ID"/>
        </w:rPr>
        <w:t>Pada bagian kedua:</w:t>
      </w:r>
      <w:r>
        <w:rPr>
          <w:lang w:val="id_ID" w:bidi="id_ID"/>
        </w:rPr>
        <w:t xml:space="preserve"> Paulus berkata kepada Timotius sesuatu yang tidak boleh ia lakukan. Timotius tidak boleh melakukan apa yang telah dilakukan oleh para guru yang tidak baik di gerejanya. Kemudian Paulus memberitahu Timotius sesuatu yang seharusnya dilakukan Timotius. Sebaliknya, Timotius harus melatih dirinya untuk hidup saleh. Dan kemudian Paulus memberi tahu Timotius penyebab mengapa ini adalah hal yang baik. </w:t>
      </w:r>
    </w:p>
    <w:p>
      <w:pPr/>
      <w:r>
        <w:rPr>
          <w:lang w:val="id_ID" w:bidi="id_ID"/>
        </w:rPr>
      </w:r>
      <w:r>
        <w:rPr>
          <w:b/>
          <w:lang w:val="id_ID" w:bidi="id_ID"/>
        </w:rPr>
        <w:t>Pada bagian ketiga:</w:t>
      </w:r>
      <w:r>
        <w:rPr>
          <w:lang w:val="id_ID" w:bidi="id_ID"/>
        </w:rPr>
        <w:t xml:space="preserve"> Paulus mengingatkan Timotius mengapa ia dan Timotius bekerja tanpa henti. Paulus mengingatkannya bahwa penyebab mereka bekerja tanpa henti adalah karena mereka menaruh harapan mereka kepada Allah yang hidup. Paulus memberi tahu Timotius bahwa Allah yang hidup ini adalah Pribadi yang telah menyelamatkan semua orang. Dan ketika Paulus mengatakan "semua orang," Paulus memaksudkan semua orang yang telah percaya.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 yang hidup</w:t>
      </w:r>
    </w:p>
    <w:p>
      <w:pPr>
        <w:pStyle w:val="ListBullet"/>
        <w:spacing w:line="240" w:lineRule="auto"/>
        <w:ind w:left="720"/>
      </w:pPr>
      <w:r>
        <w:rPr>
          <w:lang w:val="id_ID" w:bidi="id_ID"/>
        </w:rPr>
      </w:r>
      <w:r>
        <w:rPr>
          <w:lang w:val="id_ID" w:bidi="id_ID"/>
        </w:rPr>
        <w:t xml:space="preserve">Dan semua orang yang telah percaya. </w:t>
      </w:r>
    </w:p>
    <w:p>
      <w:pPr/>
      <w:r>
        <w:rPr>
          <w:lang w:val="id_ID" w:bidi="id_ID"/>
        </w:rPr>
      </w:r>
      <w:r>
        <w:rPr>
          <w:lang w:val="id_ID" w:bidi="id_ID"/>
        </w:rPr>
        <w:t>Sebagai kelompok, perhatikan bagian-bagian dari perikop berikut ini:</w:t>
      </w:r>
    </w:p>
    <w:p>
      <w:pPr/>
      <w:r>
        <w:rPr>
          <w:lang w:val="id_ID" w:bidi="id_ID"/>
        </w:rPr>
      </w:r>
      <w:r>
        <w:rPr>
          <w:lang w:val="id_ID" w:bidi="id_ID"/>
        </w:rPr>
        <w:t>Pada bagian pertama, Paulus memberitahu Timotius apa yang dia ingin Timotius lakukan, dan kemudian Paulus segera memberikan Timotius alasan mengapa Paulus ingin ia melakukan hal itu. Paulus memberitahu Timotius hal-hal yang baik yang bagi Paulus akan tampak jika Timotius melakukan apa yang ia ingin Timotius lakukan.</w:t>
      </w:r>
    </w:p>
    <w:p>
      <w:pPr/>
      <w:r>
        <w:rPr>
          <w:lang w:val="id_ID" w:bidi="id_ID"/>
        </w:rPr>
      </w:r>
      <w:r>
        <w:rPr>
          <w:lang w:val="id_ID" w:bidi="id_ID"/>
        </w:rPr>
        <w:t xml:space="preserve">Berhenti di sini dan diskusikan pertanyaan ini dalam kelompok: Bagaimana cara Anda memberitahukan kepada seseorang yang mendengarkan bahwa ada hal-hal baik yang akan datang jika mereka melakukan apa yang Anda katakan kepada mereka? Hentikan sejenak audio ini di sini. </w:t>
      </w:r>
    </w:p>
    <w:p>
      <w:pPr/>
      <w:r>
        <w:rPr>
          <w:lang w:val="id_ID" w:bidi="id_ID"/>
        </w:rPr>
      </w:r>
      <w:r>
        <w:rPr>
          <w:lang w:val="id_ID" w:bidi="id_ID"/>
        </w:rPr>
        <w:t xml:space="preserve">Sekarang, pada bagian kedua, Paulus memberi tahu Timotius sesuatu yang tidak boleh dilakukan Timotius. Timotius tidak boleh melakukan apa yang telah dilakukan oleh para guru yang tidak baik di gerejanya. Dan dia segera memberitahu Timotius hal baik yang harus dia lakukan. Timotius harus melatih dirinya untuk beribadah. Sekarang, segera setelah Paulus memberi tahu Timotius bahwa ia harus melatih dirinya untuk beribadah, Paulus mulai memberi Timotius lebih banyak petunjuk sehingga Timotius akan tahu mengapa ia harus melakukan hal ini. Paulus memberi tahu Timotius bahwa melatih tubuh itu baik. Ini adalah sesuatu yang diketahui Timotius. Tetapi kemudian Paulus memberi tahu dia bahwa melatih diri untuk beribadah bahkan lebih penting. Paulus meneruskan dengan mengatakan sesuatu yang sangat penting: Paulus menjelaskan bahwa semua ini bukanlah sesuatu yang Paulus katakan untuk pertama kalinya. Ini adalah sesuatu yang Paulus telah dengar orang lain katakan berkali-kali. Paulus telah mendengar orang mengatakan hal ini. Paulus tahu Timotius telah mendengar orang mengatakan hal ini. Dan Paulus ingin Timotius memikirkan hal ini. </w:t>
      </w:r>
    </w:p>
    <w:p>
      <w:pPr/>
      <w:r>
        <w:rPr>
          <w:lang w:val="id_ID" w:bidi="id_ID"/>
        </w:rPr>
      </w:r>
      <w:r>
        <w:rPr>
          <w:lang w:val="id_ID" w:bidi="id_ID"/>
        </w:rPr>
        <w:t xml:space="preserve">Berhenti di sini dan diskusikan pertanyaan ini dalam kelompok: Bagaimana Anda akan menjelaskan kepada seseorang yang mendengarkan bahwa Anda menyampaikan kata-kata yang telah dikatakan orang lain berkali-kali sebelumnya? Hentikan sejenak audio ini di sini. </w:t>
      </w:r>
    </w:p>
    <w:p>
      <w:pPr/>
      <w:r>
        <w:rPr>
          <w:lang w:val="id_ID" w:bidi="id_ID"/>
        </w:rPr>
      </w:r>
      <w:r>
        <w:rPr>
          <w:lang w:val="id_ID" w:bidi="id_ID"/>
        </w:rPr>
        <w:t xml:space="preserve">Sekarang, sepertinya penting juga untuk mengatakan bahwa Paulus sering mengatakan kata-kata yang telah dikatakan orang lain berkali-kali. Paulus melakukan hal ini dalam banyak surat lain yang ditulisnya, dan Paulus biasanya mengatakan sesuatu untuk memperjelas bahwa ini adalah sesuatu yang telah dikatakan orang lain berkali-kali. Ketika Paulus melakukan hal ini, sering kali itu terjadi pada bagian yang sangat penting dari surat Paulus di mana ia benar-benar ingin seseorang mendengarkannya. </w:t>
      </w:r>
    </w:p>
    <w:p>
      <w:pPr/>
      <w:r>
        <w:rPr>
          <w:lang w:val="id_ID" w:bidi="id_ID"/>
        </w:rPr>
      </w:r>
      <w:r>
        <w:rPr>
          <w:lang w:val="id_ID" w:bidi="id_ID"/>
        </w:rPr>
        <w:t xml:space="preserve">Berhenti di sini dan diskusikan pertanyaan ini dalam kelompok: Bagaimana Anda akan menjelaskan kepada seseorang yang mendengarkan bahwa bagian tertentu dari apa yang Anda katakan adalah bagian yang paling penting untuk mereka dengar? Hentikan sejenak audio ini di sini. </w:t>
      </w:r>
    </w:p>
    <w:p>
      <w:pPr/>
      <w:r>
        <w:rPr>
          <w:lang w:val="id_ID" w:bidi="id_ID"/>
        </w:rPr>
      </w:r>
      <w:r>
        <w:rPr>
          <w:lang w:val="id_ID" w:bidi="id_ID"/>
        </w:rPr>
        <w:t xml:space="preserve">Sekarang, pada bagian ketiga dari perikop ini, Paulus mengingatkan Timotius bahwa penyebab Paulus dan Timotius bekerja tanpa henti untuk melatih diri mereka untuk beribadah adalah karena mereka telah menaruh harapan mereka kepada Allah yang hidup. Paulus menjelaskan bahwa Allah yang hidup ini adalah Allah yang telah menyelamatkan semua orang. Dan Paulus juga menjelaskan bahwa "semua orang" berarti semua orang yang telah percaya. </w:t>
      </w:r>
    </w:p>
    <w:p>
      <w:pPr/>
      <w:r>
        <w:rPr>
          <w:lang w:val="id_ID" w:bidi="id_ID"/>
        </w:rPr>
      </w:r>
      <w:r>
        <w:rPr>
          <w:lang w:val="id_ID" w:bidi="id_ID"/>
        </w:rPr>
        <w:t xml:space="preserve">Sekarang, kelompok harus membuat papan cerita, menggambarkan atau memakai barang-barang untuk memeragakan kisah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Timotius 4:6–10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bagian, dan setiap bagian memiliki fokusnya masing-masing.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Allah yang hidup</w:t>
      </w:r>
    </w:p>
    <w:p>
      <w:pPr>
        <w:pStyle w:val="ListBullet"/>
        <w:spacing w:line="240" w:lineRule="auto"/>
        <w:ind w:left="720"/>
      </w:pPr>
      <w:r>
        <w:rPr>
          <w:lang w:val="id_ID" w:bidi="id_ID"/>
        </w:rPr>
      </w:r>
      <w:r>
        <w:rPr>
          <w:lang w:val="id_ID" w:bidi="id_ID"/>
        </w:rPr>
        <w:t xml:space="preserve">Dan semua orang yang telah percaya. </w:t>
      </w:r>
    </w:p>
    <w:p>
      <w:pPr/>
      <w:r>
        <w:rPr>
          <w:lang w:val="id_ID" w:bidi="id_ID"/>
        </w:rPr>
      </w:r>
      <w:r>
        <w:rPr>
          <w:lang w:val="id_ID" w:bidi="id_ID"/>
        </w:rPr>
        <w:t>Sebagai kelompok, peragakan ayat ini dua kali. Anda harus memeragakan bagian ini dalam bahasa Anda.</w:t>
      </w:r>
    </w:p>
    <w:p>
      <w:pPr/>
      <w:r>
        <w:rPr>
          <w:lang w:val="id_ID" w:bidi="id_ID"/>
        </w:rPr>
      </w:r>
      <w:r>
        <w:rPr>
          <w:lang w:val="id_ID" w:bidi="id_ID"/>
        </w:rPr>
        <w:t>Pertama, peragakan perikop ini tanpa berhenti. Perhatikan percakapan, jalan cerita, urutan kejadian cerita, dan urutan waktu dari perikop ini. Pastikan Anda tidak melewatkan untuk memerankan bagian-bagian sulit atau penting dari perikop tersebut. Bantulah satu sama lain untuk mengingat bagian-bagian dari perikop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perikop ini kedua kalinya. Pada bagian-bagian tertentu dalam drama, hentikan sejenak drama itu dan tanyakan kepada orang yang memerankan tokoh tersebut, "Apa yang sedang Anda rasakan atau pikirkan?" Orang yang memerankan tokoh tersebut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drama dan kemungkinan tanggapannya.</w:t>
      </w:r>
    </w:p>
    <w:p>
      <w:pPr/>
      <w:r>
        <w:rPr>
          <w:lang w:val="id_ID" w:bidi="id_ID"/>
        </w:rPr>
      </w:r>
      <w:r>
        <w:rPr>
          <w:lang w:val="id_ID" w:bidi="id_ID"/>
        </w:rPr>
        <w:t xml:space="preserve">Peragakan bagaimana Paulus mengatakan kepada Timotius bahwa Timotius adalah seorang hamba Kristus Yesus yang baik, karena ia baru saja mengajarkan hal-hal baik tentang makanan dan tentang pernikahan. Sekarang peragakan bagaimana Timotius kuat dan terlatih dalam semua hal yang dipercaya oleh orang-orang percaya tentang Yesus dan dalam pengajaran yang diterima Timotius. </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berperan sebagai Timotius,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peragakan bagaimana Timotius mengajarkan agar tubuhnya kuat. Peragakan bagaimana Paulus memberitahu Timotius bahwa hal tersebut hanya baik sampai Timotius meninggal. Sekarang mainkan bagaimana Timotius melatih dirinya untuk beribadah. Mainkan bagaimana Paulus memberitahu Timotius bahwa hal ini akan baik sekarang dan di kehidupan yang akan datang. Peragakan bagaimana Paulus memberi tahu Timotius bahwa banyak orang telah mengatakan hal ini dan Timotius harus memercayainya.</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berperan sebagai Paulus,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Mainkan bagaimana orang menaruh harapannya kepada Allah yang hidup. Peragakan bagaimana Paulus memberi tahu Timotius bahwa dia dan Timotius harus bekerja dengan sangat keras. Sekarang peragakan bagaimana Paulus dan Timotius menaruh harapan mereka kepada Allah yang hidup.</w:t>
      </w:r>
    </w:p>
    <w:p>
      <w:pPr>
        <w:pStyle w:val="ListBullet"/>
        <w:spacing w:line="240" w:lineRule="auto"/>
        <w:ind w:left="720"/>
      </w:pPr>
      <w:r>
        <w:rPr>
          <w:lang w:val="id_ID" w:bidi="id_ID"/>
        </w:rPr>
      </w:r>
      <w:r>
        <w:rPr>
          <w:lang w:val="id_ID" w:bidi="id_ID"/>
        </w:rPr>
        <w:t xml:space="preserve">Hentikan sejenak dramanya. </w:t>
      </w:r>
    </w:p>
    <w:p>
      <w:pPr>
        <w:pStyle w:val="ListBullet"/>
        <w:spacing w:line="240" w:lineRule="auto"/>
        <w:ind w:left="720"/>
      </w:pPr>
      <w:r>
        <w:rPr>
          <w:lang w:val="id_ID" w:bidi="id_ID"/>
        </w:rPr>
      </w:r>
      <w:r>
        <w:rPr>
          <w:lang w:val="id_ID" w:bidi="id_ID"/>
        </w:rPr>
        <w:t>Tanyakan kepada orang yang berperan sebagai Paulus, "Apa yang sedang Anda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Timotius 4:6–10 dalam terjemahan yang paling mudah dimengerti </w:t>
      </w:r>
    </w:p>
    <w:p>
      <w:pPr/>
      <w:r>
        <w:rPr>
          <w:lang w:val="id_ID" w:bidi="id_ID"/>
        </w:rPr>
      </w:r>
      <w:r>
        <w:rPr>
          <w:lang w:val="id_ID" w:bidi="id_ID"/>
        </w:rPr>
        <w:t>Hentikan sejenak audio ini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Pada awal perikop ini, Paulus berbicara kepada Timotius dan ia memberi tahu Timotius sesuatu yang penting tentang saudara-saudara di jemaatnya. Sekarang, dalam bahasa yang dipakai Paulus dan Timotius, mereka sering mengatakan "saudara-saudara" ketika mereka berbicara tentang sekelompok laki-laki dan perempuan. Itulah sebabnya mengapa beberapa terjemahan akan mengatakan "</w:t>
      </w:r>
      <w:r>
        <w:rPr>
          <w:b/>
          <w:lang w:val="id_ID" w:bidi="id_ID"/>
        </w:rPr>
        <w:t>saudara dan saudari</w:t>
      </w:r>
      <w:r>
        <w:rPr>
          <w:lang w:val="id_ID" w:bidi="id_ID"/>
        </w:rPr>
        <w:t xml:space="preserve">," dan beberapa terjemahan akan mengatakan "saudara-saudara." Tidak apa-apa untuk menerjemahkan ini dengan cara apa pun yang dapat diterima oleh akal dalam bahasa Anda. </w:t>
      </w:r>
    </w:p>
    <w:p>
      <w:pPr/>
      <w:r>
        <w:rPr>
          <w:lang w:val="id_ID" w:bidi="id_ID"/>
        </w:rPr>
      </w:r>
      <w:r>
        <w:rPr>
          <w:lang w:val="id_ID" w:bidi="id_ID"/>
        </w:rPr>
        <w:t>Berhenti di sini dan diskusikan dalam kelompok kata atau frasa apa yang akan Anda gunakan untuk "saudara-saudara." Jika Anda telah menerjemahkan kata ini di kitab lain dalam Alkitab, gunakan kata yang sama dengan yang Anda gunakan di sana. Hentikan sejenak audio ini di sini.</w:t>
      </w:r>
    </w:p>
    <w:p>
      <w:pPr/>
      <w:r>
        <w:rPr>
          <w:lang w:val="id_ID" w:bidi="id_ID"/>
        </w:rPr>
      </w:r>
      <w:r>
        <w:rPr>
          <w:lang w:val="id_ID" w:bidi="id_ID"/>
        </w:rPr>
        <w:t xml:space="preserve">Paulus memberi tahu Timotius bahwa jika Timotius mengajarkan hal-hal yang baik kepada saudara-saudara maka ia akan menjadi seorang </w:t>
      </w:r>
      <w:r>
        <w:rPr>
          <w:b/>
          <w:lang w:val="id_ID" w:bidi="id_ID"/>
        </w:rPr>
        <w:t>hamba</w:t>
      </w:r>
      <w:r>
        <w:rPr>
          <w:lang w:val="id_ID" w:bidi="id_ID"/>
        </w:rPr>
        <w:t xml:space="preserve"> Kristus Yesus yang baik. Seorang hamba adalah seseorang yang melayani. Sekarang, dalam beberapa kebiasaan gereja, orang mempunyai nama khusus untuk "melayani" yang mereka pakai untuk berbicara tentang mereka yang memiliki pekerjaan khusus untuk melayani di gereja. Ini bukan pekerjaan yang dimiliki Timotius. Timotius adalah seorang hamba di gereja karena Timotius melakukan segala sesuatu untuk melayani gereja. Tetapi ada alasan untuk percaya bahwa Timotius memiliki tugas yang berbeda di gereja, dan ia tidak mempunyai pekerjaan khusus sebagai seorang hamba dengan nama khusus yang dipakai dalam beberapa kebiasaan gereja. </w:t>
      </w:r>
    </w:p>
    <w:p>
      <w:pPr/>
      <w:r>
        <w:rPr>
          <w:lang w:val="id_ID" w:bidi="id_ID"/>
        </w:rPr>
      </w:r>
      <w:r>
        <w:rPr>
          <w:lang w:val="id_ID" w:bidi="id_ID"/>
        </w:rPr>
        <w:t>Berhenti di sini dan diskusikan di dalam kelompok kata atau frasa apa yang akan Anda pakai untuk hamba. Untuk informasi lebih lanjut, perhatikan kata hamba di Daftar Kata Utama untuk informasi lebih lanjut. Jika Anda telah menerjemahkan kata ini di kitab lain dari Alkitab, gunakan kata yang sama dengan yang Anda gunakan di sana. Hentikan sejenak audio ini di sini.</w:t>
      </w:r>
    </w:p>
    <w:p>
      <w:pPr/>
      <w:r>
        <w:rPr>
          <w:lang w:val="id_ID" w:bidi="id_ID"/>
        </w:rPr>
      </w:r>
      <w:r>
        <w:rPr>
          <w:lang w:val="id_ID" w:bidi="id_ID"/>
        </w:rPr>
        <w:t xml:space="preserve">Paulus memberi tahu Timotius bahwa Timotius seharusnya tidak peduli pada </w:t>
      </w:r>
      <w:r>
        <w:rPr>
          <w:b/>
          <w:lang w:val="id_ID" w:bidi="id_ID"/>
        </w:rPr>
        <w:t>cerita-cerita bohong</w:t>
      </w:r>
      <w:r>
        <w:rPr>
          <w:lang w:val="id_ID" w:bidi="id_ID"/>
        </w:rPr>
        <w:t>, dan Timotius seharusnya tidak melakukan hal yang telah dilakukan oleh guru-guru yang tidak baik. Beberapa terjemahan membicarakan hal ini dengan cara yang memakai kata khusus untuk cerita-cerita bohong ini. Cerita-cerita bohong ini adalah cerita-cerita yang dibuat-buat, cerita yang tidak benar, biasanya tentang hal-hal yang telah terjadi sejak lama.</w:t>
      </w:r>
    </w:p>
    <w:p>
      <w:pPr/>
      <w:r>
        <w:rPr>
          <w:lang w:val="id_ID" w:bidi="id_ID"/>
        </w:rPr>
      </w:r>
      <w:r>
        <w:rPr>
          <w:lang w:val="id_ID" w:bidi="id_ID"/>
        </w:rPr>
        <w:t>Berhenti di sini dan diskusikan dalam kelompok kata atau frasa apa yang akan Anda pakai untuk cerita-cerita bohong. Jika Anda telah menerjemahkan kata ini di kitab lain dari Alkitab, gunakan kata yang sama dengan yang Anda gunakan di sana. Hentikan sejenak audio ini di sini.</w:t>
      </w:r>
    </w:p>
    <w:p>
      <w:pPr/>
      <w:r>
        <w:rPr>
          <w:lang w:val="id_ID" w:bidi="id_ID"/>
        </w:rPr>
      </w:r>
      <w:r>
        <w:rPr>
          <w:lang w:val="id_ID" w:bidi="id_ID"/>
        </w:rPr>
        <w:t xml:space="preserve">Paulus memberi tahu Timotius bahwa daripada melakukan apa yang dilakukan oleh guru-guru yang tidak baik, Timotius harus melatih dirinya untuk </w:t>
      </w:r>
      <w:r>
        <w:rPr>
          <w:b/>
          <w:lang w:val="id_ID" w:bidi="id_ID"/>
        </w:rPr>
        <w:t>hidup saleh</w:t>
      </w:r>
      <w:r>
        <w:rPr>
          <w:lang w:val="id_ID" w:bidi="id_ID"/>
        </w:rPr>
        <w:t xml:space="preserve">. Kesalehan artinya menjadi seperti Allah—mempunyai sifat yang sama seperti Allah. Anda saleh baik di dalam diri Anda sendiri dan juga untuk memperlihatkan kepada seluruh dunia bahwa Anda seperti Allah dalam sifat Anda dan dalam cara Anda berbuat dan cara Anda berpikir. </w:t>
      </w:r>
    </w:p>
    <w:p>
      <w:pPr/>
      <w:r>
        <w:rPr>
          <w:lang w:val="id_ID" w:bidi="id_ID"/>
        </w:rPr>
      </w:r>
      <w:r>
        <w:rPr>
          <w:lang w:val="id_ID" w:bidi="id_ID"/>
        </w:rPr>
        <w:t>Berhenti di sini dan diskusikan dalam kelompok kata atau frasa apa yang akan Anda gunakan untuk kesalehan. Gunakan kata yang sama untuk kesalehan seperti yang Anda pakai pada perikop sebelumnya, dan carilah kata saleh di dalam Daftar Kata Utama untuk informasi lebih lanjut. Hentikan sejenak audio ini di sini.</w:t>
      </w:r>
    </w:p>
    <w:p>
      <w:pPr/>
      <w:r>
        <w:rPr>
          <w:lang w:val="id_ID" w:bidi="id_ID"/>
        </w:rPr>
      </w:r>
      <w:r>
        <w:rPr>
          <w:lang w:val="id_ID" w:bidi="id_ID"/>
        </w:rPr>
        <w:t xml:space="preserve">Akhirnya, Paulus memberi tahu Timotius mengapa Paulus dan Timotius bekerja tanpa henti untuk mendapatkan hal baik yang berasal dari mengajarkan diri mereka untuk beribadah. Paulus dan Timotius melakukan hal ini karena ia dan Timotius telah menaruh </w:t>
      </w:r>
      <w:r>
        <w:rPr>
          <w:b/>
          <w:lang w:val="id_ID" w:bidi="id_ID"/>
        </w:rPr>
        <w:t>harapan</w:t>
      </w:r>
      <w:r>
        <w:rPr>
          <w:lang w:val="id_ID" w:bidi="id_ID"/>
        </w:rPr>
        <w:t xml:space="preserve"> mereka kepada Allah yang hidup. Gunakan kata yang sama untuk harapan seperti yang Anda pakai pada perikop sebelumnya, dan carilah kata harapan di dalam Daftar Kata Utama untuk informasi lebih lanjut. Paulus memberi tahu Timotius bahwa Allah yang hidup ini adalah </w:t>
      </w:r>
      <w:r>
        <w:rPr>
          <w:b/>
          <w:lang w:val="id_ID" w:bidi="id_ID"/>
        </w:rPr>
        <w:t>Juruselamat</w:t>
      </w:r>
      <w:r>
        <w:rPr>
          <w:lang w:val="id_ID" w:bidi="id_ID"/>
        </w:rPr>
        <w:t xml:space="preserve"> atau Pribadi yang telah menyelamatkan </w:t>
      </w:r>
      <w:r>
        <w:rPr>
          <w:b/>
          <w:lang w:val="id_ID" w:bidi="id_ID"/>
        </w:rPr>
        <w:t>semua orang</w:t>
      </w:r>
      <w:r>
        <w:rPr>
          <w:lang w:val="id_ID" w:bidi="id_ID"/>
        </w:rPr>
        <w:t>. Dan jelaslah bahwa ketika Paulus mengatakan semua orang, yang Paulus maksudkan adalah semua orang yang telah percaya. Beberapa terjemahan menyampaikan hal ini dengan cara yang memperjelas apa yang dikatakan oleh Paulus. Penting untuk diketahui bahwa Paulus mengatakan "Allah yang hidup yang menyelamatkan semua orang." Beberapa terjemahan menggunakan kata yang berarti "terutama" atau "khususnya", bagi mereka yang telah percaya. Hal ini memperjelas bahwa ketika Paulus berkata "semua orang," apa yang ada dalam pikiran Paulus adalah orang-orang yang telah percaya kepada kabar baik tentang Yesus. Pakailah kata yang sama untuk Juruselamat seperti yang Anda pakai pada perikop sebelumnya, dan carilah kata Juruselamat di dalam Daftar Kata Utama untuk informasi lebih lanjut tentang Juruselamat.</w:t>
      </w:r>
    </w:p>
    <w:p>
      <w:pPr/>
      <w:r>
        <w:rPr>
          <w:lang w:val="id_ID" w:bidi="id_ID"/>
        </w:rPr>
      </w:r>
      <w:r>
        <w:rPr>
          <w:lang w:val="id_ID" w:bidi="id_ID"/>
        </w:rPr>
        <w:t xml:space="preserve">Berhenti di sini dan bicarakan dalam kelompok kata atau frasa apa yang akan Anda pakai untuk kata semua orang, khususnya mereka yang percaya. Jika Anda telah menerjemahkan frasa ini di kitab lain dari Alkitab, pakailah frasa yang sama dengan yang Anda pakai di sana. Untuk informasi lebih lanjut, Anda dapat mencari kata “Orang percaya” di dalam Daftar Kata Utama.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versi audio dari perikop ini dalam terjemahan yang paling mudah dimengerti. </w:t>
      </w:r>
    </w:p>
    <w:p>
      <w:pPr/>
      <w:r>
        <w:rPr>
          <w:lang w:val="id_ID" w:bidi="id_ID"/>
        </w:rPr>
      </w:r>
      <w:r>
        <w:rPr>
          <w:lang w:val="id_ID" w:bidi="id_ID"/>
        </w:rPr>
        <w:t xml:space="preserve">Hentikan sejenak audio ini di sini.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 xml:space="preserve">Pertama, seluruh kelompok harus berlatih menceritakan perikop tersebut dalam bahasa Anda sendiri. Ingatlah untuk memasukkan hal-hal yang Anda pilih dalam perikop sebelumnya, seperti urutan waktu, kata, frasa, perasaan, atau apa pun yang Anda diskusikan. </w:t>
      </w:r>
    </w:p>
    <w:p>
      <w:pPr/>
      <w:r>
        <w:rPr>
          <w:lang w:val="id_ID" w:bidi="id_ID"/>
        </w:rPr>
      </w:r>
      <w:r>
        <w:rPr>
          <w:lang w:val="id_ID" w:bidi="id_ID"/>
        </w:rPr>
        <w:t xml:space="preserve">Seorang anggota kelompok harus menyampaikan beberapa kalimat dari perikop tersebut dan berhenti sejenak. Seorang anggota lain harus menceritakan bagian selanjutnya dari perikop itu dan berhenti sejenak. Lakukan ini sampai kelompok itu telah menceritakan kembali semua perikop tersebut. Anggota-anggota kelompok dapat saling memperbaiki dalam bagian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perikop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memilih untuk menyukai cara bercerita seorang anggota kelompok untuk suatu bagian, tetapi menyukai cara anggota kelompok lain menceritakan bagian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tersebut yang disetujui oleh semua anggota kelompok. Setiap anggota kelompok harus berlatih menceritakan versi akhir dari perikop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Timotius 4:11–16</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Timotius 4:11–16 dan renungkan di dalam hati Anda. </w:t>
      </w:r>
    </w:p>
    <w:p>
      <w:pPr/>
      <w:r>
        <w:rPr>
          <w:lang w:val="id_ID" w:bidi="id_ID"/>
        </w:rPr>
      </w:r>
      <w:r>
        <w:rPr>
          <w:lang w:val="id_ID" w:bidi="id_ID"/>
        </w:rPr>
        <w:t xml:space="preserve">Jika memungkinkan dengarkan rekaman suara dari 1 Timotius 4:11–16 sebanyak tiga kali, dalam tiga bentuk terjemahan yang berbeda. </w:t>
      </w:r>
    </w:p>
    <w:p>
      <w:pPr/>
      <w:r>
        <w:rPr>
          <w:lang w:val="id_ID" w:bidi="id_ID"/>
        </w:rPr>
      </w:r>
      <w:r>
        <w:rPr>
          <w:lang w:val="id_ID" w:bidi="id_ID"/>
        </w:rPr>
        <w:t>Jeda audio di sini.</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Apa yang Anda sukai dari perikop ini? Jeda audio di sini.</w:t>
      </w:r>
    </w:p>
    <w:p>
      <w:pPr>
        <w:pStyle w:val="ListBullet"/>
        <w:spacing w:line="240" w:lineRule="auto"/>
        <w:ind w:left="720"/>
      </w:pPr>
      <w:r>
        <w:rPr>
          <w:lang w:val="id_ID" w:bidi="id_ID"/>
        </w:rPr>
      </w:r>
      <w:r>
        <w:rPr>
          <w:lang w:val="id_ID" w:bidi="id_ID"/>
        </w:rPr>
        <w:t>Apa yang Anda tidak sukai atau tidak mengerti dari perikop ini? Jeda audio di sini.</w:t>
      </w:r>
    </w:p>
    <w:p>
      <w:pPr>
        <w:pStyle w:val="ListBullet"/>
        <w:spacing w:line="240" w:lineRule="auto"/>
        <w:ind w:left="720"/>
      </w:pPr>
      <w:r>
        <w:rPr>
          <w:lang w:val="id_ID" w:bidi="id_ID"/>
        </w:rPr>
      </w:r>
      <w:r>
        <w:rPr>
          <w:lang w:val="id_ID" w:bidi="id_ID"/>
        </w:rPr>
        <w:t>Apa yang perikop ini menceritakan kepada kita tentang Allah, Yesus, atau Roh Kudus? Jeda audio di sini.</w:t>
      </w:r>
    </w:p>
    <w:p>
      <w:pPr>
        <w:pStyle w:val="ListBullet"/>
        <w:spacing w:line="240" w:lineRule="auto"/>
        <w:ind w:left="720"/>
      </w:pPr>
      <w:r>
        <w:rPr>
          <w:lang w:val="id_ID" w:bidi="id_ID"/>
        </w:rPr>
      </w:r>
      <w:r>
        <w:rPr>
          <w:lang w:val="id_ID" w:bidi="id_ID"/>
        </w:rPr>
        <w:t>Apa yang diceritakan bagian ini kepada kita tentang manusia? Jeda audio di sini.</w:t>
      </w:r>
    </w:p>
    <w:p>
      <w:pPr>
        <w:pStyle w:val="ListBullet"/>
        <w:spacing w:line="240" w:lineRule="auto"/>
        <w:ind w:left="720"/>
      </w:pPr>
      <w:r>
        <w:rPr>
          <w:lang w:val="id_ID" w:bidi="id_ID"/>
        </w:rPr>
      </w:r>
      <w:r>
        <w:rPr>
          <w:lang w:val="id_ID" w:bidi="id_ID"/>
        </w:rPr>
        <w:t>Bagaimana bagian ini memengaruhi kehidupan kita sehari-hari? Jeda audio di sini.</w:t>
      </w:r>
    </w:p>
    <w:p>
      <w:pPr>
        <w:pStyle w:val="ListBullet"/>
        <w:spacing w:line="240" w:lineRule="auto"/>
        <w:ind w:left="720"/>
      </w:pPr>
      <w:r>
        <w:rPr>
          <w:lang w:val="id_ID" w:bidi="id_ID"/>
        </w:rPr>
      </w:r>
      <w:r>
        <w:rPr>
          <w:lang w:val="id_ID" w:bidi="id_ID"/>
        </w:rPr>
        <w:t>Siapa yang Anda kenal yang perlu mendengar bagian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Timotius 4:11–16 dalam bentuk yang paling mudah dimengerti.</w:t>
      </w:r>
    </w:p>
    <w:p>
      <w:pPr/>
      <w:r>
        <w:rPr>
          <w:lang w:val="id_ID" w:bidi="id_ID"/>
        </w:rPr>
      </w:r>
      <w:r>
        <w:rPr>
          <w:lang w:val="id_ID" w:bidi="id_ID"/>
        </w:rPr>
        <w:t>Jeda audio ini di sini.</w:t>
      </w:r>
    </w:p>
    <w:p>
      <w:pPr/>
      <w:r>
        <w:rPr>
          <w:lang w:val="id_ID" w:bidi="id_ID"/>
        </w:rPr>
      </w:r>
      <w:r>
        <w:rPr>
          <w:lang w:val="id_ID" w:bidi="id_ID"/>
        </w:rPr>
        <w:t>Timotius mungkin berumur di bawah 40 tahun. Dalam tradisi saat itu, orang mengharapkan orang yang lebih muda untuk mengikuti orang yang lebih tua, bukan untuk memimpin orang yang lebih tua. Kita telah melihat Paulus secara terus-menerus mendorong Timotius untuk melakukan hal-hal yang Allah panggil Timotius untuk lakukan. Anda mungkin ingat bahwa Paulus mendorong gereja di Korintus untuk menerima Timotius ketika Timotius datang dan menghormati ajaran Timotius. Di sini, Paulus mendorong Timotius untuk meneruskan pekerjaan Timotius di Efesus. Timotius mengalami kesulitan yang berat sebagai seorang pemimpin muda di gereja di Efesus. Beberapa anggota gereja lebih tua daripada Timotius, dan orang-orang ini tidak mau menerima otoritas Timotius. Orang-orang di Efesus perlu menghormati Timotius, karena Timotius melakukan pekerjaan Allah sama seperti Paulus.</w:t>
      </w:r>
    </w:p>
    <w:p>
      <w:pPr/>
      <w:r>
        <w:rPr>
          <w:lang w:val="id_ID" w:bidi="id_ID"/>
        </w:rPr>
      </w:r>
      <w:r>
        <w:rPr>
          <w:lang w:val="id_ID" w:bidi="id_ID"/>
        </w:rPr>
        <w:t>Gereja di Efesus berjuang dengan beberapa masalah yang membuat Timotius lebih sulit untuk memimpin. Anda akan ingat bahwa beberapa perempuan kaya mengganggu ibadah ketika mereka memakai pakaian dan perhiasan yang mahal. Beberapa pemimpin gereja mengajarkan hal-hal yang tidak sesuai dengan ajaran Paulus. Orang-orang berargumen tentang makanan apa yang boleh dimakan oleh orang percaya dan apakah orang percaya boleh menikah. Masalah-masalah ini membuat pekerjaan Timotius lebih sulit, khususnya karena beberapa orang mempertanyakan hak atau otoritas yang dimiliki Timotius untuk memimpin karena usia Timotius.</w:t>
      </w:r>
    </w:p>
    <w:p>
      <w:pPr/>
      <w:r>
        <w:rPr>
          <w:lang w:val="id_ID" w:bidi="id_ID"/>
        </w:rPr>
      </w:r>
      <w:r>
        <w:rPr>
          <w:lang w:val="id_ID" w:bidi="id_ID"/>
        </w:rPr>
        <w:t>Berhenti di sini dan bicarakan pertanyaan ini dalam kelompok: Pikirkan tentang saat ketika Anda harus memimpin orang yang lebih tua atau lebih mempunyai berpengalaman daripada Anda. Tantangan apa yang Anda temui? Bagaimana Anda menghadapi tantangan-tantangan itu? Jeda audio ini di sini.</w:t>
      </w:r>
    </w:p>
    <w:p>
      <w:pPr/>
      <w:r>
        <w:rPr>
          <w:lang w:val="id_ID" w:bidi="id_ID"/>
        </w:rPr>
      </w:r>
      <w:r>
        <w:rPr>
          <w:lang w:val="id_ID" w:bidi="id_ID"/>
        </w:rPr>
        <w:t xml:space="preserve">Paulus memberi tahu Timotius untuk memerintahkan dan mengajarkan semua hal penting yang baru saja Paulus sampaikan kepada Timotius. Timotius harus memberi tahu orang-orang bahwa semua yang diciptakan Allah itu baik. Timotius harus mengajar orang-orang percaya untuk menjauhi kisah-kisah bohong yang tidak benar. Timotius harus membantu orang-orang percaya mengerti bagaimana hidup dengan cara yang menghormati Allah. </w:t>
      </w:r>
    </w:p>
    <w:p>
      <w:pPr/>
      <w:r>
        <w:rPr>
          <w:lang w:val="id_ID" w:bidi="id_ID"/>
        </w:rPr>
      </w:r>
      <w:r>
        <w:rPr>
          <w:lang w:val="id_ID" w:bidi="id_ID"/>
        </w:rPr>
        <w:t>Paulus ingin Timotius menjadi contoh bagi orang-orang percaya lainnya dalam segala hal. Timotius harus memperhatikan bagaimana ia berbicara. Kata-kata Timotius harus benar dan bermanfaat. Timotius harus berhati-hati tentang bagaimana ia bersikap. Perbuatan Timotius harus menunjukkan kepada orang lain bagaimana mengikuti Yesus. Timotius harus memperlihatkan kasih kepada orang lain. Ini berarti Timotius harus melayani orang-orang dan peduli dengan keperluan orang-orang itu. Timotius harus menunjukkan iman yang kuat kepada Allah. Ini berarti Timotius harus percaya kepada Allah bahkan ketika sulit untuk memimpin. Timotius harus menjaga dirinya tetap suci. Ini terutama berarti Timotius harus membangun hubungan dengan bijak dan tetap suci dalam hubungan persetubuhan atau seksualnya. Timotius harus tahu siapa yang harus dipercaya dan bagaimana berhubungan dengan berbagai orang di gereja. Jika Timotius hidup dengan cara ini, orang-orang tidak akan memusatkan perhatiannya pada usia Timotius tetapi akan menghormati Timotius sebagai seorang pemimpin.</w:t>
      </w:r>
    </w:p>
    <w:p>
      <w:pPr/>
      <w:r>
        <w:rPr>
          <w:lang w:val="id_ID" w:bidi="id_ID"/>
        </w:rPr>
      </w:r>
      <w:r>
        <w:rPr>
          <w:lang w:val="id_ID" w:bidi="id_ID"/>
        </w:rPr>
        <w:t>Berhenti di sini dan diskusikan pertanyaan ini dalam kelompok: Jelaskan seseorang yang merupakan contoh yang baik dalam mempercayai Yesus. Hal-hal khusus apa yang dilakukan orang itu yang menunjukkan iman mereka kepada Yesus adalah nyata? Jeda audio ini di sini.</w:t>
      </w:r>
    </w:p>
    <w:p>
      <w:pPr/>
      <w:r>
        <w:rPr>
          <w:lang w:val="id_ID" w:bidi="id_ID"/>
        </w:rPr>
      </w:r>
      <w:r>
        <w:rPr>
          <w:lang w:val="id_ID" w:bidi="id_ID"/>
        </w:rPr>
        <w:t>Paulus memberikan nasihat yang mudah untuk dilakukan Timotius tentang bagaimana Timotius harus memimpin ketika Paulus pergi. Pertama, Timotius perlu membaca Alkitab dengan suara keras kepada semua orang. Pada masa Timotius, ketika para pemimpin membaca Kitab Suci, para pemimpin biasanya membaca kitab-kitab hukum agama dan kitab nabi-nabi Yahudi yang ditulis oleh para juru bahasa dalam bahasa Yunani. Orang-orang Yahudi membaca kitab-kitab ini dalam masa tiga tahun, dan mereka akan membaca bagian-bagian dari kitab-kitab ini setiap kali orang-orang Yahudi bertemu. Cara orang membaca Alkitab secara teratur sangat penting karena itu mengajarkan kepada orang apa yang telah dilakukan Allah sepanjang sejarah. Bacaan ini juga membantu gereja mengetahui bagaimana Yesus melaksanakan janji-janji yang telah dibuat Allah kepada umat-Nya sepanjang sejarah. Sama seperti umat Allah yang selalu berkumpul untuk mendengar para pemimpin agama membaca Kitab Suci, gereja di Efesus perlu melanjutkan kebiasaan ini.</w:t>
      </w:r>
    </w:p>
    <w:p>
      <w:pPr/>
      <w:r>
        <w:rPr>
          <w:lang w:val="id_ID" w:bidi="id_ID"/>
        </w:rPr>
      </w:r>
      <w:r>
        <w:rPr>
          <w:lang w:val="id_ID" w:bidi="id_ID"/>
        </w:rPr>
        <w:t>Kedua, Timotius perlu mendorong orang-orang percaya dengan memberitakan Firman Tuhan. Ketika para pemimpin memberitakan Firman Tuhan, mereka membantu orang-orang mengerti bagaimana hidup yang sesuai dengan firman Tuhan, atau Kitab Suci. Para pemimpin menjelaskan apa arti Kitab suci dan bagaimana melakukan ajaran kitab suci dalam kehidupan manusia. Timotius perlu memberikan dirinya seluruhnya pada pengajaran Kitab Suci, atau ajaran-ajaran yang utama/doktrin. Timotius perlu memastikan bahwa hal-hal yang ia beritakan adalah benar dan baik. Timotius perlu menjelaskan kebenaran tentang Yesus dan memperbaiki pikiran-pikiran atau gagasan-gagasan yang salah.</w:t>
      </w:r>
    </w:p>
    <w:p>
      <w:pPr/>
      <w:r>
        <w:rPr>
          <w:lang w:val="id_ID" w:bidi="id_ID"/>
        </w:rPr>
      </w:r>
      <w:r>
        <w:rPr>
          <w:lang w:val="id_ID" w:bidi="id_ID"/>
        </w:rPr>
        <w:t>Beberapa waktu sebelumnya, Allah telah memberikan seseorang nubuat atau ramalan khusus, bahwa Allah memberikan Timotius kemampuan rohani untuk melayani sebagai seorang pemimpin di gereja Tuhan. Para pemimpin gereja meletakkan tangan mereka diatas Timotius dan berdoa untuknya. Ketika orang-orang meletakkan tangan mereka pada Timotius dalam upacara ini, itu adalah tanda yang terlihat bahwa Allah telah memberikan Timotius kemampuan khusus untuk memimpin. Upacara itu sendiri tidak memberikan kemampuan-kemampuan ini kepada Timotius. Para pemimpin gereja meletakkan tangan mereka pada Timotius untuk menunjukkan kepada semua orang bahwa mereka melihat pekerjaan Tuhan dalam kehidupan Timotius dan bahwa para pemimpin menyetujui Timotius untuk pekerjaan yang penting ini. Upacara ini mirip dengan bagaimana orang mengenali para pemimpin dalam iman orang Yahudi juga. Timotius tidak boleh menyia-nyiakan kemampuan ini tetapi harus terus menggunakannya.</w:t>
      </w:r>
    </w:p>
    <w:p>
      <w:pPr/>
      <w:r>
        <w:rPr>
          <w:lang w:val="id_ID" w:bidi="id_ID"/>
        </w:rPr>
      </w:r>
      <w:r>
        <w:rPr>
          <w:lang w:val="id_ID" w:bidi="id_ID"/>
        </w:rPr>
        <w:t>Berhenti di sini dan bicarakan pertanyaan ini dalam kelompok: Pikirkan suatu waktu ketika orang lain mengenali bakat atau kemampuan dalam diri Anda yang tidak Anda lihat dalam diri Anda sendiri. Bagaimana dukungan yang diberikan orang-orang itu kepada Anda membantu Anda menggunakan kemampuan itu? Jeda audio ini di sini.</w:t>
      </w:r>
    </w:p>
    <w:p>
      <w:pPr/>
      <w:r>
        <w:rPr>
          <w:lang w:val="id_ID" w:bidi="id_ID"/>
        </w:rPr>
      </w:r>
      <w:r>
        <w:rPr>
          <w:lang w:val="id_ID" w:bidi="id_ID"/>
        </w:rPr>
        <w:t>Berhenti di sini dan bicarakan pertanyaan ini dalam kelompok: Pikirkan bagaimana kelompok Anda mendukung orang-orang yang mengambil tanggung jawab baru untuk melayani orang lain. Apa yang membuat dukungan ini penting? Perhatikan cara-cara tertentu yang dilakukan anggota kelompok Anda menunjukkan kepercayaan kepada mereka yang telah dipanggil Allah untuk melayani gereja. Apa yang dilakukan kelompok Anda untuk membantu para pemimpin baru merasa siap untuk melayani? Jeda audio ini di sini.</w:t>
      </w:r>
    </w:p>
    <w:p>
      <w:pPr/>
      <w:r>
        <w:rPr>
          <w:lang w:val="id_ID" w:bidi="id_ID"/>
        </w:rPr>
      </w:r>
      <w:r>
        <w:rPr>
          <w:lang w:val="id_ID" w:bidi="id_ID"/>
        </w:rPr>
        <w:t>Paulus memberi tahu Timotius untuk selalu melakukan apa yang diajarkan Paulus kepada Timotius secara konsisten. Timotius harus memberikan perhatian pada bagaimana ia hidup dan apa yang ia ajarkan. Timotius perlu memastikan perbuatannya sesuai dengan ajarannya sehingga Timotius tidak akan menjadi seperti orang yang bermuka dua dan pembohong dalam kisah atau bagian sebelumnya. Timotius harus mempersiapkan diri sebelum ia mengajarkan Kitab Suci kepada orang lain. Ketika Timotius memberitakan Firman Tuhan, ia perlu berpikir dengan hati-hati tentang bagaimana mendorong orang-orang percaya. Timotius harus berhati-hati untuk terus mengembangkan kemampuan yang Allah berikan kepada Timotius untuk pelayanan. Timotius tidak boleh membiarkan kegiatan lain mengalihkan perhatiannya dari pekerjaan pertamanya. Timotius harus menyediakan waktu untuk mempelajari Kitab Suci. Timotius harus berpikir dengan hati-hati tentang bagaimana menjadi contoh yang baik bagi orang lain. Ketika Timotius melakukan hal-hal ini dengan setia dan secara terus-menerus, orang lain akan melihat Timotius semakin bertumbuh sebagai seorang pemimpin. Hasilnya, baik Timotius maupun orang-orang yang mendengarkan Timotius semakin mengerti bagaimana Allah menyelamatkan manusia melalui Yesus. Ketika Yesus datang ke dunia untuk memperbaiki hubungan kita dengan Allah, Allah memungkinkan manusia untuk hidup selamanya dengan-Nya. Tetapi Allah, melalui Yesus, bahkan sekarang, memberikan manusia kuasa untuk hidup dengan cara baru yang menyenangkan Allah. Allah membantu manusia mengerti kebenaran-Nya dengan lebih jelas. Allah bekerja dalam diri manusia untuk membuat mereka lebih serupa seperti Yesus. Ketika Timotius mengajar dengan baik dan mengikuti apa yang ia ajarkan, Timotius sendiri dan seluruh gereja akan bertumbuh dalam mengerti bagaimana keselamatan Tuhan bekerja dalam kehidupan mereka saat ini dan selamanya.</w:t>
      </w:r>
    </w:p>
    <w:p>
      <w:pPr/>
      <w:r>
        <w:rPr>
          <w:lang w:val="id_ID" w:bidi="id_ID"/>
        </w:rPr>
      </w:r>
      <w:r>
        <w:rPr>
          <w:lang w:val="id_ID" w:bidi="id_ID"/>
        </w:rPr>
        <w:t>Berhenti di sini dan bicarakan pertanyaan ini dalam kelompok: Ceritakan kisah tentang saat Anda atau seseorang terus melayani Allah dengan setia, bahkan ketika itu sulit. Ketika Anda atau orang ini sungguh-sungguh bertahan, bagaimana itu memberikan pengaruh bagi orang-orang di sekitar Anda? Bagaimana hal itu membantu mereka bertumbuh dalam iman mereka?</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Timotius 4:11–16 dalam terjemahan yang paling mudah dimengerti. </w:t>
      </w:r>
    </w:p>
    <w:p>
      <w:pPr/>
      <w:r>
        <w:rPr>
          <w:lang w:val="id_ID" w:bidi="id_ID"/>
        </w:rPr>
      </w:r>
      <w:r>
        <w:rPr>
          <w:lang w:val="id_ID" w:bidi="id_ID"/>
        </w:rPr>
        <w:t xml:space="preserve">Jeda audio ini di sini. </w:t>
      </w:r>
    </w:p>
    <w:p>
      <w:pPr/>
      <w:r>
        <w:rPr>
          <w:lang w:val="id_ID" w:bidi="id_ID"/>
        </w:rPr>
      </w:r>
      <w:r>
        <w:rPr>
          <w:lang w:val="id_ID" w:bidi="id_ID"/>
        </w:rPr>
        <w:t>Pada langkah ini, kelompok akan menentukan bagian, tokoh, dan latar belakang dari teks ini. Selanjutnya, kelompok akan memvisualisasikan nats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memberitahu Timotius untuk memberi perintah dan mengajarkan apa yang baru saja dijelaskan Paulus. </w:t>
      </w:r>
    </w:p>
    <w:p>
      <w:pPr/>
      <w:r>
        <w:rPr>
          <w:lang w:val="id_ID" w:bidi="id_ID"/>
        </w:rPr>
      </w:r>
      <w:r>
        <w:rPr>
          <w:b/>
          <w:lang w:val="id_ID" w:bidi="id_ID"/>
        </w:rPr>
        <w:t>Pada bagian kedua:</w:t>
      </w:r>
      <w:r>
        <w:rPr>
          <w:lang w:val="id_ID" w:bidi="id_ID"/>
        </w:rPr>
        <w:t xml:space="preserve"> Paulus memberi tahu Timotius untuk tidak membiarkan siapa pun memandang rendah Timotius karena ia masih muda. Timotius harus menjadi contoh bagi orang-orang percaya lainnya. </w:t>
      </w:r>
    </w:p>
    <w:p>
      <w:pPr/>
      <w:r>
        <w:rPr>
          <w:lang w:val="id_ID" w:bidi="id_ID"/>
        </w:rPr>
      </w:r>
      <w:r>
        <w:rPr>
          <w:b/>
          <w:lang w:val="id_ID" w:bidi="id_ID"/>
        </w:rPr>
        <w:t>Pada bagian ketiga:</w:t>
      </w:r>
      <w:r>
        <w:rPr>
          <w:lang w:val="id_ID" w:bidi="id_ID"/>
        </w:rPr>
        <w:t xml:space="preserve"> Paulus memberi tahu Timotius bahwa fokus utama Timotius seharusnya adalah membaca Kitab Suci di hadapan orang banyak, memberitakan Firman Tuhan, dan mengajar sampai Paulus tiba. </w:t>
      </w:r>
    </w:p>
    <w:p>
      <w:pPr/>
      <w:r>
        <w:rPr>
          <w:lang w:val="id_ID" w:bidi="id_ID"/>
        </w:rPr>
      </w:r>
      <w:r>
        <w:rPr>
          <w:b/>
          <w:lang w:val="id_ID" w:bidi="id_ID"/>
        </w:rPr>
        <w:t>Pada bagian keempat:</w:t>
      </w:r>
      <w:r>
        <w:rPr>
          <w:lang w:val="id_ID" w:bidi="id_ID"/>
        </w:rPr>
        <w:t xml:space="preserve"> Paulus mengingatkan Timotius tentang karunia khusus Timotius, dan Paulus berkata kepada Timotius untuk berhati-hati tentang bagaimana cara hidupnya dan apa yang diajarkannya.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 xml:space="preserve">Orang-orang percaya </w:t>
      </w:r>
    </w:p>
    <w:p>
      <w:pPr>
        <w:pStyle w:val="ListBullet"/>
        <w:spacing w:line="240" w:lineRule="auto"/>
        <w:ind w:left="720"/>
      </w:pPr>
      <w:r>
        <w:rPr>
          <w:lang w:val="id_ID" w:bidi="id_ID"/>
        </w:rPr>
      </w:r>
      <w:r>
        <w:rPr>
          <w:lang w:val="id_ID" w:bidi="id_ID"/>
        </w:rPr>
        <w:t>Para penatua gereja</w:t>
      </w:r>
    </w:p>
    <w:p>
      <w:pPr>
        <w:pStyle w:val="ListBullet"/>
        <w:spacing w:line="240" w:lineRule="auto"/>
        <w:ind w:left="720"/>
      </w:pPr>
      <w:r>
        <w:rPr>
          <w:lang w:val="id_ID" w:bidi="id_ID"/>
        </w:rPr>
      </w:r>
      <w:r>
        <w:rPr>
          <w:lang w:val="id_ID" w:bidi="id_ID"/>
        </w:rPr>
        <w:t xml:space="preserve">Para nabi yang berbicara tentang 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Sebagai kelompok, perhatikan bagian-bagian dari latar belakang bagian ini:</w:t>
      </w:r>
    </w:p>
    <w:p>
      <w:pPr/>
      <w:r>
        <w:rPr>
          <w:lang w:val="id_ID" w:bidi="id_ID"/>
        </w:rPr>
      </w:r>
      <w:r>
        <w:rPr>
          <w:lang w:val="id_ID" w:bidi="id_ID"/>
        </w:rPr>
        <w:t xml:space="preserve">Paulus baru saja selesai menjelaskan bagaimana orang Kristen seharusnya berpikir tentang makanan dan olahraga atau latihan. Paulus mengatakan bahwa latihan jasmani membantu tubuh. Tetapi melatih diri untuk menjadi saleh akan membantu baik saat ini maupun dalam kehidupan di masa depan bersama Allah. Sekarang Paulus memberi tahu Timotius cara membagikan kebenaran penting ini kepada orang lain. </w:t>
      </w:r>
    </w:p>
    <w:p>
      <w:pPr/>
      <w:r>
        <w:rPr>
          <w:lang w:val="id_ID" w:bidi="id_ID"/>
        </w:rPr>
      </w:r>
      <w:r>
        <w:rPr>
          <w:lang w:val="id_ID" w:bidi="id_ID"/>
        </w:rPr>
        <w:t xml:space="preserve">Ketika Paulus menulis kepada Timotius, Paulus menulis dengan cara yang mudah diingat dan diulang. Paulus menyusun pikiran-pikirannya dalam cara yang jelas. Paulus menggunakan contoh dari kehidupan sehari-hari. Paulus menghubungkan ajaran-ajaran baru dengan hal-hal yang sudah diketahui orang-orang percaya dari Kitab Suci. Paulus ingin Timotius mengajarkan pikiran yang sama ini kepada orang lain dengan cara yang dapat mereka mengerti dan ingat. </w:t>
      </w:r>
    </w:p>
    <w:p>
      <w:pPr/>
      <w:r>
        <w:rPr>
          <w:lang w:val="id_ID" w:bidi="id_ID"/>
        </w:rPr>
      </w:r>
      <w:r>
        <w:rPr>
          <w:lang w:val="id_ID" w:bidi="id_ID"/>
        </w:rPr>
        <w:t xml:space="preserve">Berhenti di sini dan diskusikan pertanyaan ini dalam kelompok: Apa yang membantu Anda mengingat ajaran penting? Apakah Anda belajar lebih baik melalui cerita, lagu, atau cara lainnya? Jeda audio ini di sini. </w:t>
      </w:r>
    </w:p>
    <w:p>
      <w:pPr/>
      <w:r>
        <w:rPr>
          <w:lang w:val="id_ID" w:bidi="id_ID"/>
        </w:rPr>
      </w:r>
      <w:r>
        <w:rPr>
          <w:lang w:val="id_ID" w:bidi="id_ID"/>
        </w:rPr>
        <w:t xml:space="preserve">Timotius menghadapi kesulitan dalam pekerjaannya untuk Allah. Timotius lebih muda daripada banyak orang di gereja. Anggota gereja di Efesus menolak untuk menerima Timotius sebagai pemimpin mereka. Bahkan, Paulus menggunakan kata-kata dalam suratnya untuk menunjukkan bahwa anggota-anggota gereja ini memperlakukan Timotius dengan sangat tidak hormat. Paulus ingin Timotius percaya diri meskipun menghadapi masalah ini. Timotius dapat memperoleh rasa hormat ketika ia bertindak sebagai contoh dalam lima cara yang penting: </w:t>
      </w:r>
    </w:p>
    <w:p>
      <w:pPr>
        <w:pStyle w:val="ListBullet"/>
        <w:spacing w:line="240" w:lineRule="auto"/>
        <w:ind w:left="720"/>
      </w:pPr>
      <w:r>
        <w:rPr>
          <w:lang w:val="id_ID" w:bidi="id_ID"/>
        </w:rPr>
      </w:r>
      <w:r>
        <w:rPr>
          <w:lang w:val="id_ID" w:bidi="id_ID"/>
        </w:rPr>
        <w:t xml:space="preserve">Pertama, Timotius harus memastikan bahwa ucapannya menunjukkan kedewasaan dan cocok dengan apa yang diajarkan Timotius tentang Allah. Dengan kata lain, perkataan Timotius harus sesuai dengan cara hidup Timotius yang saleh. Timotius harus saleh dalam percakapan sehari-hari dan ketika ia mengajar di gereja. </w:t>
      </w:r>
    </w:p>
    <w:p>
      <w:pPr>
        <w:pStyle w:val="ListBullet"/>
        <w:spacing w:line="240" w:lineRule="auto"/>
        <w:ind w:left="720"/>
      </w:pPr>
      <w:r>
        <w:rPr>
          <w:lang w:val="id_ID" w:bidi="id_ID"/>
        </w:rPr>
      </w:r>
      <w:r>
        <w:rPr>
          <w:lang w:val="id_ID" w:bidi="id_ID"/>
        </w:rPr>
        <w:t xml:space="preserve">Kedua, Timotius harus berhati-hati tentang bagaimana seharusnya Timotius bersikap. </w:t>
      </w:r>
    </w:p>
    <w:p>
      <w:pPr>
        <w:pStyle w:val="ListBullet"/>
        <w:spacing w:line="240" w:lineRule="auto"/>
        <w:ind w:left="720"/>
      </w:pPr>
      <w:r>
        <w:rPr>
          <w:lang w:val="id_ID" w:bidi="id_ID"/>
        </w:rPr>
      </w:r>
      <w:r>
        <w:rPr>
          <w:lang w:val="id_ID" w:bidi="id_ID"/>
        </w:rPr>
        <w:t xml:space="preserve">Ketiga, Timotius harus menunjukkan kasih kepada semua orang. </w:t>
      </w:r>
    </w:p>
    <w:p>
      <w:pPr>
        <w:pStyle w:val="ListBullet"/>
        <w:spacing w:line="240" w:lineRule="auto"/>
        <w:ind w:left="720"/>
      </w:pPr>
      <w:r>
        <w:rPr>
          <w:lang w:val="id_ID" w:bidi="id_ID"/>
        </w:rPr>
      </w:r>
      <w:r>
        <w:rPr>
          <w:lang w:val="id_ID" w:bidi="id_ID"/>
        </w:rPr>
        <w:t xml:space="preserve">Keempat, Timotius harus percaya kepada Allah dengan teguh dan menunjukkan kepercayaan yang kuat ini kepada orang lain. </w:t>
      </w:r>
    </w:p>
    <w:p>
      <w:pPr>
        <w:pStyle w:val="ListBullet"/>
        <w:spacing w:line="240" w:lineRule="auto"/>
        <w:ind w:left="720"/>
      </w:pPr>
      <w:r>
        <w:rPr>
          <w:lang w:val="id_ID" w:bidi="id_ID"/>
        </w:rPr>
      </w:r>
      <w:r>
        <w:rPr>
          <w:lang w:val="id_ID" w:bidi="id_ID"/>
        </w:rPr>
        <w:t xml:space="preserve">Kelima, Timotius harus tetap dalam kesucian seksualnya khususnya sebagai seorang anak muda. Orang-orang memperhatikan Timotius dengan teliti dan mungkin memberi komentar atas masa mudanya. Tetapi Timotius dapat membuat orang-orang yang memberi komentar kepadanya berhenti berkomentar jika Timotius menjalani kehidupan seksualnya yang murni. </w:t>
      </w:r>
    </w:p>
    <w:p>
      <w:pPr/>
      <w:r>
        <w:rPr>
          <w:lang w:val="id_ID" w:bidi="id_ID"/>
        </w:rPr>
      </w:r>
      <w:r>
        <w:rPr>
          <w:lang w:val="id_ID" w:bidi="id_ID"/>
        </w:rPr>
        <w:t xml:space="preserve">Ketika Timotius melakukan kelima hal ini dengan baik, orang-orang akan menghormati Timotius tanpa melihat berapa pun usianya. </w:t>
      </w:r>
    </w:p>
    <w:p>
      <w:pPr/>
      <w:r>
        <w:rPr>
          <w:lang w:val="id_ID" w:bidi="id_ID"/>
        </w:rPr>
      </w:r>
      <w:r>
        <w:rPr>
          <w:lang w:val="id_ID" w:bidi="id_ID"/>
        </w:rPr>
        <w:t xml:space="preserve">Berhenti di sini dan diskusikan pertanyaan ini dalam kelompok: Pikirkan tentang saat ketika seseorang benar-benar tidak menghormati orang lain karena orang itu masih muda. Bagaimana Anda akan berbicara tentang bagaimana orang-orang ini tidak menghormati orang ini, atau bagaimana orang-orang memperlakukan orang ini seperti orang itu tidak berguna? Jeda audio ini di sini. </w:t>
      </w:r>
    </w:p>
    <w:p>
      <w:pPr/>
      <w:r>
        <w:rPr>
          <w:lang w:val="id_ID" w:bidi="id_ID"/>
        </w:rPr>
      </w:r>
      <w:r>
        <w:rPr>
          <w:lang w:val="id_ID" w:bidi="id_ID"/>
        </w:rPr>
        <w:t xml:space="preserve">Paulus memberikan petunjuk khusus kepada Timotius tentang cara memimpin pertemuan gereja. Ketika orang-orang percaya berkumpul bersama, Timotius harus membaca Kitab Suci dengan suara keras. Kebiasaan yang dilakukan ini berasal dari ibadah Yahudi. Kebiasaan yang dilakukan ini membantu semua orang mendengar dan mengerti Kitab Suci bersama-sama. </w:t>
      </w:r>
    </w:p>
    <w:p>
      <w:pPr/>
      <w:r>
        <w:rPr>
          <w:lang w:val="id_ID" w:bidi="id_ID"/>
        </w:rPr>
      </w:r>
      <w:r>
        <w:rPr>
          <w:lang w:val="id_ID" w:bidi="id_ID"/>
        </w:rPr>
        <w:t xml:space="preserve">Timotius juga harus memberitakan pesan-pesan yang mendorong orang-orang untuk menjalani kehidupan yang lebih baik dan yang menghibur orang-orang itu. Pesan-pesan ini membantu orang-orang mengerti cara mengikuti jalan Tuhan. Terakhir, Timotius harus memastikan bahwa pengajaran, atau doktrin Timotius, itu baik. Timotius harus menjelaskan hal-hal penting yang dipercaya orang Kristen dengan cara yang benar. Ajaran ini membantu melindungi orang-orang dari pikiran yang salah tentang Allah. </w:t>
      </w:r>
    </w:p>
    <w:p>
      <w:pPr/>
      <w:r>
        <w:rPr>
          <w:lang w:val="id_ID" w:bidi="id_ID"/>
        </w:rPr>
      </w:r>
      <w:r>
        <w:rPr>
          <w:lang w:val="id_ID" w:bidi="id_ID"/>
        </w:rPr>
        <w:t xml:space="preserve">Berhenti di sini dan diskusikan dalam kelompok: Dapatkah Anda memberikan contoh tentang bagaimana orang-orang di gereja Anda memberitakan Firman Tuhan, dan bagaimana orang-orang di gereja Anda mengajarkan ajaran yang baik? Jeda audio ini di sini. </w:t>
      </w:r>
    </w:p>
    <w:p>
      <w:pPr/>
      <w:r>
        <w:rPr>
          <w:lang w:val="id_ID" w:bidi="id_ID"/>
        </w:rPr>
      </w:r>
      <w:r>
        <w:rPr>
          <w:lang w:val="id_ID" w:bidi="id_ID"/>
        </w:rPr>
        <w:t xml:space="preserve">Berhenti di sini dan diskusikan dalam kelompok: Bagaimana Anda akan berbicara tentang bagaimana Timotius harus memberitakan Firman Tuhan atau mendorong orang-orang, dan bagaimana Timotius harus mengajarkan hal-hal yang benar dan tepat? Paulus berkata bahwa Timotius seharusnya tidak hanya melakukan hal-hal ini, tetapi Timotius harus memberikan dirinya untuk melakukan hal-hal ini. Dengan kata lain, Timotius harus memberikan waktu untuk memastikan Timotius melakukan hal-hal ini dengan baik. Bagaimana Anda akan menjelaskannya dengan jelas? Jeda audio ini di sini. </w:t>
      </w:r>
    </w:p>
    <w:p>
      <w:pPr/>
      <w:r>
        <w:rPr>
          <w:lang w:val="id_ID" w:bidi="id_ID"/>
        </w:rPr>
      </w:r>
      <w:r>
        <w:rPr>
          <w:lang w:val="id_ID" w:bidi="id_ID"/>
        </w:rPr>
        <w:t xml:space="preserve">Allah mempersiapkan Timotius untuk pekerjaan yang penting ini. Allah memberikan Timotius karunia khusus untuk membantu Timotius memimpin dan mengajar. Para pemimpin gereja mengenali pemberian dari Allah ini. Para pemimpin menunjukkan pengakuan mereka melalui upacara khusus. Para pemimpin menaruh tangan mereka di atas Timotius sementara para nabi menyampaikan pesan dari Allah tentang Timotius. Upacara ini menunjukkan kepada semua orang bahwa Allah memilih Timotius sebagai seorang pemimpin. Hal itu memberikan Timotius otoritas untuk mengajarkan Firman Tuhan. </w:t>
      </w:r>
    </w:p>
    <w:p>
      <w:pPr/>
      <w:r>
        <w:rPr>
          <w:lang w:val="id_ID" w:bidi="id_ID"/>
        </w:rPr>
      </w:r>
      <w:r>
        <w:rPr>
          <w:lang w:val="id_ID" w:bidi="id_ID"/>
        </w:rPr>
        <w:t xml:space="preserve">Paulus memperingatkan Timotius untuk memperhatikan dua hal dengan hati-hati. Pertama, Timotius harus memperhatikan cara hidupnya. Setiap pilihan yang dibuat Timotius harus menghormati Allah. Orang-orang akan memperhatikan kehidupan Timotius untuk melihat apakah Timotius mengikuti ajarannya sendiri. Kedua, Timotius harus berhati-hati tentang apa yang diajarkannya. Timotius hanya boleh mengajarkan apa yang sesuai dengan firman Tuhan. Timotius harus tetap setia kepada cara hidup yang baik dan ajaran yang benar setiap hari. Timotius tidak boleh menyerah ketika orang-orang membuat hal ini menjadi sulit. Timotius harus terus maju meskipun orang lain melawan atau menentang Timotius. Upaya Timotius yang terus menerus dalam kedua tugas ini akan membuat perbedaan yang jelas. Kehidupan dan ajaran Timotius yang setia akan membantu dirinya sendiri dan orang lain mengikuti Allah dengan lebih baik. </w:t>
      </w:r>
    </w:p>
    <w:p>
      <w:pPr/>
      <w:r>
        <w:rPr>
          <w:lang w:val="id_ID" w:bidi="id_ID"/>
        </w:rPr>
      </w:r>
      <w:r>
        <w:rPr>
          <w:lang w:val="id_ID" w:bidi="id_ID"/>
        </w:rPr>
        <w:t xml:space="preserve">Berhenti di sini dan diskusikan pertanyaan ini dalam kelompok: Timotius perlu "menjaga hidupnya," atau memperhatikan cara hidupnya. Bagaimana Anda akan berbicara tentang cara Timotius menjaga hidupnya? Jeda audio ini di sini. </w:t>
      </w:r>
    </w:p>
    <w:p>
      <w:pPr/>
      <w:r>
        <w:rPr>
          <w:lang w:val="id_ID" w:bidi="id_ID"/>
        </w:rPr>
      </w:r>
      <w:r>
        <w:rPr>
          <w:lang w:val="id_ID" w:bidi="id_ID"/>
        </w:rPr>
        <w:t xml:space="preserve">Sekarang, kelompok harus membuat papan cerita, menggambarkan atau menggunakan barang-barang untuk memvisualisasikan perikop ini dan tindakan-tindakan yang ada di dalam cerita. Gambarlah atau gunakan satu benda untuk menggambarkan cara Timotius mengajar sementara orang yang lebih tua menunjukkan ketidaksetujuan. Tunjukkan bagaimana para pemimpin gereja meletakkan tangan mereka di atas Timotius selama upacara khusus. Tunjukkan bagaimana Timotius membacakan Kitab Suci kepada suatu kelompok. Gunakan benda-benda sederhana seperti cermin untuk menunjukkan cara Timotius menjaga hidupnya dan apa yang diajarkannya. Buat sebuah bagian cerita untuk menunjukkan bagaimana Timotius membantu seseorang sambil ia juga mengajar orang itu. Tunjukkan bagaimana Timotius terus mengajar dan hidup dengan setia sepanjang waktu.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4:11–16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Pada langkah ini, kelompok akan mendramatisasi perikop ini.</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Orang-orang percaya </w:t>
      </w:r>
    </w:p>
    <w:p>
      <w:pPr>
        <w:pStyle w:val="ListBullet"/>
        <w:spacing w:line="240" w:lineRule="auto"/>
        <w:ind w:left="720"/>
      </w:pPr>
      <w:r>
        <w:rPr>
          <w:lang w:val="id_ID" w:bidi="id_ID"/>
        </w:rPr>
      </w:r>
      <w:r>
        <w:rPr>
          <w:lang w:val="id_ID" w:bidi="id_ID"/>
        </w:rPr>
        <w:t>Para penatua gereja</w:t>
      </w:r>
    </w:p>
    <w:p>
      <w:pPr>
        <w:pStyle w:val="ListBullet"/>
        <w:spacing w:line="240" w:lineRule="auto"/>
        <w:ind w:left="720"/>
      </w:pPr>
      <w:r>
        <w:rPr>
          <w:lang w:val="id_ID" w:bidi="id_ID"/>
        </w:rPr>
      </w:r>
      <w:r>
        <w:rPr>
          <w:lang w:val="id_ID" w:bidi="id_ID"/>
        </w:rPr>
        <w:t xml:space="preserve">Para nabi yang berbicara tentang Timotius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Sebagai kelompok, peragakan kisah ini dua kali. Anda harus memerankan bagian ini dalam bahasa Anda.</w:t>
      </w:r>
    </w:p>
    <w:p>
      <w:pPr/>
      <w:r>
        <w:rPr>
          <w:lang w:val="id_ID" w:bidi="id_ID"/>
        </w:rPr>
      </w:r>
      <w:r>
        <w:rPr>
          <w:lang w:val="id_ID" w:bidi="id_ID"/>
        </w:rPr>
        <w:t>Pertama, peragakan perikop ini tanpa berhenti. Perhatikan dialog, alur, plot, dan kronologi dari bagian ini. Pastikan Anda tidak melewatkan untuk memerankan bagian-bagian sulit atau penting dari teks tersebut. Bantulah satu sama lain untuk mengingat setiap bagian dari teks tersebut.</w:t>
      </w:r>
    </w:p>
    <w:p>
      <w:pPr/>
      <w:r>
        <w:rPr>
          <w:lang w:val="id_ID" w:bidi="id_ID"/>
        </w:rPr>
      </w:r>
      <w:r>
        <w:rPr>
          <w:lang w:val="id_ID" w:bidi="id_ID"/>
        </w:rPr>
        <w:t>Jeda audio di sini dan mulai peragakan bagian ini.</w:t>
      </w:r>
    </w:p>
    <w:p>
      <w:pPr/>
      <w:r>
        <w:rPr>
          <w:lang w:val="id_ID" w:bidi="id_ID"/>
        </w:rPr>
      </w:r>
      <w:r>
        <w:rPr>
          <w:lang w:val="id_ID" w:bidi="id_ID"/>
        </w:rPr>
        <w:t>Kelompok harus memeragakan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perankan bagian tersebut untuk kedua kalinya.</w:t>
      </w:r>
    </w:p>
    <w:p>
      <w:pPr/>
      <w:r>
        <w:rPr>
          <w:lang w:val="id_ID" w:bidi="id_ID"/>
        </w:rPr>
      </w:r>
      <w:r>
        <w:rPr>
          <w:lang w:val="id_ID" w:bidi="id_ID"/>
        </w:rPr>
        <w:t>Berikut ini adalah contoh drama dan kemungkinan tanggapan.</w:t>
      </w:r>
    </w:p>
    <w:p>
      <w:pPr/>
      <w:r>
        <w:rPr>
          <w:lang w:val="id_ID" w:bidi="id_ID"/>
        </w:rPr>
      </w:r>
      <w:r>
        <w:rPr>
          <w:lang w:val="id_ID" w:bidi="id_ID"/>
        </w:rPr>
        <w:t xml:space="preserve">Paulus berkata, "Timotius, perintahkanlah dan ajarkanlah hal-hal ini. Pastikan orang-orang percaya mengerti dan mengikuti kebenaran ini tentang kesalehan dan hidup yang benar yang baru saja saya jelaskan kepada Anda."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"Jangan biarkan seorang pun memandang rendah engkau karena engkau muda. Sebaliknya, jadilah contoh bagi semua orang percaya. Tunjukkan kepada orang-orang percaya bagaimana cara hidup melalui cara bicaramu, cara hidupmu, kasihmu, imanmu, dan kehidupan mu yang murni."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"Sampai aku datang kembali, fokuskanlah perhatianmu pada tiga hal: bacakan Kitab Suci dengan suara keras kepada orang-orang, beritakanlah pesan-pesan yang menguatkan orang-orang, dan ajarkan kepada orang-orang apa yang benar.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"Jangan lalai mempergunakan karuniamu, yang engkau terima ketika para penatua meletakkan tangan mereka ke atasmu dan dari para nabi yang telah menyampaikan Firman Tuhan tentang kamu. Bertekunlah dalam hal-hal ini. Berikanlah dirimu sepenuhnya pada hal-hal ini sehingga semua orang dapat melihat kemajuanmu. Perhatikanlah kehidupanmu sendiri dan ajaranmu dengan saksama. Teruslah melakukan hal ini, karena hal ini akan membantu menyelamatkan dirimu dan orang-orang yang mendengarmu.</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bermain sebagai penatua gereja,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4:11–16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menyebutkan bahwa Timotius harus menjadi contoh bagi </w:t>
      </w:r>
      <w:r>
        <w:rPr>
          <w:b/>
          <w:lang w:val="id_ID" w:bidi="id_ID"/>
        </w:rPr>
        <w:t>orang-orang percaya</w:t>
      </w:r>
      <w:r>
        <w:rPr>
          <w:lang w:val="id_ID" w:bidi="id_ID"/>
        </w:rPr>
        <w:t xml:space="preserve"> dalam iman dan kesucian. Orang-orang percaya adalah orang-orang yang percaya kepada Yesus Kristus. Orang-orang ini menerima pesan Tuhan sebagai kebenaran dan mengikuti Yesus sebagai pemimpin mereka. Seorang percaya adalah bagian dari kelompok orang Kristen yang menyembah Allah bersama-sama. </w:t>
      </w:r>
    </w:p>
    <w:p>
      <w:pPr/>
      <w:r>
        <w:rPr>
          <w:lang w:val="id_ID" w:bidi="id_ID"/>
        </w:rPr>
      </w:r>
      <w:r>
        <w:rPr>
          <w:lang w:val="id_ID" w:bidi="id_ID"/>
        </w:rPr>
        <w:t>Berhenti di sini dan diskusikan dalam kelompok kata atau sebutan apa yang akan Anda pakai untuk orang-orang percaya. Bagaimana budaya Anda menggambarkan orang-orang yang percaya kepada Allah dan mengikuti Yesus? Carilah kata orang-orang percaya di Glosarium Utama untuk petunjuk lebih lanjut. Jika Anda telah menerjemahkan kata ini di kitab lain dari Alkitab, gunakan kata yang sama dengan yang Anda gunakan di sana. Jeda audio ini di sini</w:t>
      </w:r>
    </w:p>
    <w:p>
      <w:pPr/>
      <w:r>
        <w:rPr>
          <w:lang w:val="id_ID" w:bidi="id_ID"/>
        </w:rPr>
      </w:r>
      <w:r>
        <w:rPr>
          <w:b/>
          <w:lang w:val="id_ID" w:bidi="id_ID"/>
        </w:rPr>
        <w:t>Iman</w:t>
      </w:r>
      <w:r>
        <w:rPr>
          <w:lang w:val="id_ID" w:bidi="id_ID"/>
        </w:rPr>
        <w:t xml:space="preserve"> berarti percaya kepada Allah dan percaya kepada janji-janji-Nya. Iman juga berarti kumpulan kepercayaan yang diyakini kebenarannya oleh orang Kristen. Untuk petunjuk lebih lanjut tentang iman, lihat Glosarium Utama. Gunakan kata atau sebutan yang sama untuk iman seperti yang Anda pakai pada kisah sebelumnya. </w:t>
      </w:r>
    </w:p>
    <w:p>
      <w:pPr/>
      <w:r>
        <w:rPr>
          <w:lang w:val="id_ID" w:bidi="id_ID"/>
        </w:rPr>
      </w:r>
      <w:r>
        <w:rPr>
          <w:lang w:val="id_ID" w:bidi="id_ID"/>
        </w:rPr>
        <w:t xml:space="preserve">Paulus memberi tahu Timotius untuk menunjukkan kepada orang lain cara menjalani </w:t>
      </w:r>
      <w:r>
        <w:rPr>
          <w:b/>
          <w:lang w:val="id_ID" w:bidi="id_ID"/>
        </w:rPr>
        <w:t>kehidupan</w:t>
      </w:r>
      <w:r>
        <w:rPr>
          <w:lang w:val="id_ID" w:bidi="id_ID"/>
        </w:rPr>
        <w:t xml:space="preserve"> yang suci. Suci berarti bebas dari semua perbuatan yang salah atau berdosa. Kehidupan yang suci menunjukkan sifat yang bersih dan jujur. Hal ini khususnya merujuk pada kesucian seksual dan memiliki alasan yang jujur. Timotius perlu hidup murni sehingga orang lain menghormati kepemimpinannya. </w:t>
      </w:r>
    </w:p>
    <w:p>
      <w:pPr/>
      <w:r>
        <w:rPr>
          <w:lang w:val="id_ID" w:bidi="id_ID"/>
        </w:rPr>
      </w:r>
      <w:r>
        <w:rPr>
          <w:lang w:val="id_ID" w:bidi="id_ID"/>
        </w:rPr>
        <w:t xml:space="preserve">Berhenti di sini dan diskusikan dalam kelompok kata atau sebutan apa yang akan digunakan untuk murni. Bagaimana budaya Anda menggambarkan seseorang yang menjalani kehidupan berakhlak yang bersih dan jujur? Carilah kata murni di Glosarium Utama untuk informasi lebih lanjut. Jika Anda telah menerjemahkan kata ini di kitab lain dari Alkitab, gunakan kata yang sama dengan yang Anda gunakan di sana. Jeda audio ini di sini. </w:t>
      </w:r>
    </w:p>
    <w:p>
      <w:pPr/>
      <w:r>
        <w:rPr>
          <w:lang w:val="id_ID" w:bidi="id_ID"/>
        </w:rPr>
      </w:r>
      <w:r>
        <w:rPr>
          <w:lang w:val="id_ID" w:bidi="id_ID"/>
        </w:rPr>
        <w:t xml:space="preserve">Paulus memberi tahu Timotius untuk memusatkan perhatian pada pembacaan </w:t>
      </w:r>
      <w:r>
        <w:rPr>
          <w:b/>
          <w:lang w:val="id_ID" w:bidi="id_ID"/>
        </w:rPr>
        <w:t>Kitab Suci</w:t>
      </w:r>
      <w:r>
        <w:rPr>
          <w:lang w:val="id_ID" w:bidi="id_ID"/>
        </w:rPr>
        <w:t xml:space="preserve"> di hadapan orang banyak. Kitab Suci mengacu pada tulisan-tulisan kudus yang adalah petunjuk yang diilhami oleh Allah yang ditulis oleh manusia. Pada masa Timotius, kata "Kitab Suci" berarti apa yang sekarang kita sebut sebagai Perjanjian Lama. Gereja mula-mula akan membaca Kitab Suci ini dengan suara keras ketika mereka berkumpul bersama. </w:t>
      </w:r>
    </w:p>
    <w:p>
      <w:pPr/>
      <w:r>
        <w:rPr>
          <w:lang w:val="id_ID" w:bidi="id_ID"/>
        </w:rPr>
      </w:r>
      <w:r>
        <w:rPr>
          <w:lang w:val="id_ID" w:bidi="id_ID"/>
        </w:rPr>
        <w:t xml:space="preserve">Berhenti di sini dan diskusikan dalam kelompok kata atau sebutan apa yang akan Anda pakai untuk Kitab Suci. Carilah kata Kitab Suci di Glosarium Utama untuk petunjuk lebih lanjut. Jika Anda telah menerjemahkan kata ini di kitab lain dari Alkitab, gunakan kata yang sama dengan yang Anda gunakan di sana. Jeda audio ini di sini. </w:t>
      </w:r>
    </w:p>
    <w:p>
      <w:pPr/>
      <w:r>
        <w:rPr>
          <w:lang w:val="id_ID" w:bidi="id_ID"/>
        </w:rPr>
      </w:r>
      <w:r>
        <w:rPr>
          <w:lang w:val="id_ID" w:bidi="id_ID"/>
        </w:rPr>
        <w:t xml:space="preserve">Paulus mengingatkan Timotius tentang pemberian rohani </w:t>
      </w:r>
      <w:r>
        <w:rPr>
          <w:b/>
          <w:lang w:val="id_ID" w:bidi="id_ID"/>
        </w:rPr>
        <w:t>Timotius</w:t>
      </w:r>
      <w:r>
        <w:rPr>
          <w:lang w:val="id_ID" w:bidi="id_ID"/>
        </w:rPr>
        <w:t xml:space="preserve">. Sebuah pemberian rohani berasal dari Roh Tuhan. Allah memberikan pemberian-pemberian ini untuk membantu orang Kristen melayani orang lain dan membangun gereja. Allah memberikan Timotius kemampuan khusus untuk mengajar dan memimpin gereja. </w:t>
      </w:r>
    </w:p>
    <w:p>
      <w:pPr/>
      <w:r>
        <w:rPr>
          <w:lang w:val="id_ID" w:bidi="id_ID"/>
        </w:rPr>
      </w:r>
      <w:r>
        <w:rPr>
          <w:lang w:val="id_ID" w:bidi="id_ID"/>
        </w:rPr>
        <w:t xml:space="preserve">Berhenti di sini dan diskusikan dalam kelompok kata atau sebutan apa yang akan Anda pakai untuk pemberian rohani. Bagaimana budaya Anda menggambarkan kemampuan-kemampuan khusus yang Allah berikan kepada manusia? Bagaimana Anda berbicara tentang pemberian-pemberian yang berasal dari Roh Tuhan? Carilah kata pemberian atau hadiah di Glosarium Utama untuk petunjuk lebih lanjut. Jika Anda telah menerjemahkan kata ini di kitab lain dari Alkitab, gunakan kata yang sama dengan yang Anda gunakan di sana. Jeda audio ini di sini. </w:t>
      </w:r>
    </w:p>
    <w:p>
      <w:pPr/>
      <w:r>
        <w:rPr>
          <w:lang w:val="id_ID" w:bidi="id_ID"/>
        </w:rPr>
      </w:r>
      <w:r>
        <w:rPr>
          <w:lang w:val="id_ID" w:bidi="id_ID"/>
        </w:rPr>
        <w:t xml:space="preserve">Timotius menerima pemberian-Nya melalui </w:t>
      </w:r>
      <w:r>
        <w:rPr>
          <w:b/>
          <w:lang w:val="id_ID" w:bidi="id_ID"/>
        </w:rPr>
        <w:t>nubuat</w:t>
      </w:r>
      <w:r>
        <w:rPr>
          <w:lang w:val="id_ID" w:bidi="id_ID"/>
        </w:rPr>
        <w:t xml:space="preserve">. Bernubuat berarti menyampaikan pesan-pesan yang berasal langsung dari Allah. Dalam hal ini, Allah berbicara melalui para nabi untuk memastikan bahwa Timotius harus menjadi seorang pemimpin di gereja. Gunakan kata yang sama yang Anda gunakan sebelumnya dalam 1 Timotius untuk nubuat. Untuk petunjuk lebih lanjut tentang nubuat, lihat Glosarium Utama. </w:t>
      </w:r>
    </w:p>
    <w:p>
      <w:pPr/>
      <w:r>
        <w:rPr>
          <w:lang w:val="id_ID" w:bidi="id_ID"/>
        </w:rPr>
      </w:r>
      <w:r>
        <w:rPr>
          <w:lang w:val="id_ID" w:bidi="id_ID"/>
        </w:rPr>
        <w:t xml:space="preserve">Para </w:t>
      </w:r>
      <w:r>
        <w:rPr>
          <w:b/>
          <w:lang w:val="id_ID" w:bidi="id_ID"/>
        </w:rPr>
        <w:t>penatua</w:t>
      </w:r>
      <w:r>
        <w:rPr>
          <w:lang w:val="id_ID" w:bidi="id_ID"/>
        </w:rPr>
        <w:t xml:space="preserve"> meletakkan tangan mereka diatas Timotius. Para penatua adalah para pemimpin yang lebih tua dan dihormati yang membimbing gereja. Para penatua memiliki otoritas untuk membuat keputusan dan mengajarkan kebenaran Allah. Dalam kisah ini, para penatua secara sah menunjukkan bahwa mereka mengenali tugas Timotius ketika mereka meletakkan tangan mereka ke atas Timotius. </w:t>
      </w:r>
    </w:p>
    <w:p>
      <w:pPr/>
      <w:r>
        <w:rPr>
          <w:lang w:val="id_ID" w:bidi="id_ID"/>
        </w:rPr>
      </w:r>
      <w:r>
        <w:rPr>
          <w:lang w:val="id_ID" w:bidi="id_ID"/>
        </w:rPr>
        <w:t xml:space="preserve">Berhenti di sini dan diskusikan dalam kelompok kata atau sebutan apa yang akan Anda pakai untuk penatua. Bagaimana budaya Anda menggambarkan para pemimpin yang dihormati yang membimbing masyarakat atau komunitas? Jika Anda telah menerjemahkan kata ini di kitab lain dari Alkitab, gunakan kata yang sama dengan yang Anda gunakan di sana. Jeda audio ini di sini. </w:t>
      </w:r>
    </w:p>
    <w:p>
      <w:pPr/>
      <w:r>
        <w:rPr>
          <w:lang w:val="id_ID" w:bidi="id_ID"/>
        </w:rPr>
      </w:r>
      <w:r>
        <w:rPr>
          <w:lang w:val="id_ID" w:bidi="id_ID"/>
        </w:rPr>
        <w:t xml:space="preserve">Paulus memberi tahu Timotius untuk memperhatikan kehidupan dan </w:t>
      </w:r>
      <w:r>
        <w:rPr>
          <w:b/>
          <w:lang w:val="id_ID" w:bidi="id_ID"/>
        </w:rPr>
        <w:t>pengajaran-Nya</w:t>
      </w:r>
      <w:r>
        <w:rPr>
          <w:lang w:val="id_ID" w:bidi="id_ID"/>
        </w:rPr>
        <w:t xml:space="preserve"> dengan hati-hati. Doktrin berarti pengajaran-pengajaran penting tentang Allah dan apa yang harus dipercayai oleh orang Kristen. Ajaran yang baik membantu orang-orang mengerti kebenaran dan mengenali pengajaran yang salah. Untuk petunjuk lebih lanjut tentang doktrin, lihat Glosarium Utama. Gunakan kata yang sama untuk doktrin seperti yang Anda pakai pada bagian sebelumnya. </w:t>
      </w:r>
    </w:p>
    <w:p>
      <w:pPr/>
      <w:r>
        <w:rPr>
          <w:lang w:val="id_ID" w:bidi="id_ID"/>
        </w:rPr>
      </w:r>
      <w:r>
        <w:rPr>
          <w:lang w:val="id_ID" w:bidi="id_ID"/>
        </w:rPr>
        <w:t xml:space="preserve">Paulus memberi tahu Timotius bahwa pelayanan Timotius yang setia akan </w:t>
      </w:r>
      <w:r>
        <w:rPr>
          <w:b/>
          <w:lang w:val="id_ID" w:bidi="id_ID"/>
        </w:rPr>
        <w:t>menyelamatkan</w:t>
      </w:r>
      <w:r>
        <w:rPr>
          <w:lang w:val="id_ID" w:bidi="id_ID"/>
        </w:rPr>
        <w:t xml:space="preserve"> dirinya dan orang lain. Allah menyelamatkan manusia ketika Dia menyelamatkan manusia dari dosa dan akibat dosa. Allah menyelamatkan manusia ketika manusia itu percaya kepada Yesus Kristus. Keselamatan ini dimulai sekarang dan berlangsung terus-menerus untuk selamanya. Allah memakai guru-guru yang setia seperti Timotius untuk membantu membawa keselamatan ini kepada orang lain. Pakailah kata yang sama untuk menyelamatkan seperti yang Anda pakai pada kisah sebelumnya, dan carilah kata keselamatan di dalam Glosarium Utama untuk petunjuk lebih lanjut.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satu versi audio dari teks ini dalam terjemahan yang paling mudah dimengerti.</w:t>
      </w:r>
    </w:p>
    <w:p>
      <w:pPr/>
      <w:r>
        <w:rPr>
          <w:lang w:val="id_ID" w:bidi="id_ID"/>
        </w:rPr>
      </w:r>
      <w:r>
        <w:rPr>
          <w:lang w:val="id_ID" w:bidi="id_ID"/>
        </w:rPr>
        <w:t>Jeda audio ini di sini.</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semua anggota kelompok harus berlatih menceritakan teks ini dalam bahasa Anda sendiri. Ingatlah untuk memasukkan hal-hal yang Anda 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teks itu dan berhenti sejenak. Seorang anggota lain harus menceritakan bagian selanjutnya dari teks itu dan berhenti sejenak. Lakukan ini sampai kelompok telah menceritakan kembali seluruh teks. Anggota-anggota kelompok dapat saling memperbaiki dalam tahap ini. </w:t>
      </w:r>
    </w:p>
    <w:p>
      <w:pPr/>
      <w:r>
        <w:rPr>
          <w:lang w:val="id_ID" w:bidi="id_ID"/>
        </w:rPr>
      </w:r>
      <w:r>
        <w:rPr>
          <w:lang w:val="id_ID" w:bidi="id_ID"/>
        </w:rPr>
        <w:t>Jeda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Jeda audio ini di sini.</w:t>
      </w:r>
    </w:p>
    <w:p>
      <w:pPr/>
      <w:r>
        <w:rPr>
          <w:lang w:val="id_ID" w:bidi="id_ID"/>
        </w:rPr>
      </w:r>
      <w:r>
        <w:rPr>
          <w:lang w:val="id_ID" w:bidi="id_ID"/>
        </w:rPr>
        <w:t xml:space="preserve">Selanjutnya, kelompok dapat memutuskan versi mana dari teks tersebut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Jeda audio ini di sini.</w:t>
      </w:r>
    </w:p>
    <w:p>
      <w:pPr/>
      <w:r>
        <w:rPr>
          <w:lang w:val="id_ID" w:bidi="id_ID"/>
        </w:rPr>
      </w:r>
      <w:r>
        <w:rPr>
          <w:lang w:val="id_ID" w:bidi="id_ID"/>
        </w:rPr>
        <w:t>Akhirnya, kelompok dapat menyusun versi akhir dari teks itu yang disetujui oleh semua anggota kelompok. Setiap anggota kelompok harus berlatih menceritakan versi akhir dari bagian tersebut.</w:t>
      </w:r>
    </w:p>
    <w:p>
      <w:pPr/>
      <w:r>
        <w:rPr>
          <w:lang w:val="id_ID" w:bidi="id_ID"/>
        </w:rPr>
      </w:r>
      <w:r>
        <w:rPr>
          <w:b/>
          <w:lang w:val="id_ID" w:bidi="id_ID"/>
        </w:rPr>
        <w:t>Ini adalah akhir dari rekaman.</w:t>
      </w:r>
      <w:r>
        <w:rPr>
          <w:lang w:val="id_ID" w:bidi="id_ID"/>
        </w:rPr>
      </w:r>
      <w:r>
        <w:rPr>
          <w:lang w:val="id_ID" w:bidi="id_ID"/>
        </w:rPr>
      </w:r>
    </w:p>
    <w:p>
      <w:pPr/>
      <w:r>
        <w:rPr>
          <w:lang w:val="id_ID" w:bidi="id_ID"/>
        </w:rPr>
      </w:r>
    </w:p>
    <w:p>
      <w:pPr>
        <w:pStyle w:val="Heading2"/>
      </w:pPr>
      <w:r>
        <w:rPr>
          <w:lang w:val="id_ID" w:bidi="id_ID"/>
        </w:rPr>
        <w:t>1 Timotius 5:1–8</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Timotius 5:1–8 dan renungkan di dalam hati Anda. </w:t>
      </w:r>
    </w:p>
    <w:p>
      <w:pPr/>
      <w:r>
        <w:rPr>
          <w:lang w:val="id_ID" w:bidi="id_ID"/>
        </w:rPr>
      </w:r>
      <w:r>
        <w:rPr>
          <w:lang w:val="id_ID" w:bidi="id_ID"/>
        </w:rPr>
        <w:t xml:space="preserve">Jika memungkinkan dengarkan rekaman suara dari 1 Timotius 5:1–8 sebanyak tiga kali, dalam tiga bentuk terjemahan yang berbeda. </w:t>
      </w:r>
    </w:p>
    <w:p>
      <w:pPr/>
      <w:r>
        <w:rPr>
          <w:lang w:val="id_ID" w:bidi="id_ID"/>
        </w:rPr>
      </w:r>
      <w:r>
        <w:rPr>
          <w:lang w:val="id_ID" w:bidi="id_ID"/>
        </w:rPr>
        <w:t>Jeda audio ini di sini.</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Apa yang Anda sukai dari perikop ini? Jeda audio ini di sini.</w:t>
      </w:r>
    </w:p>
    <w:p>
      <w:pPr>
        <w:pStyle w:val="ListBullet"/>
        <w:spacing w:line="240" w:lineRule="auto"/>
        <w:ind w:left="720"/>
      </w:pPr>
      <w:r>
        <w:rPr>
          <w:lang w:val="id_ID" w:bidi="id_ID"/>
        </w:rPr>
      </w:r>
      <w:r>
        <w:rPr>
          <w:lang w:val="id_ID" w:bidi="id_ID"/>
        </w:rPr>
        <w:t>Apa yang Anda tidak sukai atau tidak mengerti dari perikop ini? Jeda audio ini di sini.</w:t>
      </w:r>
    </w:p>
    <w:p>
      <w:pPr>
        <w:pStyle w:val="ListBullet"/>
        <w:spacing w:line="240" w:lineRule="auto"/>
        <w:ind w:left="720"/>
      </w:pPr>
      <w:r>
        <w:rPr>
          <w:lang w:val="id_ID" w:bidi="id_ID"/>
        </w:rPr>
      </w:r>
      <w:r>
        <w:rPr>
          <w:lang w:val="id_ID" w:bidi="id_ID"/>
        </w:rPr>
        <w:t>Apa yang perikop ini ceritakan kepada kita tentang Allah, Yesus, atau Roh Kudus? Jeda audio ini di sini.</w:t>
      </w:r>
    </w:p>
    <w:p>
      <w:pPr>
        <w:pStyle w:val="ListBullet"/>
        <w:spacing w:line="240" w:lineRule="auto"/>
        <w:ind w:left="720"/>
      </w:pPr>
      <w:r>
        <w:rPr>
          <w:lang w:val="id_ID" w:bidi="id_ID"/>
        </w:rPr>
      </w:r>
      <w:r>
        <w:rPr>
          <w:lang w:val="id_ID" w:bidi="id_ID"/>
        </w:rPr>
        <w:t>Apa yang diceritakan bagian ini kepada kita tentang manusia? Jeda audio ini di sini.</w:t>
      </w:r>
    </w:p>
    <w:p>
      <w:pPr>
        <w:pStyle w:val="ListBullet"/>
        <w:spacing w:line="240" w:lineRule="auto"/>
        <w:ind w:left="720"/>
      </w:pPr>
      <w:r>
        <w:rPr>
          <w:lang w:val="id_ID" w:bidi="id_ID"/>
        </w:rPr>
      </w:r>
      <w:r>
        <w:rPr>
          <w:lang w:val="id_ID" w:bidi="id_ID"/>
        </w:rPr>
        <w:t>Bagaimana bagian ini memengaruhi kehidupan kita sehari-hari? Jeda audio ini di sini.</w:t>
      </w:r>
    </w:p>
    <w:p>
      <w:pPr>
        <w:pStyle w:val="ListBullet"/>
        <w:spacing w:line="240" w:lineRule="auto"/>
        <w:ind w:left="720"/>
      </w:pPr>
      <w:r>
        <w:rPr>
          <w:lang w:val="id_ID" w:bidi="id_ID"/>
        </w:rPr>
      </w:r>
      <w:r>
        <w:rPr>
          <w:lang w:val="id_ID" w:bidi="id_ID"/>
        </w:rPr>
        <w:t>Siapa yang Anda kenal yang perlu mendengar bagian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Timotius 5:1–8 dalam bentuk yang paling mudah dimengerti.</w:t>
      </w:r>
    </w:p>
    <w:p>
      <w:pPr/>
      <w:r>
        <w:rPr>
          <w:lang w:val="id_ID" w:bidi="id_ID"/>
        </w:rPr>
      </w:r>
      <w:r>
        <w:rPr>
          <w:lang w:val="id_ID" w:bidi="id_ID"/>
        </w:rPr>
        <w:t>Jeda audio ini di sini.</w:t>
      </w:r>
    </w:p>
    <w:p>
      <w:pPr/>
      <w:r>
        <w:rPr>
          <w:lang w:val="id_ID" w:bidi="id_ID"/>
        </w:rPr>
      </w:r>
      <w:r>
        <w:rPr>
          <w:lang w:val="id_ID" w:bidi="id_ID"/>
        </w:rPr>
        <w:t>Dalam kisah ini, Paulus terus memberi tahu Timotius bagaimana ia bisa menjadi seorang guru yang baik, meskipun Timotius lebih muda daripada banyak orang di gereja tempat Timotius melayani. Paulus kemudian mulai memberi tahu Timotius bagaimana menghadapi masalah khusus di gereja Efesus. Bagian pertama ini berhubungan kuat dengan bagian terakhir, dimana Paulus mendorong Timotius untuk tetap kuat dan setia pada panggilannya dari Allah untuk menjadi guru yang mengajarkan kabar baik.</w:t>
      </w:r>
    </w:p>
    <w:p>
      <w:pPr/>
      <w:r>
        <w:rPr>
          <w:lang w:val="id_ID" w:bidi="id_ID"/>
        </w:rPr>
      </w:r>
      <w:r>
        <w:rPr>
          <w:lang w:val="id_ID" w:bidi="id_ID"/>
        </w:rPr>
        <w:t>Dalam beberapa bagian surat ini, ketika Paulus berbicara tentang para pemimpin, Paulus memakai satu kata untuk orang-orang yang lebih tua untuk menunjuk kepada para pemimpin ini. Tetapi dalam kisah ini, Paulus masih memusatkan perhatian pada tugas Timotius sebagai seorang pemimpin bagi semua orang di gereja tempat Timotius melayani. Dalam situasi ini, Paulus menggunakan kata untuk orang yang lebih tua untuk menunjuk kepada siapa pun di gereja yang lebih tua daripada Timotius, bukan hanya mereka yang menjadi pemimpin. Paulus membahas empat kelompok orang yang berbeda: laki-laki yang lebih tua daripada Timotius, laki-laki yang lebih muda daripada Timotius, perempuan yang lebih tua daripada Timotius, dan perempuan yang lebih muda daripada Timotius. Paulus ingin Timotius menghormati dan berbicara dengan semua kelompok orang ini dengan cara yang benar. Paulus menggunakan persamaan atau perbandingan dengan keluarga untuk memberikan Timotius bayangan tentang berbagai cara memimpin dan memperbaiki orang-orang dari berbagai usia dan jenis kelamin. Paulus mengatakan Timotius harus memperlakukan laki-laki dan perempuan yang lebih tua seperti ayah dan ibunya sendiri, dan orang-orang yang lebih muda seperti ia memperlakukan saudara laki-laki atau saudara perempuannya sendiri.</w:t>
      </w:r>
    </w:p>
    <w:p>
      <w:pPr/>
      <w:r>
        <w:rPr>
          <w:lang w:val="id_ID" w:bidi="id_ID"/>
        </w:rPr>
      </w:r>
      <w:r>
        <w:rPr>
          <w:lang w:val="id_ID" w:bidi="id_ID"/>
        </w:rPr>
        <w:t>Kita tahu beberapa hal tentang keluarga Timotius dari surat kedua Paulus kepada Timotius dan juga dari kitab Kisah Para Rasul. Kita tahu bahwa nenek Timotius bernama Lois dan ibunya bernama Eunike. Kita juga tahu dari Kisah Para Rasul bahwa Eunike adalah orang Yahudi dan membaca Perjanjian Lama, atau kitab suci, kepada Timotius ketika Timotius masih kecil. Namun, ayah Timotius adalah orang Yunani, dan mungkin penyembah berhala. Pada saat Paulus bertemu dengan keluarga Timotius, Lois, Eunike, dan Timotius semuanya telah mulai mengikuti Yesus. Tetapi, tidak ada kisah dalam Alkitab yang memberi tahu kita tentang saudara perempuan atau saudara laki-laki Timotius. Itu tidak berarti Timotius tidak memiliki saudara perempuan atau saudara laki-laki. Kita tidak tahu apakah Timotius memiliki saudara laki-laki atau perempuan atau tidak. Apapun itu, hubungan keluarga adalah sebuah perbandingan yang baik, karena semua orang dapat dengan mudah untuk memahaminya. Misalnya, meskipun Timotius tidak mempunyai seorang adik perempuan, Timotius akan tahu bagaimana memperlakukan seorang saudara perempuan dan Timotius akan mengerti bagaimana Paulus ingin Timotius memperlakukan anggota gereja yang adalah perempuan yang lebih muda.</w:t>
      </w:r>
    </w:p>
    <w:p>
      <w:pPr/>
      <w:r>
        <w:rPr>
          <w:lang w:val="id_ID" w:bidi="id_ID"/>
        </w:rPr>
      </w:r>
      <w:r>
        <w:rPr>
          <w:lang w:val="id_ID" w:bidi="id_ID"/>
        </w:rPr>
        <w:t>Berhenti di sini dan diskusikan pertanyaan ini dalam kelompok: Bagaimana orang-orang dalam masyarakat Anda memperlakukan orang tua, saudara perempuan mereka, dan saudara laki-laki mereka dengan hormat dan kasih? Ceritakan sebuah kisah tentang masa ketika seorang yang lebih muda harus mengoreksi orang yang lebih tua. Perhatikan kata-kata yang Anda gunakan untuk berbicara tentang hubungan ini dan perbedaan antara usia dan jenis kelamin. Jeda audio ini di sini.</w:t>
      </w:r>
    </w:p>
    <w:p>
      <w:pPr/>
      <w:r>
        <w:rPr>
          <w:lang w:val="id_ID" w:bidi="id_ID"/>
        </w:rPr>
      </w:r>
      <w:r>
        <w:rPr>
          <w:lang w:val="id_ID" w:bidi="id_ID"/>
        </w:rPr>
        <w:t>Pada bagian kedua kisah ini, Paulus mengubah fokusnya ketika ia mulai memberi petunjuk kepada Timotius tentang cara menghadapi kesulitan terkait bagaimana gereja memperhatikan para janda. Untuk sisa suratnya, Paulus akan berbicara tentang beberapa masalah khusus yang harus dihadapi Timotius sebagai pemimpin gereja Efesus. Karena Paulus hanya berbicara tentang perempuan yang lebih tua dan yang lebih muda, Paulus secara alami berubah pada fokus baru ini ketika ia berbicara tentang beberapa kesulitan dalam membantu para janda.</w:t>
      </w:r>
    </w:p>
    <w:p>
      <w:pPr/>
      <w:r>
        <w:rPr>
          <w:lang w:val="id_ID" w:bidi="id_ID"/>
        </w:rPr>
      </w:r>
      <w:r>
        <w:rPr>
          <w:lang w:val="id_ID" w:bidi="id_ID"/>
        </w:rPr>
        <w:t>Seorang janda adalah seorang perempuan yang suaminya telah meninggal. Dalam masyarakat Yunani kuno, hal ini membuat perempuan dalam situasi yang sangat sulit secara keuangan dan sosial. Di bawah hukum Yunani, perempuan memiliki sedikit hak. Para laki-laki dalam kehidupan para perempuan secara penuh menguasai kehidupan keuangan dan sosial perempuan itu. Karena hukum dan kebiasaan ini jika seorang perempuan kehilangan ayah atau suaminya, saudara laki-lakinya atau anak laki-lakinya bertanggung jawab atas dirinya. Jika saudara laki-laki atau anak laki-laki perempuan itu menolak, atau tidak dapat membantunya, maka perempuan itu tidak mempunyai cara untuk mendukung dirinya sendiri secara keuangan atau mengambil bagian dengan aman dalam masyarakat Efesus. Paulus memastikan bahwa jika seorang janda memiliki anak atau cucu, maka anak atau cucu itu yang harus mengurus janda itu. Paulus mengatakan bahwa ini adalah cara hidup yang saleh, dan hidup seperti ini menyenangkan Allah.</w:t>
      </w:r>
    </w:p>
    <w:p>
      <w:pPr/>
      <w:r>
        <w:rPr>
          <w:lang w:val="id_ID" w:bidi="id_ID"/>
        </w:rPr>
      </w:r>
      <w:r>
        <w:rPr>
          <w:lang w:val="id_ID" w:bidi="id_ID"/>
        </w:rPr>
        <w:t>Berhenti di sini dan diskusikan pertanyaan ini dalam kelompok: Bagaimana kebiasaan atau hukum dalam masyarakat atau komunitas Anda membantu para janda? Kebiasaan atau hukum apa yang membuat kehidupan para janda menjadi lebih sulit? Bagaimana gereja Anda merawat orang-orang dalam masyarakat atau komunitas Anda yang kurang beruntung secara hukum, keuangan, atau sosial? Jika para janda adalah salah satu dari kelompok ini, bagikan cerita tentang saat gereja Anda membantu seorang janda. Jeda audio ini di sini.</w:t>
      </w:r>
    </w:p>
    <w:p>
      <w:pPr/>
      <w:r>
        <w:rPr>
          <w:lang w:val="id_ID" w:bidi="id_ID"/>
        </w:rPr>
      </w:r>
      <w:r>
        <w:rPr>
          <w:lang w:val="id_ID" w:bidi="id_ID"/>
        </w:rPr>
        <w:t>Paulus mengakhiri kisah atau bagian ini ketika ia memperingatkan tentang kesaksian yang salah yang dapat diberikan para janda atau keluarga mereka kepada seluruh masyarakat. Paulus hanya mengatakan bahwa seorang janda yang tidak memiliki siapa pun untuk membantunya percaya kepada Allah. Sebaliknya, para janda yang hidup untuk kesenangan tidak lagi benar-benar hidup. Hidup untuk kesenangan tidak berarti bahwa kesenangan itu buruk, tetapi kesenangan dan kenikmatan tidak seharusnya menjadi pusat perhatian dari kehidupan para janda. Sekarang Paulus mengutuk orang Kristen yang tidak mengurus keluarga mereka sendiri. Paulus berbicara secara luas tentang keluarga ketika ia mengatakan bahwa setiap orang percaya yang tidak peduli kepada orang-orang dalam keluarga mereka bukan hanya buruk, tetapi bahkan lebih buruk daripada orang-orang yang tidak percaya di Efesus.</w:t>
      </w:r>
    </w:p>
    <w:p>
      <w:pPr/>
      <w:r>
        <w:rPr>
          <w:lang w:val="id_ID" w:bidi="id_ID"/>
        </w:rPr>
      </w:r>
      <w:r>
        <w:rPr>
          <w:lang w:val="id_ID" w:bidi="id_ID"/>
        </w:rPr>
        <w:t>Berhenti di sini dan diskusikan pertanyaan ini dalam kelompok: Jika seseorang hidup dengan cara yang menunjukkan bahwa orang itu hanya ingin memiliki kesenangan dan tidak melakukan kebaikan apa pun untuk masyarakat, bagaimana Anda menggambarkan cara hidup itu atau orang itu? Pikirkan tentang dongeng atau peribahasa dalam bahasa Anda yang memperingatkan terhadap cara hidup seperti ini. Jeda audio ini di sini.</w:t>
      </w:r>
    </w:p>
    <w:p>
      <w:pPr/>
      <w:r>
        <w:rPr>
          <w:lang w:val="id_ID" w:bidi="id_ID"/>
        </w:rPr>
      </w:r>
      <w:r>
        <w:rPr>
          <w:lang w:val="id_ID" w:bidi="id_ID"/>
        </w:rPr>
        <w:t>Di antara nasihat kepada para janda dan keluarga mereka, Paulus berkata langsung kepada Timotius dan meminta Timotius untuk mengajar anggota gereja itu dengan cara ini sehingga orang lain tidak dapat menemukan kesalahan pada anggota gereja mana pun. Paulus khawatir dengan nama baik Gereja. Paulus akan berbicara lebih khusus tentang hal ini di dalam kisah atau bagian berikutnya. Sepanjang surat ini, Paulus mengatakan kekhawatirannya tentang bagaimana masyarakat yang tidak percaya melihat Gereja, khususnya ketika Paulus mengajar Timotius cara menghadapi dosa dan situasi yang sulit di antara orang-orang percaya.</w:t>
      </w:r>
    </w:p>
    <w:p>
      <w:pPr/>
      <w:r>
        <w:rPr>
          <w:lang w:val="id_ID" w:bidi="id_ID"/>
        </w:rPr>
      </w:r>
      <w:r>
        <w:rPr>
          <w:lang w:val="id_ID" w:bidi="id_ID"/>
        </w:rPr>
        <w:t>Berhenti di sini dan diskusikan pertanyaan ini dalam kelompok: Apa saja cara yang dapat dilakukan orang untuk merusak nama baik mereka dalam masyarakat Anda? Bagaimana hal ini mempengaruhi cara seseorang mengambil bagian dalam masyarakat?</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rekaman suara dari 1 Timotius 5:1–8 dalam bentuk yang paling mudah dimengerti.</w:t>
      </w:r>
    </w:p>
    <w:p>
      <w:pPr/>
      <w:r>
        <w:rPr>
          <w:lang w:val="id_ID" w:bidi="id_ID"/>
        </w:rPr>
      </w:r>
      <w:r>
        <w:rPr>
          <w:lang w:val="id_ID" w:bidi="id_ID"/>
        </w:rPr>
        <w:t>Hentikan sebentar rekaman di sini.</w:t>
      </w:r>
    </w:p>
    <w:p>
      <w:pPr/>
      <w:r>
        <w:rPr>
          <w:lang w:val="id_ID" w:bidi="id_ID"/>
        </w:rPr>
      </w:r>
      <w:r>
        <w:rPr>
          <w:lang w:val="id_ID" w:bidi="id_ID"/>
        </w:rPr>
        <w:t>Pada langkah ini, kelompok akan menentukan bagian, tokoh, dan latar belakang dari nats atau bagian ini. Selanjutnya, kelompok akan membayangkan atau memvisualisasikan nats atau bagian ini.</w:t>
      </w:r>
    </w:p>
    <w:p>
      <w:pPr/>
      <w:r>
        <w:rPr>
          <w:lang w:val="id_ID" w:bidi="id_ID"/>
        </w:rPr>
      </w:r>
      <w:r>
        <w:rPr>
          <w:lang w:val="id_ID" w:bidi="id_ID"/>
        </w:rPr>
        <w:t>Kisah atau bagian ini mempunyai dua bagian.</w:t>
      </w:r>
    </w:p>
    <w:p>
      <w:pPr/>
      <w:r>
        <w:rPr>
          <w:lang w:val="id_ID" w:bidi="id_ID"/>
        </w:rPr>
      </w:r>
      <w:r>
        <w:rPr>
          <w:b/>
          <w:lang w:val="id_ID" w:bidi="id_ID"/>
        </w:rPr>
        <w:t>Pada bagian pertama:</w:t>
      </w:r>
      <w:r>
        <w:rPr>
          <w:lang w:val="id_ID" w:bidi="id_ID"/>
        </w:rPr>
        <w:t xml:space="preserve"> Paulus memberikan petunjuk kepada Timotius bagaimana mendisiplinkan orang-orang di gereja Efesus. Paulus memakai hubungan keluarga sebagai satu persamaan atau perbandingan tentang bagaimana Timotius seharusnya menghormati dan berbicara dengan semua orang percaya dengan cara yang benar.</w:t>
      </w:r>
    </w:p>
    <w:p>
      <w:pPr/>
      <w:r>
        <w:rPr>
          <w:lang w:val="id_ID" w:bidi="id_ID"/>
        </w:rPr>
      </w:r>
      <w:r>
        <w:rPr>
          <w:b/>
          <w:lang w:val="id_ID" w:bidi="id_ID"/>
        </w:rPr>
        <w:t>Pada bagian kedua:</w:t>
      </w:r>
      <w:r>
        <w:rPr>
          <w:lang w:val="id_ID" w:bidi="id_ID"/>
        </w:rPr>
        <w:t xml:space="preserve"> Paulus mengubah pusat perhatiannya atau fokusnya untuk memberikan petunjuk kepada Timotius tentang cara menghadapi kesulitan terkait bagaimana gereja memperhatikan para janda dan bagaimana orang-orang di gereja seharusnya mengurus keluarga mereka sendiri.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Laki-laki yang lebih tua</w:t>
      </w:r>
    </w:p>
    <w:p>
      <w:pPr>
        <w:pStyle w:val="ListBullet"/>
        <w:spacing w:line="240" w:lineRule="auto"/>
        <w:ind w:left="720"/>
      </w:pPr>
      <w:r>
        <w:rPr>
          <w:lang w:val="id_ID" w:bidi="id_ID"/>
        </w:rPr>
      </w:r>
      <w:r>
        <w:rPr>
          <w:lang w:val="id_ID" w:bidi="id_ID"/>
        </w:rPr>
        <w:t>Laki-laki yang lebih muda</w:t>
      </w:r>
    </w:p>
    <w:p>
      <w:pPr>
        <w:pStyle w:val="ListBullet"/>
        <w:spacing w:line="240" w:lineRule="auto"/>
        <w:ind w:left="720"/>
      </w:pPr>
      <w:r>
        <w:rPr>
          <w:lang w:val="id_ID" w:bidi="id_ID"/>
        </w:rPr>
      </w:r>
      <w:r>
        <w:rPr>
          <w:lang w:val="id_ID" w:bidi="id_ID"/>
        </w:rPr>
        <w:t>Perempuan yang lebih tua</w:t>
      </w:r>
    </w:p>
    <w:p>
      <w:pPr>
        <w:pStyle w:val="ListBullet"/>
        <w:spacing w:line="240" w:lineRule="auto"/>
        <w:ind w:left="720"/>
      </w:pPr>
      <w:r>
        <w:rPr>
          <w:lang w:val="id_ID" w:bidi="id_ID"/>
        </w:rPr>
      </w:r>
      <w:r>
        <w:rPr>
          <w:lang w:val="id_ID" w:bidi="id_ID"/>
        </w:rPr>
        <w:t>Perempuan yang lebih muda</w:t>
      </w:r>
    </w:p>
    <w:p>
      <w:pPr>
        <w:pStyle w:val="ListBullet"/>
        <w:spacing w:line="240" w:lineRule="auto"/>
        <w:ind w:left="720"/>
      </w:pPr>
      <w:r>
        <w:rPr>
          <w:lang w:val="id_ID" w:bidi="id_ID"/>
        </w:rPr>
      </w:r>
      <w:r>
        <w:rPr>
          <w:lang w:val="id_ID" w:bidi="id_ID"/>
        </w:rPr>
        <w:t>Para janda yang benar-benar membutuhkan bantuan gereja</w:t>
      </w:r>
    </w:p>
    <w:p>
      <w:pPr>
        <w:pStyle w:val="ListBullet"/>
        <w:spacing w:line="240" w:lineRule="auto"/>
        <w:ind w:left="720"/>
      </w:pPr>
      <w:r>
        <w:rPr>
          <w:lang w:val="id_ID" w:bidi="id_ID"/>
        </w:rPr>
      </w:r>
      <w:r>
        <w:rPr>
          <w:lang w:val="id_ID" w:bidi="id_ID"/>
        </w:rPr>
        <w:t>Para janda yang menggunakan bantuan gereja dengan tidak seharusnya</w:t>
      </w:r>
    </w:p>
    <w:p>
      <w:pPr>
        <w:pStyle w:val="ListBullet"/>
        <w:spacing w:line="240" w:lineRule="auto"/>
        <w:ind w:left="720"/>
      </w:pPr>
      <w:r>
        <w:rPr>
          <w:lang w:val="id_ID" w:bidi="id_ID"/>
        </w:rPr>
      </w:r>
      <w:r>
        <w:rPr>
          <w:lang w:val="id_ID" w:bidi="id_ID"/>
        </w:rPr>
        <w:t>Anak-anak atau saudara lainnya dari para janda atau orang tua yang membutuhkan—sebagian dari anggota keluarga ini membantu para janda dan sebagian lagi tidak</w:t>
      </w:r>
    </w:p>
    <w:p>
      <w:pPr>
        <w:pStyle w:val="ListBullet"/>
        <w:spacing w:line="240" w:lineRule="auto"/>
        <w:ind w:left="720"/>
      </w:pPr>
      <w:r>
        <w:rPr>
          <w:lang w:val="id_ID" w:bidi="id_ID"/>
        </w:rPr>
      </w:r>
      <w:r>
        <w:rPr>
          <w:lang w:val="id_ID" w:bidi="id_ID"/>
        </w:rPr>
        <w:t>Dan orang-orang di Efesus yang bukan orang-orang percaya</w:t>
      </w:r>
    </w:p>
    <w:p>
      <w:pPr/>
      <w:r>
        <w:rPr>
          <w:lang w:val="id_ID" w:bidi="id_ID"/>
        </w:rPr>
      </w:r>
      <w:r>
        <w:rPr>
          <w:lang w:val="id_ID" w:bidi="id_ID"/>
        </w:rPr>
        <w:t>Sebagai kelompok, perhatikan bagian-bagian dari latar belakang perikop atau bagian ini:</w:t>
      </w:r>
    </w:p>
    <w:p>
      <w:pPr/>
      <w:r>
        <w:rPr>
          <w:lang w:val="id_ID" w:bidi="id_ID"/>
        </w:rPr>
      </w:r>
      <w:r>
        <w:rPr>
          <w:lang w:val="id_ID" w:bidi="id_ID"/>
        </w:rPr>
        <w:t>Dalam kisah ini, Paulus terus memberi tahu Timotius bagaimana Timotius dapat menjadi seorang guru yang baik, meskipun Timotius masih muda. Bagian pertama ini berhubungan kuat dengan kisah atau bagian terakhir, yaitu ketika Paulus mendorong Timotius untuk tetap kuat dan setia pada panggilannya dari Allah untuk menjadi guru atau pengajar kabar baik. Namun, Paulus mendorong Timotius untuk mengajar dengan cara yang menghormati semua usia dan jenis kelamin. Jadi, dalam bagian pertama ini, Paulus berbicara tentang empat kelompok orang yang berbeda: laki-laki yang lebih tua daripada Timotius, laki-laki yang lebih muda daripada Timotius, perempuan yang lebih tua daripada Timotius, dan perempuan yang lebih muda daripada Timotius. Paulus ingin Timotius menghormati orang-orang yang lebih tua. Paulus memberi tahu Timotius untuk memperlakukan dan mendorong laki-laki dan perempuan yang lebih tua seperti Timotius memperlakukan ayah atau ibunya sendiri. Paulus juga ingin Timotius menunjukkan rasa hormat dan kasih yang benar kepada orang-orang yang lebih muda daripada Timotius. Sekali lagi, Paulus menggunakan persamaan atau perbandingan dengan keluarga. Paulus ingin Timotius memperlakukan orang-orang yang lebih muda seperti ia memperlakukan saudara laki-laki atau saudari perempuannya sendiri. Secara khusus, Timotius harus memperlakukan perempuan-perempuan yang lebih muda dalam kesucian, yang berarti Timotius harus murni dari melakukan tindakan persetubuhan ketika berhubungan dengan perempuan-perempuan yang lebih muda.</w:t>
      </w:r>
    </w:p>
    <w:p>
      <w:pPr/>
      <w:r>
        <w:rPr>
          <w:lang w:val="id_ID" w:bidi="id_ID"/>
        </w:rPr>
      </w:r>
      <w:r>
        <w:rPr>
          <w:lang w:val="id_ID" w:bidi="id_ID"/>
        </w:rPr>
        <w:t>Berhenti di sini dan bicarakan tentang berbagai orang yang memimpin di gereja Anda. Bagaimana orang-orang ini memperbaiki dan melayani orang-orang dari berbagai usia dan jenis kelamin dengan cara yang berbeda? Hentikan sebentar rekaman di sini.</w:t>
      </w:r>
    </w:p>
    <w:p>
      <w:pPr/>
      <w:r>
        <w:rPr>
          <w:lang w:val="id_ID" w:bidi="id_ID"/>
        </w:rPr>
      </w:r>
      <w:r>
        <w:rPr>
          <w:lang w:val="id_ID" w:bidi="id_ID"/>
        </w:rPr>
        <w:t>Berhenti di sini dan bicarakan dalam kelompok bagaimana Anda akan berbicara tentang empat kelompok orang: laki-laki yang lebih tua dan laki-laki yang lebih muda, dan perempuan yang lebih tua dan perempuan yang lebih muda. Kata-kata apa yang Anda punya dalam bahasa Anda untuk berbicara tentang kelompok orang-orang ini? Hentikan sebentar rekaman di sini.</w:t>
      </w:r>
    </w:p>
    <w:p>
      <w:pPr/>
      <w:r>
        <w:rPr>
          <w:lang w:val="id_ID" w:bidi="id_ID"/>
        </w:rPr>
      </w:r>
      <w:r>
        <w:rPr>
          <w:lang w:val="id_ID" w:bidi="id_ID"/>
        </w:rPr>
        <w:t>Dalam bagian kedua dari kisah ini, Paulus mengubah pusat perhatiannya atau fokusnya. Untuk sisa surat Paulus, Paulus akan berbicara tentang beberapa masalah khusus yang harus dihadapi Timotius di gereja Efesus, termasuk para pemimpin yang korup dan serakah, serta orang-orang yang mengalami keadaan sosial yang sulit seperti para janda dan budak. Karena Paulus hanya berbicara tentang perempuan yang lebih tua dan perempuan yang lebih muda, Paulus secara alami berubah pada pusat perhatian atau fokus baru ini ketika ia berbicara tentang beberapa kesulitan dalam membantu para janda. Seorang janda adalah seorang perempuan yang suaminya telah meninggal. Dalam masyarakat Yunani kuno, hal ini membuat perempuan dalam situasi yang sangat sulit secara keuangan dan sosial. Ketika Paulus mengatakan bahwa perempuan-perempuan ini benar-benar adalah para janda, Paulus tidak bermaksud bahwa suami mereka benar-benar telah meninggal. Semua janda ini benar-benar memiliki suami yang sudah meninggal. Apa yang Paulus maksudkan adalah bahwa perempuan-perempuan ini benar-benar membutuhkan bantuan. Paulus memastikan bahwa jika seorang janda memiliki anak atau cucu, maka anak atau cucu itu yang harus mengurus janda itu. Di sini, Paulus sekarang berbicara tentang keluarga yang sebenarnya. Paulus tidak membuat persamaan atau perbandingan. Paulus mengatakan bahwa ini adalah cara hidup yang saleh bagi keluarga dan hal itu menyenangkan Allah.</w:t>
      </w:r>
    </w:p>
    <w:p>
      <w:pPr/>
      <w:r>
        <w:rPr>
          <w:lang w:val="id_ID" w:bidi="id_ID"/>
        </w:rPr>
      </w:r>
      <w:r>
        <w:rPr>
          <w:lang w:val="id_ID" w:bidi="id_ID"/>
        </w:rPr>
        <w:t>Berhenti di sini dan bicarakan tentang tanggung jawab anak kepada orang tua mereka dalam masyarakat Anda. Bagaimana orang menghormati dan merawat orang tua mereka dalam masyarakat Anda? Apa yang membuat orang ingin melakukan ini? Hentikan sebentar rekaman di sini.</w:t>
      </w:r>
    </w:p>
    <w:p>
      <w:pPr/>
      <w:r>
        <w:rPr>
          <w:lang w:val="id_ID" w:bidi="id_ID"/>
        </w:rPr>
      </w:r>
      <w:r>
        <w:rPr>
          <w:lang w:val="id_ID" w:bidi="id_ID"/>
        </w:rPr>
        <w:t>Paulus kemudian menambahkan bahwa janda seperti apa yang seharusnya dibantu oleh gereja bukanlah hanya mereka yang benar-benar tidak punya keluarga, tetapi juga mereka yang benar-benar orang percaya. Janda seperti ini percaya kepada Allah dan berdoa. Ketika Paulus mengatakan bahwa janda itu berdoa "siang dan malam," Paulus tidak bermaksud bahwa ia benar-benar berdoa tanpa berhenti dan tidak melakukan hal lain. Sebenarnya, dalam kisah atau bagian berikutnya, Paulus akan menulis tentang banyak pelayanan penting yang dilakukan para janda di gereja Efesus. Ungkapan "siang dan malam" berarti bahwa janda itu berdoa secara teratur dan sering.</w:t>
      </w:r>
    </w:p>
    <w:p>
      <w:pPr/>
      <w:r>
        <w:rPr>
          <w:lang w:val="id_ID" w:bidi="id_ID"/>
        </w:rPr>
      </w:r>
      <w:r>
        <w:rPr>
          <w:lang w:val="id_ID" w:bidi="id_ID"/>
        </w:rPr>
        <w:t>Berhenti di sini dan bicarakan tentang hal-hal yang Anda lakukan secara teratur dan sering untuk beribadah atau terhubung dengan Allah. Perhatikan jenis bahasa yang Anda gunakan untuk menyampaikan kebiasaan yang sering Anda lakukan. Apakah Anda melebih-lebihkan dengan ungkapan seperti "sepanjang hari," atau ungkapan seperti "malam dan siang," atau mungkin "siang dan malam?" Gunakan ungkapan apa pun yang alami dalam bahasa Anda. Hentikan sebentar rekaman di sini.</w:t>
      </w:r>
    </w:p>
    <w:p>
      <w:pPr/>
      <w:r>
        <w:rPr>
          <w:lang w:val="id_ID" w:bidi="id_ID"/>
        </w:rPr>
      </w:r>
      <w:r>
        <w:rPr>
          <w:lang w:val="id_ID" w:bidi="id_ID"/>
        </w:rPr>
        <w:t>Paulus mengakhiri kisah ini dengan nasihat tentang para janda yang hidup untuk kesenangan dan keluarga yang tidak peduli satu sama lain. Paulus menggunakan bahasa yang keras untuk mengecam kedua kelompok ini. Para janda yang menjalani kehidupan hanya untuk menyenangkan diri sendiri hidup dengan cara yang salah. Paulus mengatakan bahwa janda-janda ini sudah mati. Paulus melebih-lebihkan saat mengatakan ini. Yang Paulus maksudkan adalah bahwa cara hidup para janda itu sangat buruk sehingga seolah-olah para janda itu sudah mati. Ketika Paulus mengecam para janda ini, Paulus tidak bermaksud bahwa semua yang menyenangkan itu buruk. Kata untuk kesenangan di sini berarti hanya menginginkan apa yang terasa enak dan menginginkan secara berlebihan dari itu.</w:t>
      </w:r>
    </w:p>
    <w:p>
      <w:pPr/>
      <w:r>
        <w:rPr>
          <w:lang w:val="id_ID" w:bidi="id_ID"/>
        </w:rPr>
      </w:r>
      <w:r>
        <w:rPr>
          <w:lang w:val="id_ID" w:bidi="id_ID"/>
        </w:rPr>
        <w:t>Berhenti di sini dan bicarakan dalam kelompok bagaimana Anda akan berbicara tentang bagaimana para janda ini sudah "mati," meskipun para janda itu tidak benar-benar mati. Bagaimana Anda akan menunjukkan bahwa ini adalah suatu hal yang berlebihan? Hentikan sebentar rekaman di sini.</w:t>
      </w:r>
    </w:p>
    <w:p>
      <w:pPr/>
      <w:r>
        <w:rPr>
          <w:lang w:val="id_ID" w:bidi="id_ID"/>
        </w:rPr>
      </w:r>
      <w:r>
        <w:rPr>
          <w:lang w:val="id_ID" w:bidi="id_ID"/>
        </w:rPr>
        <w:t>Paulus juga berbicara dengan keras terhadap orang-orang percaya yang tidak mengurus anggota keluarga mereka. Paulus mengatakan bahwa orang-orang percaya ini menentang apa yang mereka katakan mereka percayai tentang Allah dan mereka bahkan lebih buruk daripada orang-orang yang tidak percaya di Efesus. Ini bukanlah hal yang berlebihan. Paulus bermaksud persis seperti apa yang dikatakan Paulus.</w:t>
      </w:r>
    </w:p>
    <w:p>
      <w:pPr/>
      <w:r>
        <w:rPr>
          <w:lang w:val="id_ID" w:bidi="id_ID"/>
        </w:rPr>
      </w:r>
      <w:r>
        <w:rPr>
          <w:lang w:val="id_ID" w:bidi="id_ID"/>
        </w:rPr>
        <w:t>Berhenti di sini dan diskusikan pertanyaan ini dalam kelompok: Bagaimana orang-orang dalam masyarakat atau komunitas Anda memandang orang-orang yang menjalani kehidupan tanpa tujuan? Bagaimana pandangan orang terhadap mereka yang tidak membantu keluarganya ketika keluarga mereka membutuhkan mereka? Perhatikan bagaimana Anda mungkin menggunakan bahasa langsung atau kata-kata yang berlebihan untuk membuat pernyataan di mana Anda menjadi hakim untuk orang-orang yang berbuat salah. Hentikan sebentar rekaman di sini.</w:t>
      </w:r>
    </w:p>
    <w:p>
      <w:pPr/>
      <w:r>
        <w:rPr>
          <w:lang w:val="id_ID" w:bidi="id_ID"/>
        </w:rPr>
      </w:r>
      <w:r>
        <w:rPr>
          <w:lang w:val="id_ID" w:bidi="id_ID"/>
        </w:rPr>
        <w:t>Di antara nasihat kepada para janda dan keluarga mereka, Paulus berkata kepada Timotius bahwa Timotius harus mengajar anggota gereja dengan cara ini sehingga orang lain tidak dapat menemukan kesalahan pada anggota gereja. Kita menemukan rasa perduli Paulus tentang bagaimana masyarakat yang tidak percaya melihat Gereja melalui surat ini. Kita melihat tema ini di awal, ketika Paulus memberi petunjuk kepada Timotius untuk berdoa agar semua orang diselamatkan, dan ketika ia memberi petunjuk kepada Timotius bagaimana menghadapi beberapa masalah selama pertemuan doa dan ibadah. Paulus akan mengulangi tema ini dalam kisah atau bagian berikutnya, dan lagi ketika ia mengajar tentang budak. Paulus memberi petunjuk kepada Timotius bagaimana menangani dosa di gereja dan bagaimana orang percaya dapat hidup melalui keadaan sosial yang tidak adil. Ketika Paulus melakukan ini, perhatian utama Paulus adalah orang-orang di gereja dapat menceritakan kabar baik tentang Yesus kepada semua orang sehingga semua orang dapat diselamatkan.</w:t>
      </w:r>
    </w:p>
    <w:p>
      <w:pPr/>
      <w:r>
        <w:rPr>
          <w:lang w:val="id_ID" w:bidi="id_ID"/>
        </w:rPr>
      </w:r>
      <w:r>
        <w:rPr>
          <w:lang w:val="id_ID" w:bidi="id_ID"/>
        </w:rPr>
        <w:t>Berhenti di sini dan diskusikan pertanyaan ini dalam kelompok: Bagaimana cara seseorang bertindak mempengaruhi masyarakat terhadap agama orang itu? Bagikan cerita tentang masa-masa ketika dosa Anda sendiri membuat Anda sulit untuk membagikan kabar baik dengan seseorang. Anda juga dapat menceritakan kembali kisah-kisah dari Alkitab di mana umat Allah gagal dan memberikan orang-orang yang tidak percaya alasan untuk tidak percaya kepada Allah. Ketika Anda menceritakan kisah itu, perhatikan bagaimana Anda dapat mengikuti tema di seluruh kisah itu. Hentikan sebentar rekaman di sini.</w:t>
      </w:r>
    </w:p>
    <w:p>
      <w:pPr/>
      <w:r>
        <w:rPr>
          <w:lang w:val="id_ID" w:bidi="id_ID"/>
        </w:rPr>
      </w:r>
      <w:r>
        <w:rPr>
          <w:lang w:val="id_ID" w:bidi="id_ID"/>
        </w:rPr>
        <w:t>Sekarang, kelompok harus membuat papan cerita, menggambarkan atau menggunakan barang-barang untuk memperagakan perikop ini dan tindakan-tindakan yang ada di dalam cerita. Anda dapat memilih untuk membagi orang atau benda ke dalam kelompok yang berbeda. Pastikan Anda menunjukkan bagaimana beberapa orang Efesus yang bukan anggota gereja melihat ke dalam untuk melihat apa yang sedang terjadi. Pertama, tunjukkan bahwa Timotius menegur laki-laki yang lebih tua dan yang lebih muda, dan perempuan yang lebih tua dan yang lebih muda di gereja dengan rasa hormat dan kasih. Kemudian, Timotius beralih kepada perempuan-perempuan di gereja. Para perempuan harus dibagi menjadi para janda dan bukan para janda. Para janda seharusnya dibedakan lagi menjadi para janda yang mendapat bantuan dari keluarga mereka dan para janda yang tidak mendapat bantuan. Pindahkan para janda yang memiliki keluarga ke samping keluarga mereka. Tunjukkan bahwa beberapa keluarga tidak membantu para janda. Pindahkan para janda yang tidak memiliki keluarga di samping anggota gereja lainnya untuk menunjukkan bahwa gereja mengurus para janda ini. Sekarang tunjukkan bagaimana para janda memandang kepada Allah untuk menolong mereka. Tunjukkan bahwa orang-orang Efesus yang bukan bagian dari gereja memperhatikan dan melihat bahwa para anggota gereja saling memperhatikan satu sama lain.</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5:1–8 dalam bentuk yang paling mudah dimengerti. </w:t>
      </w:r>
    </w:p>
    <w:p>
      <w:pPr/>
      <w:r>
        <w:rPr>
          <w:lang w:val="id_ID" w:bidi="id_ID"/>
        </w:rPr>
      </w:r>
      <w:r>
        <w:rPr>
          <w:lang w:val="id_ID" w:bidi="id_ID"/>
        </w:rPr>
        <w:t xml:space="preserve">Jeda audio di sini. </w:t>
      </w:r>
    </w:p>
    <w:p>
      <w:pPr/>
      <w:r>
        <w:rPr>
          <w:lang w:val="id_ID" w:bidi="id_ID"/>
        </w:rPr>
      </w:r>
      <w:r>
        <w:rPr>
          <w:lang w:val="id_ID" w:bidi="id_ID"/>
        </w:rPr>
        <w:t>Pada langkah ini, kelompok akan mendramatisasi ayat ini.</w:t>
      </w:r>
    </w:p>
    <w:p>
      <w:pPr/>
      <w:r>
        <w:rPr>
          <w:lang w:val="id_ID" w:bidi="id_ID"/>
        </w:rPr>
      </w:r>
      <w:r>
        <w:rPr>
          <w:lang w:val="id_ID" w:bidi="id_ID"/>
        </w:rPr>
        <w:t xml:space="preserve">Perikop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 xml:space="preserve">Laki-laki yang lebih tua </w:t>
      </w:r>
    </w:p>
    <w:p>
      <w:pPr>
        <w:pStyle w:val="ListBullet"/>
        <w:spacing w:line="240" w:lineRule="auto"/>
        <w:ind w:left="720"/>
      </w:pPr>
      <w:r>
        <w:rPr>
          <w:lang w:val="id_ID" w:bidi="id_ID"/>
        </w:rPr>
      </w:r>
      <w:r>
        <w:rPr>
          <w:lang w:val="id_ID" w:bidi="id_ID"/>
        </w:rPr>
        <w:t xml:space="preserve">laki-laki yang lebih muda </w:t>
      </w:r>
    </w:p>
    <w:p>
      <w:pPr>
        <w:pStyle w:val="ListBullet"/>
        <w:spacing w:line="240" w:lineRule="auto"/>
        <w:ind w:left="720"/>
      </w:pPr>
      <w:r>
        <w:rPr>
          <w:lang w:val="id_ID" w:bidi="id_ID"/>
        </w:rPr>
      </w:r>
      <w:r>
        <w:rPr>
          <w:lang w:val="id_ID" w:bidi="id_ID"/>
        </w:rPr>
        <w:t xml:space="preserve">Perempuan yang lebih tua </w:t>
      </w:r>
    </w:p>
    <w:p>
      <w:pPr>
        <w:pStyle w:val="ListBullet"/>
        <w:spacing w:line="240" w:lineRule="auto"/>
        <w:ind w:left="720"/>
      </w:pPr>
      <w:r>
        <w:rPr>
          <w:lang w:val="id_ID" w:bidi="id_ID"/>
        </w:rPr>
      </w:r>
      <w:r>
        <w:rPr>
          <w:lang w:val="id_ID" w:bidi="id_ID"/>
        </w:rPr>
        <w:t xml:space="preserve">Perempuan yang lebih muda </w:t>
      </w:r>
    </w:p>
    <w:p>
      <w:pPr>
        <w:pStyle w:val="ListBullet"/>
        <w:spacing w:line="240" w:lineRule="auto"/>
        <w:ind w:left="720"/>
      </w:pPr>
      <w:r>
        <w:rPr>
          <w:lang w:val="id_ID" w:bidi="id_ID"/>
        </w:rPr>
      </w:r>
      <w:r>
        <w:rPr>
          <w:lang w:val="id_ID" w:bidi="id_ID"/>
        </w:rPr>
        <w:t xml:space="preserve">Para janda yang benar-benar membutuhkan bantuan gereja </w:t>
      </w:r>
    </w:p>
    <w:p>
      <w:pPr>
        <w:pStyle w:val="ListBullet"/>
        <w:spacing w:line="240" w:lineRule="auto"/>
        <w:ind w:left="720"/>
      </w:pPr>
      <w:r>
        <w:rPr>
          <w:lang w:val="id_ID" w:bidi="id_ID"/>
        </w:rPr>
      </w:r>
      <w:r>
        <w:rPr>
          <w:lang w:val="id_ID" w:bidi="id_ID"/>
        </w:rPr>
        <w:t>Para janda yang menggunakan bantuan gereja dengan tidak seharusnya</w:t>
      </w:r>
    </w:p>
    <w:p>
      <w:pPr>
        <w:pStyle w:val="ListBullet"/>
        <w:spacing w:line="240" w:lineRule="auto"/>
        <w:ind w:left="720"/>
      </w:pPr>
      <w:r>
        <w:rPr>
          <w:lang w:val="id_ID" w:bidi="id_ID"/>
        </w:rPr>
      </w:r>
      <w:r>
        <w:rPr>
          <w:lang w:val="id_ID" w:bidi="id_ID"/>
        </w:rPr>
        <w:t>Anak-anak atau saudara lainnya dari janda atau orang tua yang membutuhkan—sebagian dari anggota keluarga ini membantu janda dan sebagian lagi tidak</w:t>
      </w:r>
    </w:p>
    <w:p>
      <w:pPr>
        <w:pStyle w:val="ListBullet"/>
        <w:spacing w:line="240" w:lineRule="auto"/>
        <w:ind w:left="720"/>
      </w:pPr>
      <w:r>
        <w:rPr>
          <w:lang w:val="id_ID" w:bidi="id_ID"/>
        </w:rPr>
      </w:r>
      <w:r>
        <w:rPr>
          <w:lang w:val="id_ID" w:bidi="id_ID"/>
        </w:rPr>
        <w:t xml:space="preserve">Dan orang-orang di Efesus yang bukan orang-orang percaya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alur, plot, dan kronologi dari bagian ini. Pastikan Anda tidak melewatkan untuk memerankan bagian sulit atau penting dari teks tersebut. Bantulah satu sama lain untuk mengingat setiap bagian dari teks tersebut.</w:t>
      </w:r>
    </w:p>
    <w:p>
      <w:pPr/>
      <w:r>
        <w:rPr>
          <w:lang w:val="id_ID" w:bidi="id_ID"/>
        </w:rPr>
      </w:r>
      <w:r>
        <w:rPr>
          <w:lang w:val="id_ID" w:bidi="id_ID"/>
        </w:rPr>
        <w:t>Jeda audio di sini dan peragakan bagian ini.</w:t>
      </w:r>
    </w:p>
    <w:p>
      <w:pPr/>
      <w:r>
        <w:rPr>
          <w:lang w:val="id_ID" w:bidi="id_ID"/>
        </w:rPr>
      </w:r>
      <w:r>
        <w:rPr>
          <w:lang w:val="id_ID" w:bidi="id_ID"/>
        </w:rPr>
        <w:t>Kelompok harus memperagakan bagian ini untuk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di sini dan peragakan bagian ini untuk kedua kalinya.</w:t>
      </w:r>
    </w:p>
    <w:p>
      <w:pPr/>
      <w:r>
        <w:rPr>
          <w:lang w:val="id_ID" w:bidi="id_ID"/>
        </w:rPr>
      </w:r>
      <w:r>
        <w:rPr>
          <w:lang w:val="id_ID" w:bidi="id_ID"/>
        </w:rPr>
        <w:t>Berikut ini adalah contoh drama dan tanggapan yang mungkin.</w:t>
      </w:r>
    </w:p>
    <w:p>
      <w:pPr/>
      <w:r>
        <w:rPr>
          <w:lang w:val="id_ID" w:bidi="id_ID"/>
        </w:rPr>
      </w:r>
      <w:r>
        <w:rPr>
          <w:lang w:val="id_ID" w:bidi="id_ID"/>
        </w:rPr>
        <w:t>Perankan bagaimana Timotius memberikan petunjuk kepada empat kelompok orang, dengan satu orang untuk mewakili setiap kelompok: seorang pria tua, seorang pria muda, seorang wanita tua, dan seorang wanita muda.</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salah satu orang yang memerankan anggota gereja, "Apa yang Anda rasakan ketika Timotius mengoreksi dan mengajar Anda, meskipun ia lebih tua atau lebih muda dari Anda?"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seorang janda yang memiliki keluarga dan seorang janda yang tidak memiliki keluarga. Mintalah janda yang sendirian itu memerankan adegan berdoa kepada Allah. Mintalah keluarga janda yang pertama memerankan bagaimana mereka membantu janda itu.</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salah satu anak, "Apa yang kamu rasakan ketika kamu membantu ibumu?" Orang tersebut mungkin menjawab hal-hal seperti:</w:t>
      </w:r>
    </w:p>
    <w:p>
      <w:pPr>
        <w:pStyle w:val="ListBullet"/>
        <w:spacing w:line="240" w:lineRule="auto"/>
        <w:ind w:left="720"/>
      </w:pPr>
      <w:r>
        <w:rPr>
          <w:lang w:val="id_ID" w:bidi="id_ID"/>
        </w:rPr>
      </w:r>
      <w:r>
        <w:rPr>
          <w:lang w:val="id_ID" w:bidi="id_ID"/>
        </w:rPr>
        <w:t>Tanyakan kepada janda yang sendirian, "Apa yang Anda rasakan sekarang?"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Mintalah seorang janda ketiga untuk menggambarkan hidup hanya demi kesenangan. Mintalah janda dengan anak-anak untuk memerankan lagi, tetapi kali ini anak-anak itu mengabaikan kebutuhan janda itu.</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janda ketiga itu, "Apa yang Anda rasakan sekarang?" Orang tersebut mungkin menjawab hal-hal seperti:</w:t>
      </w:r>
    </w:p>
    <w:p>
      <w:pPr>
        <w:pStyle w:val="ListBullet"/>
        <w:spacing w:line="240" w:lineRule="auto"/>
        <w:ind w:left="720"/>
      </w:pPr>
      <w:r>
        <w:rPr>
          <w:lang w:val="id_ID" w:bidi="id_ID"/>
        </w:rPr>
      </w:r>
      <w:r>
        <w:rPr>
          <w:lang w:val="id_ID" w:bidi="id_ID"/>
        </w:rPr>
        <w:t>Tanyakan kepada janda dengan anak-anak yang mengabaikannya,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mintalah Timotius menginstruksikan mereka berdua untuk berperilaku berbeda sehingga orang-orang di luar gereja tidak akan dapat mengkritik mereka.</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Timotius, "Apa yang sedang Anda rasakan?" Orang tersebut mungkin menjawab hal-hal seperti:</w:t>
      </w:r>
    </w:p>
    <w:p>
      <w:pPr>
        <w:pStyle w:val="ListBullet"/>
        <w:spacing w:line="240" w:lineRule="auto"/>
        <w:ind w:left="720"/>
      </w:pPr>
      <w:r>
        <w:rPr>
          <w:lang w:val="id_ID" w:bidi="id_ID"/>
        </w:rPr>
      </w:r>
      <w:r>
        <w:rPr>
          <w:lang w:val="id_ID" w:bidi="id_ID"/>
        </w:rPr>
        <w:t>Tanyakan kepada orang yang memerankan orang-orang di Efesus yang bukan orang percaya, "Apa yang sedang Anda rasakan atau pikirkan?” Orang tersebut mungkin akan menjawab hal-hal seperti</w:t>
      </w:r>
    </w:p>
    <w:p>
      <w:pPr>
        <w:pStyle w:val="ListBullet"/>
        <w:spacing w:line="240" w:lineRule="auto"/>
        <w:ind w:left="720"/>
      </w:pPr>
      <w:r>
        <w:rPr>
          <w:lang w:val="id_ID" w:bidi="id_ID"/>
        </w:rPr>
      </w:r>
      <w:r>
        <w:rPr>
          <w:lang w:val="id_ID" w:bidi="id_ID"/>
        </w:rPr>
        <w:t>Saya akan mengamati apakah orang-orang Kristen benar-benar saling mengasihi atau tidak. Jika tidak, maka itu membuktikan bahwa apa yang mereka percayai itu salah! atau</w:t>
      </w:r>
    </w:p>
    <w:p>
      <w:pPr>
        <w:pStyle w:val="ListBullet"/>
        <w:spacing w:line="240" w:lineRule="auto"/>
        <w:ind w:left="720"/>
      </w:pPr>
      <w:r>
        <w:rPr>
          <w:lang w:val="id_ID" w:bidi="id_ID"/>
        </w:rPr>
      </w:r>
      <w:r>
        <w:rPr>
          <w:lang w:val="id_ID" w:bidi="id_ID"/>
        </w:rPr>
        <w:t>Aku ingin tahu bagaimana orang-orang Kristen saling menjaga satu sama lain. Saya menginginkan sesuatu seperti itu.</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5:1–8 dalam bentuk yang paling mudah dimengerti. </w:t>
      </w:r>
    </w:p>
    <w:p>
      <w:pPr/>
      <w:r>
        <w:rPr>
          <w:lang w:val="id_ID" w:bidi="id_ID"/>
        </w:rPr>
      </w:r>
      <w:r>
        <w:rPr>
          <w:lang w:val="id_ID" w:bidi="id_ID"/>
        </w:rPr>
        <w:t>Jeda audio ini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memberi perintah kepada Timotius untuk memperlakukan perempuan-perempuan yang lebih muda dalam segala kesucian. </w:t>
      </w:r>
      <w:r>
        <w:rPr>
          <w:b/>
          <w:lang w:val="id_ID" w:bidi="id_ID"/>
        </w:rPr>
        <w:t>Kesucian</w:t>
      </w:r>
      <w:r>
        <w:rPr>
          <w:lang w:val="id_ID" w:bidi="id_ID"/>
        </w:rPr>
        <w:t xml:space="preserve"> berarti tidak bersalah atau bersih dalam arti rohani. Dalam konteks ini, kemurnian juga mengacu pada hubungan yang benar antara seorang laki-laki dan perempuan yang tidak menikah satu sama lain. Gunakan kata yang sama untuk murni atau kemurnian seperti yang Anda gunakan pada kisah sebelumnya. Carilah kata murni di Glosarium Utama untuk petunjuk lebih lanjut lagi.</w:t>
      </w:r>
    </w:p>
    <w:p>
      <w:pPr/>
      <w:r>
        <w:rPr>
          <w:lang w:val="id_ID" w:bidi="id_ID"/>
        </w:rPr>
      </w:r>
      <w:r>
        <w:rPr>
          <w:lang w:val="id_ID" w:bidi="id_ID"/>
        </w:rPr>
        <w:t xml:space="preserve">Paulus mengatakan bahwa orang percaya pertama-tama dapat menunjukkan kesetiaan mereka kepada Allah, atau kesalehan, dalam cara mereka merawat para janda dalam keluarga mereka sendiri. </w:t>
      </w:r>
      <w:r>
        <w:rPr>
          <w:b/>
          <w:lang w:val="id_ID" w:bidi="id_ID"/>
        </w:rPr>
        <w:t>Saleh</w:t>
      </w:r>
      <w:r>
        <w:rPr>
          <w:lang w:val="id_ID" w:bidi="id_ID"/>
        </w:rPr>
        <w:t xml:space="preserve"> berarti bahwa orang menjalani kehidupan dengan cara yang menyenangkan Allah. Hal ini menunjukkan rasa hormat orang-orang kepada Allah. Gunakan kata atau frasa yang sama untuk saleh seperti yang Anda gunakan pada kisah sebelumnya. Carilah kata saleh di Glosarium Utama untuk petunjuk lebih lanjut lagi.</w:t>
      </w:r>
    </w:p>
    <w:p>
      <w:pPr/>
      <w:r>
        <w:rPr>
          <w:lang w:val="id_ID" w:bidi="id_ID"/>
        </w:rPr>
      </w:r>
      <w:r>
        <w:rPr>
          <w:lang w:val="id_ID" w:bidi="id_ID"/>
        </w:rPr>
        <w:t xml:space="preserve">Paulus menggambarkan janda seperti apa yang seharusnya dibantu gereja sebagai seorang janda yang menaruh harapannya kepada Allah. Berharap berarti </w:t>
      </w:r>
      <w:r>
        <w:rPr>
          <w:b/>
          <w:lang w:val="id_ID" w:bidi="id_ID"/>
        </w:rPr>
        <w:t>percaya</w:t>
      </w:r>
      <w:r>
        <w:rPr>
          <w:lang w:val="id_ID" w:bidi="id_ID"/>
        </w:rPr>
        <w:t xml:space="preserve"> kepada janji-janji Allah dan masa depan yang baik karena seseorang mengikuti Yesus. Gunakan kata atau frasa yang sama untuk harapan seperti yang Anda pakai pada kisah sebelumnya. Carilah kata harapan di Glosarium Utama untuk petunjuk lebih lanjut lagi.</w:t>
      </w:r>
    </w:p>
    <w:p>
      <w:pPr/>
      <w:r>
        <w:rPr>
          <w:lang w:val="id_ID" w:bidi="id_ID"/>
        </w:rPr>
      </w:r>
      <w:r>
        <w:rPr>
          <w:lang w:val="id_ID" w:bidi="id_ID"/>
        </w:rPr>
        <w:t xml:space="preserve">Paulus juga menggambarkan janda seperti apa yang seharusnya dibantu gereja sebagai orang yang terus-menerus menyampaikan permohonan dan doanya kepada Allah. </w:t>
      </w:r>
      <w:r>
        <w:rPr>
          <w:b/>
          <w:lang w:val="id_ID" w:bidi="id_ID"/>
        </w:rPr>
        <w:t>Permintaan</w:t>
      </w:r>
      <w:r>
        <w:rPr>
          <w:lang w:val="id_ID" w:bidi="id_ID"/>
        </w:rPr>
        <w:t xml:space="preserve"> adalah sesuatu yang diminta seseorang kepada Allah untuk dilakukan-Nya untuk orang itu. Sebuah </w:t>
      </w:r>
      <w:r>
        <w:rPr>
          <w:b/>
          <w:lang w:val="id_ID" w:bidi="id_ID"/>
        </w:rPr>
        <w:t>doa</w:t>
      </w:r>
      <w:r>
        <w:rPr>
          <w:lang w:val="id_ID" w:bidi="id_ID"/>
        </w:rPr>
        <w:t xml:space="preserve"> adalah kata yang lebih umum yang berarti berbicara kepada Allah. Gunakan kata atau frasa yang sama untuk permintaan dan doa seperti yang Anda gunakan dalam bagian sebelumnya. Carilah kata berdoa di Glosarium Utama untuk petunjuk lebih lanjut lagi.</w:t>
      </w:r>
    </w:p>
    <w:p>
      <w:pPr/>
      <w:r>
        <w:rPr>
          <w:lang w:val="id_ID" w:bidi="id_ID"/>
        </w:rPr>
      </w:r>
      <w:r>
        <w:rPr>
          <w:lang w:val="id_ID" w:bidi="id_ID"/>
        </w:rPr>
        <w:t xml:space="preserve">Paulus mengatakan bahwa ketika seseorang tidak peduli pada salah satu anggota keluarga, atau </w:t>
      </w:r>
      <w:r>
        <w:rPr>
          <w:b/>
          <w:lang w:val="id_ID" w:bidi="id_ID"/>
        </w:rPr>
        <w:t>rumah tangga</w:t>
      </w:r>
      <w:r>
        <w:rPr>
          <w:lang w:val="id_ID" w:bidi="id_ID"/>
        </w:rPr>
        <w:t xml:space="preserve"> orang itu, maka anggota keluarga ini telah menolak </w:t>
      </w:r>
      <w:r>
        <w:rPr>
          <w:b/>
          <w:lang w:val="id_ID" w:bidi="id_ID"/>
        </w:rPr>
        <w:t>iman</w:t>
      </w:r>
      <w:r>
        <w:rPr>
          <w:lang w:val="id_ID" w:bidi="id_ID"/>
        </w:rPr>
        <w:t>. Yang Paulus maksudkan adalah bahwa orang-orang ini tidak lagi percaya atau memiliki iman kepada Yesus dan kabar baik bahwa Yesus adalah Juruselamat. Gunakan kata atau sebutan yang sama untuk rumah tangga dan iman seperti yang Anda pakai dalam kisah sebelumnya. Carilah kata rumah tangga dan iman di Glosarium Utama untuk petunjuk lebih lanjut lagi.</w:t>
      </w:r>
    </w:p>
    <w:p>
      <w:pPr/>
      <w:r>
        <w:rPr>
          <w:lang w:val="id_ID" w:bidi="id_ID"/>
        </w:rPr>
      </w:r>
      <w:r>
        <w:rPr>
          <w:lang w:val="id_ID" w:bidi="id_ID"/>
        </w:rPr>
        <w:t xml:space="preserve">Paulus membandingkan anggota keluarga yang tidak peduli satu sama lain dengan orang-orang yang </w:t>
      </w:r>
      <w:r>
        <w:rPr>
          <w:b/>
          <w:lang w:val="id_ID" w:bidi="id_ID"/>
        </w:rPr>
        <w:t>tidak percaya</w:t>
      </w:r>
      <w:r>
        <w:rPr>
          <w:lang w:val="id_ID" w:bidi="id_ID"/>
        </w:rPr>
        <w:t xml:space="preserve">. Orang-orang yang tidak percaya adalah orang-orang yang tidak percaya kepada iman. Dengan kata lain, orang-orang ini tidak percaya kepada kabar baik. </w:t>
      </w:r>
    </w:p>
    <w:p>
      <w:pPr/>
      <w:r>
        <w:rPr>
          <w:lang w:val="id_ID" w:bidi="id_ID"/>
        </w:rPr>
      </w:r>
      <w:r>
        <w:rPr>
          <w:lang w:val="id_ID" w:bidi="id_ID"/>
        </w:rPr>
        <w:t xml:space="preserve">Berhenti di sini dan bahas dalam kelompok kata atau sebutan apa yang akan Anda gunakan untuk orang-orang yang tidak percaya. Carilah kata orang percaya dan percaya di Glosarium Utama untuk petunjuk lebih lagi. Jika Anda telah menerjemahkan kata ini di kitab lain dari Alkitab, gunakan kata yang sama dengan yang Anda gunakan di sana.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kisah ini dalam bentuk terjemahan yang paling mudah dimengerti. </w:t>
      </w:r>
    </w:p>
    <w:p>
      <w:pPr/>
      <w:r>
        <w:rPr>
          <w:lang w:val="id_ID" w:bidi="id_ID"/>
        </w:rPr>
      </w:r>
      <w:r>
        <w:rPr>
          <w:lang w:val="id_ID" w:bidi="id_ID"/>
        </w:rPr>
        <w:t>Jeda audio di sini.</w:t>
      </w:r>
    </w:p>
    <w:p>
      <w:pPr/>
      <w:r>
        <w:rPr>
          <w:lang w:val="id_ID" w:bidi="id_ID"/>
        </w:rPr>
      </w:r>
      <w:r>
        <w:rPr>
          <w:lang w:val="id_ID" w:bidi="id_ID"/>
        </w:rPr>
        <w:t>Dalam sesi ini, ceritakan kembali nats ini, sebagai satu kelompok, dalam bahasa Anda sendiri.</w:t>
      </w:r>
    </w:p>
    <w:p>
      <w:pPr/>
      <w:r>
        <w:rPr>
          <w:lang w:val="id_ID" w:bidi="id_ID"/>
        </w:rPr>
      </w:r>
      <w:r>
        <w:rPr>
          <w:lang w:val="id_ID" w:bidi="id_ID"/>
        </w:rPr>
        <w:t>Pertama, semua anggota kelompok harus berlatih menceritakan teks ini dalam bahasa Anda sendiri. Ingatlah untuk memasukkan hal-hal yang Anda 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teks itu dan berhenti sejenak. Seorang anggota lain harus menceritakan bagian selanjutnya dari teks itu dan berhenti sejenak. Lakukan ini sampai kelompok telah menceritakan kembali seluruh teks. Anggota-anggota kelompok dapat saling memperbaiki dalam tahap ini. </w:t>
      </w:r>
    </w:p>
    <w:p>
      <w:pPr/>
      <w:r>
        <w:rPr>
          <w:lang w:val="id_ID" w:bidi="id_ID"/>
        </w:rPr>
      </w:r>
      <w:r>
        <w:rPr>
          <w:lang w:val="id_ID" w:bidi="id_ID"/>
        </w:rPr>
        <w:t>Jeda audio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Jeda audio di sini.</w:t>
      </w:r>
    </w:p>
    <w:p>
      <w:pPr/>
      <w:r>
        <w:rPr>
          <w:lang w:val="id_ID" w:bidi="id_ID"/>
        </w:rPr>
      </w:r>
      <w:r>
        <w:rPr>
          <w:lang w:val="id_ID" w:bidi="id_ID"/>
        </w:rPr>
        <w:t xml:space="preserve">Selanjutnya, kelompok dapat memutuskan versi mana dari teks tersebut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Jeda audio di sini.</w:t>
      </w:r>
    </w:p>
    <w:p>
      <w:pPr/>
      <w:r>
        <w:rPr>
          <w:lang w:val="id_ID" w:bidi="id_ID"/>
        </w:rPr>
      </w:r>
      <w:r>
        <w:rPr>
          <w:lang w:val="id_ID" w:bidi="id_ID"/>
        </w:rPr>
        <w:t>Akhirnya, kelompok dapat menyusun versi akhir dari teks itu yang disetujui oleh semua anggota kelompok. Setiap anggota kelompok harus berlatih menceritakan versi akhir dari bagian tersebut.</w:t>
      </w:r>
    </w:p>
    <w:p>
      <w:pPr/>
      <w:r>
        <w:rPr>
          <w:lang w:val="id_ID" w:bidi="id_ID"/>
        </w:rPr>
      </w:r>
      <w:r>
        <w:rPr>
          <w:b/>
          <w:lang w:val="id_ID" w:bidi="id_ID"/>
        </w:rPr>
        <w:t>Ini adalah akhir dari rekaman.</w:t>
      </w:r>
      <w:r>
        <w:rPr>
          <w:lang w:val="id_ID" w:bidi="id_ID"/>
        </w:rPr>
      </w:r>
      <w:r>
        <w:rPr>
          <w:lang w:val="id_ID" w:bidi="id_ID"/>
        </w:rPr>
      </w:r>
    </w:p>
    <w:p>
      <w:pPr/>
      <w:r>
        <w:rPr>
          <w:lang w:val="id_ID" w:bidi="id_ID"/>
        </w:rPr>
      </w:r>
    </w:p>
    <w:p>
      <w:pPr>
        <w:pStyle w:val="Heading2"/>
      </w:pPr>
      <w:r>
        <w:rPr>
          <w:lang w:val="id_ID" w:bidi="id_ID"/>
        </w:rPr>
        <w:t>1 Timotius 5:9–16</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Timotius 5:9–16 dan renungkan di dalam hati Anda. </w:t>
      </w:r>
    </w:p>
    <w:p>
      <w:pPr/>
      <w:r>
        <w:rPr>
          <w:lang w:val="id_ID" w:bidi="id_ID"/>
        </w:rPr>
      </w:r>
      <w:r>
        <w:rPr>
          <w:lang w:val="id_ID" w:bidi="id_ID"/>
        </w:rPr>
        <w:t xml:space="preserve">Jika memungkinkan dengarkan rekaman suara dari 1 Timotius 5:9–16 sebanyak tiga kali, dalam tiga bentuk terjemahan yang berbeda. </w:t>
      </w:r>
    </w:p>
    <w:p>
      <w:pPr/>
      <w:r>
        <w:rPr>
          <w:lang w:val="id_ID" w:bidi="id_ID"/>
        </w:rPr>
      </w:r>
      <w:r>
        <w:rPr>
          <w:lang w:val="id_ID" w:bidi="id_ID"/>
        </w:rPr>
        <w:t>Jeda audio ini di sini.</w:t>
      </w:r>
    </w:p>
    <w:p>
      <w:pPr/>
      <w:r>
        <w:rPr>
          <w:lang w:val="id_ID" w:bidi="id_ID"/>
        </w:rPr>
      </w:r>
      <w:r>
        <w:rPr>
          <w:lang w:val="id_ID" w:bidi="id_ID"/>
        </w:rPr>
        <w:t>Kemudian, sebagai kelompok, diskusikan pertanyaan-pertanyaan berikut:</w:t>
      </w:r>
    </w:p>
    <w:p>
      <w:pPr>
        <w:pStyle w:val="ListBullet"/>
        <w:spacing w:line="240" w:lineRule="auto"/>
        <w:ind w:left="720"/>
      </w:pPr>
      <w:r>
        <w:rPr>
          <w:lang w:val="id_ID" w:bidi="id_ID"/>
        </w:rPr>
      </w:r>
      <w:r>
        <w:rPr>
          <w:lang w:val="id_ID" w:bidi="id_ID"/>
        </w:rPr>
        <w:t>Apa yang Anda sukai dari perikop ini? Jeda audio ini di sini.</w:t>
      </w:r>
    </w:p>
    <w:p>
      <w:pPr>
        <w:pStyle w:val="ListBullet"/>
        <w:spacing w:line="240" w:lineRule="auto"/>
        <w:ind w:left="720"/>
      </w:pPr>
      <w:r>
        <w:rPr>
          <w:lang w:val="id_ID" w:bidi="id_ID"/>
        </w:rPr>
      </w:r>
      <w:r>
        <w:rPr>
          <w:lang w:val="id_ID" w:bidi="id_ID"/>
        </w:rPr>
        <w:t>Apa yang Anda tidak sukai atau tidak mengerti dari perikop ini? Jeda audio ini di sini.</w:t>
      </w:r>
    </w:p>
    <w:p>
      <w:pPr>
        <w:pStyle w:val="ListBullet"/>
        <w:spacing w:line="240" w:lineRule="auto"/>
        <w:ind w:left="720"/>
      </w:pPr>
      <w:r>
        <w:rPr>
          <w:lang w:val="id_ID" w:bidi="id_ID"/>
        </w:rPr>
      </w:r>
      <w:r>
        <w:rPr>
          <w:lang w:val="id_ID" w:bidi="id_ID"/>
        </w:rPr>
        <w:t>Apa yang perikop ini ceritakan kepada kita tentang Allah, Yesus, atau Roh Kudus? Jeda audio ini di sini.</w:t>
      </w:r>
    </w:p>
    <w:p>
      <w:pPr>
        <w:pStyle w:val="ListBullet"/>
        <w:spacing w:line="240" w:lineRule="auto"/>
        <w:ind w:left="720"/>
      </w:pPr>
      <w:r>
        <w:rPr>
          <w:lang w:val="id_ID" w:bidi="id_ID"/>
        </w:rPr>
      </w:r>
      <w:r>
        <w:rPr>
          <w:lang w:val="id_ID" w:bidi="id_ID"/>
        </w:rPr>
        <w:t>Apa yang diceritakan bagian ini kepada kita tentang manusia? Jeda audio ini di sini.</w:t>
      </w:r>
    </w:p>
    <w:p>
      <w:pPr>
        <w:pStyle w:val="ListBullet"/>
        <w:spacing w:line="240" w:lineRule="auto"/>
        <w:ind w:left="720"/>
      </w:pPr>
      <w:r>
        <w:rPr>
          <w:lang w:val="id_ID" w:bidi="id_ID"/>
        </w:rPr>
      </w:r>
      <w:r>
        <w:rPr>
          <w:lang w:val="id_ID" w:bidi="id_ID"/>
        </w:rPr>
        <w:t>Bagaimana perikop ini memengaruhi kehidupan kita sehari-hari ? Jeda audio ini di sini.</w:t>
      </w:r>
    </w:p>
    <w:p>
      <w:pPr>
        <w:pStyle w:val="ListBullet"/>
        <w:spacing w:line="240" w:lineRule="auto"/>
        <w:ind w:left="720"/>
      </w:pPr>
      <w:r>
        <w:rPr>
          <w:lang w:val="id_ID" w:bidi="id_ID"/>
        </w:rPr>
      </w:r>
      <w:r>
        <w:rPr>
          <w:lang w:val="id_ID" w:bidi="id_ID"/>
        </w:rPr>
        <w:t>Siapa yang Anda kenal yang perlu mendengar tentang bagian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Timotius 5:9–16 dalam bentuk yang paling mudah dimengerti.</w:t>
      </w:r>
    </w:p>
    <w:p>
      <w:pPr/>
      <w:r>
        <w:rPr>
          <w:lang w:val="id_ID" w:bidi="id_ID"/>
        </w:rPr>
      </w:r>
      <w:r>
        <w:rPr>
          <w:lang w:val="id_ID" w:bidi="id_ID"/>
        </w:rPr>
        <w:t>Hentikan sebentar audio ini di sini.</w:t>
      </w:r>
    </w:p>
    <w:p>
      <w:pPr/>
      <w:r>
        <w:rPr>
          <w:lang w:val="id_ID" w:bidi="id_ID"/>
        </w:rPr>
      </w:r>
      <w:r>
        <w:rPr>
          <w:lang w:val="id_ID" w:bidi="id_ID"/>
        </w:rPr>
        <w:t>Penting untuk diingat bahwa bagian surat Paulus ini berhubungan dengan bagian sebelumnya. Pada bagian terakhir, Paulus mulai berbicara tentang cara gereja seharusnya memperhatikan orang-orang di dalam gereja. Paulus secara khusus menyebutkan mereka yang benar-benar janda, dan Paulus mendorong keluarga untuk merawat anggota keluarga mereka yang janda. Pada bagian ini, Paulus terus berbicara tentang merawat para janda. Bagian ini diakhiri dengan petunjuk yang sama bagi para perempuan untuk merawat para janda dalam keluarga mereka, sehingga gereja dapat merawat mereka yang benar-benar janda. Ketika Paulus mengatakan bahwa seorang perempuan benar-benar seorang janda, Paulus berbicara tentang para janda yang tidak memiliki siapa pun untuk merawat mereka.</w:t>
      </w:r>
    </w:p>
    <w:p>
      <w:pPr/>
      <w:r>
        <w:rPr>
          <w:lang w:val="id_ID" w:bidi="id_ID"/>
        </w:rPr>
      </w:r>
      <w:r>
        <w:rPr>
          <w:lang w:val="id_ID" w:bidi="id_ID"/>
        </w:rPr>
        <w:t>Pada bagian surat ini, Paulus memulai dengan memberi tahu Timotius janda seperti apa yang seharusnya diperhatikan oleh gereja. Paulus mengatakan gereja seharusnya menambahkan para janda ini ke dalam daftar resmi para janda yang terus menerus membutuhkan bantuan. Paulus memberikan tiga persyaratan kapan gereja harus menerima para janda ini.</w:t>
      </w:r>
    </w:p>
    <w:p>
      <w:pPr/>
      <w:r>
        <w:rPr>
          <w:lang w:val="id_ID" w:bidi="id_ID"/>
        </w:rPr>
      </w:r>
      <w:r>
        <w:rPr>
          <w:lang w:val="id_ID" w:bidi="id_ID"/>
        </w:rPr>
        <w:t>Pertama, janda itu harus berusia setidaknya 60 tahun. Pada usia 60 tahun, seorang janda kemungkinan besar tidak akan menikah lagi, sehingga janda itu membutuhkan bantuan untuk merawat dirinya sendiri.</w:t>
      </w:r>
    </w:p>
    <w:p>
      <w:pPr/>
      <w:r>
        <w:rPr>
          <w:lang w:val="id_ID" w:bidi="id_ID"/>
        </w:rPr>
      </w:r>
      <w:r>
        <w:rPr>
          <w:lang w:val="id_ID" w:bidi="id_ID"/>
        </w:rPr>
        <w:t>Berhenti di sini dan diskusikan pertanyaan ini dalam kelompok: Menurut Anda, hal-hal apa saja yang mungkin diperlukan para janda yang lanjut usia ini untuk mendapatkan bantuan? Hentikan sebentar audio ini di sini.</w:t>
      </w:r>
    </w:p>
    <w:p>
      <w:pPr/>
      <w:r>
        <w:rPr>
          <w:lang w:val="id_ID" w:bidi="id_ID"/>
        </w:rPr>
      </w:r>
      <w:r>
        <w:rPr>
          <w:lang w:val="id_ID" w:bidi="id_ID"/>
        </w:rPr>
        <w:t>Kedua, Paulus mengatakan janda itu harus menjadi istri dari satu suami. Yang Paulus maksudkan adalah, seperti halnya para pengawas jemaat dan diaken, janda itu harus setia dalam pernikahannya. Ini berarti bahwa janda itu hanya menikah dengan satu laki-laki dan tidak melakukan hubungan intim dengan laki-laki lain selama ia menikah.</w:t>
      </w:r>
    </w:p>
    <w:p>
      <w:pPr/>
      <w:r>
        <w:rPr>
          <w:lang w:val="id_ID" w:bidi="id_ID"/>
        </w:rPr>
      </w:r>
      <w:r>
        <w:rPr>
          <w:lang w:val="id_ID" w:bidi="id_ID"/>
        </w:rPr>
        <w:t>Ketiga, Paulus mengatakan ketika orang-orang berpikir tentang janda itu, mereka seharusnya berpikir tentang perbuatan baik janda itu.</w:t>
      </w:r>
    </w:p>
    <w:p>
      <w:pPr/>
      <w:r>
        <w:rPr>
          <w:lang w:val="id_ID" w:bidi="id_ID"/>
        </w:rPr>
      </w:r>
      <w:r>
        <w:rPr>
          <w:lang w:val="id_ID" w:bidi="id_ID"/>
        </w:rPr>
        <w:t>Dan kemudian Paulus memberikan contoh-contoh tentang apa saja perbuatan baik ini.</w:t>
      </w:r>
    </w:p>
    <w:p>
      <w:pPr/>
      <w:r>
        <w:rPr>
          <w:lang w:val="id_ID" w:bidi="id_ID"/>
        </w:rPr>
      </w:r>
      <w:r>
        <w:rPr>
          <w:lang w:val="id_ID" w:bidi="id_ID"/>
        </w:rPr>
        <w:t>Pertama, janda itu seharusnya telah membesarkan anaknya dengan baik dan merawat mereka secara jasmani dan rohani.</w:t>
      </w:r>
    </w:p>
    <w:p>
      <w:pPr/>
      <w:r>
        <w:rPr>
          <w:lang w:val="id_ID" w:bidi="id_ID"/>
        </w:rPr>
      </w:r>
      <w:r>
        <w:rPr>
          <w:lang w:val="id_ID" w:bidi="id_ID"/>
        </w:rPr>
        <w:t>Berhenti di sini dan diskusikan pertanyaan ini dalam kelompok: Hal-hal apa saja yang dilakukan para perempuan yang membesarkan anak-anaknya dengan baik? Ceritakan kisah tentang orang tua yang Anda kenal yang telah membesarkan anak-anak mereka dengan baik. Hentikan sebentar audio ini di sini.</w:t>
      </w:r>
    </w:p>
    <w:p>
      <w:pPr/>
      <w:r>
        <w:rPr>
          <w:lang w:val="id_ID" w:bidi="id_ID"/>
        </w:rPr>
      </w:r>
      <w:r>
        <w:rPr>
          <w:lang w:val="id_ID" w:bidi="id_ID"/>
        </w:rPr>
        <w:t>Kedua, janda itu seharusnya juga menunjukkan sikap ramah tamah kepada orang lain. Janda itu seharusnya bersedia memberi makan para tamu dan bahkan mengundang para tamu itu untuk tinggal di rumahnya. Ini adalah ketentuan yang sama yang dimiliki Paulus untuk para penatua dan diaken sebelumnya dalam 1 Timotius.</w:t>
      </w:r>
    </w:p>
    <w:p>
      <w:pPr/>
      <w:r>
        <w:rPr>
          <w:lang w:val="id_ID" w:bidi="id_ID"/>
        </w:rPr>
      </w:r>
      <w:r>
        <w:rPr>
          <w:lang w:val="id_ID" w:bidi="id_ID"/>
        </w:rPr>
        <w:t>Berhenti di sini dan diskusikan pertanyaan ini dalam kelompok: Hal-hal apa saja yang dilakukan seseorang yang menunjukkan sikap ramah tamah? Ceritakan kisah tentang saat seseorang menunjukkan sifat ramah tamah. Hentikan sebentar audio ini di sini.</w:t>
      </w:r>
    </w:p>
    <w:p>
      <w:pPr/>
      <w:r>
        <w:rPr>
          <w:lang w:val="id_ID" w:bidi="id_ID"/>
        </w:rPr>
      </w:r>
      <w:r>
        <w:rPr>
          <w:lang w:val="id_ID" w:bidi="id_ID"/>
        </w:rPr>
        <w:t>Ketiga, sebagai bagian dari menunjukkan sikap ramah tamah, janda itu seharusnya mencuci kaki orang-orang kudus lainnya, atau orang-orang Kristen lainnya. Mencuci kaki orang lain adalah cara yang biasa untuk menunjukkan sikap ramah tamah kepada para tamu. Karena semua orang memakai sandal dan bepergian di jalan bertanah, jalan yang sama yang dilalui binatang, orang-orang harus mencuci kaki mereka sebelum masuk ke rumah seseorang. Pada saat itu, hanya para pelayan dan beberapa perempuan yang mencuci kaki orang lain. Mencuci kaki seseorang adalah tindakan pelayanan yang rendah hati. Yesus sendiri mencuci kaki murid-murid-Nya dan memberi tahu mereka bahwa mereka harus melakukan hal yang sama terhadap satu sama lain. Karena itu, mencuci kaki seseorang menjadi tanda pelayanan yang rendah hati yang harus ditunjukkan orang Kristen satu sama lain.</w:t>
      </w:r>
    </w:p>
    <w:p>
      <w:pPr/>
      <w:r>
        <w:rPr>
          <w:lang w:val="id_ID" w:bidi="id_ID"/>
        </w:rPr>
      </w:r>
      <w:r>
        <w:rPr>
          <w:lang w:val="id_ID" w:bidi="id_ID"/>
        </w:rPr>
        <w:t>Berhenti di sini dan diskusikan pertanyaan ini dalam kelompok: Dalam masyarakat Anda, jika seseorang mencuci kaki orang lain, bagaimana tanggapan orang kedua itu? Apa saja cara orang untuk menunjukkan pelayanan yang rendah hati dan ramah tamah terhadap satu sama lain? Hentikan sebentar audio ini di sini.</w:t>
      </w:r>
    </w:p>
    <w:p>
      <w:pPr/>
      <w:r>
        <w:rPr>
          <w:lang w:val="id_ID" w:bidi="id_ID"/>
        </w:rPr>
      </w:r>
      <w:r>
        <w:rPr>
          <w:lang w:val="id_ID" w:bidi="id_ID"/>
        </w:rPr>
        <w:t>Akhirnya, Paulus mengatakan janda itu seharusnya membantu mereka yang sedang dalam kesulitan.</w:t>
      </w:r>
    </w:p>
    <w:p>
      <w:pPr/>
      <w:r>
        <w:rPr>
          <w:lang w:val="id_ID" w:bidi="id_ID"/>
        </w:rPr>
      </w:r>
      <w:r>
        <w:rPr>
          <w:lang w:val="id_ID" w:bidi="id_ID"/>
        </w:rPr>
        <w:t>Berhenti di sini dan diskusikan pertanyaan ini dalam kelompok: Apa saja perbuatan baik lainnya yang dapat dilakukan orang-orang untuk menunjukkan bahwa mereka saleh? Hentikan sebentar audio ini di sini.</w:t>
      </w:r>
    </w:p>
    <w:p>
      <w:pPr/>
      <w:r>
        <w:rPr>
          <w:lang w:val="id_ID" w:bidi="id_ID"/>
        </w:rPr>
      </w:r>
      <w:r>
        <w:rPr>
          <w:lang w:val="id_ID" w:bidi="id_ID"/>
        </w:rPr>
        <w:t xml:space="preserve">Selanjutnya, Paulus berbicara tentang para janda yang </w:t>
      </w:r>
      <w:r>
        <w:rPr>
          <w:b/>
          <w:lang w:val="id_ID" w:bidi="id_ID"/>
        </w:rPr>
        <w:t>tidak</w:t>
      </w:r>
      <w:r>
        <w:rPr>
          <w:lang w:val="id_ID" w:bidi="id_ID"/>
        </w:rPr>
        <w:t xml:space="preserve"> boleh ditambahkan ke dalam daftar itu. Paulus mengatakan bahwa para janda yang muda seharusnya tidak dimasukkan dalam daftar ini. Sebab jika nafsu birahi mereka mengalahkan keinginan mereka untuk mengikuti Kristus, maka para janda ini akan ingin menikah dengan seseorang. Ketika para janda menikah dengan orang itu, Allah akan menjadi hakim untuk menghakimi para janda itu karena mereka telah menolak iman mereka yang semula, atau berhenti mengikuti Allah. Penting untuk diketahui bahwa Paulus </w:t>
      </w:r>
      <w:r>
        <w:rPr>
          <w:b/>
          <w:lang w:val="id_ID" w:bidi="id_ID"/>
        </w:rPr>
        <w:t>tidak</w:t>
      </w:r>
      <w:r>
        <w:rPr>
          <w:lang w:val="id_ID" w:bidi="id_ID"/>
        </w:rPr>
        <w:t xml:space="preserve"> mengatakan bahwa para janda yang lebih muda ini bahwa mereka tidak boleh menikah lagi. Bahkan, ia bahkan mendorong mereka untuk menikah lagi di kemudian hari dalam bagian ini. Paulus juga tidak mengatakan bahwa nafsu birahi itu sendiri salah. Sebaliknya, Paulus berbicara tentang nafsu birahi yang membuat para perempuan menjauh dari Kristus. Mungkin Paulus sedang memikirkan situasi di mana janda itu tidak ingin lagi sendirian dan sebaliknya ingin menikah lagi. Dan karena keinginannya ini, ia menikah dengan seseorang yang bukan orang Kristen. Dalam hal ini, keinginan janda itu telah membuat dirinya jauh dari Kristus dan iman janda itu.</w:t>
      </w:r>
    </w:p>
    <w:p>
      <w:pPr/>
      <w:r>
        <w:rPr>
          <w:lang w:val="id_ID" w:bidi="id_ID"/>
        </w:rPr>
      </w:r>
      <w:r>
        <w:rPr>
          <w:lang w:val="id_ID" w:bidi="id_ID"/>
        </w:rPr>
        <w:t>Paulus juga meneruskan dengan mengatakan bahwa jika gereja menambahkan para janda muda ini ke dalam daftar, para janda itu akan belajar menjadi malas dan tidak mau bekerja untuk diri mereka sendiri. Para janda mungkin akan bepergian kemana-mana dan berbicara secara negatif tentang orang lain dan ikut campur dalam urusan orang lain dengan cara yang tidak seharusnya mereka lakukan.</w:t>
      </w:r>
    </w:p>
    <w:p>
      <w:pPr/>
      <w:r>
        <w:rPr>
          <w:lang w:val="id_ID" w:bidi="id_ID"/>
        </w:rPr>
      </w:r>
      <w:r>
        <w:rPr>
          <w:lang w:val="id_ID" w:bidi="id_ID"/>
        </w:rPr>
        <w:t>Berhenti di sini dan diskusikan pertanyaan ini dalam kelompok: Bagaimana gosip, atau berbicara dengan buruk tentang orang lain, menyebabkan masalah dalam suatu kelompok? Hentikan sebentar audio ini di sini.</w:t>
      </w:r>
    </w:p>
    <w:p>
      <w:pPr/>
      <w:r>
        <w:rPr>
          <w:lang w:val="id_ID" w:bidi="id_ID"/>
        </w:rPr>
      </w:r>
      <w:r>
        <w:rPr>
          <w:lang w:val="id_ID" w:bidi="id_ID"/>
        </w:rPr>
        <w:t>Sebaliknya, Paulus mengatakan para janda muda ini harus menikah dengan seseorang. Para janda seharusnya mempunyai anak dan mengurus keluarga dan rumah mereka. Jika para janda hidup dengan cara ini, orang-orang akan melihat perbuatan baik para janda itu dan tidak ada seorang pun yang dapat mengatakan tentang kejahatan atau hal-hal buruk tentang para janda itu. Dalam kisah ini, Paulus ingin menekankan betapa pentingnya memiliki nama baik yang baik dalam masyarakat. Orang-orang harus mengenal Anda karena perbuatan baik Anda. Paulus kemudian menambahkan peringatan bahwa beberapa janda muda telah berhenti mengikuti Yesus dan mengikuti cara Setan.</w:t>
      </w:r>
    </w:p>
    <w:p>
      <w:pPr/>
      <w:r>
        <w:rPr>
          <w:lang w:val="id_ID" w:bidi="id_ID"/>
        </w:rPr>
      </w:r>
      <w:r>
        <w:rPr>
          <w:lang w:val="id_ID" w:bidi="id_ID"/>
        </w:rPr>
        <w:t>Berhenti di sini dan diskusikan pertanyaan ini dalam kelompok: Ceritakan kepada kami tentang seorang perempuan yang Anda kenal yang dikenal orang lain karena perbuatan baiknya. Apakah yang dilakukan perempuan itu? Mengapa orang-orang mengatakan perempuan itu orang baik? Hentikan sebentar audio ini di sini.</w:t>
      </w:r>
    </w:p>
    <w:p>
      <w:pPr/>
      <w:r>
        <w:rPr>
          <w:lang w:val="id_ID" w:bidi="id_ID"/>
        </w:rPr>
      </w:r>
      <w:r>
        <w:rPr>
          <w:lang w:val="id_ID" w:bidi="id_ID"/>
        </w:rPr>
        <w:t>Akhirnya, Paulus memberi tahu para perempuan di gereja bahwa jika para perempuan itu memiliki saudara yang menjadi janda, maka para saudara itulah yang harus merawat para janda itu. Jika keluarga merawat para janda mereka sendiri, gereja tidak perlu merawat mereka. Kemudian gereja dapat merawat mereka yang tidak mendapatkan bantuan.</w:t>
      </w:r>
    </w:p>
    <w:p>
      <w:pPr/>
      <w:r>
        <w:rPr>
          <w:lang w:val="id_ID" w:bidi="id_ID"/>
        </w:rPr>
      </w:r>
      <w:r>
        <w:rPr>
          <w:lang w:val="id_ID" w:bidi="id_ID"/>
        </w:rPr>
        <w:t>Berhenti di sini dan diskusikan pertanyaan ini dalam kelompok: Bagaimana Anda melihat gereja peduli kepada orang-orang yang membutuhkan bantuan? Hentikan sebentar audio ini di sini.</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Timotius 5:9–16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Pada langkah ini, kelompok akan menentukan bagian, tokoh, dan latar belakang dari teks ini. Selanjutnya, kelompok akan memvisualisasikan bagian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menggambarkan para janda yang seharusnya ditambahkan gereja ke dalam daftar resmi adalah para janda yang membutuhkan bantuan dari gereja. </w:t>
      </w:r>
    </w:p>
    <w:p>
      <w:pPr/>
      <w:r>
        <w:rPr>
          <w:lang w:val="id_ID" w:bidi="id_ID"/>
        </w:rPr>
      </w:r>
      <w:r>
        <w:rPr>
          <w:b/>
          <w:lang w:val="id_ID" w:bidi="id_ID"/>
        </w:rPr>
        <w:t>Pada bagian kedua:</w:t>
      </w:r>
      <w:r>
        <w:rPr>
          <w:lang w:val="id_ID" w:bidi="id_ID"/>
        </w:rPr>
        <w:t xml:space="preserve"> Pada babak kedua, Paulus menggambarkan para janda yang lebih muda yang tidak seharusnya ditambahkan oleh gereja ke dalam daftar. Paulus menjelaskan beberapa bahaya yang dihadapi para janda yang lebih muda ini dan sebaliknya mendorong para janda untuk menjalani kehidupan yang saleh sebagai seorang istri dan ibu. Dan Paulus memperingatkan bahwa beberapa janda muda telah mengikuti Setan. </w:t>
      </w:r>
    </w:p>
    <w:p>
      <w:pPr/>
      <w:r>
        <w:rPr>
          <w:lang w:val="id_ID" w:bidi="id_ID"/>
        </w:rPr>
      </w:r>
      <w:r>
        <w:rPr>
          <w:b/>
          <w:lang w:val="id_ID" w:bidi="id_ID"/>
        </w:rPr>
        <w:t>Pada bagian ketiga:</w:t>
      </w:r>
      <w:r>
        <w:rPr>
          <w:lang w:val="id_ID" w:bidi="id_ID"/>
        </w:rPr>
        <w:t xml:space="preserve"> Paulus memberi tahu para perempuan untuk merawat para janda dalam keluarga mereka sehingga gereja dapat merawat para janda yang tidak memiliki keluarga.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Anggota gereja </w:t>
      </w:r>
    </w:p>
    <w:p>
      <w:pPr>
        <w:pStyle w:val="ListBullet"/>
        <w:spacing w:line="240" w:lineRule="auto"/>
        <w:ind w:left="720"/>
      </w:pPr>
      <w:r>
        <w:rPr>
          <w:lang w:val="id_ID" w:bidi="id_ID"/>
        </w:rPr>
      </w:r>
      <w:r>
        <w:rPr>
          <w:lang w:val="id_ID" w:bidi="id_ID"/>
        </w:rPr>
        <w:t xml:space="preserve">Orang-orang dalam masyarakat yang bukan orang percaya </w:t>
      </w:r>
    </w:p>
    <w:p>
      <w:pPr>
        <w:pStyle w:val="ListBullet"/>
        <w:spacing w:line="240" w:lineRule="auto"/>
        <w:ind w:left="720"/>
      </w:pPr>
      <w:r>
        <w:rPr>
          <w:lang w:val="id_ID" w:bidi="id_ID"/>
        </w:rPr>
      </w:r>
      <w:r>
        <w:rPr>
          <w:lang w:val="id_ID" w:bidi="id_ID"/>
        </w:rPr>
        <w:t xml:space="preserve">Para janda yang harus ditambahkan gereja ke dalam daftar </w:t>
      </w:r>
    </w:p>
    <w:p>
      <w:pPr>
        <w:pStyle w:val="ListBullet"/>
        <w:spacing w:line="240" w:lineRule="auto"/>
        <w:ind w:left="720"/>
      </w:pPr>
      <w:r>
        <w:rPr>
          <w:lang w:val="id_ID" w:bidi="id_ID"/>
        </w:rPr>
      </w:r>
      <w:r>
        <w:rPr>
          <w:lang w:val="id_ID" w:bidi="id_ID"/>
        </w:rPr>
        <w:t xml:space="preserve">Para janda yang lebih muda yang meninggalkan iman </w:t>
      </w:r>
    </w:p>
    <w:p>
      <w:pPr>
        <w:pStyle w:val="ListBullet"/>
        <w:spacing w:line="240" w:lineRule="auto"/>
        <w:ind w:left="720"/>
      </w:pPr>
      <w:r>
        <w:rPr>
          <w:lang w:val="id_ID" w:bidi="id_ID"/>
        </w:rPr>
      </w:r>
      <w:r>
        <w:rPr>
          <w:lang w:val="id_ID" w:bidi="id_ID"/>
        </w:rPr>
        <w:t xml:space="preserve">Para janda yang lebih muda yang menjalani kehidupan yang saleh </w:t>
      </w:r>
    </w:p>
    <w:p>
      <w:pPr>
        <w:pStyle w:val="ListBullet"/>
        <w:spacing w:line="240" w:lineRule="auto"/>
        <w:ind w:left="720"/>
      </w:pPr>
      <w:r>
        <w:rPr>
          <w:lang w:val="id_ID" w:bidi="id_ID"/>
        </w:rPr>
      </w:r>
      <w:r>
        <w:rPr>
          <w:lang w:val="id_ID" w:bidi="id_ID"/>
        </w:rPr>
        <w:t xml:space="preserve">Suami baru dan anggota rumah tangga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Setan</w:t>
      </w:r>
    </w:p>
    <w:p>
      <w:pPr>
        <w:pStyle w:val="ListBullet"/>
        <w:spacing w:line="240" w:lineRule="auto"/>
        <w:ind w:left="720"/>
      </w:pPr>
      <w:r>
        <w:rPr>
          <w:lang w:val="id_ID" w:bidi="id_ID"/>
        </w:rPr>
      </w:r>
      <w:r>
        <w:rPr>
          <w:lang w:val="id_ID" w:bidi="id_ID"/>
        </w:rPr>
        <w:t xml:space="preserve">Para janda yang memiliki keluarga untuk membantu mereka </w:t>
      </w:r>
    </w:p>
    <w:p>
      <w:pPr>
        <w:pStyle w:val="ListBullet"/>
        <w:spacing w:line="240" w:lineRule="auto"/>
        <w:ind w:left="720"/>
      </w:pPr>
      <w:r>
        <w:rPr>
          <w:lang w:val="id_ID" w:bidi="id_ID"/>
        </w:rPr>
      </w:r>
      <w:r>
        <w:rPr>
          <w:lang w:val="id_ID" w:bidi="id_ID"/>
        </w:rPr>
        <w:t>Dan para wanita yang beriman yang merawat kerabat yang telah kehilangan pasangan</w:t>
      </w:r>
    </w:p>
    <w:p>
      <w:pPr/>
      <w:r>
        <w:rPr>
          <w:lang w:val="id_ID" w:bidi="id_ID"/>
        </w:rPr>
      </w:r>
      <w:r>
        <w:rPr>
          <w:lang w:val="id_ID" w:bidi="id_ID"/>
        </w:rPr>
        <w:t xml:space="preserve">Sebagai kelompok, perhatikan bagian-bagian dari latar belakang bagian ini: </w:t>
      </w:r>
    </w:p>
    <w:p>
      <w:pPr/>
      <w:r>
        <w:rPr>
          <w:lang w:val="id_ID" w:bidi="id_ID"/>
        </w:rPr>
      </w:r>
      <w:r>
        <w:rPr>
          <w:lang w:val="id_ID" w:bidi="id_ID"/>
        </w:rPr>
        <w:t xml:space="preserve">Pada bagian pertama dari kisah ini, Paulus berbicara tentang para janda yang seharusnya dirawat oleh gereja. Paulus berbicara tentang bagaimana gereja seharusnya menempatkan para janda ini ke dalam semacam daftar resmi para janda. Kita tidak tahu apakah para pemimpin gereja menuliskan nama-nama itu pada sebuah dokumen, atau apakah para pemimpin itu hanya tahu nama-nama para janda yang perlu mereka rawat. </w:t>
      </w:r>
    </w:p>
    <w:p>
      <w:pPr/>
      <w:r>
        <w:rPr>
          <w:lang w:val="id_ID" w:bidi="id_ID"/>
        </w:rPr>
      </w:r>
      <w:r>
        <w:rPr>
          <w:lang w:val="id_ID" w:bidi="id_ID"/>
        </w:rPr>
        <w:t xml:space="preserve">Berhenti di sini dan diskusikan dalam kelompok: Dalam budaya Anda, ketika Anda perlu tahu daftar resmi orang, bagaimana Anda menyimpan informasi itu? Apakah Anda menuliskan keterangan itu, atau menyimpannya dengan cara lain? Bagaimana Anda akan berbicara tentang para janda ini yang ada dalam semacam daftar resmi yang diketahui oleh para pemimpin gereja? Jeda audio ini di sini. </w:t>
      </w:r>
    </w:p>
    <w:p>
      <w:pPr/>
      <w:r>
        <w:rPr>
          <w:lang w:val="id_ID" w:bidi="id_ID"/>
        </w:rPr>
      </w:r>
      <w:r>
        <w:rPr>
          <w:lang w:val="id_ID" w:bidi="id_ID"/>
        </w:rPr>
        <w:t xml:space="preserve">Paulus membuat daftar tiga sifat yang seharusnya dimiliki oleh para janda ini. Paulus berbicara tentang para janda ini seolah-olah para janda itu adalah satu orang, tetapi ia sedang berbicara tentang sifat yang seharusnya dimiliki oleh semua janda ini. Dia, janda itu, pasti berumur lebih dari 60 tahun, dia pasti setia kepada suaminya, dan orang-orang pasti mengenal janda itu karena perbuatan baiknya. Dan kemudian, Paulus memberikan contoh-contoh perbuatan baik ini. Paulus secara khusus menyebutkan bahwa janda itu seharusnya membesarkan anak-anaknya dengan baik, ia seharusnya menunjukkan sikap ramah tamah, ia seharusnya mencuci kaki orang-orang percaya, dan ia seharusnya peduli kepada mereka yang sedang dalam kesulitan. </w:t>
      </w:r>
    </w:p>
    <w:p>
      <w:pPr/>
      <w:r>
        <w:rPr>
          <w:lang w:val="id_ID" w:bidi="id_ID"/>
        </w:rPr>
      </w:r>
      <w:r>
        <w:rPr>
          <w:lang w:val="id_ID" w:bidi="id_ID"/>
        </w:rPr>
        <w:t xml:space="preserve">Berhenti di sini dan diskusikan pertanyaan ini dalam kelompok: Ketentuan bahwa janda ini harus setia kepada suaminya adalah ketentuan yang sama yang diberikan Paulus kepada para pengawas jemaat dan diaken sebelumnya dalam 1 Timotius. Pikirkan kembali bagaimana Anda menerjemahkan ketentuan itu di sana dan bicarakan bagaimana Anda dapat menerjemahkannya di sini. Apa saja contoh kepedulian terhadap seseorang yang sedang dalam kesulitan? Diskusikan bagaimana Anda dapat menerjemahkan gagasan tentang kepedulian terhadap mereka yang sedang dalam kesulitan. Jeda audio ini di sini. </w:t>
      </w:r>
    </w:p>
    <w:p>
      <w:pPr/>
      <w:r>
        <w:rPr>
          <w:lang w:val="id_ID" w:bidi="id_ID"/>
        </w:rPr>
      </w:r>
      <w:r>
        <w:rPr>
          <w:lang w:val="id_ID" w:bidi="id_ID"/>
        </w:rPr>
        <w:t xml:space="preserve">Pada bagian kedua dari kisah ini, Paulus berbicara tentang para janda yang tidak seharusnya ditambahkan oleh gereja ke dalam daftar. Paulus menggambarkan seorang janda yang menjauh dari Kristus karena nafsu birahinya. Allah menghakimi janda ini karena ia telah meninggalkan imannya yang mula-mula. </w:t>
      </w:r>
    </w:p>
    <w:p>
      <w:pPr/>
      <w:r>
        <w:rPr>
          <w:lang w:val="id_ID" w:bidi="id_ID"/>
        </w:rPr>
      </w:r>
      <w:r>
        <w:rPr>
          <w:lang w:val="id_ID" w:bidi="id_ID"/>
        </w:rPr>
        <w:t xml:space="preserve">Berhenti di sini dan diskusikan pertanyaan ini dalam kelompok: Bagaimana Anda dapat menjelaskan bahwa masalahnya bukan karena janda itu ingin menikah dengan seseorang, tetapi karena keinginannya menjauhkannya dari Kristus? Diskusikan bagaimana Anda dapat menggambarkan bagaimana para janda melanggar janji mereka yang semula atau meninggalkan iman mereka yang semula. Jeda audio ini di sini. </w:t>
      </w:r>
    </w:p>
    <w:p>
      <w:pPr/>
      <w:r>
        <w:rPr>
          <w:lang w:val="id_ID" w:bidi="id_ID"/>
        </w:rPr>
      </w:r>
      <w:r>
        <w:rPr>
          <w:lang w:val="id_ID" w:bidi="id_ID"/>
        </w:rPr>
        <w:t xml:space="preserve">Paulus juga menjelaskan bahaya yang mungkin dihadapi para janda muda ini jika gereja menambahkan mereka ke dalam daftar para janda. Para janda muda ini dapat belajar menjadi malas, suka membicarakan orang lain, dan mencampuri urusan orang lain. Jadi, Paulus mendorong para janda yang lebih muda untuk menikah, memiliki anak, dan mengurus rumah tangga mereka. Akhirnya, Paulus memperingatkan bahwa beberapa janda muda telah meninggalkan iman dan berbalik untuk mengikuti Setan. </w:t>
      </w:r>
    </w:p>
    <w:p>
      <w:pPr/>
      <w:r>
        <w:rPr>
          <w:lang w:val="id_ID" w:bidi="id_ID"/>
        </w:rPr>
      </w:r>
      <w:r>
        <w:rPr>
          <w:lang w:val="id_ID" w:bidi="id_ID"/>
        </w:rPr>
        <w:t xml:space="preserve">Pada bagian terakhir dari kisah ini, Paulus memberi tahu para perempuan di gereja bahwa para perempuan seharusnya memperhatikan saudara mereka yang adalah janda. Gereja seharusnya tidak perlu merawat para janda ini. Para janda yang memiliki keluarga yang merawat mereka seharusnya tidak menjadi beban bagi gereja. Paulus menyamakan para janda ini dengan beban berat yang harus dipikul seseorang. Jika keluarga merawat para janda mereka sendiri, maka gereja akan dapat merawat para janda lainnya yang tidak mendapatkan bantuan apa pun. </w:t>
      </w:r>
    </w:p>
    <w:p>
      <w:pPr/>
      <w:r>
        <w:rPr>
          <w:lang w:val="id_ID" w:bidi="id_ID"/>
        </w:rPr>
      </w:r>
      <w:r>
        <w:rPr>
          <w:lang w:val="id_ID" w:bidi="id_ID"/>
        </w:rPr>
        <w:t xml:space="preserve">Berhenti di sini dan diskusikan pertanyaan ini dalam kelompok: Menurut Anda, apa yang Paulus maksudkan ketika Paulus mengatakan bahwa ia tidak ingin para janda ini menjadi beban bagi gereja? Menurut Anda, kata atau frasa apa yang dapat Anda gunakan di sini? Jeda audio ini di sini. </w:t>
      </w:r>
    </w:p>
    <w:p>
      <w:pPr/>
      <w:r>
        <w:rPr>
          <w:lang w:val="id_ID" w:bidi="id_ID"/>
        </w:rPr>
      </w:r>
      <w:r>
        <w:rPr>
          <w:lang w:val="id_ID" w:bidi="id_ID"/>
        </w:rPr>
        <w:t>Sekarang, kelompok membuat papan cerita, menggambar atau menggunakan barang-barang untuk memvisualisasikan perikop ini dan tindakan-tindakan yang ada di dalam bagian ini.</w:t>
      </w:r>
    </w:p>
    <w:p>
      <w:pPr/>
      <w:r>
        <w:rPr>
          <w:lang w:val="id_ID" w:bidi="id_ID"/>
        </w:rPr>
      </w:r>
      <w:r>
        <w:rPr>
          <w:lang w:val="id_ID" w:bidi="id_ID"/>
        </w:rPr>
        <w:t xml:space="preserve">Sangat membantu jika diingat bahwa Paulus berbicara tentang janda yang berbeda dalam setiap bagian Paulus berbicara tentang para janda yang seharusnya ditambahkan ke dalam daftar, para janda yang lebih muda, dan para janda yang memiliki keluarga untuk membantu merawat mereka. Pada bagian kedua dari kisah ini, mungkin ada baiknya jika ada tiga janda muda. Salah satu janda itu terbawa oleh keinginannya. Salah satu janda itu menjalani kehidupan yang saleh sebagai seorang istri dan seorang ibu. Dan janda yang ketiga menjadi malas, suka membicarakan orang lain, dan ikut campur dalam urusan orang lain.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5:9–16 dalam bentuk yang paling mudah dimengerti. </w:t>
      </w:r>
    </w:p>
    <w:p>
      <w:pPr/>
      <w:r>
        <w:rPr>
          <w:lang w:val="id_ID" w:bidi="id_ID"/>
        </w:rPr>
      </w:r>
      <w:r>
        <w:rPr>
          <w:lang w:val="id_ID" w:bidi="id_ID"/>
        </w:rPr>
        <w:t>Jeda audio ini di sini.</w:t>
      </w:r>
    </w:p>
    <w:p>
      <w:pPr/>
      <w:r>
        <w:rPr>
          <w:lang w:val="id_ID" w:bidi="id_ID"/>
        </w:rPr>
      </w:r>
      <w:r>
        <w:rPr>
          <w:lang w:val="id_ID" w:bidi="id_ID"/>
        </w:rPr>
        <w:t>Pada langkah ini, kelompok akan mendramatisasi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Anggota gereja </w:t>
      </w:r>
    </w:p>
    <w:p>
      <w:pPr>
        <w:pStyle w:val="ListBullet"/>
        <w:spacing w:line="240" w:lineRule="auto"/>
        <w:ind w:left="720"/>
      </w:pPr>
      <w:r>
        <w:rPr>
          <w:lang w:val="id_ID" w:bidi="id_ID"/>
        </w:rPr>
      </w:r>
      <w:r>
        <w:rPr>
          <w:lang w:val="id_ID" w:bidi="id_ID"/>
        </w:rPr>
        <w:t>Orang-orang dalam masyarakat yang bukan orang percaya</w:t>
      </w:r>
    </w:p>
    <w:p>
      <w:pPr>
        <w:pStyle w:val="ListBullet"/>
        <w:spacing w:line="240" w:lineRule="auto"/>
        <w:ind w:left="720"/>
      </w:pPr>
      <w:r>
        <w:rPr>
          <w:lang w:val="id_ID" w:bidi="id_ID"/>
        </w:rPr>
      </w:r>
      <w:r>
        <w:rPr>
          <w:lang w:val="id_ID" w:bidi="id_ID"/>
        </w:rPr>
        <w:t xml:space="preserve">Para janda yang harus ditambahkan gereja ke dalam daftar </w:t>
      </w:r>
    </w:p>
    <w:p>
      <w:pPr>
        <w:pStyle w:val="ListBullet"/>
        <w:spacing w:line="240" w:lineRule="auto"/>
        <w:ind w:left="720"/>
      </w:pPr>
      <w:r>
        <w:rPr>
          <w:lang w:val="id_ID" w:bidi="id_ID"/>
        </w:rPr>
      </w:r>
      <w:r>
        <w:rPr>
          <w:lang w:val="id_ID" w:bidi="id_ID"/>
        </w:rPr>
        <w:t xml:space="preserve">Para janda yang lebih muda yang meninggalkan iman </w:t>
      </w:r>
    </w:p>
    <w:p>
      <w:pPr>
        <w:pStyle w:val="ListBullet"/>
        <w:spacing w:line="240" w:lineRule="auto"/>
        <w:ind w:left="720"/>
      </w:pPr>
      <w:r>
        <w:rPr>
          <w:lang w:val="id_ID" w:bidi="id_ID"/>
        </w:rPr>
      </w:r>
      <w:r>
        <w:rPr>
          <w:lang w:val="id_ID" w:bidi="id_ID"/>
        </w:rPr>
        <w:t xml:space="preserve">Para janda yang lebih muda yang menjalani kehidupan yang saleh </w:t>
      </w:r>
    </w:p>
    <w:p>
      <w:pPr>
        <w:pStyle w:val="ListBullet"/>
        <w:spacing w:line="240" w:lineRule="auto"/>
        <w:ind w:left="720"/>
      </w:pPr>
      <w:r>
        <w:rPr>
          <w:lang w:val="id_ID" w:bidi="id_ID"/>
        </w:rPr>
      </w:r>
      <w:r>
        <w:rPr>
          <w:lang w:val="id_ID" w:bidi="id_ID"/>
        </w:rPr>
        <w:t xml:space="preserve">Suami baru dan anggota rumah tangga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Setan</w:t>
      </w:r>
    </w:p>
    <w:p>
      <w:pPr>
        <w:pStyle w:val="ListBullet"/>
        <w:spacing w:line="240" w:lineRule="auto"/>
        <w:ind w:left="720"/>
      </w:pPr>
      <w:r>
        <w:rPr>
          <w:lang w:val="id_ID" w:bidi="id_ID"/>
        </w:rPr>
      </w:r>
      <w:r>
        <w:rPr>
          <w:lang w:val="id_ID" w:bidi="id_ID"/>
        </w:rPr>
        <w:t xml:space="preserve">Para janda yang memiliki keluarga untuk membantu mereka </w:t>
      </w:r>
    </w:p>
    <w:p>
      <w:pPr>
        <w:pStyle w:val="ListBullet"/>
        <w:spacing w:line="240" w:lineRule="auto"/>
        <w:ind w:left="720"/>
      </w:pPr>
      <w:r>
        <w:rPr>
          <w:lang w:val="id_ID" w:bidi="id_ID"/>
        </w:rPr>
      </w:r>
      <w:r>
        <w:rPr>
          <w:lang w:val="id_ID" w:bidi="id_ID"/>
        </w:rPr>
        <w:t>Dan perempuan beriman yang merawat kerabat mereka yang kehilangan pasangan</w:t>
      </w:r>
    </w:p>
    <w:p>
      <w:pPr/>
      <w:r>
        <w:rPr>
          <w:lang w:val="id_ID" w:bidi="id_ID"/>
        </w:rPr>
      </w:r>
      <w:r>
        <w:rPr>
          <w:lang w:val="id_ID" w:bidi="id_ID"/>
        </w:rPr>
        <w:t>Sebagai kelompok, peragakan kisah ini dua kali. Anda harus memerankan bagian ini dalam bahasa Anda.</w:t>
      </w:r>
    </w:p>
    <w:p>
      <w:pPr/>
      <w:r>
        <w:rPr>
          <w:lang w:val="id_ID" w:bidi="id_ID"/>
        </w:rPr>
      </w:r>
      <w:r>
        <w:rPr>
          <w:lang w:val="id_ID" w:bidi="id_ID"/>
        </w:rPr>
        <w:t>Pertama, peragakan perikop ini tanpa berhenti. Perhatikan dialog, alur, plot, dan kronologi dari bagian ini. Pastikan Anda tidak melewatkan untuk memerankan bagian-bagian sulit atau penting dari teks tersebut. Bantulah satu sama lain untuk mengingat setiap bagian dari teks tersebut.</w:t>
      </w:r>
    </w:p>
    <w:p>
      <w:pPr/>
      <w:r>
        <w:rPr>
          <w:lang w:val="id_ID" w:bidi="id_ID"/>
        </w:rPr>
      </w:r>
      <w:r>
        <w:rPr>
          <w:lang w:val="id_ID" w:bidi="id_ID"/>
        </w:rPr>
        <w:t>Jeda audio di sini dan peragakan bagian ini.</w:t>
      </w:r>
    </w:p>
    <w:p>
      <w:pPr/>
      <w:r>
        <w:rPr>
          <w:lang w:val="id_ID" w:bidi="id_ID"/>
        </w:rPr>
      </w:r>
      <w:r>
        <w:rPr>
          <w:lang w:val="id_ID" w:bidi="id_ID"/>
        </w:rPr>
        <w:t>Kelompok harus memperagakan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di sini dan peragakan bagian ini untuk kedua kalinya.</w:t>
      </w:r>
    </w:p>
    <w:p>
      <w:pPr/>
      <w:r>
        <w:rPr>
          <w:lang w:val="id_ID" w:bidi="id_ID"/>
        </w:rPr>
      </w:r>
      <w:r>
        <w:rPr>
          <w:lang w:val="id_ID" w:bidi="id_ID"/>
        </w:rPr>
        <w:t>Berikut ini adalah contoh drama dan tanggapan yang mungkin.</w:t>
      </w:r>
    </w:p>
    <w:p>
      <w:pPr/>
      <w:r>
        <w:rPr>
          <w:lang w:val="id_ID" w:bidi="id_ID"/>
        </w:rPr>
      </w:r>
      <w:r>
        <w:rPr>
          <w:lang w:val="id_ID" w:bidi="id_ID"/>
        </w:rPr>
        <w:t xml:space="preserve">Paulus berkata "Masukkan seorang janda dalam daftar resmi jika ia berusia 60 tahun, telah menjadi istri yang setia, dan memiliki nama baik karena perbuatan baik."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bermain sebagai janda,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"Menolak untuk mendaftar, atau memasukkan para janda yang lebih muda."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bermain sebagai janda yang lebih muda,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menjelaskan bahwa para janda muda ini mungkin meninggalkan iman mereka yang mula-mula.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bermain sebagai janda muda yang telah meninggalkan imannya,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"Beberapa orang sudah tersesat mengikuti Setan."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berkata, "Perempuan harus merawat para janda dalam keluarga mereka sendiri. Jangan biarkan gereja yang harus merawat mereka. Gereja seharusnya bebas untuk merawat para janda yang tidak memiliki bantuan apa pun."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bermain sebagai perempuan yang diperintahkan Paulus untuk merawat para janda dalam keluarga mereka, "Apa yang sedang Anda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5:9–16 dalam bentuk yang paling mudah dimengerti. </w:t>
      </w:r>
    </w:p>
    <w:p>
      <w:pPr/>
      <w:r>
        <w:rPr>
          <w:lang w:val="id_ID" w:bidi="id_ID"/>
        </w:rPr>
      </w:r>
      <w:r>
        <w:rPr>
          <w:lang w:val="id_ID" w:bidi="id_ID"/>
        </w:rPr>
        <w:t>Jeda audio ini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Dua kali dalam bagian ini Paulus berbicara tentang </w:t>
      </w:r>
      <w:r>
        <w:rPr>
          <w:b/>
          <w:lang w:val="id_ID" w:bidi="id_ID"/>
        </w:rPr>
        <w:t>perbuatan baik</w:t>
      </w:r>
      <w:r>
        <w:rPr>
          <w:lang w:val="id_ID" w:bidi="id_ID"/>
        </w:rPr>
        <w:t>. Paulus mengatakan bahwa para janda yang ditambahkan gereja ke dalam daftar harus dikenal karena perbuatan baik mereka. Perbuatan baik adalah hal-hal yang dilakukan oleh orang percaya ketika mereka mendengar petunjuk-petunjuk baik dari Tuhan. Ketika orang-orang mengenal seorang janda dari perbuatan baiknya, itu berarti orang-orang mengenal perempuan itu sebagai orang yang telah menjalani hidupnya sesuai dengan jalan-jalan Tuhan. Gunakan kata atau frasa yang sama untuk perbuatan baik seperti yang Anda pakai pada bagian sebelumnya.</w:t>
      </w:r>
    </w:p>
    <w:p>
      <w:pPr/>
      <w:r>
        <w:rPr>
          <w:lang w:val="id_ID" w:bidi="id_ID"/>
        </w:rPr>
      </w:r>
      <w:r>
        <w:rPr>
          <w:lang w:val="id_ID" w:bidi="id_ID"/>
        </w:rPr>
        <w:t xml:space="preserve">Salah satu perbuatan baik yang dilakukan para janda adalah membasuh kaki orang-orang </w:t>
      </w:r>
      <w:r>
        <w:rPr>
          <w:b/>
          <w:lang w:val="id_ID" w:bidi="id_ID"/>
        </w:rPr>
        <w:t>kudus</w:t>
      </w:r>
      <w:r>
        <w:rPr>
          <w:lang w:val="id_ID" w:bidi="id_ID"/>
        </w:rPr>
        <w:t xml:space="preserve">, atau orang-orang kudus Allah yang telah dipisahkan Allah sebagai milik-Nya sendiri. Semua orang percaya adalah orang-orang kudus. </w:t>
      </w:r>
    </w:p>
    <w:p>
      <w:pPr/>
      <w:r>
        <w:rPr>
          <w:lang w:val="id_ID" w:bidi="id_ID"/>
        </w:rPr>
      </w:r>
      <w:r>
        <w:rPr>
          <w:lang w:val="id_ID" w:bidi="id_ID"/>
        </w:rPr>
        <w:t>Berhenti di sini dan diskusikan dalam kelompok kata atau frasa apa yang akan digunakan untuk orang-orang kudus. Carilah kata orang-orang kudus di Glosarium Utama untuk petunjuk lebih lagi. Jika Anda telah menerjemahkan kata orang-orang kudus di kitab lain dalam Alkitab, gunakan kata yang sama seperti yang telah Anda gunakan sebelumnya. Jeda audio ini di sini.</w:t>
      </w:r>
    </w:p>
    <w:p>
      <w:pPr/>
      <w:r>
        <w:rPr>
          <w:lang w:val="id_ID" w:bidi="id_ID"/>
        </w:rPr>
      </w:r>
      <w:r>
        <w:rPr>
          <w:lang w:val="id_ID" w:bidi="id_ID"/>
        </w:rPr>
        <w:t xml:space="preserve">Paulus memperingatkan bahwa keinginan para janda yang lebih muda ini mungkin mengalahkan pengabdian diri mereka kepada </w:t>
      </w:r>
      <w:r>
        <w:rPr>
          <w:b/>
          <w:lang w:val="id_ID" w:bidi="id_ID"/>
        </w:rPr>
        <w:t>Kristus</w:t>
      </w:r>
      <w:r>
        <w:rPr>
          <w:lang w:val="id_ID" w:bidi="id_ID"/>
        </w:rPr>
        <w:t>. Di sini, Paulus menggunakan Kristus sebagai panggilan untuk menunjuk kepada Yesus. Gunakan kata atau frasa yang sama untuk Kristus seperti yang Anda pakai pada kisah sebelumnya. Carilah kata Kristus di Glosarium Utama untuk petunjuk lebih lanjut.</w:t>
      </w:r>
    </w:p>
    <w:p>
      <w:pPr/>
      <w:r>
        <w:rPr>
          <w:lang w:val="id_ID" w:bidi="id_ID"/>
        </w:rPr>
      </w:r>
      <w:r>
        <w:rPr>
          <w:lang w:val="id_ID" w:bidi="id_ID"/>
        </w:rPr>
        <w:t>Paulus mengatakan bahwa para janda yang meninggalkan iman mereka yang semula mendatangkan</w:t>
      </w:r>
      <w:r>
        <w:rPr>
          <w:b/>
          <w:lang w:val="id_ID" w:bidi="id_ID"/>
        </w:rPr>
        <w:t>penghakiman</w:t>
      </w:r>
      <w:r>
        <w:rPr>
          <w:lang w:val="id_ID" w:bidi="id_ID"/>
        </w:rPr>
        <w:t>atas diri mereka sendiri. Yang Paulus maksudkan adalah Allah akan menjadi hakim bagi para janda yang telah meninggalkan iman. Para janda ini akan menghadapi konsekuensi atas kesalahan mereka. Meskipun Paulus tidak menyebutkan dengan khusus apa penghakiman ini, bahasanya yang keras itulah yang membawa nada yang serius kepadanya. Gunakan kata atau frasa yang sama untuk penighakiman seperti yang Anda gunakan pada bagian sebelumnya.</w:t>
      </w:r>
    </w:p>
    <w:p>
      <w:pPr/>
      <w:r>
        <w:rPr>
          <w:lang w:val="id_ID" w:bidi="id_ID"/>
        </w:rPr>
      </w:r>
      <w:r>
        <w:rPr>
          <w:lang w:val="id_ID" w:bidi="id_ID"/>
        </w:rPr>
        <w:t xml:space="preserve">Paulus mengatakan bahwa Allah akan menghakimi para janda yang lebih muda jika mereka meninggalkan </w:t>
      </w:r>
      <w:r>
        <w:rPr>
          <w:b/>
          <w:lang w:val="id_ID" w:bidi="id_ID"/>
        </w:rPr>
        <w:t>iman</w:t>
      </w:r>
      <w:r>
        <w:rPr>
          <w:lang w:val="id_ID" w:bidi="id_ID"/>
        </w:rPr>
        <w:t xml:space="preserve"> mereka yang semula. Ketika Paulus berbicara tentang iman yang pertama ini, yang Paulus maksudkan adalah iman Kristen. Meninggalkan iman mereka yang semula berarti para janda ini berhenti mengikuti Allah dan berhenti percaya kepada Yesus. Gunakan kata atau frasa yang sama untuk iman seperti yang Anda gunakan pada perikop sebelumnya. Carilah kata iman di Glosarium Utama untuk petunjuk lebih lanjut lagi.</w:t>
      </w:r>
    </w:p>
    <w:p>
      <w:pPr/>
      <w:r>
        <w:rPr>
          <w:lang w:val="id_ID" w:bidi="id_ID"/>
        </w:rPr>
      </w:r>
      <w:r>
        <w:rPr>
          <w:lang w:val="id_ID" w:bidi="id_ID"/>
        </w:rPr>
        <w:t xml:space="preserve">Paulus mengatakan bahwa beberapa janda telah meninggalkan iman dan mengikuti </w:t>
      </w:r>
      <w:r>
        <w:rPr>
          <w:b/>
          <w:lang w:val="id_ID" w:bidi="id_ID"/>
        </w:rPr>
        <w:t>Setan</w:t>
      </w:r>
      <w:r>
        <w:rPr>
          <w:lang w:val="id_ID" w:bidi="id_ID"/>
        </w:rPr>
        <w:t>. Di seluruh Alkitab, kita melihat bahwa Setan adalah musuh utama Allah. Setan adalah si penipu dan mencoba untuk menjauhkan manusia dari Allah. Mengikuti Setan berarti berhenti mengikuti Allah. Gunakan kata atau sebutan yang sama untuk Setan seperti yang Anda pakai pada kisah sebelumnya. Carilah kata Setan di Glosarium Utama untuk petunjuk lebih lagi.</w:t>
      </w:r>
    </w:p>
    <w:p>
      <w:pPr/>
      <w:r>
        <w:rPr>
          <w:lang w:val="id_ID" w:bidi="id_ID"/>
        </w:rPr>
      </w:r>
      <w:r>
        <w:rPr>
          <w:lang w:val="id_ID" w:bidi="id_ID"/>
        </w:rPr>
        <w:t xml:space="preserve">Paulus memberi tahu para </w:t>
      </w:r>
      <w:r>
        <w:rPr>
          <w:b/>
          <w:lang w:val="id_ID" w:bidi="id_ID"/>
        </w:rPr>
        <w:t>perempuan yang percaya</w:t>
      </w:r>
      <w:r>
        <w:rPr>
          <w:lang w:val="id_ID" w:bidi="id_ID"/>
        </w:rPr>
        <w:t xml:space="preserve"> untuk memperhatikan saudara-saudaranya sendiri yang menjadi para janda, sehingga mereka tidak menjadi beban bagi</w:t>
      </w:r>
      <w:r>
        <w:rPr>
          <w:b/>
          <w:lang w:val="id_ID" w:bidi="id_ID"/>
        </w:rPr>
        <w:t>gereja</w:t>
      </w:r>
      <w:r>
        <w:rPr>
          <w:lang w:val="id_ID" w:bidi="id_ID"/>
        </w:rPr>
        <w:t>. Seorang perempuan yang percaya adalah seseorang yang telah percaya kepada Yesus dan mengikuti Allah. Gunakan kata atau sebutan yang sama untuk orang percaya dan gereja seperti yang telah Anda pakai pada kisah sebelumnya, dan carilah kata orang percaya dan gereja di Glosarium Utama untuk petunjuk lebih lagi.</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satu versi audio dari teks ini dalam terjemahan yang paling mudah dimengerti.</w:t>
      </w:r>
    </w:p>
    <w:p>
      <w:pPr/>
      <w:r>
        <w:rPr>
          <w:lang w:val="id_ID" w:bidi="id_ID"/>
        </w:rPr>
      </w:r>
      <w:r>
        <w:rPr>
          <w:lang w:val="id_ID" w:bidi="id_ID"/>
        </w:rPr>
        <w:t>Jeda audio ini di sini.</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semua anggota kelompok harus berlatih menceritakan bagian ini dalam bahasa Anda sendiri. Ingatlah untuk memasukkan hal-hal yang Anda 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teks itu dan berhenti sejenak. Seorang anggota lain harus menceritakan bagian selanjutnya dari teks itu dan berhenti sejenak. Lakukan ini sampai kelompok telah menceritakan kembali seluruh teks. Anggota-anggota kelompok dapat saling memperbaiki dalam tahap ini. </w:t>
      </w:r>
    </w:p>
    <w:p>
      <w:pPr/>
      <w:r>
        <w:rPr>
          <w:lang w:val="id_ID" w:bidi="id_ID"/>
        </w:rPr>
      </w:r>
      <w:r>
        <w:rPr>
          <w:lang w:val="id_ID" w:bidi="id_ID"/>
        </w:rPr>
        <w:t>Jeda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Jeda audio ini di sini.</w:t>
      </w:r>
    </w:p>
    <w:p>
      <w:pPr/>
      <w:r>
        <w:rPr>
          <w:lang w:val="id_ID" w:bidi="id_ID"/>
        </w:rPr>
      </w:r>
      <w:r>
        <w:rPr>
          <w:lang w:val="id_ID" w:bidi="id_ID"/>
        </w:rPr>
        <w:t xml:space="preserve">Selanjutnya, kelompok dapat memutuskan versi mana dari teks tersebut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Jeda audio ini di sini.</w:t>
      </w:r>
    </w:p>
    <w:p>
      <w:pPr/>
      <w:r>
        <w:rPr>
          <w:lang w:val="id_ID" w:bidi="id_ID"/>
        </w:rPr>
      </w:r>
      <w:r>
        <w:rPr>
          <w:lang w:val="id_ID" w:bidi="id_ID"/>
        </w:rPr>
        <w:t>Akhirnya, kelompok dapat menyusun versi akhir dari teks itu yang disetujui oleh semua anggota kelompok. Setiap anggota kelompok harus berlatih menceritakan versi akhir dari bagian tersebut.</w:t>
      </w:r>
    </w:p>
    <w:p>
      <w:pPr/>
      <w:r>
        <w:rPr>
          <w:lang w:val="id_ID" w:bidi="id_ID"/>
        </w:rPr>
      </w:r>
      <w:r>
        <w:rPr>
          <w:b/>
          <w:lang w:val="id_ID" w:bidi="id_ID"/>
        </w:rPr>
        <w:t>Ini adalah akhir dari rekaman.</w:t>
      </w:r>
      <w:r>
        <w:rPr>
          <w:lang w:val="id_ID" w:bidi="id_ID"/>
        </w:rPr>
      </w:r>
      <w:r>
        <w:rPr>
          <w:lang w:val="id_ID" w:bidi="id_ID"/>
        </w:rPr>
      </w:r>
    </w:p>
    <w:p>
      <w:pPr/>
      <w:r>
        <w:rPr>
          <w:lang w:val="id_ID" w:bidi="id_ID"/>
        </w:rPr>
      </w:r>
    </w:p>
    <w:p>
      <w:pPr>
        <w:pStyle w:val="Heading2"/>
      </w:pPr>
      <w:r>
        <w:rPr>
          <w:lang w:val="id_ID" w:bidi="id_ID"/>
        </w:rPr>
        <w:t>1 Timotius 5:17–25</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Timotius 5:17–25 dan renungkan di dalam hati Anda. </w:t>
      </w:r>
    </w:p>
    <w:p>
      <w:pPr/>
      <w:r>
        <w:rPr>
          <w:lang w:val="id_ID" w:bidi="id_ID"/>
        </w:rPr>
      </w:r>
      <w:r>
        <w:rPr>
          <w:lang w:val="id_ID" w:bidi="id_ID"/>
        </w:rPr>
        <w:t xml:space="preserve">Jika memungkinkan dengarkan rekaman suara dari 1 Timotius 5:17–25 sebanyak tiga kali, dalam tiga bentuk terjemahan yang berbeda. </w:t>
      </w:r>
    </w:p>
    <w:p>
      <w:pPr/>
      <w:r>
        <w:rPr>
          <w:lang w:val="id_ID" w:bidi="id_ID"/>
        </w:rPr>
      </w:r>
      <w:r>
        <w:rPr>
          <w:lang w:val="id_ID" w:bidi="id_ID"/>
        </w:rPr>
        <w:t>Jeda audio di sini.</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Apa yang Anda sukai dari perikop ini? Jeda audio di sini.</w:t>
      </w:r>
    </w:p>
    <w:p>
      <w:pPr>
        <w:pStyle w:val="ListBullet"/>
        <w:spacing w:line="240" w:lineRule="auto"/>
        <w:ind w:left="720"/>
      </w:pPr>
      <w:r>
        <w:rPr>
          <w:lang w:val="id_ID" w:bidi="id_ID"/>
        </w:rPr>
      </w:r>
      <w:r>
        <w:rPr>
          <w:lang w:val="id_ID" w:bidi="id_ID"/>
        </w:rPr>
        <w:t>Apa yang Anda tidak sukai atau tidak mengerti dari perikop ini? Jeda audio di sini.</w:t>
      </w:r>
    </w:p>
    <w:p>
      <w:pPr>
        <w:pStyle w:val="ListBullet"/>
        <w:spacing w:line="240" w:lineRule="auto"/>
        <w:ind w:left="720"/>
      </w:pPr>
      <w:r>
        <w:rPr>
          <w:lang w:val="id_ID" w:bidi="id_ID"/>
        </w:rPr>
      </w:r>
      <w:r>
        <w:rPr>
          <w:lang w:val="id_ID" w:bidi="id_ID"/>
        </w:rPr>
        <w:t>Apa yang perikop ini menceritakan kepada kita tentang Allah, Yesus, atau Roh Kudus? Jeda audio di sini.</w:t>
      </w:r>
    </w:p>
    <w:p>
      <w:pPr>
        <w:pStyle w:val="ListBullet"/>
        <w:spacing w:line="240" w:lineRule="auto"/>
        <w:ind w:left="720"/>
      </w:pPr>
      <w:r>
        <w:rPr>
          <w:lang w:val="id_ID" w:bidi="id_ID"/>
        </w:rPr>
      </w:r>
      <w:r>
        <w:rPr>
          <w:lang w:val="id_ID" w:bidi="id_ID"/>
        </w:rPr>
        <w:t>Apa yang diceritakan bagian ini kepada kita tentang manusia? Jeda audio di sini.</w:t>
      </w:r>
    </w:p>
    <w:p>
      <w:pPr>
        <w:pStyle w:val="ListBullet"/>
        <w:spacing w:line="240" w:lineRule="auto"/>
        <w:ind w:left="720"/>
      </w:pPr>
      <w:r>
        <w:rPr>
          <w:lang w:val="id_ID" w:bidi="id_ID"/>
        </w:rPr>
      </w:r>
      <w:r>
        <w:rPr>
          <w:lang w:val="id_ID" w:bidi="id_ID"/>
        </w:rPr>
        <w:t>Bagaimana bagian ini memengaruhi kehidupan kita sehari-hari? Jeda audio di sini.</w:t>
      </w:r>
    </w:p>
    <w:p>
      <w:pPr>
        <w:pStyle w:val="ListBullet"/>
        <w:spacing w:line="240" w:lineRule="auto"/>
        <w:ind w:left="720"/>
      </w:pPr>
      <w:r>
        <w:rPr>
          <w:lang w:val="id_ID" w:bidi="id_ID"/>
        </w:rPr>
      </w:r>
      <w:r>
        <w:rPr>
          <w:lang w:val="id_ID" w:bidi="id_ID"/>
        </w:rPr>
        <w:t>Siapa yang Anda kenal yang perlu mendengar tentang kutipan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Timotius 5:17–25 dalam bentuk yang paling mudah dimengerti.</w:t>
      </w:r>
    </w:p>
    <w:p>
      <w:pPr/>
      <w:r>
        <w:rPr>
          <w:lang w:val="id_ID" w:bidi="id_ID"/>
        </w:rPr>
      </w:r>
      <w:r>
        <w:rPr>
          <w:lang w:val="id_ID" w:bidi="id_ID"/>
        </w:rPr>
        <w:t>Hentikan sebentar rekaman di sini.</w:t>
      </w:r>
    </w:p>
    <w:p>
      <w:pPr/>
      <w:r>
        <w:rPr>
          <w:lang w:val="id_ID" w:bidi="id_ID"/>
        </w:rPr>
      </w:r>
      <w:r>
        <w:rPr>
          <w:lang w:val="id_ID" w:bidi="id_ID"/>
        </w:rPr>
        <w:t>Dalam kisah atau bagian ini, Paulus terus mengajarkan Timotius tentang bagaimana setiap orang dan para pemimpin seharusnya bersikap sebagai anggota-anggota gereja Tuhan. Paulus memusatkan perhatian pada bagaimana Timotius dan orang-orang lainnya di gereja seharusnya memperlakukan para pemimpin gereja, yang disebut para penatua gereja.</w:t>
      </w:r>
    </w:p>
    <w:p>
      <w:pPr/>
      <w:r>
        <w:rPr>
          <w:lang w:val="id_ID" w:bidi="id_ID"/>
        </w:rPr>
      </w:r>
      <w:r>
        <w:rPr>
          <w:lang w:val="id_ID" w:bidi="id_ID"/>
        </w:rPr>
        <w:t>Para penatua jemaat gereja mungkin adalah kelompok orang yang sama dengan para pengawas jemaat yang dibicarakan Paulus sebelumnya dalam 1 Timotius. Dalam Perjanjian Baru, para penatua bukan hanya orang Kristen yang lebih tua dalam masyarakat atau komunitas. Para penatua adalah orang-orang yang dihormati orang lain. Tugas seorang penatua yang resmi dan diakui adalah membimbing urusan gereja. Para penatua yang melakukan pekerjaannya dengan baik melakukan hal yang baik dan pantas mendapat penghormatan dua kali lipat dari kelompok orang di gereja. Artinya, gereja seharusnya sangat menghormati para pemimpinnya, dan gereja juga seharusnya membantu para penatua dalam hal kebutuhan materi. Dengan kata lain, anggota gereja juga harus memastikan bahwa para penatua memiliki cukup uang, makanan, pakaian, atau apa pun yang dibutuhkan para penatua untuk hidup. Hal ini khususnya dipakai bagi para penatua yang memberitakan Firman Tuhan tentang Yesus dan mengajar orang-orang untuk menaati Yesus.</w:t>
      </w:r>
    </w:p>
    <w:p>
      <w:pPr/>
      <w:r>
        <w:rPr>
          <w:lang w:val="id_ID" w:bidi="id_ID"/>
        </w:rPr>
      </w:r>
      <w:r>
        <w:rPr>
          <w:lang w:val="id_ID" w:bidi="id_ID"/>
        </w:rPr>
        <w:t>Paulus kemudian menyebutkan sebuah perkataan dari Kitab Suci Perjanjian Lama untuk menunjukkan maksud Paulus. Paulus memberikan contoh tentang seekor lembu yang sedang menginjak-injak gandum. Orang tidak boleh memasang moncong pada lembu yang akan menghalangi lembu memakan gandum ketika lembu itu bekerja. Seekor lembu adalah binatang yang besar dan kuat seperti sapi atau banteng, dan petani sering memakai satu atau lebih lembu untuk membantu pekerjaan pertanian. Misalnya, lembu dapat menarik bajak atau gerobak berat. Ketika para petani mengumpulkan hasil gandum, para petani perlu memisahkan biji gandum dari batang-batangnya. Untuk melakukan hal ini, para petani membuat seekor lembu berjalan di atas batang-batang itu berkali-kali. Jika seorang petani ingin menghentikan seekor lembu dari makan biji gandum, petani itu akan memasang sesuatu yang disebut moncong di mulut lembu itu.</w:t>
      </w:r>
    </w:p>
    <w:p>
      <w:pPr/>
      <w:r>
        <w:rPr>
          <w:lang w:val="id_ID" w:bidi="id_ID"/>
        </w:rPr>
      </w:r>
      <w:r>
        <w:rPr>
          <w:lang w:val="id_ID" w:bidi="id_ID"/>
        </w:rPr>
        <w:t xml:space="preserve">Berhenti di sini sebagai kelompok dan lihatlah gambar lembu yang </w:t>
      </w:r>
      <w:r>
        <w:rPr>
          <w:lang w:val="id_ID" w:bidi="id_ID"/>
        </w:rPr>
        <w:t>menginjak-injak gandum</w:t>
      </w:r>
      <w:r>
        <w:rPr>
          <w:lang w:val="id_ID" w:bidi="id_ID"/>
        </w:rPr>
        <w:t xml:space="preserve">. Lihat juga gambar </w:t>
      </w:r>
      <w:r>
        <w:rPr>
          <w:b/>
          <w:lang w:val="id_ID" w:bidi="id_ID"/>
        </w:rPr>
        <w:t>moncongnya</w:t>
      </w:r>
      <w:r>
        <w:rPr>
          <w:lang w:val="id_ID" w:bidi="id_ID"/>
        </w:rPr>
        <w:t>. Hentikan sebentar rekaman di sini.</w:t>
      </w:r>
    </w:p>
    <w:p>
      <w:pPr/>
      <w:r>
        <w:rPr>
          <w:lang w:val="id_ID" w:bidi="id_ID"/>
        </w:rPr>
      </w:r>
      <w:r>
        <w:rPr>
          <w:lang w:val="id_ID" w:bidi="id_ID"/>
        </w:rPr>
        <w:t>Paulus berbicara tentang lembu yang ditutup moncongnya ini untuk menunjukkan bagaimana kelompok orang di gereja seharusnya merawat para penatua itu. Seseorang yang menggunakan lembu untuk menggiling gandum harus mengizinkan lembu itu makan apa yang dibutuhkan, dan dengan cara yang sama, gereja harus memberikan kepada para penatua mereka apa yang dibutuhkan para penatua itu. Paulus kemudian menyebutkan sebuah perkataan dari Kitab Suci Perjanjian Baru untuk menekankan maksud Paulus bahwa gereja seharusnya membantu para penatua dengan apa yang dibutuhkan para penatua itu. Paulus mengatakan bahwa orang yang bekerja pantas menerima bayaran untuk pekerjaannya.</w:t>
      </w:r>
    </w:p>
    <w:p>
      <w:pPr/>
      <w:r>
        <w:rPr>
          <w:lang w:val="id_ID" w:bidi="id_ID"/>
        </w:rPr>
      </w:r>
      <w:r>
        <w:rPr>
          <w:lang w:val="id_ID" w:bidi="id_ID"/>
        </w:rPr>
        <w:t>Berhenti di sini dan diskusikan pertanyaan ini dalam kelompok: Bagaimana orang-orang perduli terhadap para pemimpin masyarakat atau komunitas Anda? Hal-hal apa saja yang dapat diberikan orang-orang kepada para pemimpin mereka untuk membantu mendukung mereka? Hentikan sebentar rekaman di sini.</w:t>
      </w:r>
    </w:p>
    <w:p>
      <w:pPr/>
      <w:r>
        <w:rPr>
          <w:lang w:val="id_ID" w:bidi="id_ID"/>
        </w:rPr>
      </w:r>
      <w:r>
        <w:rPr>
          <w:lang w:val="id_ID" w:bidi="id_ID"/>
        </w:rPr>
        <w:t>Paulus memberi petunjuk kepada Timotius tentang apa yang harus dilakukan ketika seseorang menyalahkan seorang penatua karena melakukan kesalahan atau berbuat dosa. Hukum Perjanjian Lama mengatakan bahwa seorang hakim harus mendengarkan setidaknya dua orang saksi ketika seseorang menuduh seseorang melakukan kesalahan. Yesus mengatakan hal yang sama dalam kitab Matius. Timotius tidak boleh menerima tuduhan seseorang terhadap seorang penatua kecuali setidaknya dua atau tiga orang telah melihat atau mendengar penatua itu berbuat dosa. Ketika Timotius menemukan bahwa seorang penatua berbuat dosa, Timotius harus menegur, menghadapi, dan memperbaiki orang yang berbuat dosa itu. Timotius harus melakukan hal ini di depan orang banyak, di hadapan jemaat, sehingga orang lain, yaitu para penatua lainnya, akan takut untuk berbuat salah dan akan memilih untuk berbuat benar.</w:t>
      </w:r>
    </w:p>
    <w:p>
      <w:pPr/>
      <w:r>
        <w:rPr>
          <w:lang w:val="id_ID" w:bidi="id_ID"/>
        </w:rPr>
      </w:r>
      <w:r>
        <w:rPr>
          <w:lang w:val="id_ID" w:bidi="id_ID"/>
        </w:rPr>
        <w:t>Kemudian Paulus memberi perintah kepada Timotius untuk melakukan sesuatu yang sangat penting. Paulus menekankan apa yang akan ia katakan dengan menunjukkan bahwa Allah atau Tuhan Kristus Yesus, dan bahkan malaikat-malaikat pilihan Tuhan yang khusus akan menjadi saksi apakah Timotius menaati Paulus atau tidak. Paulus memberi perintah kepada Timotius untuk menaati petunjuk Paulus tanpa menghakimi orang-orang sebelum Timotius mendengar semua orang yang memberi kesaksian. Timotius juga tidak boleh menunjukkan sikap pilih kasih kepada atau menentang orang mana pun. Timotius harus memperlakukan setiap penatua dengan cara yang sama dan adil.</w:t>
      </w:r>
    </w:p>
    <w:p>
      <w:pPr/>
      <w:r>
        <w:rPr>
          <w:lang w:val="id_ID" w:bidi="id_ID"/>
        </w:rPr>
      </w:r>
      <w:r>
        <w:rPr>
          <w:lang w:val="id_ID" w:bidi="id_ID"/>
        </w:rPr>
        <w:t>Berhenti di sini dan bicarakan pertanyaan ini dalam kelompok: Dalam tradisi Anda, apa yang terjadi ketika seseorang menyalahkan orang lain karena berbuat dosa? Bagaimana orang akan memberikan reaksi atas tuduhan itu? Apa yang mungkin dilakukan orang untuk memastikan mereka menjadi seperti hakim dan menilai keadaan itu dengan baik? Hentikan sebentar rekaman di sini.</w:t>
      </w:r>
    </w:p>
    <w:p>
      <w:pPr/>
      <w:r>
        <w:rPr>
          <w:lang w:val="id_ID" w:bidi="id_ID"/>
        </w:rPr>
      </w:r>
      <w:r>
        <w:rPr>
          <w:lang w:val="id_ID" w:bidi="id_ID"/>
        </w:rPr>
        <w:t>Paulus memberi tahu Timotius untuk bersabar dan berhati-hati ketika memilih orang untuk menjadi pemimpin baru bagi kelompok orang-orang percaya. Dengan kata lain, Paulus ingin Timotius tidak terburu-buru tetapi mengambil cukup waktu untuk memastikan bahwa orang itu memenuhi ketentuan untuk menjadi seorang penatua yang baik. Ketika Timotius dan para pemimpin orang percaya lainnya menunjuk seseorang untuk menjadi seorang penatua, para pemimpin itu melakukan sesuatu yang biasanya disebut "penumpangan tangan." Timotius dan para pemimpin orang percaya lainnya berdiri di sekitar orang yang mereka tunjuk, meletakkan tangan mereka di atasnya, dan berdoa untuknya.</w:t>
      </w:r>
    </w:p>
    <w:p>
      <w:pPr/>
      <w:r>
        <w:rPr>
          <w:lang w:val="id_ID" w:bidi="id_ID"/>
        </w:rPr>
      </w:r>
      <w:r>
        <w:rPr>
          <w:lang w:val="id_ID" w:bidi="id_ID"/>
        </w:rPr>
        <w:t>Paulus juga tidak ingin Timotius ikut menanggung dosa orang lain. Ini berarti Paulus tidak ingin Timotius bekerja sama dengan para penatua lainnya yang melakukan hal-hal yang berdosa. Jika Timotius menunjuk seorang penatua terlalu cepat sebelum ia tahu karakter orang itu, Timotius akan ikut serta dalam menanggung dosa penatua itu. Artinya, Timotius akan ikut bertanggung jawab sebagian atas dosa-dosa yang dilakukan penatua itu. Paulus ingin Timotius menjaga dirinya tetap murni, bebas dari dosa, dan menghindari dosa besar apa pun.</w:t>
      </w:r>
    </w:p>
    <w:p>
      <w:pPr/>
      <w:r>
        <w:rPr>
          <w:lang w:val="id_ID" w:bidi="id_ID"/>
        </w:rPr>
      </w:r>
      <w:r>
        <w:rPr>
          <w:lang w:val="id_ID" w:bidi="id_ID"/>
        </w:rPr>
        <w:t>Berhenti di sini dan diskusikan dalam kelompok: Ceritakan tentang suatu waktu dalam masyarakat atau komunitas Anda ketika seorang pemimpin melakukan sesuatu yang tidak baik. Bagaimana perasaan masyarakat atau komunitas terhadap orang yang telah menunjuk atau menugaskan pemimpin itu? Hentikan sebentar rekaman di sini.</w:t>
      </w:r>
    </w:p>
    <w:p>
      <w:pPr/>
      <w:r>
        <w:rPr>
          <w:lang w:val="id_ID" w:bidi="id_ID"/>
        </w:rPr>
      </w:r>
      <w:r>
        <w:rPr>
          <w:lang w:val="id_ID" w:bidi="id_ID"/>
        </w:rPr>
        <w:t>Salah satu cara yang mungkin telah dicoba Timotius untuk menjaga kemurnian dirinya adalah dengan tidak pernah minum anggur, yang merupakan minuman yang mengandung bahan yang memabukkan yang terbuat dari sari anggur yang difermentasi. Pada masa Timotius hidup, orang-orang sering minum anggur. Namun, jika seseorang minum terlalu banyak anggur, ia akan menjadi mabuk, yang mana tidak lah baik, terutama bagi seorang pemimpin gereja. Di sini Paulus memberi tahu Timotius bahwa Timotius dapat minum anggur untuk alasan kesehatan. Jumlah anggur tidak cukup untuk membuat Timotius mabuk. Dan tujuan minum anggur itu adalah untuk membantu lambung atau pencernaan Timotius karena Timotius sering sakit.</w:t>
      </w:r>
    </w:p>
    <w:p>
      <w:pPr/>
      <w:r>
        <w:rPr>
          <w:lang w:val="id_ID" w:bidi="id_ID"/>
        </w:rPr>
      </w:r>
      <w:r>
        <w:rPr>
          <w:lang w:val="id_ID" w:bidi="id_ID"/>
        </w:rPr>
        <w:t>Berhenti di sini dan diskusikan dalam kelompok: Bagaimana perasaan atau pendapat orang tentang minum anggur atau alkohol dalam masyarakat atau komunitas Anda? Untuk tujuan apa Anda minum alkohol? Hentikan sebentar rekaman di sini.</w:t>
      </w:r>
    </w:p>
    <w:p>
      <w:pPr/>
      <w:r>
        <w:rPr>
          <w:lang w:val="id_ID" w:bidi="id_ID"/>
        </w:rPr>
      </w:r>
      <w:r>
        <w:rPr>
          <w:lang w:val="id_ID" w:bidi="id_ID"/>
        </w:rPr>
        <w:t>Akhirnya, Paulus melanjutkan petunjuknya tentang para penatua dengan mengatakan bahwa dosa beberapa orang sudah jelas. Yang Paulus maksudkan adalah beberapa laki-laki yang dipilih Timotius sebagai penatua mungkin berbuat dosa dengan cara yang dapat dengan mudah dilihat atau diketahui oleh kebanyakan orang lain. Jadi, Timotius dan para pemimpin gereja lainnya dapat menjadi seperti hakim dan menilai bahwa orang yang jelas berbuat dosa bukanlah seorang pemimpin yang dapat diterima di gereja. Tetapi beberapa orang lain berbuat dosa secara diam-diam, dan dosanya tidak diketahui sampai di kemudian hari.</w:t>
      </w:r>
    </w:p>
    <w:p>
      <w:pPr/>
      <w:r>
        <w:rPr>
          <w:lang w:val="id_ID" w:bidi="id_ID"/>
        </w:rPr>
      </w:r>
      <w:r>
        <w:rPr>
          <w:lang w:val="id_ID" w:bidi="id_ID"/>
        </w:rPr>
        <w:t>Seperti halnya butuh waktu atau mungkin tidak memerlukan waktu untuk mempelajari tentang dosa, butuh waktu juga untuk mempelajari tentang perbuatan baik yang dilakukan seseorang. Ketika seseorang berbuat baik, maka apa yang dilakukan orang itu terlihat jelas. Tetapi meskipun perbuatan baik tidak terlihat jelas, orang lain pada akhirnya akan mengenali perbuatan itu.</w:t>
      </w:r>
      <w:r>
        <w:rPr>
          <w:lang w:val="id_ID" w:bidi="id_ID"/>
        </w:rPr>
      </w:r>
    </w:p>
    <w:p>
      <w:pPr>
        <w:pStyle w:val="Heading3"/>
      </w:pPr>
      <w:r>
        <w:rPr>
          <w:lang w:val="id_ID" w:bidi="id_ID"/>
        </w:rPr>
        <w:t>Menjelaskan Adegan</w:t>
      </w:r>
    </w:p>
    <w:p>
      <w:pPr/>
      <w:r>
        <w:rPr>
          <w:lang w:val="id_ID" w:bidi="id_ID"/>
        </w:rPr>
      </w:r>
      <w:r>
        <w:rPr>
          <w:lang w:val="id_ID" w:bidi="id_ID"/>
        </w:rPr>
        <w:t>Dengarkan rekaman suara dari 1 Timotius 5:17–25 dalam bentuk yang paling mudah dimengerti.</w:t>
      </w:r>
    </w:p>
    <w:p>
      <w:pPr/>
      <w:r>
        <w:rPr>
          <w:lang w:val="id_ID" w:bidi="id_ID"/>
        </w:rPr>
      </w:r>
      <w:r>
        <w:rPr>
          <w:lang w:val="id_ID" w:bidi="id_ID"/>
        </w:rPr>
        <w:t>Jeda audio ini di sini.</w:t>
      </w:r>
    </w:p>
    <w:p>
      <w:pPr/>
      <w:r>
        <w:rPr>
          <w:lang w:val="id_ID" w:bidi="id_ID"/>
        </w:rPr>
      </w:r>
      <w:r>
        <w:rPr>
          <w:lang w:val="id_ID" w:bidi="id_ID"/>
        </w:rPr>
        <w:t>Pada langkah ini, kelompok akan menentukan bagian, tokoh, dan latar belakang dari nats ini. Selanjutnya, kelompok akan memvisualisasikan perikop ini.</w:t>
      </w:r>
    </w:p>
    <w:p>
      <w:pPr/>
      <w:r>
        <w:rPr>
          <w:lang w:val="id_ID" w:bidi="id_ID"/>
        </w:rPr>
      </w:r>
      <w:r>
        <w:rPr>
          <w:lang w:val="id_ID" w:bidi="id_ID"/>
        </w:rPr>
        <w:t>Kisah ini memiliki dua bagian utama.</w:t>
      </w:r>
    </w:p>
    <w:p>
      <w:pPr/>
      <w:r>
        <w:rPr>
          <w:lang w:val="id_ID" w:bidi="id_ID"/>
        </w:rPr>
      </w:r>
      <w:r>
        <w:rPr>
          <w:b/>
          <w:lang w:val="id_ID" w:bidi="id_ID"/>
        </w:rPr>
        <w:t>Pada bagian pertama:</w:t>
      </w:r>
      <w:r>
        <w:rPr>
          <w:lang w:val="id_ID" w:bidi="id_ID"/>
        </w:rPr>
        <w:t xml:space="preserve"> Paulus memberi petunjuk kepada Timotius tentang bagaimana Timotius dan anggota gereja harus menghormati para penatua gereja.</w:t>
      </w:r>
    </w:p>
    <w:p>
      <w:pPr/>
      <w:r>
        <w:rPr>
          <w:lang w:val="id_ID" w:bidi="id_ID"/>
        </w:rPr>
      </w:r>
      <w:r>
        <w:rPr>
          <w:b/>
          <w:lang w:val="id_ID" w:bidi="id_ID"/>
        </w:rPr>
        <w:t>Pada bagian kedua:</w:t>
      </w:r>
      <w:r>
        <w:rPr>
          <w:lang w:val="id_ID" w:bidi="id_ID"/>
        </w:rPr>
        <w:t xml:space="preserve"> Paulus memberikan petunjuk tentang dosa dan kemurnian di antara para pemimpin gereja. Di sini Paulus memusatkan perhatian pada apa yang harus dilakukan ketika seseorang menyalahkan seorang penatua karena dosa, kemurnian Timotius sendiri, dan kesabaran ketika menunjuk para pemimpin gereja yang baru.</w:t>
      </w:r>
    </w:p>
    <w:p>
      <w:pPr/>
      <w:r>
        <w:rPr>
          <w:lang w:val="id_ID" w:bidi="id_ID"/>
        </w:rPr>
      </w:r>
      <w:r>
        <w:rPr>
          <w:lang w:val="id_ID" w:bidi="id_ID"/>
        </w:rPr>
        <w:t>Tokoh-tokoh dalam kisah ini adalah:</w:t>
      </w:r>
    </w:p>
    <w:p>
      <w:pPr>
        <w:pStyle w:val="ListBullet"/>
        <w:spacing w:line="240" w:lineRule="auto"/>
        <w:ind w:left="720"/>
      </w:pPr>
      <w:r>
        <w:rPr>
          <w:lang w:val="id_ID" w:bidi="id_ID"/>
        </w:rPr>
      </w:r>
      <w:r>
        <w:rPr>
          <w:lang w:val="id_ID" w:bidi="id_ID"/>
        </w:rPr>
        <w:t>Para penatua gereja</w:t>
      </w:r>
    </w:p>
    <w:p>
      <w:pPr>
        <w:pStyle w:val="ListBullet"/>
        <w:spacing w:line="240" w:lineRule="auto"/>
        <w:ind w:left="720"/>
      </w:pPr>
      <w:r>
        <w:rPr>
          <w:lang w:val="id_ID" w:bidi="id_ID"/>
        </w:rPr>
      </w:r>
      <w:r>
        <w:rPr>
          <w:lang w:val="id_ID" w:bidi="id_ID"/>
        </w:rPr>
        <w:t>Para anggota gereja</w:t>
      </w:r>
    </w:p>
    <w:p>
      <w:pPr>
        <w:pStyle w:val="ListBullet"/>
        <w:spacing w:line="240" w:lineRule="auto"/>
        <w:ind w:left="720"/>
      </w:pPr>
      <w:r>
        <w:rPr>
          <w:lang w:val="id_ID" w:bidi="id_ID"/>
        </w:rPr>
      </w:r>
      <w:r>
        <w:rPr>
          <w:lang w:val="id_ID" w:bidi="id_ID"/>
        </w:rPr>
        <w:t>Seekor lembu</w:t>
      </w:r>
    </w:p>
    <w:p>
      <w:pPr>
        <w:pStyle w:val="ListBullet"/>
        <w:spacing w:line="240" w:lineRule="auto"/>
        <w:ind w:left="720"/>
      </w:pPr>
      <w:r>
        <w:rPr>
          <w:lang w:val="id_ID" w:bidi="id_ID"/>
        </w:rPr>
      </w:r>
      <w:r>
        <w:rPr>
          <w:lang w:val="id_ID" w:bidi="id_ID"/>
        </w:rPr>
        <w:t>Pekerja</w:t>
      </w:r>
    </w:p>
    <w:p>
      <w:pPr>
        <w:pStyle w:val="ListBullet"/>
        <w:spacing w:line="240" w:lineRule="auto"/>
        <w:ind w:left="720"/>
      </w:pPr>
      <w:r>
        <w:rPr>
          <w:lang w:val="id_ID" w:bidi="id_ID"/>
        </w:rPr>
      </w:r>
      <w:r>
        <w:rPr>
          <w:lang w:val="id_ID" w:bidi="id_ID"/>
        </w:rPr>
        <w:t>Dua atau tiga saksi</w:t>
      </w:r>
    </w:p>
    <w:p>
      <w:pPr>
        <w:pStyle w:val="ListBullet"/>
        <w:spacing w:line="240" w:lineRule="auto"/>
        <w:ind w:left="720"/>
      </w:pPr>
      <w:r>
        <w:rPr>
          <w:lang w:val="id_ID" w:bidi="id_ID"/>
        </w:rPr>
      </w:r>
      <w:r>
        <w:rPr>
          <w:lang w:val="id_ID" w:bidi="id_ID"/>
        </w:rPr>
        <w:t>Para penatua yang terus berbuat dosa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Malaikat yang khusus dipilih Allah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Dan Timotius</w:t>
      </w:r>
    </w:p>
    <w:p>
      <w:pPr/>
      <w:r>
        <w:rPr>
          <w:lang w:val="id_ID" w:bidi="id_ID"/>
        </w:rPr>
      </w:r>
      <w:r>
        <w:rPr>
          <w:lang w:val="id_ID" w:bidi="id_ID"/>
        </w:rPr>
        <w:t>Sebagai kelompok, perhatikan bagian-bagian dari latar belakang perikop ini:</w:t>
      </w:r>
    </w:p>
    <w:p>
      <w:pPr/>
      <w:r>
        <w:rPr>
          <w:lang w:val="id_ID" w:bidi="id_ID"/>
        </w:rPr>
      </w:r>
      <w:r>
        <w:rPr>
          <w:lang w:val="id_ID" w:bidi="id_ID"/>
        </w:rPr>
        <w:t>Paulus memulai kisah ini dengan perintah untuk Timotius dan anggota-anggota gereja. Paulus memberi tahu mereka untuk menghormati para penatua yang melakukan pekerjaan mereka dengan baik. Paulus mengatakan alasannya memberikan perintah ini berasal dari Kitab Suci. Salah satu ayat yang dibicarakan Paulus menyebutkan tentang seekor lembu yang menginjak-injak gandum, dan ayat lainnya menyebutkan seorang pekerja yang mempunyai hak untuk mendapatkan upah atas pekerjaannya.</w:t>
      </w:r>
    </w:p>
    <w:p>
      <w:pPr/>
      <w:r>
        <w:rPr>
          <w:lang w:val="id_ID" w:bidi="id_ID"/>
        </w:rPr>
      </w:r>
      <w:r>
        <w:rPr>
          <w:lang w:val="id_ID" w:bidi="id_ID"/>
        </w:rPr>
        <w:t>Berhenti di sini dan diskusikan pertanyaan ini dalam kelompok: Apa yang Anda katakan ketika Anda ingin menunjukkan bahwa suatu perkataan berasal dari Kitab Suci? Kata atau sebutan apa yang mungkin Anda gunakan untuk mengutip perkataan dari kisah atau peribahasa (amsal) yang umum dikenal? Jeda audio di sini.</w:t>
      </w:r>
    </w:p>
    <w:p>
      <w:pPr/>
      <w:r>
        <w:rPr>
          <w:lang w:val="id_ID" w:bidi="id_ID"/>
        </w:rPr>
      </w:r>
      <w:r>
        <w:rPr>
          <w:lang w:val="id_ID" w:bidi="id_ID"/>
        </w:rPr>
        <w:t>Pada bagian berikutnya dari kisah ini, Paulus terutama membahas tentang dosa dan kemurnian. Pertama, Paulus memberi perintah kepada Timotius untuk tidak mendengarkan ketika seseorang menyalahkan seorang penatua kecuali setidaknya dua atau tiga orang telah melihat atau mendengar penatua itu berbuat dosa. Jika seorang penatua berbuat dosa, para pemimpin lainnya harus menegur dan mengoreksi penatua yang berbuat dosa. Kemungkinan besar, ketika Paulus mengatakan bahwa para pemimpin harus menghadapi penatua di depan semua orang, yang Paulus maksudkan adalah mereka harus menghadapi penatua di depan seluruh gereja. Kemudian para penatua lainnya dan anggota gereja dapat melihat bahwa mengikuti hukum Tuhan itu penting.</w:t>
      </w:r>
    </w:p>
    <w:p>
      <w:pPr/>
      <w:r>
        <w:rPr>
          <w:lang w:val="id_ID" w:bidi="id_ID"/>
        </w:rPr>
      </w:r>
      <w:r>
        <w:rPr>
          <w:lang w:val="id_ID" w:bidi="id_ID"/>
        </w:rPr>
        <w:t>Selanjutnya, Paulus menekankan bahwa sangat penting bagi Timotius agar dirinya sendiri murni ketika ia menilai kemurnian para penatua lainnya. Dengan menyebut nama Allah, Kristus Yesus, dan para malaikat pilihan, Paulus menunjukkan bahwa ia sangat bersungguh-sungguh. Paulus juga melakukan hal ini untuk mengingatkan Timotius tentang kebenaran bahwa Allah, Yesus, dan para malaikat tahu apa yang dilakukan Timotius dalam hal-hal ini, sehingga Timotius harus bertindak dengan cara yang paling murni.</w:t>
      </w:r>
    </w:p>
    <w:p>
      <w:pPr/>
      <w:r>
        <w:rPr>
          <w:lang w:val="id_ID" w:bidi="id_ID"/>
        </w:rPr>
      </w:r>
      <w:r>
        <w:rPr>
          <w:lang w:val="id_ID" w:bidi="id_ID"/>
        </w:rPr>
        <w:t>Berhenti di sini dan diskusikan pertanyaan ini dalam kelompok: Ketika seseorang sangat bersungguh-sungguh dan ingin memberi perintah kepada orang lain untuk melakukan sesuatu yang sangat penting, hal-hal apa saja yang mungkin dikatakan orang itu? Jeda audio di sini.</w:t>
      </w:r>
    </w:p>
    <w:p>
      <w:pPr/>
      <w:r>
        <w:rPr>
          <w:lang w:val="id_ID" w:bidi="id_ID"/>
        </w:rPr>
      </w:r>
      <w:r>
        <w:rPr>
          <w:lang w:val="id_ID" w:bidi="id_ID"/>
        </w:rPr>
        <w:t>Paulus kemudian mendesak Timotius untuk bersabar dan murni ketika Timotius meletakkan tangan, atau menunjuk para penatua itu. Paulus menyatakan bagian pertama dari petunjuk ini dengan cara yang negatif: Paulus berkata, "Janganlah terburu-buru, atau cepat-cepat, ketika engkau menunjuk para penatua dan karena itu mengambil bagian dalam dosa mereka." Yang dimaksud Paulus adalah Timotius harus menyediakan waktu yang diperlukan Timotius untuk mengerti sifat para penatua itu. Seperti yang akan dikatakan Paulus nanti di bagian suratnya ini, kadang-kadang kita tidak langsung tahu perbuatan seseorang yang baik atau buruk. Dibutuhkan waktu untuk melihat perbuatan seseorang. Jika Timotius tidak sabar, dan Timotius menunjuk orang-orang yang berbuat dosa, maka Timotius akan ikut serta dalam dosa mereka juga! Sebaliknya, Timotius harus murni, atau memberikan dirinya seluruhnya kepada Allah dan mengikuti hukum-hukum Tuhan/Allah. Petunjuk Paulus kepada Timotius tentang hal ini juga bisa digunakan bagi para penatua gereja yang akan memimpin setelah Timotius pergi.</w:t>
      </w:r>
    </w:p>
    <w:p>
      <w:pPr/>
      <w:r>
        <w:rPr>
          <w:lang w:val="id_ID" w:bidi="id_ID"/>
        </w:rPr>
      </w:r>
      <w:r>
        <w:rPr>
          <w:lang w:val="id_ID" w:bidi="id_ID"/>
        </w:rPr>
        <w:t>Berhenti di sini dan diskusikan pertanyaan ini dalam kelompok: Bagaimana Anda akan menunjukkan bahwa Paulus memberi tahu Timotius untuk bersabar dan menyediakan waktu untuk mengerti sifat seseorang sebelum Timotius menunjuk orang itu sebagai seorang penatua? Jeda audio ini di sini.</w:t>
      </w:r>
    </w:p>
    <w:p>
      <w:pPr/>
      <w:r>
        <w:rPr>
          <w:lang w:val="id_ID" w:bidi="id_ID"/>
        </w:rPr>
      </w:r>
      <w:r>
        <w:rPr>
          <w:lang w:val="id_ID" w:bidi="id_ID"/>
        </w:rPr>
        <w:t>Banyak penggantian bahasa mengerti pernyataan Paulus berikutnya tentang minum sedikit anggur sebagai penjelasan tambahan yang dibuat Paulus secara pribadi kepada Timotius. Pernyataan ini kelihatannya tidak pada tempatnya di sini dalam ajaran tentang para penatua. Akan tetapi, mungkin Timotius, sebagai seorang penatua, berpikir bahwa ia sebaiknya tidak minum anggur sama sekali agar menjaga kemurnian dirinya. Timotius pasti sering sakit karena masalah perut. Paulus memberi saran bahwa jika Timotius minum sedikit anggur, maka hal itu akan membantu perut Timotius menjadi sehat.</w:t>
      </w:r>
    </w:p>
    <w:p>
      <w:pPr/>
      <w:r>
        <w:rPr>
          <w:lang w:val="id_ID" w:bidi="id_ID"/>
        </w:rPr>
      </w:r>
      <w:r>
        <w:rPr>
          <w:lang w:val="id_ID" w:bidi="id_ID"/>
        </w:rPr>
        <w:t>Berhenti di sini dan diskusikan pertanyaan ini dalam kelompok: Di tengah-tengah petunjuk Paulus kepada Timotius tentang para penatua di gereja, Paulus memberikan petunjuk pribadi kepada Timotius tentang kesehatan Timotius yang berhubungan dengan kemurnian para penatua itu. Bagaimana Anda akan menerjemahkan informasi tambahan ini? Jeda audio di sini.</w:t>
      </w:r>
    </w:p>
    <w:p>
      <w:pPr/>
      <w:r>
        <w:rPr>
          <w:lang w:val="id_ID" w:bidi="id_ID"/>
        </w:rPr>
      </w:r>
      <w:r>
        <w:rPr>
          <w:lang w:val="id_ID" w:bidi="id_ID"/>
        </w:rPr>
        <w:t>Ketika Paulus mengakhiri kisah ini, Paulus berbicara tentang bagaimana kadang-kadang kita dapat melihat dosa-dosa dan perbuatan baik seseorang saat itu juga, tetapi kadang-kadang kita tidak melihat hal-hal itu sampai di kemudian hari dalam kehidupan seseorang. Pertama-tama Paulus berbicara tentang bagaimana orang-orang dapat melihat beberapa dosa dengan segera, tetapi orang-orang mungkin tidak melihat dosa lainnya sampai di kemudian hari. Dengan cara yang sama, orang dapat melihat beberapa pekerjaan baik saat itu juga, dan pada akhirnya orang akan dapat melihat setiap pekerjaan yang baik.</w:t>
      </w:r>
    </w:p>
    <w:p>
      <w:pPr/>
      <w:r>
        <w:rPr>
          <w:lang w:val="id_ID" w:bidi="id_ID"/>
        </w:rPr>
      </w:r>
      <w:r>
        <w:rPr>
          <w:lang w:val="id_ID" w:bidi="id_ID"/>
        </w:rPr>
        <w:t>Berhenti di sini dan diskusikan dalam kelompok bagaimana Anda menerjemahkan pikiran ini dengan cara yang paling alami dalam bahasa Anda. Jeda audio di sini.</w:t>
      </w:r>
    </w:p>
    <w:p>
      <w:pPr/>
      <w:r>
        <w:rPr>
          <w:lang w:val="id_ID" w:bidi="id_ID"/>
        </w:rPr>
      </w:r>
      <w:r>
        <w:rPr>
          <w:lang w:val="id_ID" w:bidi="id_ID"/>
        </w:rPr>
        <w:t>Sekarang, kelompok harus membuat papan cerita, menggambar, atau menggunakan benda-benda untuk menggantikan setiap karakter dalam kisah ini. Tunjukkan bahwa para penatua melakukan pekerjaan yang penting, dan bahwa para anggota gereja memberikan kepada para penatua apa yang mereka butuhkan untuk hidup. Ketika seseorang menyalahkan seorang penatua karena melakukan kesalahan, Anda dapat menunjukkan bahwa Timotius pada awalnya menolak tuduhan itu. Kemudian orang-orang membawa dua atau tiga orang saksi, dan Timotius mendengarkan tuduhan itu dan membahas masalah itu di depan seluruh gereja. Tunjukkan bahwa Allah, Kristus Yesus, dan malaikat-malaikat tertentu mengawasi semua yang dilakukan Timotius. Tunjukkan bagaimana Allah memberi petunjuk kepada Timotius, dan bagaimana Timotius mendengarkan Allah dan memberikan dirinya sepenuhnya kepada Allah. Timotius mendengarkan Allah sebelum ia menunjuk para pemimpin gereja yang baru. Allah juga peduli dengan kesehatan orang-orang, dan karena itu Paulus menyuruh Timotius minum sedikit anggur untuk membantu kesehatannya. Timotius setuju, dan ia minum anggur itu, tetapi Timotius memandang Allah dan memberikan sepenuhnya dirinya kepada Allah sepanjang waktu. Kemudian Timotius melihat ke sekeliling pada para penatua lainnya dan anggota-anggota gereja. Beberapa orang melakukan hal-hal baik, dan hal-hal buruk, di belakang kelompok di mana tidak ada seorang pun yang dapat melihat mereka. Kemudian tunjukkan bagaimana sekelompok orang bergerak ke samping sehingga semua orang dapat melihat apa yang terjadi di belakang kelompok. Dengan cara ini, setiap orang pada akhirnya akan melihat perbuatan baik dan buruk dari semua orang.</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5:17–25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Pada langkah ini, kelompok akan mendramatisasi teks.</w:t>
      </w:r>
    </w:p>
    <w:p>
      <w:pPr/>
      <w:r>
        <w:rPr>
          <w:lang w:val="id_ID" w:bidi="id_ID"/>
        </w:rPr>
      </w:r>
      <w:r>
        <w:rPr>
          <w:lang w:val="id_ID" w:bidi="id_ID"/>
        </w:rPr>
        <w:t xml:space="preserve">Perikop ini mempunyai dua bagian.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 xml:space="preserve">Para penatua gereja </w:t>
      </w:r>
    </w:p>
    <w:p>
      <w:pPr>
        <w:pStyle w:val="ListBullet"/>
        <w:spacing w:line="240" w:lineRule="auto"/>
        <w:ind w:left="720"/>
      </w:pPr>
      <w:r>
        <w:rPr>
          <w:lang w:val="id_ID" w:bidi="id_ID"/>
        </w:rPr>
      </w:r>
      <w:r>
        <w:rPr>
          <w:lang w:val="id_ID" w:bidi="id_ID"/>
        </w:rPr>
        <w:t xml:space="preserve">Para anggota gereja </w:t>
      </w:r>
    </w:p>
    <w:p>
      <w:pPr>
        <w:pStyle w:val="ListBullet"/>
        <w:spacing w:line="240" w:lineRule="auto"/>
        <w:ind w:left="720"/>
      </w:pPr>
      <w:r>
        <w:rPr>
          <w:lang w:val="id_ID" w:bidi="id_ID"/>
        </w:rPr>
      </w:r>
      <w:r>
        <w:rPr>
          <w:lang w:val="id_ID" w:bidi="id_ID"/>
        </w:rPr>
        <w:t xml:space="preserve">Seekor lembu </w:t>
      </w:r>
    </w:p>
    <w:p>
      <w:pPr>
        <w:pStyle w:val="ListBullet"/>
        <w:spacing w:line="240" w:lineRule="auto"/>
        <w:ind w:left="720"/>
      </w:pPr>
      <w:r>
        <w:rPr>
          <w:lang w:val="id_ID" w:bidi="id_ID"/>
        </w:rPr>
      </w:r>
      <w:r>
        <w:rPr>
          <w:lang w:val="id_ID" w:bidi="id_ID"/>
        </w:rPr>
        <w:t>Pekerja</w:t>
      </w:r>
    </w:p>
    <w:p>
      <w:pPr>
        <w:pStyle w:val="ListBullet"/>
        <w:spacing w:line="240" w:lineRule="auto"/>
        <w:ind w:left="720"/>
      </w:pPr>
      <w:r>
        <w:rPr>
          <w:lang w:val="id_ID" w:bidi="id_ID"/>
        </w:rPr>
      </w:r>
      <w:r>
        <w:rPr>
          <w:lang w:val="id_ID" w:bidi="id_ID"/>
        </w:rPr>
        <w:t>Seorang penuduh</w:t>
      </w:r>
    </w:p>
    <w:p>
      <w:pPr>
        <w:pStyle w:val="ListBullet"/>
        <w:spacing w:line="240" w:lineRule="auto"/>
        <w:ind w:left="720"/>
      </w:pPr>
      <w:r>
        <w:rPr>
          <w:lang w:val="id_ID" w:bidi="id_ID"/>
        </w:rPr>
      </w:r>
      <w:r>
        <w:rPr>
          <w:lang w:val="id_ID" w:bidi="id_ID"/>
        </w:rPr>
        <w:t>Dua atau tiga saksi</w:t>
      </w:r>
    </w:p>
    <w:p>
      <w:pPr>
        <w:pStyle w:val="ListBullet"/>
        <w:spacing w:line="240" w:lineRule="auto"/>
        <w:ind w:left="720"/>
      </w:pPr>
      <w:r>
        <w:rPr>
          <w:lang w:val="id_ID" w:bidi="id_ID"/>
        </w:rPr>
      </w:r>
      <w:r>
        <w:rPr>
          <w:lang w:val="id_ID" w:bidi="id_ID"/>
        </w:rPr>
        <w:t xml:space="preserve">Para penatua yang terus berbuat dosa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 xml:space="preserve">Malaikat yang khusus dipilih Allah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Dan Timotius</w:t>
      </w:r>
    </w:p>
    <w:p>
      <w:pPr/>
      <w:r>
        <w:rPr>
          <w:lang w:val="id_ID" w:bidi="id_ID"/>
        </w:rPr>
      </w:r>
      <w:r>
        <w:rPr>
          <w:lang w:val="id_ID" w:bidi="id_ID"/>
        </w:rPr>
        <w:t>Sebagai kelompok, peragakan kisah ini dua kali. Anda harus memperagakan bagian ini dalam bahasa Anda.</w:t>
      </w:r>
    </w:p>
    <w:p>
      <w:pPr/>
      <w:r>
        <w:rPr>
          <w:lang w:val="id_ID" w:bidi="id_ID"/>
        </w:rPr>
      </w:r>
      <w:r>
        <w:rPr>
          <w:lang w:val="id_ID" w:bidi="id_ID"/>
        </w:rPr>
        <w:t>Pertama, peragakan perikop ini tanpa berhenti. Perhatikan dialog, alur, plot, dan kronologi dari bagian ini. Pastikan agar saat Anda memerankan cerita tidak ada bagian sulit atau penting yang terlewatkan. Bantulah satu sama lain untuk mengingat setiap bagian dari teks tersebut.</w:t>
      </w:r>
    </w:p>
    <w:p>
      <w:pPr/>
      <w:r>
        <w:rPr>
          <w:lang w:val="id_ID" w:bidi="id_ID"/>
        </w:rPr>
      </w:r>
      <w:r>
        <w:rPr>
          <w:lang w:val="id_ID" w:bidi="id_ID"/>
        </w:rPr>
        <w:t>Jeda audio di sini dan mulai peragakan bagian ini.</w:t>
      </w:r>
    </w:p>
    <w:p>
      <w:pPr/>
      <w:r>
        <w:rPr>
          <w:lang w:val="id_ID" w:bidi="id_ID"/>
        </w:rPr>
      </w:r>
      <w:r>
        <w:rPr>
          <w:lang w:val="id_ID" w:bidi="id_ID"/>
        </w:rPr>
        <w:t>Kelompok harus memperagakan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bagian ini untuk kedua kalinya.</w:t>
      </w:r>
    </w:p>
    <w:p>
      <w:pPr/>
      <w:r>
        <w:rPr>
          <w:lang w:val="id_ID" w:bidi="id_ID"/>
        </w:rPr>
      </w:r>
      <w:r>
        <w:rPr>
          <w:lang w:val="id_ID" w:bidi="id_ID"/>
        </w:rPr>
        <w:t>Berikut ini adalah contoh sebuah drama dan tanggapan yang mungkin.</w:t>
      </w:r>
    </w:p>
    <w:p>
      <w:pPr/>
      <w:r>
        <w:rPr>
          <w:lang w:val="id_ID" w:bidi="id_ID"/>
        </w:rPr>
      </w:r>
      <w:r>
        <w:rPr>
          <w:lang w:val="id_ID" w:bidi="id_ID"/>
        </w:rPr>
        <w:t xml:space="preserve">Paulus mengajarkan Timotius bagaimana Timotius dan jemaat gereja harus menghormati para penatua gereja, terutama para pengkotbah dan guru-guru. Paulus memakai dua perkataan untuk menunjukkan maksudnya. Pertama, Paulus berbicara tentang seekor lembu yang menginjak-injak gandum, dan kemudian ia berkata bahwa mereka yang bekerja layak mendapatkan bayarannya.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seseorang yang bermain sebagai anggota jemaat,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terus memberikan petunjuk kepada Timotius tentang para penatua. Paulus memusatkan perhatian pada dosa dan kesucian di antara para pemimpin gereja. Ketika seseorang menyalahkan seorang penatua berbuat dosa, Timotius tidak boleh mendengarkannya kecuali setidaknya dua atau tiga orang saksi menyatakan benar dosa itu. Para pemimpin gereja harus bertemu dan secara langsung memperbaiki orang-orang berdosa di depan seluruh gereja sebagai teguran yang keras bagi orang lain. Paulus dengan sangat keras memerintahkan Timotius untuk mengikuti petunjuk-petunjuk ini dengan adil di hadapan Allah, Kristus Yesus, dan para malaikat pilihan Allah, yang tertinggi.</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terus mengajarkan tentang penunjukkan atau pengangkatan para penatua. Paulus mengatakan bahwa Timotius harus sabar, atau mengerti sepenuhnya tentang sifat seseorang, sebelum ia menunjuk orang itu sebagai seorang penatua di gereja.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bermain sebagai Paulus,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terus mengajarkan bahwa adalah baik untuk tidak menunjuk atau mengangkat para penatua terlalu cepat. Dosa-dosa seseorang, dan juga perbuatan baiknya, kadang-kadang terlihat secara langsung, tetapi kadang-kadang diperlukan waktu untuk benar-benar melihat perbuatan-perbuatan itu. </w:t>
      </w:r>
    </w:p>
    <w:p>
      <w:pPr>
        <w:pStyle w:val="ListBullet"/>
        <w:spacing w:line="240" w:lineRule="auto"/>
        <w:ind w:left="720"/>
      </w:pPr>
      <w:r>
        <w:rPr>
          <w:lang w:val="id_ID" w:bidi="id_ID"/>
        </w:rPr>
      </w:r>
      <w:r>
        <w:rPr>
          <w:lang w:val="id_ID" w:bidi="id_ID"/>
        </w:rPr>
        <w:t>Jeda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5:17–25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Para </w:t>
      </w:r>
      <w:r>
        <w:rPr>
          <w:b/>
          <w:lang w:val="id_ID" w:bidi="id_ID"/>
        </w:rPr>
        <w:t>penatua</w:t>
      </w:r>
      <w:r>
        <w:rPr>
          <w:lang w:val="id_ID" w:bidi="id_ID"/>
        </w:rPr>
        <w:t xml:space="preserve"> jemaat gereja mungkin adalah kelompok orang yang sama dengan para pengawas jemaat yang dibicarakan Paulus sebelumnya dalam 1 Timotius, meskipun Paulus memakai kata yang berbeda di sini. Anda dapat memakai kata yang sama, atau dua kata yang berbeda, untuk menunjuk kepada sekelompok orang ini. </w:t>
      </w:r>
    </w:p>
    <w:p>
      <w:pPr/>
      <w:r>
        <w:rPr>
          <w:lang w:val="id_ID" w:bidi="id_ID"/>
        </w:rPr>
      </w:r>
      <w:r>
        <w:rPr>
          <w:lang w:val="id_ID" w:bidi="id_ID"/>
        </w:rPr>
        <w:t xml:space="preserve">Berhenti di sini dalam kelompok dan carilah di </w:t>
      </w:r>
      <w:r>
        <w:rPr>
          <w:lang w:val="id_ID" w:bidi="id_ID"/>
        </w:rPr>
        <w:t xml:space="preserve"> penatua </w:t>
      </w:r>
      <w:r>
        <w:rPr>
          <w:lang w:val="id_ID" w:bidi="id_ID"/>
        </w:rPr>
        <w:t xml:space="preserve">di Glosarium Utama. Terjemahkan penatua dengan cara yang sama seperti yang telah Anda lakukan di kisah sebelumnya. Jeda audio ini di sini. </w:t>
      </w:r>
    </w:p>
    <w:p>
      <w:pPr/>
      <w:r>
        <w:rPr>
          <w:lang w:val="id_ID" w:bidi="id_ID"/>
        </w:rPr>
      </w:r>
      <w:r>
        <w:rPr>
          <w:lang w:val="id_ID" w:bidi="id_ID"/>
        </w:rPr>
        <w:t xml:space="preserve">Meskipun banyak terjemahan tidak memakai kata untuk </w:t>
      </w:r>
      <w:r>
        <w:rPr>
          <w:b/>
          <w:lang w:val="id_ID" w:bidi="id_ID"/>
        </w:rPr>
        <w:t>gereja</w:t>
      </w:r>
      <w:r>
        <w:rPr>
          <w:lang w:val="id_ID" w:bidi="id_ID"/>
        </w:rPr>
        <w:t xml:space="preserve"> dalam kisah ini, Anda dapat memilih untuk mengatakan "penatua gereja" jika itu membuat terjemahan Anda lebih alami. Jika Anda memakai kata gereja, pakailah kata yang sama untuk gereja seperti yang telah Anda pakai pada kisah sebelumnya, dan carilah kata </w:t>
      </w:r>
      <w:r>
        <w:rPr>
          <w:lang w:val="id_ID" w:bidi="id_ID"/>
        </w:rPr>
        <w:t>gereja</w:t>
      </w:r>
      <w:r>
        <w:rPr>
          <w:lang w:val="id_ID" w:bidi="id_ID"/>
        </w:rPr>
        <w:t xml:space="preserve"> di Glosarium Utama untuk petunjuk lebih lanjut. </w:t>
      </w:r>
    </w:p>
    <w:p>
      <w:pPr/>
      <w:r>
        <w:rPr>
          <w:lang w:val="id_ID" w:bidi="id_ID"/>
        </w:rPr>
      </w:r>
      <w:r>
        <w:rPr>
          <w:lang w:val="id_ID" w:bidi="id_ID"/>
        </w:rPr>
        <w:t xml:space="preserve">Paulus mengatakan bahwa orang-orang harus menghormati para penatua yang menyampaikan Firman Tuhan dan mengajar dengan baik. Gunakan kata-kata yang sama untuk berkotbah dan mengajar seperti yang telah Anda pakai dalam bagian-bagian sebelumnya. </w:t>
      </w:r>
    </w:p>
    <w:p>
      <w:pPr/>
      <w:r>
        <w:rPr>
          <w:lang w:val="id_ID" w:bidi="id_ID"/>
        </w:rPr>
      </w:r>
      <w:r>
        <w:rPr>
          <w:lang w:val="id_ID" w:bidi="id_ID"/>
        </w:rPr>
        <w:t xml:space="preserve">Dalam kisah ini, Paulus menyebutkan dua perkataan yang berbeda dari </w:t>
      </w:r>
      <w:r>
        <w:rPr>
          <w:b/>
          <w:lang w:val="id_ID" w:bidi="id_ID"/>
        </w:rPr>
        <w:t>Kitab Suci</w:t>
      </w:r>
      <w:r>
        <w:rPr>
          <w:lang w:val="id_ID" w:bidi="id_ID"/>
        </w:rPr>
        <w:t xml:space="preserve"> untuk menguatkan maksudnya. Kitab Suci, atau kadang-kadang kitab suci yang kudus, adalah kumpulan tulisan khusus dari Perjanjian Lama dan Perjanjian Baru yang menceritakan kepada kita tentang Allah yang kudus. Ketika orang-orang dalam Perjanjian Baru berbicara tentang Kitab Suci, atau Kitab Suci, mereka paling sering berbicara tentang bagian dari Alkitab yang sekarang disebut orang Kristen sebagai Perjanjian Lama. Di sini, dalam kisah ini, Paulus pertama-tama berbicara tentang sebuah perkataan dari Perjanjian Lama tentang seekor lembu yang menginjak gandum. Kemudian Paulus berbicara tentang perkataan Yesus di Perjanjian Baru, bahwa seorang pekerja pantas mendapatkan bayarannya. Carilah kata </w:t>
      </w:r>
      <w:r>
        <w:rPr>
          <w:lang w:val="id_ID" w:bidi="id_ID"/>
        </w:rPr>
        <w:t>Kitab Suci</w:t>
      </w:r>
      <w:r>
        <w:rPr>
          <w:lang w:val="id_ID" w:bidi="id_ID"/>
        </w:rPr>
        <w:t xml:space="preserve"> di Glosarium Utama untuk petunjuk lebih lagi, dan pakai kata yang sama untuk kitab suci seperti yang telah Anda pakai pada kisah sebelumnya. </w:t>
      </w:r>
    </w:p>
    <w:p>
      <w:pPr/>
      <w:r>
        <w:rPr>
          <w:lang w:val="id_ID" w:bidi="id_ID"/>
        </w:rPr>
      </w:r>
      <w:r>
        <w:rPr>
          <w:lang w:val="id_ID" w:bidi="id_ID"/>
        </w:rPr>
        <w:t xml:space="preserve">Paulus berbicara tentang seekor lembu yang menginjak-nginjak gandum untuk menunjukkan bagaimana anggota gereja seharusnya memperhatikan para penatua gereja. </w:t>
      </w:r>
      <w:r>
        <w:rPr>
          <w:b/>
          <w:lang w:val="id_ID" w:bidi="id_ID"/>
        </w:rPr>
        <w:t>Seekor lembu</w:t>
      </w:r>
      <w:r>
        <w:rPr>
          <w:lang w:val="id_ID" w:bidi="id_ID"/>
        </w:rPr>
        <w:t xml:space="preserve"> adalah hewan yang besar dan kuat seperti sapi atau banteng, dan petani sering menggunakan satu atau beberapa lembu pekerja untuk membantu pekerjaan di pertanian. Contohnya, seekor lembu atau beberapa ekor lembu dapat menarik bajak atau gerobak berat. Ketika para petani mengumpulkan hasil gandum, para petani perlu memisahkan biji gandum dari tangkai-tangkai yang telah dipotong. Para petani melakukan hal ini dengan membuat seekor lembu berjalan di atas tangkai-tangkainya berkali-kali. Ini disebut seekor lembu yang sedang </w:t>
      </w:r>
      <w:r>
        <w:rPr>
          <w:b/>
          <w:lang w:val="id_ID" w:bidi="id_ID"/>
        </w:rPr>
        <w:t>menginjak-injak gandum</w:t>
      </w:r>
      <w:r>
        <w:rPr>
          <w:lang w:val="id_ID" w:bidi="id_ID"/>
        </w:rPr>
        <w:t xml:space="preserve">. Jika seorang petani ingin mencegah lembu dari memakan gandum, petani itu akan memasang sesuatu yang disebut a </w:t>
      </w:r>
      <w:r>
        <w:rPr>
          <w:b/>
          <w:lang w:val="id_ID" w:bidi="id_ID"/>
        </w:rPr>
        <w:t>penutup moncong</w:t>
      </w:r>
      <w:r>
        <w:rPr>
          <w:lang w:val="id_ID" w:bidi="id_ID"/>
        </w:rPr>
        <w:t xml:space="preserve"> pada mulut lembu itu.</w:t>
      </w:r>
    </w:p>
    <w:p>
      <w:pPr/>
      <w:r>
        <w:rPr>
          <w:lang w:val="id_ID" w:bidi="id_ID"/>
        </w:rPr>
      </w:r>
      <w:r>
        <w:rPr>
          <w:lang w:val="id_ID" w:bidi="id_ID"/>
        </w:rPr>
        <w:t xml:space="preserve">Berhenti di sini sebagai kelompok dan lihatlah gambar </w:t>
      </w:r>
      <w:r>
        <w:rPr>
          <w:lang w:val="id_ID" w:bidi="id_ID"/>
        </w:rPr>
        <w:t>lembu yang sedang merontokkan gandum</w:t>
      </w:r>
      <w:r>
        <w:rPr>
          <w:lang w:val="id_ID" w:bidi="id_ID"/>
        </w:rPr>
        <w:t xml:space="preserve">. Lihat juga gambar </w:t>
      </w:r>
      <w:r>
        <w:rPr>
          <w:b/>
          <w:lang w:val="id_ID" w:bidi="id_ID"/>
        </w:rPr>
        <w:t>penutup moncong</w:t>
      </w:r>
      <w:r>
        <w:rPr>
          <w:lang w:val="id_ID" w:bidi="id_ID"/>
        </w:rPr>
        <w:t>. Bagaimana Anda akan berbicara tentang seekor lembu yang sedang menginjak-injak gandum? Jeda audio ini di sini.</w:t>
      </w:r>
    </w:p>
    <w:p>
      <w:pPr/>
      <w:r>
        <w:rPr>
          <w:lang w:val="id_ID" w:bidi="id_ID"/>
        </w:rPr>
      </w:r>
      <w:r>
        <w:rPr>
          <w:lang w:val="id_ID" w:bidi="id_ID"/>
        </w:rPr>
        <w:t xml:space="preserve">Paulus memberi tahu Timotius bahwa Allah dan Kristus Yesus dan malaikat-malaikat pilihan Allah yang khusus melihat apa yang dilakukan Timotius. </w:t>
      </w:r>
      <w:r>
        <w:rPr>
          <w:b/>
          <w:lang w:val="id_ID" w:bidi="id_ID"/>
        </w:rPr>
        <w:t>Kristus</w:t>
      </w:r>
      <w:r>
        <w:rPr>
          <w:lang w:val="id_ID" w:bidi="id_ID"/>
        </w:rPr>
        <w:t xml:space="preserve"> adalah sebutan untuk Yesus. Bacaan aslinya mengatakan Kristus Yesus di sini. Tetapi jika urutan Kristus Yesus membingungkan bagi orang yang mendengarnya, maka Yesus Kristus dapat diterima. Pakai sebutan yang sama dengan yang Anda gunakan di sana. Carilah kata </w:t>
      </w:r>
      <w:r>
        <w:rPr>
          <w:lang w:val="id_ID" w:bidi="id_ID"/>
        </w:rPr>
        <w:t>Kristus</w:t>
      </w:r>
      <w:r>
        <w:rPr>
          <w:lang w:val="id_ID" w:bidi="id_ID"/>
        </w:rPr>
        <w:t xml:space="preserve"> di Glosarium Utama untuk petunjuk lebih lanjut. </w:t>
      </w:r>
    </w:p>
    <w:p>
      <w:pPr/>
      <w:r>
        <w:rPr>
          <w:lang w:val="id_ID" w:bidi="id_ID"/>
        </w:rPr>
      </w:r>
      <w:r>
        <w:rPr>
          <w:lang w:val="id_ID" w:bidi="id_ID"/>
        </w:rPr>
        <w:t xml:space="preserve">Seorang </w:t>
      </w:r>
      <w:r>
        <w:rPr>
          <w:b/>
          <w:lang w:val="id_ID" w:bidi="id_ID"/>
        </w:rPr>
        <w:t>malaikat</w:t>
      </w:r>
      <w:r>
        <w:rPr>
          <w:lang w:val="id_ID" w:bidi="id_ID"/>
        </w:rPr>
        <w:t xml:space="preserve"> adalah makhluk supernatural yang merupakan utusan dari Allah. Malaikat yang dipilih atau terpilih adalah malaikat-malaikat yang telah dipilih Allah dan yang menyembah dan mengikuti Allah Carilah kata </w:t>
      </w:r>
      <w:r>
        <w:rPr>
          <w:lang w:val="id_ID" w:bidi="id_ID"/>
        </w:rPr>
        <w:t>malaikat</w:t>
      </w:r>
      <w:r>
        <w:rPr>
          <w:lang w:val="id_ID" w:bidi="id_ID"/>
        </w:rPr>
        <w:t xml:space="preserve"> di Glosarium Utama untuk petunjuk lebih lagi, dan pakai kata yang sama untuk malaikat seperti yang telah Anda pakai pada kisah sebelumnya. </w:t>
      </w:r>
    </w:p>
    <w:p>
      <w:pPr/>
      <w:r>
        <w:rPr>
          <w:lang w:val="id_ID" w:bidi="id_ID"/>
        </w:rPr>
      </w:r>
      <w:r>
        <w:rPr>
          <w:lang w:val="id_ID" w:bidi="id_ID"/>
        </w:rPr>
        <w:t xml:space="preserve">Paulus mendorong Timotius untuk menjauhi </w:t>
      </w:r>
      <w:r>
        <w:rPr>
          <w:b/>
          <w:lang w:val="id_ID" w:bidi="id_ID"/>
        </w:rPr>
        <w:t>dosa</w:t>
      </w:r>
      <w:r>
        <w:rPr>
          <w:lang w:val="id_ID" w:bidi="id_ID"/>
        </w:rPr>
        <w:t xml:space="preserve"> dan menjaga dirinya tetap </w:t>
      </w:r>
      <w:r>
        <w:rPr>
          <w:b/>
          <w:lang w:val="id_ID" w:bidi="id_ID"/>
        </w:rPr>
        <w:t>suci</w:t>
      </w:r>
      <w:r>
        <w:rPr>
          <w:lang w:val="id_ID" w:bidi="id_ID"/>
        </w:rPr>
        <w:t xml:space="preserve">. Dosa adalah perbuatan yang melawan Allah. Setiap kali seseorang tidak menaati hukum Tuhan, orang itu berbuat dosa. Kebalikan dari orang yang berdosa adalah orang yang suci. Murni berarti tidak bercampur. Hati yang suci adalah hati yang hanya berisi kebaikan saja, tanpa hal yang buruk tercampur di dalamnya. Dalam Alkitab, seseorang yang memiliki hati yang suci sering kali menggambarkan seseorang yang diselamatkan dan diperbaiki Allah melalui Yesus. Carilah kata </w:t>
      </w:r>
      <w:r>
        <w:rPr>
          <w:lang w:val="id_ID" w:bidi="id_ID"/>
        </w:rPr>
        <w:t>dosa</w:t>
      </w:r>
      <w:r>
        <w:rPr>
          <w:lang w:val="id_ID" w:bidi="id_ID"/>
        </w:rPr>
        <w:t xml:space="preserve"> atau </w:t>
      </w:r>
      <w:r>
        <w:rPr>
          <w:b/>
          <w:lang w:val="id_ID" w:bidi="id_ID"/>
        </w:rPr>
        <w:t>suci</w:t>
      </w:r>
      <w:r>
        <w:rPr>
          <w:lang w:val="id_ID" w:bidi="id_ID"/>
        </w:rPr>
        <w:t xml:space="preserve"> di Glosarium Utama untuk petunjuk lebih lagi, dan pakai kata yang sama seperti yang telah Anda pakai pada kisah sebelumnya. </w:t>
      </w:r>
    </w:p>
    <w:p>
      <w:pPr/>
      <w:r>
        <w:rPr>
          <w:lang w:val="id_ID" w:bidi="id_ID"/>
        </w:rPr>
      </w:r>
      <w:r>
        <w:rPr>
          <w:lang w:val="id_ID" w:bidi="id_ID"/>
        </w:rPr>
        <w:t xml:space="preserve">Paulus memberi tahu Timotius untuk tidak cepat-cepat memberikan </w:t>
      </w:r>
      <w:r>
        <w:rPr>
          <w:b/>
          <w:lang w:val="id_ID" w:bidi="id_ID"/>
        </w:rPr>
        <w:t>menumpangkan tangan</w:t>
      </w:r>
      <w:r>
        <w:rPr>
          <w:lang w:val="id_ID" w:bidi="id_ID"/>
        </w:rPr>
        <w:t xml:space="preserve"> pada seseorang. Gunakan kata atau sebutan yang sama untuk meletakkan tangan pada seseorang seperti yang telah Anda pakai dalam bagian-bagian sebelumnya. </w:t>
      </w:r>
    </w:p>
    <w:p>
      <w:pPr/>
      <w:r>
        <w:rPr>
          <w:lang w:val="id_ID" w:bidi="id_ID"/>
        </w:rPr>
      </w:r>
      <w:r>
        <w:rPr>
          <w:b/>
          <w:lang w:val="id_ID" w:bidi="id_ID"/>
        </w:rPr>
        <w:t>Anggur</w:t>
      </w:r>
      <w:r>
        <w:rPr>
          <w:lang w:val="id_ID" w:bidi="id_ID"/>
        </w:rPr>
        <w:t xml:space="preserve"> adalah minuman yang terbuat dari buah anggur. Anggur difermentasi dan mengandung alkohol. Pada saat Paulus menulis surat ini, orang-orang biasanya minum anggur pada saat makan. Paulus berbicara tentang anggur dalam bagian sebelumnya di 1 Timotius, ketika Paulus mengajar tentang diaken. Pakai kata atau sebutan yang sama seperti yang Anda pakai dalam bagian itu. Carilah kata</w:t>
      </w:r>
      <w:r>
        <w:rPr>
          <w:lang w:val="id_ID" w:bidi="id_ID"/>
        </w:rPr>
        <w:t>anggur</w:t>
      </w:r>
      <w:r>
        <w:rPr>
          <w:lang w:val="id_ID" w:bidi="id_ID"/>
        </w:rPr>
        <w:t xml:space="preserve"> di Glosarium Utama untuk petunjuk lebih lanjut. </w:t>
      </w:r>
    </w:p>
    <w:p>
      <w:pPr/>
      <w:r>
        <w:rPr>
          <w:lang w:val="id_ID" w:bidi="id_ID"/>
        </w:rPr>
      </w:r>
      <w:r>
        <w:rPr>
          <w:lang w:val="id_ID" w:bidi="id_ID"/>
        </w:rPr>
        <w:t xml:space="preserve">Ketika Paulus berbicara tentang </w:t>
      </w:r>
      <w:r>
        <w:rPr>
          <w:b/>
          <w:lang w:val="id_ID" w:bidi="id_ID"/>
        </w:rPr>
        <w:t>penilaian</w:t>
      </w:r>
      <w:r>
        <w:rPr>
          <w:lang w:val="id_ID" w:bidi="id_ID"/>
        </w:rPr>
        <w:t xml:space="preserve"> dalam bagian ini, Paulus bermaksud bahwa Timotius dan para penatua memiliki tanggung jawab dan kemampuan untuk menilai apakah seorang calon penatua memiliki sifat yang dapat diterima dan benar. Gunakan kata yang sama untuk penilaian seperti yang Anda pakai pada bagian sebelumnya. </w:t>
      </w:r>
      <w:r>
        <w:rPr>
          <w:lang w:val="id_ID" w:bidi="id_ID"/>
        </w:rPr>
      </w:r>
    </w:p>
    <w:p>
      <w:pPr>
        <w:pStyle w:val="Heading3"/>
      </w:pPr>
      <w:r>
        <w:rPr>
          <w:lang w:val="id_ID" w:bidi="id_ID"/>
        </w:rPr>
        <w:t>Menyampaikan Firman Tuhan</w:t>
      </w:r>
    </w:p>
    <w:p>
      <w:pPr/>
      <w:r>
        <w:rPr>
          <w:lang w:val="id_ID" w:bidi="id_ID"/>
        </w:rPr>
      </w:r>
      <w:r>
        <w:rPr>
          <w:lang w:val="id_ID" w:bidi="id_ID"/>
        </w:rPr>
        <w:t>Dengarkan satu versi audio dari teks ini dalam terjemahan yang paling mudah dimengerti.</w:t>
      </w:r>
    </w:p>
    <w:p>
      <w:pPr/>
      <w:r>
        <w:rPr>
          <w:lang w:val="id_ID" w:bidi="id_ID"/>
        </w:rPr>
      </w:r>
      <w:r>
        <w:rPr>
          <w:lang w:val="id_ID" w:bidi="id_ID"/>
        </w:rPr>
        <w:t>Jeda audio ini di sini.</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semua anggota kelompok harus berlatih menceritakan teks ini dalam bahasa Anda sendiri. Ingatlah untuk memasukkan hal-hal yang Anda putuskan dalam langkah-langkah sebelumnya, seperti kronologi, kata, frasa, emosi, atau apa pun yang Anda telah diskusikan.</w:t>
      </w:r>
    </w:p>
    <w:p>
      <w:pPr/>
      <w:r>
        <w:rPr>
          <w:lang w:val="id_ID" w:bidi="id_ID"/>
        </w:rPr>
      </w:r>
      <w:r>
        <w:rPr>
          <w:lang w:val="id_ID" w:bidi="id_ID"/>
        </w:rPr>
        <w:t xml:space="preserve">Seorang anggota kelompok harus menyampaikan beberapa kalimat dari teks itu dan berhenti sejenak. Seorang anggota lain harus menceritakan bagian selanjutnya dari teks itu dan berhenti sejenak. Lakukan ini sampai kelompok telah menceritakan kembali seluruh teks. Anggota-anggota kelompok dapat saling memperbaiki dalam tahap ini. </w:t>
      </w:r>
    </w:p>
    <w:p>
      <w:pPr/>
      <w:r>
        <w:rPr>
          <w:lang w:val="id_ID" w:bidi="id_ID"/>
        </w:rPr>
      </w:r>
      <w:r>
        <w:rPr>
          <w:lang w:val="id_ID" w:bidi="id_ID"/>
        </w:rPr>
        <w:t>Jeda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Jeda audio ini di sini.</w:t>
      </w:r>
    </w:p>
    <w:p>
      <w:pPr/>
      <w:r>
        <w:rPr>
          <w:lang w:val="id_ID" w:bidi="id_ID"/>
        </w:rPr>
      </w:r>
      <w:r>
        <w:rPr>
          <w:lang w:val="id_ID" w:bidi="id_ID"/>
        </w:rPr>
        <w:t xml:space="preserve">Selanjutnya, kelompok dapat memutuskan versi mana dari teks tersebut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Jeda audio ini di sini.</w:t>
      </w:r>
    </w:p>
    <w:p>
      <w:pPr/>
      <w:r>
        <w:rPr>
          <w:lang w:val="id_ID" w:bidi="id_ID"/>
        </w:rPr>
      </w:r>
      <w:r>
        <w:rPr>
          <w:lang w:val="id_ID" w:bidi="id_ID"/>
        </w:rPr>
        <w:t>Akhirnya, kelompok dapat menyusun versi akhir dari teks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Timotius 6:1–2</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Timotius 6:1–2 dan renungkan di dalam hati Anda. </w:t>
      </w:r>
    </w:p>
    <w:p>
      <w:pPr/>
      <w:r>
        <w:rPr>
          <w:lang w:val="id_ID" w:bidi="id_ID"/>
        </w:rPr>
      </w:r>
      <w:r>
        <w:rPr>
          <w:lang w:val="id_ID" w:bidi="id_ID"/>
        </w:rPr>
        <w:t xml:space="preserve">Jika memungkinkan dengarkan rekaman suara dari 1 Timotius 6:1–2 sebanyak tiga kali, dalam tiga terjemahan yang berbeda. </w:t>
      </w:r>
    </w:p>
    <w:p>
      <w:pPr/>
      <w:r>
        <w:rPr>
          <w:lang w:val="id_ID" w:bidi="id_ID"/>
        </w:rPr>
      </w:r>
      <w:r>
        <w:rPr>
          <w:lang w:val="id_ID" w:bidi="id_ID"/>
        </w:rPr>
        <w:t xml:space="preserve">Jeda audio di sini. </w:t>
      </w:r>
    </w:p>
    <w:p>
      <w:pPr/>
      <w:r>
        <w:rPr>
          <w:lang w:val="id_ID" w:bidi="id_ID"/>
        </w:rPr>
      </w:r>
      <w:r>
        <w:rPr>
          <w:lang w:val="id_ID" w:bidi="id_ID"/>
        </w:rPr>
        <w:t>Kemudian,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Jeda audio di sini. </w:t>
      </w:r>
    </w:p>
    <w:p>
      <w:pPr>
        <w:pStyle w:val="ListBullet"/>
        <w:spacing w:line="240" w:lineRule="auto"/>
        <w:ind w:left="720"/>
      </w:pPr>
      <w:r>
        <w:rPr>
          <w:lang w:val="id_ID" w:bidi="id_ID"/>
        </w:rPr>
      </w:r>
      <w:r>
        <w:rPr>
          <w:lang w:val="id_ID" w:bidi="id_ID"/>
        </w:rPr>
        <w:t xml:space="preserve">Apa yang Anda tidak sukai atau tidak mengerti dari perikop ini? Jeda audio di sini. </w:t>
      </w:r>
    </w:p>
    <w:p>
      <w:pPr>
        <w:pStyle w:val="ListBullet"/>
        <w:spacing w:line="240" w:lineRule="auto"/>
        <w:ind w:left="720"/>
      </w:pPr>
      <w:r>
        <w:rPr>
          <w:lang w:val="id_ID" w:bidi="id_ID"/>
        </w:rPr>
      </w:r>
      <w:r>
        <w:rPr>
          <w:lang w:val="id_ID" w:bidi="id_ID"/>
        </w:rPr>
        <w:t xml:space="preserve">Apa yang perikop ini menceritakan kepada kita tentang Allah, Yesus, atau Roh Kudus? Jeda audio di sini. </w:t>
      </w:r>
    </w:p>
    <w:p>
      <w:pPr>
        <w:pStyle w:val="ListBullet"/>
        <w:spacing w:line="240" w:lineRule="auto"/>
        <w:ind w:left="720"/>
      </w:pPr>
      <w:r>
        <w:rPr>
          <w:lang w:val="id_ID" w:bidi="id_ID"/>
        </w:rPr>
      </w:r>
      <w:r>
        <w:rPr>
          <w:lang w:val="id_ID" w:bidi="id_ID"/>
        </w:rPr>
        <w:t xml:space="preserve">Apa yang diceritakan perikop ini kepada kita tentang manusia? Jeda audio di sini. </w:t>
      </w:r>
    </w:p>
    <w:p>
      <w:pPr>
        <w:pStyle w:val="ListBullet"/>
        <w:spacing w:line="240" w:lineRule="auto"/>
        <w:ind w:left="720"/>
      </w:pPr>
      <w:r>
        <w:rPr>
          <w:lang w:val="id_ID" w:bidi="id_ID"/>
        </w:rPr>
      </w:r>
      <w:r>
        <w:rPr>
          <w:lang w:val="id_ID" w:bidi="id_ID"/>
        </w:rPr>
        <w:t xml:space="preserve">Bagaimana perikop ini memengaruhi kehidupan kita sehari-hari? Jeda audio di sini. </w:t>
      </w:r>
    </w:p>
    <w:p>
      <w:pPr>
        <w:pStyle w:val="ListBullet"/>
        <w:spacing w:line="240" w:lineRule="auto"/>
        <w:ind w:left="720"/>
      </w:pPr>
      <w:r>
        <w:rPr>
          <w:lang w:val="id_ID" w:bidi="id_ID"/>
        </w:rPr>
      </w:r>
      <w:r>
        <w:rPr>
          <w:lang w:val="id_ID" w:bidi="id_ID"/>
        </w:rPr>
        <w:t>Siapa yang Anda kenal yang perlu mendengar bagian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Timotius 6:1–2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 xml:space="preserve">Paulus telah mengajarkan Timotius tentang bagaimana berbagai kelompok yang berbeda di gereja Tuhan seharusnya bersikap dan memperlakukan satu sama lain. Sekarang Paulus akan memberi tahu Timotius apa yang harus Timotius ajarkan kepada orang percaya yang adalah budak. Paulus ingin para budak memperlakukan tuan mereka dengan hormat, terutama jika tuan mereka adalah orang percaya. </w:t>
      </w:r>
    </w:p>
    <w:p>
      <w:pPr/>
      <w:r>
        <w:rPr>
          <w:lang w:val="id_ID" w:bidi="id_ID"/>
        </w:rPr>
      </w:r>
      <w:r>
        <w:rPr>
          <w:lang w:val="id_ID" w:bidi="id_ID"/>
        </w:rPr>
        <w:t xml:space="preserve">Tuan adalah orang-orang yang memiliki budak. Budak adalah orang-orang yang harus bekerja tanpa bayaran untuk tuannya. Banyak budak menjadi orang percaya dan mungkin ada sekelompok besar budak di gereja di Efesus. Beberapa budak yang telah menjadi orang percaya mungkin mulai tidak menghormati atau tidak menaati tuannya. Mungkin para budak merasa bahwa mereka seharusnya hanya menaati Allah dan mereka tidak perlu lagi menaati tuannya. </w:t>
      </w:r>
    </w:p>
    <w:p>
      <w:pPr/>
      <w:r>
        <w:rPr>
          <w:lang w:val="id_ID" w:bidi="id_ID"/>
        </w:rPr>
      </w:r>
      <w:r>
        <w:rPr>
          <w:lang w:val="id_ID" w:bidi="id_ID"/>
        </w:rPr>
        <w:t xml:space="preserve">Berhenti di sini dan bahas pertanyaan ini dalam kelompok: Ceritakan kisah tentang masa ketika orang memiliki budak, baik dalam masa lalu bangsa Anda atau di tanah atau wilayah dekat Anda. Bagaimana para budak bersikap? Bagaimana para tuan dari budak mengharapkan para budak bersikap? Jeda audio ini di sini. </w:t>
      </w:r>
    </w:p>
    <w:p>
      <w:pPr/>
      <w:r>
        <w:rPr>
          <w:lang w:val="id_ID" w:bidi="id_ID"/>
        </w:rPr>
      </w:r>
      <w:r>
        <w:rPr>
          <w:lang w:val="id_ID" w:bidi="id_ID"/>
        </w:rPr>
        <w:t xml:space="preserve">Namun, Paulus memberitahu orang-orang percaya yang menjadi budak bahwa mereka harus memperlakukan tuan mereka dengan segala penghargaan dan hormat meskipun tuan mereka benar-benar tidak patut dihormati. </w:t>
      </w:r>
    </w:p>
    <w:p>
      <w:pPr/>
      <w:r>
        <w:rPr>
          <w:lang w:val="id_ID" w:bidi="id_ID"/>
        </w:rPr>
      </w:r>
      <w:r>
        <w:rPr>
          <w:lang w:val="id_ID" w:bidi="id_ID"/>
        </w:rPr>
        <w:t xml:space="preserve">Berhenti di sini dan diskusikan pertanyaan ini dalam kelompok: Dalam budaya Anda, bagaimana Anda menunjukkan rasa hormat kepada orang-orang tempat Anda bekerja? Mengapa Anda menunjukkan rasa hormat kepada mereka? Jeda audio ini di sini. </w:t>
      </w:r>
    </w:p>
    <w:p>
      <w:pPr/>
      <w:r>
        <w:rPr>
          <w:lang w:val="id_ID" w:bidi="id_ID"/>
        </w:rPr>
      </w:r>
      <w:r>
        <w:rPr>
          <w:lang w:val="id_ID" w:bidi="id_ID"/>
        </w:rPr>
        <w:t xml:space="preserve">Paulus tahu bahwa menjadi seorang budak tidaklah mudah. Paulus menyamakan perbudakan dengan kuk yaitu rangka kayu yang ditaruh orang di leher binatang, seperti lembu. Kemudian binatang-binatang dapat menarik benda-benda seperti gerobak bersama-sama. Binatang-binatang tidak dapat melepaskan diri dari kuk ini, sama seperti budak yang tidak dapat melepaskan diri dari tuannya. Paulus tidak mengatakan bahwa perbudakan itu baik, tetapi Paulus mengatakan bahwa ada sesuatu yang lebih penting daripada kebebasan. Lebih penting untuk menunjukkan kepada orang lain betapa baiknya Allah, dan betapa baiknya Injil Tuhan, atau kabar baik tentang Yesus. </w:t>
      </w:r>
    </w:p>
    <w:p>
      <w:pPr/>
      <w:r>
        <w:rPr>
          <w:lang w:val="id_ID" w:bidi="id_ID"/>
        </w:rPr>
      </w:r>
      <w:r>
        <w:rPr>
          <w:lang w:val="id_ID" w:bidi="id_ID"/>
        </w:rPr>
        <w:t xml:space="preserve">Berhenti di sini dan lihatlah bersama-sama gambar sebuah </w:t>
      </w:r>
      <w:r>
        <w:rPr>
          <w:lang w:val="id_ID" w:bidi="id_ID"/>
        </w:rPr>
        <w:t>kuk</w:t>
      </w:r>
      <w:r>
        <w:rPr>
          <w:lang w:val="id_ID" w:bidi="id_ID"/>
        </w:rPr>
        <w:t xml:space="preserve"> sebagai kelompok. Jeda audio ini di sini. </w:t>
      </w:r>
    </w:p>
    <w:p>
      <w:pPr/>
      <w:r>
        <w:rPr>
          <w:lang w:val="id_ID" w:bidi="id_ID"/>
        </w:rPr>
      </w:r>
      <w:r>
        <w:rPr>
          <w:lang w:val="id_ID" w:bidi="id_ID"/>
        </w:rPr>
        <w:t>Orang-orang percaya yang menjadi budak adalah umat Tuhan. Seringkali, orang lain menghormati atau menghina Allah menurut perilaku umat-Nya. Jika para budak bertindak dengan tidak hormat kepada tuannya, mereka akan membawa keburukan bukan hanya bagi diri mereka sendiri, tetapi juga bagi Allah sendiri. Para budak juga akan membawa keburukan pada Injil yang diajarkan Paulus dan yang dipercayai oleh para budak. Orang-orang mungkin bingung dan berpikir bahwa Injil mengajarkan orang untuk tidak menghormati atau bersikap hormat. Orang-orang mungkin mengatakan hal-hal yang salah dan menghina tentang Allah dan Injil-Nya. Ini juga bisa berbahaya bagi orang-orang percaya. Jika para pemimpin di daerah itu berpikir bahwa suatu agama atau kelompok mungkin menyebabkan budak berperilaku buruk, para pemimpin itu akan menganiaya/menyakiti atau menyerang kelompok itu.</w:t>
      </w:r>
    </w:p>
    <w:p>
      <w:pPr/>
      <w:r>
        <w:rPr>
          <w:lang w:val="id_ID" w:bidi="id_ID"/>
        </w:rPr>
      </w:r>
      <w:r>
        <w:rPr>
          <w:lang w:val="id_ID" w:bidi="id_ID"/>
        </w:rPr>
        <w:t>Di sisi lain, orang-orang percaya yang menjadi budak memiliki kesempatan untuk menunjukkan betapa baiknya Allah dan Injil-Nya melalui cara mereka berperilaku! Para budak dapat menunjukkan bagaimana Yesus telah mengajar mereka untuk menunjukkan kasih satu sama lain ketika mereka melayani dan menghormati tuan mereka.</w:t>
      </w:r>
    </w:p>
    <w:p>
      <w:pPr/>
      <w:r>
        <w:rPr>
          <w:lang w:val="id_ID" w:bidi="id_ID"/>
        </w:rPr>
      </w:r>
      <w:r>
        <w:rPr>
          <w:lang w:val="id_ID" w:bidi="id_ID"/>
        </w:rPr>
        <w:t xml:space="preserve">Berhenti di sini dan bicarakan pertanyaan ini dalam kelompok: Ceritakan kisah tentang masa ketika Anda adalah satu-satunya orang percaya dalam sekelompok orang. Bagaimana Anda menunjukkan bahwa Anda adalah seorang yang percaya? Apa yang Anda ingin orang lain pikirkan tentang Anda dan kabar baik itu? Bagaimana Anda mencoba menunjukkan hal itu kepada orang-orang? Bagaimana orang-orang memperlakukan Anda ketika mereka tahu bahwa Anda adalah seorang yang percaya? Jeda audio ini di sini. </w:t>
      </w:r>
    </w:p>
    <w:p>
      <w:pPr/>
      <w:r>
        <w:rPr>
          <w:lang w:val="id_ID" w:bidi="id_ID"/>
        </w:rPr>
      </w:r>
      <w:r>
        <w:rPr>
          <w:lang w:val="id_ID" w:bidi="id_ID"/>
        </w:rPr>
        <w:t xml:space="preserve">Paulus juga menjelaskan apa yang harus dilakukan para budak jika tuan mereka adalah orang percaya. Karena baik budak maupun tuannya adalah orang percaya, maka mereka sama di hadapan Kristus. Jadi beberapa budak mungkin berpikir mereka bisa memperlakukan tuan mereka dengan kurang hormat karena kedudukan mereka sama. Akan tetapi Paulus mengatakan bahwa orang percaya yang menjadi budak harus memperlakukan tuan mereka yang adalah seorang percaya dengan lebih hormat lagi. Budak akan menunjukkan kebaikan dan kasih kepada tuannya yang merupakan orang percaya ketika dia bekerja untuknya dan membantunya. Ini menjadi pengingat bagi para budak maupun tuannya, bahwa para budak melayani karena kasih kepada sesama orang percaya, bukan karena tuannya lebih baik atau lebih penting daripada budaknya. </w:t>
      </w:r>
    </w:p>
    <w:p>
      <w:pPr/>
      <w:r>
        <w:rPr>
          <w:lang w:val="id_ID" w:bidi="id_ID"/>
        </w:rPr>
      </w:r>
      <w:r>
        <w:rPr>
          <w:lang w:val="id_ID" w:bidi="id_ID"/>
        </w:rPr>
        <w:t xml:space="preserve">Pada saat ini, orang-orang kaya yang mempunyai jabatan tinggi dan penting sering kali menjadi dermawan yang membantu orang-orang yang mempunyai jabatan yang lebih rendah. Kemudian orang lain akan melihat bahwa orang kaya itu mempunyai kuasa dan akan menghormati orang kaya itu. Tetapi Paulus mengatakan bahwa bukan hanya orang-orang kaya dan penting saja yang dapat menjadi orang yang dermawan. Meskipun kebanyakan orang berpikir bahwa budak itu tidak penting, Paulus mengatakan bahwa budak juga bisa menjadi orang yang dermawan, yaitu suatu tugas yang dihormati dan dihargai orang. Yesus mengajarkan bahwa orang-orang yang terbesar melayani orang lain karena mereka mengasihi orang lain, seperti yang dilakukan Yesus. Para budak tidak melayani hanya karena mereka harus melakukannya, tetapi mereka berbuat baik kepada tuannya karena kasih, untuk menolong tuan mereka. </w:t>
      </w:r>
    </w:p>
    <w:p>
      <w:pPr/>
      <w:r>
        <w:rPr>
          <w:lang w:val="id_ID" w:bidi="id_ID"/>
        </w:rPr>
      </w:r>
      <w:r>
        <w:rPr>
          <w:lang w:val="id_ID" w:bidi="id_ID"/>
        </w:rPr>
        <w:t xml:space="preserve">Berhenti di sini dan diskusikan pertanyaan ini dalam kelompok: Dalam tradisi Anda, anggota keluarga mana yang sangat Anda hormati, meskipun Anda adalah anggota keluarga yang sama? Mengapa Anda melakukan ini? Bagaimana Anda menunjukkan rasa hormat Anda kepada orang-orang itu? </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Timotius 6:1–2 dalam bentuk yang paling mudah dimengerti. </w:t>
      </w:r>
    </w:p>
    <w:p>
      <w:pPr/>
      <w:r>
        <w:rPr>
          <w:lang w:val="id_ID" w:bidi="id_ID"/>
        </w:rPr>
      </w:r>
      <w:r>
        <w:rPr>
          <w:lang w:val="id_ID" w:bidi="id_ID"/>
        </w:rPr>
        <w:t xml:space="preserve">Jeda audio ini di sini. </w:t>
      </w:r>
    </w:p>
    <w:p>
      <w:pPr/>
      <w:r>
        <w:rPr>
          <w:lang w:val="id_ID" w:bidi="id_ID"/>
        </w:rPr>
      </w:r>
      <w:r>
        <w:rPr>
          <w:lang w:val="id_ID" w:bidi="id_ID"/>
        </w:rPr>
        <w:t>Pada langkah ini, kelompok akan menentukan bagian, tokoh, dan latar belakang dari teks ini. Selanjutnya, kelompok akan memvisualisasikan bagian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mengatakan bahwa orang-orang percaya yang menjadi budak harus memperlakukan tuan mereka dengan hormat, sehingga tidak ada seorang pun yang mengatakan hal-hal yang buruk tentang Allah atau Injil-Nya. </w:t>
      </w:r>
    </w:p>
    <w:p>
      <w:pPr/>
      <w:r>
        <w:rPr>
          <w:lang w:val="id_ID" w:bidi="id_ID"/>
        </w:rPr>
      </w:r>
      <w:r>
        <w:rPr>
          <w:b/>
          <w:lang w:val="id_ID" w:bidi="id_ID"/>
        </w:rPr>
        <w:t>Pada bagian kedua:</w:t>
      </w:r>
      <w:r>
        <w:rPr>
          <w:lang w:val="id_ID" w:bidi="id_ID"/>
        </w:rPr>
        <w:t xml:space="preserve"> Jika tuan seorang budak adalah orang percaya, maka budak-budak itu harus lebih menghormati tuan mereka, karena budak-budak itu mengasihi saudara dan saudari mereka yang percaya.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 xml:space="preserve">Orang-orang percaya yang menjadi budak </w:t>
      </w:r>
    </w:p>
    <w:p>
      <w:pPr>
        <w:pStyle w:val="ListBullet"/>
        <w:spacing w:line="240" w:lineRule="auto"/>
        <w:ind w:left="720"/>
      </w:pPr>
      <w:r>
        <w:rPr>
          <w:lang w:val="id_ID" w:bidi="id_ID"/>
        </w:rPr>
      </w:r>
      <w:r>
        <w:rPr>
          <w:lang w:val="id_ID" w:bidi="id_ID"/>
        </w:rPr>
        <w:t>Tuan-tuan yang bukan orang percaya</w:t>
      </w:r>
    </w:p>
    <w:p>
      <w:pPr>
        <w:pStyle w:val="ListBullet"/>
        <w:spacing w:line="240" w:lineRule="auto"/>
        <w:ind w:left="720"/>
      </w:pPr>
      <w:r>
        <w:rPr>
          <w:lang w:val="id_ID" w:bidi="id_ID"/>
        </w:rPr>
      </w:r>
      <w:r>
        <w:rPr>
          <w:lang w:val="id_ID" w:bidi="id_ID"/>
        </w:rPr>
        <w:t xml:space="preserve">Orang lain yang merusak nama baik Tuhan </w:t>
      </w:r>
    </w:p>
    <w:p>
      <w:pPr>
        <w:pStyle w:val="ListBullet"/>
        <w:spacing w:line="240" w:lineRule="auto"/>
        <w:ind w:left="720"/>
      </w:pPr>
      <w:r>
        <w:rPr>
          <w:lang w:val="id_ID" w:bidi="id_ID"/>
        </w:rPr>
      </w:r>
      <w:r>
        <w:rPr>
          <w:lang w:val="id_ID" w:bidi="id_ID"/>
        </w:rPr>
        <w:t>Tuan-tuan yang adalah orang-orang percaya</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 xml:space="preserve">Sebagai kelompok, perhatikan bagian-bagian dari latar belakang bagian ini: </w:t>
      </w:r>
    </w:p>
    <w:p>
      <w:pPr/>
      <w:r>
        <w:rPr>
          <w:lang w:val="id_ID" w:bidi="id_ID"/>
        </w:rPr>
      </w:r>
      <w:r>
        <w:rPr>
          <w:lang w:val="id_ID" w:bidi="id_ID"/>
        </w:rPr>
        <w:t xml:space="preserve">Paulus telah menulis kepada jemaat di Efesus tentang bagaimana tuan dan budak seharusnya memperlakukan satu sama lain, jadi Paulus hanya memberikan pengingat singkat kepada budak tentang menghormati. Paulus berfokus pada perilaku budak dan sikap mereka. Semua yang dilakukan orang-orang percaya haruslah menghormati Allah, sekalipun orang percaya itu adalah seorang budak. </w:t>
      </w:r>
    </w:p>
    <w:p>
      <w:pPr/>
      <w:r>
        <w:rPr>
          <w:lang w:val="id_ID" w:bidi="id_ID"/>
        </w:rPr>
      </w:r>
      <w:r>
        <w:rPr>
          <w:lang w:val="id_ID" w:bidi="id_ID"/>
        </w:rPr>
        <w:t>Pada bagian pertama, Paulus memberikan petunjuk kepada Timotius untuk semua orang percaya yang menjadi budak. Paulus menyamakan perbudakan dengan kuk yang menguasai binatang. Kuk ini berat dan keras, sama seperti orang-orang yang menjadi budak memiliki kehidupan yang keras di mana mereka tidak dapat membebaskan diri mereka sendiri.</w:t>
      </w:r>
    </w:p>
    <w:p>
      <w:pPr/>
      <w:r>
        <w:rPr>
          <w:lang w:val="id_ID" w:bidi="id_ID"/>
        </w:rPr>
      </w:r>
      <w:r>
        <w:rPr>
          <w:lang w:val="id_ID" w:bidi="id_ID"/>
        </w:rPr>
        <w:t xml:space="preserve">Berhenti di sini dan diskusikan pertanyaan ini dalam kelompok: Dalam bahasa Anda, bagaimana Anda menggambarkan peran atau situasi yang sulit dijalani dan tidak dapat Anda tinggalkan dengan mudah? Jeda audio ini di sini. </w:t>
      </w:r>
    </w:p>
    <w:p>
      <w:pPr/>
      <w:r>
        <w:rPr>
          <w:lang w:val="id_ID" w:bidi="id_ID"/>
        </w:rPr>
      </w:r>
      <w:r>
        <w:rPr>
          <w:lang w:val="id_ID" w:bidi="id_ID"/>
        </w:rPr>
        <w:t xml:space="preserve">Paulus mengatakan bahwa para budak harus tetap menganggap tuan mereka patut dihormati. Paulus berbicara tentang bagaimana budak berpikir tentang tuan mereka dan bagaimana budak seharusnya bersikap. Para budak harus menunjukkan rasa hormat mereka dengan menaati tuannya dan menghormati tuannya dengan kata-kata mereka. Perilaku para budak akan memberikan dampak pada apa yang dipikirkan orang lain tentang Allah dan Injil-Nya. Jika para budak bersikap dengan tidak hormat, mereka dapat mencemarkan nama Tuhan. Nama Tuhan adalah reputasi atau karakter Tuhan. Jika orang lain melihat orang-orang percaya bersikap tidak hormat, maka orang itu mungkin berpikir bahwa Allah setuju dengan perilaku yang tidak hormat itu. Orang-orang bahkan mungkin berpikir bahwa Allah telah meminta orang-orang percaya untuk mengajarkan perilaku seperti ini! Orang-orang akan menjelek-jelekkan Allah dan apa yang Allah minta untuk diajarkan kepada orang-orang percaya, yang berarti mereka akan menghina dan mengatakan hal-hal yang salah dan menyakitkan tentang Allah dan Injil-Nya. </w:t>
      </w:r>
    </w:p>
    <w:p>
      <w:pPr/>
      <w:r>
        <w:rPr>
          <w:lang w:val="id_ID" w:bidi="id_ID"/>
        </w:rPr>
      </w:r>
      <w:r>
        <w:rPr>
          <w:lang w:val="id_ID" w:bidi="id_ID"/>
        </w:rPr>
        <w:t xml:space="preserve">Berhenti di sini dan diskusikan pertanyaan ini dalam kelompok: Paulus mengatakan "nama Tuhan" untuk berbicara tentang nama baik Tuhan. Dalam bahasa Anda, kata atau sebutan apa yang akan Anda gunakan untuk berbicara tentang nama baik Anda atau apa yang dipikirkan orang lain tentang Anda? Jeda audio ini di sini. </w:t>
      </w:r>
    </w:p>
    <w:p>
      <w:pPr/>
      <w:r>
        <w:rPr>
          <w:lang w:val="id_ID" w:bidi="id_ID"/>
        </w:rPr>
      </w:r>
      <w:r>
        <w:rPr>
          <w:lang w:val="id_ID" w:bidi="id_ID"/>
        </w:rPr>
        <w:t xml:space="preserve">Berhenti di sini dan diskusikan pertanyaan ini dalam kelompok: Bagaimana Anda akan mengatakan bahwa seseorang menghina orang lain untuk merusak nama baik orang itu? Jeda audio ini di sini. </w:t>
      </w:r>
    </w:p>
    <w:p>
      <w:pPr/>
      <w:r>
        <w:rPr>
          <w:lang w:val="id_ID" w:bidi="id_ID"/>
        </w:rPr>
      </w:r>
      <w:r>
        <w:rPr>
          <w:lang w:val="id_ID" w:bidi="id_ID"/>
        </w:rPr>
        <w:t xml:space="preserve">Pada bagian kedua, Paulus memberikan petunjuk kepada Timotius bahwa Timotius harus memberi tahu para budak yang percaya dan tuannya yang juga percaya. Para budak ini tidak menunjukkan rasa hormat yang kurang kepada tuan mereka, hanya karena mereka berdua adalah orang percaya. Sebaliknya, para budak itu harus bekerja lebih keras untuk tuannya. Tuan-tuan dari para budak ini adalah anggota keluarga, karena Allah adalah bapa dari para budak dan tuannya. Para tuan sangat dikasihi oleh para budaknya, dan para budak harus menunjukkan kasih mereka ketika mereka menghormati dan melayani tuan mereka. Beberapa terjemahan mengatakan bahwa para budak harus melayani tuan mereka karena tuan mereka bekerja untuk membantu budak mereka yang adalah sesama orang percaya. Sementara orang-orang percaya yang menjadi tuan dapat melakukan ini, Paulus mungkin memusatkan perhatian pada bagaimana para budak bekerja untuk membantu tuan mereka karena mereka mengasihi tuan mereka yang adalah sesama orang percaya. </w:t>
      </w:r>
    </w:p>
    <w:p>
      <w:pPr/>
      <w:r>
        <w:rPr>
          <w:lang w:val="id_ID" w:bidi="id_ID"/>
        </w:rPr>
      </w:r>
      <w:r>
        <w:rPr>
          <w:lang w:val="id_ID" w:bidi="id_ID"/>
        </w:rPr>
        <w:t xml:space="preserve">Paulus mengatakan bahwa ini adalah hal-hal yang harus diajarkan Timotius. Walaupun Timotius perlu mengajarkan kepada para budak apa yang baru saja dikatakan Paulus, penjelasan ini benar-benar sesuai dengan kisah berikutnya, karena Paulus mulai berbicara tentang sesuatu yang baru, jadi kita akan menjelaskannya dalam kisah berikutnya. </w:t>
      </w:r>
    </w:p>
    <w:p>
      <w:pPr/>
      <w:r>
        <w:rPr>
          <w:lang w:val="id_ID" w:bidi="id_ID"/>
        </w:rPr>
      </w:r>
      <w:r>
        <w:rPr>
          <w:lang w:val="id_ID" w:bidi="id_ID"/>
        </w:rPr>
        <w:t xml:space="preserve">Sekarang, kelompok harus membuat papan cerita, menggambarkan atau menggunakan barang-barang untuk memvisualisasikan perikop ini dan tindakan-tindakan yang ada di dalam cerita. Ketika Anda melakukan hal ini, Anda mungkin ingin memiliki gambar, benda, atau bahkan orang-orang untuk mewakili Paulus, Timotius, orang-orang percaya yang menjadi budak, tuan yang bukan orang percaya, tuan yang menjadi orang percaya, Allah dan orang lain. </w:t>
      </w:r>
    </w:p>
    <w:p>
      <w:pPr/>
      <w:r>
        <w:rPr>
          <w:lang w:val="id_ID" w:bidi="id_ID"/>
        </w:rPr>
      </w:r>
      <w:r>
        <w:rPr>
          <w:lang w:val="id_ID" w:bidi="id_ID"/>
        </w:rPr>
        <w:t xml:space="preserve">Pilih orang, gambar, atau benda untuk masing-masing menjadi salah satu dari ini. Ketika Anda mulai menceritakan kembali kisah dari ayat-ayat ini, ingatlah bahwa Paulus sedang berbicara kepada Timotius. Setelah Paulus selesai mengatakan petunjuk-petunjuk ini kepada Timotius, Timotius kemudian dapat memberitahukannya kepada para budak. Ingatlah, para tuan yang adalah orang-orang percaya mungkin akan mendengar petunjuk-petunjuk ini juga ketika Timotius mengajarkan orang-orang percaya apa yang Paulus katakan kepada Timotius. Tunjukkan bagaimana para budak harus menghormati tuan mereka dan melakukan apa yang diperintahkan tuan mereka. Orang lain yang bukan orang percaya dapat menyaksikan para budak. Ketika para budak menunjukkan rasa hormat, orang lain dapat bertepuk tangan atau mengatakan hal-hal baik tentang Allah. Ketika tuan yang menjadi orang percaya meminta para budaknya melakukan sesuatu, para budak dapat menaatinya lebih cepat lagi. Tunjukkan bagaimana para budak memberikan perhatian kepada tuan mereka yang adalah orang-orang percaya, dan kemudian tunjukkan bagaimana Allah mengasihi para budak dan tuannya. </w:t>
      </w:r>
    </w:p>
    <w:p>
      <w:pPr/>
      <w:r>
        <w:rPr>
          <w:lang w:val="id_ID" w:bidi="id_ID"/>
        </w:rPr>
      </w:r>
      <w:r>
        <w:rPr>
          <w:b/>
          <w:lang w:val="id_ID" w:bidi="id_ID"/>
        </w:rPr>
        <w:t>Ini adalah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6:1–2 dalam bentuk yang paling mudah dimengerti. </w:t>
      </w:r>
    </w:p>
    <w:p>
      <w:pPr/>
      <w:r>
        <w:rPr>
          <w:lang w:val="id_ID" w:bidi="id_ID"/>
        </w:rPr>
      </w:r>
      <w:r>
        <w:rPr>
          <w:lang w:val="id_ID" w:bidi="id_ID"/>
        </w:rPr>
        <w:t xml:space="preserve">Jeda audio di sini. </w:t>
      </w:r>
    </w:p>
    <w:p>
      <w:pPr/>
      <w:r>
        <w:rPr>
          <w:lang w:val="id_ID" w:bidi="id_ID"/>
        </w:rPr>
      </w:r>
      <w:r>
        <w:rPr>
          <w:lang w:val="id_ID" w:bidi="id_ID"/>
        </w:rPr>
        <w:t>Pada langkah ini, kelompok akan mendramatisasi bagian ini.</w:t>
      </w:r>
    </w:p>
    <w:p>
      <w:pPr/>
      <w:r>
        <w:rPr>
          <w:lang w:val="id_ID" w:bidi="id_ID"/>
        </w:rPr>
      </w:r>
      <w:r>
        <w:rPr>
          <w:lang w:val="id_ID" w:bidi="id_ID"/>
        </w:rPr>
        <w:t xml:space="preserve">Perikop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Orang-orang percaya yang menjadi budak </w:t>
      </w:r>
    </w:p>
    <w:p>
      <w:pPr>
        <w:pStyle w:val="ListBullet"/>
        <w:spacing w:line="240" w:lineRule="auto"/>
        <w:ind w:left="720"/>
      </w:pPr>
      <w:r>
        <w:rPr>
          <w:lang w:val="id_ID" w:bidi="id_ID"/>
        </w:rPr>
      </w:r>
      <w:r>
        <w:rPr>
          <w:lang w:val="id_ID" w:bidi="id_ID"/>
        </w:rPr>
        <w:t xml:space="preserve">Tuan-tuan yang adalah bukan orang percaya </w:t>
      </w:r>
    </w:p>
    <w:p>
      <w:pPr>
        <w:pStyle w:val="ListBullet"/>
        <w:spacing w:line="240" w:lineRule="auto"/>
        <w:ind w:left="720"/>
      </w:pPr>
      <w:r>
        <w:rPr>
          <w:lang w:val="id_ID" w:bidi="id_ID"/>
        </w:rPr>
      </w:r>
      <w:r>
        <w:rPr>
          <w:lang w:val="id_ID" w:bidi="id_ID"/>
        </w:rPr>
        <w:t xml:space="preserve">Orang lain yang mencemarkan nama baik Tuhan </w:t>
      </w:r>
    </w:p>
    <w:p>
      <w:pPr>
        <w:pStyle w:val="ListBullet"/>
        <w:spacing w:line="240" w:lineRule="auto"/>
        <w:ind w:left="720"/>
      </w:pPr>
      <w:r>
        <w:rPr>
          <w:lang w:val="id_ID" w:bidi="id_ID"/>
        </w:rPr>
      </w:r>
      <w:r>
        <w:rPr>
          <w:lang w:val="id_ID" w:bidi="id_ID"/>
        </w:rPr>
        <w:t>Tuan-tuan yang adalah orang-orang percaya</w:t>
      </w:r>
    </w:p>
    <w:p>
      <w:pPr>
        <w:pStyle w:val="ListBullet"/>
        <w:spacing w:line="240" w:lineRule="auto"/>
        <w:ind w:left="720"/>
      </w:pPr>
      <w:r>
        <w:rPr>
          <w:lang w:val="id_ID" w:bidi="id_ID"/>
        </w:rPr>
      </w:r>
      <w:r>
        <w:rPr>
          <w:lang w:val="id_ID" w:bidi="id_ID"/>
        </w:rPr>
        <w:t xml:space="preserve">Dan Allah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alur, plot, dan kronologi dari bagian ini. Pastikan agar saat Anda memerankan cerita tidak ada bagian sulit atau penting yang terlewatkan. Bantulah satu sama lain untuk mengingat setiap bagian dari teks tersebut.</w:t>
      </w:r>
    </w:p>
    <w:p>
      <w:pPr/>
      <w:r>
        <w:rPr>
          <w:lang w:val="id_ID" w:bidi="id_ID"/>
        </w:rPr>
      </w:r>
      <w:r>
        <w:rPr>
          <w:lang w:val="id_ID" w:bidi="id_ID"/>
        </w:rPr>
        <w:t>Jeda audio ini di sini dan peragakan bagian ini.</w:t>
      </w:r>
    </w:p>
    <w:p>
      <w:pPr/>
      <w:r>
        <w:rPr>
          <w:lang w:val="id_ID" w:bidi="id_ID"/>
        </w:rPr>
      </w:r>
      <w:r>
        <w:rPr>
          <w:lang w:val="id_ID" w:bidi="id_ID"/>
        </w:rPr>
        <w:t>Kelompok harus memeragakan bagian ini untuk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ini di sini dan peragakan bagian tersebut untuk kedua kalinya.</w:t>
      </w:r>
    </w:p>
    <w:p>
      <w:pPr/>
      <w:r>
        <w:rPr>
          <w:lang w:val="id_ID" w:bidi="id_ID"/>
        </w:rPr>
      </w:r>
      <w:r>
        <w:rPr>
          <w:lang w:val="id_ID" w:bidi="id_ID"/>
        </w:rPr>
        <w:t>Berikut ini adalah contoh drama dan tanggapan yang mungkin.</w:t>
      </w:r>
    </w:p>
    <w:p>
      <w:pPr/>
      <w:r>
        <w:rPr>
          <w:lang w:val="id_ID" w:bidi="id_ID"/>
        </w:rPr>
      </w:r>
      <w:r>
        <w:rPr>
          <w:lang w:val="id_ID" w:bidi="id_ID"/>
        </w:rPr>
        <w:t>Paulus mengatakan, "Semua orang percaya yang menjadi budak harus menghormati tuan mereka dalam segala hal, sehingga orang lain tidak akan menghina Allah dan ajaran kita tentang Injil."</w:t>
      </w:r>
    </w:p>
    <w:p>
      <w:pPr/>
      <w:r>
        <w:rPr>
          <w:lang w:val="id_ID" w:bidi="id_ID"/>
        </w:rPr>
      </w:r>
      <w:r>
        <w:rPr>
          <w:lang w:val="id_ID" w:bidi="id_ID"/>
        </w:rPr>
        <w:t>Hentikan sebentar dramanya. 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Saya tahu hal ini akan sulit bagi para budak, terutama jika tuan mereka tidak baik dan ramah kepada mereka. Saya akan berdoa agar Allah akan membantu para budak dan memberikan kesabaran kepada para budak; atau</w:t>
      </w:r>
    </w:p>
    <w:p>
      <w:pPr>
        <w:pStyle w:val="ListBullet"/>
        <w:spacing w:line="240" w:lineRule="auto"/>
        <w:ind w:left="720"/>
      </w:pPr>
      <w:r>
        <w:rPr>
          <w:lang w:val="id_ID" w:bidi="id_ID"/>
        </w:rPr>
      </w:r>
      <w:r>
        <w:rPr>
          <w:lang w:val="id_ID" w:bidi="id_ID"/>
        </w:rPr>
        <w:t>Allah telah mengajar saya bahwa Injil-Nya lebih penting daripada melakukan apa yang mudah atau nyaman. Sebagian besar kehidupan saya sangat sulit dan menakutkan, tetapi saya masih memiliki harapan dan sukacita yang telah diberikan Allah kepada saya. Saya berharap para budak merasakan hal ini juga.</w:t>
      </w:r>
    </w:p>
    <w:p>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Aku peduli kepada orang-orang percaya yang menjadi budak dan akan membantu mereka ketika terasa terlalu sulit untuk menunjukkan rasa hormat kepada tuan mereka; atau</w:t>
      </w:r>
    </w:p>
    <w:p>
      <w:pPr>
        <w:pStyle w:val="ListBullet"/>
        <w:spacing w:line="240" w:lineRule="auto"/>
        <w:ind w:left="720"/>
      </w:pPr>
      <w:r>
        <w:rPr>
          <w:lang w:val="id_ID" w:bidi="id_ID"/>
        </w:rPr>
      </w:r>
      <w:r>
        <w:rPr>
          <w:lang w:val="id_ID" w:bidi="id_ID"/>
        </w:rPr>
        <w:t>Para budak mungkin merasa seperti pekerjaan mereka tidak berguna karena mereka harus bekerja keras untuk orang lain tanpa bayaran. Namun, Aku dapat menggunakan cara mereka bekerja untuk menunjukkan kepada orang lain kebenaran tentang Aku dan Injil-Ku; atau</w:t>
      </w:r>
    </w:p>
    <w:p>
      <w:pPr>
        <w:pStyle w:val="ListBullet"/>
        <w:spacing w:line="240" w:lineRule="auto"/>
        <w:ind w:left="720"/>
      </w:pPr>
      <w:r>
        <w:rPr>
          <w:lang w:val="id_ID" w:bidi="id_ID"/>
        </w:rPr>
      </w:r>
      <w:r>
        <w:rPr>
          <w:lang w:val="id_ID" w:bidi="id_ID"/>
        </w:rPr>
        <w:t>Ketika Aku menyelamatkan orang-orang yang percaya kepada-Ku, Aku memberikan kepada mereka sesuatu yang tidak layak mereka dapatkan. Para budak dapat mengikuti teladan saya ketika mereka menunjukkan rasa hormat kepada tuan yang tidak layak menerimanya. Kemudian orang lain dapat melihat apa yang telah dipelajari orang-orang percaya dari-Ku.</w:t>
      </w:r>
    </w:p>
    <w:p>
      <w:pPr/>
      <w:r>
        <w:rPr>
          <w:lang w:val="id_ID" w:bidi="id_ID"/>
        </w:rPr>
      </w:r>
      <w:r>
        <w:rPr>
          <w:lang w:val="id_ID" w:bidi="id_ID"/>
        </w:rPr>
        <w:t>Lanjutkan dramanya.</w:t>
      </w:r>
    </w:p>
    <w:p>
      <w:pPr/>
      <w:r>
        <w:rPr>
          <w:lang w:val="id_ID" w:bidi="id_ID"/>
        </w:rPr>
      </w:r>
      <w:r>
        <w:rPr>
          <w:lang w:val="id_ID" w:bidi="id_ID"/>
        </w:rPr>
        <w:t>Kemudian Paulus mengatakan, "Para budak yang memiliki tuan yang juga merupakan orang-orang percaya tidak boleh menunjukkan rasa hormat yang kurang kepada tuan mereka karena mereka adalah sesama orang percaya dalam Kristus. Sebaliknya, para budak itu seharusnya bekerja lebih keras lagi untuk tuan mereka, karena tuan yang kepada mereka bekerja juga adalah orang-orang percaya. Para tuan yang percaya mengasihi para budaknya, dan para budak yang percaya mengasihi para tuannya."</w:t>
      </w:r>
    </w:p>
    <w:p>
      <w:pPr/>
      <w:r>
        <w:rPr>
          <w:lang w:val="id_ID" w:bidi="id_ID"/>
        </w:rPr>
      </w:r>
      <w:r>
        <w:rPr>
          <w:lang w:val="id_ID" w:bidi="id_ID"/>
        </w:rPr>
        <w:t>Hentikan sebentar dramanya. Tanyakan kepada orang yang memerankan para budak, "Apa yang sedang Anda rasakan atau pikirkan?" Orang tersebut mungkin menjawab hal-hal seperti:</w:t>
      </w:r>
    </w:p>
    <w:p>
      <w:pPr>
        <w:pStyle w:val="ListBullet"/>
        <w:spacing w:line="240" w:lineRule="auto"/>
        <w:ind w:left="720"/>
      </w:pPr>
      <w:r>
        <w:rPr>
          <w:lang w:val="id_ID" w:bidi="id_ID"/>
        </w:rPr>
      </w:r>
      <w:r>
        <w:rPr>
          <w:lang w:val="id_ID" w:bidi="id_ID"/>
        </w:rPr>
        <w:t>Lebih mudah bekerja untuk sesama orang percaya ketika saya melakukannya untuk menunjukkan kasih daripada karena saya harus melakukannya; atau</w:t>
      </w:r>
    </w:p>
    <w:p>
      <w:pPr>
        <w:pStyle w:val="ListBullet"/>
        <w:spacing w:line="240" w:lineRule="auto"/>
        <w:ind w:left="720"/>
      </w:pPr>
      <w:r>
        <w:rPr>
          <w:lang w:val="id_ID" w:bidi="id_ID"/>
        </w:rPr>
      </w:r>
      <w:r>
        <w:rPr>
          <w:lang w:val="id_ID" w:bidi="id_ID"/>
        </w:rPr>
        <w:t>Saya kadang-kadang merasa frustrasi atau marah karena saya harus bekerja lebih keras daripada orang-orang percaya lainnya, tetapi saya percaya bahwa Allah itu adil dan akan tetap menunjukkan kebaikan kepada saya; atau</w:t>
      </w:r>
    </w:p>
    <w:p>
      <w:pPr>
        <w:pStyle w:val="ListBullet"/>
        <w:spacing w:line="240" w:lineRule="auto"/>
        <w:ind w:left="720"/>
      </w:pPr>
      <w:r>
        <w:rPr>
          <w:lang w:val="id_ID" w:bidi="id_ID"/>
        </w:rPr>
      </w:r>
      <w:r>
        <w:rPr>
          <w:lang w:val="id_ID" w:bidi="id_ID"/>
        </w:rPr>
        <w:t>Ini terasa seperti perintah yang sulit untuk diikuti. Saya akan membutuhkan bantuan untuk melakukan apa yang Allah minta untuk saya lakukan! Aku senang bahwa Roh Kudus membantu aku untuk mengikuti apa yang telah Allah katakan kepada aku untuk dilakukan.</w:t>
      </w:r>
    </w:p>
    <w:p>
      <w:pPr/>
      <w:r>
        <w:rPr>
          <w:lang w:val="id_ID" w:bidi="id_ID"/>
        </w:rPr>
      </w:r>
      <w:r>
        <w:rPr>
          <w:lang w:val="id_ID" w:bidi="id_ID"/>
        </w:rPr>
        <w:t>Tanyakan kepada orang yang memerankan para tuan yang adalah orang-orang percaya, "Apa yang sedang Anda rasakan atau pikirkan?" Orang tersebut mungkin menjawab hal-hal seperti:</w:t>
      </w:r>
    </w:p>
    <w:p>
      <w:pPr>
        <w:pStyle w:val="ListBullet"/>
        <w:spacing w:line="240" w:lineRule="auto"/>
        <w:ind w:left="720"/>
      </w:pPr>
      <w:r>
        <w:rPr>
          <w:lang w:val="id_ID" w:bidi="id_ID"/>
        </w:rPr>
      </w:r>
      <w:r>
        <w:rPr>
          <w:lang w:val="id_ID" w:bidi="id_ID"/>
        </w:rPr>
        <w:t>Ketika Paulus mengatakan kepada para budak bahwa mereka harus menunjukkan kasih kepada saya karena Aku saudara mereka, maka saya pun harus menunjukkan kasih kepada para budak saya juga, karena mereka adalah saudara-saudara saya. Saya harus memperlakukan mereka dengan baik dan tidak mempersulit mereka untuk bekerja bagi saya; atau</w:t>
      </w:r>
    </w:p>
    <w:p>
      <w:pPr>
        <w:pStyle w:val="ListBullet"/>
        <w:spacing w:line="240" w:lineRule="auto"/>
        <w:ind w:left="720"/>
      </w:pPr>
      <w:r>
        <w:rPr>
          <w:lang w:val="id_ID" w:bidi="id_ID"/>
        </w:rPr>
      </w:r>
      <w:r>
        <w:rPr>
          <w:lang w:val="id_ID" w:bidi="id_ID"/>
        </w:rPr>
        <w:t>Saya merasa malu ketika para budak saya tidak mendengarkan saya dan tidak menghormati saya. Orang lain berpikir bahwa para budak saya tidak menghormati saya karena apa yang mereka percayai. Mereka juga berpikir bahwa Aku bodoh karena mempercayai hal yang sama yang menyebabkan para budak saya tidak menghormati saya; atau</w:t>
      </w:r>
    </w:p>
    <w:p>
      <w:pPr>
        <w:pStyle w:val="ListBullet"/>
        <w:spacing w:line="240" w:lineRule="auto"/>
        <w:ind w:left="720"/>
      </w:pPr>
      <w:r>
        <w:rPr>
          <w:lang w:val="id_ID" w:bidi="id_ID"/>
        </w:rPr>
      </w:r>
      <w:r>
        <w:rPr>
          <w:lang w:val="id_ID" w:bidi="id_ID"/>
        </w:rPr>
        <w:t>Jika seorang budak adalah saudara saya, mungkin saya harus memperlakukannya dengan adil dan membayarnya untuk pekerjaan yang ia lakukan untuk saya.</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6:1–2 dalam bentuk yang paling mudah dimengerti. </w:t>
      </w:r>
    </w:p>
    <w:p>
      <w:pPr/>
      <w:r>
        <w:rPr>
          <w:lang w:val="id_ID" w:bidi="id_ID"/>
        </w:rPr>
      </w:r>
      <w:r>
        <w:rPr>
          <w:lang w:val="id_ID" w:bidi="id_ID"/>
        </w:rPr>
        <w:t>Jeda audio ini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memberikan perintah-perintah kepada Timotius untuk memberi tahu kepada orang-orang percaya yang adalah </w:t>
      </w:r>
      <w:r>
        <w:rPr>
          <w:b/>
          <w:lang w:val="id_ID" w:bidi="id_ID"/>
        </w:rPr>
        <w:t>budak</w:t>
      </w:r>
      <w:r>
        <w:rPr>
          <w:lang w:val="id_ID" w:bidi="id_ID"/>
        </w:rPr>
        <w:t xml:space="preserve">. Budak bekerja untuk orang lain dan biasanya tidak memiliki kuasa untuk meninggalkan pekerjaan mereka. Untuk petunjuk lebih lanjut tentang budak, lihat Glosarium Utama. Gunakan kata atau sebutan yang sama untuk budak seperti yang Anda gunakan pada kisah sebelumnya. </w:t>
      </w:r>
    </w:p>
    <w:p>
      <w:pPr/>
      <w:r>
        <w:rPr>
          <w:lang w:val="id_ID" w:bidi="id_ID"/>
        </w:rPr>
      </w:r>
      <w:r>
        <w:rPr>
          <w:lang w:val="id_ID" w:bidi="id_ID"/>
        </w:rPr>
        <w:t xml:space="preserve">Budak harus memperlakukan tuan mereka dengan </w:t>
      </w:r>
      <w:r>
        <w:rPr>
          <w:b/>
          <w:lang w:val="id_ID" w:bidi="id_ID"/>
        </w:rPr>
        <w:t>hormat</w:t>
      </w:r>
      <w:r>
        <w:rPr>
          <w:lang w:val="id_ID" w:bidi="id_ID"/>
        </w:rPr>
        <w:t xml:space="preserve">. Seorang tuan adalah sebutan yang terhormat bagi seseorang yang mempunyai posisi atau status yang tinggi. Paulus berbicara tentang tuan yang memiliki orang lain sebagai budak. </w:t>
      </w:r>
    </w:p>
    <w:p>
      <w:pPr/>
      <w:r>
        <w:rPr>
          <w:lang w:val="id_ID" w:bidi="id_ID"/>
        </w:rPr>
      </w:r>
      <w:r>
        <w:rPr>
          <w:lang w:val="id_ID" w:bidi="id_ID"/>
        </w:rPr>
        <w:t>Berhenti di sini dan diskusikan dalam kelompok kata atau sebutan apa yang akan Anda pakai untuk tuan. Carilah kata tuan di Glosarium Utama untuk petunjuk lebih lagi. Jika Anda telah menerjemahkan kata ini di kitab lain dari Alkitab, gunakan kata yang sama dengan yang Anda gunakan di sana. Jeda audio ini di sini.</w:t>
      </w:r>
    </w:p>
    <w:p>
      <w:pPr/>
      <w:r>
        <w:rPr>
          <w:lang w:val="id_ID" w:bidi="id_ID"/>
        </w:rPr>
      </w:r>
      <w:r>
        <w:rPr>
          <w:lang w:val="id_ID" w:bidi="id_ID"/>
        </w:rPr>
        <w:t xml:space="preserve">Jika budak tidak menghormati tuannya, maka orang lain akan menjelekkan atau </w:t>
      </w:r>
      <w:r>
        <w:rPr>
          <w:b/>
          <w:lang w:val="id_ID" w:bidi="id_ID"/>
        </w:rPr>
        <w:t>menghujat</w:t>
      </w:r>
      <w:r>
        <w:rPr>
          <w:lang w:val="id_ID" w:bidi="id_ID"/>
        </w:rPr>
        <w:t xml:space="preserve"> Allah atau ajaran orang-orang percaya, atau </w:t>
      </w:r>
      <w:r>
        <w:rPr>
          <w:b/>
          <w:lang w:val="id_ID" w:bidi="id_ID"/>
        </w:rPr>
        <w:t>doktrin</w:t>
      </w:r>
      <w:r>
        <w:rPr>
          <w:lang w:val="id_ID" w:bidi="id_ID"/>
        </w:rPr>
        <w:t>. Menghujat seseorang berarti berbicara kejahatan tentang seseorang, dan menghina seseorang. Seseorang yang mengutuk Allah, menghina Allah, tidak menghormati Allah, atau membuat Allah terlihat kurang berkuasa atau penting berarti menghujat Allah. Untuk petunjuk lebih lagi tentang penghujatan dan kepercayaan, lihat Glosarium Utama. Gunakan kata atau frasa yang sama untuk hujatan dan doktrin seperti yang Anda gunakan dalam bagian sebelumnya.</w:t>
      </w:r>
    </w:p>
    <w:p>
      <w:pPr/>
      <w:r>
        <w:rPr>
          <w:lang w:val="id_ID" w:bidi="id_ID"/>
        </w:rPr>
      </w:r>
      <w:r>
        <w:rPr>
          <w:lang w:val="id_ID" w:bidi="id_ID"/>
        </w:rPr>
        <w:t xml:space="preserve">Paulus berkata bahwa tuan-tuan yang adalah orang percaya adalah </w:t>
      </w:r>
      <w:r>
        <w:rPr>
          <w:b/>
          <w:lang w:val="id_ID" w:bidi="id_ID"/>
        </w:rPr>
        <w:t>saudara-saudara</w:t>
      </w:r>
      <w:r>
        <w:rPr>
          <w:lang w:val="id_ID" w:bidi="id_ID"/>
        </w:rPr>
        <w:t xml:space="preserve"> para budak. Karena Allah adalah Bapa dari semua orang percaya, maka semua orang percaya adalah seperti saudara dan saudari. Jadi Paulus sering memakai kata saudara untuk sesama orang percaya. Untuk petunjuk lebih lagi tentang saudara, lihat pada orang-orang percaya di Glosarium Utama. Gunakan kata atau sebutan yang sama untuk saudara atau saudara dan saudari seperti yang telah Anda pakai pada bagian sebelumnya.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satu versi audio dari perikop ini dalam terjemahan yang paling mudah untuk dimengerti.</w:t>
      </w:r>
    </w:p>
    <w:p>
      <w:pPr/>
      <w:r>
        <w:rPr>
          <w:lang w:val="id_ID" w:bidi="id_ID"/>
        </w:rPr>
      </w:r>
      <w:r>
        <w:rPr>
          <w:lang w:val="id_ID" w:bidi="id_ID"/>
        </w:rPr>
        <w:t>Hentikan sebentar rekaman di sini.</w:t>
      </w:r>
    </w:p>
    <w:p>
      <w:pPr/>
      <w:r>
        <w:rPr>
          <w:lang w:val="id_ID" w:bidi="id_ID"/>
        </w:rPr>
      </w:r>
      <w:r>
        <w:rPr>
          <w:lang w:val="id_ID" w:bidi="id_ID"/>
        </w:rPr>
        <w:t>Dalam sesi ini, ceritakan kembali teks atau bagian ini, sebagai satu kelompok, dalam bahasa Anda sendiri.</w:t>
      </w:r>
    </w:p>
    <w:p>
      <w:pPr/>
      <w:r>
        <w:rPr>
          <w:lang w:val="id_ID" w:bidi="id_ID"/>
        </w:rPr>
      </w:r>
      <w:r>
        <w:rPr>
          <w:lang w:val="id_ID" w:bidi="id_ID"/>
        </w:rPr>
        <w:t>Pertama, semua anggota kelompok harus berlatih menceritakan teks atau bagian ini dalam bahasa Anda sendiri. Ingatlah untuk memasukkan atau menyertakan hal-hal yang Anda putuskan dalam langkah-langkah sebelumnya, seperti kronologi, kata, frasa, emosi, atau apa pun yang Anda telah diskusikan.</w:t>
      </w:r>
    </w:p>
    <w:p>
      <w:pPr/>
      <w:r>
        <w:rPr>
          <w:lang w:val="id_ID" w:bidi="id_ID"/>
        </w:rPr>
      </w:r>
      <w:r>
        <w:rPr>
          <w:lang w:val="id_ID" w:bidi="id_ID"/>
        </w:rPr>
        <w:t>Seorang atau salah satu anggota kelompok harus menyampaikan beberapa kalimat dari teks itu dan berhenti sejenak. Seorang anggota lain harus menceritakan bagian selanjutnya dari teks itu dan berhenti sejenak. Lakukan ini sampai seluruh anggota kelompok telah menceritakan kembali seluruh teks. Anggota-anggota kelompok dapat saling memperbaiki dalam tahap ini.</w:t>
      </w:r>
    </w:p>
    <w:p>
      <w:pPr/>
      <w:r>
        <w:rPr>
          <w:lang w:val="id_ID" w:bidi="id_ID"/>
        </w:rPr>
      </w:r>
      <w:r>
        <w:rPr>
          <w:lang w:val="id_ID" w:bidi="id_ID"/>
        </w:rPr>
        <w:t>Hentikan sebentar rekaman di sini.</w:t>
      </w:r>
    </w:p>
    <w:p>
      <w:pPr/>
      <w:r>
        <w:rPr>
          <w:lang w:val="id_ID" w:bidi="id_ID"/>
        </w:rPr>
      </w:r>
      <w:r>
        <w:rPr>
          <w:lang w:val="id_ID" w:bidi="id_ID"/>
        </w:rPr>
        <w:t>Selanjutnya, setiap anggota kelompok harus menceritakan seluruh teks tersebut tanpa interupsi setidaknya satu kali. Seorang anggota kelompok dapat menggunakan benda apa saja, gerakan, atau papan cerita untuk membantu mereka mengingat teks tersebut.</w:t>
      </w:r>
    </w:p>
    <w:p>
      <w:pPr/>
      <w:r>
        <w:rPr>
          <w:lang w:val="id_ID" w:bidi="id_ID"/>
        </w:rPr>
      </w:r>
      <w:r>
        <w:rPr>
          <w:lang w:val="id_ID" w:bidi="id_ID"/>
        </w:rPr>
        <w:t>Hentikan sebentar rekaman di sini.</w:t>
      </w:r>
    </w:p>
    <w:p>
      <w:pPr/>
      <w:r>
        <w:rPr>
          <w:lang w:val="id_ID" w:bidi="id_ID"/>
        </w:rPr>
      </w:r>
      <w:r>
        <w:rPr>
          <w:lang w:val="id_ID" w:bidi="id_ID"/>
        </w:rPr>
        <w:t>Selanjutnya, kelompok dapat memutuskan versi mana dari teks tersebut yang Anda paling sukai. Anda mungkin memutuskan bahwa anda menyukai cara bercerita salah seorang anggota kelompok menceritakan suatu adegan, tetapi anda menyukai cara anggota kelompok lain menceritakan adegan lainnya.</w:t>
      </w:r>
    </w:p>
    <w:p>
      <w:pPr/>
      <w:r>
        <w:rPr>
          <w:lang w:val="id_ID" w:bidi="id_ID"/>
        </w:rPr>
      </w:r>
      <w:r>
        <w:rPr>
          <w:lang w:val="id_ID" w:bidi="id_ID"/>
        </w:rPr>
        <w:t>Hentikan sebentar rekaman di sini.</w:t>
      </w:r>
    </w:p>
    <w:p>
      <w:pPr/>
      <w:r>
        <w:rPr>
          <w:lang w:val="id_ID" w:bidi="id_ID"/>
        </w:rPr>
      </w:r>
      <w:r>
        <w:rPr>
          <w:lang w:val="id_ID" w:bidi="id_ID"/>
        </w:rPr>
        <w:t>Akhirnya, kelompok dapat menyusun versi akhir dari teks itu yang disetujui oleh semua anggota kelompok. Setiap anggota kelompok harus berlatih menceritakan versi akhir dari bagian ini.</w:t>
      </w:r>
    </w:p>
    <w:p>
      <w:pPr/>
      <w:r>
        <w:rPr>
          <w:lang w:val="id_ID" w:bidi="id_ID"/>
        </w:rPr>
      </w:r>
      <w:r>
        <w:rPr>
          <w:b/>
          <w:lang w:val="id_ID" w:bidi="id_ID"/>
        </w:rPr>
        <w:t>Ini adalah akhir dari rekaman.</w:t>
      </w:r>
      <w:r>
        <w:rPr>
          <w:lang w:val="id_ID" w:bidi="id_ID"/>
        </w:rPr>
      </w:r>
      <w:r>
        <w:rPr>
          <w:lang w:val="id_ID" w:bidi="id_ID"/>
        </w:rPr>
      </w:r>
    </w:p>
    <w:p>
      <w:pPr/>
      <w:r>
        <w:rPr>
          <w:lang w:val="id_ID" w:bidi="id_ID"/>
        </w:rPr>
      </w:r>
    </w:p>
    <w:p>
      <w:pPr>
        <w:pStyle w:val="Heading2"/>
      </w:pPr>
      <w:r>
        <w:rPr>
          <w:lang w:val="id_ID" w:bidi="id_ID"/>
        </w:rPr>
        <w:t>1 Timotius 6:2–10</w:t>
      </w:r>
      <w:r>
        <w:rPr>
          <w:lang w:val="id_ID" w:bidi="id_ID"/>
        </w:rPr>
      </w:r>
    </w:p>
    <w:p>
      <w:pPr>
        <w:pStyle w:val="Heading3"/>
      </w:pPr>
      <w:r>
        <w:rPr>
          <w:lang w:val="id_ID" w:bidi="id_ID"/>
        </w:rPr>
        <w:t>Dengar dan Renungkan</w:t>
      </w:r>
    </w:p>
    <w:p>
      <w:pPr/>
      <w:r>
        <w:rPr>
          <w:lang w:val="id_ID" w:bidi="id_ID"/>
        </w:rPr>
      </w:r>
      <w:r>
        <w:rPr>
          <w:lang w:val="id_ID" w:bidi="id_ID"/>
        </w:rPr>
        <w:t xml:space="preserve">Dalam tahap ini, dengarkan 1 Timotius 6:2–10 dan renungkan di dalam hati Anda. </w:t>
      </w:r>
    </w:p>
    <w:p>
      <w:pPr/>
      <w:r>
        <w:rPr>
          <w:lang w:val="id_ID" w:bidi="id_ID"/>
        </w:rPr>
      </w:r>
      <w:r>
        <w:rPr>
          <w:lang w:val="id_ID" w:bidi="id_ID"/>
        </w:rPr>
        <w:t xml:space="preserve">Jika memungkinkan dengarkan versi audio dari 1 Timotius 6:2–10 sebanyak tiga kali, dalam tiga bentuk terjemahan yang berbeda. </w:t>
      </w:r>
    </w:p>
    <w:p>
      <w:pPr/>
      <w:r>
        <w:rPr>
          <w:lang w:val="id_ID" w:bidi="id_ID"/>
        </w:rPr>
      </w:r>
      <w:r>
        <w:rPr>
          <w:lang w:val="id_ID" w:bidi="id_ID"/>
        </w:rPr>
        <w:t xml:space="preserve">Jeda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bagian ini? Jeda rekaman ini di sini. </w:t>
      </w:r>
    </w:p>
    <w:p>
      <w:pPr>
        <w:pStyle w:val="ListBullet"/>
        <w:spacing w:line="240" w:lineRule="auto"/>
        <w:ind w:left="720"/>
      </w:pPr>
      <w:r>
        <w:rPr>
          <w:lang w:val="id_ID" w:bidi="id_ID"/>
        </w:rPr>
      </w:r>
      <w:r>
        <w:rPr>
          <w:lang w:val="id_ID" w:bidi="id_ID"/>
        </w:rPr>
        <w:t xml:space="preserve">Apa yang Anda tidak sukai atau tidak mengerti dari bagian ini? Jeda rekaman ini di sini. </w:t>
      </w:r>
    </w:p>
    <w:p>
      <w:pPr>
        <w:pStyle w:val="ListBullet"/>
        <w:spacing w:line="240" w:lineRule="auto"/>
        <w:ind w:left="720"/>
      </w:pPr>
      <w:r>
        <w:rPr>
          <w:lang w:val="id_ID" w:bidi="id_ID"/>
        </w:rPr>
      </w:r>
      <w:r>
        <w:rPr>
          <w:lang w:val="id_ID" w:bidi="id_ID"/>
        </w:rPr>
        <w:t xml:space="preserve">Apa yang kisah ini ceritakan kepada kita tentang Allah, Yesus, dan Roh Kudus? Jeda rekaman ini di sini. </w:t>
      </w:r>
    </w:p>
    <w:p>
      <w:pPr>
        <w:pStyle w:val="ListBullet"/>
        <w:spacing w:line="240" w:lineRule="auto"/>
        <w:ind w:left="720"/>
      </w:pPr>
      <w:r>
        <w:rPr>
          <w:lang w:val="id_ID" w:bidi="id_ID"/>
        </w:rPr>
      </w:r>
      <w:r>
        <w:rPr>
          <w:lang w:val="id_ID" w:bidi="id_ID"/>
        </w:rPr>
        <w:t xml:space="preserve">Apa yang diceritakan bagian ini kepada kita tentang manusia ? Jeda rekaman ini di sini. </w:t>
      </w:r>
    </w:p>
    <w:p>
      <w:pPr>
        <w:pStyle w:val="ListBullet"/>
        <w:spacing w:line="240" w:lineRule="auto"/>
        <w:ind w:left="720"/>
      </w:pPr>
      <w:r>
        <w:rPr>
          <w:lang w:val="id_ID" w:bidi="id_ID"/>
        </w:rPr>
      </w:r>
      <w:r>
        <w:rPr>
          <w:lang w:val="id_ID" w:bidi="id_ID"/>
        </w:rPr>
        <w:t xml:space="preserve">Bagaimana perikop ini memengaruhi kehidupan kita sehari-hari ? Jeda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Timotius 6:2–10 dalam bentuk yang paling mudah dimengerti. </w:t>
      </w:r>
    </w:p>
    <w:p>
      <w:pPr/>
      <w:r>
        <w:rPr>
          <w:lang w:val="id_ID" w:bidi="id_ID"/>
        </w:rPr>
      </w:r>
      <w:r>
        <w:rPr>
          <w:lang w:val="id_ID" w:bidi="id_ID"/>
        </w:rPr>
        <w:t xml:space="preserve">Hentikan sebentar audio ini di sini. </w:t>
      </w:r>
    </w:p>
    <w:p>
      <w:pPr/>
      <w:r>
        <w:rPr>
          <w:lang w:val="id_ID" w:bidi="id_ID"/>
        </w:rPr>
      </w:r>
      <w:r>
        <w:rPr>
          <w:lang w:val="id_ID" w:bidi="id_ID"/>
        </w:rPr>
        <w:t xml:space="preserve">Paulus telah berbicara tentang bagaimana berbagai kelompok yang berbeda di dalam gereja seharusnya bertindak. Sekarang, dalam bagian suratnya ini, Paulus memperingatkan Timotius lagi tentang guru-guru yang palsu, atau orang-orang yang mengajarkan hal-hal yang tidak benar. Guru-guru palsu ini bertindak dengan banyak cara yang buruk, tetapi khususnya ketika mereka mencoba mendapatkan uang ketika mereka mengajar tentang Allah. Paulus mengatakan bahwa berbahaya untuk menginginkan banyak uang dan orang-orang percaya seharusnya merasa puas dengan apa yang mereka miliki. </w:t>
      </w:r>
    </w:p>
    <w:p>
      <w:pPr/>
      <w:r>
        <w:rPr>
          <w:lang w:val="id_ID" w:bidi="id_ID"/>
        </w:rPr>
      </w:r>
      <w:r>
        <w:rPr>
          <w:lang w:val="id_ID" w:bidi="id_ID"/>
        </w:rPr>
        <w:t xml:space="preserve">Bagian surat ini dimulai dengan pernyataan sebelumnya, ketika Paulus mengingatkan Timotius untuk mengajarkan kebenaran, sehingga orang akan tahu perbedaan antara apa yang benar dan apa yang dikatakan guru-guru yang palsu atau jahat. Paulus dan Timotius mengajarkan apa yang diajarkan Kristus ketika Ia masih hidup di dunia dan apa yang diajarkan Kristus melalui orang-orang seperti Paulus. Namun, ada orang-orang — guru-guru palsu, yang mengajarkan hal-hal tentang Kristus dan pesan-Nya yang berbeda dari apa yang diajarkan Kristus, Paulus, dan Timotius. Guru-guru palsu ini sombong dan berpikir mereka lebih tahu daripada Kristus. Akan tetapi, guru-guru ini benar-benar tidak mengerti apa yang mereka ajarkan. Akibatnya, guru-guru palsu ini dan orang-orang yang mengikuti mereka suka bertengkar dan tidak setuju dengan orang lain. Kemudian mereka iri atau sangat ingin apa yang dimiliki orang lain dan terbagi menjadi beberapa kelompok. Mereka mengatakan hal-hal yang kasar dan segala kejahatan tentang satu sama lain dan mulai mempercayai perihal kejahatan tentang satu sama lain, meskipun tidak ada bukti tentang segala perihal kejahatan itu! Orang-orang ini terus-menerus bertengkar dan cara berpikir mereka sekarang benar-benar buruk atau penuh kejahatan. Orang-orang ini tidak lagi mengerti kebenaran. </w:t>
      </w:r>
    </w:p>
    <w:p>
      <w:pPr/>
      <w:r>
        <w:rPr>
          <w:lang w:val="id_ID" w:bidi="id_ID"/>
        </w:rPr>
      </w:r>
      <w:r>
        <w:rPr>
          <w:lang w:val="id_ID" w:bidi="id_ID"/>
        </w:rPr>
        <w:t xml:space="preserve">Berhenti di sini dan bicarakan pertanyaan ini dalam kelompok: Dalam tradisi Anda, bagaimana para pemimpin agama yang baik bertindak? Sekarang pikirkan beberapa pemimpin agama yang buruk, orang-orang yang tidak Anda hormati. Bagaimana mereka bertindak? Mengapa Anda tidak menghormati orang-orang itu Hentikan sebentar audio ini di sini. </w:t>
      </w:r>
    </w:p>
    <w:p>
      <w:pPr/>
      <w:r>
        <w:rPr>
          <w:lang w:val="id_ID" w:bidi="id_ID"/>
        </w:rPr>
      </w:r>
      <w:r>
        <w:rPr>
          <w:lang w:val="id_ID" w:bidi="id_ID"/>
        </w:rPr>
        <w:t xml:space="preserve">Salah satu kebohongan yang dipercayai orang-orang ini adalah bahwa kesalehan, atau hidup dengan cara yang menyenangkan Allah, adalah cara untuk mendapatkan uang! Pada zaman Paulus, orang-orang sering mendapat uang dengan pergi dari satu kota ke kota lain untuk mengajarkan berbagai agama. Guru-guru ini akan meminta bayaran kepada orang lain untuk mendengarkan ajaran mereka tentang Allah. Itulah yang juga coba dilakukan guru-guru palsu di Efesus. </w:t>
      </w:r>
    </w:p>
    <w:p>
      <w:pPr/>
      <w:r>
        <w:rPr>
          <w:lang w:val="id_ID" w:bidi="id_ID"/>
        </w:rPr>
      </w:r>
      <w:r>
        <w:rPr>
          <w:lang w:val="id_ID" w:bidi="id_ID"/>
        </w:rPr>
        <w:t xml:space="preserve">Berhenti di sini dan bicarakan pertanyaan ini dalam kelompok: Dalam tradisi Anda, ketika para pemimpin agama bepergian, bagaimana para pemimpin itu membayar biaya makanan, perjalanan, atau tempat tinggal mereka? Apa yang seharusnya dilakukan guru-guru agama dengan uang? Hentikan sebentar audio ini di sini. </w:t>
      </w:r>
    </w:p>
    <w:p>
      <w:pPr/>
      <w:r>
        <w:rPr>
          <w:lang w:val="id_ID" w:bidi="id_ID"/>
        </w:rPr>
      </w:r>
      <w:r>
        <w:rPr>
          <w:lang w:val="id_ID" w:bidi="id_ID"/>
        </w:rPr>
        <w:t xml:space="preserve">Orang-orang mendapatkan sesuatu dari kesalehan, atau bersikap seperti yang diinginkan Allah, tetapi Paulus mengatakan bahwa itu bukan uang! Ketika orang-orang berperilaku dengan cara yang saleh dan puas dengan apa yang telah Allah berikan kepada mereka, maka mereka hidup baik bersama Allah sekarang dan selamanya. Orang-orang ini tidak akan khawatir atau cemas tentang mendapatkan lebih banyak uang di dunia ini. Sebaliknya, orang-orang ini percaya bahwa Allah akan menyediakan bagi mereka dan mereka menantikan saat mereka akan hidup bersama Allah. </w:t>
      </w:r>
    </w:p>
    <w:p>
      <w:pPr/>
      <w:r>
        <w:rPr>
          <w:lang w:val="id_ID" w:bidi="id_ID"/>
        </w:rPr>
      </w:r>
      <w:r>
        <w:rPr>
          <w:lang w:val="id_ID" w:bidi="id_ID"/>
        </w:rPr>
        <w:t xml:space="preserve">Paulus menjelaskan bahwa orang tidak bisa menyimpan atau memiliki apa pun untuk selamanya. Ketika seseorang lahir, orang itu tidak membawa apa pun ke dunia. Orang itu tidak mempunyai uang atau harta benda atau bahkan pakaian apa pun! Ketika orang-orang mati, mereka akan mengalami hal yang sama. Semua yang dimiliki orang-orang itu akan tetap ada di dunia ini untuk digunakan orang lain. Tidak ada seorang pun yang dapat menyimpan uang atau harta benda apa pun ketika mereka meninggal. Jadi, tidak ada gunanya mengumpulkan uang dan harta benda lebih banyak dari yang Anda perlukan saat Anda masih hidup. Sebaliknya, orang-orang harus merasa puas hanya dengan apa yang mereka butuhkan, seperti makanan dan pakaian. </w:t>
      </w:r>
    </w:p>
    <w:p>
      <w:pPr/>
      <w:r>
        <w:rPr>
          <w:lang w:val="id_ID" w:bidi="id_ID"/>
        </w:rPr>
      </w:r>
      <w:r>
        <w:rPr>
          <w:lang w:val="id_ID" w:bidi="id_ID"/>
        </w:rPr>
        <w:t xml:space="preserve">Berhenti di sini dan bicarakan pertanyaan ini dalam kelompok: Dalam tradsi Anda, ketika seseorang meninggal, apa yang terjadi dengan barang-barang yang dimiliki orang itu? Apa yang dipercayai orang-orang yang sudah meninggal dunia perlukan dari dunia ini dalam kehidupan mereka setelah kematian? Hentikan sebentar audio ini di sini. </w:t>
      </w:r>
    </w:p>
    <w:p>
      <w:pPr/>
      <w:r>
        <w:rPr>
          <w:lang w:val="id_ID" w:bidi="id_ID"/>
        </w:rPr>
      </w:r>
      <w:r>
        <w:rPr>
          <w:lang w:val="id_ID" w:bidi="id_ID"/>
        </w:rPr>
        <w:t xml:space="preserve">Berhenti di sini dan bicarakan pertanyaan ini dalam kelompok: Apa saja yang dikatakan orang tentang bagaimana Anda harus hidup sehingga Anda dapat bahagia atau puas dengan cara hidup Anda? Beberapa nasihat itu baik dan membantu, dan beberapa tidak! Orang seperti apa yang memberikan nasihat yang lebih baik? Menurut Anda, mengapa demikian? Hentikan sebentar audio ini di sini. </w:t>
      </w:r>
    </w:p>
    <w:p>
      <w:pPr/>
      <w:r>
        <w:rPr>
          <w:lang w:val="id_ID" w:bidi="id_ID"/>
        </w:rPr>
      </w:r>
      <w:r>
        <w:rPr>
          <w:lang w:val="id_ID" w:bidi="id_ID"/>
        </w:rPr>
        <w:t xml:space="preserve">Paulus menjelaskan bahwa jika seseorang sangat ingin menjadi kaya lebih daripada apa pun, maka orang itu berada dalam bahaya. Orang-orang ini merasakan godaan, atau keinginan untuk melakukan hal-hal yang tidak bijaksana dan berdosa dan dapat melukai diri mereka sendiri atau orang lain. Jika orang-orang melakukan hal-hal ini, mereka akan menghancurkan kehidupan mereka. Ini tidak berarti bahwa mereka membunuh diri mereka sendiri, tetapi mereka menghancurkan hubungan yang penting dan baik, cara berpikir, kebiasaan, dan apa pun yang membawa kebahagiaan dalam kehidupan mereka. </w:t>
      </w:r>
    </w:p>
    <w:p>
      <w:pPr/>
      <w:r>
        <w:rPr>
          <w:lang w:val="id_ID" w:bidi="id_ID"/>
        </w:rPr>
      </w:r>
      <w:r>
        <w:rPr>
          <w:lang w:val="id_ID" w:bidi="id_ID"/>
        </w:rPr>
        <w:t xml:space="preserve">Paulus menjelaskan bahwa cara orang mencintai uang sering kali menjadi alasan orang melakukan segala macam kejahatan. Ketika orang lebih mencintai atau peduli dengan uang daripada hal lainnya, maka orang itu akan melakukan hal-hal yang jahat dan mendapat segala macam masalah. Misalnya, ketika orang ingin menjadi kaya, mereka mungkin dengan mudah menjadi orang yang mementingkan diri mereka sendiri. Orang-orang itu mungkin menipu, berbohong, mencuri, iri hati, atau bertengkar. Orang-orang itu mungkin membenci orang lain, menyakiti mereka, dan bahkan membunuh mereka. </w:t>
      </w:r>
    </w:p>
    <w:p>
      <w:pPr/>
      <w:r>
        <w:rPr>
          <w:lang w:val="id_ID" w:bidi="id_ID"/>
        </w:rPr>
      </w:r>
      <w:r>
        <w:rPr>
          <w:lang w:val="id_ID" w:bidi="id_ID"/>
        </w:rPr>
        <w:t>Beberapa orang yang menginginkan uang telah berhenti percaya apa yang benar dan telah menyakiti diri mereka sendiri, seolah-olah mereka telah menusuk diri mereka sendiri. Orang-orang itu sering kali sangat menderita. Orang-orang itu merasa bersalah dan cemas. Orang-orang itu merasakan kesedihan dan dukacita. Hal ini sangat berbeda dari harapan dan sukacita yang dirasakan orang-orang percaya ketika mereka hidup dengan cara yang saleh untuk menyenangkan Allah. Kemudian orang-orang percaya itu memiliki hubungan yang baik dengan Allah dan dengan orang-orang percaya lainnya!</w:t>
      </w:r>
    </w:p>
    <w:p>
      <w:pPr/>
      <w:r>
        <w:rPr>
          <w:lang w:val="id_ID" w:bidi="id_ID"/>
        </w:rPr>
      </w:r>
      <w:r>
        <w:rPr>
          <w:lang w:val="id_ID" w:bidi="id_ID"/>
        </w:rPr>
        <w:t xml:space="preserve">Berhenti di sini dan bicarakan pertanyaan ini dalam kelompok: Ceritakan kisah tentang seseorang yang ingin menjadi kaya, tetapi ketika mereka mendapat banyak uang, mereka tidak bahagia. Menurut Anda, mengapa orang-orang itu tidak bahagia?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versi audio dari 1 Timotius 6:2–10 dalam bentuk yang paling mudah dimengerti.</w:t>
      </w:r>
    </w:p>
    <w:p>
      <w:pPr/>
      <w:r>
        <w:rPr>
          <w:lang w:val="id_ID" w:bidi="id_ID"/>
        </w:rPr>
      </w:r>
      <w:r>
        <w:rPr>
          <w:lang w:val="id_ID" w:bidi="id_ID"/>
        </w:rPr>
        <w:t xml:space="preserve">Hentikan sebentar audio ini di sini. </w:t>
      </w:r>
    </w:p>
    <w:p>
      <w:pPr/>
      <w:r>
        <w:rPr>
          <w:lang w:val="id_ID" w:bidi="id_ID"/>
        </w:rPr>
      </w:r>
      <w:r>
        <w:rPr>
          <w:lang w:val="id_ID" w:bidi="id_ID"/>
        </w:rPr>
        <w:t>Pada langkah ini, kelompok akan menentukan bagian, tokoh, dan latar belakang dari nats ini. Selanjutnya, kelompok akan memvisualisasikan nats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memperingatkan Timotius tentang guru-guru palsu, yang mengajarkan hal-hal tentang Kristus dan pesannya yang tidak benar. Guru-guru ini membicarakan masalah-masalah yang tidak penting yang menyebabkan pertengkaran. Guru-guru ini tidak mengerti bagaimana mengetahui apa yang benar dan apa yang salah. Guru-guru ini berpikir bahwa mengajar tentang Allah hanyalah cara untuk menjadi kaya. </w:t>
      </w:r>
    </w:p>
    <w:p>
      <w:pPr/>
      <w:r>
        <w:rPr>
          <w:lang w:val="id_ID" w:bidi="id_ID"/>
        </w:rPr>
      </w:r>
      <w:r>
        <w:rPr>
          <w:b/>
          <w:lang w:val="id_ID" w:bidi="id_ID"/>
        </w:rPr>
        <w:t>Pada bagian kedua:</w:t>
      </w:r>
      <w:r>
        <w:rPr>
          <w:lang w:val="id_ID" w:bidi="id_ID"/>
        </w:rPr>
        <w:t xml:space="preserve"> Paulus menjelaskan bahwa seseorang hanya bahagia ketika ia menaati Allah, bukan ketika ia memiliki banyak uang. </w:t>
      </w:r>
    </w:p>
    <w:p>
      <w:pPr/>
      <w:r>
        <w:rPr>
          <w:lang w:val="id_ID" w:bidi="id_ID"/>
        </w:rPr>
      </w:r>
      <w:r>
        <w:rPr>
          <w:b/>
          <w:lang w:val="id_ID" w:bidi="id_ID"/>
        </w:rPr>
        <w:t>Pada bagian ketiga:</w:t>
      </w:r>
      <w:r>
        <w:rPr>
          <w:lang w:val="id_ID" w:bidi="id_ID"/>
        </w:rPr>
        <w:t xml:space="preserve"> Orang-orang yang ingin menjadi kaya akan ingin melakukan hal-hal kejahatan dan berbahaya yang akan menghancurkan mereka. Orang-orang ini menyakiti diri mereka sendiri karena mereka berhenti percaya dengan apa yang benar.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Orang-orang percaya </w:t>
      </w:r>
    </w:p>
    <w:p>
      <w:pPr>
        <w:pStyle w:val="ListBullet"/>
        <w:spacing w:line="240" w:lineRule="auto"/>
        <w:ind w:left="720"/>
      </w:pPr>
      <w:r>
        <w:rPr>
          <w:lang w:val="id_ID" w:bidi="id_ID"/>
        </w:rPr>
      </w:r>
      <w:r>
        <w:rPr>
          <w:lang w:val="id_ID" w:bidi="id_ID"/>
        </w:rPr>
        <w:t xml:space="preserve">Guru-guru palsu, yang ingin menjadi kaya </w:t>
      </w:r>
    </w:p>
    <w:p>
      <w:pPr>
        <w:pStyle w:val="ListBullet"/>
        <w:spacing w:line="240" w:lineRule="auto"/>
        <w:ind w:left="720"/>
      </w:pPr>
      <w:r>
        <w:rPr>
          <w:lang w:val="id_ID" w:bidi="id_ID"/>
        </w:rPr>
      </w:r>
      <w:r>
        <w:rPr>
          <w:lang w:val="id_ID" w:bidi="id_ID"/>
        </w:rPr>
        <w:t xml:space="preserve">Orang-orang yang mendengarkan guru-guru palsu dan sangat ingin menjadi kaya </w:t>
      </w:r>
    </w:p>
    <w:p>
      <w:pPr>
        <w:pStyle w:val="ListBullet"/>
        <w:spacing w:line="240" w:lineRule="auto"/>
        <w:ind w:left="720"/>
      </w:pPr>
      <w:r>
        <w:rPr>
          <w:lang w:val="id_ID" w:bidi="id_ID"/>
        </w:rPr>
      </w:r>
      <w:r>
        <w:rPr>
          <w:lang w:val="id_ID" w:bidi="id_ID"/>
        </w:rPr>
        <w:t xml:space="preserve">Dan Tuhan Yesus Kristus </w:t>
      </w:r>
    </w:p>
    <w:p>
      <w:pPr/>
      <w:r>
        <w:rPr>
          <w:lang w:val="id_ID" w:bidi="id_ID"/>
        </w:rPr>
      </w:r>
      <w:r>
        <w:rPr>
          <w:lang w:val="id_ID" w:bidi="id_ID"/>
        </w:rPr>
        <w:t xml:space="preserve">Sebagai kelompok, perhatikan bagian-bagian dari latar belakang bagian ini: </w:t>
      </w:r>
    </w:p>
    <w:p>
      <w:pPr/>
      <w:r>
        <w:rPr>
          <w:lang w:val="id_ID" w:bidi="id_ID"/>
        </w:rPr>
      </w:r>
      <w:r>
        <w:rPr>
          <w:lang w:val="id_ID" w:bidi="id_ID"/>
        </w:rPr>
        <w:t xml:space="preserve">Ingat, pada awal surat ini, Paulus memperingatkan Timotius tentang guru-guru palsu yang tidak mengerti hukum Allah. Sekarang, dalam bagian surat ini, Paulus menjelaskan bahwa guru-guru palsu tidak mengerti apa itu kesalehan atau apa itu kekayaan yang sebenarnya. Bagian surat ini memperjelas perbedaan dengan bagian berikutnya, di mana Paulus akan menjelaskan bagaimana orang percaya dapat memiliki kekayaan yang sebenarnya, atau hubungan baik dengan Allah. </w:t>
      </w:r>
    </w:p>
    <w:p>
      <w:pPr/>
      <w:r>
        <w:rPr>
          <w:lang w:val="id_ID" w:bidi="id_ID"/>
        </w:rPr>
      </w:r>
      <w:r>
        <w:rPr>
          <w:lang w:val="id_ID" w:bidi="id_ID"/>
        </w:rPr>
        <w:t xml:space="preserve">Bagian pertama dari kisah ini dimulai dengan kalimat terakhir di ayat kedua, ketika Paulus selesai berbicara tentang budak dan mulai berbicara tentang kesalehan. Paulus mengingatkan Timotius bahwa Timotius seharusnya tidak hanya mengajarkan apa yang ada dalam surat ini, tetapi juga menyuruh dengan segera agar orang-orang percaya mengikuti ajaran-ajaran ini. Apa yang diajarkan Paulus dan Timotius berasal dari Tuhan Yesus Kristus. Ajaran ini baik atau sehat, yang berarti bahwa ajaran itu benar dan membantu, sama seperti makanan sehat itu baik dan membantu seseorang. Ini adalah ajaran yang ilahi, artinya ajaran itu adalah jenis ajaran yang menolong manusia bersikap sesuai dengan kehendak Allah. </w:t>
      </w:r>
    </w:p>
    <w:p>
      <w:pPr/>
      <w:r>
        <w:rPr>
          <w:lang w:val="id_ID" w:bidi="id_ID"/>
        </w:rPr>
      </w:r>
      <w:r>
        <w:rPr>
          <w:lang w:val="id_ID" w:bidi="id_ID"/>
        </w:rPr>
        <w:t xml:space="preserve">Guru-guru lainnya ini tidak setuju dengan Kristus. Paulus mengatakan bahwa guru-guru ini sombong atau angkuh, karena mereka pikir mereka lebih tahu daripada Kristus, tetapi sebenarnya mereka tidak mengerti apa pun. Paulus tidak secara sebenarnya bermaksud bahwa guru-guru palsu itu tidak mengerti apa pun. Maksud Paulus adalah bahwa guru-guru palsu itu tidak benar-benar mengerti apa yang mereka ajarkan ketika mereka mengajar tentang Allah. Paulus mengatakan bahwa guru-guru ini memiliki kesukaan yang tidak sehat, yang menyakiti mereka seperti sebuah penyakit yang menyakiti mereka. Guru-guru ini menyukai perselisihan, atau terus-menerus berbicara tentang pendapat yang berbeda tanpa mencoba untuk menemukan pendapat yang benar. Guru-guru ini beradu mulut dan bertengkar dengan orang lain tentang arti kata-kata. Hal ini menyebabkan guru-guru berperilaku dengan cara yang menyakiti diri mereka sendiri dan orang-orang yang mengikuti mereka. </w:t>
      </w:r>
    </w:p>
    <w:p>
      <w:pPr/>
      <w:r>
        <w:rPr>
          <w:lang w:val="id_ID" w:bidi="id_ID"/>
        </w:rPr>
      </w:r>
      <w:r>
        <w:rPr>
          <w:lang w:val="id_ID" w:bidi="id_ID"/>
        </w:rPr>
        <w:t xml:space="preserve">Berhenti di sini dan bicarakan pertanyaan ini dalam kelompok: Paulus menggambarkan ajaran Yesus sebagai yang sehat, karena ajaran itu benar dan bermanfaat bagi orang-orang. Paulus juga menggambarkan keinginan guru-guru palsu itu sebagai tidak sehat, karena keinginan itu buruk dan menyakiti orang-orang. Dalam bahasa Anda, bagaimana Anda berbicara tentang ajaran atau cara bertindak yang baik dan bermanfaat bagi seseorang? Bagaimana Anda menggambarkan ajaran-ajaran yang buruk dan menyakiti orang-orang? Jeda audio ini di sini. </w:t>
      </w:r>
    </w:p>
    <w:p>
      <w:pPr/>
      <w:r>
        <w:rPr>
          <w:lang w:val="id_ID" w:bidi="id_ID"/>
        </w:rPr>
      </w:r>
      <w:r>
        <w:rPr>
          <w:lang w:val="id_ID" w:bidi="id_ID"/>
        </w:rPr>
        <w:t xml:space="preserve">Paulus menggambarkan cara guru-guru palsu itu bertindak, sama seperti yang dilakukan orang-orang yang mengikuti mereka juga. Orang-orang ini saling iri hati, atau sangat ingin memiliki apa yang dimiliki orang lain. Hal ini menyebabkan orang-orang ini memiliki percekcokan atau perpecahan, yang berarti mereka bertengkar dan terpecah menjadi beberapa kelompok. Orang-orang ini saling menghina dan mengatakan hal-hal yang buruk tentang satu sama lain. Orang-orang ini mulai memiliki kecurigaan jahat, yang berarti mereka membentuk pendapat hanya berdasarkan sedikit berita, karena mereka ingin percaya hal-hal yang jahat tentang satu sama lain. Jadi orang-orang ini terus-menerus mengalami perselisihan atau pertengkaran karena mereka tidak percaya atau peduli satu sama lain. Paulus menggunakan kata-kata yang mengingatkan Timotius tentang dua hal yang kasar yang saling bergesekan dan menjengkelkan. Dengan cara yang sama, orang-orang akan mulai bertengkar dan saling membuat jengkel. </w:t>
      </w:r>
    </w:p>
    <w:p>
      <w:pPr/>
      <w:r>
        <w:rPr>
          <w:lang w:val="id_ID" w:bidi="id_ID"/>
        </w:rPr>
      </w:r>
      <w:r>
        <w:rPr>
          <w:lang w:val="id_ID" w:bidi="id_ID"/>
        </w:rPr>
        <w:t xml:space="preserve">Berhenti di sini dan bicarakan dalam kelompok: Pikirkan tentang gambaran Anda tentang para pemimpin agama yang buruk pada langkah kedua. Kata dan sebutan seperti apa yang Anda gunakan untuk menggambarkan orang-orang itu? Bagaimana Anda dapat menjelaskan apa yang Paulus bicarakan dalam kisah ini? Kata-kata dan sebutan apa yang Anda miliki yang menunjukkan betapa buruknya perbuatan guru-guru palsu ini? Jeda audio ini di sini. </w:t>
      </w:r>
    </w:p>
    <w:p>
      <w:pPr/>
      <w:r>
        <w:rPr>
          <w:lang w:val="id_ID" w:bidi="id_ID"/>
        </w:rPr>
      </w:r>
      <w:r>
        <w:rPr>
          <w:lang w:val="id_ID" w:bidi="id_ID"/>
        </w:rPr>
        <w:t xml:space="preserve">Paulus mengatakan bahwa orang-orang ini memiliki pikiran yang rusak. Karena pikiran adalah tempat orang-orang berpikir dan mengerti berbagai hal, ini berarti bahwa orang-orang ini memiliki cara berpikir yang jahat dan salah. Hal ini seperti seseorang yang mencuri kemampuan untuk percaya kepada kebenaran dari orang-orang ini. Orang-orang ini tidak mengerti kesalehan, yaitu cara orang berperilaku ketika mereka menghormati Allah. Guru-guru palsu itu berpikir bahwa mereka bisa menjadi kaya ketika mereka berperilaku dengan cara yang saleh dan meminta bayaran kepada orang-orang untuk mendengarkan mereka mengajar tentang Allah. </w:t>
      </w:r>
    </w:p>
    <w:p>
      <w:pPr/>
      <w:r>
        <w:rPr>
          <w:lang w:val="id_ID" w:bidi="id_ID"/>
        </w:rPr>
      </w:r>
      <w:r>
        <w:rPr>
          <w:lang w:val="id_ID" w:bidi="id_ID"/>
        </w:rPr>
        <w:t xml:space="preserve">Berhenti di sini dan bicarakan pertanyaan ini dalam kelompok: Dalam bahasa Anda, bagaimana Anda berbicara tentang bagian dari diri seseorang di mana orang itu berpikir dan mengerti sesuatu? Bagaimana Anda menjelaskan ketika seseorang memiliki cara berpikir yang jahat dan salah? Jeda audio ini di sini. </w:t>
      </w:r>
    </w:p>
    <w:p>
      <w:pPr/>
      <w:r>
        <w:rPr>
          <w:lang w:val="id_ID" w:bidi="id_ID"/>
        </w:rPr>
      </w:r>
      <w:r>
        <w:rPr>
          <w:lang w:val="id_ID" w:bidi="id_ID"/>
        </w:rPr>
        <w:t xml:space="preserve">Pada bagian kedua, Paulus menjelaskan bahwa uang bukanlah apa yang didapatkan orang ketika mereka bertindak dengan cara yang saleh. Jika orang-orang bertindak dengan cara yang saleh dan merasa puas, atau bahagia dengan apa yang diberikan Allah kepada mereka, maka mereka akan hidup baik bersama Allah sekarang dan selamanya. Manusia hanya memiliki apa yang telah diberikan Allah kepada mereka dan mereka hanya dapat menyimpannya selama mereka masih hidup. Ketika seseorang lahir, orang itu tidak memiliki apa pun. Ketika orang itu meninggal, mereka tidak akan memiliki apa pun lagi. Jadi, tidak ada gunanya mengumpulkan uang dan harta benda lebih banyak dari yang dibutuhkan orang itu. Paulus mengatakan bahwa kita, orang-orang percaya, akan atau harus puas dengan apa yang kita butuhkan, seperti makanan dan pakaian. </w:t>
      </w:r>
    </w:p>
    <w:p>
      <w:pPr/>
      <w:r>
        <w:rPr>
          <w:lang w:val="id_ID" w:bidi="id_ID"/>
        </w:rPr>
      </w:r>
      <w:r>
        <w:rPr>
          <w:lang w:val="id_ID" w:bidi="id_ID"/>
        </w:rPr>
        <w:t xml:space="preserve">Pada bagian ketiga, Paulus berbicara tentang orang-orang yang tidak merasa puas, tetapi malah terus menerus ingin lebih banyak uang. Paulus mengatakan bahwa orang-orang ini jatuh ke dalam hal-hal dan cara bertindak yang berbahaya, seperti orang yang berjalan terlalu dekat ke jurang atau lubang yang dalam lalu terjatuh dan melukai diri mereka sendiri. Orang-orang ini merasakan godaan, atau keinginan untuk melakukan hal-hal yang buruk agar mendapatkan apa yang mereka inginkan. Keinginan mereka untuk menjadi kaya seperti perangkap yang menangkap seekor binatang. Orang yang terjebak dalam perangkap seperti itu tidak akan bisa membebaskan dirinya sendiri. Sulit bagi orang untuk berhenti menginginkan uang, meskipun uang membuat mereka menginginkan hal-hal yang bodoh dan berbahaya. </w:t>
      </w:r>
    </w:p>
    <w:p>
      <w:pPr/>
      <w:r>
        <w:rPr>
          <w:lang w:val="id_ID" w:bidi="id_ID"/>
        </w:rPr>
      </w:r>
      <w:r>
        <w:rPr>
          <w:lang w:val="id_ID" w:bidi="id_ID"/>
        </w:rPr>
        <w:t xml:space="preserve">Berhenti di sini dan lihatlah bersama-sama gambar sebuah </w:t>
      </w:r>
      <w:r>
        <w:rPr>
          <w:lang w:val="id_ID" w:bidi="id_ID"/>
        </w:rPr>
        <w:t>perangkap</w:t>
      </w:r>
      <w:r>
        <w:rPr>
          <w:lang w:val="id_ID" w:bidi="id_ID"/>
        </w:rPr>
        <w:t xml:space="preserve">. Bagaimana Anda menjelaskan cara berpikir yang menyakiti seseorang tetapi sulit untuk dihentikan? Jeda audio ini di sini. </w:t>
      </w:r>
    </w:p>
    <w:p>
      <w:pPr/>
      <w:r>
        <w:rPr>
          <w:lang w:val="id_ID" w:bidi="id_ID"/>
        </w:rPr>
      </w:r>
      <w:r>
        <w:rPr>
          <w:lang w:val="id_ID" w:bidi="id_ID"/>
        </w:rPr>
        <w:t xml:space="preserve">Paulus mengatakan bahwa keinginan orang-orang akan uang akan menghancurkan kehidupan atau cara hidup mereka, sehingga mereka tidak lagi bahagia, aman, atau hidup dalam damai. Hal ini seperti seseorang yang lompat dari tempat tinggi atau mendorong mereka ke dalam air sehingga mereka tenggelam. Paulus mengambil dari perkataan yang terkenal pada saat itu, yang banyak orang terima dan tahu bahwa itu benar. Paulus mengatakan bahwa cinta uang adalah akar dari segala kejahatan. Sama seperti akar adalah bagian yang tersembunyi dari tanaman yang menyebabkan tanaman itu tumbuh dan bertahan hidup, cara orang mencintai dan sangat ingin uang adalah alasan tersembunyi mengapa mereka melakukan perihal kejahatan. </w:t>
      </w:r>
    </w:p>
    <w:p>
      <w:pPr/>
      <w:r>
        <w:rPr>
          <w:lang w:val="id_ID" w:bidi="id_ID"/>
        </w:rPr>
      </w:r>
      <w:r>
        <w:rPr>
          <w:lang w:val="id_ID" w:bidi="id_ID"/>
        </w:rPr>
        <w:t xml:space="preserve">Berhenti di sini dan lihatlah bersama-sama gambar sebuah </w:t>
      </w:r>
      <w:r>
        <w:rPr>
          <w:lang w:val="id_ID" w:bidi="id_ID"/>
        </w:rPr>
        <w:t>perangkap</w:t>
      </w:r>
      <w:r>
        <w:rPr>
          <w:lang w:val="id_ID" w:bidi="id_ID"/>
        </w:rPr>
        <w:t xml:space="preserve">. Ceritakan kisah tentang masa ketika seseorang bertindak dengan cara yang aneh atau mengejutkan, lalu kemudian Anda tahu mengapa mereka berbuat seperti itu. Bagaimana Anda akan membicarakan hal atau pikiran yang menjadi alasan mengapa orang itu berbuat seperti itu? Jeda audio ini di sini. </w:t>
      </w:r>
    </w:p>
    <w:p>
      <w:pPr/>
      <w:r>
        <w:rPr>
          <w:lang w:val="id_ID" w:bidi="id_ID"/>
        </w:rPr>
      </w:r>
      <w:r>
        <w:rPr>
          <w:lang w:val="id_ID" w:bidi="id_ID"/>
        </w:rPr>
        <w:t xml:space="preserve">Karena sebagian orang lebih mencintai uang daripada Allah, maka orang-orang itu telah berbelok dari iman. Iman adalah ajaran yang benar tentang Allah dan Kristus. Orang yang cinta uang seperti orang yang telah berbelok dari jalan yang aman dan masuk ke daerah yang berbahaya dan curam. Orang-orang itu tidak percaya kepada kebenaran, tetapi malah percaya kepada kebohongan. Orang-orang menderita ketika mereka percaya kepada kebohongan ini dan merasakan banyak kesedihan atau kesakitan Hal ini seperti orang-orang yang menusuk diri mereka sendiri dengan pedang, karena mereka sendiri yang telah menyebabkan penderitaan. </w:t>
      </w:r>
    </w:p>
    <w:p>
      <w:pPr/>
      <w:r>
        <w:rPr>
          <w:lang w:val="id_ID" w:bidi="id_ID"/>
        </w:rPr>
      </w:r>
      <w:r>
        <w:rPr>
          <w:lang w:val="id_ID" w:bidi="id_ID"/>
        </w:rPr>
        <w:t xml:space="preserve">Sekarang, kelompok harus membuat papan cerita, menggambar, atau menggunakan barang-barang untuk memvisualisasikan perikop ini dan tindakan-tindakan yang ada di dalamnya. Ketika Anda melakukan hal ini, Anda mungkin ingin menggunakan gambar, benda, atau bahkan orang-orang untuk mewakili Paulus, Timotius, orang-orang percaya, guru-guru palsu, orang-orang yang mendengarkan guru-guru palsu, Tuhan Yesus Kristus, dan Allah. </w:t>
      </w:r>
    </w:p>
    <w:p>
      <w:pPr/>
      <w:r>
        <w:rPr>
          <w:lang w:val="id_ID" w:bidi="id_ID"/>
        </w:rPr>
      </w:r>
      <w:r>
        <w:rPr>
          <w:lang w:val="id_ID" w:bidi="id_ID"/>
        </w:rPr>
        <w:t xml:space="preserve">Pilih orang, gambar, atau benda untuk menjadi masing-masing dari ini. Ketika Anda mulai menceritakan kembali kisah dari ayat-ayat ini, ingatlah bahwa Paulus sedang berbicara kepada Timotius. Setelah Paulus selesai mengatakan petunjuk-petunjuk ini kepada Timotius, Timotius kemudian dapat memberi tahukannya kepada orang-orang percaya di Efesus. Sementara Timotius berbicara kepada orang-orang percaya di Efesus, mintalah guru-guru palsu itu mengajarkan berbagai hal kepada orang-orang yang mengikuti mereka. Tunjukkan bagaimana kelompok orang-orang percaya berbeda dari guru-guru palsu dan orang-orang yang mengikuti mereka. Kelompok guru-guru palsu itu bertengkar, terpecah menjadi beberapa kelompok, dan mengatakan hal-hal yang buruk tentang satu sama lain. Guru-guru palsu terus meminta uang kepada orang-orang yang mengikuti mereka karena mereka ingin menjadi kaya! Namun, tunjukkan bagaimana guru-guru palsu itu tidak senang dengan apa yang mereka miliki. Peragakan bagaimana orang-orang percaya merasa senang dengan makanan dan pakaian yang mereka miliki ketika mereka melakukan apa yang Tuhan perintahkan untuk mereka lakukan Berpura-puralah Anda menggendong bayi yang baru lahir, dan lihatlah bagaimana bayi itu tidak memiliki uang atau harta benda apa pun! Seseorang dapat memperagakan bagaimana rasanya ketika seseorang meninggal dan orang itu tidak dapat membawa uangnya. Peragakan bagaimana orang-orang yang ingin menjadi kaya berada dalam perangkap yang tidak dapat mereka lepaskan. Lihatlah tanaman dan, jika Anda bisa, lihatlah akarnya. Lihatlah bagaimana akar mengarah ke tanaman itu, sama seperti cinta orang akan uang mengarahkannya kepada hal-hal kejahatan. Tunjukkan bagaimana orang-orang itu menjauh dari orang-orang percaya dan apa yang mereka percayai. Orang-orang itu dapat berpura-pura menusuk diri mereka sendiri untuk memperlihatkan bagaimana mereka telah menyebabkan rasa sakit mereka sendiri. </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6:2–10 dalam bentuk yang paling mudah dimengerti. </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Orang-orang percaya </w:t>
      </w:r>
    </w:p>
    <w:p>
      <w:pPr>
        <w:pStyle w:val="ListBullet"/>
        <w:spacing w:line="240" w:lineRule="auto"/>
        <w:ind w:left="720"/>
      </w:pPr>
      <w:r>
        <w:rPr>
          <w:lang w:val="id_ID" w:bidi="id_ID"/>
        </w:rPr>
      </w:r>
      <w:r>
        <w:rPr>
          <w:lang w:val="id_ID" w:bidi="id_ID"/>
        </w:rPr>
        <w:t>Guru-guru palsu</w:t>
      </w:r>
    </w:p>
    <w:p>
      <w:pPr>
        <w:pStyle w:val="ListBullet"/>
        <w:spacing w:line="240" w:lineRule="auto"/>
        <w:ind w:left="720"/>
      </w:pPr>
      <w:r>
        <w:rPr>
          <w:lang w:val="id_ID" w:bidi="id_ID"/>
        </w:rPr>
      </w:r>
      <w:r>
        <w:rPr>
          <w:lang w:val="id_ID" w:bidi="id_ID"/>
        </w:rPr>
        <w:t xml:space="preserve">Orang-orang yang mendengarkan guru-guru palsu dan sangat ingin menjadi kaya </w:t>
      </w:r>
    </w:p>
    <w:p>
      <w:pPr>
        <w:pStyle w:val="ListBullet"/>
        <w:spacing w:line="240" w:lineRule="auto"/>
        <w:ind w:left="720"/>
      </w:pPr>
      <w:r>
        <w:rPr>
          <w:lang w:val="id_ID" w:bidi="id_ID"/>
        </w:rPr>
      </w:r>
      <w:r>
        <w:rPr>
          <w:lang w:val="id_ID" w:bidi="id_ID"/>
        </w:rPr>
        <w:t xml:space="preserve">Dan Tuhan Yesus Kristus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bagian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mengatakan, "Ajarilah orang-orang percaya hal-hal yang kutulis kepadamu ini, Timotius, dan doronglah mereka untuk melakukannya. Beberapa orang mengajarkan hal-hal yang tidak benar dan tidak konsisten dengan hal-hal yang benar yang diajarkan Tuhan kita Yesus Kristus. Mereka tidak mengajarkan hal-hal yang membantu orang-orang berperilaku seperti yang diinginkan Allah. Orang-orang ini sombong. Mereka tidak benar-benar memahami apa pun. Mereka merasakan kenikmatan yang tidak sehat dalam berdebat satu sama lain dan berdebat tentang arti kata-kata. Kemudian mereka saling iri dan mereka saling bertengkar. Mereka saling menghina dan saling mencurigai melakukan kejahatan. Ada konflik yang terus-menerus antara orang-orang ini yang tidak dapat lagi mengetahui perbedaan antara benar dan salah. Seolah-olah seseorang telah mencuri kemampuan untuk memahami kebenaran dari mereka Para guru palsu ini berpikir bahwa jika mereka mengajar tentang Tuhan mereka dapat menjadi kaya."</w:t>
      </w:r>
    </w:p>
    <w:p>
      <w:pPr/>
      <w:r>
        <w:rPr>
          <w:lang w:val="id_ID" w:bidi="id_ID"/>
        </w:rPr>
      </w:r>
      <w:r>
        <w:rPr>
          <w:lang w:val="id_ID" w:bidi="id_ID"/>
        </w:rPr>
        <w:t>Hentikan sebentar dramanya. Tanyakan kepada orang yang memerankan para guru palsu, "Apa yang sedang Anda rasakan atau pikirkan?" Orang tersebut mungkin menjawab hal-hal seperti:</w:t>
      </w:r>
    </w:p>
    <w:p>
      <w:pPr>
        <w:pStyle w:val="ListBullet"/>
        <w:spacing w:line="240" w:lineRule="auto"/>
        <w:ind w:left="720"/>
      </w:pPr>
      <w:r>
        <w:rPr>
          <w:lang w:val="id_ID" w:bidi="id_ID"/>
        </w:rPr>
      </w:r>
      <w:r>
        <w:rPr>
          <w:lang w:val="id_ID" w:bidi="id_ID"/>
        </w:rPr>
        <w:t>Saya suka betapa berkuasa dan nyamannya perasaan saya ketika memiliki banyak uang! Saya tidak peduli apakah saya harus berkelahi atau menyakiti orang lain untuk mendapatkannya; atau</w:t>
      </w:r>
    </w:p>
    <w:p>
      <w:pPr>
        <w:pStyle w:val="ListBullet"/>
        <w:spacing w:line="240" w:lineRule="auto"/>
        <w:ind w:left="720"/>
      </w:pPr>
      <w:r>
        <w:rPr>
          <w:lang w:val="id_ID" w:bidi="id_ID"/>
        </w:rPr>
      </w:r>
      <w:r>
        <w:rPr>
          <w:lang w:val="id_ID" w:bidi="id_ID"/>
        </w:rPr>
        <w:t>Aku pintar dan tahu banyak hal. Saya dapat mengetahui cara untuk mendapatkan uang dari orang-orang jika saya meyakinkan mereka bahwa saya tahu lebih banyak daripada mereka dan bahwa mereka perlu tahu apa yang saya ketahui. Kemudian saya akan memberi tahu mereka bahwa mereka harus membayar saya untuk mendengar apa yang saya ketahui! atau</w:t>
      </w:r>
    </w:p>
    <w:p>
      <w:pPr>
        <w:pStyle w:val="ListBullet"/>
        <w:spacing w:line="240" w:lineRule="auto"/>
        <w:ind w:left="720"/>
      </w:pPr>
      <w:r>
        <w:rPr>
          <w:lang w:val="id_ID" w:bidi="id_ID"/>
        </w:rPr>
      </w:r>
      <w:r>
        <w:rPr>
          <w:lang w:val="id_ID" w:bidi="id_ID"/>
        </w:rPr>
        <w:t>Jika saya bertindak dengan cara tertentu, maka Allah akan senang dengan saya dan memberikan banyak hal baik seperti uang, yang memang sangat saya inginkan!</w:t>
      </w:r>
    </w:p>
    <w:p>
      <w:pPr/>
      <w:r>
        <w:rPr>
          <w:lang w:val="id_ID" w:bidi="id_ID"/>
        </w:rPr>
      </w:r>
      <w:r>
        <w:rPr>
          <w:lang w:val="id_ID" w:bidi="id_ID"/>
        </w:rPr>
        <w:t>Tanyakan kepada orang yang berperan sebagai Yesus, "Apa yang sedang Anda rasakan atau pikirkan?" Orang tersebut mungkin menjawab hal-hal seperti:</w:t>
      </w:r>
    </w:p>
    <w:p>
      <w:pPr>
        <w:pStyle w:val="ListBullet"/>
        <w:spacing w:line="240" w:lineRule="auto"/>
        <w:ind w:left="720"/>
      </w:pPr>
      <w:r>
        <w:rPr>
          <w:lang w:val="id_ID" w:bidi="id_ID"/>
        </w:rPr>
      </w:r>
      <w:r>
        <w:rPr>
          <w:lang w:val="id_ID" w:bidi="id_ID"/>
        </w:rPr>
        <w:t>Saya mengajari orang-orang bagaimana bertindak bukan supaya mereka dapat membuat Allah menyukai mereka, tetapi supaya mereka dapat menunjukkan kasih mereka kepada Allah ketika mereka mendengarkan dan menaati jalan-Nya; atau</w:t>
      </w:r>
    </w:p>
    <w:p>
      <w:pPr>
        <w:pStyle w:val="ListBullet"/>
        <w:spacing w:line="240" w:lineRule="auto"/>
        <w:ind w:left="720"/>
      </w:pPr>
      <w:r>
        <w:rPr>
          <w:lang w:val="id_ID" w:bidi="id_ID"/>
        </w:rPr>
      </w:r>
      <w:r>
        <w:rPr>
          <w:lang w:val="id_ID" w:bidi="id_ID"/>
        </w:rPr>
        <w:t>Aku peduli dengan umat-Ku dan Aku memberikan mereka hal-hal yang baik. Namun, hal terbaik yang Aku berikan kepada mereka bukanlah uang, tetapi hubungan yang baik denganku; atau</w:t>
      </w:r>
    </w:p>
    <w:p>
      <w:pPr>
        <w:pStyle w:val="ListBullet"/>
        <w:spacing w:line="240" w:lineRule="auto"/>
        <w:ind w:left="720"/>
      </w:pPr>
      <w:r>
        <w:rPr>
          <w:lang w:val="id_ID" w:bidi="id_ID"/>
        </w:rPr>
      </w:r>
      <w:r>
        <w:rPr>
          <w:lang w:val="id_ID" w:bidi="id_ID"/>
        </w:rPr>
        <w:t>Saya ingin orang-orang bertindak dengan cara yang saleh sehingga mereka juga dapat hidup secara damai dengan orang lain. Ketika orang bertindak dengan cara yang saleh, mereka baik dan penuh kasih terhadap satu sama lain.</w:t>
      </w:r>
    </w:p>
    <w:p>
      <w:pPr/>
      <w:r>
        <w:rPr>
          <w:lang w:val="id_ID" w:bidi="id_ID"/>
        </w:rPr>
      </w:r>
      <w:r>
        <w:rPr>
          <w:lang w:val="id_ID" w:bidi="id_ID"/>
        </w:rPr>
        <w:t>Lanjutkan dramanya.</w:t>
      </w:r>
    </w:p>
    <w:p>
      <w:pPr/>
      <w:r>
        <w:rPr>
          <w:lang w:val="id_ID" w:bidi="id_ID"/>
        </w:rPr>
      </w:r>
      <w:r>
        <w:rPr>
          <w:lang w:val="id_ID" w:bidi="id_ID"/>
        </w:rPr>
        <w:t>Kemudian Paulus mengatakan, "Tetapi lebih baik melakukan apa yang menyenangkan Allah dan puas dengan apa yang Ia berikan kepada kita. Karena ketika kita lahir, kita tidak membawa apa pun bersama kita, dan ketika kita mati, kita tidak dapat membawa apa pun bersama kita. Oleh karena itu, jika kita memiliki makanan dan pakaian yang kita butuhkan, kita seharusnya merasa puas dengan apa yang kita miliki.</w:t>
      </w:r>
    </w:p>
    <w:p>
      <w:pPr/>
      <w:r>
        <w:rPr>
          <w:lang w:val="id_ID" w:bidi="id_ID"/>
        </w:rPr>
      </w:r>
      <w:r>
        <w:rPr>
          <w:lang w:val="id_ID" w:bidi="id_ID"/>
        </w:rPr>
        <w:t>Hentikan sebentar dramanya. Tanyakan kepada orang yang memerankan orang-orang percaya, "Apa yang sedang Anda rasakan atau pikirkan?" Orang tersebut mungkin menjawab hal-hal seperti:</w:t>
      </w:r>
    </w:p>
    <w:p>
      <w:pPr>
        <w:pStyle w:val="ListBullet"/>
        <w:spacing w:line="240" w:lineRule="auto"/>
        <w:ind w:left="720"/>
      </w:pPr>
      <w:r>
        <w:rPr>
          <w:lang w:val="id_ID" w:bidi="id_ID"/>
        </w:rPr>
      </w:r>
      <w:r>
        <w:rPr>
          <w:lang w:val="id_ID" w:bidi="id_ID"/>
        </w:rPr>
        <w:t>Ketika saya melihat orang-orang yang mengikuti guru-guru palsu dan cara hidup para guru itu, Aku merasa sedih dan kasihan kepada mereka. Orang-orang ini tidak bahagia dan saling menyakiti. Saya merasa bersyukur karena Allah telah mengajarkan kita bagaimana untuk merasa puas; atau</w:t>
      </w:r>
    </w:p>
    <w:p>
      <w:pPr>
        <w:pStyle w:val="ListBullet"/>
        <w:spacing w:line="240" w:lineRule="auto"/>
        <w:ind w:left="720"/>
      </w:pPr>
      <w:r>
        <w:rPr>
          <w:lang w:val="id_ID" w:bidi="id_ID"/>
        </w:rPr>
      </w:r>
      <w:r>
        <w:rPr>
          <w:lang w:val="id_ID" w:bidi="id_ID"/>
        </w:rPr>
        <w:t>Kadang-kadang saya khawatir tentang uang dan bagaimana saya akan mendapatkan hal-hal yang dibutuhkan keluarga saya. Namun, Paulus mengingatkan saya bahwa Allah memberikan kita apa yang kita butuhkan, sehingga saya dapat mempercayai Allah daripada berfokus pada mendapatkan lebih banyak uang; atau</w:t>
      </w:r>
    </w:p>
    <w:p>
      <w:pPr>
        <w:pStyle w:val="ListBullet"/>
        <w:spacing w:line="240" w:lineRule="auto"/>
        <w:ind w:left="720"/>
      </w:pPr>
      <w:r>
        <w:rPr>
          <w:lang w:val="id_ID" w:bidi="id_ID"/>
        </w:rPr>
      </w:r>
      <w:r>
        <w:rPr>
          <w:lang w:val="id_ID" w:bidi="id_ID"/>
        </w:rPr>
        <w:t>Ketika saya berfokus untuk mendapatkan lebih banyak uang, saya merasa cemas dan tidak bahagia. Saya ingin belajar bagaimana merasa puas hanya dengan apa yang saya butuhkan. Saya akan meminta Allah dan orang-orang percaya lainnya untuk membantu saya belajar.</w:t>
      </w:r>
    </w:p>
    <w:p>
      <w:pPr/>
      <w:r>
        <w:rPr>
          <w:lang w:val="id_ID" w:bidi="id_ID"/>
        </w:rPr>
      </w:r>
      <w:r>
        <w:rPr>
          <w:lang w:val="id_ID" w:bidi="id_ID"/>
        </w:rPr>
        <w:t>Lanjutkan dramanya.</w:t>
      </w:r>
    </w:p>
    <w:p>
      <w:pPr/>
      <w:r>
        <w:rPr>
          <w:lang w:val="id_ID" w:bidi="id_ID"/>
        </w:rPr>
      </w:r>
      <w:r>
        <w:rPr>
          <w:lang w:val="id_ID" w:bidi="id_ID"/>
        </w:rPr>
        <w:t>Paulus mengatakan, "Beberapa orang ingin menjadi sangat kaya sehingga mereka mengikuti apa pun yang menggoda mereka. Mereka terjebak seperti binatang. Orang-orang ini ingin melakukan hal-hal yang tidak bijaksana dan berbahaya. Keinginan ini akan menghancurkan dan membinasakan orang-orang itu. Karena sifat manusia yang terlalu menginginkan uang yang banyak adalah alasan orang-orang melakukan segala macam kejahatan. Beberapa orang telah berhenti mempercayai ajaran tentang Kristus karena mereka sangat menginginkan uang. Orang-orang ini telah menyebabkan diri mereka sendiri menderita dalam banyak hal, seperti seseorang yang menusuk dirinya sendiri."</w:t>
      </w:r>
    </w:p>
    <w:p>
      <w:pPr/>
      <w:r>
        <w:rPr>
          <w:lang w:val="id_ID" w:bidi="id_ID"/>
        </w:rPr>
      </w:r>
      <w:r>
        <w:rPr>
          <w:lang w:val="id_ID" w:bidi="id_ID"/>
        </w:rPr>
        <w:t>Hentikan sebentar dramanya. Tanyakan kepada orang yang memerankan orang-orang yang ingin menjadi kaya, "Apa yang sedang Anda rasakan atau pikirkan?" Orang tersebut mungkin menjawab hal-hal seperti:</w:t>
      </w:r>
    </w:p>
    <w:p>
      <w:pPr>
        <w:pStyle w:val="ListBullet"/>
        <w:spacing w:line="240" w:lineRule="auto"/>
        <w:ind w:left="720"/>
      </w:pPr>
      <w:r>
        <w:rPr>
          <w:lang w:val="id_ID" w:bidi="id_ID"/>
        </w:rPr>
      </w:r>
      <w:r>
        <w:rPr>
          <w:lang w:val="id_ID" w:bidi="id_ID"/>
        </w:rPr>
        <w:t>Saya merasa orang-orang tidak mencintai saya dan menghormati saya saat ini, dan saya ingin mengubahnya. Jika saya memiliki uang, orang-orang akan menghormati saya dan berpikir bahwa aku penting. Orang-orang itu akan memperlakukan saya lebih baik dan mengasihi saya; atau</w:t>
      </w:r>
    </w:p>
    <w:p>
      <w:pPr>
        <w:pStyle w:val="ListBullet"/>
        <w:spacing w:line="240" w:lineRule="auto"/>
        <w:ind w:left="720"/>
      </w:pPr>
      <w:r>
        <w:rPr>
          <w:lang w:val="id_ID" w:bidi="id_ID"/>
        </w:rPr>
      </w:r>
      <w:r>
        <w:rPr>
          <w:lang w:val="id_ID" w:bidi="id_ID"/>
        </w:rPr>
        <w:t>Saya tahu bahwa saya melakukan hal-hal buruk, tetapi begitu saya memiliki banyak uang, saya dapat memperbaiki atau menebus hal-hal buruk apa pun yang telah saya lakukan. Saya dapat melakukan banyak hal baik dengan banyak uang, yang jauh lebih penting daripada hal-hal buruk yang saya lakukan; atau</w:t>
      </w:r>
    </w:p>
    <w:p>
      <w:pPr>
        <w:pStyle w:val="ListBullet"/>
        <w:spacing w:line="240" w:lineRule="auto"/>
        <w:ind w:left="720"/>
      </w:pPr>
      <w:r>
        <w:rPr>
          <w:lang w:val="id_ID" w:bidi="id_ID"/>
        </w:rPr>
      </w:r>
      <w:r>
        <w:rPr>
          <w:lang w:val="id_ID" w:bidi="id_ID"/>
        </w:rPr>
        <w:t>Saya sudah tidak mempercayai orang-orang lagi karena semua orang hanya ingin mengambil uang saya. Saya tidak lagi berbicara dengan orang-orang yang dulunya berteman dengan saya dan saya merasa sendirian. Tetapi jika saya menghasilkan cukup uang, maka orang-orang akan menyukai saya lagi. Saya harus mendapatkan lebih banyak uang!</w:t>
      </w:r>
    </w:p>
    <w:p>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Sangat mudah untuk melihat orang kaya dan hanya melihat barang-barang bagus yang mereka miliki. Sangat mudah untuk berpikir bahwa mereka pasti bahagia karena mereka tidak perlu khawatir tentang memiliki cukup uang. Tetapi uang bukanlah hal yang membuat orang bahagia. Hanya Allah yang dapat memberikan sukacita sejati yang abadi; atau</w:t>
      </w:r>
    </w:p>
    <w:p>
      <w:pPr>
        <w:pStyle w:val="ListBullet"/>
        <w:spacing w:line="240" w:lineRule="auto"/>
        <w:ind w:left="720"/>
      </w:pPr>
      <w:r>
        <w:rPr>
          <w:lang w:val="id_ID" w:bidi="id_ID"/>
        </w:rPr>
      </w:r>
      <w:r>
        <w:rPr>
          <w:lang w:val="id_ID" w:bidi="id_ID"/>
        </w:rPr>
        <w:t>Jika orang-orang hanya berfokus untuk mendapatkan uang, maka mereka tidak akan menghabiskan waktu bersama Allah, berbicara kepada-Nya, menyembah-Nya, dan belajar tentang Dia. Saya tidak ingin orang-orang percaya melupakan hubungan penting dan menakjubkan yang mereka miliki dengan Allah yang mengasihi dan memperhatikan mereka! atau</w:t>
      </w:r>
    </w:p>
    <w:p>
      <w:pPr>
        <w:pStyle w:val="ListBullet"/>
        <w:spacing w:line="240" w:lineRule="auto"/>
        <w:ind w:left="720"/>
      </w:pPr>
      <w:r>
        <w:rPr>
          <w:lang w:val="id_ID" w:bidi="id_ID"/>
        </w:rPr>
      </w:r>
      <w:r>
        <w:rPr>
          <w:lang w:val="id_ID" w:bidi="id_ID"/>
        </w:rPr>
        <w:t>Meskipun baik untuk menyediakan hal-hal yang baik bagi keluarga kita, orang-orang percaya tidak boleh berpikir bahwa uang akan membuat segalanya menjadi baik dalam kehidupan mereka. Kemudian mereka akan memercayai apa yang dapat diberikan uang kepada mereka daripada memercayai Allah.</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6:2–10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bahwa orang akan mengajarkan hal-hal yang tidak sesuai dengan ajaran, atau </w:t>
      </w:r>
      <w:r>
        <w:rPr>
          <w:b/>
          <w:lang w:val="id_ID" w:bidi="id_ID"/>
        </w:rPr>
        <w:t>pengajaran</w:t>
      </w:r>
      <w:r>
        <w:rPr>
          <w:lang w:val="id_ID" w:bidi="id_ID"/>
        </w:rPr>
        <w:t xml:space="preserve"> dari Tuhan Yesus Kristus. Doktrin adalah semua ajaran, atau pernyataan, yang diajarkan atau diterima dan dipercayai oleh seseorang. Gunakan kata yang sama untuk doktrin seperti yang telah Anda gunakan dalam kisah sebelumnya, dan untuk petunjuk lebih lagi tentang </w:t>
      </w:r>
      <w:r>
        <w:rPr>
          <w:b/>
          <w:lang w:val="id_ID" w:bidi="id_ID"/>
        </w:rPr>
        <w:t>doktrin</w:t>
      </w:r>
      <w:r>
        <w:rPr>
          <w:lang w:val="id_ID" w:bidi="id_ID"/>
        </w:rPr>
        <w:t xml:space="preserve">, lihat pada Glosarium Utama. </w:t>
      </w:r>
    </w:p>
    <w:p>
      <w:pPr/>
      <w:r>
        <w:rPr>
          <w:lang w:val="id_ID" w:bidi="id_ID"/>
        </w:rPr>
      </w:r>
      <w:r>
        <w:rPr>
          <w:lang w:val="id_ID" w:bidi="id_ID"/>
        </w:rPr>
        <w:t xml:space="preserve">Seorang </w:t>
      </w:r>
      <w:r>
        <w:rPr>
          <w:b/>
          <w:lang w:val="id_ID" w:bidi="id_ID"/>
        </w:rPr>
        <w:t>tuan</w:t>
      </w:r>
      <w:r>
        <w:rPr>
          <w:lang w:val="id_ID" w:bidi="id_ID"/>
        </w:rPr>
        <w:t xml:space="preserve"> adalah penguasa atas orang lain. Seorang tuan memiliki otoritas penuh atas orang-orang ini, sehingga orang Israel menggunakan kata ini untuk Allah karena Allah memiliki otoritas atas seluruh dunia. Paulus sering menggunakan kata ini untuk Yesus, untuk menunjukkan bahwa Yesus adalah Allah. Untuk petunjuk lebih lagi tentang </w:t>
      </w:r>
      <w:r>
        <w:rPr>
          <w:lang w:val="id_ID" w:bidi="id_ID"/>
        </w:rPr>
        <w:t>Tuhan</w:t>
      </w:r>
      <w:r>
        <w:rPr>
          <w:lang w:val="id_ID" w:bidi="id_ID"/>
        </w:rPr>
        <w:t xml:space="preserve">, lihat Glosarium Utama. Gunakan kata atau sebutan yang sama untuk Tuhan seperti yang Anda pakai pada kisah sebelumnya. </w:t>
      </w:r>
    </w:p>
    <w:p>
      <w:pPr/>
      <w:r>
        <w:rPr>
          <w:lang w:val="id_ID" w:bidi="id_ID"/>
        </w:rPr>
      </w:r>
      <w:r>
        <w:rPr>
          <w:b/>
          <w:lang w:val="id_ID" w:bidi="id_ID"/>
        </w:rPr>
        <w:t>Kristus</w:t>
      </w:r>
      <w:r>
        <w:rPr>
          <w:lang w:val="id_ID" w:bidi="id_ID"/>
        </w:rPr>
        <w:t xml:space="preserve"> menunjuk pada raja dan Juruselamat yang istimewa yang telah dijanjikan Allah untuk diutus, yaitu Yesus. Untuk petunjuk lebih lagi tentang </w:t>
      </w:r>
      <w:r>
        <w:rPr>
          <w:lang w:val="id_ID" w:bidi="id_ID"/>
        </w:rPr>
        <w:t>Kristus</w:t>
      </w:r>
      <w:r>
        <w:rPr>
          <w:lang w:val="id_ID" w:bidi="id_ID"/>
        </w:rPr>
        <w:t xml:space="preserve">, lihat Glosarium Utama. Gunakan kata atau sebutan yang sama untuk Kristus seperti yang Anda pakai pada kisah sebelumnya. </w:t>
      </w:r>
    </w:p>
    <w:p>
      <w:pPr/>
      <w:r>
        <w:rPr>
          <w:lang w:val="id_ID" w:bidi="id_ID"/>
        </w:rPr>
      </w:r>
      <w:r>
        <w:rPr>
          <w:lang w:val="id_ID" w:bidi="id_ID"/>
        </w:rPr>
        <w:t xml:space="preserve">Guru-guru ini juga mengajarkan hal-hal yang tidak sesuai dengan ajaran </w:t>
      </w:r>
      <w:r>
        <w:rPr>
          <w:b/>
          <w:lang w:val="id_ID" w:bidi="id_ID"/>
        </w:rPr>
        <w:t>yang saleh</w:t>
      </w:r>
      <w:r>
        <w:rPr>
          <w:lang w:val="id_ID" w:bidi="id_ID"/>
        </w:rPr>
        <w:t xml:space="preserve">. Seseorang yang saleh mengasihi Allah dan dengan seluruh hatinya ingin berperilaku dengan cara yang menyenangkan Allah. Kesalehan berarti berbuat dengan cara yang menyenangkan Allah. Ajaran yang saleh adalah ajaran yang menolong manusia bersikap sesuai dengan kehendak Allah. Untuk petunjuk lebih lagi tentang </w:t>
      </w:r>
      <w:r>
        <w:rPr>
          <w:b/>
          <w:lang w:val="id_ID" w:bidi="id_ID"/>
        </w:rPr>
        <w:t>saleh</w:t>
      </w:r>
      <w:r>
        <w:rPr>
          <w:lang w:val="id_ID" w:bidi="id_ID"/>
        </w:rPr>
        <w:t xml:space="preserve">, lihat Glosarium Utama. Gunakan kata atau sebutan yang sama untuk saleh seperti yang Anda gunakan pada kisah sebelumnya. </w:t>
      </w:r>
    </w:p>
    <w:p>
      <w:pPr/>
      <w:r>
        <w:rPr>
          <w:lang w:val="id_ID" w:bidi="id_ID"/>
        </w:rPr>
      </w:r>
      <w:r>
        <w:rPr>
          <w:lang w:val="id_ID" w:bidi="id_ID"/>
        </w:rPr>
        <w:t xml:space="preserve">Guru-guru ini dan pengikut mereka akan memiliki </w:t>
      </w:r>
      <w:r>
        <w:rPr>
          <w:b/>
          <w:lang w:val="id_ID" w:bidi="id_ID"/>
        </w:rPr>
        <w:t>kejahatan</w:t>
      </w:r>
      <w:r>
        <w:rPr>
          <w:lang w:val="id_ID" w:bidi="id_ID"/>
        </w:rPr>
        <w:t xml:space="preserve"> rasa ragu tentang satu sama lain. Kejahatan adalah lawan kata dari kebaikan. Ketika manusia tidak lagi menaati Allah, mereka mulai melakukan tindakan kejahatan. </w:t>
      </w:r>
    </w:p>
    <w:p>
      <w:pPr/>
      <w:r>
        <w:rPr>
          <w:lang w:val="id_ID" w:bidi="id_ID"/>
        </w:rPr>
      </w:r>
      <w:r>
        <w:rPr>
          <w:lang w:val="id_ID" w:bidi="id_ID"/>
        </w:rPr>
        <w:t xml:space="preserve">Berhenti di sini dan bahas dalam kelompok kata atau sebutan apa yang akan Anda gunakan untuk </w:t>
      </w:r>
      <w:r>
        <w:rPr>
          <w:b/>
          <w:lang w:val="id_ID" w:bidi="id_ID"/>
        </w:rPr>
        <w:t>kejahatan</w:t>
      </w:r>
      <w:r>
        <w:rPr>
          <w:lang w:val="id_ID" w:bidi="id_ID"/>
        </w:rPr>
        <w:t xml:space="preserve">. Carilah kata </w:t>
      </w:r>
      <w:r>
        <w:rPr>
          <w:lang w:val="id_ID" w:bidi="id_ID"/>
        </w:rPr>
        <w:t>kejahatan</w:t>
      </w:r>
      <w:r>
        <w:rPr>
          <w:lang w:val="id_ID" w:bidi="id_ID"/>
        </w:rPr>
        <w:t xml:space="preserve"> di Glosarium Utama untuk petunjuk lebih lagi. Jika Anda telah menerjemahkan kata ini di kitab lain dari Alkitab, gunakan kata yang sama dengan yang Anda gunakan di sana. Jeda rekaman suara di sini. </w:t>
      </w:r>
    </w:p>
    <w:p>
      <w:pPr/>
      <w:r>
        <w:rPr>
          <w:lang w:val="id_ID" w:bidi="id_ID"/>
        </w:rPr>
      </w:r>
      <w:r>
        <w:rPr>
          <w:lang w:val="id_ID" w:bidi="id_ID"/>
        </w:rPr>
        <w:t xml:space="preserve">Paulus mengatakan bahwa </w:t>
      </w:r>
      <w:r>
        <w:rPr>
          <w:b/>
          <w:lang w:val="id_ID" w:bidi="id_ID"/>
        </w:rPr>
        <w:t>pikiran</w:t>
      </w:r>
      <w:r>
        <w:rPr>
          <w:lang w:val="id_ID" w:bidi="id_ID"/>
        </w:rPr>
        <w:t xml:space="preserve"> orang-orang ini rusak. Pikiran merujuk pada pemikiran, pengertian, dan kecerdasan seseorang. </w:t>
      </w:r>
    </w:p>
    <w:p>
      <w:pPr/>
      <w:r>
        <w:rPr>
          <w:lang w:val="id_ID" w:bidi="id_ID"/>
        </w:rPr>
      </w:r>
      <w:r>
        <w:rPr>
          <w:lang w:val="id_ID" w:bidi="id_ID"/>
        </w:rPr>
        <w:t xml:space="preserve">Berhenti di sini dan bahas dalam kelompok kata atau sebutan apa yang akan Anda gunakan untuk </w:t>
      </w:r>
      <w:r>
        <w:rPr>
          <w:b/>
          <w:lang w:val="id_ID" w:bidi="id_ID"/>
        </w:rPr>
        <w:t>pikiran</w:t>
      </w:r>
      <w:r>
        <w:rPr>
          <w:lang w:val="id_ID" w:bidi="id_ID"/>
        </w:rPr>
        <w:t xml:space="preserve">. Carilah kata </w:t>
      </w:r>
      <w:r>
        <w:rPr>
          <w:lang w:val="id_ID" w:bidi="id_ID"/>
        </w:rPr>
        <w:t>pikiran</w:t>
      </w:r>
      <w:r>
        <w:rPr>
          <w:lang w:val="id_ID" w:bidi="id_ID"/>
        </w:rPr>
        <w:t xml:space="preserve"> di Glosarium Utama untuk petunjuk lebih lagi. Jika Anda telah menerjemahkan kata ini di kitab lain dari Alkitab, gunakan kata yang sama dengan yang Anda gunakan di sana. Jeda rekaman suara di sini. </w:t>
      </w:r>
    </w:p>
    <w:p>
      <w:pPr/>
      <w:r>
        <w:rPr>
          <w:lang w:val="id_ID" w:bidi="id_ID"/>
        </w:rPr>
      </w:r>
      <w:r>
        <w:rPr>
          <w:lang w:val="id_ID" w:bidi="id_ID"/>
        </w:rPr>
        <w:t xml:space="preserve">Cara orang menginginkan uang akan seperti </w:t>
      </w:r>
      <w:r>
        <w:rPr>
          <w:b/>
          <w:lang w:val="id_ID" w:bidi="id_ID"/>
        </w:rPr>
        <w:t>perangkap</w:t>
      </w:r>
      <w:r>
        <w:rPr>
          <w:lang w:val="id_ID" w:bidi="id_ID"/>
        </w:rPr>
        <w:t xml:space="preserve">, yaitu alat yang dibuat orang untuk menangkap binatang. </w:t>
      </w:r>
    </w:p>
    <w:p>
      <w:pPr/>
      <w:r>
        <w:rPr>
          <w:lang w:val="id_ID" w:bidi="id_ID"/>
        </w:rPr>
      </w:r>
      <w:r>
        <w:rPr>
          <w:lang w:val="id_ID" w:bidi="id_ID"/>
        </w:rPr>
        <w:t xml:space="preserve">Berhenti di sini dan bahas dalam kelompok kata atau sebutan apa yang akan Anda gunakan untuk </w:t>
      </w:r>
      <w:r>
        <w:rPr>
          <w:b/>
          <w:lang w:val="id_ID" w:bidi="id_ID"/>
        </w:rPr>
        <w:t>perangkap</w:t>
      </w:r>
      <w:r>
        <w:rPr>
          <w:lang w:val="id_ID" w:bidi="id_ID"/>
        </w:rPr>
        <w:t xml:space="preserve">. Lihatlah kembali gambar perangkap </w:t>
      </w:r>
      <w:r>
        <w:rPr>
          <w:lang w:val="id_ID" w:bidi="id_ID"/>
        </w:rPr>
        <w:t>bila</w:t>
      </w:r>
      <w:r>
        <w:rPr>
          <w:lang w:val="id_ID" w:bidi="id_ID"/>
        </w:rPr>
        <w:t xml:space="preserve"> diperlukan. Jeda rekaman suara di sini. </w:t>
      </w:r>
    </w:p>
    <w:p>
      <w:pPr/>
      <w:r>
        <w:rPr>
          <w:lang w:val="id_ID" w:bidi="id_ID"/>
        </w:rPr>
      </w:r>
      <w:r>
        <w:rPr>
          <w:lang w:val="id_ID" w:bidi="id_ID"/>
        </w:rPr>
        <w:t xml:space="preserve">Orang-orang yang digambarkan di sini telah meninggalkan </w:t>
      </w:r>
      <w:r>
        <w:rPr>
          <w:b/>
          <w:lang w:val="id_ID" w:bidi="id_ID"/>
        </w:rPr>
        <w:t>iman</w:t>
      </w:r>
      <w:r>
        <w:rPr>
          <w:lang w:val="id_ID" w:bidi="id_ID"/>
        </w:rPr>
        <w:t xml:space="preserve">. Memiliki iman kepada seseorang berarti percaya bahwa apa yang dikatakan orang itu tentang dirinya adalah benar. Ketika Paulus berbicara tentang iman, yang Paulus maksudkan adalah ajaran yang benar tentang Allah dan Kristus, di mana orang percaya atau memiliki iman kepada Kristus. Untuk petunjuk lebih lagi tentang </w:t>
      </w:r>
      <w:r>
        <w:rPr>
          <w:lang w:val="id_ID" w:bidi="id_ID"/>
        </w:rPr>
        <w:t>iman</w:t>
      </w:r>
      <w:r>
        <w:rPr>
          <w:lang w:val="id_ID" w:bidi="id_ID"/>
        </w:rPr>
        <w:t xml:space="preserve">, lihat Glosarium Utama. Gunakan kata atau sebutan yang sama untuk iman seperti yang Anda pakai pada kisah sebelumnya.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bagian teks ini dalam bentuk terjemahan yang paling mudah dimengerti. </w:t>
      </w:r>
    </w:p>
    <w:p>
      <w:pPr/>
      <w:r>
        <w:rPr>
          <w:lang w:val="id_ID" w:bidi="id_ID"/>
        </w:rPr>
      </w:r>
      <w:r>
        <w:rPr>
          <w:lang w:val="id_ID" w:bidi="id_ID"/>
        </w:rPr>
        <w:t xml:space="preserve">Jeda rekaman suara di sini. </w:t>
      </w:r>
    </w:p>
    <w:p>
      <w:pPr/>
      <w:r>
        <w:rPr>
          <w:lang w:val="id_ID" w:bidi="id_ID"/>
        </w:rPr>
      </w:r>
      <w:r>
        <w:rPr>
          <w:lang w:val="id_ID" w:bidi="id_ID"/>
        </w:rPr>
        <w:t>Dalam sesi ini, ceritakan kembali nats ini, secara berkelompok, dalam bahasa Anda sendiri.</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mengucapkan beberapa kalimat dari bagian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Akhirnya, kelompok dapat menyusun versi akhir dari bagian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Timotius 6:11–16</w:t>
      </w:r>
      <w:r>
        <w:rPr>
          <w:lang w:val="id_ID" w:bidi="id_ID"/>
        </w:rPr>
      </w:r>
    </w:p>
    <w:p>
      <w:pPr>
        <w:pStyle w:val="Heading3"/>
      </w:pPr>
      <w:r>
        <w:rPr>
          <w:lang w:val="id_ID" w:bidi="id_ID"/>
        </w:rPr>
        <w:t>Dengar dan Renungkan</w:t>
      </w:r>
    </w:p>
    <w:p>
      <w:pPr/>
      <w:r>
        <w:rPr>
          <w:lang w:val="id_ID" w:bidi="id_ID"/>
        </w:rPr>
      </w:r>
      <w:r>
        <w:rPr>
          <w:lang w:val="id_ID" w:bidi="id_ID"/>
        </w:rPr>
        <w:t>Dalam bagian ini, dengarkan 1 Timotius 6:11–16 dan renungkan di dalam hati Anda.</w:t>
      </w:r>
    </w:p>
    <w:p>
      <w:pPr/>
      <w:r>
        <w:rPr>
          <w:lang w:val="id_ID" w:bidi="id_ID"/>
        </w:rPr>
      </w:r>
      <w:r>
        <w:rPr>
          <w:lang w:val="id_ID" w:bidi="id_ID"/>
        </w:rPr>
        <w:t xml:space="preserve">Jika memungkinkan dengarkan rekaman suara dari 1 Timotius 6:11–16 sebanyak tiga kali, dalam tiga bentuk terjemahan yang berbeda. </w:t>
      </w:r>
    </w:p>
    <w:p>
      <w:pPr/>
      <w:r>
        <w:rPr>
          <w:lang w:val="id_ID" w:bidi="id_ID"/>
        </w:rPr>
      </w:r>
      <w:r>
        <w:rPr>
          <w:lang w:val="id_ID" w:bidi="id_ID"/>
        </w:rPr>
        <w:t xml:space="preserve">Jeda rekaman suara di sini. </w:t>
      </w:r>
    </w:p>
    <w:p>
      <w:pPr/>
      <w:r>
        <w:rPr>
          <w:lang w:val="id_ID" w:bidi="id_ID"/>
        </w:rPr>
      </w:r>
      <w:r>
        <w:rPr>
          <w:lang w:val="id_ID" w:bidi="id_ID"/>
        </w:rPr>
        <w:t>Kemudian,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Jeda rekaman suara di sini. </w:t>
      </w:r>
    </w:p>
    <w:p>
      <w:pPr>
        <w:pStyle w:val="ListBullet"/>
        <w:spacing w:line="240" w:lineRule="auto"/>
        <w:ind w:left="720"/>
      </w:pPr>
      <w:r>
        <w:rPr>
          <w:lang w:val="id_ID" w:bidi="id_ID"/>
        </w:rPr>
      </w:r>
      <w:r>
        <w:rPr>
          <w:lang w:val="id_ID" w:bidi="id_ID"/>
        </w:rPr>
        <w:t xml:space="preserve">Apa yang Anda tidak sukai atau tidak mengerti dari perikop ini? Jeda rekaman suara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Jeda rekaman suara di sini. </w:t>
      </w:r>
    </w:p>
    <w:p>
      <w:pPr>
        <w:pStyle w:val="ListBullet"/>
        <w:spacing w:line="240" w:lineRule="auto"/>
        <w:ind w:left="720"/>
      </w:pPr>
      <w:r>
        <w:rPr>
          <w:lang w:val="id_ID" w:bidi="id_ID"/>
        </w:rPr>
      </w:r>
      <w:r>
        <w:rPr>
          <w:lang w:val="id_ID" w:bidi="id_ID"/>
        </w:rPr>
        <w:t xml:space="preserve">Apa yang diceritakan perikop ini kepada kita tentang manusia ? Jeda rekaman suara di sini. </w:t>
      </w:r>
    </w:p>
    <w:p>
      <w:pPr>
        <w:pStyle w:val="ListBullet"/>
        <w:spacing w:line="240" w:lineRule="auto"/>
        <w:ind w:left="720"/>
      </w:pPr>
      <w:r>
        <w:rPr>
          <w:lang w:val="id_ID" w:bidi="id_ID"/>
        </w:rPr>
      </w:r>
      <w:r>
        <w:rPr>
          <w:lang w:val="id_ID" w:bidi="id_ID"/>
        </w:rPr>
        <w:t xml:space="preserve">Bagaimana perikop ini memengaruhi kehidupan kita sehari-hari ? Jeda rekaman suara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Timotius 6:11–16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 xml:space="preserve">Dalam kisah sebelumnya, Paulus menggambarkan orang-orang yang mengajarkan hal-hal yang salah. Paulus menulis bahwa guru-guru ini sering melakukan hal-hal buruk. Guru-guru ini melakukan hal-hal buruk karena alasan yang buruk. Seringkali guru-guru ini rakus akan kekayaan. Karena hal ini, beberapa orang tidak lagi percaya kepada Yesus. </w:t>
      </w:r>
    </w:p>
    <w:p>
      <w:pPr/>
      <w:r>
        <w:rPr>
          <w:lang w:val="id_ID" w:bidi="id_ID"/>
        </w:rPr>
      </w:r>
      <w:r>
        <w:rPr>
          <w:lang w:val="id_ID" w:bidi="id_ID"/>
        </w:rPr>
        <w:t>Pada awal bagian surat ini, Paulus menggunakan beberapa cara untuk menandai adanya perbedaan yang kuat antara cara hidup para guru yang buruk itu dan cara hidup yang Paulus inginkan dari Timotius. Guru-guru yang buruk tidak mengerti apa itu kekayaan yang sebenarnya. Paulus sekarang menjelaskan cara hidup yang akan memberikan Timotius kekayaan yang sebenarnya — kehidupan yang kekal bersama Allah.</w:t>
      </w:r>
    </w:p>
    <w:p>
      <w:pPr/>
      <w:r>
        <w:rPr>
          <w:lang w:val="id_ID" w:bidi="id_ID"/>
        </w:rPr>
      </w:r>
      <w:r>
        <w:rPr>
          <w:lang w:val="id_ID" w:bidi="id_ID"/>
        </w:rPr>
        <w:t xml:space="preserve">Berhenti di sini dan bicarakan pertanyaan ini dalam kelompok: Jika Anda ingin memberikan nasihat kepada seseorang tentang cara hidup, nasihat seperti apa yang akan Anda berikan? Jeda rekaman suara di sini. </w:t>
      </w:r>
    </w:p>
    <w:p>
      <w:pPr/>
      <w:r>
        <w:rPr>
          <w:lang w:val="id_ID" w:bidi="id_ID"/>
        </w:rPr>
      </w:r>
      <w:r>
        <w:rPr>
          <w:lang w:val="id_ID" w:bidi="id_ID"/>
        </w:rPr>
        <w:t xml:space="preserve">Paulus menyebut Timotius sebagai "hamba Allah." Orang-orang menyebut para nabi sebagai ”hamba Allah” dalam Perjanjian Lama. Allah secara khusus memilih para nabi untuk membawa pesan-Nya kepada umat-Nya. Dengan cara yang sama, Allah secara khusus memilih Timotius untuk menjadi pemimpin di gereja dan untuk menyampaikan pesan-Nya kepada umat-Nya. Paulus menyebutkan hal ini beberapa kali dalam surat ini, khususnya di tempat di mana Paulus menulis tentang pemberian yang diterima Timotius ketika orang-orang berkata-kata atas Tuhan dan ketika para penatua meletakkan tangan mereka ke atas Timotius. Ini adalah cara lain untuk menandai perbedaan antara Timotius dan orang-orang yang mengajarkan hal-hal yang salah. </w:t>
      </w:r>
    </w:p>
    <w:p>
      <w:pPr/>
      <w:r>
        <w:rPr>
          <w:lang w:val="id_ID" w:bidi="id_ID"/>
        </w:rPr>
      </w:r>
      <w:r>
        <w:rPr>
          <w:lang w:val="id_ID" w:bidi="id_ID"/>
        </w:rPr>
        <w:t xml:space="preserve">Dalam bagian suratnya ini, Paulus menggunakan bahasa yang akan mengingatkan Timotius pada seorang prajurit yang bertarung dalam pertempuran atau seorang olahragawan yang bertanding dalam pertandingan. Paulus sering menggunakan gambaran seperti ini ketika ia menulis, termasuk di awal surat ini. Ketika Paulus menggunakan kata-kata ini, hal itu membantu Timotius untuk mengerti bahwa Timotius perlu melakukan yang terbaik, atau menggunakan seluruh kekuatan dan usahanya, untuk melakukan apa yang Paulus katakan kepada Timotius. </w:t>
      </w:r>
    </w:p>
    <w:p>
      <w:pPr/>
      <w:r>
        <w:rPr>
          <w:lang w:val="id_ID" w:bidi="id_ID"/>
        </w:rPr>
      </w:r>
      <w:r>
        <w:rPr>
          <w:lang w:val="id_ID" w:bidi="id_ID"/>
        </w:rPr>
        <w:t xml:space="preserve">Berhenti di sini dan bicarakan pertanyaan ini dalam kelompok: Kegiatan seperti apa yang dapat Anda pikirkan di mana orang bekerja keras dan melakukan yang terbaik? Jeda rekaman suara di sini. </w:t>
      </w:r>
    </w:p>
    <w:p>
      <w:pPr/>
      <w:r>
        <w:rPr>
          <w:lang w:val="id_ID" w:bidi="id_ID"/>
        </w:rPr>
      </w:r>
      <w:r>
        <w:rPr>
          <w:lang w:val="id_ID" w:bidi="id_ID"/>
        </w:rPr>
        <w:t xml:space="preserve">Paulus memberi Timotius daftar hal-hal yang baik — cara-cara yang harus Timotius coba untuk hidupi. Daftar ini mirip dengan daftar lain yang kita lihat dalam Kitab Suci. </w:t>
      </w:r>
    </w:p>
    <w:p>
      <w:pPr/>
      <w:r>
        <w:rPr>
          <w:lang w:val="id_ID" w:bidi="id_ID"/>
        </w:rPr>
      </w:r>
      <w:r>
        <w:rPr>
          <w:lang w:val="id_ID" w:bidi="id_ID"/>
        </w:rPr>
        <w:t xml:space="preserve">Berhenti di sini dan bicarakan pertanyaan ini dalam kelompok: Bagaimana Anda akan menggambarkan cara hidup yang baik yang seharusnya dilakukan seseorang? Jeda rekaman suara di sini. </w:t>
      </w:r>
    </w:p>
    <w:p>
      <w:pPr/>
      <w:r>
        <w:rPr>
          <w:lang w:val="id_ID" w:bidi="id_ID"/>
        </w:rPr>
      </w:r>
      <w:r>
        <w:rPr>
          <w:lang w:val="id_ID" w:bidi="id_ID"/>
        </w:rPr>
        <w:t xml:space="preserve">Paulus menulis tentang pengakuan baik yang dibuat oleh Timotius dan Kristus Yesus. Pengakuan yang baik ini mungkin adalah kata-kata bahwa Yesus adalah Raja. Yesus menjelaskan dengan jelas bahwa Dia adalah raja saat di adili di hadapan Pilatus, gubernur Romawi di Yerusalem yang melihat penyaliban Yesus. Di sini, Paulus mengingatkan Timotius tentang waktu ketika Timotius menyampaikan kata-kata itu di depan banyak orang. Bagi Timotius, ini mungkin terjadi baik saat ia menerima baptisan atau ketika Timotius menjadi seorang gembala jemaat. </w:t>
      </w:r>
    </w:p>
    <w:p>
      <w:pPr/>
      <w:r>
        <w:rPr>
          <w:lang w:val="id_ID" w:bidi="id_ID"/>
        </w:rPr>
      </w:r>
      <w:r>
        <w:rPr>
          <w:lang w:val="id_ID" w:bidi="id_ID"/>
        </w:rPr>
        <w:t xml:space="preserve">Paulus juga menulis bahwa Timotius harus menaati perintahnya "tanpa ada cacat." Ini pasti mengingatkan Timotius tentang binatang-binatang yang tidak bercacat atau sempurna yang harus menjadi korban orang Israel kepada Allah. Ketaatan Timotius seharusnya seperti persembahan yang sempurna kepada Allah. </w:t>
      </w:r>
    </w:p>
    <w:p>
      <w:pPr/>
      <w:r>
        <w:rPr>
          <w:lang w:val="id_ID" w:bidi="id_ID"/>
        </w:rPr>
      </w:r>
      <w:r>
        <w:rPr>
          <w:lang w:val="id_ID" w:bidi="id_ID"/>
        </w:rPr>
        <w:t>Pada akhir kisah ini, Paulus menulis tentang saat ketika Tuhan Yesus Kristus akan kembali ke bumi dengan cara yang dapat dilihat oleh semua orang. Ketika Paulus memikirkan hal itu, Paulus menulis sesuatu yang mungkin merupakan lagu pujian, yang menyebutkan cara-cara bahwa Allah sangat istimewa, kuat, dan luar biasa.</w:t>
      </w:r>
    </w:p>
    <w:p>
      <w:pPr/>
      <w:r>
        <w:rPr>
          <w:lang w:val="id_ID" w:bidi="id_ID"/>
        </w:rPr>
      </w:r>
      <w:r>
        <w:rPr>
          <w:lang w:val="id_ID" w:bidi="id_ID"/>
        </w:rPr>
        <w:t xml:space="preserve">Berhenti di sini dan bicarakan pertanyaan ini dalam kelompok: Bagaimana seseorang dalam tradisi Anda berlaku jika ia takjub pada sesuatu dan merasa ingin memuji hal itu? Lagu atau puisi seperti apa yang digunakan orang untuk pujian atas sesuatu?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Menjelaskan bagian-bagian (1 Timotius 6:11–16) </w:t>
      </w:r>
    </w:p>
    <w:p>
      <w:pPr/>
      <w:r>
        <w:rPr>
          <w:lang w:val="id_ID" w:bidi="id_ID"/>
        </w:rPr>
      </w:r>
      <w:r>
        <w:rPr>
          <w:lang w:val="id_ID" w:bidi="id_ID"/>
        </w:rPr>
        <w:t xml:space="preserve">Dengarkan rekaman suara dari 1 Timotius 6:11–16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Pada langkah ini, kelompok akan menentukan bagian, tokoh, dan latar belakang dari nats ini. Selanjutnya, kelompok akan memvisualisasikan nats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berkata kepada Timotius bahwa Timotius harus hidup seperti dia menjauhi hal-hal yang buruk dan berlari ke hal-hal yang baik. Paulus memberi tahu Timotius untuk bekerja keras dalam hal ini. </w:t>
      </w:r>
    </w:p>
    <w:p>
      <w:pPr/>
      <w:r>
        <w:rPr>
          <w:lang w:val="id_ID" w:bidi="id_ID"/>
        </w:rPr>
      </w:r>
      <w:r>
        <w:rPr>
          <w:b/>
          <w:lang w:val="id_ID" w:bidi="id_ID"/>
        </w:rPr>
        <w:t>Pada bagian kedua:</w:t>
      </w:r>
      <w:r>
        <w:rPr>
          <w:lang w:val="id_ID" w:bidi="id_ID"/>
        </w:rPr>
        <w:t xml:space="preserve"> Paulus berkata kepada Timotius untuk taat pada apa yang telah Paulus katakan kepada Timotius, dan Paulus mengingatkan Timotius bahwa Allah memperhatikan Timotius. </w:t>
      </w:r>
    </w:p>
    <w:p>
      <w:pPr/>
      <w:r>
        <w:rPr>
          <w:lang w:val="id_ID" w:bidi="id_ID"/>
        </w:rPr>
      </w:r>
      <w:r>
        <w:rPr>
          <w:b/>
          <w:lang w:val="id_ID" w:bidi="id_ID"/>
        </w:rPr>
        <w:t>Pada bagian ketiga:</w:t>
      </w:r>
      <w:r>
        <w:rPr>
          <w:lang w:val="id_ID" w:bidi="id_ID"/>
        </w:rPr>
        <w:t xml:space="preserve"> Paulus memberikan pujian kepada Allah dengan menyatakan betapa luar biasa dan berkuasanya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 xml:space="preserve">Banyak saksi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 xml:space="preserve">Dan Pontius Pilatus </w:t>
      </w:r>
    </w:p>
    <w:p>
      <w:pPr/>
      <w:r>
        <w:rPr>
          <w:lang w:val="id_ID" w:bidi="id_ID"/>
        </w:rPr>
      </w:r>
      <w:r>
        <w:rPr>
          <w:lang w:val="id_ID" w:bidi="id_ID"/>
        </w:rPr>
        <w:t xml:space="preserve">Sebagai kelompok, perhatikan bagian-bagian dari latar belakang bagian ini: </w:t>
      </w:r>
    </w:p>
    <w:p>
      <w:pPr/>
      <w:r>
        <w:rPr>
          <w:lang w:val="id_ID" w:bidi="id_ID"/>
        </w:rPr>
      </w:r>
      <w:r>
        <w:rPr>
          <w:lang w:val="id_ID" w:bidi="id_ID"/>
        </w:rPr>
        <w:t xml:space="preserve">Dalam beberapa hal, bagian surat Paulus ini adalah rangkuman terakhir dari jenis orang seperti apa yang Paulus inginkan dari Timotius. Paulus berubah dari menulis tentang orang lain menjadi memberikan perintah langsung kepada Timotius. Paulus ingin mendorong Timotius tentang hasil baik yang akan terjadi ketika Timotius hidup seperti ini. Paulus memberikan nasihat pendek, dan kemudian Paulus memberikan beberapa jenis dorongan untuk melakukan apa yang benar. Paulus mengingatkan Timotius bahwa Timotius harus terus mengejar hadiah kehidupan kekal — hidup dari Allah dan bersama Allah yang adalah raja paling tinggi dari semuanya. Timotius harus melakukan hal ini karena Allah telah memilih Timotius untuk melayani Allah dan karena Timotius telah berjanji untuk melayani Allah. </w:t>
      </w:r>
    </w:p>
    <w:p>
      <w:pPr/>
      <w:r>
        <w:rPr>
          <w:lang w:val="id_ID" w:bidi="id_ID"/>
        </w:rPr>
      </w:r>
      <w:r>
        <w:rPr>
          <w:lang w:val="id_ID" w:bidi="id_ID"/>
        </w:rPr>
        <w:t xml:space="preserve">Pada bagian pertama dari kisah ini, Paulus membedakan Timotius dengan jenis orang yang Paulus tulis sebelumnya. Paulus mendapat perhatian Timotius ketika ia menyebut Timotius, "Engkau, hai pelayan Allah ...." Paulus berkata kepada Timotius untuk menjauhi hal-hal yang buruk seperti seseorang menjauhi bahaya — secepat mungkin. Kemudian Paulus membedakan Timotius yang menjauhi satu hal dengan Timotius yang berlari ke arah hal lain. Paulus melakukan hal ini untuk menunjukkan bahwa Timotius harus berusaha sangat keras untuk melakukan hal-hal yang baik. </w:t>
      </w:r>
    </w:p>
    <w:p>
      <w:pPr/>
      <w:r>
        <w:rPr>
          <w:lang w:val="id_ID" w:bidi="id_ID"/>
        </w:rPr>
      </w:r>
      <w:r>
        <w:rPr>
          <w:lang w:val="id_ID" w:bidi="id_ID"/>
        </w:rPr>
        <w:t xml:space="preserve">Berhenti di sini dan bicarakan pertanyaan ini dalam kelompok: Bagaimana Anda berbicara kepada seseorang dengan cara yang akan memberitahu orang itu bahwa Anda sedang berbicara kepada mereka dan mereka harus memperhatikan? Bagaimana Anda akan berbicara jika Anda memberikan nasihat umum kepada seorang anak muda tentang hal-hal yang salah dan orang-orang yang harus ia hindari? Lalu bagaimana Anda akan berbicara secara berbeda untuk memberikan perintah langsung kepada anak muda itu tentang bagaimana ia harus hidup? Terakhir, bagaimana Anda menjelaskan berusaha sekuat tenaga untuk menghindari hal-hal yang buruk dan berusaha sekuat tenaga untuk melakukan hal-hal baik? Jeda rekaman suara di sini. </w:t>
      </w:r>
    </w:p>
    <w:p>
      <w:pPr/>
      <w:r>
        <w:rPr>
          <w:lang w:val="id_ID" w:bidi="id_ID"/>
        </w:rPr>
      </w:r>
      <w:r>
        <w:rPr>
          <w:lang w:val="id_ID" w:bidi="id_ID"/>
        </w:rPr>
        <w:t xml:space="preserve">Paulus melanjutkan dengan membuat daftar cara-cara yang baik bagi Timotius untuk bersikap. Paulus berkata kepada Timotius untuk menjadi benar, atau melakukan hal-hal yang Allah katakan adalah benar. Timotius haruslah saleh, atau ia harus berusaha untuk bertindak sesuai dengan keinginan Allah. Timotius harus memiliki iman, atau dia harus selalu percaya kepada Allah. Timotius harus mengasihi Allah dan orang lain. Timotius harus memiliki ketangguhan; dengan kata lain, Timotius harus sabar terhadap orang-orang dan terus bekerja meskipun hal-hal yang sulit terjadi. Timotius harus bersikap lembut; Timotius tidak boleh merasa kesal dengan orang-orang atau ketika sesuatu tidak terjadi pada waktunya atau sesuai dengan keinginan Timotius. Timotius harus memikirkan kebutuhan orang lain. </w:t>
      </w:r>
    </w:p>
    <w:p>
      <w:pPr/>
      <w:r>
        <w:rPr>
          <w:lang w:val="id_ID" w:bidi="id_ID"/>
        </w:rPr>
      </w:r>
      <w:r>
        <w:rPr>
          <w:lang w:val="id_ID" w:bidi="id_ID"/>
        </w:rPr>
        <w:t xml:space="preserve">Kemudian Paulus mengingatkan Timotius bahwa melakukan hal-hal ini sulit. Paulus menggunakan kata-kata yang mengingatkan Timotius tentang seorang prajurit dalam pertempuran atau seorang olahragawan dalam suatu pertandingan. Orang-orang itu harus berusaha sekeras mungkin untuk menang. Orang lain atau hal-hal lain akan membuat mereka sulit untuk menang. Timotius juga harus berusaha sekuat tenaga untuk mendapatkan hadiah yaitu kehidupan kekal. Timotius akan mendapatkan hadiah ini atau memenangkan kemenangan ini dengan menjalani hidup seperti yang baru saja dijelaskan Paulus. Ini bukan hanya soal pertarungan atau perjuangan. Ini adalah pertarungan yang baik yang mengharuskan Timotius percaya kepada Allah dan tidak pernah berhenti percaya bahwa Yesus adalah Raja. Timotius juga perlu ingat bahwa Allah memanggil Timotius untuk ikut bertarung, dan Allah menjanjikan kepada Timotius hadiah berupa kehidupan kekal. Timotius juga dengan tanpa dipaksa menyatakan bahwa ia akan ikut berjuang di depan banyak orang dengan mengatakan secara terbuka bahwa Yesus adalah Raja. </w:t>
      </w:r>
    </w:p>
    <w:p>
      <w:pPr/>
      <w:r>
        <w:rPr>
          <w:lang w:val="id_ID" w:bidi="id_ID"/>
        </w:rPr>
      </w:r>
      <w:r>
        <w:rPr>
          <w:lang w:val="id_ID" w:bidi="id_ID"/>
        </w:rPr>
        <w:t xml:space="preserve">Berhenti di sini dan bicarakan pertanyaan ini dalam kelompok: Bagaimana Anda akan memberikan perintah kepada seseorang untuk melakukan sesuatu mulai dari sekarang? Bagaimana Anda akan mendorong orang itu untuk berharap memenangkan hadiah di masa depan? Bagaimana Anda akan mengingatkan orang itu tentang peristiwa-peristiwa masa lalu dan janji yang telah mereka buat untuk mendorong mereka agar terus maju? Jeda rekaman suara di sini. </w:t>
      </w:r>
    </w:p>
    <w:p>
      <w:pPr/>
      <w:r>
        <w:rPr>
          <w:lang w:val="id_ID" w:bidi="id_ID"/>
        </w:rPr>
      </w:r>
      <w:r>
        <w:rPr>
          <w:lang w:val="id_ID" w:bidi="id_ID"/>
        </w:rPr>
        <w:t xml:space="preserve">Pada bagian kedua, Paulus membuat perintahnya semakin kuat ketika ia meminta Allah dan Yesus untuk menjadi seperti dua saksi dalam suatu peristiwa resmi atau di persidangan. Pada saat itu, dan dalam beberapa kasus sekarang, para saksi melihat setiap kali seseorang membeli atau menjual harta benda atau pada acara pernikahan atau acara penting lainnya. Jika seseorang tidak menepati janjinya, para saksi akan memberi tahu para penatua, "Kami melihat orang ini membuat janji.” Kemudian para penatua akan memberikan beberapa akibat jika tidak menepati janji itu. Paulus menjelaskan bahwa ketika Paulus mengatakan Allah adalah saksi, yang Paulus maksudkan bukan allah yang palsu, tetapi Allah yang benar yang menjadikan segala sesuatu yang hidup menjadi hidup. Paulus juga menghubungkan "pengakuan baik" yang dibuat Timotius dengan "pengakuan baik" yang dibuat Kristus Yesus ketika ia sedang diadili di pengadilan Pontius Pilatus. </w:t>
      </w:r>
    </w:p>
    <w:p>
      <w:pPr/>
      <w:r>
        <w:rPr>
          <w:lang w:val="id_ID" w:bidi="id_ID"/>
        </w:rPr>
      </w:r>
      <w:r>
        <w:rPr>
          <w:lang w:val="id_ID" w:bidi="id_ID"/>
        </w:rPr>
        <w:t xml:space="preserve">Berhenti di sini dan bicarakan pertanyaan ini dalam kelompok: Bagaimana tradisi Anda membuat hal-hal seperti membeli atau menjual harta benda atau pernikahan menjadi resmi? Pikirkan tentang tindakan apa yang harus dilakukan orang dan orang seperti apa yang harus hadir pada peristiwa-peristiwa itu. Apa yang terjadi jika seseorang tidak menghormati janjinya? Jeda rekaman suara di sini. </w:t>
      </w:r>
    </w:p>
    <w:p>
      <w:pPr/>
      <w:r>
        <w:rPr>
          <w:lang w:val="id_ID" w:bidi="id_ID"/>
        </w:rPr>
      </w:r>
      <w:r>
        <w:rPr>
          <w:lang w:val="id_ID" w:bidi="id_ID"/>
        </w:rPr>
        <w:t xml:space="preserve">Kemudian Paulus memberikan perintah kepada Timotius untuk menaati hal-hal yang baru saja diperintahkan Paulus kepada Timotius. Dengan mengatakan kepada Timotius bahwa Paulus ingin Timotius melakukannya tanpa noda atau bercacat, Paulus mengatakan bahwa Timotius harus taat sepenuhnya dan tetap setia sepenuhnya kepada kabar baik dan pengakuan bahwa Yesus adalah Raja. Paulus ingin Timotius tetap taat sampai waktu yang tidak diketahui di masa depan ketika Tuhan Yesus Kristus akan menampakkan diri kembali ke dunia. Hanya Allah yang tahu kapan saat itu akan tiba. </w:t>
      </w:r>
    </w:p>
    <w:p>
      <w:pPr/>
      <w:r>
        <w:rPr>
          <w:lang w:val="id_ID" w:bidi="id_ID"/>
        </w:rPr>
      </w:r>
      <w:r>
        <w:rPr>
          <w:lang w:val="id_ID" w:bidi="id_ID"/>
        </w:rPr>
        <w:t>Bagian ketiga dimulai ketika Paulus tiba-tiba mulai memuji Allah. Ini mungkin merupakan lagu yang umum dalam Gereja mula-mula. Paulus memulai dengan mengatakan bahwa Allah adalah penguasa yang tertinggi dan utama dalam tiga cara yang berbeda: Allah adalah yang terpuji dan satu-satunya Penguasa, Raja di atas segala raja, dan Tuhan di atas segala tuhan. Panggilan-panggilan ini menekankan otoritas dan kekuatan Tuhan yang tertinggi atas semua penguasa dan kekuatan.</w:t>
      </w:r>
    </w:p>
    <w:p>
      <w:pPr>
        <w:pStyle w:val="ListBullet"/>
        <w:spacing w:line="240" w:lineRule="auto"/>
        <w:ind w:left="720"/>
      </w:pPr>
      <w:r>
        <w:rPr>
          <w:lang w:val="id_ID" w:bidi="id_ID"/>
        </w:rPr>
      </w:r>
      <w:r>
        <w:rPr>
          <w:lang w:val="id_ID" w:bidi="id_ID"/>
        </w:rPr>
        <w:t xml:space="preserve">Berhenti di sini dan bicarakan dalam kelompok: Bagaimana Anda mengubah bahasa untuk ketiga panggilan Allah ini ke dalam bahasa Anda? Pikirkan tentang cara menyampaikan ketiga hal itu: </w:t>
      </w:r>
    </w:p>
    <w:p>
      <w:pPr>
        <w:pStyle w:val="ListBullet"/>
        <w:spacing w:line="240" w:lineRule="auto"/>
        <w:ind w:left="720"/>
      </w:pPr>
      <w:r>
        <w:rPr>
          <w:lang w:val="id_ID" w:bidi="id_ID"/>
        </w:rPr>
      </w:r>
      <w:r>
        <w:rPr>
          <w:lang w:val="id_ID" w:bidi="id_ID"/>
        </w:rPr>
        <w:t xml:space="preserve">Pikirkan apakah ada panggilan atau sebutan tradisional dalam tradisi Anda yang dapat menunjukkan pikiran-pikiran ini. Jeda rekaman suara di sini. </w:t>
      </w:r>
    </w:p>
    <w:p>
      <w:pPr/>
      <w:r>
        <w:rPr>
          <w:lang w:val="id_ID" w:bidi="id_ID"/>
        </w:rPr>
      </w:r>
      <w:r>
        <w:rPr>
          <w:lang w:val="id_ID" w:bidi="id_ID"/>
        </w:rPr>
        <w:t xml:space="preserve">Kemudian Paulus melanjutkan dengan menyebutkan beberapa sifat unik Allah lainnya, hal-hal yang membuat Tuhan benar-benar berbeda dari apa pun yang Allah ciptakan. Paulus mengatakan bahwa Allah pantas mendapatkan semua kehormatan dan otoritas atau kekuatan yang Dia miliki karena Allah itu abadi, yang berarti Allah tidak memiliki awal dan tidak ada akhir. Tidak seperti semua makhluk ciptaan, keberadaan Tuhan adalah kekal. Allah "tinggal dalam terang yang tidak dapat didekati." Dengan kata lain, Allah itu kudus dan mulia. Kehadiran Allah sangat murni dan begitu terang sehingga tidak ada manusia berdosa yang dapat mendekati Allah secara langsung. Tidak ada seorang pun pernah melihat atau dapat melihat Allah. Meskipun Allah telah menyatakan diri-Nya dengan berbagai cara, kita tidak akan pernah dapat mengerti sifat Allah sepenuhnya. Sifat-sifat Allah ini menekankan bagaimana Allah berada di atas dan melebihi semua ciptaan. Sifat-sifat ini menunjukkan mengapa Allah pantas menerima segala pujian dan kehormatan. </w:t>
      </w:r>
    </w:p>
    <w:p>
      <w:pPr/>
      <w:r>
        <w:rPr>
          <w:lang w:val="id_ID" w:bidi="id_ID"/>
        </w:rPr>
      </w:r>
      <w:r>
        <w:rPr>
          <w:lang w:val="id_ID" w:bidi="id_ID"/>
        </w:rPr>
        <w:t xml:space="preserve">Berhenti di sini dan bicarakan pertanyaan ini dalam kelompok: Bagaimana Anda akan menggambarkan sifat-sifat Allah ini dalam bahasa Anda? Bagaimana penjelasan ini mempengaruhi pikiran orang-orang tentang Allah karena berbeda dengan roh lain yang mungkin mereka percayai? Jeda rekaman suara di sini. </w:t>
      </w:r>
    </w:p>
    <w:p>
      <w:pPr/>
      <w:r>
        <w:rPr>
          <w:lang w:val="id_ID" w:bidi="id_ID"/>
        </w:rPr>
      </w:r>
      <w:r>
        <w:rPr>
          <w:lang w:val="id_ID" w:bidi="id_ID"/>
        </w:rPr>
        <w:t xml:space="preserve">Kata terakhir yang diucapkan Paulus adalah "amin," yang merupakan seruan yang artinya kira-kira seperti ini, "Apa yang baru saja aku katakan sungguh benar!" </w:t>
      </w:r>
    </w:p>
    <w:p>
      <w:pPr/>
      <w:r>
        <w:rPr>
          <w:lang w:val="id_ID" w:bidi="id_ID"/>
        </w:rPr>
      </w:r>
      <w:r>
        <w:rPr>
          <w:lang w:val="id_ID" w:bidi="id_ID"/>
        </w:rPr>
        <w:t xml:space="preserve">Berhenti di sini dan bicarakan pertanyaan ini dalam kelompok: Apa yang akan Anda katakan untuk memperkuat bahwa apa yang baru saja Anda katakan itu benar adanya? Jeda rekaman suara di sini. </w:t>
      </w:r>
    </w:p>
    <w:p>
      <w:pPr/>
      <w:r>
        <w:rPr>
          <w:lang w:val="id_ID" w:bidi="id_ID"/>
        </w:rPr>
      </w:r>
      <w:r>
        <w:rPr>
          <w:lang w:val="id_ID" w:bidi="id_ID"/>
        </w:rPr>
        <w:t xml:space="preserve">Sekarang, kelompok harus membuat papan cerita, memvisualisasikan atau menggunakan barang-barang untuk memperagakan perikop ini dan tindakan-tindakan yang ada di dalam cerita. Ketika Anda menunjukkan hal-hal yang terjadi pada bagian surat ini, pilihlah benda-benda untuk mewakili Paulus, Timotius, Allah, Kristus Yesus, Pilatus, dan banyak saksi. Ketika Paulus memberikan petunjuk-petunjuk ini kepada Timotius, bayangkan bahwa Timotius sedang berada di awal suatu perlombaan atau pertandingan. Allah, Kristus Yesus, dan saksi-saksi lainnya menjaga Timotius, dan semua orang mendorong Timotius untuk berlari dengan baik dalam perlombaan. Mungkin Timotius ingat ketika Kristus Yesus berkata kepada Pilatus, "Akulah Raja." Timotius ingat ketika ia berkata "Yesus adalah Raja." Ketika Timotius mengingat hal-hal ini, ia memandang Allah dan melihat bahwa Allah itu luar biasa. Timotius memuji Allah!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6:11–16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 xml:space="preserve">Banyak saksi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 xml:space="preserve">Dan Pontius Pilatus </w:t>
      </w:r>
    </w:p>
    <w:p>
      <w:pPr/>
      <w:r>
        <w:rPr>
          <w:lang w:val="id_ID" w:bidi="id_ID"/>
        </w:rPr>
      </w:r>
      <w:r>
        <w:rPr>
          <w:lang w:val="id_ID" w:bidi="id_ID"/>
        </w:rPr>
        <w:t>Sebagai kelompok, peragakan bagian ini dua kali. Anda harus memperagakan perikop ini dalam bahasa Anda.</w:t>
      </w:r>
    </w:p>
    <w:p>
      <w:pPr/>
      <w:r>
        <w:rPr>
          <w:lang w:val="id_ID" w:bidi="id_ID"/>
        </w:rPr>
      </w:r>
      <w:r>
        <w:rPr>
          <w:lang w:val="id_ID" w:bidi="id_ID"/>
        </w:rPr>
        <w:t>Pertama, peragakan perikop ini tanpa berhenti. Perhatikan dialog, alur cerita, dan kronologi dari teks ini. Pastikan agar saat Anda memerankan cerita tidak ada bagian sulit atau penting yang terlewatkan. Bantulah satu sama lain untuk mengingat setiap bagian dari teks tersebut.</w:t>
      </w:r>
    </w:p>
    <w:p>
      <w:pPr/>
      <w:r>
        <w:rPr>
          <w:lang w:val="id_ID" w:bidi="id_ID"/>
        </w:rPr>
      </w:r>
      <w:r>
        <w:rPr>
          <w:lang w:val="id_ID" w:bidi="id_ID"/>
        </w:rPr>
        <w:t>Hentikan sejenak audio di sini dan mulai peragakan bagian ini.</w:t>
      </w:r>
    </w:p>
    <w:p>
      <w:pPr/>
      <w:r>
        <w:rPr>
          <w:lang w:val="id_ID" w:bidi="id_ID"/>
        </w:rPr>
      </w:r>
      <w:r>
        <w:rPr>
          <w:lang w:val="id_ID" w:bidi="id_ID"/>
        </w:rPr>
        <w:t>Kelompok harus peragakan bagian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bagian ini untuk kedua kalinya.</w:t>
      </w:r>
    </w:p>
    <w:p>
      <w:pPr/>
      <w:r>
        <w:rPr>
          <w:lang w:val="id_ID" w:bidi="id_ID"/>
        </w:rPr>
      </w:r>
      <w:r>
        <w:rPr>
          <w:lang w:val="id_ID" w:bidi="id_ID"/>
        </w:rPr>
        <w:t>Berikut ini adalah contoh drama dan kemungkinan jawabannya.</w:t>
      </w:r>
    </w:p>
    <w:p>
      <w:pPr/>
      <w:r>
        <w:rPr>
          <w:lang w:val="id_ID" w:bidi="id_ID"/>
        </w:rPr>
      </w:r>
      <w:r>
        <w:rPr>
          <w:lang w:val="id_ID" w:bidi="id_ID"/>
        </w:rPr>
        <w:t xml:space="preserve">Saat adegan dimulai, seseorang yang bermain sebagai Paulus menunjuk kepada seseorang yang bermain sebagai Timotius, karena Paulus berbicara kepada Timotius, hamba Tuhan, secara langsung. Kemudian Timotius menjauh dari hal-hal yang menunjukkan hal-hal yang buruk, dan ia berlari ke arah hal-hal baik yang Allah katakan untuk dilakukan. Timotius berjuang melawan hal-hal yang buruk itu dan memegang erat-erat pada sesuatu yang melambangkan kehidupan kekal.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Kita melihat Yesus, yang sedang diperiksa, berkata kepada Pontius Pilatus, "Akulah Raja." Kemudian orang yang bermain sebagai Timotius berdiri di depan orang banyak dan berkata "Yesus adalah Raja." Dua orang yang tidak dapat dilihat Timotius, yaitu Allah dan Yesus, menjaga Timotius.</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bermain sebagai Yesus,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Timotius mengikuti lomba dengan baik. Timotius benar-benar bersih, tidak ada cacat pada dirinya, karena Timotius setia dan mengikuti perintah Tuhan. Kemudian Allah membawa Yesus secara tiba-tiba ke tempat kejadian, dan Allah muncul bersama Yesus dalam cahaya yang sangat terang. Tidak ada seorang pun yang dapat mendekati Allah. Raja-raja dan orang yang mempunyai kuasa bersujud kepada Allah ketika mereka menghormati Allah dan memberikan pujian kepada-Nya.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6:11–16 dalam bentuk yang paling mudah dimengerti. </w:t>
      </w:r>
    </w:p>
    <w:p>
      <w:pPr/>
      <w:r>
        <w:rPr>
          <w:lang w:val="id_ID" w:bidi="id_ID"/>
        </w:rPr>
      </w:r>
      <w:r>
        <w:rPr>
          <w:lang w:val="id_ID" w:bidi="id_ID"/>
        </w:rPr>
        <w:t>Jeda rekaman suara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memberikan daftar cara hidup yang baik yang seharusnya dilakukan oleh hamba Allah, atau Timotius. Timotius harus mencari </w:t>
      </w:r>
      <w:r>
        <w:rPr>
          <w:b/>
          <w:lang w:val="id_ID" w:bidi="id_ID"/>
        </w:rPr>
        <w:t>kebenaran</w:t>
      </w:r>
      <w:r>
        <w:rPr>
          <w:lang w:val="id_ID" w:bidi="id_ID"/>
        </w:rPr>
        <w:t>. Ini berarti Timotius harus melakukan hal-hal yang Allah katakan benar, atau hal-hal yang benar. Gunakan kata yang sama untuk kebenaran seperti yang Anda gunakan pada kisah sebelumnya dalam 1 Timotius. Carilah kata kebenaran di Glosarium Utama untuk petunjuk lebih lagi.</w:t>
      </w:r>
    </w:p>
    <w:p>
      <w:pPr/>
      <w:r>
        <w:rPr>
          <w:lang w:val="id_ID" w:bidi="id_ID"/>
        </w:rPr>
      </w:r>
      <w:r>
        <w:rPr>
          <w:lang w:val="id_ID" w:bidi="id_ID"/>
        </w:rPr>
        <w:t xml:space="preserve">Timotius juga harus mencari </w:t>
      </w:r>
      <w:r>
        <w:rPr>
          <w:b/>
          <w:lang w:val="id_ID" w:bidi="id_ID"/>
        </w:rPr>
        <w:t>kesalehan</w:t>
      </w:r>
      <w:r>
        <w:rPr>
          <w:lang w:val="id_ID" w:bidi="id_ID"/>
        </w:rPr>
        <w:t xml:space="preserve">. Kesalehan berarti bertindak dan berpikir seperti yang diinginkan Allah dari seseorang. Gunakan kata atau sebutan yang sama untuk kesalehan seperti yang Anda gunakan pada bagian sebelumnya. Carilah kata saleh di Glosarium Utama untuk petunjuk lebih lanjut. </w:t>
      </w:r>
    </w:p>
    <w:p>
      <w:pPr/>
      <w:r>
        <w:rPr>
          <w:lang w:val="id_ID" w:bidi="id_ID"/>
        </w:rPr>
      </w:r>
      <w:r>
        <w:rPr>
          <w:lang w:val="id_ID" w:bidi="id_ID"/>
        </w:rPr>
        <w:t xml:space="preserve">Timotius juga harus bertindak dengan </w:t>
      </w:r>
      <w:r>
        <w:rPr>
          <w:b/>
          <w:lang w:val="id_ID" w:bidi="id_ID"/>
        </w:rPr>
        <w:t>iman</w:t>
      </w:r>
      <w:r>
        <w:rPr>
          <w:lang w:val="id_ID" w:bidi="id_ID"/>
        </w:rPr>
        <w:t xml:space="preserve"> dan </w:t>
      </w:r>
      <w:r>
        <w:rPr>
          <w:b/>
          <w:lang w:val="id_ID" w:bidi="id_ID"/>
        </w:rPr>
        <w:t>kasih</w:t>
      </w:r>
      <w:r>
        <w:rPr>
          <w:lang w:val="id_ID" w:bidi="id_ID"/>
        </w:rPr>
        <w:t xml:space="preserve">. Memiliki iman berarti selalu percaya kepada Allah. Timotius harus mengasihi Allah dan orang lain. Gunakan kata atau sebutan yang sama untuk iman dan kasih seperti yang Anda pakai pada kisah sebelumnya. Carilah kata iman di Glosarium Utama untuk petunjuk lebih lagi. </w:t>
      </w:r>
    </w:p>
    <w:p>
      <w:pPr/>
      <w:r>
        <w:rPr>
          <w:lang w:val="id_ID" w:bidi="id_ID"/>
        </w:rPr>
      </w:r>
      <w:r>
        <w:rPr>
          <w:lang w:val="id_ID" w:bidi="id_ID"/>
        </w:rPr>
        <w:t xml:space="preserve">Timotius harus bertindak dengan </w:t>
      </w:r>
      <w:r>
        <w:rPr>
          <w:b/>
          <w:lang w:val="id_ID" w:bidi="id_ID"/>
        </w:rPr>
        <w:t>kekuatan hati</w:t>
      </w:r>
      <w:r>
        <w:rPr>
          <w:lang w:val="id_ID" w:bidi="id_ID"/>
        </w:rPr>
        <w:t xml:space="preserve"> dan </w:t>
      </w:r>
      <w:r>
        <w:rPr>
          <w:b/>
          <w:lang w:val="id_ID" w:bidi="id_ID"/>
        </w:rPr>
        <w:t>daya tahan</w:t>
      </w:r>
      <w:r>
        <w:rPr>
          <w:lang w:val="id_ID" w:bidi="id_ID"/>
        </w:rPr>
        <w:t xml:space="preserve">. Ini berarti Timotius harus terus bekerja atau mencoba bahkan ketika keadaan sangat sulit atau orang-orang mencoba untuk menghentikan Timotius atau membuat segalanya menjadi sulit. Timotius harus sabar dengan orang lain dan bertahan ketika hal-hal yang sulit terjadi. Timotius tidak boleh merasa kesal dengan orang lain atau ketika sesuatu tidak terjadi pada waktunya atau sesuai dengan keinginan Timotius. Orang yang hatinya teguh itu dapat dipercaya. </w:t>
      </w:r>
    </w:p>
    <w:p>
      <w:pPr/>
      <w:r>
        <w:rPr>
          <w:lang w:val="id_ID" w:bidi="id_ID"/>
        </w:rPr>
      </w:r>
      <w:r>
        <w:rPr>
          <w:lang w:val="id_ID" w:bidi="id_ID"/>
        </w:rPr>
        <w:t>Berhenti di sini dan bicarakan dalam kelompok kata atau sebutan apa yang akan Anda gunakan untuk teguh hati atau terus bekerja meskipun saat keadaan sulit. Jika Anda telah menerjemahkan kata ini di kitab lain dari Alkitab, gunakan kata yang sama dengan yang Anda gunakan di sana. Jeda rekaman suara di sini.</w:t>
      </w:r>
    </w:p>
    <w:p>
      <w:pPr/>
      <w:r>
        <w:rPr>
          <w:lang w:val="id_ID" w:bidi="id_ID"/>
        </w:rPr>
      </w:r>
      <w:r>
        <w:rPr>
          <w:lang w:val="id_ID" w:bidi="id_ID"/>
        </w:rPr>
        <w:t xml:space="preserve">Timotius harus bertindak dengan </w:t>
      </w:r>
      <w:r>
        <w:rPr>
          <w:b/>
          <w:lang w:val="id_ID" w:bidi="id_ID"/>
        </w:rPr>
        <w:t>lemah lembut</w:t>
      </w:r>
      <w:r>
        <w:rPr>
          <w:lang w:val="id_ID" w:bidi="id_ID"/>
        </w:rPr>
        <w:t xml:space="preserve">. Orang yang lemah lembut baik kepada yang lemah dan tidak suka berkelahi dengan orang lain. Sebaliknya, orang yang lemah lembut seharusnya memikirkan kebutuhan orang lain. </w:t>
      </w:r>
    </w:p>
    <w:p>
      <w:pPr/>
      <w:r>
        <w:rPr>
          <w:lang w:val="id_ID" w:bidi="id_ID"/>
        </w:rPr>
      </w:r>
      <w:r>
        <w:rPr>
          <w:lang w:val="id_ID" w:bidi="id_ID"/>
        </w:rPr>
        <w:t>Berhenti di sini dan bahas dalam kelompok kata atau sebutan apa yang akan Anda gunakan untuk lemah lembut. Jika Anda telah menerjemahkan kata ini di kitab lain dari Alkitab, gunakan kata yang sama dengan yang Anda gunakan di sana. Jeda rekaman suara di sini.</w:t>
      </w:r>
    </w:p>
    <w:p>
      <w:pPr/>
      <w:r>
        <w:rPr>
          <w:lang w:val="id_ID" w:bidi="id_ID"/>
        </w:rPr>
      </w:r>
      <w:r>
        <w:rPr>
          <w:lang w:val="id_ID" w:bidi="id_ID"/>
        </w:rPr>
        <w:t xml:space="preserve">Paulus memberi tahu Timotius untuk mendapatkan </w:t>
      </w:r>
      <w:r>
        <w:rPr>
          <w:b/>
          <w:lang w:val="id_ID" w:bidi="id_ID"/>
        </w:rPr>
        <w:t>kehidupan kekal</w:t>
      </w:r>
      <w:r>
        <w:rPr>
          <w:lang w:val="id_ID" w:bidi="id_ID"/>
        </w:rPr>
        <w:t xml:space="preserve">. Kehidupan kekal berarti kehidupan dengan Allah yang tidak akan pernah berakhir. Gunakan kata atau sebutan yang sama untuk kehidupan kekal seperti yang Anda gunakan pada kisah sebelumnya. Carilah kata kehidupan kekal di Glosarium Utama untuk petunjuk lebih lagi. </w:t>
      </w:r>
    </w:p>
    <w:p>
      <w:pPr/>
      <w:r>
        <w:rPr>
          <w:lang w:val="id_ID" w:bidi="id_ID"/>
        </w:rPr>
      </w:r>
      <w:r>
        <w:rPr>
          <w:lang w:val="id_ID" w:bidi="id_ID"/>
        </w:rPr>
        <w:t xml:space="preserve">Paulus memberi tahu Timotius untuk mengingat </w:t>
      </w:r>
      <w:r>
        <w:rPr>
          <w:b/>
          <w:lang w:val="id_ID" w:bidi="id_ID"/>
        </w:rPr>
        <w:t>pengakuan yang benar</w:t>
      </w:r>
      <w:r>
        <w:rPr>
          <w:lang w:val="id_ID" w:bidi="id_ID"/>
        </w:rPr>
        <w:t xml:space="preserve">. Pengakuan yang benar berarti mengatakan sesuatu yang benar. Itu juga berarti berjanji untuk mengikuti kebenaran ini. Kebenarannya adalah bahwa Yesus adalah Raja. Paulus mengatakan bahwa Kristus Yesus memberi kesaksian di depan Pontius Pilatus dan membuat pengakuan yang benar yang sama ini. Memberi kesaksian atau menjadi saksi berarti menyatakan kebenaran tentang sesuatu berdasarkan pengalaman seseorang itu sendiri. Gunakan kata yang sama untuk Kristus seperti yang Anda pakai pada kisah sebelumnya. Carilah kata </w:t>
      </w:r>
      <w:r>
        <w:rPr>
          <w:b/>
          <w:lang w:val="id_ID" w:bidi="id_ID"/>
        </w:rPr>
        <w:t>Kristus</w:t>
      </w:r>
      <w:r>
        <w:rPr>
          <w:lang w:val="id_ID" w:bidi="id_ID"/>
        </w:rPr>
        <w:t xml:space="preserve"> dan </w:t>
      </w:r>
      <w:r>
        <w:rPr>
          <w:b/>
          <w:lang w:val="id_ID" w:bidi="id_ID"/>
        </w:rPr>
        <w:t>kesaksian</w:t>
      </w:r>
      <w:r>
        <w:rPr>
          <w:lang w:val="id_ID" w:bidi="id_ID"/>
        </w:rPr>
        <w:t xml:space="preserve"> di Glosarium Utama untuk petunjuk lebih lagi. </w:t>
      </w:r>
    </w:p>
    <w:p>
      <w:pPr/>
      <w:r>
        <w:rPr>
          <w:lang w:val="id_ID" w:bidi="id_ID"/>
        </w:rPr>
      </w:r>
      <w:r>
        <w:rPr>
          <w:lang w:val="id_ID" w:bidi="id_ID"/>
        </w:rPr>
        <w:t xml:space="preserve">Berhenti di sini dan bicarakan dalam kelompok kata atau sebutan apa yang akan Anda pakai untuk </w:t>
      </w:r>
      <w:r>
        <w:rPr>
          <w:b/>
          <w:lang w:val="id_ID" w:bidi="id_ID"/>
        </w:rPr>
        <w:t>pengakuan yang benar</w:t>
      </w:r>
      <w:r>
        <w:rPr>
          <w:lang w:val="id_ID" w:bidi="id_ID"/>
        </w:rPr>
        <w:t xml:space="preserve"> dan </w:t>
      </w:r>
      <w:r>
        <w:rPr>
          <w:b/>
          <w:lang w:val="id_ID" w:bidi="id_ID"/>
        </w:rPr>
        <w:t>kesaksian</w:t>
      </w:r>
      <w:r>
        <w:rPr>
          <w:lang w:val="id_ID" w:bidi="id_ID"/>
        </w:rPr>
        <w:t>. Jika Anda telah menerjemahkan kata ini di kitab lain dari Alkitab, gunakan kata yang sama dengan yang Anda gunakan di sana. Jeda rekaman suara di sini.</w:t>
      </w:r>
    </w:p>
    <w:p>
      <w:pPr/>
      <w:r>
        <w:rPr>
          <w:lang w:val="id_ID" w:bidi="id_ID"/>
        </w:rPr>
      </w:r>
      <w:r>
        <w:rPr>
          <w:lang w:val="id_ID" w:bidi="id_ID"/>
        </w:rPr>
        <w:t>Pakailah kata yang sama untuk Kristus seperti yang Anda pakai pada kisah sebelumnya, dan carilah kata Kristus di dalam Glosarium Utama untuk petunjuk lebih lagi.</w:t>
      </w:r>
    </w:p>
    <w:p>
      <w:pPr/>
      <w:r>
        <w:rPr>
          <w:lang w:val="id_ID" w:bidi="id_ID"/>
        </w:rPr>
      </w:r>
      <w:r>
        <w:rPr>
          <w:b/>
          <w:lang w:val="id_ID" w:bidi="id_ID"/>
        </w:rPr>
        <w:t>Munculnya</w:t>
      </w:r>
      <w:r>
        <w:rPr>
          <w:lang w:val="id_ID" w:bidi="id_ID"/>
        </w:rPr>
        <w:t xml:space="preserve"> Tuhan Yesus Kristus menunjuk pada akhir dunia di masa depan ketika Yesus akan kembali. </w:t>
      </w:r>
    </w:p>
    <w:p>
      <w:pPr/>
      <w:r>
        <w:rPr>
          <w:lang w:val="id_ID" w:bidi="id_ID"/>
        </w:rPr>
      </w:r>
      <w:r>
        <w:rPr>
          <w:lang w:val="id_ID" w:bidi="id_ID"/>
        </w:rPr>
        <w:t xml:space="preserve">Berhenti di sini dan bahas dalam kelompok kata atau frasa apa yang akan Anda gunakan untuk </w:t>
      </w:r>
      <w:r>
        <w:rPr>
          <w:b/>
          <w:lang w:val="id_ID" w:bidi="id_ID"/>
        </w:rPr>
        <w:t>kemunculan</w:t>
      </w:r>
      <w:r>
        <w:rPr>
          <w:lang w:val="id_ID" w:bidi="id_ID"/>
        </w:rPr>
        <w:t>. Jika Anda telah menerjemahkan kata ini di kitab lain dari Alkitab, gunakan kata yang sama dengan yang Anda gunakan di sana. Jeda rekaman suara di sini.</w:t>
      </w:r>
    </w:p>
    <w:p>
      <w:pPr/>
      <w:r>
        <w:rPr>
          <w:lang w:val="id_ID" w:bidi="id_ID"/>
        </w:rPr>
      </w:r>
      <w:r>
        <w:rPr>
          <w:lang w:val="id_ID" w:bidi="id_ID"/>
        </w:rPr>
        <w:t xml:space="preserve">Paulus memulai daftar pujiannya kepada Allah dengan mengatakan bahwa Allah </w:t>
      </w:r>
      <w:r>
        <w:rPr>
          <w:b/>
          <w:lang w:val="id_ID" w:bidi="id_ID"/>
        </w:rPr>
        <w:t>terpuji</w:t>
      </w:r>
      <w:r>
        <w:rPr>
          <w:lang w:val="id_ID" w:bidi="id_ID"/>
        </w:rPr>
        <w:t xml:space="preserve">. Gunakan kata atau sebutan yang sama untuk diberkati seperti yang Anda pakai pada kisah sebelumnya. Carilah kata </w:t>
      </w:r>
      <w:r>
        <w:rPr>
          <w:b/>
          <w:lang w:val="id_ID" w:bidi="id_ID"/>
        </w:rPr>
        <w:t>memberkati</w:t>
      </w:r>
      <w:r>
        <w:rPr>
          <w:lang w:val="id_ID" w:bidi="id_ID"/>
        </w:rPr>
        <w:t xml:space="preserve"> di Glosarium Utama untuk informasi lebih lanjut. Kemudian Dia memberikan panggilan seperti "raja atas segala raja" dan tuan atas segala tuan, yang semuanya berarti bahwa Allah adalah penguasa tertinggi, di atas semua penguasa yang ada. Carilah </w:t>
      </w:r>
      <w:r>
        <w:rPr>
          <w:b/>
          <w:lang w:val="id_ID" w:bidi="id_ID"/>
        </w:rPr>
        <w:t>kata raja</w:t>
      </w:r>
      <w:r>
        <w:rPr>
          <w:lang w:val="id_ID" w:bidi="id_ID"/>
        </w:rPr>
        <w:t xml:space="preserve"> dan </w:t>
      </w:r>
      <w:r>
        <w:rPr>
          <w:b/>
          <w:lang w:val="id_ID" w:bidi="id_ID"/>
        </w:rPr>
        <w:t>Tuhan</w:t>
      </w:r>
      <w:r>
        <w:rPr>
          <w:lang w:val="id_ID" w:bidi="id_ID"/>
        </w:rPr>
        <w:t xml:space="preserve"> di Glosarium Utama untuk petunjuk lebih lagi, dan pakai kata yang sama untuk raja dan Tuhan seperti yang telah Anda pakai pada kisah sebelumnya. Paulus mengatakan bahwa Allah itu </w:t>
      </w:r>
      <w:r>
        <w:rPr>
          <w:b/>
          <w:lang w:val="id_ID" w:bidi="id_ID"/>
        </w:rPr>
        <w:t>kekal</w:t>
      </w:r>
      <w:r>
        <w:rPr>
          <w:lang w:val="id_ID" w:bidi="id_ID"/>
        </w:rPr>
        <w:t xml:space="preserve">. Itu berarti Dia tidak memiliki awal atau akhir, Dia tidak dapat mati. </w:t>
      </w:r>
    </w:p>
    <w:p>
      <w:pPr/>
      <w:r>
        <w:rPr>
          <w:lang w:val="id_ID" w:bidi="id_ID"/>
        </w:rPr>
      </w:r>
      <w:r>
        <w:rPr>
          <w:lang w:val="id_ID" w:bidi="id_ID"/>
        </w:rPr>
        <w:t xml:space="preserve">Berhenti di sini dan bahas dalam kelompok kata atau sebutan apa yang akan Anda gunakan untuk kata </w:t>
      </w:r>
      <w:r>
        <w:rPr>
          <w:b/>
          <w:lang w:val="id_ID" w:bidi="id_ID"/>
        </w:rPr>
        <w:t>kekal</w:t>
      </w:r>
      <w:r>
        <w:rPr>
          <w:lang w:val="id_ID" w:bidi="id_ID"/>
        </w:rPr>
        <w:t xml:space="preserve"> atau </w:t>
      </w:r>
      <w:r>
        <w:rPr>
          <w:b/>
          <w:lang w:val="id_ID" w:bidi="id_ID"/>
        </w:rPr>
        <w:t>keabadian</w:t>
      </w:r>
      <w:r>
        <w:rPr>
          <w:lang w:val="id_ID" w:bidi="id_ID"/>
        </w:rPr>
        <w:t>. Jika Anda telah menerjemahkan kata ini di kitab lain dari Alkitab, gunakan kata yang sama dengan yang Anda gunakan di sana. Jeda rekaman suara di sini.</w:t>
      </w:r>
    </w:p>
    <w:p>
      <w:pPr/>
      <w:r>
        <w:rPr>
          <w:lang w:val="id_ID" w:bidi="id_ID"/>
        </w:rPr>
      </w:r>
      <w:r>
        <w:rPr>
          <w:lang w:val="id_ID" w:bidi="id_ID"/>
        </w:rPr>
        <w:t xml:space="preserve">Akhirnya Paulus memanggil siapa pun yang mendengarnya untuk menghormati Allah dan berdoa agar Allah memerintah selamanya. Dia mengakhirinya dengan kata </w:t>
      </w:r>
      <w:r>
        <w:rPr>
          <w:b/>
          <w:lang w:val="id_ID" w:bidi="id_ID"/>
        </w:rPr>
        <w:t>amin</w:t>
      </w:r>
      <w:r>
        <w:rPr>
          <w:lang w:val="id_ID" w:bidi="id_ID"/>
        </w:rPr>
        <w:t xml:space="preserve">. Gunakanlah kata yang sama untuk amin yang telah Anda gunakan di bagian sebelumnya. Carilah kata </w:t>
      </w:r>
      <w:r>
        <w:rPr>
          <w:b/>
          <w:lang w:val="id_ID" w:bidi="id_ID"/>
        </w:rPr>
        <w:t>amin</w:t>
      </w:r>
      <w:r>
        <w:rPr>
          <w:lang w:val="id_ID" w:bidi="id_ID"/>
        </w:rPr>
        <w:t xml:space="preserve"> di Glosarium Utama untuk petunjuk lebih lagi.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bagian ini dalam bentuk terjemahan yang paling mudah untuk dimengerti. </w:t>
      </w:r>
    </w:p>
    <w:p>
      <w:pPr/>
      <w:r>
        <w:rPr>
          <w:lang w:val="id_ID" w:bidi="id_ID"/>
        </w:rPr>
      </w:r>
      <w:r>
        <w:rPr>
          <w:lang w:val="id_ID" w:bidi="id_ID"/>
        </w:rPr>
        <w:t xml:space="preserve">Jeda rekaman suara di sini. </w:t>
      </w:r>
    </w:p>
    <w:p>
      <w:pPr/>
      <w:r>
        <w:rPr>
          <w:lang w:val="id_ID" w:bidi="id_ID"/>
        </w:rPr>
      </w:r>
      <w:r>
        <w:rPr>
          <w:lang w:val="id_ID" w:bidi="id_ID"/>
        </w:rPr>
        <w:t>Dalam sesi ini, ceritakan kembali bagian ini, secara berkelompok, dalam bahasa Anda sendiri.</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bagian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Anda 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Akhirnya, kelompok dapat menyusun versi akhir dari bagian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Timotius 6:17–21</w:t>
      </w:r>
      <w:r>
        <w:rPr>
          <w:lang w:val="id_ID" w:bidi="id_ID"/>
        </w:rPr>
      </w:r>
    </w:p>
    <w:p>
      <w:pPr>
        <w:pStyle w:val="Heading3"/>
      </w:pPr>
      <w:r>
        <w:rPr>
          <w:lang w:val="id_ID" w:bidi="id_ID"/>
        </w:rPr>
        <w:t>Dengar dan Renungkan</w:t>
      </w:r>
    </w:p>
    <w:p>
      <w:pPr/>
      <w:r>
        <w:rPr>
          <w:lang w:val="id_ID" w:bidi="id_ID"/>
        </w:rPr>
      </w:r>
      <w:r>
        <w:rPr>
          <w:lang w:val="id_ID" w:bidi="id_ID"/>
        </w:rPr>
        <w:t>Dalam bagian ini, dengarkan 1 Timotius 6:17–21 dan renungkan di dalam hati Anda.</w:t>
      </w:r>
    </w:p>
    <w:p>
      <w:pPr/>
      <w:r>
        <w:rPr>
          <w:lang w:val="id_ID" w:bidi="id_ID"/>
        </w:rPr>
      </w:r>
      <w:r>
        <w:rPr>
          <w:lang w:val="id_ID" w:bidi="id_ID"/>
        </w:rPr>
        <w:t xml:space="preserve">Jika memungkinkan dengarkan rekaman suara dari 1 Timotius 6:17–21 sebanyak tiga kali, dalam tiga bentuk terjemahan yang berbeda. </w:t>
      </w:r>
    </w:p>
    <w:p>
      <w:pPr/>
      <w:r>
        <w:rPr>
          <w:lang w:val="id_ID" w:bidi="id_ID"/>
        </w:rPr>
      </w:r>
      <w:r>
        <w:rPr>
          <w:lang w:val="id_ID" w:bidi="id_ID"/>
        </w:rPr>
        <w:t xml:space="preserve">Jeda rekaman suara di sini. </w:t>
      </w:r>
    </w:p>
    <w:p>
      <w:pPr/>
      <w:r>
        <w:rPr>
          <w:lang w:val="id_ID" w:bidi="id_ID"/>
        </w:rPr>
      </w:r>
      <w:r>
        <w:rPr>
          <w:lang w:val="id_ID" w:bidi="id_ID"/>
        </w:rPr>
        <w:t>Kemudian,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Jeda rekaman suara di sini. </w:t>
      </w:r>
    </w:p>
    <w:p>
      <w:pPr>
        <w:pStyle w:val="ListBullet"/>
        <w:spacing w:line="240" w:lineRule="auto"/>
        <w:ind w:left="720"/>
      </w:pPr>
      <w:r>
        <w:rPr>
          <w:lang w:val="id_ID" w:bidi="id_ID"/>
        </w:rPr>
      </w:r>
      <w:r>
        <w:rPr>
          <w:lang w:val="id_ID" w:bidi="id_ID"/>
        </w:rPr>
        <w:t xml:space="preserve">Apa yang Anda tidak sukai atau tidak mengerti dari perikop ini? Jeda rekaman suara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Jeda rekaman suara di sini. </w:t>
      </w:r>
    </w:p>
    <w:p>
      <w:pPr>
        <w:pStyle w:val="ListBullet"/>
        <w:spacing w:line="240" w:lineRule="auto"/>
        <w:ind w:left="720"/>
      </w:pPr>
      <w:r>
        <w:rPr>
          <w:lang w:val="id_ID" w:bidi="id_ID"/>
        </w:rPr>
      </w:r>
      <w:r>
        <w:rPr>
          <w:lang w:val="id_ID" w:bidi="id_ID"/>
        </w:rPr>
        <w:t xml:space="preserve">Apa yang diceritakan perikop ini kepada kita tentang manusia? Jeda rekaman suara di sini. </w:t>
      </w:r>
    </w:p>
    <w:p>
      <w:pPr>
        <w:pStyle w:val="ListBullet"/>
        <w:spacing w:line="240" w:lineRule="auto"/>
        <w:ind w:left="720"/>
      </w:pPr>
      <w:r>
        <w:rPr>
          <w:lang w:val="id_ID" w:bidi="id_ID"/>
        </w:rPr>
      </w:r>
      <w:r>
        <w:rPr>
          <w:lang w:val="id_ID" w:bidi="id_ID"/>
        </w:rPr>
        <w:t xml:space="preserve">Bagaimana perikop ini memengaruhi kehidupan kita sehari-hari? Jeda rekaman suara di sini. </w:t>
      </w:r>
    </w:p>
    <w:p>
      <w:pPr>
        <w:pStyle w:val="ListBullet"/>
        <w:spacing w:line="240" w:lineRule="auto"/>
        <w:ind w:left="720"/>
      </w:pPr>
      <w:r>
        <w:rPr>
          <w:lang w:val="id_ID" w:bidi="id_ID"/>
        </w:rPr>
      </w:r>
      <w:r>
        <w:rPr>
          <w:lang w:val="id_ID" w:bidi="id_ID"/>
        </w:rPr>
        <w:t>Siapa yang Anda kenal yang perlu mendengar tentang bagian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Timotius 6:17–21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Paulus hampir sampai ke akhir suratnya kepada Timotius. Paulus telah memberikan banyak nasihat kepada Timotius tentang bagaimana memimpin gereja di Efesus. Sekarang, Paulus memberikan Timotius beberapa nasihat terakhir tentang cara mengajar orang-orang percaya yang kaya di gereja. Paulus terus menunjukkan perbedaan antara kekayaan yang diinginkan beberapa orang dan kekayaan yang sebenarnya. Kekayaan yang sebenarnya adalah kehidupan bersama Allah selamanya yang diterima orang percaya ketika orang percaya itu ingin mengikuti Allah lebih dari keinginannya yang lain.</w:t>
      </w:r>
    </w:p>
    <w:p>
      <w:pPr/>
      <w:r>
        <w:rPr>
          <w:lang w:val="id_ID" w:bidi="id_ID"/>
        </w:rPr>
      </w:r>
      <w:r>
        <w:rPr>
          <w:lang w:val="id_ID" w:bidi="id_ID"/>
        </w:rPr>
        <w:t xml:space="preserve">Di dunia kuno, banyak orang berpikir bahwa jika seseorang kaya, maka Allah akan senang dengan orang itu. Beberapa orang Kristen yang kaya di Efesus mungkin berpikir bahwa kekayaan mereka berarti Allah lebih senang kepada mereka lebih daripada Allah senang kepada orang lain. Paulus ingin memperbaiki salah paham ini. Paulus memberi perintah kepada Timotius untuk mengajar orang-orang percaya yang kaya itu bagaimana menggunakan kekayaan mereka dengan benar. </w:t>
      </w:r>
    </w:p>
    <w:p>
      <w:pPr/>
      <w:r>
        <w:rPr>
          <w:lang w:val="id_ID" w:bidi="id_ID"/>
        </w:rPr>
      </w:r>
      <w:r>
        <w:rPr>
          <w:lang w:val="id_ID" w:bidi="id_ID"/>
        </w:rPr>
        <w:t>Efesus adalah kota yang makmur, dan beberapa anggota gereja di sana cukup kaya. Paulus ingin memperingatkan orang-orang Kristen yang kaya ini bahwa mereka akan merasa sulit untuk berpikir dengan cara yang benar tentang uang dan melakukan apa yang seharusnya mereka lakukan dengan uang mereka. Paulus ingin memastikan orang-orang ini tidak menaruh harapan mereka pada kekayaan mereka, yang dapat dengan cepat hilang. Sebaliknya, orang-orang Kristen ini seharusnya menaruh harapan mereka kepada Allah, yang menyediakan semua yang kita butuhkan.</w:t>
      </w:r>
    </w:p>
    <w:p>
      <w:pPr/>
      <w:r>
        <w:rPr>
          <w:lang w:val="id_ID" w:bidi="id_ID"/>
        </w:rPr>
      </w:r>
      <w:r>
        <w:rPr>
          <w:lang w:val="id_ID" w:bidi="id_ID"/>
        </w:rPr>
        <w:t xml:space="preserve">Berhenti di sini dan bicarakan pertanyaan ini dalam kelompok: Dalam budaya Anda, bagaimana orang berpikir tentang orang-orang kaya? Bagaimana orang berpikir uang memengaruhi hubungan mereka dengan Allah? Bagaimana kekayaan dapat membuat masalah bagi orang-orang percaya? Jeda rekaman suara di sini. </w:t>
      </w:r>
    </w:p>
    <w:p>
      <w:pPr/>
      <w:r>
        <w:rPr>
          <w:lang w:val="id_ID" w:bidi="id_ID"/>
        </w:rPr>
      </w:r>
      <w:r>
        <w:rPr>
          <w:lang w:val="id_ID" w:bidi="id_ID"/>
        </w:rPr>
        <w:t>Paulus mengingatkan orang-orang percaya yang kaya itu bahwa Allah memberikan kita segala sesuatu untuk kesenangan kita. Allah sebenarnya memberikan kita lebih dari apa yang kita butuhkan! Hal ini menunjukkan bahwa memiliki uang dan harta benda bukanlah sesuatu yang salah. Masalahnya muncul ketika orang lebih percaya kepada kekayaan mereka daripada kepada Allah.</w:t>
      </w:r>
    </w:p>
    <w:p>
      <w:pPr/>
      <w:r>
        <w:rPr>
          <w:lang w:val="id_ID" w:bidi="id_ID"/>
        </w:rPr>
      </w:r>
      <w:r>
        <w:rPr>
          <w:lang w:val="id_ID" w:bidi="id_ID"/>
        </w:rPr>
        <w:t>Paulus kemudian memberikan nasihat yang mudah tentang bagaimana orang-orang percaya yang kaya seharusnya menggunakan kekayaan mereka. Orang-orang percaya ini seharusnya melakukan perbuatan baik, murah hati, dan berbagi dengan orang lain. Dengan melakukan ini, orang-orang percaya mengumpulkan harta bagi diri mereka sendiri untuk masa yang akan datang. Di sini, Paulus berbicara tentang kehidupan kekal — kehidupan yang terus berlanjut lebih dari keberadaan kita di bumi. Kehidupan kekal ini adalah apa yang Paulus sebut sebagai "kehidupan yang sesungguhnya” atau "kehidupan yang benar-benar hidup." Maksud Paulus adalah dengan menggunakan kekayaan mereka untuk kebaikan dan bersikap murah hati, orang-orang percaya yang kaya menabung untuk masa depan mereka yang kekal. Orang-orang percaya ini membangun landasan rohani yang kuat dan akan bertahan melampaui kehidupan saat ini. Namun, pada saat yang sama, orang-orang percaya yang kaya memiliki kehidupan yang penuh di dunia ini! Orang-orang percaya ini mengikuti Allah ketika mereka bermurah hati, yang berarti kehidupan mereka di sini penuh dengan sukacita!</w:t>
      </w:r>
    </w:p>
    <w:p>
      <w:pPr/>
      <w:r>
        <w:rPr>
          <w:lang w:val="id_ID" w:bidi="id_ID"/>
        </w:rPr>
      </w:r>
      <w:r>
        <w:rPr>
          <w:lang w:val="id_ID" w:bidi="id_ID"/>
        </w:rPr>
        <w:t xml:space="preserve">Berhenti di sini dan bicarakan pertanyaan ini dalam kelompok: Di masyarakat Anda, bagaimana orang-orang yang mempunyai sumber daya yang lebih banyak biasanya menggunakan kekayaan mereka? Apa saja cara orang dapat bermurah hati dengan apa yang mereka miliki? Bagaimana orang mempersiapkan masa depan? Bagaimana persiapan untuk kehidupan kekal bisa sama atau berbeda? Jeda rekaman suara di sini. </w:t>
      </w:r>
    </w:p>
    <w:p>
      <w:pPr/>
      <w:r>
        <w:rPr>
          <w:lang w:val="id_ID" w:bidi="id_ID"/>
        </w:rPr>
      </w:r>
      <w:r>
        <w:rPr>
          <w:lang w:val="id_ID" w:bidi="id_ID"/>
        </w:rPr>
        <w:t xml:space="preserve">Akhirnya, Paulus memaksa Timotius untuk menjaga sesuatu yang dipercayakan seseorang kepada Timotius. Kemungkinan besar, Paulus memberi tahu Timotius untuk terus mengajarkan dengan baik pesan Injil yang benar tentang Yesus. Paulus mempercayakan ajaran-ajaran ini kepada Timotius, artinya Paulus percaya Timotius akan mengajarkan ajaran-ajaran ini dengan baik. Paulus memperingatkan pada pembicara yang tidak saleh, atau berbicara berulang-ulang tentang hal-hal yang bukan dari Allah. Kadang-kadang orang berbicara tentang gagasan yang dianggap orang sebagai pengetahuan penting, meskipun hal-hal itu tidak benar-benar benar. Di Efesus, ada guru-guru palsu yang mengenalkan pikiran mereka sendiri sebagai pengetahuan yang khusus. Paulus menggunakan bahasa khusus untuk menggambarkan orang-orang yang telah mengikuti ajaran yang palsu. Paulus mengatakan bahwa orang-orang ini telah "meninggalkan iman" atau "menyimpang dari iman," seperti seseorang yang telah menyimpang dari jalan yang benar dan tersesat. Paulus ingin Timotius tetap ada di jalan yang benar dengan menjaga Injil yang benar dan menjauhi pikiran yang salah. </w:t>
      </w:r>
    </w:p>
    <w:p>
      <w:pPr/>
      <w:r>
        <w:rPr>
          <w:lang w:val="id_ID" w:bidi="id_ID"/>
        </w:rPr>
      </w:r>
      <w:r>
        <w:rPr>
          <w:lang w:val="id_ID" w:bidi="id_ID"/>
        </w:rPr>
        <w:t>Paulus mengakhiri suratnya dengan mengucapkan berkat umum. Paulus meminta kepada Allah untuk menunjukkan anugerah, atau memperlihatkan kebaikan hati Allah kepada gereja di Efesus meskipun mereka tidak pantas menerimanya!</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Timotius 6:17–21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Pada langkah ini, kelompok akan menentukan bagian, tokoh, dan latar dari bagian ini. Selanjutnya, kelompok akan memvisualisasikan nats ini.</w:t>
      </w:r>
    </w:p>
    <w:p>
      <w:pPr/>
      <w:r>
        <w:rPr>
          <w:lang w:val="id_ID" w:bidi="id_ID"/>
        </w:rPr>
      </w:r>
      <w:r>
        <w:rPr>
          <w:lang w:val="id_ID" w:bidi="id_ID"/>
        </w:rPr>
        <w:t>Bagian teks ini mempunyai dua bagian.</w:t>
      </w:r>
    </w:p>
    <w:p>
      <w:pPr/>
      <w:r>
        <w:rPr>
          <w:lang w:val="id_ID" w:bidi="id_ID"/>
        </w:rPr>
      </w:r>
      <w:r>
        <w:rPr>
          <w:b/>
          <w:lang w:val="id_ID" w:bidi="id_ID"/>
        </w:rPr>
        <w:t>Pada bagian pertama:</w:t>
      </w:r>
      <w:r>
        <w:rPr>
          <w:lang w:val="id_ID" w:bidi="id_ID"/>
        </w:rPr>
        <w:t xml:space="preserve"> Paulus memberikan petunjuk kepada Timotius tentang cara mengajar orang-orang percaya yang kaya di gereja. </w:t>
      </w:r>
    </w:p>
    <w:p>
      <w:pPr/>
      <w:r>
        <w:rPr>
          <w:lang w:val="id_ID" w:bidi="id_ID"/>
        </w:rPr>
      </w:r>
      <w:r>
        <w:rPr>
          <w:b/>
          <w:lang w:val="id_ID" w:bidi="id_ID"/>
        </w:rPr>
        <w:t>Pada bagian kedua:</w:t>
      </w:r>
      <w:r>
        <w:rPr>
          <w:lang w:val="id_ID" w:bidi="id_ID"/>
        </w:rPr>
        <w:t xml:space="preserve"> Paulus memberikan Timotius peringatan dan dorongan terakhir untuk menjaga Injil yang benar.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yang adalah penulis </w:t>
      </w:r>
    </w:p>
    <w:p>
      <w:pPr>
        <w:pStyle w:val="ListBullet"/>
        <w:spacing w:line="240" w:lineRule="auto"/>
        <w:ind w:left="720"/>
      </w:pPr>
      <w:r>
        <w:rPr>
          <w:lang w:val="id_ID" w:bidi="id_ID"/>
        </w:rPr>
      </w:r>
      <w:r>
        <w:rPr>
          <w:lang w:val="id_ID" w:bidi="id_ID"/>
        </w:rPr>
        <w:t xml:space="preserve">Timotius, yang adalah penerima </w:t>
      </w:r>
    </w:p>
    <w:p>
      <w:pPr>
        <w:pStyle w:val="ListBullet"/>
        <w:spacing w:line="240" w:lineRule="auto"/>
        <w:ind w:left="720"/>
      </w:pPr>
      <w:r>
        <w:rPr>
          <w:lang w:val="id_ID" w:bidi="id_ID"/>
        </w:rPr>
      </w:r>
      <w:r>
        <w:rPr>
          <w:lang w:val="id_ID" w:bidi="id_ID"/>
        </w:rPr>
        <w:t xml:space="preserve">Orang-orang percaya yang kaya di gereja Efesus </w:t>
      </w:r>
    </w:p>
    <w:p>
      <w:pPr>
        <w:pStyle w:val="ListBullet"/>
        <w:spacing w:line="240" w:lineRule="auto"/>
        <w:ind w:left="720"/>
      </w:pPr>
      <w:r>
        <w:rPr>
          <w:lang w:val="id_ID" w:bidi="id_ID"/>
        </w:rPr>
      </w:r>
      <w:r>
        <w:rPr>
          <w:lang w:val="id_ID" w:bidi="id_ID"/>
        </w:rPr>
        <w:t xml:space="preserve">Dan Allah </w:t>
      </w:r>
    </w:p>
    <w:p>
      <w:pPr/>
      <w:r>
        <w:rPr>
          <w:lang w:val="id_ID" w:bidi="id_ID"/>
        </w:rPr>
      </w:r>
      <w:r>
        <w:rPr>
          <w:lang w:val="id_ID" w:bidi="id_ID"/>
        </w:rPr>
        <w:t>Sebagai kelompok, perhatikan bagian-bagian dari latar belakang bagian ini:</w:t>
      </w:r>
    </w:p>
    <w:p>
      <w:pPr/>
      <w:r>
        <w:rPr>
          <w:lang w:val="id_ID" w:bidi="id_ID"/>
        </w:rPr>
      </w:r>
      <w:r>
        <w:rPr>
          <w:lang w:val="id_ID" w:bidi="id_ID"/>
        </w:rPr>
        <w:t>Pada bagian pertama, Paulus memberikan petunjuk khusus kepada Timotius untuk kelompok tertentu di gereja—mereka yang kaya. Paulus ingin Timotius memerintahkan orang-orang ini untuk tidak menjadi sombong atau berharap pada kekayaan. Orang-orang ini tidak boleh percaya kepada uang karena uang dapat hilang kapan saja. Sebaliknya, orang-orang ini seharusnya berharap kepada Allah. Paulus menggambarkan Allah sebagai pribadi yang memberikan segala sesuatu kepada kita untuk kesenangan kita.</w:t>
      </w:r>
    </w:p>
    <w:p>
      <w:pPr/>
      <w:r>
        <w:rPr>
          <w:lang w:val="id_ID" w:bidi="id_ID"/>
        </w:rPr>
      </w:r>
      <w:r>
        <w:rPr>
          <w:lang w:val="id_ID" w:bidi="id_ID"/>
        </w:rPr>
        <w:t xml:space="preserve">Paulus kemudian memberikan beberapa perintah kepada orang-orang kaya. Paulus memberi tahu orang-orang ini untuk melakukan kebaikan, dan bahkan lebih lagi: Paulus memberi tahu orang-orang ini untuk melakukan banyak sekali perbuatan baik, untuk menjadi murah hati, dan untuk bersedia berbagi. </w:t>
      </w:r>
    </w:p>
    <w:p>
      <w:pPr/>
      <w:r>
        <w:rPr>
          <w:lang w:val="id_ID" w:bidi="id_ID"/>
        </w:rPr>
      </w:r>
      <w:r>
        <w:rPr>
          <w:lang w:val="id_ID" w:bidi="id_ID"/>
        </w:rPr>
        <w:t xml:space="preserve">Berhenti di sini dan bicarakan pertanyaan ini dalam kelompok: Bagaimana Anda akan memerankan setiap jenis kekayaan ini? Misalnya, bagaimana Anda akan menunjukkan seseorang yang kaya akan uang dibandingkan dengan seseorang yang kaya akan perbuatan baik? Bagaimana Anda akan memerankan setiap perintah ini? Perbuatan apa yang menunjukkan seseorang melakukan setiap hal ini? Jeda rekaman suara di sini. </w:t>
      </w:r>
    </w:p>
    <w:p>
      <w:pPr/>
      <w:r>
        <w:rPr>
          <w:lang w:val="id_ID" w:bidi="id_ID"/>
        </w:rPr>
      </w:r>
      <w:r>
        <w:rPr>
          <w:lang w:val="id_ID" w:bidi="id_ID"/>
        </w:rPr>
        <w:t xml:space="preserve">Paulus menjelaskan bahwa dengan mengikuti perintah-perintah ini pada masa sekarang ini, orang-orang percaya yang kaya akan "mengumpulkan harta bagi diri mereka sendiri sebagai dasar yang kuat untuk masa yang akan datang." Ini berarti bahwa perbuatan orang-orang percaya ini saat ini akan memiliki dampak bagi masa depan mereka bersama Allah selamanya. Paulus membedakan "zaman sekarang ini" dengan "zaman yang akan datang." </w:t>
      </w:r>
    </w:p>
    <w:p>
      <w:pPr/>
      <w:r>
        <w:rPr>
          <w:lang w:val="id_ID" w:bidi="id_ID"/>
        </w:rPr>
      </w:r>
      <w:r>
        <w:rPr>
          <w:lang w:val="id_ID" w:bidi="id_ID"/>
        </w:rPr>
        <w:t xml:space="preserve">Berhenti di sini dan bicarakan pertanyaan-pertanyaan ini dalam kelompok: Mintalah satu orang mewakili "zaman sekarang ini" dan yang lain mewakili "zaman yang akan datang." Bagaimana setiap orang berdiri atau bergerak? Apa yang akan mereka katakan? Bagaimana Anda akan menunjukkan perbedaan antara bagaimana seseorang menaruh harapan pada kekayaan, atau zaman sekarang, dibandingkan dengan bagaimana orang itu mengumpulkan harta untuk zaman yang akan datang? Jeda rekaman suara di sini. </w:t>
      </w:r>
    </w:p>
    <w:p>
      <w:pPr/>
      <w:r>
        <w:rPr>
          <w:lang w:val="id_ID" w:bidi="id_ID"/>
        </w:rPr>
      </w:r>
      <w:r>
        <w:rPr>
          <w:lang w:val="id_ID" w:bidi="id_ID"/>
        </w:rPr>
        <w:t xml:space="preserve">Berhenti di sini dan bicarakan dalam kelompok: Dalam budaya Anda, bagaimana orang membangun dasar untuk rumah atau bangunan? Lihatlah gambar dari sebuah </w:t>
      </w:r>
      <w:r>
        <w:rPr>
          <w:lang w:val="id_ID" w:bidi="id_ID"/>
        </w:rPr>
        <w:t>fondasi</w:t>
      </w:r>
      <w:r>
        <w:rPr>
          <w:lang w:val="id_ID" w:bidi="id_ID"/>
        </w:rPr>
        <w:t xml:space="preserve">. Apa yang membuat dasar menjadi kuat dan tahan lama? Bagaimana hal itu mirip atau berbeda dari cara Paulus menggunakan pikiran ini dalam kisah ini? Jeda rekaman suara di sini. </w:t>
      </w:r>
    </w:p>
    <w:p>
      <w:pPr/>
      <w:r>
        <w:rPr>
          <w:lang w:val="id_ID" w:bidi="id_ID"/>
        </w:rPr>
      </w:r>
      <w:r>
        <w:rPr>
          <w:lang w:val="id_ID" w:bidi="id_ID"/>
        </w:rPr>
        <w:t xml:space="preserve">Berhenti di sini dan bicarakan dalam kelompok: Menurut Anda, apa yang dimaksudkan Paulus dengan "kehidupan yang benar-benar hidup"? Bagaimana ini berbeda dengan kehidupan biasa? Jeda rekaman suara di sini. </w:t>
      </w:r>
    </w:p>
    <w:p>
      <w:pPr/>
      <w:r>
        <w:rPr>
          <w:lang w:val="id_ID" w:bidi="id_ID"/>
        </w:rPr>
      </w:r>
      <w:r>
        <w:rPr>
          <w:lang w:val="id_ID" w:bidi="id_ID"/>
        </w:rPr>
        <w:t xml:space="preserve">Berhenti di sini dan bicarakan dalam kelompok: Dalam bahasa Anda, bagaimana Anda mengungkapkan gagasan tentang ‘memegang’ sesuatu yang tidak bersifat fisik, seperti kehidupan? Ini berarti bahwa seseorang hidup sepenuhnya dengan cara yang mengikuti Allah dan sepenuhnya memberikan dirinya sepenuhnya kepada Allah. Cobalah beberapa cara yang berbeda dan lihat mana yang paling baik dalam menggambarkan gagasan tentang menggenggam erat kehidupan sejati. Jeda rekaman suara di sini. </w:t>
      </w:r>
    </w:p>
    <w:p>
      <w:pPr/>
      <w:r>
        <w:rPr>
          <w:lang w:val="id_ID" w:bidi="id_ID"/>
        </w:rPr>
      </w:r>
      <w:r>
        <w:rPr>
          <w:lang w:val="id_ID" w:bidi="id_ID"/>
        </w:rPr>
        <w:t xml:space="preserve">Pada bagian kedua, Paulus mengalihkan perhatiannya kepada Timotius sendiri. Paulus memberi tahu Timotius untuk melindungi pesan Injil yang benar tentang Yesus yang diajarkan Paulus kepada Timotius. </w:t>
      </w:r>
    </w:p>
    <w:p>
      <w:pPr/>
      <w:r>
        <w:rPr>
          <w:lang w:val="id_ID" w:bidi="id_ID"/>
        </w:rPr>
      </w:r>
      <w:r>
        <w:rPr>
          <w:lang w:val="id_ID" w:bidi="id_ID"/>
        </w:rPr>
        <w:t>Paulus memperingatkan Timotius agar menjauhi pembicaraan yang tidak menghormati Allah atau kebenaran Allah serta pikiran yang dianggap orang sebagai pengetahuan yang benar tetapi sesungguhnya berlawanan dengan kebenaran.</w:t>
      </w:r>
    </w:p>
    <w:p>
      <w:pPr/>
      <w:r>
        <w:rPr>
          <w:lang w:val="id_ID" w:bidi="id_ID"/>
        </w:rPr>
      </w:r>
      <w:r>
        <w:rPr>
          <w:lang w:val="id_ID" w:bidi="id_ID"/>
        </w:rPr>
        <w:t>Paulus mengatakan bahwa sebagian orang telah percaya kepada hal-hal ini bukannya kepada Allah dan telah menyimpang dari iman. Ini menunjukkan bahwa percaya kepada apa pun selain Allah sendiri adalah hal yang serius.</w:t>
      </w:r>
    </w:p>
    <w:p>
      <w:pPr/>
      <w:r>
        <w:rPr>
          <w:lang w:val="id_ID" w:bidi="id_ID"/>
        </w:rPr>
      </w:r>
      <w:r>
        <w:rPr>
          <w:lang w:val="id_ID" w:bidi="id_ID"/>
        </w:rPr>
        <w:t xml:space="preserve">Paulus mengakhiri dengan berkat penutup yang singkat, memohon anugerah, atau kebaikan hati Tuhan yang tidak sepantasnya diperoleh, agar bersama Timotius dan orang-orang percaya. </w:t>
      </w:r>
    </w:p>
    <w:p>
      <w:pPr/>
      <w:r>
        <w:rPr>
          <w:lang w:val="id_ID" w:bidi="id_ID"/>
        </w:rPr>
      </w:r>
      <w:r>
        <w:rPr>
          <w:lang w:val="id_ID" w:bidi="id_ID"/>
        </w:rPr>
        <w:t xml:space="preserve">Sekarang, kelompok harus membuat papan cerita, menggambarkan atau menggunakan barang-barang untuk memvisualisasikan perikop ini dan tindakan-tindakan yang ada di dalam cerita. Anda mungkin ingin memiliki benda untuk mewakili orang-orang kaya dan uang atau kekayaan mereka. Perhatikan bagaimana Anda dapat menunjukkan perbedaan antara bagaimana orang menaruh harapan pada kekayaan dibandingkan dengan bagaimana mereka menaruh harapan kepada Allah. Pikirkan juga tentang bagaimana cara untuk mewakili pikiran tentang "menyimpan harta" di surga melalui perbuatan baik dan kemurahan hati. Bagaimana Anda dapat menunjukkan bahwa perbuatan baik dan bersikap murah hati menghasilkan lebih banyak harta di surga? </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Timotius 6:17–21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Pada langkah ini, kelompok akan memperagakan ayat ini.</w:t>
      </w:r>
    </w:p>
    <w:p>
      <w:pPr/>
      <w:r>
        <w:rPr>
          <w:lang w:val="id_ID" w:bidi="id_ID"/>
        </w:rPr>
      </w:r>
      <w:r>
        <w:rPr>
          <w:lang w:val="id_ID" w:bidi="id_ID"/>
        </w:rPr>
        <w:t>Bagian ini memiliki dua bagian.</w:t>
      </w:r>
    </w:p>
    <w:p>
      <w:pPr/>
      <w:r>
        <w:rPr>
          <w:lang w:val="id_ID" w:bidi="id_ID"/>
        </w:rPr>
      </w:r>
      <w:r>
        <w:rPr>
          <w:b/>
          <w:lang w:val="id_ID" w:bidi="id_ID"/>
        </w:rPr>
        <w:t>Tokoh-tokoh dalam kisah ini adalah:</w:t>
      </w:r>
      <w:r>
        <w:rPr>
          <w:lang w:val="id_ID" w:bidi="id_ID"/>
        </w:rPr>
        <w:t xml:space="preserve"> </w:t>
      </w:r>
    </w:p>
    <w:p>
      <w:pPr>
        <w:pStyle w:val="ListBullet"/>
        <w:spacing w:line="240" w:lineRule="auto"/>
        <w:ind w:left="720"/>
      </w:pPr>
      <w:r>
        <w:rPr>
          <w:lang w:val="id_ID" w:bidi="id_ID"/>
        </w:rPr>
      </w:r>
      <w:r>
        <w:rPr>
          <w:lang w:val="id_ID" w:bidi="id_ID"/>
        </w:rPr>
        <w:t xml:space="preserve">Paulus, yang adalah penulis </w:t>
      </w:r>
    </w:p>
    <w:p>
      <w:pPr>
        <w:pStyle w:val="ListBullet"/>
        <w:spacing w:line="240" w:lineRule="auto"/>
        <w:ind w:left="720"/>
      </w:pPr>
      <w:r>
        <w:rPr>
          <w:lang w:val="id_ID" w:bidi="id_ID"/>
        </w:rPr>
      </w:r>
      <w:r>
        <w:rPr>
          <w:lang w:val="id_ID" w:bidi="id_ID"/>
        </w:rPr>
        <w:t xml:space="preserve">Timotius, yang adalah penerima </w:t>
      </w:r>
    </w:p>
    <w:p>
      <w:pPr>
        <w:pStyle w:val="ListBullet"/>
        <w:spacing w:line="240" w:lineRule="auto"/>
        <w:ind w:left="720"/>
      </w:pPr>
      <w:r>
        <w:rPr>
          <w:lang w:val="id_ID" w:bidi="id_ID"/>
        </w:rPr>
      </w:r>
      <w:r>
        <w:rPr>
          <w:lang w:val="id_ID" w:bidi="id_ID"/>
        </w:rPr>
        <w:t xml:space="preserve">Orang-orang percaya yang kaya di gereja Efesus </w:t>
      </w:r>
    </w:p>
    <w:p>
      <w:pPr>
        <w:pStyle w:val="ListBullet"/>
        <w:spacing w:line="240" w:lineRule="auto"/>
        <w:ind w:left="720"/>
      </w:pPr>
      <w:r>
        <w:rPr>
          <w:lang w:val="id_ID" w:bidi="id_ID"/>
        </w:rPr>
      </w:r>
      <w:r>
        <w:rPr>
          <w:lang w:val="id_ID" w:bidi="id_ID"/>
        </w:rPr>
        <w:t xml:space="preserve">Dan Allah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alur, plot, dan kronologi dari bagian ini. Pastikan Anda tidak melewatkan bagian sulit atau penting dari teks saat memerankannya. Bantulah satu sama lain untuk mengingat setiap bagian dari teks tersebut.</w:t>
      </w:r>
    </w:p>
    <w:p>
      <w:pPr/>
      <w:r>
        <w:rPr>
          <w:lang w:val="id_ID" w:bidi="id_ID"/>
        </w:rPr>
      </w:r>
      <w:r>
        <w:rPr>
          <w:lang w:val="id_ID" w:bidi="id_ID"/>
        </w:rPr>
        <w:t>Hentikan sejenak audio di sini dan peragakan bagian ini.</w:t>
      </w:r>
    </w:p>
    <w:p>
      <w:pPr/>
      <w:r>
        <w:rPr>
          <w:lang w:val="id_ID" w:bidi="id_ID"/>
        </w:rPr>
      </w:r>
      <w:r>
        <w:rPr>
          <w:lang w:val="id_ID" w:bidi="id_ID"/>
        </w:rPr>
        <w:t>Kelompok harus memperagakan bagian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bagian ini untuk kedua kalinya.</w:t>
      </w:r>
    </w:p>
    <w:p>
      <w:pPr/>
      <w:r>
        <w:rPr>
          <w:lang w:val="id_ID" w:bidi="id_ID"/>
        </w:rPr>
      </w:r>
      <w:r>
        <w:rPr>
          <w:lang w:val="id_ID" w:bidi="id_ID"/>
        </w:rPr>
        <w:t>Berikut ini adalah contoh sebuah drama dan kemungkinan tanggapannya.</w:t>
      </w:r>
    </w:p>
    <w:p>
      <w:pPr/>
      <w:r>
        <w:rPr>
          <w:lang w:val="id_ID" w:bidi="id_ID"/>
        </w:rPr>
      </w:r>
      <w:r>
        <w:rPr>
          <w:lang w:val="id_ID" w:bidi="id_ID"/>
        </w:rPr>
        <w:t xml:space="preserve">Dalam bagian pertama, Paulus sedang menulis sebuah surat kepada Timotius. Paulus memberikan petunjuk kepada Timotius bagi orang-orang kaya. Paulus memberi tahu Timotius untuk memberi tahu orang-orang ini agar tidak mengharapkan hal-hal yang baik datang dari kekayaan mereka, tetapi berharap bahwa hal-hal yang baik akan datang dari Allah.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terus memberi perintah kepada orang-orang kaya untuk melakukan banyak hal baik dan membagikan berkat yang mereka miliki karena mereka kaya. Paulus memberi tahu orang-orang percaya untuk melakukan ini karena mereka akan memiliki harta yang besar di zaman berikutnya. Dengan cara ini, orang-orang percaya ini menyimpan kekayaan di surga, tempat di mana mereka akan hidup selamanya, bukan hanya di zaman ini.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 xml:space="preserve">Tanyakan kepada orang yang bermain sebagai orang percaya yang kaya, "Apa yang sedang Anda rasakan atau pikirkan?" Orang itu mungkin berkata: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Dalam bagian kedua, Paulus memberi petunjuk kepada Timotius untuk setia kepada kabar baik tentang Yesus dan berhati-hati untuk tidak berbicara tentang hal-hal yang tidak berguna atau mengikuti pikiran yang buruk yang membuat orang berhenti percaya kepada Yesus.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Timotius,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mengakhiri dengan, "Anugerah menyertai kamu semua."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Timotius 6:17–21 dalam bentuk yang paling mudah dimengerti. </w:t>
      </w:r>
    </w:p>
    <w:p>
      <w:pPr/>
      <w:r>
        <w:rPr>
          <w:lang w:val="id_ID" w:bidi="id_ID"/>
        </w:rPr>
      </w:r>
      <w:r>
        <w:rPr>
          <w:lang w:val="id_ID" w:bidi="id_ID"/>
        </w:rPr>
        <w:t xml:space="preserve">Jeda rekaman suara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memberi tahu orang-orang kaya untuk menaruh </w:t>
      </w:r>
      <w:r>
        <w:rPr>
          <w:b/>
          <w:lang w:val="id_ID" w:bidi="id_ID"/>
        </w:rPr>
        <w:t>harapan</w:t>
      </w:r>
      <w:r>
        <w:rPr>
          <w:lang w:val="id_ID" w:bidi="id_ID"/>
        </w:rPr>
        <w:t xml:space="preserve"> mereka kepada Allah dan bukan kepada kekayaan. Gunakan kata atau sebutan yang sama untuk harapan yang Anda gunakan sebelumnya dalam 1 Timotius. Untuk petunjuk lebih lagi tentang harapan, lihat Glosarium Utama. </w:t>
      </w:r>
    </w:p>
    <w:p>
      <w:pPr/>
      <w:r>
        <w:rPr>
          <w:lang w:val="id_ID" w:bidi="id_ID"/>
        </w:rPr>
      </w:r>
      <w:r>
        <w:rPr>
          <w:lang w:val="id_ID" w:bidi="id_ID"/>
        </w:rPr>
        <w:t xml:space="preserve">Paulus memberi petunjuk kepada orang-orang kaya untuk berbuat baik dan menjadi kaya dalam </w:t>
      </w:r>
      <w:r>
        <w:rPr>
          <w:b/>
          <w:lang w:val="id_ID" w:bidi="id_ID"/>
        </w:rPr>
        <w:t>perbuatan baik</w:t>
      </w:r>
      <w:r>
        <w:rPr>
          <w:lang w:val="id_ID" w:bidi="id_ID"/>
        </w:rPr>
        <w:t xml:space="preserve">. Perbuatan baik adalah perbuatan yang memberi manfaat bagi orang lain dan menyenangkan Allah. Gunakan ungkapan yang sama untuk perbuatan baik yang Anda gunakan sebelumnya dalam 1 Timotius. </w:t>
      </w:r>
    </w:p>
    <w:p>
      <w:pPr/>
      <w:r>
        <w:rPr>
          <w:lang w:val="id_ID" w:bidi="id_ID"/>
        </w:rPr>
      </w:r>
      <w:r>
        <w:rPr>
          <w:lang w:val="id_ID" w:bidi="id_ID"/>
        </w:rPr>
        <w:t xml:space="preserve">Paulus memberi tahu orang-orang kaya untuk </w:t>
      </w:r>
      <w:r>
        <w:rPr>
          <w:b/>
          <w:lang w:val="id_ID" w:bidi="id_ID"/>
        </w:rPr>
        <w:t>bermurah</w:t>
      </w:r>
      <w:r>
        <w:rPr>
          <w:lang w:val="id_ID" w:bidi="id_ID"/>
        </w:rPr>
        <w:t xml:space="preserve"> hati dan bersedia berbagi. Ketika seseorang bermurah hati, mereka memberikan banyak uang atau barang untuk membantu orang lain. </w:t>
      </w:r>
    </w:p>
    <w:p>
      <w:pPr/>
      <w:r>
        <w:rPr>
          <w:lang w:val="id_ID" w:bidi="id_ID"/>
        </w:rPr>
      </w:r>
      <w:r>
        <w:rPr>
          <w:lang w:val="id_ID" w:bidi="id_ID"/>
        </w:rPr>
        <w:t xml:space="preserve">Berhenti di sini dan diskusikan dalam kelompok bagaimana Anda akan menerjemahkan konsep bermurah hati ini. Jeda rekaman suara di sini. </w:t>
      </w:r>
    </w:p>
    <w:p>
      <w:pPr/>
      <w:r>
        <w:rPr>
          <w:lang w:val="id_ID" w:bidi="id_ID"/>
        </w:rPr>
      </w:r>
      <w:r>
        <w:rPr>
          <w:lang w:val="id_ID" w:bidi="id_ID"/>
        </w:rPr>
        <w:t xml:space="preserve">Paulus berkata bahwa dengan melakukan hal-hal ini, orang-orang percaya yang kaya akan </w:t>
      </w:r>
      <w:r>
        <w:rPr>
          <w:b/>
          <w:lang w:val="id_ID" w:bidi="id_ID"/>
        </w:rPr>
        <w:t>mengumpulkan harta</w:t>
      </w:r>
      <w:r>
        <w:rPr>
          <w:lang w:val="id_ID" w:bidi="id_ID"/>
        </w:rPr>
        <w:t xml:space="preserve">, atau menyimpan harta, untuk diri mereka sendiri. Ini adalah bahasa khusus yang berarti mengumpulkan atau menyimpan sesuatu yang berharga untuk masa depan. </w:t>
      </w:r>
    </w:p>
    <w:p>
      <w:pPr/>
      <w:r>
        <w:rPr>
          <w:lang w:val="id_ID" w:bidi="id_ID"/>
        </w:rPr>
      </w:r>
      <w:r>
        <w:rPr>
          <w:lang w:val="id_ID" w:bidi="id_ID"/>
        </w:rPr>
        <w:t xml:space="preserve">Berhenti di sini dan diskusikan dalam kelompok bagaimana Anda akan menerjemahkan konsep menyimpan harta. Jeda rekaman suara di sini. </w:t>
      </w:r>
    </w:p>
    <w:p>
      <w:pPr/>
      <w:r>
        <w:rPr>
          <w:lang w:val="id_ID" w:bidi="id_ID"/>
        </w:rPr>
      </w:r>
      <w:r>
        <w:rPr>
          <w:lang w:val="id_ID" w:bidi="id_ID"/>
        </w:rPr>
        <w:t xml:space="preserve">Paulus menunjuk pada </w:t>
      </w:r>
      <w:r>
        <w:rPr>
          <w:b/>
          <w:lang w:val="id_ID" w:bidi="id_ID"/>
        </w:rPr>
        <w:t>zaman yang akan datang</w:t>
      </w:r>
      <w:r>
        <w:rPr>
          <w:lang w:val="id_ID" w:bidi="id_ID"/>
        </w:rPr>
        <w:t xml:space="preserve">, yang berarti waktu di masa depan ketika Allah sepenuhnya mendirikan kerajaan ketika Yesus kembali untuk memerintah. Untuk petunjuk lebih lagi, carilah kata Kerajaan Allah di Glosarium Utama dan perhatikan bagian-bagian yang berbicara tentang kerajaan yang sempurna di masa depan. </w:t>
      </w:r>
    </w:p>
    <w:p>
      <w:pPr/>
      <w:r>
        <w:rPr>
          <w:lang w:val="id_ID" w:bidi="id_ID"/>
        </w:rPr>
      </w:r>
      <w:r>
        <w:rPr>
          <w:lang w:val="id_ID" w:bidi="id_ID"/>
        </w:rPr>
        <w:t xml:space="preserve">Berhenti di sini dan diskusikan dalam kelompok bagaimana Anda akan menerjemahkan konsep tentang zaman yang akan datang ini. Jeda rekaman suara di sini. </w:t>
      </w:r>
    </w:p>
    <w:p>
      <w:pPr/>
      <w:r>
        <w:rPr>
          <w:lang w:val="id_ID" w:bidi="id_ID"/>
        </w:rPr>
      </w:r>
      <w:r>
        <w:rPr>
          <w:lang w:val="id_ID" w:bidi="id_ID"/>
        </w:rPr>
        <w:t xml:space="preserve">Paulus menyebutkan apa yang orang-orang sebutkan dengan tidak benar sebagai </w:t>
      </w:r>
      <w:r>
        <w:rPr>
          <w:b/>
          <w:lang w:val="id_ID" w:bidi="id_ID"/>
        </w:rPr>
        <w:t>pengetahuan</w:t>
      </w:r>
      <w:r>
        <w:rPr>
          <w:lang w:val="id_ID" w:bidi="id_ID"/>
        </w:rPr>
        <w:t xml:space="preserve">. Ini menunjuk pada ajaran-ajaran yang mengaku benar tetapi sebenarnya salah. Gunakan kata atau sebutan yang sama untuk pengetahuan yang Anda gunakan sebelumnya dalam 1 Timotius. </w:t>
      </w:r>
    </w:p>
    <w:p>
      <w:pPr/>
      <w:r>
        <w:rPr>
          <w:lang w:val="id_ID" w:bidi="id_ID"/>
        </w:rPr>
      </w:r>
      <w:r>
        <w:rPr>
          <w:lang w:val="id_ID" w:bidi="id_ID"/>
        </w:rPr>
        <w:t xml:space="preserve">Akhirnya, Paulus mengatakan bahwa beberapa orang telah berbelok dari </w:t>
      </w:r>
      <w:r>
        <w:rPr>
          <w:b/>
          <w:lang w:val="id_ID" w:bidi="id_ID"/>
        </w:rPr>
        <w:t>iman</w:t>
      </w:r>
      <w:r>
        <w:rPr>
          <w:lang w:val="id_ID" w:bidi="id_ID"/>
        </w:rPr>
        <w:t>. Ini memberikan gambaran tentang seseorang yang berjalan keluar jalur dari jalan yang benar. Gunakan kata yang sama untuk iman seperti yang Anda pakai pada kisah sebelumnya. Untuk informasi lebih lanjut tentang iman, lihat Glosarium Utama.</w:t>
      </w:r>
    </w:p>
    <w:p>
      <w:pPr/>
      <w:r>
        <w:rPr>
          <w:lang w:val="id_ID" w:bidi="id_ID"/>
        </w:rPr>
      </w:r>
      <w:r>
        <w:rPr>
          <w:lang w:val="id_ID" w:bidi="id_ID"/>
        </w:rPr>
        <w:t xml:space="preserve">Paulus mengucapkan selamat tinggal dengan meminta kepada Allah untuk memberikan </w:t>
      </w:r>
      <w:r>
        <w:rPr>
          <w:b/>
          <w:lang w:val="id_ID" w:bidi="id_ID"/>
        </w:rPr>
        <w:t>anugerah</w:t>
      </w:r>
      <w:r>
        <w:rPr>
          <w:lang w:val="id_ID" w:bidi="id_ID"/>
        </w:rPr>
        <w:t xml:space="preserve"> kepada Timotius dan orang-orang percaya di Efesus. Gunakan kata yang sama untuk anugerah yang telah Anda gunakan sebelumnya, dan carilah kata anugerah di Glosarium Utama untuk petunjuk lebih lagi.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bagian ini dalam bentuk terjemahan yang paling mudah dipahami. </w:t>
      </w:r>
    </w:p>
    <w:p>
      <w:pPr/>
      <w:r>
        <w:rPr>
          <w:lang w:val="id_ID" w:bidi="id_ID"/>
        </w:rPr>
      </w:r>
      <w:r>
        <w:rPr>
          <w:lang w:val="id_ID" w:bidi="id_ID"/>
        </w:rPr>
        <w:t xml:space="preserve">Jeda rekaman suara di sini. </w:t>
      </w:r>
    </w:p>
    <w:p>
      <w:pPr/>
      <w:r>
        <w:rPr>
          <w:lang w:val="id_ID" w:bidi="id_ID"/>
        </w:rPr>
      </w:r>
      <w:r>
        <w:rPr>
          <w:lang w:val="id_ID" w:bidi="id_ID"/>
        </w:rPr>
        <w:t>Dalam sesi ini, ceritakan kembali nats ini, sebagai satu kelompok, dalam bahasa Anda sendiri.</w:t>
      </w:r>
    </w:p>
    <w:p>
      <w:pPr/>
      <w:r>
        <w:rPr>
          <w:lang w:val="id_ID" w:bidi="id_ID"/>
        </w:rPr>
      </w:r>
      <w:r>
        <w:rPr>
          <w:lang w:val="id_ID" w:bidi="id_ID"/>
        </w:rPr>
        <w:t xml:space="preserve">Pertama, seluruh kelompok harus berlatih menceritakan bagian itu dalam bahasa Anda sendiri. Ingatlah untuk memasukkan hal-hal yang Anda putuskan dalam langkah sebelumnya, seperti kronologi, kata, frasa, emosi, atau apa pun yang Anda diskusikan. </w:t>
      </w:r>
    </w:p>
    <w:p>
      <w:pPr/>
      <w:r>
        <w:rPr>
          <w:lang w:val="id_ID" w:bidi="id_ID"/>
        </w:rPr>
      </w:r>
      <w:r>
        <w:rPr>
          <w:lang w:val="id_ID" w:bidi="id_ID"/>
        </w:rPr>
        <w:t xml:space="preserve">Seorang anggota kelompok harus menyampaikan beberapa kalimat dari nats itu dan berhenti sejenak. Seorang anggota lain harus menceritakan bagian selanjutnya dari nats itu dan berhenti sejenak.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Akhirnya, kelompok dapat menyusun versi akhir dari bagian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