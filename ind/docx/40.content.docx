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 1:1–17</w:t>
      </w:r>
      <w:r>
        <w:rPr>
          <w:lang w:val="id_ID" w:bidi="id_ID"/>
        </w:rPr>
      </w:r>
    </w:p>
    <w:p>
      <w:pPr>
        <w:pStyle w:val="Heading3"/>
      </w:pPr>
      <w:r>
        <w:rPr>
          <w:lang w:val="id_ID" w:bidi="id_ID"/>
        </w:rPr>
        <w:t>Dengar dan Renungkan</w:t>
      </w:r>
    </w:p>
    <w:p>
      <w:pPr/>
      <w:r>
        <w:rPr>
          <w:lang w:val="id_ID" w:bidi="id_ID"/>
        </w:rPr>
      </w:r>
      <w:r>
        <w:rPr>
          <w:lang w:val="id_ID" w:bidi="id_ID"/>
        </w:rPr>
        <w:t>Dengarkan Matius 1:1–17 dan renungkan dalam di hati Anda. Dengarkan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p>
    <w:p>
      <w:pPr/>
      <w:r>
        <w:rPr>
          <w:lang w:val="id_ID" w:bidi="id_ID"/>
        </w:rPr>
      </w:r>
      <w:r>
        <w:rPr>
          <w:lang w:val="id_ID" w:bidi="id_ID"/>
        </w:rPr>
        <w:t>Karena kisah ini memiliki begitu banyak nama, mungkin akan lebih mudah jika Anda melanjutkan ke bagian berikutnya terlebih dahulu, lalu kembali ke pertanyaan-pertanyaan ini di bagian paling akhir.</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Ini adalah daftar nenek moyang Yesus. Dalam daftar ini kita mendapati nama-nama anggota keluarga Yesus yang hidup sebelum Dia. Matius tidak menyebutkan semua nenek moyang Yesus; ia hanya menyebut nama-nama yang paling penting. Oleh karena itu, kadang-kadang ketika ia menyebut seseorang sebagai anak, itu sebenarnya adalah cucu atau kadang-kadang bahkan cicit. Dengan cara ini, ia bisa melewatkan beberapa nama.</w:t>
      </w:r>
    </w:p>
    <w:p>
      <w:pPr/>
      <w:r>
        <w:rPr>
          <w:lang w:val="id_ID" w:bidi="id_ID"/>
        </w:rPr>
      </w:r>
      <w:r>
        <w:rPr>
          <w:lang w:val="id_ID" w:bidi="id_ID"/>
        </w:rPr>
        <w:t>Kelompok pertama adalah 14 leluhur dari Abraham sampai raja Daud. Raja Daud hidup sekitar 1000 tahun sebelum Yesus lahir. Daud adalah raja terpenting dalam sejarah Israel. Alkitab menceritakan kepada kita bahwa Allah sangat mengasihinya. Ketika Daud menjadi raja, masa itu adalah masa terbaik dalam sejarah Israel.</w:t>
      </w:r>
    </w:p>
    <w:p>
      <w:pPr/>
      <w:r>
        <w:rPr>
          <w:lang w:val="id_ID" w:bidi="id_ID"/>
        </w:rPr>
      </w:r>
      <w:r>
        <w:rPr>
          <w:lang w:val="id_ID" w:bidi="id_ID"/>
        </w:rPr>
        <w:t>Kelompok kedua adalah 14 leluhur dari anak raja Daud hingga raja Yekhonya. Raja Yekhonya hidup sekitar 500 tahun sebelum Yesus lahir. Ini adalah masa terburuk dalam sejarah Israel. Umat Israel tidak taat kepada Allah. Allah menghukum mereka dengan mengirimkan bangsa dari negeri lain untuk menyerang mereka. Negeri itu adalah Babel. Raja Babel menyerang Israel dan menang. Ia menawan banyak orang Israel dan membawa mereka ke negerinya sendiri. Mereka sekarang harus tinggal di Babel untuk waktu lama. Dalam sejarah Israel, orang-orang menyebut peristiwa ini "deportasi ke Babel," atau "pembuangan." Orang-orang Israel tinggal di Babel selama beberapa generasi, tetapi kemudian Allah mengizinkan mereka kembali ke negeri mereka. Sejak saat itu dan seterusnya mereka lebih sering disebut dengan nama orang Yahudi, bukan orang Israel.</w:t>
      </w:r>
    </w:p>
    <w:p>
      <w:pPr/>
      <w:r>
        <w:rPr>
          <w:lang w:val="id_ID" w:bidi="id_ID"/>
        </w:rPr>
      </w:r>
      <w:r>
        <w:rPr>
          <w:lang w:val="id_ID" w:bidi="id_ID"/>
        </w:rPr>
        <w:t xml:space="preserve">Bagian ketiga dari daftar tersebut adalah 13 leluhur dari masa pembuangan ke Babel hingga suami Maria, Yusuf. Maria akan menjadi ibu Yesus. </w:t>
      </w:r>
    </w:p>
    <w:p>
      <w:pPr/>
      <w:r>
        <w:rPr>
          <w:lang w:val="id_ID" w:bidi="id_ID"/>
        </w:rPr>
      </w:r>
      <w:r>
        <w:rPr>
          <w:lang w:val="id_ID" w:bidi="id_ID"/>
        </w:rPr>
        <w:t>Berhenti di sini dan mintalah orang-orang untuk menceritakan tentang leluhur mereka sendiri. Seberapa jauh Anda masih mengetahui nama-nama leluhur Anda? Dapatkah Anda menceritakan kisah tentang leluhur Anda? Apakah ada kisah tentang leluhur yang baik? Apakah orang-orang juga menceritakan kisah tentang para leluhur yang melakukan tindakan buruk? Dalam masyarakat Anda, apakah mengenal para leluhur dianggap sesuatu yang penting? Apakah mengingat banyak nama para leluhur adalah sesuatu yang baik, atau apakah itu tidak begitu penting? Jika ya, mengapa? Dan jika tidak, mengapa?</w:t>
      </w:r>
    </w:p>
    <w:p>
      <w:pPr/>
      <w:r>
        <w:rPr>
          <w:lang w:val="id_ID" w:bidi="id_ID"/>
        </w:rPr>
      </w:r>
      <w:r>
        <w:rPr>
          <w:lang w:val="id_ID" w:bidi="id_ID"/>
        </w:rPr>
        <w:t xml:space="preserve">Daftar terakhir hanya memiliki 13 generasi, meskipun Matius mengatakan bahwa setiap daftar memiliki 14 generasi. Berarti, Matius memaksudkan bahwa setiap daftar memiliki </w:t>
      </w:r>
      <w:r>
        <w:rPr>
          <w:b/>
          <w:lang w:val="id_ID" w:bidi="id_ID"/>
        </w:rPr>
        <w:t>kurang lebih</w:t>
      </w:r>
      <w:r>
        <w:rPr>
          <w:lang w:val="id_ID" w:bidi="id_ID"/>
        </w:rPr>
        <w:t xml:space="preserve"> 14 generasi.</w:t>
      </w:r>
    </w:p>
    <w:p>
      <w:pPr/>
      <w:r>
        <w:rPr>
          <w:lang w:val="id_ID" w:bidi="id_ID"/>
        </w:rPr>
      </w:r>
      <w:r>
        <w:rPr>
          <w:lang w:val="id_ID" w:bidi="id_ID"/>
        </w:rPr>
        <w:t>Kita tidak tahu mengapa Matius ingin membuat kurang lebih 14 generasi dalam setiap daftar. Itu penting baginya, tetapi kita tidak tahu persis mengapa.</w:t>
      </w:r>
    </w:p>
    <w:p>
      <w:pPr/>
      <w:r>
        <w:rPr>
          <w:lang w:val="id_ID" w:bidi="id_ID"/>
        </w:rPr>
      </w:r>
      <w:r>
        <w:rPr>
          <w:lang w:val="id_ID" w:bidi="id_ID"/>
        </w:rPr>
        <w:t>Dalam kelompok pertama ada 14 laki-laki, dan yang terakhir adalah seorang raja—Daud.</w:t>
      </w:r>
    </w:p>
    <w:p>
      <w:pPr/>
      <w:r>
        <w:rPr>
          <w:lang w:val="id_ID" w:bidi="id_ID"/>
        </w:rPr>
      </w:r>
      <w:r>
        <w:rPr>
          <w:lang w:val="id_ID" w:bidi="id_ID"/>
        </w:rPr>
        <w:t>Dalam kelompok kedua, ada 14 laki-laki, dan mereka semua adalah raja. Semuanya keturunan raja Daud.</w:t>
      </w:r>
    </w:p>
    <w:p>
      <w:pPr/>
      <w:r>
        <w:rPr>
          <w:lang w:val="id_ID" w:bidi="id_ID"/>
        </w:rPr>
      </w:r>
      <w:r>
        <w:rPr>
          <w:lang w:val="id_ID" w:bidi="id_ID"/>
        </w:rPr>
        <w:t>Dalam kelompok ketiga, ada 12 laki-laki yang masih merupakan keturunan raja Daud, tetapi mereka bukan lagi raja. Tetapi kemudian datanglah Yesus. Yesus adalah nama terakhir pada daftar ketiga. Yesus adalah seorang dari keturunan Daud. Tetapi Yesus juga akan menjadi raja! Matius memperjelas hal ini karena ia menyebut Yesus sebagai Kristus, artinya orang yang ditunjuk Allah untuk suatu tugas khusus.</w:t>
      </w:r>
    </w:p>
    <w:p>
      <w:pPr/>
      <w:r>
        <w:rPr>
          <w:lang w:val="id_ID" w:bidi="id_ID"/>
        </w:rPr>
      </w:r>
      <w:r>
        <w:rPr>
          <w:lang w:val="id_ID" w:bidi="id_ID"/>
        </w:rPr>
        <w:t>Mari kita sekarang melihat lebih detail pada setiap kelompok 14 leluhur ini. Beberapa leluhur ini diceritakan dalam Alkitab. Sebagian memiliki kisah yang baik, sebagian lainnya buruk!</w:t>
      </w:r>
    </w:p>
    <w:p>
      <w:pPr/>
      <w:r>
        <w:rPr>
          <w:lang w:val="id_ID" w:bidi="id_ID"/>
        </w:rPr>
      </w:r>
      <w:r>
        <w:rPr>
          <w:lang w:val="id_ID" w:bidi="id_ID"/>
        </w:rPr>
        <w:t>Matius memulai dengan Abraham. Allah mengawali sejarah umat-Nya yang istimewa dengan Abraham. Allah telah berjanji kepada Abraham untuk membuat bangsa yang besar darinya. Allah mengadakan janji ini ketika Abraham sudah sangat tua dan tidak memiliki anak! Tetapi saat Abraham berusia 100 tahun, ia dan istrinya benar-benar mendapatkan seorang anak laki-laki. Anak itu dinamai Ishak. Ishak adalah nama kedua dalam daftar.</w:t>
      </w:r>
    </w:p>
    <w:p>
      <w:pPr/>
      <w:r>
        <w:rPr>
          <w:lang w:val="id_ID" w:bidi="id_ID"/>
        </w:rPr>
      </w:r>
      <w:r>
        <w:rPr>
          <w:lang w:val="id_ID" w:bidi="id_ID"/>
        </w:rPr>
        <w:t>Ishak memiliki dua anak laki-laki. Mereka adalah anak kembar. Dari kedua anak ini Allah memilih yang bungsu, Yakub. Allah mengubah nama Yakub menjadi Israel. Itulah sebabnya keturunan Abraham kemudian dikenal sebagai orang Israel. Yakub adalah nama ketiga dalam daftar.</w:t>
      </w:r>
    </w:p>
    <w:p>
      <w:pPr/>
      <w:r>
        <w:rPr>
          <w:lang w:val="id_ID" w:bidi="id_ID"/>
        </w:rPr>
      </w:r>
      <w:r>
        <w:rPr>
          <w:lang w:val="id_ID" w:bidi="id_ID"/>
        </w:rPr>
        <w:t>Yakub memiliki 12 anak laki-laki. Matius melanjutkan daftar dengan garis keturunan dari anak keempat Yakub, Yehuda.</w:t>
      </w:r>
    </w:p>
    <w:p>
      <w:pPr/>
      <w:r>
        <w:rPr>
          <w:lang w:val="id_ID" w:bidi="id_ID"/>
        </w:rPr>
      </w:r>
      <w:r>
        <w:rPr>
          <w:lang w:val="id_ID" w:bidi="id_ID"/>
        </w:rPr>
        <w:t xml:space="preserve">Matius menyebutkan dua anak laki-laki Yehuda, tetapi ia juga menyebutkan ibu mereka. Namanya adalah Tamar. Tamar bukan orang Israel. Kisah Yehuda dan Tamar bukanlah kisah yang baik. Kita tidak sempat menceritakan seluruh kisah itu sekarang, tetapi Tamar mulanya menikah dengan anak laki-laki sulung Yehuda. Anak laki-laki itu meninggal tanpa memiliki anak. Yehuda berjanji bahwa Tamar dapat menikahi anak lelakinya yang lebih muda, tetapi Yehuda tidak menepati janjinya. Tamar kemudian mengakali Yehuda untuk tidur dengannya, sehingga ia dapat hamil dan memiliki seorang anak laki-laki. Ia berpura-pura menjadi pelacur dan mengajak Yehuda tidur dengannya. Yehuda pun tidur dengan perempuan itu. Ia tidak tahu bahwa yang tidur dengannya adalah Tamar. Ia mengira bahwa ia tidur dengan seorang pelacur. Tamar kemudian hamil dari ayah mertuanya. Memang itulah yang dia rencanakan. Ia kemudian mengatakan kepada Yehuda apa yang telah ia lakukan. Yehuda mengakui bahwa ia telah bersalah. Ia seharusnya memberikan anak lelakinya menjadi suami Tamar, seperti yang telah ia janjikan. Matius memasukkan anak laki-laki yang lahir dari Tamar dan Yehuda sebagai orang berikutnya dalam daftarnya. Nama anak itu Peres. </w:t>
      </w:r>
    </w:p>
    <w:p>
      <w:pPr/>
      <w:r>
        <w:rPr>
          <w:lang w:val="id_ID" w:bidi="id_ID"/>
        </w:rPr>
      </w:r>
      <w:r>
        <w:rPr>
          <w:lang w:val="id_ID" w:bidi="id_ID"/>
        </w:rPr>
        <w:t>Setelah itu Matius memberikan kita beberapa nama orang tanpa riwayat. Nama berikutnya yang memiliki riwayat adalah Boas. Matius mengatakan kepada kita bahwa ibu Boas adalah Rahab. Rahab bukan perempuan Israel. Ia adalah pelacur di sebuah kota bernama Yerikho. Kita tidak dapat menceritakan seluruh kisah tersebut, tetapi singkatnya, orang Israel akan menyerang kota Yerikho. Dua orang Israel telah pergi ke kota itu untuk menjelajahinya terlebih dahulu. Orang-orang Yerikho ingin membunuh kedua orang Israel ini, tetapi Rahab melindungi mereka. Ia menyembunyikan mereka di dalam rumahnya. Oleh karena itu, Allah kemudian melindungi Rahab. Ketika orang-orang Israel menyerang kota itu, mereka menyelamatkan Rahab dan keluarganya. Rahab mulai tinggal dengan bangsa Israel. Ia menikah dengan seorang Israel dan mereka memiliki seorang anak laki-laki. Nama anak itu adalah Boas. Namanya terdapat dalam daftar.</w:t>
      </w:r>
    </w:p>
    <w:p>
      <w:pPr/>
      <w:r>
        <w:rPr>
          <w:lang w:val="id_ID" w:bidi="id_ID"/>
        </w:rPr>
      </w:r>
      <w:r>
        <w:rPr>
          <w:lang w:val="id_ID" w:bidi="id_ID"/>
        </w:rPr>
        <w:t xml:space="preserve">Boas memiliki seorang anak laki-laki dan namanya adalah Obed. Kita memiliki riwayat lagi di sini. Matius mengatakan kepada kita bahwa ibu Obed adalah Rut. Rut juga bukan seorang Israel. Rut berasal dari negeri Moab. Moab adalah negeri tetangga Israel. Pada suatu masa, ada kelaparan di Israel, dan sebuah keluarga dengan dua anak laki-laki meninggalkan Israel untuk pergi ke Moab. Anak-anak lelaki itu masing-masing menikahi seorang gadis Moab. Ayah serta dua anak laki-laki dari keluarga itu meninggal di Moab. Ibu dari keluarga itu kembali ke Israel. Janda Moab dari anak sulungnya tetap tinggal di Moab, tetapi janda dari anak yang bungsu pergi bersamanya. Nama janda dari anak lelaki yang bungsu ini adalah Rut. Dalam Alkitab, Rut dihormati karena ia setia kepada ibu mertuanya. Meskipun ia berasal dari negeri lain, ia pindah ke Israel bersama ibu mertuanya. Ia berhenti menyembah dewa-dewa yang disembah orang Moab dan menyembah Allah yang disembah bangsa Israel. Ia menikah dengan Boas. </w:t>
      </w:r>
    </w:p>
    <w:p>
      <w:pPr/>
      <w:r>
        <w:rPr>
          <w:lang w:val="id_ID" w:bidi="id_ID"/>
        </w:rPr>
      </w:r>
      <w:r>
        <w:rPr>
          <w:lang w:val="id_ID" w:bidi="id_ID"/>
        </w:rPr>
        <w:t>Jadi, Boas dan Rut memiliki seorang anak laki-laki dan namanya adalah Obed.</w:t>
      </w:r>
    </w:p>
    <w:p>
      <w:pPr/>
      <w:r>
        <w:rPr>
          <w:lang w:val="id_ID" w:bidi="id_ID"/>
        </w:rPr>
      </w:r>
      <w:r>
        <w:rPr>
          <w:lang w:val="id_ID" w:bidi="id_ID"/>
        </w:rPr>
        <w:t xml:space="preserve">Obed memiliki seorang anak laki-laki dan namanya adalah Isai. </w:t>
      </w:r>
    </w:p>
    <w:p>
      <w:pPr/>
      <w:r>
        <w:rPr>
          <w:lang w:val="id_ID" w:bidi="id_ID"/>
        </w:rPr>
      </w:r>
      <w:r>
        <w:rPr>
          <w:lang w:val="id_ID" w:bidi="id_ID"/>
        </w:rPr>
        <w:t>Isai memiliki anak laki-laki dan namanya adalah Daud. Daud awalnya adalah seorang gembala, tetapi ia kemudian menjadi raja Israel. Dalam seluruh sejarah Israel, ia adalah raja yang paling dikasihi. Ketika ia menjadi raja, masa itu adalah masa terbaik bagi Israel.</w:t>
      </w:r>
    </w:p>
    <w:p>
      <w:pPr/>
      <w:r>
        <w:rPr>
          <w:lang w:val="id_ID" w:bidi="id_ID"/>
        </w:rPr>
      </w:r>
      <w:r>
        <w:rPr>
          <w:lang w:val="id_ID" w:bidi="id_ID"/>
        </w:rPr>
        <w:t>Itulah 14 generasi pertama. Sekarang kita melanjutkan ke 14 generasi berikutnya. Semua orang dalam daftar kedua ini adalah raja.</w:t>
      </w:r>
    </w:p>
    <w:p>
      <w:pPr/>
      <w:r>
        <w:rPr>
          <w:lang w:val="id_ID" w:bidi="id_ID"/>
        </w:rPr>
      </w:r>
      <w:r>
        <w:rPr>
          <w:lang w:val="id_ID" w:bidi="id_ID"/>
        </w:rPr>
        <w:t xml:space="preserve">Daud memiliki seorang anak laki-laki dan namanya adalah Salomo. Kita memiliki riwayat lagi di sini. Ini bukan kisah yang baik. Matius mengatakan kepada kita bahwa ibu Salomo sebelumnya adalah istri Uria, seorang lelaki lain. Itu terjadi karena Daud melakukan perzinaan: Ia meniduri seorang perempuan yang bukan istrinya. Perempuan itu adalah istri Uria yang merupakan salah satu prajurit setia Daud. Uria bukan seorang Israel. Ketika Uria sedang pergi bertempur dalam perang atas nama Daud, Daud mengambil istri Uria dan tidur dengannya. Ketika wanita itu hamil, Daud memastikan agar suami wanita itu terbunuh dalam perang. Allah sangat marah kepada Daud karena perbuatan-perbuatannya itu. Anak laki-laki yang lahir itu meninggal. Ini adalah tindakan Allah. Tetapi Daud sangat menyesal atas apa yang telah ia perbuat dan Allah mengampuninya. Daud menikahi istri Uria dan mereka memiliki anak yang lain. Anak laki-laki ini menjadi raja setelah Daud. Namanya adalah Salomo. </w:t>
      </w:r>
    </w:p>
    <w:p>
      <w:pPr/>
      <w:r>
        <w:rPr>
          <w:lang w:val="id_ID" w:bidi="id_ID"/>
        </w:rPr>
      </w:r>
      <w:r>
        <w:rPr>
          <w:lang w:val="id_ID" w:bidi="id_ID"/>
        </w:rPr>
        <w:t>Orang-orang lain dalam daftar ini tidak memiliki kisah khusus. Pada akhir daftar kedua ini, Matius telah mencapai masa ketika orang Israel dihukum oleh Allah dan dikirim ke Babel sebagai tawanan. Ini adalah masa yang paling buruk dalam seluruh sejarah Israel.</w:t>
      </w:r>
    </w:p>
    <w:p>
      <w:pPr/>
      <w:r>
        <w:rPr>
          <w:lang w:val="id_ID" w:bidi="id_ID"/>
        </w:rPr>
      </w:r>
      <w:r>
        <w:rPr>
          <w:lang w:val="id_ID" w:bidi="id_ID"/>
        </w:rPr>
        <w:t>Sekarang kita akan beralih ke daftar nama terakhir. Meskipun semua orang ini masih merupakan keturunan raja Daud, mereka bukan lagi raja. Negeri Israel sekarang diperintah oleh bangsa lain.</w:t>
      </w:r>
    </w:p>
    <w:p>
      <w:pPr/>
      <w:r>
        <w:rPr>
          <w:lang w:val="id_ID" w:bidi="id_ID"/>
        </w:rPr>
      </w:r>
      <w:r>
        <w:rPr>
          <w:lang w:val="id_ID" w:bidi="id_ID"/>
        </w:rPr>
        <w:t>Tidak ada kisah khusus tentang orang-orang dalam daftar ketiga, kecuali orang-orang terakhir! Orang yang berada di urutan hampir terakhir dalam daftar itu adalah Yusuf. Yusuf adalah suami Maria. Maria akan menjadi ibu Yesus. Ada kisah besar di sini, tetapi Anda akan mendengar semuanya pada bagian berikutnya dalam Matius!</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untuk memvisualisasikan kisah ini. Anda akan membantu kelompok menentukan adegan, latar, dan karakter dari kisah tersebut.</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Matius mengatakan bahwa ia akan memberikan daftar nama leluhur Yesus.</w:t>
      </w:r>
    </w:p>
    <w:p>
      <w:pPr/>
      <w:r>
        <w:rPr>
          <w:lang w:val="id_ID" w:bidi="id_ID"/>
        </w:rPr>
      </w:r>
      <w:r>
        <w:rPr>
          <w:b/>
          <w:lang w:val="id_ID" w:bidi="id_ID"/>
        </w:rPr>
        <w:t>Adegan kedua:</w:t>
      </w:r>
      <w:r>
        <w:rPr>
          <w:lang w:val="id_ID" w:bidi="id_ID"/>
        </w:rPr>
        <w:t xml:space="preserve"> Daftar pertama</w:t>
      </w:r>
    </w:p>
    <w:p>
      <w:pPr/>
      <w:r>
        <w:rPr>
          <w:lang w:val="id_ID" w:bidi="id_ID"/>
        </w:rPr>
      </w:r>
      <w:r>
        <w:rPr>
          <w:b/>
          <w:lang w:val="id_ID" w:bidi="id_ID"/>
        </w:rPr>
        <w:t>Adegan ketiga:</w:t>
      </w:r>
      <w:r>
        <w:rPr>
          <w:lang w:val="id_ID" w:bidi="id_ID"/>
        </w:rPr>
        <w:t xml:space="preserve"> Daftar kedua</w:t>
      </w:r>
    </w:p>
    <w:p>
      <w:pPr/>
      <w:r>
        <w:rPr>
          <w:lang w:val="id_ID" w:bidi="id_ID"/>
        </w:rPr>
      </w:r>
      <w:r>
        <w:rPr>
          <w:b/>
          <w:lang w:val="id_ID" w:bidi="id_ID"/>
        </w:rPr>
        <w:t>Adegan keempat:</w:t>
      </w:r>
      <w:r>
        <w:rPr>
          <w:lang w:val="id_ID" w:bidi="id_ID"/>
        </w:rPr>
        <w:t xml:space="preserve"> Daftar ketiga</w:t>
      </w:r>
    </w:p>
    <w:p>
      <w:pPr/>
      <w:r>
        <w:rPr>
          <w:lang w:val="id_ID" w:bidi="id_ID"/>
        </w:rPr>
      </w:r>
      <w:r>
        <w:rPr>
          <w:b/>
          <w:lang w:val="id_ID" w:bidi="id_ID"/>
        </w:rPr>
        <w:t>Adegan kelima:</w:t>
      </w:r>
      <w:r>
        <w:rPr>
          <w:lang w:val="id_ID" w:bidi="id_ID"/>
        </w:rPr>
        <w:t xml:space="preserve"> Matius memberikan penjelasan tentang daftarnya.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Matius, yang menulis kitab ini. Namanya tidak ada dalam cerita, tetapi dialah yang menceritakan kisah ini. Untuk kisah ini saja, akan berguna jika kita membayangkan Matius.</w:t>
      </w:r>
    </w:p>
    <w:p>
      <w:pPr>
        <w:pStyle w:val="ListBullet"/>
        <w:spacing w:line="240" w:lineRule="auto"/>
        <w:ind w:left="720"/>
      </w:pPr>
      <w:r>
        <w:rPr>
          <w:lang w:val="id_ID" w:bidi="id_ID"/>
        </w:rPr>
      </w:r>
      <w:r>
        <w:rPr>
          <w:lang w:val="id_ID" w:bidi="id_ID"/>
        </w:rPr>
        <w:t>Matius menceritakan kisah itu kepada beberapa orang. Beberapa orang yang mendengarkannya adalah orang Yahudi—itu berarti mereka sendiri juga adalah keturunan Abraham. Beberapa orang yang mendengarkan kisah itu bukan orang Yahudi. Mereka bukan bangsa Israel. Mereka semua mungkin tahu nama-nama yang disebutkan Matius, dan mereka tahu kisah tentang orang-orang ini. Untuk kisah ini saja, akan berguna jika kita membayangkan para pendengar Matius.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Semua nama yang disebutkan dalam tiga kelompok</w:t>
      </w:r>
    </w:p>
    <w:p>
      <w:pPr/>
      <w:r>
        <w:rPr>
          <w:lang w:val="id_ID" w:bidi="id_ID"/>
        </w:rPr>
      </w:r>
      <w:r>
        <w:rPr>
          <w:lang w:val="id_ID" w:bidi="id_ID"/>
        </w:rPr>
        <w:t>Ini adalah orang-orang yang disebutkan dalam kelompok pertama: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Tamar, menantu perempuan Yehuda, dan ibu dari anak-anak laki-laki Yehuda</w:t>
      </w:r>
    </w:p>
    <w:p>
      <w:pPr>
        <w:pStyle w:val="ListBullet"/>
        <w:spacing w:line="240" w:lineRule="auto"/>
        <w:ind w:left="720"/>
      </w:pPr>
      <w:r>
        <w:rPr>
          <w:lang w:val="id_ID" w:bidi="id_ID"/>
        </w:rPr>
      </w:r>
      <w:r>
        <w:rPr>
          <w:lang w:val="id_ID" w:bidi="id_ID"/>
        </w:rPr>
        <w:t>Peres</w:t>
      </w:r>
    </w:p>
    <w:p>
      <w:pPr>
        <w:pStyle w:val="ListBullet"/>
        <w:spacing w:line="240" w:lineRule="auto"/>
        <w:ind w:left="720"/>
      </w:pPr>
      <w:r>
        <w:rPr>
          <w:lang w:val="id_ID" w:bidi="id_ID"/>
        </w:rPr>
      </w:r>
      <w:r>
        <w:rPr>
          <w:lang w:val="id_ID" w:bidi="id_ID"/>
        </w:rPr>
        <w:t>saudaranya, Zerah</w:t>
      </w:r>
    </w:p>
    <w:p>
      <w:pPr>
        <w:pStyle w:val="ListBullet"/>
        <w:spacing w:line="240" w:lineRule="auto"/>
        <w:ind w:left="720"/>
      </w:pPr>
      <w:r>
        <w:rPr>
          <w:lang w:val="id_ID" w:bidi="id_ID"/>
        </w:rPr>
      </w:r>
      <w:r>
        <w:rPr>
          <w:lang w:val="id_ID" w:bidi="id_ID"/>
        </w:rPr>
        <w:t>Hezron</w:t>
      </w:r>
    </w:p>
    <w:p>
      <w:pPr>
        <w:pStyle w:val="ListBullet"/>
        <w:spacing w:line="240" w:lineRule="auto"/>
        <w:ind w:left="720"/>
      </w:pPr>
      <w:r>
        <w:rPr>
          <w:lang w:val="id_ID" w:bidi="id_ID"/>
        </w:rPr>
      </w:r>
      <w:r>
        <w:rPr>
          <w:lang w:val="id_ID" w:bidi="id_ID"/>
        </w:rPr>
        <w:t>Ram</w:t>
      </w:r>
    </w:p>
    <w:p>
      <w:pPr>
        <w:pStyle w:val="ListBullet"/>
        <w:spacing w:line="240" w:lineRule="auto"/>
        <w:ind w:left="720"/>
      </w:pPr>
      <w:r>
        <w:rPr>
          <w:lang w:val="id_ID" w:bidi="id_ID"/>
        </w:rPr>
      </w:r>
      <w:r>
        <w:rPr>
          <w:lang w:val="id_ID" w:bidi="id_ID"/>
        </w:rPr>
        <w:t>Aminadab</w:t>
      </w:r>
    </w:p>
    <w:p>
      <w:pPr>
        <w:pStyle w:val="ListBullet"/>
        <w:spacing w:line="240" w:lineRule="auto"/>
        <w:ind w:left="720"/>
      </w:pPr>
      <w:r>
        <w:rPr>
          <w:lang w:val="id_ID" w:bidi="id_ID"/>
        </w:rPr>
      </w:r>
      <w:r>
        <w:rPr>
          <w:lang w:val="id_ID" w:bidi="id_ID"/>
        </w:rPr>
        <w:t>Nahason</w:t>
      </w:r>
    </w:p>
    <w:p>
      <w:pPr>
        <w:pStyle w:val="ListBullet"/>
        <w:spacing w:line="240" w:lineRule="auto"/>
        <w:ind w:left="720"/>
      </w:pPr>
      <w:r>
        <w:rPr>
          <w:lang w:val="id_ID" w:bidi="id_ID"/>
        </w:rPr>
      </w:r>
      <w:r>
        <w:rPr>
          <w:lang w:val="id_ID" w:bidi="id_ID"/>
        </w:rPr>
        <w:t>Salmon</w:t>
      </w:r>
    </w:p>
    <w:p>
      <w:pPr>
        <w:pStyle w:val="ListBullet"/>
        <w:spacing w:line="240" w:lineRule="auto"/>
        <w:ind w:left="720"/>
      </w:pPr>
      <w:r>
        <w:rPr>
          <w:lang w:val="id_ID" w:bidi="id_ID"/>
        </w:rPr>
      </w:r>
      <w:r>
        <w:rPr>
          <w:lang w:val="id_ID" w:bidi="id_ID"/>
        </w:rPr>
        <w:t>Rahab, istri Salmon dan ibu Boas</w:t>
      </w:r>
    </w:p>
    <w:p>
      <w:pPr>
        <w:pStyle w:val="ListBullet"/>
        <w:spacing w:line="240" w:lineRule="auto"/>
        <w:ind w:left="720"/>
      </w:pPr>
      <w:r>
        <w:rPr>
          <w:lang w:val="id_ID" w:bidi="id_ID"/>
        </w:rPr>
      </w:r>
      <w:r>
        <w:rPr>
          <w:lang w:val="id_ID" w:bidi="id_ID"/>
        </w:rPr>
        <w:t>Boas</w:t>
      </w:r>
    </w:p>
    <w:p>
      <w:pPr>
        <w:pStyle w:val="ListBullet"/>
        <w:spacing w:line="240" w:lineRule="auto"/>
        <w:ind w:left="720"/>
      </w:pPr>
      <w:r>
        <w:rPr>
          <w:lang w:val="id_ID" w:bidi="id_ID"/>
        </w:rPr>
      </w:r>
      <w:r>
        <w:rPr>
          <w:lang w:val="id_ID" w:bidi="id_ID"/>
        </w:rPr>
        <w:t>Rut, istri Boas dan ibu Obed</w:t>
      </w:r>
    </w:p>
    <w:p>
      <w:pPr>
        <w:pStyle w:val="ListBullet"/>
        <w:spacing w:line="240" w:lineRule="auto"/>
        <w:ind w:left="720"/>
      </w:pPr>
      <w:r>
        <w:rPr>
          <w:lang w:val="id_ID" w:bidi="id_ID"/>
        </w:rPr>
      </w:r>
      <w:r>
        <w:rPr>
          <w:lang w:val="id_ID" w:bidi="id_ID"/>
        </w:rPr>
        <w:t>Obed</w:t>
      </w:r>
    </w:p>
    <w:p>
      <w:pPr>
        <w:pStyle w:val="ListBullet"/>
        <w:spacing w:line="240" w:lineRule="auto"/>
        <w:ind w:left="720"/>
      </w:pPr>
      <w:r>
        <w:rPr>
          <w:lang w:val="id_ID" w:bidi="id_ID"/>
        </w:rPr>
      </w:r>
      <w:r>
        <w:rPr>
          <w:lang w:val="id_ID" w:bidi="id_ID"/>
        </w:rPr>
        <w:t>Isai</w:t>
      </w:r>
    </w:p>
    <w:p>
      <w:pPr>
        <w:pStyle w:val="ListBullet"/>
        <w:spacing w:line="240" w:lineRule="auto"/>
        <w:ind w:left="720"/>
      </w:pPr>
      <w:r>
        <w:rPr>
          <w:lang w:val="id_ID" w:bidi="id_ID"/>
        </w:rPr>
      </w:r>
      <w:r>
        <w:rPr>
          <w:lang w:val="id_ID" w:bidi="id_ID"/>
        </w:rPr>
        <w:t>Raja Daud</w:t>
      </w:r>
    </w:p>
    <w:p>
      <w:pPr/>
      <w:r>
        <w:rPr>
          <w:lang w:val="id_ID" w:bidi="id_ID"/>
        </w:rPr>
      </w:r>
      <w:r>
        <w:rPr>
          <w:lang w:val="id_ID" w:bidi="id_ID"/>
        </w:rPr>
        <w:t>Ini adalah orang-orang yang disebutkan dalam kelompok kedua:</w:t>
      </w:r>
    </w:p>
    <w:p>
      <w:pPr>
        <w:pStyle w:val="ListBullet"/>
        <w:spacing w:line="240" w:lineRule="auto"/>
        <w:ind w:left="720"/>
      </w:pPr>
      <w:r>
        <w:rPr>
          <w:lang w:val="id_ID" w:bidi="id_ID"/>
        </w:rPr>
      </w:r>
      <w:r>
        <w:rPr>
          <w:lang w:val="id_ID" w:bidi="id_ID"/>
        </w:rPr>
        <w:t>Istri Uria, prajurit raja Daud, yang menjadi ibu dari anak Daud, Salomo</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Raja Rehabeam.</w:t>
      </w:r>
    </w:p>
    <w:p>
      <w:pPr>
        <w:pStyle w:val="ListBullet"/>
        <w:spacing w:line="240" w:lineRule="auto"/>
        <w:ind w:left="720"/>
      </w:pPr>
      <w:r>
        <w:rPr>
          <w:lang w:val="id_ID" w:bidi="id_ID"/>
        </w:rPr>
      </w:r>
      <w:r>
        <w:rPr>
          <w:lang w:val="id_ID" w:bidi="id_ID"/>
        </w:rPr>
        <w:t>Raja Abia</w:t>
      </w:r>
    </w:p>
    <w:p>
      <w:pPr>
        <w:pStyle w:val="ListBullet"/>
        <w:spacing w:line="240" w:lineRule="auto"/>
        <w:ind w:left="720"/>
      </w:pPr>
      <w:r>
        <w:rPr>
          <w:lang w:val="id_ID" w:bidi="id_ID"/>
        </w:rPr>
      </w:r>
      <w:r>
        <w:rPr>
          <w:lang w:val="id_ID" w:bidi="id_ID"/>
        </w:rPr>
        <w:t>Raja Asa</w:t>
      </w:r>
    </w:p>
    <w:p>
      <w:pPr>
        <w:pStyle w:val="ListBullet"/>
        <w:spacing w:line="240" w:lineRule="auto"/>
        <w:ind w:left="720"/>
      </w:pPr>
      <w:r>
        <w:rPr>
          <w:lang w:val="id_ID" w:bidi="id_ID"/>
        </w:rPr>
      </w:r>
      <w:r>
        <w:rPr>
          <w:lang w:val="id_ID" w:bidi="id_ID"/>
        </w:rPr>
        <w:t>Raja Yosafat</w:t>
      </w:r>
    </w:p>
    <w:p>
      <w:pPr>
        <w:pStyle w:val="ListBullet"/>
        <w:spacing w:line="240" w:lineRule="auto"/>
        <w:ind w:left="720"/>
      </w:pPr>
      <w:r>
        <w:rPr>
          <w:lang w:val="id_ID" w:bidi="id_ID"/>
        </w:rPr>
      </w:r>
      <w:r>
        <w:rPr>
          <w:lang w:val="id_ID" w:bidi="id_ID"/>
        </w:rPr>
        <w:t>Raja Yehoram</w:t>
      </w:r>
    </w:p>
    <w:p>
      <w:pPr>
        <w:pStyle w:val="ListBullet"/>
        <w:spacing w:line="240" w:lineRule="auto"/>
        <w:ind w:left="720"/>
      </w:pPr>
      <w:r>
        <w:rPr>
          <w:lang w:val="id_ID" w:bidi="id_ID"/>
        </w:rPr>
      </w:r>
      <w:r>
        <w:rPr>
          <w:lang w:val="id_ID" w:bidi="id_ID"/>
        </w:rPr>
        <w:t>Raja Uzia</w:t>
      </w:r>
    </w:p>
    <w:p>
      <w:pPr>
        <w:pStyle w:val="ListBullet"/>
        <w:spacing w:line="240" w:lineRule="auto"/>
        <w:ind w:left="720"/>
      </w:pPr>
      <w:r>
        <w:rPr>
          <w:lang w:val="id_ID" w:bidi="id_ID"/>
        </w:rPr>
      </w:r>
      <w:r>
        <w:rPr>
          <w:lang w:val="id_ID" w:bidi="id_ID"/>
        </w:rPr>
        <w:t>Raja Yotam</w:t>
      </w:r>
    </w:p>
    <w:p>
      <w:pPr>
        <w:pStyle w:val="ListBullet"/>
        <w:spacing w:line="240" w:lineRule="auto"/>
        <w:ind w:left="720"/>
      </w:pPr>
      <w:r>
        <w:rPr>
          <w:lang w:val="id_ID" w:bidi="id_ID"/>
        </w:rPr>
      </w:r>
      <w:r>
        <w:rPr>
          <w:lang w:val="id_ID" w:bidi="id_ID"/>
        </w:rPr>
        <w:t>Raja Ahas</w:t>
      </w:r>
    </w:p>
    <w:p>
      <w:pPr>
        <w:pStyle w:val="ListBullet"/>
        <w:spacing w:line="240" w:lineRule="auto"/>
        <w:ind w:left="720"/>
      </w:pPr>
      <w:r>
        <w:rPr>
          <w:lang w:val="id_ID" w:bidi="id_ID"/>
        </w:rPr>
      </w:r>
      <w:r>
        <w:rPr>
          <w:lang w:val="id_ID" w:bidi="id_ID"/>
        </w:rPr>
        <w:t>Raja Hizkia</w:t>
      </w:r>
    </w:p>
    <w:p>
      <w:pPr>
        <w:pStyle w:val="ListBullet"/>
        <w:spacing w:line="240" w:lineRule="auto"/>
        <w:ind w:left="720"/>
      </w:pPr>
      <w:r>
        <w:rPr>
          <w:lang w:val="id_ID" w:bidi="id_ID"/>
        </w:rPr>
      </w:r>
      <w:r>
        <w:rPr>
          <w:lang w:val="id_ID" w:bidi="id_ID"/>
        </w:rPr>
        <w:t>Raja Manasye</w:t>
      </w:r>
    </w:p>
    <w:p>
      <w:pPr>
        <w:pStyle w:val="ListBullet"/>
        <w:spacing w:line="240" w:lineRule="auto"/>
        <w:ind w:left="720"/>
      </w:pPr>
      <w:r>
        <w:rPr>
          <w:lang w:val="id_ID" w:bidi="id_ID"/>
        </w:rPr>
      </w:r>
      <w:r>
        <w:rPr>
          <w:lang w:val="id_ID" w:bidi="id_ID"/>
        </w:rPr>
        <w:t>Raja Amon</w:t>
      </w:r>
    </w:p>
    <w:p>
      <w:pPr>
        <w:pStyle w:val="ListBullet"/>
        <w:spacing w:line="240" w:lineRule="auto"/>
        <w:ind w:left="720"/>
      </w:pPr>
      <w:r>
        <w:rPr>
          <w:lang w:val="id_ID" w:bidi="id_ID"/>
        </w:rPr>
      </w:r>
      <w:r>
        <w:rPr>
          <w:lang w:val="id_ID" w:bidi="id_ID"/>
        </w:rPr>
        <w:t>Raja Yosia</w:t>
      </w:r>
    </w:p>
    <w:p>
      <w:pPr>
        <w:pStyle w:val="ListBullet"/>
        <w:spacing w:line="240" w:lineRule="auto"/>
        <w:ind w:left="720"/>
      </w:pPr>
      <w:r>
        <w:rPr>
          <w:lang w:val="id_ID" w:bidi="id_ID"/>
        </w:rPr>
      </w:r>
      <w:r>
        <w:rPr>
          <w:lang w:val="id_ID" w:bidi="id_ID"/>
        </w:rPr>
        <w:t>Raja Yekhonya</w:t>
      </w:r>
    </w:p>
    <w:p>
      <w:pPr>
        <w:pStyle w:val="ListBullet"/>
        <w:spacing w:line="240" w:lineRule="auto"/>
        <w:ind w:left="720"/>
      </w:pPr>
      <w:r>
        <w:rPr>
          <w:lang w:val="id_ID" w:bidi="id_ID"/>
        </w:rPr>
      </w:r>
      <w:r>
        <w:rPr>
          <w:lang w:val="id_ID" w:bidi="id_ID"/>
        </w:rPr>
        <w:t>Saudara-saudara raja Yekhonya</w:t>
      </w:r>
    </w:p>
    <w:p>
      <w:pPr/>
      <w:r>
        <w:rPr>
          <w:lang w:val="id_ID" w:bidi="id_ID"/>
        </w:rPr>
      </w:r>
      <w:r>
        <w:rPr>
          <w:lang w:val="id_ID" w:bidi="id_ID"/>
        </w:rPr>
        <w:t>Ini adalah orang-orang yang disebutkan dalam kelompok ketiga:</w:t>
      </w:r>
    </w:p>
    <w:p>
      <w:pPr>
        <w:pStyle w:val="ListBullet"/>
        <w:spacing w:line="240" w:lineRule="auto"/>
        <w:ind w:left="720"/>
      </w:pPr>
      <w:r>
        <w:rPr>
          <w:lang w:val="id_ID" w:bidi="id_ID"/>
        </w:rPr>
      </w:r>
      <w:r>
        <w:rPr>
          <w:lang w:val="id_ID" w:bidi="id_ID"/>
        </w:rPr>
        <w:t>Sealtiel</w:t>
      </w:r>
    </w:p>
    <w:p>
      <w:pPr>
        <w:pStyle w:val="ListBullet"/>
        <w:spacing w:line="240" w:lineRule="auto"/>
        <w:ind w:left="720"/>
      </w:pPr>
      <w:r>
        <w:rPr>
          <w:lang w:val="id_ID" w:bidi="id_ID"/>
        </w:rPr>
      </w:r>
      <w:r>
        <w:rPr>
          <w:lang w:val="id_ID" w:bidi="id_ID"/>
        </w:rPr>
        <w:t>Zerubabel</w:t>
      </w:r>
    </w:p>
    <w:p>
      <w:pPr>
        <w:pStyle w:val="ListBullet"/>
        <w:spacing w:line="240" w:lineRule="auto"/>
        <w:ind w:left="720"/>
      </w:pPr>
      <w:r>
        <w:rPr>
          <w:lang w:val="id_ID" w:bidi="id_ID"/>
        </w:rPr>
      </w:r>
      <w:r>
        <w:rPr>
          <w:lang w:val="id_ID" w:bidi="id_ID"/>
        </w:rPr>
        <w:t>Abihud</w:t>
      </w:r>
    </w:p>
    <w:p>
      <w:pPr>
        <w:pStyle w:val="ListBullet"/>
        <w:spacing w:line="240" w:lineRule="auto"/>
        <w:ind w:left="720"/>
      </w:pPr>
      <w:r>
        <w:rPr>
          <w:lang w:val="id_ID" w:bidi="id_ID"/>
        </w:rPr>
      </w:r>
      <w:r>
        <w:rPr>
          <w:lang w:val="id_ID" w:bidi="id_ID"/>
        </w:rPr>
        <w:t>Elyakim</w:t>
      </w:r>
    </w:p>
    <w:p>
      <w:pPr>
        <w:pStyle w:val="ListBullet"/>
        <w:spacing w:line="240" w:lineRule="auto"/>
        <w:ind w:left="720"/>
      </w:pPr>
      <w:r>
        <w:rPr>
          <w:lang w:val="id_ID" w:bidi="id_ID"/>
        </w:rPr>
      </w:r>
      <w:r>
        <w:rPr>
          <w:lang w:val="id_ID" w:bidi="id_ID"/>
        </w:rPr>
        <w:t>Azor</w:t>
      </w:r>
    </w:p>
    <w:p>
      <w:pPr>
        <w:pStyle w:val="ListBullet"/>
        <w:spacing w:line="240" w:lineRule="auto"/>
        <w:ind w:left="720"/>
      </w:pPr>
      <w:r>
        <w:rPr>
          <w:lang w:val="id_ID" w:bidi="id_ID"/>
        </w:rPr>
      </w:r>
      <w:r>
        <w:rPr>
          <w:lang w:val="id_ID" w:bidi="id_ID"/>
        </w:rPr>
        <w:t>Zadok</w:t>
      </w:r>
    </w:p>
    <w:p>
      <w:pPr>
        <w:pStyle w:val="ListBullet"/>
        <w:spacing w:line="240" w:lineRule="auto"/>
        <w:ind w:left="720"/>
      </w:pPr>
      <w:r>
        <w:rPr>
          <w:lang w:val="id_ID" w:bidi="id_ID"/>
        </w:rPr>
      </w:r>
      <w:r>
        <w:rPr>
          <w:lang w:val="id_ID" w:bidi="id_ID"/>
        </w:rPr>
        <w:t>Akhim</w:t>
      </w:r>
    </w:p>
    <w:p>
      <w:pPr>
        <w:pStyle w:val="ListBullet"/>
        <w:spacing w:line="240" w:lineRule="auto"/>
        <w:ind w:left="720"/>
      </w:pPr>
      <w:r>
        <w:rPr>
          <w:lang w:val="id_ID" w:bidi="id_ID"/>
        </w:rPr>
      </w:r>
      <w:r>
        <w:rPr>
          <w:lang w:val="id_ID" w:bidi="id_ID"/>
        </w:rPr>
        <w:t>Eliud</w:t>
      </w:r>
    </w:p>
    <w:p>
      <w:pPr>
        <w:pStyle w:val="ListBullet"/>
        <w:spacing w:line="240" w:lineRule="auto"/>
        <w:ind w:left="720"/>
      </w:pPr>
      <w:r>
        <w:rPr>
          <w:lang w:val="id_ID" w:bidi="id_ID"/>
        </w:rPr>
      </w:r>
      <w:r>
        <w:rPr>
          <w:lang w:val="id_ID" w:bidi="id_ID"/>
        </w:rPr>
        <w:t>Eleazar</w:t>
      </w:r>
    </w:p>
    <w:p>
      <w:pPr>
        <w:pStyle w:val="ListBullet"/>
        <w:spacing w:line="240" w:lineRule="auto"/>
        <w:ind w:left="720"/>
      </w:pPr>
      <w:r>
        <w:rPr>
          <w:lang w:val="id_ID" w:bidi="id_ID"/>
        </w:rPr>
      </w:r>
      <w:r>
        <w:rPr>
          <w:lang w:val="id_ID" w:bidi="id_ID"/>
        </w:rPr>
        <w:t>Matan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 suami Maria</w:t>
      </w:r>
    </w:p>
    <w:p>
      <w:pPr>
        <w:pStyle w:val="ListBullet"/>
        <w:spacing w:line="240" w:lineRule="auto"/>
        <w:ind w:left="720"/>
      </w:pPr>
      <w:r>
        <w:rPr>
          <w:lang w:val="id_ID" w:bidi="id_ID"/>
        </w:rPr>
      </w:r>
      <w:r>
        <w:rPr>
          <w:lang w:val="id_ID" w:bidi="id_ID"/>
        </w:rPr>
        <w:t>Maria, ibu Yesus</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 xml:space="preserve">Dalam sesi ini, mintalah kelompok membuat papan cerita, menggambar, atau menggunakan semacam alat peraga (benda-benda yang dapat Anda pindah-pindahkan seperti batu, kayu, mainan anak-anak) untuk memvisualisasikan kisah dan adegan di dalamnya. </w:t>
      </w:r>
    </w:p>
    <w:p>
      <w:pPr/>
      <w:r>
        <w:rPr>
          <w:lang w:val="id_ID" w:bidi="id_ID"/>
        </w:rPr>
      </w:r>
      <w:r>
        <w:rPr>
          <w:lang w:val="id_ID" w:bidi="id_ID"/>
        </w:rPr>
        <w:t>Berikut ini hal-hal yang dapat Anda lakukan untuk membantu mengingat kisah ini. Pertama-tama Anda mungkin perlu melihat naskah 5 dan memikirkan bagaimana Anda akan mengucapkan nama semua orang dalam kisah tersebut dalam bahasa Anda.</w:t>
      </w:r>
    </w:p>
    <w:p>
      <w:pPr/>
      <w:r>
        <w:rPr>
          <w:lang w:val="id_ID" w:bidi="id_ID"/>
        </w:rPr>
      </w:r>
      <w:r>
        <w:rPr>
          <w:lang w:val="id_ID" w:bidi="id_ID"/>
        </w:rPr>
        <w:t>Kumpulkan sekantong kerikil, batu, kacang, atau benda-benda kecil lainnya. Letakkan kerikil menjadi satu deretan panjang, satu kerikil untuk setiap nama. Anda dapat meletakkan batu khusus jika ada karakter khusus. Setiap kali ada nama seorang ibu yang disebutkan, Anda dapat meletakkan kerikil tambahan. Kerikil yang melambangkan ibu dapat berada di samping kerikil anak laki-laki. Atau dapat diletakkan di sebelah kerikil yang melambangkan suami, sesuai dengan keinginan kalian.</w:t>
      </w:r>
    </w:p>
    <w:p>
      <w:pPr/>
      <w:r>
        <w:rPr>
          <w:lang w:val="id_ID" w:bidi="id_ID"/>
        </w:rPr>
      </w:r>
      <w:r>
        <w:rPr>
          <w:lang w:val="id_ID" w:bidi="id_ID"/>
        </w:rPr>
        <w:t>Pada awalnya, gunakan kerikil besar untuk melambangkan Abraham.</w:t>
      </w:r>
    </w:p>
    <w:p>
      <w:pPr/>
      <w:r>
        <w:rPr>
          <w:lang w:val="id_ID" w:bidi="id_ID"/>
        </w:rPr>
      </w:r>
      <w:r>
        <w:rPr>
          <w:lang w:val="id_ID" w:bidi="id_ID"/>
        </w:rPr>
        <w:t>Gunakan kerikil besar untuk setiap nama terakhir dalam daftar.</w:t>
      </w:r>
    </w:p>
    <w:p>
      <w:pPr/>
      <w:r>
        <w:rPr>
          <w:lang w:val="id_ID" w:bidi="id_ID"/>
        </w:rPr>
      </w:r>
      <w:r>
        <w:rPr>
          <w:lang w:val="id_ID" w:bidi="id_ID"/>
        </w:rPr>
        <w:t>Pada akhirnya, gunakan kerikil yang paling besar untuk melambangkan Yesus.</w:t>
      </w:r>
    </w:p>
    <w:p>
      <w:pPr/>
      <w:r>
        <w:rPr>
          <w:lang w:val="id_ID" w:bidi="id_ID"/>
        </w:rPr>
      </w:r>
      <w:r>
        <w:rPr>
          <w:lang w:val="id_ID" w:bidi="id_ID"/>
        </w:rPr>
        <w:t>Apakah kalian bisa menggunakan batu dengan warna yang berbeda untuk setiap orang yang pernah menjadi raja? Atau, apakah kalian bisa menambahkan benda lain pada setiap kerikil untuk menandai bahwa orang tersebut adalah seorang raja?</w:t>
      </w:r>
    </w:p>
    <w:p>
      <w:pPr/>
      <w:r>
        <w:rPr>
          <w:lang w:val="id_ID" w:bidi="id_ID"/>
        </w:rPr>
      </w:r>
      <w:r>
        <w:rPr>
          <w:lang w:val="id_ID" w:bidi="id_ID"/>
        </w:rPr>
        <w:t>Jika memungkinkan, beri tanda bahwa zaman Daud adalah zaman yang baik, dan zaman pembuangan adalah zaman yang buruk. Dan beri tanda khusus pada masa kelahiran Yesus.</w:t>
      </w:r>
    </w:p>
    <w:p>
      <w:pPr/>
      <w:r>
        <w:rPr>
          <w:lang w:val="id_ID" w:bidi="id_ID"/>
        </w:rPr>
      </w:r>
      <w:r>
        <w:rPr>
          <w:lang w:val="id_ID" w:bidi="id_ID"/>
        </w:rPr>
        <w:t>Anda dapat mendengarkan rekaman daftar nama lagi ketika melakukannya.</w:t>
      </w:r>
    </w:p>
    <w:p>
      <w:pPr/>
      <w:r>
        <w:rPr>
          <w:lang w:val="id_ID" w:bidi="id_ID"/>
        </w:rPr>
      </w:r>
      <w:r>
        <w:rPr>
          <w:lang w:val="id_ID" w:bidi="id_ID"/>
        </w:rPr>
        <w:t>Berikut ini cara lain yang dapat Anda lakukan untuk mengingat kisah tersebut. Namun, cara ini memerlukan banyak orang!</w:t>
      </w:r>
    </w:p>
    <w:p>
      <w:pPr/>
      <w:r>
        <w:rPr>
          <w:lang w:val="id_ID" w:bidi="id_ID"/>
        </w:rPr>
      </w:r>
      <w:r>
        <w:rPr>
          <w:lang w:val="id_ID" w:bidi="id_ID"/>
        </w:rPr>
        <w:t>Bariskan 18 orang. Masing-masing orang mewakili satu karakter dari daftar pertama. Masing-masing akan mengingat nama karakter mereka sendiri.</w:t>
      </w:r>
    </w:p>
    <w:p>
      <w:pPr/>
      <w:r>
        <w:rPr>
          <w:lang w:val="id_ID" w:bidi="id_ID"/>
        </w:rPr>
      </w:r>
      <w:r>
        <w:rPr>
          <w:lang w:val="id_ID" w:bidi="id_ID"/>
        </w:rPr>
        <w:t>Mainkan suatu permainan. Setiap orang menyebutkan nama karakter mereka, satu per satu, dalam urutan yang benar.</w:t>
      </w:r>
    </w:p>
    <w:p>
      <w:pPr/>
      <w:r>
        <w:rPr>
          <w:lang w:val="id_ID" w:bidi="id_ID"/>
        </w:rPr>
      </w:r>
      <w:r>
        <w:rPr>
          <w:lang w:val="id_ID" w:bidi="id_ID"/>
        </w:rPr>
        <w:t>Lakukan ini beberapa kali. Selanjutnya, dapatkah orang-orang itu juga mengingat nama karakter ayah mereka? Dan nama anak laki-laki dari karakter mereka? Ibunya, atau istrinya? Lakukan ini beberapa kali dan lihat berapa banyak nama yang dapat mereka ingat. Siapa yang dapat mengingat sebagian besar nama, dalam urutan yang benar?</w:t>
      </w:r>
    </w:p>
    <w:p>
      <w:pPr/>
      <w:r>
        <w:rPr>
          <w:lang w:val="id_ID" w:bidi="id_ID"/>
        </w:rPr>
      </w:r>
      <w:r>
        <w:rPr>
          <w:lang w:val="id_ID" w:bidi="id_ID"/>
        </w:rPr>
        <w:t>Mintalah orang-orang untuk menceritakan kisah mengenai karakter mereka.</w:t>
      </w:r>
    </w:p>
    <w:p>
      <w:pPr/>
      <w:r>
        <w:rPr>
          <w:lang w:val="id_ID" w:bidi="id_ID"/>
        </w:rPr>
      </w:r>
      <w:r>
        <w:rPr>
          <w:lang w:val="id_ID" w:bidi="id_ID"/>
        </w:rPr>
        <w:t>Lakukan hal yang sama untuk daftar kedua dan ketiga. Anda dapat menggunakan orang-orang yang sama. Untuk daftar kedua Anda membutuhkan 16 orang. Untuk daftar ketiga Anda membutuhkan 14 orang.</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5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Matius, yang menulis kitab ini. Namanya tidak ada dalam cerita, tetapi dialah yang menceritakan kisah ini. Untuk kisah ini saja, akan berguna jika Anda membayangkan Matius.</w:t>
      </w:r>
    </w:p>
    <w:p>
      <w:pPr>
        <w:pStyle w:val="ListBullet"/>
        <w:spacing w:line="240" w:lineRule="auto"/>
        <w:ind w:left="720"/>
      </w:pPr>
      <w:r>
        <w:rPr>
          <w:lang w:val="id_ID" w:bidi="id_ID"/>
        </w:rPr>
      </w:r>
      <w:r>
        <w:rPr>
          <w:lang w:val="id_ID" w:bidi="id_ID"/>
        </w:rPr>
        <w:t>Matius menceritakan kisah itu kepada beberapa orang. Sebagian dari orang-orang yang mendengarkannya adalah orang Yahudi, artinya mereka sendiri adalah keturunan Abraham. Beberapa orang yang mendengarkan kisah itu bukan orang Yahudi. Mereka bukan bangsa Israel. Mereka semua mungkin tahu nama-nama yang disebutkan Matius, dan mereka tahu kisah tentang orang-orang itu. Untuk kisah ini saja, akan berguna bila Anda membayangkan para pendengar Matius.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Semua nama yang disebutkan di dalam tiga kelompok.</w:t>
      </w:r>
    </w:p>
    <w:p>
      <w:pPr/>
      <w:r>
        <w:rPr>
          <w:lang w:val="id_ID" w:bidi="id_ID"/>
        </w:rPr>
      </w:r>
      <w:r>
        <w:rPr>
          <w:lang w:val="id_ID" w:bidi="id_ID"/>
        </w:rPr>
        <w:t>Ini adalah orang-orang yang disebutkan dalam kelompok pertama: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Tamar, menantu perempuan Yehuda, dan ibu dari anak-anak lelaki Yehuda</w:t>
      </w:r>
    </w:p>
    <w:p>
      <w:pPr>
        <w:pStyle w:val="ListBullet"/>
        <w:spacing w:line="240" w:lineRule="auto"/>
        <w:ind w:left="720"/>
      </w:pPr>
      <w:r>
        <w:rPr>
          <w:lang w:val="id_ID" w:bidi="id_ID"/>
        </w:rPr>
      </w:r>
      <w:r>
        <w:rPr>
          <w:lang w:val="id_ID" w:bidi="id_ID"/>
        </w:rPr>
        <w:t>Peres</w:t>
      </w:r>
    </w:p>
    <w:p>
      <w:pPr>
        <w:pStyle w:val="ListBullet"/>
        <w:spacing w:line="240" w:lineRule="auto"/>
        <w:ind w:left="720"/>
      </w:pPr>
      <w:r>
        <w:rPr>
          <w:lang w:val="id_ID" w:bidi="id_ID"/>
        </w:rPr>
      </w:r>
      <w:r>
        <w:rPr>
          <w:lang w:val="id_ID" w:bidi="id_ID"/>
        </w:rPr>
        <w:t>saudaranya, Zerah</w:t>
      </w:r>
    </w:p>
    <w:p>
      <w:pPr>
        <w:pStyle w:val="ListBullet"/>
        <w:spacing w:line="240" w:lineRule="auto"/>
        <w:ind w:left="720"/>
      </w:pPr>
      <w:r>
        <w:rPr>
          <w:lang w:val="id_ID" w:bidi="id_ID"/>
        </w:rPr>
      </w:r>
      <w:r>
        <w:rPr>
          <w:lang w:val="id_ID" w:bidi="id_ID"/>
        </w:rPr>
        <w:t>Hezron</w:t>
      </w:r>
    </w:p>
    <w:p>
      <w:pPr>
        <w:pStyle w:val="ListBullet"/>
        <w:spacing w:line="240" w:lineRule="auto"/>
        <w:ind w:left="720"/>
      </w:pPr>
      <w:r>
        <w:rPr>
          <w:lang w:val="id_ID" w:bidi="id_ID"/>
        </w:rPr>
      </w:r>
      <w:r>
        <w:rPr>
          <w:lang w:val="id_ID" w:bidi="id_ID"/>
        </w:rPr>
        <w:t>Ram</w:t>
      </w:r>
    </w:p>
    <w:p>
      <w:pPr>
        <w:pStyle w:val="ListBullet"/>
        <w:spacing w:line="240" w:lineRule="auto"/>
        <w:ind w:left="720"/>
      </w:pPr>
      <w:r>
        <w:rPr>
          <w:lang w:val="id_ID" w:bidi="id_ID"/>
        </w:rPr>
      </w:r>
      <w:r>
        <w:rPr>
          <w:lang w:val="id_ID" w:bidi="id_ID"/>
        </w:rPr>
        <w:t>Aminadab</w:t>
      </w:r>
    </w:p>
    <w:p>
      <w:pPr>
        <w:pStyle w:val="ListBullet"/>
        <w:spacing w:line="240" w:lineRule="auto"/>
        <w:ind w:left="720"/>
      </w:pPr>
      <w:r>
        <w:rPr>
          <w:lang w:val="id_ID" w:bidi="id_ID"/>
        </w:rPr>
      </w:r>
      <w:r>
        <w:rPr>
          <w:lang w:val="id_ID" w:bidi="id_ID"/>
        </w:rPr>
        <w:t>Nahason</w:t>
      </w:r>
    </w:p>
    <w:p>
      <w:pPr>
        <w:pStyle w:val="ListBullet"/>
        <w:spacing w:line="240" w:lineRule="auto"/>
        <w:ind w:left="720"/>
      </w:pPr>
      <w:r>
        <w:rPr>
          <w:lang w:val="id_ID" w:bidi="id_ID"/>
        </w:rPr>
      </w:r>
      <w:r>
        <w:rPr>
          <w:lang w:val="id_ID" w:bidi="id_ID"/>
        </w:rPr>
        <w:t>Salmon</w:t>
      </w:r>
    </w:p>
    <w:p>
      <w:pPr>
        <w:pStyle w:val="ListBullet"/>
        <w:spacing w:line="240" w:lineRule="auto"/>
        <w:ind w:left="720"/>
      </w:pPr>
      <w:r>
        <w:rPr>
          <w:lang w:val="id_ID" w:bidi="id_ID"/>
        </w:rPr>
      </w:r>
      <w:r>
        <w:rPr>
          <w:lang w:val="id_ID" w:bidi="id_ID"/>
        </w:rPr>
        <w:t>Rahab, istri Salmon dan ibu Boas</w:t>
      </w:r>
    </w:p>
    <w:p>
      <w:pPr>
        <w:pStyle w:val="ListBullet"/>
        <w:spacing w:line="240" w:lineRule="auto"/>
        <w:ind w:left="720"/>
      </w:pPr>
      <w:r>
        <w:rPr>
          <w:lang w:val="id_ID" w:bidi="id_ID"/>
        </w:rPr>
      </w:r>
      <w:r>
        <w:rPr>
          <w:lang w:val="id_ID" w:bidi="id_ID"/>
        </w:rPr>
        <w:t>Boas</w:t>
      </w:r>
    </w:p>
    <w:p>
      <w:pPr>
        <w:pStyle w:val="ListBullet"/>
        <w:spacing w:line="240" w:lineRule="auto"/>
        <w:ind w:left="720"/>
      </w:pPr>
      <w:r>
        <w:rPr>
          <w:lang w:val="id_ID" w:bidi="id_ID"/>
        </w:rPr>
      </w:r>
      <w:r>
        <w:rPr>
          <w:lang w:val="id_ID" w:bidi="id_ID"/>
        </w:rPr>
        <w:t>Rut, istri Boas dan ibu Obed</w:t>
      </w:r>
    </w:p>
    <w:p>
      <w:pPr>
        <w:pStyle w:val="ListBullet"/>
        <w:spacing w:line="240" w:lineRule="auto"/>
        <w:ind w:left="720"/>
      </w:pPr>
      <w:r>
        <w:rPr>
          <w:lang w:val="id_ID" w:bidi="id_ID"/>
        </w:rPr>
      </w:r>
      <w:r>
        <w:rPr>
          <w:lang w:val="id_ID" w:bidi="id_ID"/>
        </w:rPr>
        <w:t>Obed</w:t>
      </w:r>
    </w:p>
    <w:p>
      <w:pPr>
        <w:pStyle w:val="ListBullet"/>
        <w:spacing w:line="240" w:lineRule="auto"/>
        <w:ind w:left="720"/>
      </w:pPr>
      <w:r>
        <w:rPr>
          <w:lang w:val="id_ID" w:bidi="id_ID"/>
        </w:rPr>
      </w:r>
      <w:r>
        <w:rPr>
          <w:lang w:val="id_ID" w:bidi="id_ID"/>
        </w:rPr>
        <w:t>Isai</w:t>
      </w:r>
    </w:p>
    <w:p>
      <w:pPr>
        <w:pStyle w:val="ListBullet"/>
        <w:spacing w:line="240" w:lineRule="auto"/>
        <w:ind w:left="720"/>
      </w:pPr>
      <w:r>
        <w:rPr>
          <w:lang w:val="id_ID" w:bidi="id_ID"/>
        </w:rPr>
      </w:r>
      <w:r>
        <w:rPr>
          <w:lang w:val="id_ID" w:bidi="id_ID"/>
        </w:rPr>
        <w:t>Raja Daud</w:t>
      </w:r>
    </w:p>
    <w:p>
      <w:pPr/>
      <w:r>
        <w:rPr>
          <w:lang w:val="id_ID" w:bidi="id_ID"/>
        </w:rPr>
      </w:r>
      <w:r>
        <w:rPr>
          <w:lang w:val="id_ID" w:bidi="id_ID"/>
        </w:rPr>
        <w:t>Ini adalah orang-orang yang disebutkan dalam kelompok kedua:</w:t>
      </w:r>
    </w:p>
    <w:p>
      <w:pPr>
        <w:pStyle w:val="ListBullet"/>
        <w:spacing w:line="240" w:lineRule="auto"/>
        <w:ind w:left="720"/>
      </w:pPr>
      <w:r>
        <w:rPr>
          <w:lang w:val="id_ID" w:bidi="id_ID"/>
        </w:rPr>
      </w:r>
      <w:r>
        <w:rPr>
          <w:lang w:val="id_ID" w:bidi="id_ID"/>
        </w:rPr>
        <w:t>Istri Uria, prajurit raja Daud, yang menjadi ibu dari anak laki-laki Daud, Salomo</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Raja Rehabeam.</w:t>
      </w:r>
    </w:p>
    <w:p>
      <w:pPr>
        <w:pStyle w:val="ListBullet"/>
        <w:spacing w:line="240" w:lineRule="auto"/>
        <w:ind w:left="720"/>
      </w:pPr>
      <w:r>
        <w:rPr>
          <w:lang w:val="id_ID" w:bidi="id_ID"/>
        </w:rPr>
      </w:r>
      <w:r>
        <w:rPr>
          <w:lang w:val="id_ID" w:bidi="id_ID"/>
        </w:rPr>
        <w:t>Raja Abia</w:t>
      </w:r>
    </w:p>
    <w:p>
      <w:pPr>
        <w:pStyle w:val="ListBullet"/>
        <w:spacing w:line="240" w:lineRule="auto"/>
        <w:ind w:left="720"/>
      </w:pPr>
      <w:r>
        <w:rPr>
          <w:lang w:val="id_ID" w:bidi="id_ID"/>
        </w:rPr>
      </w:r>
      <w:r>
        <w:rPr>
          <w:lang w:val="id_ID" w:bidi="id_ID"/>
        </w:rPr>
        <w:t>Raja Asa</w:t>
      </w:r>
    </w:p>
    <w:p>
      <w:pPr>
        <w:pStyle w:val="ListBullet"/>
        <w:spacing w:line="240" w:lineRule="auto"/>
        <w:ind w:left="720"/>
      </w:pPr>
      <w:r>
        <w:rPr>
          <w:lang w:val="id_ID" w:bidi="id_ID"/>
        </w:rPr>
      </w:r>
      <w:r>
        <w:rPr>
          <w:lang w:val="id_ID" w:bidi="id_ID"/>
        </w:rPr>
        <w:t>Raja Yosafat</w:t>
      </w:r>
    </w:p>
    <w:p>
      <w:pPr>
        <w:pStyle w:val="ListBullet"/>
        <w:spacing w:line="240" w:lineRule="auto"/>
        <w:ind w:left="720"/>
      </w:pPr>
      <w:r>
        <w:rPr>
          <w:lang w:val="id_ID" w:bidi="id_ID"/>
        </w:rPr>
      </w:r>
      <w:r>
        <w:rPr>
          <w:lang w:val="id_ID" w:bidi="id_ID"/>
        </w:rPr>
        <w:t>Raja Yoram</w:t>
      </w:r>
    </w:p>
    <w:p>
      <w:pPr>
        <w:pStyle w:val="ListBullet"/>
        <w:spacing w:line="240" w:lineRule="auto"/>
        <w:ind w:left="720"/>
      </w:pPr>
      <w:r>
        <w:rPr>
          <w:lang w:val="id_ID" w:bidi="id_ID"/>
        </w:rPr>
      </w:r>
      <w:r>
        <w:rPr>
          <w:lang w:val="id_ID" w:bidi="id_ID"/>
        </w:rPr>
        <w:t>Raja Uzia</w:t>
      </w:r>
    </w:p>
    <w:p>
      <w:pPr>
        <w:pStyle w:val="ListBullet"/>
        <w:spacing w:line="240" w:lineRule="auto"/>
        <w:ind w:left="720"/>
      </w:pPr>
      <w:r>
        <w:rPr>
          <w:lang w:val="id_ID" w:bidi="id_ID"/>
        </w:rPr>
      </w:r>
      <w:r>
        <w:rPr>
          <w:lang w:val="id_ID" w:bidi="id_ID"/>
        </w:rPr>
        <w:t>Raja Yotam</w:t>
      </w:r>
    </w:p>
    <w:p>
      <w:pPr>
        <w:pStyle w:val="ListBullet"/>
        <w:spacing w:line="240" w:lineRule="auto"/>
        <w:ind w:left="720"/>
      </w:pPr>
      <w:r>
        <w:rPr>
          <w:lang w:val="id_ID" w:bidi="id_ID"/>
        </w:rPr>
      </w:r>
      <w:r>
        <w:rPr>
          <w:lang w:val="id_ID" w:bidi="id_ID"/>
        </w:rPr>
        <w:t>Raja Ahas</w:t>
      </w:r>
    </w:p>
    <w:p>
      <w:pPr>
        <w:pStyle w:val="ListBullet"/>
        <w:spacing w:line="240" w:lineRule="auto"/>
        <w:ind w:left="720"/>
      </w:pPr>
      <w:r>
        <w:rPr>
          <w:lang w:val="id_ID" w:bidi="id_ID"/>
        </w:rPr>
      </w:r>
      <w:r>
        <w:rPr>
          <w:lang w:val="id_ID" w:bidi="id_ID"/>
        </w:rPr>
        <w:t>Raja Hizkia</w:t>
      </w:r>
    </w:p>
    <w:p>
      <w:pPr>
        <w:pStyle w:val="ListBullet"/>
        <w:spacing w:line="240" w:lineRule="auto"/>
        <w:ind w:left="720"/>
      </w:pPr>
      <w:r>
        <w:rPr>
          <w:lang w:val="id_ID" w:bidi="id_ID"/>
        </w:rPr>
      </w:r>
      <w:r>
        <w:rPr>
          <w:lang w:val="id_ID" w:bidi="id_ID"/>
        </w:rPr>
        <w:t>Raja Manasye</w:t>
      </w:r>
    </w:p>
    <w:p>
      <w:pPr>
        <w:pStyle w:val="ListBullet"/>
        <w:spacing w:line="240" w:lineRule="auto"/>
        <w:ind w:left="720"/>
      </w:pPr>
      <w:r>
        <w:rPr>
          <w:lang w:val="id_ID" w:bidi="id_ID"/>
        </w:rPr>
      </w:r>
      <w:r>
        <w:rPr>
          <w:lang w:val="id_ID" w:bidi="id_ID"/>
        </w:rPr>
        <w:t>Raja Amon</w:t>
      </w:r>
    </w:p>
    <w:p>
      <w:pPr>
        <w:pStyle w:val="ListBullet"/>
        <w:spacing w:line="240" w:lineRule="auto"/>
        <w:ind w:left="720"/>
      </w:pPr>
      <w:r>
        <w:rPr>
          <w:lang w:val="id_ID" w:bidi="id_ID"/>
        </w:rPr>
      </w:r>
      <w:r>
        <w:rPr>
          <w:lang w:val="id_ID" w:bidi="id_ID"/>
        </w:rPr>
        <w:t>Raja Yosia</w:t>
      </w:r>
    </w:p>
    <w:p>
      <w:pPr>
        <w:pStyle w:val="ListBullet"/>
        <w:spacing w:line="240" w:lineRule="auto"/>
        <w:ind w:left="720"/>
      </w:pPr>
      <w:r>
        <w:rPr>
          <w:lang w:val="id_ID" w:bidi="id_ID"/>
        </w:rPr>
      </w:r>
      <w:r>
        <w:rPr>
          <w:lang w:val="id_ID" w:bidi="id_ID"/>
        </w:rPr>
        <w:t>Raja Yekhonya</w:t>
      </w:r>
    </w:p>
    <w:p>
      <w:pPr>
        <w:pStyle w:val="ListBullet"/>
        <w:spacing w:line="240" w:lineRule="auto"/>
        <w:ind w:left="720"/>
      </w:pPr>
      <w:r>
        <w:rPr>
          <w:lang w:val="id_ID" w:bidi="id_ID"/>
        </w:rPr>
      </w:r>
      <w:r>
        <w:rPr>
          <w:lang w:val="id_ID" w:bidi="id_ID"/>
        </w:rPr>
        <w:t>Saudara-saudara raja Yekhonya</w:t>
      </w:r>
    </w:p>
    <w:p>
      <w:pPr/>
      <w:r>
        <w:rPr>
          <w:lang w:val="id_ID" w:bidi="id_ID"/>
        </w:rPr>
      </w:r>
      <w:r>
        <w:rPr>
          <w:lang w:val="id_ID" w:bidi="id_ID"/>
        </w:rPr>
        <w:t>Ini adalah orang-orang yang disebutkan dalam kelompok ketiga:</w:t>
      </w:r>
    </w:p>
    <w:p>
      <w:pPr>
        <w:pStyle w:val="ListBullet"/>
        <w:spacing w:line="240" w:lineRule="auto"/>
        <w:ind w:left="720"/>
      </w:pPr>
      <w:r>
        <w:rPr>
          <w:lang w:val="id_ID" w:bidi="id_ID"/>
        </w:rPr>
      </w:r>
      <w:r>
        <w:rPr>
          <w:lang w:val="id_ID" w:bidi="id_ID"/>
        </w:rPr>
        <w:t>Sealtiel</w:t>
      </w:r>
    </w:p>
    <w:p>
      <w:pPr>
        <w:pStyle w:val="ListBullet"/>
        <w:spacing w:line="240" w:lineRule="auto"/>
        <w:ind w:left="720"/>
      </w:pPr>
      <w:r>
        <w:rPr>
          <w:lang w:val="id_ID" w:bidi="id_ID"/>
        </w:rPr>
      </w:r>
      <w:r>
        <w:rPr>
          <w:lang w:val="id_ID" w:bidi="id_ID"/>
        </w:rPr>
        <w:t>Zerubabel</w:t>
      </w:r>
    </w:p>
    <w:p>
      <w:pPr>
        <w:pStyle w:val="ListBullet"/>
        <w:spacing w:line="240" w:lineRule="auto"/>
        <w:ind w:left="720"/>
      </w:pPr>
      <w:r>
        <w:rPr>
          <w:lang w:val="id_ID" w:bidi="id_ID"/>
        </w:rPr>
      </w:r>
      <w:r>
        <w:rPr>
          <w:lang w:val="id_ID" w:bidi="id_ID"/>
        </w:rPr>
        <w:t>Abihud</w:t>
      </w:r>
    </w:p>
    <w:p>
      <w:pPr>
        <w:pStyle w:val="ListBullet"/>
        <w:spacing w:line="240" w:lineRule="auto"/>
        <w:ind w:left="720"/>
      </w:pPr>
      <w:r>
        <w:rPr>
          <w:lang w:val="id_ID" w:bidi="id_ID"/>
        </w:rPr>
      </w:r>
      <w:r>
        <w:rPr>
          <w:lang w:val="id_ID" w:bidi="id_ID"/>
        </w:rPr>
        <w:t>Elyakim</w:t>
      </w:r>
    </w:p>
    <w:p>
      <w:pPr>
        <w:pStyle w:val="ListBullet"/>
        <w:spacing w:line="240" w:lineRule="auto"/>
        <w:ind w:left="720"/>
      </w:pPr>
      <w:r>
        <w:rPr>
          <w:lang w:val="id_ID" w:bidi="id_ID"/>
        </w:rPr>
      </w:r>
      <w:r>
        <w:rPr>
          <w:lang w:val="id_ID" w:bidi="id_ID"/>
        </w:rPr>
        <w:t>Azor</w:t>
      </w:r>
    </w:p>
    <w:p>
      <w:pPr>
        <w:pStyle w:val="ListBullet"/>
        <w:spacing w:line="240" w:lineRule="auto"/>
        <w:ind w:left="720"/>
      </w:pPr>
      <w:r>
        <w:rPr>
          <w:lang w:val="id_ID" w:bidi="id_ID"/>
        </w:rPr>
      </w:r>
      <w:r>
        <w:rPr>
          <w:lang w:val="id_ID" w:bidi="id_ID"/>
        </w:rPr>
        <w:t>Zadok</w:t>
      </w:r>
    </w:p>
    <w:p>
      <w:pPr>
        <w:pStyle w:val="ListBullet"/>
        <w:spacing w:line="240" w:lineRule="auto"/>
        <w:ind w:left="720"/>
      </w:pPr>
      <w:r>
        <w:rPr>
          <w:lang w:val="id_ID" w:bidi="id_ID"/>
        </w:rPr>
      </w:r>
      <w:r>
        <w:rPr>
          <w:lang w:val="id_ID" w:bidi="id_ID"/>
        </w:rPr>
        <w:t>Akhim</w:t>
      </w:r>
    </w:p>
    <w:p>
      <w:pPr>
        <w:pStyle w:val="ListBullet"/>
        <w:spacing w:line="240" w:lineRule="auto"/>
        <w:ind w:left="720"/>
      </w:pPr>
      <w:r>
        <w:rPr>
          <w:lang w:val="id_ID" w:bidi="id_ID"/>
        </w:rPr>
      </w:r>
      <w:r>
        <w:rPr>
          <w:lang w:val="id_ID" w:bidi="id_ID"/>
        </w:rPr>
        <w:t>Eliud</w:t>
      </w:r>
    </w:p>
    <w:p>
      <w:pPr>
        <w:pStyle w:val="ListBullet"/>
        <w:spacing w:line="240" w:lineRule="auto"/>
        <w:ind w:left="720"/>
      </w:pPr>
      <w:r>
        <w:rPr>
          <w:lang w:val="id_ID" w:bidi="id_ID"/>
        </w:rPr>
      </w:r>
      <w:r>
        <w:rPr>
          <w:lang w:val="id_ID" w:bidi="id_ID"/>
        </w:rPr>
        <w:t>Eleazar</w:t>
      </w:r>
    </w:p>
    <w:p>
      <w:pPr>
        <w:pStyle w:val="ListBullet"/>
        <w:spacing w:line="240" w:lineRule="auto"/>
        <w:ind w:left="720"/>
      </w:pPr>
      <w:r>
        <w:rPr>
          <w:lang w:val="id_ID" w:bidi="id_ID"/>
        </w:rPr>
      </w:r>
      <w:r>
        <w:rPr>
          <w:lang w:val="id_ID" w:bidi="id_ID"/>
        </w:rPr>
        <w:t>Matan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 yang adalah suami Maria</w:t>
      </w:r>
    </w:p>
    <w:p>
      <w:pPr>
        <w:pStyle w:val="ListBullet"/>
        <w:spacing w:line="240" w:lineRule="auto"/>
        <w:ind w:left="720"/>
      </w:pPr>
      <w:r>
        <w:rPr>
          <w:lang w:val="id_ID" w:bidi="id_ID"/>
        </w:rPr>
      </w:r>
      <w:r>
        <w:rPr>
          <w:lang w:val="id_ID" w:bidi="id_ID"/>
        </w:rPr>
        <w:t>Maria, ibu Yesus</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Minta kelompok untuk memerankan kisah ini dua kali. Mereka harus memerankannya dalam bahasa sasaran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Sebelum Anda mulai:</w:t>
      </w:r>
    </w:p>
    <w:p>
      <w:pPr/>
      <w:r>
        <w:rPr>
          <w:lang w:val="id_ID" w:bidi="id_ID"/>
        </w:rPr>
      </w:r>
      <w:r>
        <w:rPr>
          <w:lang w:val="id_ID" w:bidi="id_ID"/>
        </w:rPr>
        <w:t>Tentukan siapa yang akan memerankan Matius, dan siapa yang akan berperan sebagai pendengarnya. Mungkin mereka bisa duduk melingkar di lantai saat Matius menceritakan kisahnya. Atur posisi tubuh dalam posisi yang paling nyaman untuk mendengarkan cerita.</w:t>
      </w:r>
    </w:p>
    <w:p>
      <w:pPr/>
      <w:r>
        <w:rPr>
          <w:lang w:val="id_ID" w:bidi="id_ID"/>
        </w:rPr>
      </w:r>
      <w:r>
        <w:rPr>
          <w:lang w:val="id_ID" w:bidi="id_ID"/>
        </w:rPr>
        <w:t>Putuskan apakah Anda akan memeragakan kisah-kisah orang tertentu yang istimewa. Kisah itu tidak ditulis dalam kitab ini. Mungkin beberapa orang dapat memeragakan cerita-cerita yang terkait dengan tokoh-tokoh ini di latar belakang setiap kali nama khusus disebutkan. Mungkin, daripada memerankan cerita-cerita ini, orang-orang dapat melakukan apa yang disebut adegan beku: mereka memerankan satu bagian dari cerita tetapi tidak bergerak. Seolah-olah seseorang membuat lukisan dari kisah ini, dan orang-orang tersebut berpura-pura menjadi lukisan itu.</w:t>
      </w:r>
    </w:p>
    <w:p>
      <w:pPr/>
      <w:r>
        <w:rPr>
          <w:lang w:val="id_ID" w:bidi="id_ID"/>
        </w:rPr>
      </w:r>
      <w:r>
        <w:rPr>
          <w:lang w:val="id_ID" w:bidi="id_ID"/>
        </w:rPr>
        <w:t>Anda juga dapat memeragakan atau membuat adegan beku untuk masa-masa baik bagi Israel di akhir daftar pertama, dan masa-masa buruk bagi Israel di akhir daftar kedua.</w:t>
      </w:r>
    </w:p>
    <w:p>
      <w:pPr/>
      <w:r>
        <w:rPr>
          <w:lang w:val="id_ID" w:bidi="id_ID"/>
        </w:rPr>
      </w:r>
      <w:r>
        <w:rPr>
          <w:lang w:val="id_ID" w:bidi="id_ID"/>
        </w:rPr>
        <w:t>Orang-orang yang berperan sebagai pendengar Matius dapat berbalik untuk menyaksikan drama atau adegan beku, dan kembali untuk mendengarkan Matius ketika drama itu selesai. Mulai peragaannya.</w:t>
      </w:r>
    </w:p>
    <w:p>
      <w:pPr/>
      <w:r>
        <w:rPr>
          <w:lang w:val="id_ID" w:bidi="id_ID"/>
        </w:rPr>
      </w:r>
      <w:r>
        <w:rPr>
          <w:lang w:val="id_ID" w:bidi="id_ID"/>
        </w:rPr>
        <w:t>Peragakan Matius yang mengatakan kepada para pendengarnya: "Ini adalah daftar leluhur Yesus. Yesus adalah Kristus, Juruselamat yang dijanjikan. Yesus adalah keturunan Daud, dan Daud adalah keturunan Abraham."</w:t>
      </w:r>
    </w:p>
    <w:p>
      <w:pPr/>
      <w:r>
        <w:rPr>
          <w:lang w:val="id_ID" w:bidi="id_ID"/>
        </w:rPr>
      </w:r>
      <w:r>
        <w:rPr>
          <w:lang w:val="id_ID" w:bidi="id_ID"/>
        </w:rPr>
        <w:t>Peragakan Matius yang akan menceritakan kepada para pendengarnya daftar pertama dari 14 generasi. Anda dapat menggunakan kerikil atau benda yang sama seperti yang Anda gunakan pada sesi 4. Orang yang memerankan Matius dapat meletakkan kerikil baru setiap kali ia mengucapkan satu nama. Jika ada cukup banyak orang di ruangan itu, Anda juga dapat menggunakan orang sungguhan daripada kerikil. Berikan kepada orang yang memerankan Daud sebuah mahkota atau benda lain yang membuatnya terlihat seperti seorang raja.</w:t>
      </w:r>
    </w:p>
    <w:p>
      <w:pPr/>
      <w:r>
        <w:rPr>
          <w:lang w:val="id_ID" w:bidi="id_ID"/>
        </w:rPr>
      </w:r>
      <w:r>
        <w:rPr>
          <w:lang w:val="id_ID" w:bidi="id_ID"/>
        </w:rPr>
        <w:t>Abraham memiliki seorang anak laki-laki; namanya adalah Ishak. Ishak memiliki seorang anak laki-laki; namanya adalah Yakub. Yakub memiliki seorang anak laki-laki; namanya Yehuda. Yakub juga memiliki anak-anak laki-laki yang lain. Yehuda memiliki dua anak laki-laki: Peres dan Zerah. Ibu mereka adalah Tamar.</w:t>
      </w:r>
    </w:p>
    <w:p>
      <w:pPr>
        <w:pStyle w:val="ListBullet"/>
        <w:spacing w:line="240" w:lineRule="auto"/>
        <w:ind w:left="720"/>
      </w:pPr>
      <w:r>
        <w:rPr>
          <w:lang w:val="id_ID" w:bidi="id_ID"/>
        </w:rPr>
      </w:r>
      <w:r>
        <w:rPr>
          <w:lang w:val="id_ID" w:bidi="id_ID"/>
        </w:rPr>
        <w:t xml:space="preserve">Hentikan sejenak peragaannya. </w:t>
      </w:r>
    </w:p>
    <w:p>
      <w:pPr>
        <w:pStyle w:val="ListBullet"/>
        <w:spacing w:line="240" w:lineRule="auto"/>
        <w:ind w:left="720"/>
      </w:pPr>
      <w:r>
        <w:rPr>
          <w:lang w:val="id_ID" w:bidi="id_ID"/>
        </w:rPr>
      </w:r>
      <w:r>
        <w:rPr>
          <w:lang w:val="id_ID" w:bidi="id_ID"/>
        </w:rPr>
        <w:t xml:space="preserve">Tanyakan kepada orang-orang yang mendengarkan Matius: "Bagaimana perasaan kalian ketika kalian diingatkan tentang kisah Yehuda dan Tamar?" Anda mungkin mendengar jawaban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Peres memiliki seorang anak laki-laki; namanya adalah Hezron. Hezron memiliki seorang anak laki-laki; namanya adalah Ram. Ram memiliki seorang anak laki-laki; namanya adalah Aminadab. Aminadab memiliki seorang anak laki-laki; namanya adalah Nahason. Nahason memiliki seorang anak laki-laki; namanya adalah Salmon. Salmon memiliki seorang anak laki-laki; namanya adalah Boas. Ibu Boas adalah Rahab.</w:t>
      </w:r>
    </w:p>
    <w:p>
      <w:pPr>
        <w:pStyle w:val="ListBullet"/>
        <w:spacing w:line="240" w:lineRule="auto"/>
        <w:ind w:left="720"/>
      </w:pPr>
      <w:r>
        <w:rPr>
          <w:lang w:val="id_ID" w:bidi="id_ID"/>
        </w:rPr>
      </w:r>
      <w:r>
        <w:rPr>
          <w:lang w:val="id_ID" w:bidi="id_ID"/>
        </w:rPr>
        <w:t xml:space="preserve">Hentikan sejenak peragaannya. </w:t>
      </w:r>
    </w:p>
    <w:p>
      <w:pPr>
        <w:pStyle w:val="ListBullet"/>
        <w:spacing w:line="240" w:lineRule="auto"/>
        <w:ind w:left="720"/>
      </w:pPr>
      <w:r>
        <w:rPr>
          <w:lang w:val="id_ID" w:bidi="id_ID"/>
        </w:rPr>
      </w:r>
      <w:r>
        <w:rPr>
          <w:lang w:val="id_ID" w:bidi="id_ID"/>
        </w:rPr>
        <w:t xml:space="preserve">Tanyakan kepada orang-orang yang mendengarkan Matius: "Bagaimana perasaan kalian ketika kalian diingatkan tentang kisah Rahab?" Anda mungkin mendengar jawaban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Boas memiliki seorang anak laki-laki dan namanya Obed. Ibu Obed adalah Rut.</w:t>
      </w:r>
    </w:p>
    <w:p>
      <w:pPr>
        <w:pStyle w:val="ListBullet"/>
        <w:spacing w:line="240" w:lineRule="auto"/>
        <w:ind w:left="720"/>
      </w:pPr>
      <w:r>
        <w:rPr>
          <w:lang w:val="id_ID" w:bidi="id_ID"/>
        </w:rPr>
      </w:r>
      <w:r>
        <w:rPr>
          <w:lang w:val="id_ID" w:bidi="id_ID"/>
        </w:rPr>
        <w:t xml:space="preserve">Hentikan sejenak peragaannya. </w:t>
      </w:r>
    </w:p>
    <w:p>
      <w:pPr>
        <w:pStyle w:val="ListBullet"/>
        <w:spacing w:line="240" w:lineRule="auto"/>
        <w:ind w:left="720"/>
      </w:pPr>
      <w:r>
        <w:rPr>
          <w:lang w:val="id_ID" w:bidi="id_ID"/>
        </w:rPr>
      </w:r>
      <w:r>
        <w:rPr>
          <w:lang w:val="id_ID" w:bidi="id_ID"/>
        </w:rPr>
        <w:t xml:space="preserve">Tanyakan kepada orang-orang yang mendengarkan Matius: "Bagaimana perasaan kalian ketika kalian diingatkan tentang kisah Rut?" Anda mungkin mendengar jawaban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Obed memiliki seorang anak laki-laki dan namanya adalah Isai. Isai memiliki seorang anak laki-laki; namanya adalah Daud. Daud menjadi raja.</w:t>
      </w:r>
    </w:p>
    <w:p>
      <w:pPr/>
      <w:r>
        <w:rPr>
          <w:lang w:val="id_ID" w:bidi="id_ID"/>
        </w:rPr>
      </w:r>
      <w:r>
        <w:rPr>
          <w:lang w:val="id_ID" w:bidi="id_ID"/>
        </w:rPr>
        <w:t xml:space="preserve">Hentikan peragaannya. Tanyakan kepada orang-orang yang mendengarkan Matius: "Bagaimana perasaan kalian ketika kalian diingatkan tentang raja Daud, raja Israel yang paling dikasihi?" Anda mungkin mendengar jawaban seperti: </w:t>
      </w:r>
    </w:p>
    <w:p>
      <w:pPr/>
      <w:r>
        <w:rPr>
          <w:lang w:val="id_ID" w:bidi="id_ID"/>
        </w:rPr>
      </w:r>
      <w:r>
        <w:rPr>
          <w:lang w:val="id_ID" w:bidi="id_ID"/>
        </w:rPr>
        <w:t>Sekarang lanjutkan dengan Matius yang menyampaikan daftar kedua kepada orang-orang tersebut. Jika Anda menggunakan orang sungguhan untuk memeragakan daftar pertama, Anda sekarang dapat menggunakan orang-orang yang sama untuk daftar kedua. Berikan masing-masing dari mereka sebuah mahkota atau sesuatu yang membuat mereka terlihat seperti seorang raja!</w:t>
      </w:r>
    </w:p>
    <w:p>
      <w:pPr/>
      <w:r>
        <w:rPr>
          <w:lang w:val="id_ID" w:bidi="id_ID"/>
        </w:rPr>
      </w:r>
      <w:r>
        <w:rPr>
          <w:lang w:val="id_ID" w:bidi="id_ID"/>
        </w:rPr>
        <w:t>Mulai peragaannya.</w:t>
      </w:r>
    </w:p>
    <w:p>
      <w:pPr/>
      <w:r>
        <w:rPr>
          <w:lang w:val="id_ID" w:bidi="id_ID"/>
        </w:rPr>
      </w:r>
      <w:r>
        <w:rPr>
          <w:lang w:val="id_ID" w:bidi="id_ID"/>
        </w:rPr>
        <w:t>Daud memiliki seorang anak laki-laki; namanya adalah Salomo. Ibu Salomo bukan istri Daud, tetapi istri dari seorang pria bernama Uria.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orang-orang yang mendengarkan Matius: "Bagaimana perasaan kalian ketika kalian diingatkan tentang kisah Daud dan istri Uria?" Anda mungkin mendengar jawaban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Salomo memiliki seorang anak laki-laki; namanya adalah Rehabeam. Rehabeam memiliki seorang anak laki-laki; namanya adalah Abia. Abia memiliki seorang anak laki-laki; namanya adalah Asa. Asa memiliki seorang anak laki-laki; namanya adalah Yosafat. Yosafat memiliki seorang anak laki-laki; namanya adalah Yoram. Yoram memiliki seorang anak laki-laki; namanya adalah Uzia. Uzia memiliki seorang anak laki-laki; namanya adalah Yotam. Yotam memiliki seorang anak laki-laki; namanya adalah Ahas. Ahas memiliki seorang anak laki-laki; namanya adalah Hizkia. Hizkia memiliki seorang anak laki-laki; namanya adalah Manasye. Manasye memiliki seorang anak laki-laki; namanya adalah Amon. Amon memiliki seorang anak laki-laki; namanya adalah Yosia. Yosia memiliki seorang anak laki-laki; namanya adalah Yekhonya. Dia juga memiliki anak-anak lelaki yang lain. Selama masa ini banyak orang Israel harus meninggalkan rumah mereka dan pergi ke negeri asing, negeri Babel.</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orang-orang yang mendengarkan Matius: "Bagaimana perasaan kalian ketika kalian diingatkan tentang waktu yang paling mengerikan ini dalam sejarah Israel?" Anda mungkin mendengar jawaban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Yekhonya memiliki seorang anak laki-laki dan namanya adalah Sealtiel. Sealtiel memiliki seorang anak laki-laki dan namanya adalah Zerubabel. Zerubabel memiliki seorang anak laki-laki dan namanya adalah Abihud. Abihud memiliki seorang anak laki-laki dan namanya adalah Elyakim. Elyakim memiliki seorang anak laki-laki dan namanya adalah Azor. Azor memiliki seorang anak laki-laki dan namanya adalah Zadok. Zadok memiliki seorang anak laki-laki dan namanya adalah Akhim. Akhim memiliki seorang anak laki-laki dan namanya adalah Eliud. Eliud memiliki seorang anak laki-laki dan namanya adalah Eleazar. Eleazar memiliki seorang anak laki-laki dan namanya adalah Matan. Matan memiliki seorang anak laki-laki dan namanya adalah Yakub. Yakub memiliki seorang anak laki-laki dan namanya adalah Yusuf. Yusuf adalah suami Maria. Maria adalah ibu Yesus Yesus adalah Kristus.</w:t>
      </w:r>
    </w:p>
    <w:p>
      <w:pPr/>
      <w:r>
        <w:rPr>
          <w:lang w:val="id_ID" w:bidi="id_ID"/>
        </w:rPr>
      </w:r>
      <w:r>
        <w:rPr>
          <w:lang w:val="id_ID" w:bidi="id_ID"/>
        </w:rPr>
        <w:t>Perankan Matius yang memberikan kesimpulannya kepada para pendengarnya. Dia berkata: "Jadi ada 14 generasi dari Abraham sampai Daud. Ada 14 generasi dari Daud sampai saat orang-orang terpaksa pergi ke Babel. Dan ada 14 generasi dari waktu ketika orang-orang terpaksa pergi ke Babel, sampai kelahiran Kristus."</w:t>
      </w:r>
    </w:p>
    <w:p>
      <w:pPr/>
      <w:r>
        <w:rPr>
          <w:lang w:val="id_ID" w:bidi="id_ID"/>
        </w:rPr>
      </w:r>
      <w:r>
        <w:rPr>
          <w:lang w:val="id_ID" w:bidi="id_ID"/>
        </w:rPr>
        <w:t xml:space="preserve">Hentikan peragaannya. Tanyakan kepada orang-orang yang mendengarkan Matius: "Bagaimana perasaan kalian ketika kalian mendengar tentang seorang keturunan Daud yang lahir pada zaman kalian? Bagaimana perasaan kalian ketika kalian mendengar bahwa keturunan ini adalah Kristus, raja yang juga adalah seorang Juruselamat?" Anda mungkin mendengar jawaban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Ini adalah daftar leluhur Yesus Kristus. Dalam daftar ini kita menemukan nama-nama anggota keluarga Yesus yang hidup sebelum Dia.</w:t>
      </w:r>
    </w:p>
    <w:p>
      <w:pPr/>
      <w:r>
        <w:rPr>
          <w:lang w:val="id_ID" w:bidi="id_ID"/>
        </w:rPr>
      </w:r>
      <w:r>
        <w:rPr>
          <w:lang w:val="id_ID" w:bidi="id_ID"/>
        </w:rPr>
        <w:t>Berhenti di sini dan diskusikan dengan tim penerjemah Anda: Apakah bahasa Anda memiliki kata-kata khusus untuk daftar leluhur?</w:t>
      </w:r>
    </w:p>
    <w:p>
      <w:pPr/>
      <w:r>
        <w:rPr>
          <w:lang w:val="id_ID" w:bidi="id_ID"/>
        </w:rPr>
      </w:r>
      <w:r>
        <w:rPr>
          <w:lang w:val="id_ID" w:bidi="id_ID"/>
        </w:rPr>
        <w:t>Kisah ini adalah daftar nama yang panjang. Di setiap kalimat, ada nama seorang ayah dan seorang anak laki-laki, dan kadang-kadang seorang ibu.</w:t>
      </w:r>
    </w:p>
    <w:p>
      <w:pPr/>
      <w:r>
        <w:rPr>
          <w:lang w:val="id_ID" w:bidi="id_ID"/>
        </w:rPr>
      </w:r>
      <w:r>
        <w:rPr>
          <w:lang w:val="id_ID" w:bidi="id_ID"/>
        </w:rPr>
        <w:t>Berhenti di sini dan diskusikan dengan tim Anda: Apa cara yang paling wajar untuk menyebut daftar nama anggota keluarga dalam bahasa Anda?</w:t>
      </w:r>
    </w:p>
    <w:p>
      <w:pPr/>
      <w:r>
        <w:rPr>
          <w:lang w:val="id_ID" w:bidi="id_ID"/>
        </w:rPr>
      </w:r>
      <w:r>
        <w:rPr>
          <w:lang w:val="id_ID" w:bidi="id_ID"/>
        </w:rPr>
        <w:t xml:space="preserve">Daftar kedua berakhir dengan menyebutkan masa pembuangan ke Babel. </w:t>
      </w:r>
      <w:r>
        <w:rPr>
          <w:b/>
          <w:lang w:val="id_ID" w:bidi="id_ID"/>
        </w:rPr>
        <w:t>Pembuangan</w:t>
      </w:r>
      <w:r>
        <w:rPr>
          <w:lang w:val="id_ID" w:bidi="id_ID"/>
        </w:rPr>
        <w:t xml:space="preserve"> berarti bahwa sebagian besar orang Israel dibawa ke negara lain dengan paksa. Mereka tidak diizinkan lagi untuk tinggal di negeri mereka sendiri. Hanya beberapa orang yang tetap tinggal.</w:t>
      </w:r>
    </w:p>
    <w:p>
      <w:pPr/>
      <w:r>
        <w:rPr>
          <w:lang w:val="id_ID" w:bidi="id_ID"/>
        </w:rPr>
      </w:r>
      <w:r>
        <w:rPr>
          <w:b/>
          <w:lang w:val="id_ID" w:bidi="id_ID"/>
        </w:rPr>
        <w:t>Babel</w:t>
      </w:r>
      <w:r>
        <w:rPr>
          <w:lang w:val="id_ID" w:bidi="id_ID"/>
        </w:rPr>
        <w:t xml:space="preserve"> adalah nama negeri di sebelah timur Israel. Wilayah ini berada di negeri yang sekarang kita kenal sebagai Irak. Allah memakai bangsa Babel untuk menghukum bangsa Israel karena dosa-dosa mereka.</w:t>
      </w:r>
    </w:p>
    <w:p>
      <w:pPr/>
      <w:r>
        <w:rPr>
          <w:lang w:val="id_ID" w:bidi="id_ID"/>
        </w:rPr>
      </w:r>
      <w:r>
        <w:rPr>
          <w:lang w:val="id_ID" w:bidi="id_ID"/>
        </w:rPr>
        <w:t xml:space="preserve">Matius mengatakan bahwa Yesus adalah </w:t>
      </w:r>
      <w:r>
        <w:rPr>
          <w:lang w:val="id_ID" w:bidi="id_ID"/>
        </w:rPr>
        <w:t>Anak Daud</w:t>
      </w:r>
      <w:r>
        <w:rPr>
          <w:lang w:val="id_ID" w:bidi="id_ID"/>
        </w:rPr>
        <w:t>. Daud adalah seorang raja Israel yang hidup sekitar seribu tahun sebelum Yesus lahir. Yesus bukan Anak Daud secara langsung, karena Dia hidup jauh belakangan. Tetapi Yesus berasal dari garis keturunan yang sama. Oleh karena itu Matius menyebut-Nya Anak Daud. Dahulu kala Allah telah mengatakan bahwa raja dan Juruselamat khusus yang akan datang akan berasal dari keturunan Daud. Yesus adalah keturunan Daud, dan Dia adalah raja dan Juruselamat yang khusus ini.</w:t>
      </w:r>
    </w:p>
    <w:p>
      <w:pPr/>
      <w:r>
        <w:rPr>
          <w:lang w:val="id_ID" w:bidi="id_ID"/>
        </w:rPr>
      </w:r>
      <w:r>
        <w:rPr>
          <w:lang w:val="id_ID" w:bidi="id_ID"/>
        </w:rPr>
        <w:t xml:space="preserve">Yesus adalah keturunan Daud. Daud adalah keturunan Abraham. </w:t>
      </w:r>
      <w:r>
        <w:rPr>
          <w:b/>
          <w:lang w:val="id_ID" w:bidi="id_ID"/>
        </w:rPr>
        <w:t>Abraham</w:t>
      </w:r>
      <w:r>
        <w:rPr>
          <w:lang w:val="id_ID" w:bidi="id_ID"/>
        </w:rPr>
        <w:t xml:space="preserve"> hidup sekitar seribu tahun sebelum Daud. Allah telah berjanji kepada Abraham untuk memberinya banyak keturunan. Keturunan Abraham adalah umat Allah yang istimewa. Mereka disebut orang Israel. Abraham adalah nenek moyang pertama orang Israel.</w:t>
      </w:r>
    </w:p>
    <w:p>
      <w:pPr/>
      <w:r>
        <w:rPr>
          <w:lang w:val="id_ID" w:bidi="id_ID"/>
        </w:rPr>
      </w:r>
      <w:r>
        <w:rPr>
          <w:lang w:val="id_ID" w:bidi="id_ID"/>
        </w:rPr>
        <w:t>Daud bukan anak langsung Abraham, tetapi ia berasal dari garis keturunan Abraham.</w:t>
      </w:r>
    </w:p>
    <w:p>
      <w:pPr/>
      <w:r>
        <w:rPr>
          <w:lang w:val="id_ID" w:bidi="id_ID"/>
        </w:rPr>
      </w:r>
      <w:r>
        <w:rPr>
          <w:lang w:val="id_ID" w:bidi="id_ID"/>
        </w:rPr>
        <w:t>Berhenti di sini dan diskusikan dengan tim penerjemah Anda: Dalam bahasa Anda, apakah memungkinkan untuk menyebut Yesus sebagai anak Daud meskipun Dia bukan anaknya langsung, dan apakah mungkin untuk menyebut Daud anak Abraham meskipun dia bukan anaknya langsung? Jika bahasa Anda tidak memungkinkan untuk menggunakan istilah anak, kata-kata lain apa yang dapat Anda gunakan?</w:t>
      </w:r>
    </w:p>
    <w:p>
      <w:pPr/>
      <w:r>
        <w:rPr>
          <w:lang w:val="id_ID" w:bidi="id_ID"/>
        </w:rPr>
      </w:r>
      <w:r>
        <w:rPr>
          <w:lang w:val="id_ID" w:bidi="id_ID"/>
        </w:rPr>
        <w:t xml:space="preserve">Nama Yesus berarti "Allah menyelamatkan." </w:t>
      </w:r>
      <w:r>
        <w:rPr>
          <w:b/>
          <w:lang w:val="id_ID" w:bidi="id_ID"/>
        </w:rPr>
        <w:t>Kristus</w:t>
      </w:r>
      <w:r>
        <w:rPr>
          <w:lang w:val="id_ID" w:bidi="id_ID"/>
        </w:rPr>
        <w:t xml:space="preserve"> adalah kata Yunani untuk kata Ibrani </w:t>
      </w:r>
      <w:r>
        <w:rPr>
          <w:b/>
          <w:lang w:val="id_ID" w:bidi="id_ID"/>
        </w:rPr>
        <w:t>Mesias</w:t>
      </w:r>
      <w:r>
        <w:rPr>
          <w:lang w:val="id_ID" w:bidi="id_ID"/>
        </w:rPr>
        <w:t>. Itu berarti seseorang yang telah diurapi Allah, atau telah ditunjuk untuk tugas khusus. Dalam Perjanjian Lama, nabi, imam, dan raja diurapi untuk tugas-tugas khusus. Yesus memiliki semua peran itu, tetapi penulis Perjanjian Baru cenderung melihat Yesus sebagai raja yang ditunjuk oleh Allah untuk tugas khusus. Matius menyebut Yesus sebagai Kristus Yesus untuk menjelaskan bahwa Yesus adalah Raja dan Juruselamat.</w:t>
      </w:r>
    </w:p>
    <w:p>
      <w:pPr/>
      <w:r>
        <w:rPr>
          <w:lang w:val="id_ID" w:bidi="id_ID"/>
        </w:rPr>
      </w:r>
      <w:r>
        <w:rPr>
          <w:lang w:val="id_ID" w:bidi="id_ID"/>
        </w:rPr>
        <w:t>Berhenti di sini dan diskusikan dengan tim penerjemah Anda: Kata apa yang akan Anda gunakan untuk Kristus? Akankah Anda menggunakan kata yang dibaca seperti Kristus, atau akankah Anda menggunakan kata lain yang berarti Juruselamat?</w:t>
      </w:r>
    </w:p>
    <w:p>
      <w:pPr/>
      <w:r>
        <w:rPr>
          <w:lang w:val="id_ID" w:bidi="id_ID"/>
        </w:rPr>
      </w:r>
      <w:r>
        <w:rPr>
          <w:lang w:val="id_ID" w:bidi="id_ID"/>
        </w:rPr>
        <w:t xml:space="preserve">Jika Anda telah menerjemahkan Injil lain, pastikan Anda menggunakan kata yang sama untuk Kristus. Ingatlah bahwa </w:t>
      </w:r>
      <w:r>
        <w:rPr>
          <w:lang w:val="id_ID" w:bidi="id_ID"/>
        </w:rPr>
        <w:t>Kristus</w:t>
      </w:r>
      <w:r>
        <w:rPr>
          <w:lang w:val="id_ID" w:bidi="id_ID"/>
        </w:rPr>
        <w:t xml:space="preserve"> atau </w:t>
      </w:r>
      <w:r>
        <w:rPr>
          <w:lang w:val="id_ID" w:bidi="id_ID"/>
        </w:rPr>
        <w:t>Mesias</w:t>
      </w:r>
      <w:r>
        <w:rPr>
          <w:lang w:val="id_ID" w:bidi="id_ID"/>
        </w:rPr>
        <w:t xml:space="preserve"> terdapat di Daftar Kata Utama.</w:t>
      </w:r>
    </w:p>
    <w:p>
      <w:pPr/>
      <w:r>
        <w:rPr>
          <w:lang w:val="id_ID" w:bidi="id_ID"/>
        </w:rPr>
      </w:r>
      <w:r>
        <w:rPr>
          <w:lang w:val="id_ID" w:bidi="id_ID"/>
        </w:rPr>
        <w:t>Kisah ini memiliki banyak nama yang sulit untuk diucapkan. Dapatkah Anda menemukan cara agar pengucapannya menjadi sedikit lebih mudah? Nama-nama ini tidak harus persis sama seperti dalam Alkitab, selama orang-orang dapat mengenali bahwa mereka itu adalah nama yang sama.</w:t>
      </w:r>
    </w:p>
    <w:p>
      <w:pPr/>
      <w:r>
        <w:rPr>
          <w:lang w:val="id_ID" w:bidi="id_ID"/>
        </w:rPr>
      </w:r>
      <w:r>
        <w:rPr>
          <w:lang w:val="id_ID" w:bidi="id_ID"/>
        </w:rPr>
        <w:t>Sulit untuk mengingat semua nama dalam kisah ini. Bagaimana cara terbaik untuk mengingatnya? Bisakah Anda mengubahnya menjadi nada? Bisakah Anda menyanyikannya? Apakah membantu jika Anda bertepuk tangan atau menghentakkan kaki dalam irama? Dapatkah Anda membagikan daftar-daftar tersebut di antara tiga orang, dan masing-masing mencatat salah satu dari ketiga daftar?</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1:18–25</w:t>
      </w:r>
      <w:r>
        <w:rPr>
          <w:lang w:val="id_ID" w:bidi="id_ID"/>
        </w:rPr>
      </w:r>
    </w:p>
    <w:p>
      <w:pPr>
        <w:pStyle w:val="Heading3"/>
      </w:pPr>
      <w:r>
        <w:rPr>
          <w:lang w:val="id_ID" w:bidi="id_ID"/>
        </w:rPr>
        <w:t>Dengar dan Renungkan</w:t>
      </w:r>
    </w:p>
    <w:p>
      <w:pPr/>
      <w:r>
        <w:rPr>
          <w:lang w:val="id_ID" w:bidi="id_ID"/>
        </w:rPr>
      </w:r>
      <w:r>
        <w:rPr>
          <w:lang w:val="id_ID" w:bidi="id_ID"/>
        </w:rPr>
        <w:t>Dengarkan Matius 1:18–25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Pada bagian sebelumnya kita sudah mendengar kisah-kisah tentang leluhur Yesus. Kisah kali ini menceritakan tentang kelahiran Yesus sendiri. Ibu Yesus adalah Maria. Maria bertunangan dengan Yusuf. Mereka akan menikah, tetapi di awal kisah ini mereka belum menikah. Mereka sudah bertunangan. Di Israel, pertunangan adalah hal yang serius. Pada saat pertunangan, pengantin laki-laki memberikan mas kawin kepada keluarga pengantin perempuan. Adalah hal yang memalukan untuk memutuskan pertunangan.</w:t>
      </w:r>
    </w:p>
    <w:p>
      <w:pPr/>
      <w:r>
        <w:rPr>
          <w:lang w:val="id_ID" w:bidi="id_ID"/>
        </w:rPr>
      </w:r>
      <w:r>
        <w:rPr>
          <w:lang w:val="id_ID" w:bidi="id_ID"/>
        </w:rPr>
        <w:t>Berhenti di sini dan diskusikan: Bagaimana pernikahan diatur dalam masyarakat Anda? Apakah ada sesuatu seperti pertunangan? Dapatkah Anda menceritakan kisah tentang perjodohan di masyarakat Anda? Apa saja perjanjian yang dibuat sebelumnya? Apa saja harapan keluarga satu sama lain?</w:t>
      </w:r>
    </w:p>
    <w:p>
      <w:pPr/>
      <w:r>
        <w:rPr>
          <w:lang w:val="id_ID" w:bidi="id_ID"/>
        </w:rPr>
      </w:r>
      <w:r>
        <w:rPr>
          <w:lang w:val="id_ID" w:bidi="id_ID"/>
        </w:rPr>
        <w:t>Maria hamil sebelum ia menikah. Matius tidak menjelaskan banyak tentang bagaimana Maria hamil. Matius mengatakan dengan sangat sederhana bahwa Maria mengandung dari Roh Kudus. Ini tidak berarti bahwa Roh Kudus melakukan hubungan seksual dengan Maria, seperti yang dilakukan seorang laki-laki dan seorang perempuan. Itu berarti bahwa kuasa Allah menyebabkan Maria mengandung.</w:t>
      </w:r>
    </w:p>
    <w:p>
      <w:pPr/>
      <w:r>
        <w:rPr>
          <w:lang w:val="id_ID" w:bidi="id_ID"/>
        </w:rPr>
      </w:r>
      <w:r>
        <w:rPr>
          <w:lang w:val="id_ID" w:bidi="id_ID"/>
        </w:rPr>
        <w:t>Matius tidak mengatakan kepada kita bagaimana Yusuf mengetahuinya. Maria mungkin mengatakan kepadanya.</w:t>
      </w:r>
    </w:p>
    <w:p>
      <w:pPr/>
      <w:r>
        <w:rPr>
          <w:lang w:val="id_ID" w:bidi="id_ID"/>
        </w:rPr>
      </w:r>
      <w:r>
        <w:rPr>
          <w:lang w:val="id_ID" w:bidi="id_ID"/>
        </w:rPr>
        <w:t>Berhenti di sini dan diskusikan: Dapatkah Anda menceritakan kisah tentang seorang gadis yang hamil sebelum ia menikah? Apa yang terjadi? Bagaimana anggota keluarganya dan orang-orang lain di masyarakat menanggapinya?</w:t>
      </w:r>
    </w:p>
    <w:p>
      <w:pPr/>
      <w:r>
        <w:rPr>
          <w:lang w:val="id_ID" w:bidi="id_ID"/>
        </w:rPr>
      </w:r>
      <w:r>
        <w:rPr>
          <w:lang w:val="id_ID" w:bidi="id_ID"/>
        </w:rPr>
        <w:t>Yusuf adalah orang yang baik, atau orang benar. Ini berarti bahwa ia ingin mengikuti hukum Allah. Yusuf pasti berpikir bahwa Maria telah bersama laki-laki lain. Itu bertentangan dengan hukum Allah. Yusuf memiliki hak untuk memutuskan pertunangannya dengan Maria karena hal ini. Jika ia mau memberi tahu orang-orang mengapa ia memutuskan pertunangan, Maria akan sangat malu. Orang-orang mungkin akan menghukum Maria karena melanggar hukum Allah. Yusuf tidak ingin Maria dipermalukan di depan umum. Dia berpikir solusinya mungkin adalah memutuskan pertunangan secara diam-diam. Yusuf sedang memikirkan hal-hal ini ketika ia tertidur.</w:t>
      </w:r>
    </w:p>
    <w:p>
      <w:pPr/>
      <w:r>
        <w:rPr>
          <w:lang w:val="id_ID" w:bidi="id_ID"/>
        </w:rPr>
      </w:r>
      <w:r>
        <w:rPr>
          <w:lang w:val="id_ID" w:bidi="id_ID"/>
        </w:rPr>
        <w:t>Ketika Yusuf sedang tidur, ia mendapat mimpi. Dalam mimpi itu ia melihat seorang malaikat. Malaikat itu menyebut Yusuf sebagai anak Daud. Daud di sini berarti Raja Daud. Raja Daud hidup pada zaman dahulu kala. Yusuf bukanlah anak Daud secara langsung, tetapi ia adalah keturunan Daud. Allah telah berjanji kepada Daud bahwa salah satu keturunannya akan menjadi Mesias, raja yang istimewa dan Juruselamat. Yusuf belum tahu bahwa anak Maria itulah yang akan menjadi Mesias.</w:t>
      </w:r>
    </w:p>
    <w:p>
      <w:pPr/>
      <w:r>
        <w:rPr>
          <w:lang w:val="id_ID" w:bidi="id_ID"/>
        </w:rPr>
      </w:r>
      <w:r>
        <w:rPr>
          <w:lang w:val="id_ID" w:bidi="id_ID"/>
        </w:rPr>
        <w:t>Malaikat itu mengatakan kepada Yusuf untuk melanjutkan pernikahannya, karena Maria mengandung oleh kuasa Allah.</w:t>
      </w:r>
    </w:p>
    <w:p>
      <w:pPr/>
      <w:r>
        <w:rPr>
          <w:lang w:val="id_ID" w:bidi="id_ID"/>
        </w:rPr>
      </w:r>
      <w:r>
        <w:rPr>
          <w:lang w:val="id_ID" w:bidi="id_ID"/>
        </w:rPr>
        <w:t>Berhenti di sini dan diskusikan: Apakah masyarakat Anda menghargai mimpi atau menganggapnya berarti? Dapatkah Anda menceritakan kisah tentang seseorang yang melakukan sesuatu karena mimpi?</w:t>
      </w:r>
    </w:p>
    <w:p>
      <w:pPr/>
      <w:r>
        <w:rPr>
          <w:lang w:val="id_ID" w:bidi="id_ID"/>
        </w:rPr>
      </w:r>
      <w:r>
        <w:rPr>
          <w:lang w:val="id_ID" w:bidi="id_ID"/>
        </w:rPr>
        <w:t>Malaikat itu mengatakan bahwa Allah telah berfirman sejak dahulu kala bahwa ini akan terjadi. Seorang nabi telah memberikan pesan kepada orang-orang Israel atas nama Allah. Nabi ini berkata: "Perawan itu akan hamil dan memiliki seorang anak laki-laki, dan mereka akan menyebutnya Imanuel." Imanuel berarti "Allah beserta kita."</w:t>
      </w:r>
    </w:p>
    <w:p>
      <w:pPr/>
      <w:r>
        <w:rPr>
          <w:lang w:val="id_ID" w:bidi="id_ID"/>
        </w:rPr>
      </w:r>
      <w:r>
        <w:rPr>
          <w:lang w:val="id_ID" w:bidi="id_ID"/>
        </w:rPr>
        <w:t>Seorang nabi adalah seorang laki-laki—atau kadang-kadang perempuan—yang memberikan pesan dari Allah kepada orang banyak.</w:t>
      </w:r>
    </w:p>
    <w:p>
      <w:pPr/>
      <w:r>
        <w:rPr>
          <w:lang w:val="id_ID" w:bidi="id_ID"/>
        </w:rPr>
      </w:r>
      <w:r>
        <w:rPr>
          <w:lang w:val="id_ID" w:bidi="id_ID"/>
        </w:rPr>
        <w:t>Malaikat di sini berbicara tentang sesuatu yang telah disampaikan nabi Yesaya kepada orang-orang Israel pada zaman dahulu.</w:t>
      </w:r>
    </w:p>
    <w:p>
      <w:pPr/>
      <w:r>
        <w:rPr>
          <w:lang w:val="id_ID" w:bidi="id_ID"/>
        </w:rPr>
      </w:r>
      <w:r>
        <w:rPr>
          <w:lang w:val="id_ID" w:bidi="id_ID"/>
        </w:rPr>
        <w:t>Pada saat itu, yang menjadi raja adalah Ahas. Nama raja ini terdapat dalam daftar kedua leluhur Yesus, pada bagian sebelumnya. Ini terjadi pada saat orang-orang dari negara lain berperang dengan orang-orang Israel. Allah mengatakan kepada Yesaya untuk mengatakan kepada raja bahwa ia tidak perlu takut, karena Allah akan melindungi Israel. Allah memberikan tanda kepada raja bahwa Allah akan melakukan apa yang Ia katakan. Melalui Yesaya, Allah berkata: "Perempuan muda itu akan mengandung dan memiliki seorang anak laki-laki. Ia akan memberikan nama Imanuel kepada anak itu. Dan sebelum anak tersebut dewasa, musuh yang menyerang bangsa Israel akan dikalahkan.</w:t>
      </w:r>
    </w:p>
    <w:p>
      <w:pPr/>
      <w:r>
        <w:rPr>
          <w:lang w:val="id_ID" w:bidi="id_ID"/>
        </w:rPr>
      </w:r>
      <w:r>
        <w:rPr>
          <w:lang w:val="id_ID" w:bidi="id_ID"/>
        </w:rPr>
        <w:t>Perempuan muda yang mengandung dan memiliki anak ini hidup pada zaman Yesaya. Situasi perempuan itu normal: bukan suatu mujizat khusus. Namun, sekarang malaikat itu mengulangi bagian dari janji yang sama kepada Yusuf, tetapi dengan sedikit perubahan. Alih-alih "perempuan muda," ia mengatakan "perawan," yang berarti seorang perempuan yang belum pernah tidur dengan seorang laki-laki. Dia menjelaskan bahwa apa yang terjadi pada zaman Yesaya akan diulangi sekarang, tetapi dengan cara yang jauh lebih besar.</w:t>
      </w:r>
    </w:p>
    <w:p>
      <w:pPr/>
      <w:r>
        <w:rPr>
          <w:lang w:val="id_ID" w:bidi="id_ID"/>
        </w:rPr>
      </w:r>
      <w:r>
        <w:rPr>
          <w:lang w:val="id_ID" w:bidi="id_ID"/>
        </w:rPr>
        <w:t>Malaikat itu mengatakan bahwa anak itu akan disebut Imanuel. Ini bukan nama yang harus diberikan Yusuf kepada anak itu. Itu adalah gelar yang akan diberikan orang-orang kepada anak itu. Imanuel dalam bahasa Ibrani artinya: "Allah beserta kita." Ketika orang-orang melihat Yesus, mereka akan menyadari bahwa Allah bersama mereka.</w:t>
      </w:r>
    </w:p>
    <w:p>
      <w:pPr/>
      <w:r>
        <w:rPr>
          <w:lang w:val="id_ID" w:bidi="id_ID"/>
        </w:rPr>
      </w:r>
      <w:r>
        <w:rPr>
          <w:lang w:val="id_ID" w:bidi="id_ID"/>
        </w:rPr>
        <w:t>Yusuf bangun dan melakukan apa yang dikatakan malaikat itu kepadanya. Ia melanjutkan pernikahan dan membawa Maria pulang sebagai istrinya. Namun, Yusuf tidak melakukan hubungan seksual dengan Maria. Dia menunggu sampai setelah bayi itu sudah lahir. Ketika bayi itu lahir, Yusuf memberinya nama Yesus. Yesus berarti "Allah menyelamatkan." Ketika Yusuf memberikan nama kepada bayi Maria, ia secara resmi berkata, "Ini adalah anakku." Dia mengangkat bayi itu sebagai anaknya sendiri. Yusuf adalah keturunan Daud, dan dengan mengadopsi anak Maria, anak ini sekarang juga adalah keturunan Daud. Janji Allah kepada Daud tentang raja dan Juruselamat yang khusus akan digenapi!</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Yusuf mempertimbangkan untuk menceraikan Maria. </w:t>
      </w:r>
      <w:r>
        <w:rPr>
          <w:b/>
          <w:lang w:val="id_ID" w:bidi="id_ID"/>
        </w:rPr>
        <w:t>Adegan kedua:</w:t>
      </w:r>
      <w:r>
        <w:rPr>
          <w:lang w:val="id_ID" w:bidi="id_ID"/>
        </w:rPr>
        <w:t xml:space="preserve"> Yusuf menerima mimpi.</w:t>
      </w:r>
      <w:r>
        <w:rPr>
          <w:b/>
          <w:lang w:val="id_ID" w:bidi="id_ID"/>
        </w:rPr>
        <w:t>Adegan ketiga:</w:t>
      </w:r>
      <w:r>
        <w:rPr>
          <w:lang w:val="id_ID" w:bidi="id_ID"/>
        </w:rPr>
        <w:t xml:space="preserve"> Yusuf membawa Maria pulang sebagai istrinya.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Nabi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kita mendengar bahwa Maria bertunangan dengan Yusuf tetapi hamil sebelum menikah. Kita sudah mendengar nama-nama Maria dan Yusuf di akhir daftar ketiga leluhur Yesus, pada bagian sebelumnya. Kita tidak mendengar apa pun tentang Maria dan Yusuf pada saat ini. Matius tidak menceritakan lebih banyak kepada kita tentang siapa mereka, atau di mana mereka tinggal. Dari ayat-ayat lain dalam Injil, kita kemudian mengetahui bahwa Yusuf adalah seorang tukang kayu. Yusuf dan Maria cukup miskin. Yusuf berpikir untuk memutuskan pertunangan dengan Maria secara diam-diam, tanpa mempermalukannya di depan umum.</w:t>
      </w:r>
    </w:p>
    <w:p>
      <w:pPr/>
      <w:r>
        <w:rPr>
          <w:lang w:val="id_ID" w:bidi="id_ID"/>
        </w:rPr>
      </w:r>
      <w:r>
        <w:rPr>
          <w:lang w:val="id_ID" w:bidi="id_ID"/>
        </w:rPr>
        <w:t>Dalam adegan kedua, Yusuf sedang tidur dan mendapatkan mimpi. Matius menulis kitabnya dalam bahasa Yunani. Teks Yunani berkata, "</w:t>
      </w:r>
      <w:r>
        <w:rPr>
          <w:b/>
          <w:lang w:val="id_ID" w:bidi="id_ID"/>
        </w:rPr>
        <w:t>Lihat</w:t>
      </w:r>
      <w:r>
        <w:rPr>
          <w:lang w:val="id_ID" w:bidi="id_ID"/>
        </w:rPr>
        <w:t>, seorang malaikat Tuhan menampakkan diri kepada Yusuf dalam sebuah mimpi." Kata "lihat" berarti bahwa para pendengar tahu bahwa sesuatu yang penting atau mengejutkan akan terjadi.</w:t>
      </w:r>
    </w:p>
    <w:p>
      <w:pPr/>
      <w:r>
        <w:rPr>
          <w:lang w:val="id_ID" w:bidi="id_ID"/>
        </w:rPr>
      </w:r>
      <w:r>
        <w:rPr>
          <w:lang w:val="id_ID" w:bidi="id_ID"/>
        </w:rPr>
        <w:t>Malaikat itu mengatakan kepada Yusuf bahwa ia tidak perlu takut untuk mengambil Maria sebagai istrinya. Maria tidak melakukan kesalahan; ia tidak perlu dihukum. Kehamilannya istimewa. Kuasa Allah yang membuat Maria mengandung. Anak yang akan lahir juga istimewa. Dia akan menyelamatkan umat-Nya dari hukuman atas dosa-dosa mereka. Kelahiran-Nya akan memenuhi janji yang telah disampaikan nabi sejak lama.</w:t>
      </w:r>
    </w:p>
    <w:p>
      <w:pPr/>
      <w:r>
        <w:rPr>
          <w:lang w:val="id_ID" w:bidi="id_ID"/>
        </w:rPr>
      </w:r>
      <w:r>
        <w:rPr>
          <w:lang w:val="id_ID" w:bidi="id_ID"/>
        </w:rPr>
        <w:t>Dalam adegan ketiga Yusuf bangun. Dia melakukan apa yang dikatakan malaikat itu. Ia melanjutkan proses pernikahan dan membawa Maria ke rumahnya sebagai istrinya. Namun, ia tidak melakukan hubungan seksual dengannya sampai setelah bayi itu lahir. Ketika anak itu lahir, ia memberinya nama Yesus.</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3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Nabi</w:t>
      </w:r>
    </w:p>
    <w:p>
      <w:pPr/>
      <w:r>
        <w:rPr>
          <w:lang w:val="id_ID" w:bidi="id_ID"/>
        </w:rPr>
      </w:r>
      <w:r>
        <w:rPr>
          <w:lang w:val="id_ID" w:bidi="id_ID"/>
        </w:rPr>
        <w:t>Mintalah kelompok untuk memerankan kisah ini dua kali. Mereka harus memerankannya dalam bahasa yang akan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Peragakan Yusuf yang mendapati bahwa Maria mengandung. </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Yusuf, "Bagaimana perasaan Anda?" Anda mungkin mendengar hal-hal seperti: </w:t>
      </w:r>
    </w:p>
    <w:p>
      <w:pPr/>
      <w:r>
        <w:rPr>
          <w:lang w:val="id_ID" w:bidi="id_ID"/>
        </w:rPr>
      </w:r>
      <w:r>
        <w:rPr>
          <w:lang w:val="id_ID" w:bidi="id_ID"/>
        </w:rPr>
        <w:t>Peragakan Yusuf yang berpikir tentang apa yang hendak dia lakukan. Apa saja pilihannya? Apa saja pilihan berbeda yang mungkin dia pertimbangkan?</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Yusuf, "Bagaimana perasaan Anda?" Anda mungkin mendengar hal-hal seperti: </w:t>
      </w:r>
    </w:p>
    <w:p>
      <w:pPr>
        <w:pStyle w:val="ListBullet"/>
        <w:spacing w:line="240" w:lineRule="auto"/>
        <w:ind w:left="720"/>
      </w:pPr>
      <w:r>
        <w:rPr>
          <w:lang w:val="id_ID" w:bidi="id_ID"/>
        </w:rPr>
      </w:r>
      <w:r>
        <w:rPr>
          <w:lang w:val="id_ID" w:bidi="id_ID"/>
        </w:rPr>
        <w:t xml:space="preserve">Tanyakan kepada aktor yang memerankan Maria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Peragakan malaikat yang berbicara kepada Yusuf. Malaikat itu menyebut Yusuf sebagai "anak Daud." </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Yusuf, "Apa yang Anda rasakan ketika malaikat itu menyebut Anda sebagai anak Daud?"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Di belakang malaikat itu Anda dapat memeragakan Yesaya yang memberitahukan janji Allah kepada Raja Ahas. </w:t>
      </w:r>
    </w:p>
    <w:p>
      <w:pPr/>
      <w:r>
        <w:rPr>
          <w:lang w:val="id_ID" w:bidi="id_ID"/>
        </w:rPr>
      </w:r>
      <w:r>
        <w:rPr>
          <w:lang w:val="id_ID" w:bidi="id_ID"/>
        </w:rPr>
        <w:t>Peragakan Yusuf yang terbangun setelah bermimpi.</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Yusuf,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Yusuf yang membawa Maria pulang.</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Maria,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bayi yang lahir dan diberi nama.</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Maria dan Yusuf: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Dalam perikop ini, Matius menceritakan kisah tentang kelahiran Yesus Sang Mesias.</w:t>
      </w:r>
    </w:p>
    <w:p>
      <w:pPr/>
      <w:r>
        <w:rPr>
          <w:lang w:val="id_ID" w:bidi="id_ID"/>
        </w:rPr>
      </w:r>
      <w:r>
        <w:rPr>
          <w:lang w:val="id_ID" w:bidi="id_ID"/>
        </w:rPr>
        <w:t xml:space="preserve">Nama </w:t>
      </w:r>
      <w:r>
        <w:rPr>
          <w:b/>
          <w:lang w:val="id_ID" w:bidi="id_ID"/>
        </w:rPr>
        <w:t>Yesus</w:t>
      </w:r>
      <w:r>
        <w:rPr>
          <w:lang w:val="id_ID" w:bidi="id_ID"/>
        </w:rPr>
        <w:t xml:space="preserve"> berarti "Allah menyelamatkan." </w:t>
      </w:r>
      <w:r>
        <w:rPr>
          <w:b/>
          <w:lang w:val="id_ID" w:bidi="id_ID"/>
        </w:rPr>
        <w:t>Mesias</w:t>
      </w:r>
      <w:r>
        <w:rPr>
          <w:lang w:val="id_ID" w:bidi="id_ID"/>
        </w:rPr>
        <w:t xml:space="preserve"> adalah kata Ibrani. Artinya seseorang yang sudah diurapi Allah, atau sudah ditunjuk Allah untuk tugas khusus. Dalam Perjanjian Lama, nabi, imam, dan raja diurapi untuk tugas-tugas khusus. Yesus memiliki semua peran itu, tetapi para penulis Perjanjian Baru cenderung melihat Yesus sebagai raja yang ditunjuk oleh Allah untuk tugas khusus. Matius menyebut Yesus Sang Mesias untuk menjelaskan bahwa Ia adalah raja dan Juruselamat.</w:t>
      </w:r>
    </w:p>
    <w:p>
      <w:pPr/>
      <w:r>
        <w:rPr>
          <w:lang w:val="id_ID" w:bidi="id_ID"/>
        </w:rPr>
      </w:r>
      <w:r>
        <w:rPr>
          <w:lang w:val="id_ID" w:bidi="id_ID"/>
        </w:rPr>
        <w:t>Kata apa yang akan Anda gunakan untuk Mesias? Apakah Anda akan menggunakan kata yang terdengar seperti Mesias, atau kata lain yang berarti Juruselamat? Mesias punya arti yang sama dengan Kristus. Mesias adalah kata Ibrani; Kristus adalah kata yang sama dalam bahasa Yunani. Pada bagian sebelumnya Matius menggunakan kata Yunani, Kristus. Diskusikan dengan tim penerjemah Anda apakah hendak menggunakan kata yang berbeda untuk Mesias dan Kristus, atau apakah Anda akan menggunakan kata yang sama untuk semuanya.</w:t>
      </w:r>
    </w:p>
    <w:p>
      <w:pPr/>
      <w:r>
        <w:rPr>
          <w:lang w:val="id_ID" w:bidi="id_ID"/>
        </w:rPr>
      </w:r>
      <w:r>
        <w:rPr>
          <w:lang w:val="id_ID" w:bidi="id_ID"/>
        </w:rPr>
        <w:t xml:space="preserve">Jika Anda sudah menerjemahkan Injil yang lain, pastikan Anda menggunakan kata yang sama seperti yang telah Anda gunakan di sana. </w:t>
      </w:r>
      <w:r>
        <w:rPr>
          <w:lang w:val="id_ID" w:bidi="id_ID"/>
        </w:rPr>
        <w:t>Kristus</w:t>
      </w:r>
      <w:r>
        <w:rPr>
          <w:lang w:val="id_ID" w:bidi="id_ID"/>
        </w:rPr>
        <w:t xml:space="preserve"> atau </w:t>
      </w:r>
      <w:r>
        <w:rPr>
          <w:lang w:val="id_ID" w:bidi="id_ID"/>
        </w:rPr>
        <w:t>Mesias</w:t>
      </w:r>
      <w:r>
        <w:rPr>
          <w:lang w:val="id_ID" w:bidi="id_ID"/>
        </w:rPr>
        <w:t xml:space="preserve"> terdapat di Daftar Kata Utama.</w:t>
      </w:r>
    </w:p>
    <w:p>
      <w:pPr/>
      <w:r>
        <w:rPr>
          <w:lang w:val="id_ID" w:bidi="id_ID"/>
        </w:rPr>
      </w:r>
      <w:r>
        <w:rPr>
          <w:lang w:val="id_ID" w:bidi="id_ID"/>
        </w:rPr>
        <w:t xml:space="preserve">Maria </w:t>
      </w:r>
      <w:r>
        <w:rPr>
          <w:b/>
          <w:lang w:val="id_ID" w:bidi="id_ID"/>
        </w:rPr>
        <w:t>bertunangan</w:t>
      </w:r>
      <w:r>
        <w:rPr>
          <w:lang w:val="id_ID" w:bidi="id_ID"/>
        </w:rPr>
        <w:t xml:space="preserve"> dengan Yusuf. Di Israel, pertunangan adalah perjanjian resmi antara 2 keluarga. Pernikahan biasanya diatur oleh orang tua. Pada saat pertunangan, pengantin laki-laki sepakat untuk membayar jumlah tertentu untuk diberikan kepada keluarga gadis itu sebagai mas kawin.</w:t>
      </w:r>
    </w:p>
    <w:p>
      <w:pPr/>
      <w:r>
        <w:rPr>
          <w:lang w:val="id_ID" w:bidi="id_ID"/>
        </w:rPr>
      </w:r>
      <w:r>
        <w:rPr>
          <w:lang w:val="id_ID" w:bidi="id_ID"/>
        </w:rPr>
        <w:t>Memutuskan pertunangan dianggap sama buruknya dengan perceraian.</w:t>
      </w:r>
    </w:p>
    <w:p>
      <w:pPr/>
      <w:r>
        <w:rPr>
          <w:lang w:val="id_ID" w:bidi="id_ID"/>
        </w:rPr>
      </w:r>
      <w:r>
        <w:rPr>
          <w:lang w:val="id_ID" w:bidi="id_ID"/>
        </w:rPr>
        <w:t xml:space="preserve">Maria mengandung dari </w:t>
      </w:r>
      <w:r>
        <w:rPr>
          <w:lang w:val="id_ID" w:bidi="id_ID"/>
        </w:rPr>
        <w:t>Roh Kudus</w:t>
      </w:r>
      <w:r>
        <w:rPr>
          <w:lang w:val="id_ID" w:bidi="id_ID"/>
        </w:rPr>
        <w:t>.</w:t>
      </w:r>
    </w:p>
    <w:p>
      <w:pPr/>
      <w:r>
        <w:rPr>
          <w:lang w:val="id_ID" w:bidi="id_ID"/>
        </w:rPr>
      </w:r>
      <w:r>
        <w:rPr>
          <w:b/>
          <w:lang w:val="id_ID" w:bidi="id_ID"/>
        </w:rPr>
        <w:t>Roh Kudus</w:t>
      </w:r>
      <w:r>
        <w:rPr>
          <w:lang w:val="id_ID" w:bidi="id_ID"/>
        </w:rPr>
        <w:t xml:space="preserve"> adalah kuasa Allah yang bekerja dalam diri manusia, atau melalui orang-orang. Roh Allah disebut kudus karena sempurna. Maria mengandung karena kuasa Allah menjadikannya demikian.</w:t>
      </w:r>
    </w:p>
    <w:p>
      <w:pPr/>
      <w:r>
        <w:rPr>
          <w:lang w:val="id_ID" w:bidi="id_ID"/>
        </w:rPr>
      </w:r>
      <w:r>
        <w:rPr>
          <w:lang w:val="id_ID" w:bidi="id_ID"/>
        </w:rPr>
        <w:t>Beberapa orang yang mendengar bahwa Maria hamil oleh Roh Kudus mungkin bingung dan berpikir bahwa Allah melakukan hubungan seksual dengan Maria. Oleh karena itu beberapa penerjemah mungkin perlu mengatakan ini dengan istilah "Maria mengandung oleh kuasa Allah."</w:t>
      </w:r>
    </w:p>
    <w:p>
      <w:pPr/>
      <w:r>
        <w:rPr>
          <w:lang w:val="id_ID" w:bidi="id_ID"/>
        </w:rPr>
      </w:r>
      <w:r>
        <w:rPr>
          <w:lang w:val="id_ID" w:bidi="id_ID"/>
        </w:rPr>
        <w:t xml:space="preserve">Yusuf adalah orang </w:t>
      </w:r>
      <w:r>
        <w:rPr>
          <w:b/>
          <w:lang w:val="id_ID" w:bidi="id_ID"/>
        </w:rPr>
        <w:t>benar</w:t>
      </w:r>
      <w:r>
        <w:rPr>
          <w:lang w:val="id_ID" w:bidi="id_ID"/>
        </w:rPr>
        <w:t xml:space="preserve">, artinya ia ingin melakukan hal yang benar. Ia berusaha mengikuti hukum yang diberikan Allah kepada umat-Nya melalui Musa. Lihat Daftar Kata Utama untuk informasi lebih lanjut tentang </w:t>
      </w:r>
      <w:r>
        <w:rPr>
          <w:lang w:val="id_ID" w:bidi="id_ID"/>
        </w:rPr>
        <w:t>kebenaran</w:t>
      </w:r>
      <w:r>
        <w:rPr>
          <w:lang w:val="id_ID" w:bidi="id_ID"/>
        </w:rPr>
        <w:t xml:space="preserve">. </w:t>
      </w:r>
    </w:p>
    <w:p>
      <w:pPr/>
      <w:r>
        <w:rPr>
          <w:lang w:val="id_ID" w:bidi="id_ID"/>
        </w:rPr>
      </w:r>
      <w:r>
        <w:rPr>
          <w:lang w:val="id_ID" w:bidi="id_ID"/>
        </w:rPr>
        <w:t xml:space="preserve">Dalam mimpi ini, Yusuf melihat seorang </w:t>
      </w:r>
      <w:r>
        <w:rPr>
          <w:b/>
          <w:lang w:val="id_ID" w:bidi="id_ID"/>
        </w:rPr>
        <w:t>malaikat</w:t>
      </w:r>
      <w:r>
        <w:rPr>
          <w:lang w:val="id_ID" w:bidi="id_ID"/>
        </w:rPr>
        <w:t xml:space="preserve">. Malaikat adalah makhluk roh utusan Allah. Bagi manusia, malaikat terlihat berwujud seperti manusia. Malaikat biasanya datang dengan pesan tertentu atau untuk melakukan tugas tertentu. Jika tidak ada kata dalam bahasa Anda untuk "malaikat" yang bisa dipahami oleh orang yang tidak percaya, Anda bisa menerjemahkannya sebagai utusan Allah, wakil Allah, atau mungkin duta Allah. Kata </w:t>
      </w:r>
      <w:r>
        <w:rPr>
          <w:lang w:val="id_ID" w:bidi="id_ID"/>
        </w:rPr>
        <w:t>malaikat</w:t>
      </w:r>
      <w:r>
        <w:rPr>
          <w:lang w:val="id_ID" w:bidi="id_ID"/>
        </w:rPr>
        <w:t xml:space="preserve"> terdapat di Daftar Kata Utama. </w:t>
      </w:r>
    </w:p>
    <w:p>
      <w:pPr/>
      <w:r>
        <w:rPr>
          <w:lang w:val="id_ID" w:bidi="id_ID"/>
        </w:rPr>
      </w:r>
      <w:r>
        <w:rPr>
          <w:lang w:val="id_ID" w:bidi="id_ID"/>
        </w:rPr>
        <w:t xml:space="preserve">Malaikat itu mengatakan bahwa Yusuf harus menamai bayi itu </w:t>
      </w:r>
      <w:r>
        <w:rPr>
          <w:b/>
          <w:lang w:val="id_ID" w:bidi="id_ID"/>
        </w:rPr>
        <w:t>Yesus</w:t>
      </w:r>
      <w:r>
        <w:rPr>
          <w:lang w:val="id_ID" w:bidi="id_ID"/>
        </w:rPr>
        <w:t xml:space="preserve">. Yesus artinya Allah menyelamatkan. Yesus akan menyelamatkan umat-Nya dari dosa-dosa mereka. </w:t>
      </w:r>
      <w:r>
        <w:rPr>
          <w:b/>
          <w:lang w:val="id_ID" w:bidi="id_ID"/>
        </w:rPr>
        <w:t>Dosa</w:t>
      </w:r>
      <w:r>
        <w:rPr>
          <w:lang w:val="id_ID" w:bidi="id_ID"/>
        </w:rPr>
        <w:t xml:space="preserve"> mengacu kepada tindakan ketidaktaatan kepada Allah. Pastikan bahwa kata yang Anda gunakan di sini tidak berarti bahwa seseorang lalai melakukan tindakan keagamaan seperti berdoa atau mengikuti suatu aturan agama. Kata </w:t>
      </w:r>
      <w:r>
        <w:rPr>
          <w:lang w:val="id_ID" w:bidi="id_ID"/>
        </w:rPr>
        <w:t>dosa</w:t>
      </w:r>
      <w:r>
        <w:rPr>
          <w:lang w:val="id_ID" w:bidi="id_ID"/>
        </w:rPr>
        <w:t xml:space="preserve"> terdapat di Daftar Kata Utama. </w:t>
      </w:r>
    </w:p>
    <w:p>
      <w:pPr/>
      <w:r>
        <w:rPr>
          <w:lang w:val="id_ID" w:bidi="id_ID"/>
        </w:rPr>
      </w:r>
      <w:r>
        <w:rPr>
          <w:lang w:val="id_ID" w:bidi="id_ID"/>
        </w:rPr>
        <w:t xml:space="preserve">Yesus akan </w:t>
      </w:r>
      <w:r>
        <w:rPr>
          <w:b/>
          <w:lang w:val="id_ID" w:bidi="id_ID"/>
        </w:rPr>
        <w:t>menyelamatkan</w:t>
      </w:r>
      <w:r>
        <w:rPr>
          <w:lang w:val="id_ID" w:bidi="id_ID"/>
        </w:rPr>
        <w:t xml:space="preserve"> umat-Nya dari dosa-dosa mereka. Ketika orang-orang berbuat dosa, mereka harus dihukum dan akan mendapat aib. Yesus akan menyelamatkan orang-orang dari hukuman dan rasa malu itu.</w:t>
      </w:r>
    </w:p>
    <w:p>
      <w:pPr/>
      <w:r>
        <w:rPr>
          <w:lang w:val="id_ID" w:bidi="id_ID"/>
        </w:rPr>
      </w:r>
      <w:r>
        <w:rPr>
          <w:lang w:val="id_ID" w:bidi="id_ID"/>
        </w:rPr>
        <w:t>Yesus akan menyelamatkan umat-</w:t>
      </w:r>
      <w:r>
        <w:rPr>
          <w:b/>
          <w:lang w:val="id_ID" w:bidi="id_ID"/>
        </w:rPr>
        <w:t>Nya</w:t>
      </w:r>
      <w:r>
        <w:rPr>
          <w:lang w:val="id_ID" w:bidi="id_ID"/>
        </w:rPr>
        <w:t xml:space="preserve"> dari dosa-dosa mereka. "Umat-Nya" di sini berarti orang-orang Israel. Kemudian, siapa pun yang akan percaya kepada Yesus akan menjadi umat-Nya. Berhati-hatilah agar Anda tidak hanya mengatakan "umat." Anda dapat mengatakan "umat-Nya sendiri."</w:t>
      </w:r>
    </w:p>
    <w:p>
      <w:pPr/>
      <w:r>
        <w:rPr>
          <w:lang w:val="id_ID" w:bidi="id_ID"/>
        </w:rPr>
      </w:r>
      <w:r>
        <w:rPr>
          <w:lang w:val="id_ID" w:bidi="id_ID"/>
        </w:rPr>
        <w:t>Beberapa cara untuk menerjemahkan kalimat itu antara lain:</w:t>
      </w:r>
    </w:p>
    <w:p>
      <w:pPr>
        <w:pStyle w:val="ListBullet"/>
        <w:spacing w:line="240" w:lineRule="auto"/>
        <w:ind w:left="720"/>
      </w:pPr>
      <w:r>
        <w:rPr>
          <w:lang w:val="id_ID" w:bidi="id_ID"/>
        </w:rPr>
      </w:r>
      <w:r>
        <w:rPr>
          <w:lang w:val="id_ID" w:bidi="id_ID"/>
        </w:rPr>
        <w:t>Yesus akan menyelamatkan umat-Nya sendiri dari akibat kesalahan mereka.</w:t>
      </w:r>
    </w:p>
    <w:p>
      <w:pPr>
        <w:pStyle w:val="ListBullet"/>
        <w:spacing w:line="240" w:lineRule="auto"/>
        <w:ind w:left="720"/>
      </w:pPr>
      <w:r>
        <w:rPr>
          <w:lang w:val="id_ID" w:bidi="id_ID"/>
        </w:rPr>
      </w:r>
      <w:r>
        <w:rPr>
          <w:lang w:val="id_ID" w:bidi="id_ID"/>
        </w:rPr>
        <w:t>Yesus akan menyelamatkan umat-Nya dari hukuman atas dosa-dosa mereka.</w:t>
      </w:r>
    </w:p>
    <w:p>
      <w:pPr>
        <w:pStyle w:val="ListBullet"/>
        <w:spacing w:line="240" w:lineRule="auto"/>
        <w:ind w:left="720"/>
      </w:pPr>
      <w:r>
        <w:rPr>
          <w:lang w:val="id_ID" w:bidi="id_ID"/>
        </w:rPr>
      </w:r>
      <w:r>
        <w:rPr>
          <w:lang w:val="id_ID" w:bidi="id_ID"/>
        </w:rPr>
        <w:t>Yesus akan mengambil aib umat-Nya yang disebabkan oleh ketidaktaatan mereka kepada Allah.</w:t>
      </w:r>
    </w:p>
    <w:p>
      <w:pPr/>
      <w:r>
        <w:rPr>
          <w:lang w:val="id_ID" w:bidi="id_ID"/>
        </w:rPr>
      </w:r>
      <w:r>
        <w:rPr>
          <w:lang w:val="id_ID" w:bidi="id_ID"/>
        </w:rPr>
        <w:t xml:space="preserve">Malaikat itu berbicara tentang janji yang diberikan Tuhan melalui Nabi. </w:t>
      </w:r>
      <w:r>
        <w:rPr>
          <w:b/>
          <w:lang w:val="id_ID" w:bidi="id_ID"/>
        </w:rPr>
        <w:t>Tuhan</w:t>
      </w:r>
      <w:r>
        <w:rPr>
          <w:lang w:val="id_ID" w:bidi="id_ID"/>
        </w:rPr>
        <w:t xml:space="preserve"> merujuk kepada Allah. Kata itu berarti tuan. Orang-orang Yahudi menggunakan kata ini sebagai istilah kehormatan untuk berbicara tentang Allah. Kata </w:t>
      </w:r>
      <w:r>
        <w:rPr>
          <w:lang w:val="id_ID" w:bidi="id_ID"/>
        </w:rPr>
        <w:t>Tuhan</w:t>
      </w:r>
      <w:r>
        <w:rPr>
          <w:lang w:val="id_ID" w:bidi="id_ID"/>
        </w:rPr>
        <w:t xml:space="preserve"> terdapat di Daftar Kata Utama. </w:t>
      </w:r>
    </w:p>
    <w:p>
      <w:pPr/>
      <w:r>
        <w:rPr>
          <w:lang w:val="id_ID" w:bidi="id_ID"/>
        </w:rPr>
      </w:r>
      <w:r>
        <w:rPr>
          <w:lang w:val="id_ID" w:bidi="id_ID"/>
        </w:rPr>
        <w:t xml:space="preserve">Seorang </w:t>
      </w:r>
      <w:r>
        <w:rPr>
          <w:b/>
          <w:lang w:val="id_ID" w:bidi="id_ID"/>
        </w:rPr>
        <w:t>nabi</w:t>
      </w:r>
      <w:r>
        <w:rPr>
          <w:lang w:val="id_ID" w:bidi="id_ID"/>
        </w:rPr>
        <w:t xml:space="preserve"> adalah seseorang yang menyampaikan pesan dari Allah kepada manusia. Seorang nabi berbeda dari malaikat. Malaikat adalah makhluk roh, tetapi nabi adalah manusia biasa.</w:t>
      </w:r>
    </w:p>
    <w:p>
      <w:pPr/>
      <w:r>
        <w:rPr>
          <w:lang w:val="id_ID" w:bidi="id_ID"/>
        </w:rPr>
      </w:r>
      <w:r>
        <w:rPr>
          <w:lang w:val="id_ID" w:bidi="id_ID"/>
        </w:rPr>
        <w:t xml:space="preserve">Beberapa bahasa menggunakan kata yang berarti orang yang bisa menceritakan apa yang terjadi di masa depan. Nabi memang kadang-kadang menceritakan apa yang terjadi di masa depan, tetapi ini bukan hal yang utama. Nabi biasanya mengatakan kepada orang banyak bahwa mereka harus bertobat, dan memperingatkan mereka akan hukuman Allah. </w:t>
      </w:r>
    </w:p>
    <w:p>
      <w:pPr/>
      <w:r>
        <w:rPr>
          <w:lang w:val="id_ID" w:bidi="id_ID"/>
        </w:rPr>
      </w:r>
      <w:r>
        <w:rPr>
          <w:lang w:val="id_ID" w:bidi="id_ID"/>
        </w:rPr>
        <w:t xml:space="preserve">Diskusikan kata-kata apa yang akan Anda gunakan untuk malaikat dan untuk </w:t>
      </w:r>
      <w:r>
        <w:rPr>
          <w:lang w:val="id_ID" w:bidi="id_ID"/>
        </w:rPr>
        <w:t>nabi</w:t>
      </w:r>
      <w:r>
        <w:rPr>
          <w:lang w:val="id_ID" w:bidi="id_ID"/>
        </w:rPr>
        <w:t xml:space="preserve">. Lihat Daftar Kata Utama untuk informasi lebih lanjut tentang istilah-istilah ini. </w:t>
      </w:r>
    </w:p>
    <w:p>
      <w:pPr/>
      <w:r>
        <w:rPr>
          <w:lang w:val="id_ID" w:bidi="id_ID"/>
        </w:rPr>
      </w:r>
      <w:r>
        <w:rPr>
          <w:lang w:val="id_ID" w:bidi="id_ID"/>
        </w:rPr>
        <w:t xml:space="preserve">Malaikat itu berbicara tentang </w:t>
      </w:r>
      <w:r>
        <w:rPr>
          <w:b/>
          <w:lang w:val="id_ID" w:bidi="id_ID"/>
        </w:rPr>
        <w:t>seorang</w:t>
      </w:r>
      <w:r>
        <w:rPr>
          <w:lang w:val="id_ID" w:bidi="id_ID"/>
        </w:rPr>
        <w:t xml:space="preserve"> nabi. Ia tidak mengatakan nabi yang mana. Yusuf mungkin tahu bahwa ia berbicara tentang seorang nabi bernama Yesaya, yang sangat terkenal sehingga orang-orang sering hanya menyebutnya sebagai "sang nabi."</w:t>
      </w:r>
    </w:p>
    <w:p>
      <w:pPr/>
      <w:r>
        <w:rPr>
          <w:lang w:val="id_ID" w:bidi="id_ID"/>
        </w:rPr>
      </w:r>
      <w:r>
        <w:rPr>
          <w:lang w:val="id_ID" w:bidi="id_ID"/>
        </w:rPr>
        <w:t xml:space="preserve">Malaikat itu mengatakan bahwa kelahiran Yesus akan </w:t>
      </w:r>
      <w:r>
        <w:rPr>
          <w:b/>
          <w:lang w:val="id_ID" w:bidi="id_ID"/>
        </w:rPr>
        <w:t>menggenapi</w:t>
      </w:r>
      <w:r>
        <w:rPr>
          <w:lang w:val="id_ID" w:bidi="id_ID"/>
        </w:rPr>
        <w:t xml:space="preserve"> apa yang dikatakan sang nabi. Apa yang telah dinubuatkan oleh nabi untuk terjadi menjelang kelahiran Yesus, hal itu sudah terjadi.</w:t>
      </w:r>
    </w:p>
    <w:p>
      <w:pPr/>
      <w:r>
        <w:rPr>
          <w:lang w:val="id_ID" w:bidi="id_ID"/>
        </w:rPr>
      </w:r>
      <w:r>
        <w:rPr>
          <w:lang w:val="id_ID" w:bidi="id_ID"/>
        </w:rPr>
        <w:t xml:space="preserve">Kata </w:t>
      </w:r>
      <w:r>
        <w:rPr>
          <w:b/>
          <w:lang w:val="id_ID" w:bidi="id_ID"/>
        </w:rPr>
        <w:t>perawan</w:t>
      </w:r>
      <w:r>
        <w:rPr>
          <w:lang w:val="id_ID" w:bidi="id_ID"/>
        </w:rPr>
        <w:t xml:space="preserve"> berarti seorang gadis yang belum pernah berhubungan seksual dengan laki-laki.</w:t>
      </w:r>
    </w:p>
    <w:p>
      <w:pPr/>
      <w:r>
        <w:rPr>
          <w:lang w:val="id_ID" w:bidi="id_ID"/>
        </w:rPr>
      </w:r>
      <w:r>
        <w:rPr>
          <w:b/>
          <w:lang w:val="id_ID" w:bidi="id_ID"/>
        </w:rPr>
        <w:t>Imanuel</w:t>
      </w:r>
      <w:r>
        <w:rPr>
          <w:lang w:val="id_ID" w:bidi="id_ID"/>
        </w:rPr>
        <w:t xml:space="preserve"> adalah kata Ibrani dan itu berarti "Allah beserta kita." Malaikat itu mengatakan bahwa orang-orang akan menyebut Yesus demikian. Imanuel bukan menjadi nama untuk Yesus, melainkan gelar.</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2:1–12</w:t>
      </w:r>
      <w:r>
        <w:rPr>
          <w:lang w:val="id_ID" w:bidi="id_ID"/>
        </w:rPr>
      </w:r>
    </w:p>
    <w:p>
      <w:pPr>
        <w:pStyle w:val="Heading3"/>
      </w:pPr>
      <w:r>
        <w:rPr>
          <w:lang w:val="id_ID" w:bidi="id_ID"/>
        </w:rPr>
        <w:t>Dengar dan Renungkan</w:t>
      </w:r>
    </w:p>
    <w:p>
      <w:pPr/>
      <w:r>
        <w:rPr>
          <w:lang w:val="id_ID" w:bidi="id_ID"/>
        </w:rPr>
      </w:r>
      <w:r>
        <w:rPr>
          <w:lang w:val="id_ID" w:bidi="id_ID"/>
        </w:rPr>
        <w:t>Dengarkan Matius 2:1–12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Perikop sebelumnya berakhir dengan kisah Yesus lahir. Kita sekarang mendapatkan beberapa informasi lebih lanjut: Matius mengatakan kepada kita bahwa Yesus lahir di Betlehem, sebuah kota kecil di provinsi Yudea. Betlehem adalah kota asal raja Daud.</w:t>
      </w:r>
    </w:p>
    <w:p>
      <w:pPr/>
      <w:r>
        <w:rPr>
          <w:lang w:val="id_ID" w:bidi="id_ID"/>
        </w:rPr>
      </w:r>
      <w:r>
        <w:rPr>
          <w:lang w:val="id_ID" w:bidi="id_ID"/>
        </w:rPr>
        <w:t>Matius mengatakan kepada kita bahwa setelah Yesus lahir, beberapa ahli perbintangan—orang-orang Majus, atau beberapa terjemahan menyebutnya orang-orang bijak—dari sebuah negeri di sebelah timur Yudea datang ke Yerusalem. Yerusalem adalah kota yang paling penting bagi orang-orang Yahudi.</w:t>
      </w:r>
    </w:p>
    <w:p>
      <w:pPr/>
      <w:r>
        <w:rPr>
          <w:lang w:val="id_ID" w:bidi="id_ID"/>
        </w:rPr>
      </w:r>
      <w:r>
        <w:rPr>
          <w:lang w:val="id_ID" w:bidi="id_ID"/>
        </w:rPr>
        <w:t>Para ahli perbintangan adalah orang-orang yang mempelajari bintang-bintang dan berusaha memprediksi apa yang akan terjadi di dunia berdasarkan bintang-bintang. Mereka telah melihat sesuatu yang istimewa di langit dan entah bagaimana karena hal ini mereka tahu bahwa seorang raja istimewa lahir di antara orang-orang Yahudi. Mereka berpikir raja ini sangat istimewa, sehingga mereka ingin pergi kepada-Nya dan menghormati-Nya.</w:t>
      </w:r>
    </w:p>
    <w:p>
      <w:pPr/>
      <w:r>
        <w:rPr>
          <w:lang w:val="id_ID" w:bidi="id_ID"/>
        </w:rPr>
      </w:r>
      <w:r>
        <w:rPr>
          <w:lang w:val="id_ID" w:bidi="id_ID"/>
        </w:rPr>
        <w:t>Berhenti di sini dan diskusikan: Dalam masyarakat Anda, apakah ada orang-orang yang mempelajari bintang-bintang, planet, dan hal-hal lain di langit, dan menggunakannya untuk membuat prediksi? Dapatkah Anda menceritakan tentang seseorang yang mempraktikkan itu? Dapatkah Anda menceritakan kisah tentang seseorang yang melakukan suatu tindakan karena sesuatu yang mereka lihat di langit?</w:t>
      </w:r>
    </w:p>
    <w:p>
      <w:pPr/>
      <w:r>
        <w:rPr>
          <w:lang w:val="id_ID" w:bidi="id_ID"/>
        </w:rPr>
      </w:r>
      <w:r>
        <w:rPr>
          <w:lang w:val="id_ID" w:bidi="id_ID"/>
        </w:rPr>
        <w:t>Kita tidak tahu dari negara mana para ahli bintang itu datang, tetapi mungkin cukup jauh. Kemungkinan mereka berasal dari negeri Persia, yang sekarang disebut Iran.</w:t>
      </w:r>
    </w:p>
    <w:p>
      <w:pPr/>
      <w:r>
        <w:rPr>
          <w:lang w:val="id_ID" w:bidi="id_ID"/>
        </w:rPr>
      </w:r>
      <w:r>
        <w:rPr>
          <w:lang w:val="id_ID" w:bidi="id_ID"/>
        </w:rPr>
        <w:t>Ketika mereka tiba di Yudea, mereka pertama-tama pergi ke Yerusalem. Karena Yerusalem adalah ibu kota, ini adalah tempat yang baik untuk memulai pencarian. Mereka bertanya, "Di manakah Dia yang dilahirkan sebagai raja orang Yahudi?" Ini berarti mereka mencari anak yang baru lahir yang juga adalah seorang raja, atau seorang anak yang akan menjadi raja ketika ia dewasa.</w:t>
      </w:r>
    </w:p>
    <w:p>
      <w:pPr/>
      <w:r>
        <w:rPr>
          <w:lang w:val="id_ID" w:bidi="id_ID"/>
        </w:rPr>
      </w:r>
      <w:r>
        <w:rPr>
          <w:lang w:val="id_ID" w:bidi="id_ID"/>
        </w:rPr>
        <w:t>Tetapi orang-orang di Yerusalem tidak tahu apa pun tentang kelahiran seorang raja baru!</w:t>
      </w:r>
    </w:p>
    <w:p>
      <w:pPr/>
      <w:r>
        <w:rPr>
          <w:lang w:val="id_ID" w:bidi="id_ID"/>
        </w:rPr>
      </w:r>
      <w:r>
        <w:rPr>
          <w:lang w:val="id_ID" w:bidi="id_ID"/>
        </w:rPr>
        <w:t>Sekarang, Anda perlu memahami sedikit tentang situasi politik pada masa itu. Sejak zaman pembuangan yang kita dengar pada awal kitab Matius—masa yang paling mengerikan dalam sejarah Israel—Israel bukan lagi negeri yang merdeka. Beberapa bangsa lain telah memerintah atas mereka secara bergantian. Selama masa itu, keturunan Abraham mulai disebut dengan istilah orang Yahudi, bukan orang Israel.</w:t>
      </w:r>
    </w:p>
    <w:p>
      <w:pPr/>
      <w:r>
        <w:rPr>
          <w:lang w:val="id_ID" w:bidi="id_ID"/>
        </w:rPr>
      </w:r>
      <w:r>
        <w:rPr>
          <w:lang w:val="id_ID" w:bidi="id_ID"/>
        </w:rPr>
        <w:t>Pada masa kelahiran Yesus, apa yang dulunya merupakan bangsa Israel sudah menjadi bagian dari kekaisaran Romawi. Kekaisaran adalah sekelompok negara yang diperintah oleh orang yang sama. Pemimpin kekaisaran disebut seorang kaisar. Kekaisaran Romawi sangat besar, dan kaisar memiliki banyak kuasa. Kaisar tinggal di kota yang disebut Roma, yang berada di negara yang sekarang kita kenal sebagai Italia.</w:t>
      </w:r>
    </w:p>
    <w:p>
      <w:pPr/>
      <w:r>
        <w:rPr>
          <w:lang w:val="id_ID" w:bidi="id_ID"/>
        </w:rPr>
      </w:r>
      <w:r>
        <w:rPr>
          <w:lang w:val="id_ID" w:bidi="id_ID"/>
        </w:rPr>
        <w:t>Wilayah yang dulunya merupakan bangsa Israel sekarang dibagi menjadi beberapa bagian yang disebut provinsi. Yudea adalah salah satu provinsi ini. Kaisar Romawi telah mengangkat seorang pria bernama Herodes menjadi raja atas provinsi Yudea.</w:t>
      </w:r>
    </w:p>
    <w:p>
      <w:pPr/>
      <w:r>
        <w:rPr>
          <w:lang w:val="id_ID" w:bidi="id_ID"/>
        </w:rPr>
      </w:r>
      <w:r>
        <w:rPr>
          <w:lang w:val="id_ID" w:bidi="id_ID"/>
        </w:rPr>
        <w:t>Herodes bukan keturunan Abraham, tetapi orang tuanya mengikuti agama Yahudi. Herodes menyebut dirinya sendiri sebagai orang Yahudi tetapi beberapa orang tidak menganggap dia orang Yahudi sejati. Herodes menjadi raja setelah berperang dengan beberapa penguasa lain. Dia selalu takut kalau-kalau orang lain mungkin mengambil alih kekuasaannya sebagai raja, dan oleh karena itu dia sudah membunuh beberapa orang, bahkan orang-orang dalam keluarganya sendiri.</w:t>
      </w:r>
    </w:p>
    <w:p>
      <w:pPr/>
      <w:r>
        <w:rPr>
          <w:lang w:val="id_ID" w:bidi="id_ID"/>
        </w:rPr>
      </w:r>
      <w:r>
        <w:rPr>
          <w:lang w:val="id_ID" w:bidi="id_ID"/>
        </w:rPr>
        <w:t>Berhenti di sini dan tunjukkan beberapa peta kepada kelompok Anda.</w:t>
      </w:r>
    </w:p>
    <w:p>
      <w:pPr/>
      <w:r>
        <w:rPr>
          <w:lang w:val="id_ID" w:bidi="id_ID"/>
        </w:rPr>
      </w:r>
      <w:r>
        <w:rPr>
          <w:lang w:val="id_ID" w:bidi="id_ID"/>
        </w:rPr>
        <w:t>Jadi, Raja Herodes memerintah atas orang-orang Yahudi di Yudea, kemudian ia mendengar bahwa beberapa orang dari negeri lain telah datang ke Yerusalem dan bertanya di mana raja orang Yahudi lahir. Raja Herodes tidak menyukai berita itu! Raja Herodes berpikir bahwa ia sendirilah yang adalah raja orang Yahudi.</w:t>
      </w:r>
    </w:p>
    <w:p>
      <w:pPr/>
      <w:r>
        <w:rPr>
          <w:lang w:val="id_ID" w:bidi="id_ID"/>
        </w:rPr>
      </w:r>
      <w:r>
        <w:rPr>
          <w:lang w:val="id_ID" w:bidi="id_ID"/>
        </w:rPr>
        <w:t>Ketika Raja Herodes mendengar berita ini, ia memanggil beberapa orang khusus. Raja Herodes tahu bahwa orang-orang Yahudi percaya bahwa Allah telah berjanji bahwa suatu hari Mesias akan datang, seorang raja dan Juruselamat yang khusus. Sekarang para ahli perbintangan mengatakan bahwa raja orang Yahudi telah lahir. Mungkin raja ini adalah Mesias!</w:t>
      </w:r>
    </w:p>
    <w:p>
      <w:pPr/>
      <w:r>
        <w:rPr>
          <w:lang w:val="id_ID" w:bidi="id_ID"/>
        </w:rPr>
      </w:r>
      <w:r>
        <w:rPr>
          <w:lang w:val="id_ID" w:bidi="id_ID"/>
        </w:rPr>
        <w:t>Para ahli perbintangan tidak tahu persis di mana anak itu lahir. Raja Herodes mengumpulkan beberapa orang dari antara orang Yahudi yang sangat memahami janji-janji Allah. Orang-orang ini adalah para imam kepala dan ahli-ahli Taurat. Kemudian kita akan membahas lebih lanjut tentang apa sebenarnya arti kata-kata ini. Dia bertanya apakah mereka tahu di mana Mesias akan lahir. Para imam kepala dan para pengajar hukum Taurat mengatakan kepada raja Herodes bahwa Allah telah mengatakan bahwa Mesias akan lahir di Betlehem, di Yehuda. Yehuda adalah nama lama untuk Yudea. Sekitar 700 tahun sebelumnya, Allah telah memberikan pesan kepada orang Israel melalui seorang nabi bernama Mikha. Dalam pesan itu, Allah berbicara kepada desa Betlehem, seolah-olah desa itu adalah seorang pribadi. Allah berkata, "Engkau, Betlehem di Yehuda, adalah tempat yang sangat penting! Karena di Betlehem seseorang akan lahir yang akan menjadi seorang penguasa, dan ia akan menjadi gembala umat-Ku Israel."</w:t>
      </w:r>
    </w:p>
    <w:p>
      <w:pPr/>
      <w:r>
        <w:rPr>
          <w:lang w:val="id_ID" w:bidi="id_ID"/>
        </w:rPr>
      </w:r>
      <w:r>
        <w:rPr>
          <w:lang w:val="id_ID" w:bidi="id_ID"/>
        </w:rPr>
        <w:t>Gembala di sini merupakan sebutan lain bagi seorang raja. Gembala merawat domba atau kambing atau hewan lainnya. Dengan cara yang sama, seorang raja mengayomi rakyat. Seorang raja yang memerintah seperti gembala adalah raja yang baik dan peduli.</w:t>
      </w:r>
    </w:p>
    <w:p>
      <w:pPr/>
      <w:r>
        <w:rPr>
          <w:lang w:val="id_ID" w:bidi="id_ID"/>
        </w:rPr>
      </w:r>
      <w:r>
        <w:rPr>
          <w:lang w:val="id_ID" w:bidi="id_ID"/>
        </w:rPr>
        <w:t>Orang-orang Israel percaya bahwa pesan dari Allah ini berbicara tentang Mesias. Maka, para imam kepala dan ahli-ahli Taurat mengatakan kepada raja Herodes bahwa Mesias akan lahir di Betlehem.</w:t>
      </w:r>
    </w:p>
    <w:p>
      <w:pPr/>
      <w:r>
        <w:rPr>
          <w:lang w:val="id_ID" w:bidi="id_ID"/>
        </w:rPr>
      </w:r>
      <w:r>
        <w:rPr>
          <w:lang w:val="id_ID" w:bidi="id_ID"/>
        </w:rPr>
        <w:t>Selanjutnya, raja Herodes memanggil para ahli perbintangan itu ke istananya. Dia melakukan ini secara diam-diam; ia tidak ingin orang lain tahu. Dia menanyai mereka karena ia ingin tahu kapan mereka pertama kali melihat bintang khusus itu. Dia berpikir anak itu mungkin lahir pada hari ketika para ahli perbintangan pertama kali melihat bintang itu. Jika Raja Herodes tahu kapan para ahli melihat bintang itu, maka ia bisa tahu berapa usia anak itu sekarang. Para ahli perbintangan mengatakan kepadanya apa yang ingin ia ketahui.</w:t>
      </w:r>
    </w:p>
    <w:p>
      <w:pPr/>
      <w:r>
        <w:rPr>
          <w:lang w:val="id_ID" w:bidi="id_ID"/>
        </w:rPr>
      </w:r>
      <w:r>
        <w:rPr>
          <w:lang w:val="id_ID" w:bidi="id_ID"/>
        </w:rPr>
        <w:t>Raja Herodes menyuruh para ahli perbintangan untuk pergi ke Betlehem untuk mencari anak itu. Dia menyuruh mereka untuk menemukan anak itu dan kemudian kembali kepadanya untuk memberi tahu dia di mana anak itu berada. Raja Herodes mengatakan bahwa ia juga ingin pergi kepada anak itu dan menyembahnya. Tetapi Raja Herodes berbohong. Dia mau membunuh anak itu. Raja Herodes tidak ingin Mesias lahir, dan ia tidak menginginkan seorang raja orang Yahudi. Raja Herodes ingin dirinya sendiri tetap menjadi raja orang Yahudi.</w:t>
      </w:r>
    </w:p>
    <w:p>
      <w:pPr/>
      <w:r>
        <w:rPr>
          <w:lang w:val="id_ID" w:bidi="id_ID"/>
        </w:rPr>
      </w:r>
      <w:r>
        <w:rPr>
          <w:lang w:val="id_ID" w:bidi="id_ID"/>
        </w:rPr>
        <w:t>Para ahli perbintangan meninggalkan raja dan pergi ke Betlehem. Betlehem tidak terlalu jauh dari Yerusalem, hanya sekitar 10 kilometer. Saat mereka sedang dalam perjalanan, tiba-tiba mereka melihat lagi bintang istimewa itu di langit. Ini membuat mereka sangat gembira. Entah bagaimana bintang itu menuntun mereka ke rumah tempat Yesus berada. Mereka menemukan Yesus yang masih kecil dan ibunya, Maria. Mereka berlutut di depan anak itu—ini adalah bentuk rasa hormat yang besar. Dengan melakukan ini mereka menyembah Yesus. Para ahli perbintangan memberikan hadiah yang mahal dan berharga kepada Yesus: emas, kemenyan, dan mur. Emas adalah logam yang mahal; kemenyan dan mur masing-masing terbuat dari getah pohon dan digunakan untuk membuat parfum, dupa, atau obat-obatan. Semua ini adalah hadiah yang sesuai untuk diberikan kepada seorang raja. Dengan pemberian mereka dan dengan rasa hormat, mereka mengatakan kepada Yesus yang masih kecil, "Kami percaya bahwa Engkau akan menjadi raja yang besar!"</w:t>
      </w:r>
    </w:p>
    <w:p>
      <w:pPr/>
      <w:r>
        <w:rPr>
          <w:lang w:val="id_ID" w:bidi="id_ID"/>
        </w:rPr>
      </w:r>
      <w:r>
        <w:rPr>
          <w:lang w:val="id_ID" w:bidi="id_ID"/>
        </w:rPr>
        <w:t xml:space="preserve">Berhenti di sini dan tunjukkan gambar </w:t>
      </w:r>
      <w:r>
        <w:rPr>
          <w:lang w:val="id_ID" w:bidi="id_ID"/>
        </w:rPr>
        <w:t>emas</w:t>
      </w:r>
      <w:r>
        <w:rPr>
          <w:lang w:val="id_ID" w:bidi="id_ID"/>
        </w:rPr>
        <w:t xml:space="preserve">, </w:t>
      </w:r>
      <w:r>
        <w:rPr>
          <w:lang w:val="id_ID" w:bidi="id_ID"/>
        </w:rPr>
        <w:t>kemenyan</w:t>
      </w:r>
      <w:r>
        <w:rPr>
          <w:lang w:val="id_ID" w:bidi="id_ID"/>
        </w:rPr>
        <w:t xml:space="preserve">, dan </w:t>
      </w:r>
      <w:r>
        <w:rPr>
          <w:lang w:val="id_ID" w:bidi="id_ID"/>
        </w:rPr>
        <w:t>mur</w:t>
      </w:r>
      <w:r>
        <w:rPr>
          <w:lang w:val="id_ID" w:bidi="id_ID"/>
        </w:rPr>
        <w:t>. Kemudian diskusikan: Dalam masyarakat Anda, apa yang biasanya dianggap hadiah terbaik untuk orang penting? Bagaimana masyarakat Anda menunjukkan rasa hormat dan memberikan penghormatan kepada orang penting? Bagaimana Anda berperilaku di depan seorang pemimpin penting? Apa yang akan Anda lakukan untuk menyapa seorang pemimpin penting? Apa postur tubuh yang sesuai ketika Anda menyapa seorang raja?</w:t>
      </w:r>
    </w:p>
    <w:p>
      <w:pPr/>
      <w:r>
        <w:rPr>
          <w:lang w:val="id_ID" w:bidi="id_ID"/>
        </w:rPr>
      </w:r>
      <w:r>
        <w:rPr>
          <w:lang w:val="id_ID" w:bidi="id_ID"/>
        </w:rPr>
        <w:t>Setelah para ahli perbintangan bertemu dengan Yesus, mereka mendapat mimpi. Allah yang memberi mereka mimpi itu. Dari mimpi itu mereka tahu bahwa raja Herodes ingin mencelakakan anak itu. Oleh karena itu, mereka tidak kembali kepada raja Herodes di Yerusalem. Mereka kembali ke negeri mereka sendiri melalui jalan lain.</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Para ahli perbintangan tiba di Yerusalem.</w:t>
      </w:r>
    </w:p>
    <w:p>
      <w:pPr/>
      <w:r>
        <w:rPr>
          <w:lang w:val="id_ID" w:bidi="id_ID"/>
        </w:rPr>
      </w:r>
      <w:r>
        <w:rPr>
          <w:b/>
          <w:lang w:val="id_ID" w:bidi="id_ID"/>
        </w:rPr>
        <w:t>Adegan kedua:</w:t>
      </w:r>
      <w:r>
        <w:rPr>
          <w:lang w:val="id_ID" w:bidi="id_ID"/>
        </w:rPr>
        <w:t xml:space="preserve"> Raja Herodes bertanya kepada para imam di mana Mesias akan lahir.</w:t>
      </w:r>
    </w:p>
    <w:p>
      <w:pPr/>
      <w:r>
        <w:rPr>
          <w:lang w:val="id_ID" w:bidi="id_ID"/>
        </w:rPr>
      </w:r>
      <w:r>
        <w:rPr>
          <w:b/>
          <w:lang w:val="id_ID" w:bidi="id_ID"/>
        </w:rPr>
        <w:t>Adegan ketiga:</w:t>
      </w:r>
      <w:r>
        <w:rPr>
          <w:lang w:val="id_ID" w:bidi="id_ID"/>
        </w:rPr>
        <w:t xml:space="preserve"> Raja Herodes bertemu dengan para ahli perbintangan.</w:t>
      </w:r>
    </w:p>
    <w:p>
      <w:pPr/>
      <w:r>
        <w:rPr>
          <w:lang w:val="id_ID" w:bidi="id_ID"/>
        </w:rPr>
      </w:r>
      <w:r>
        <w:rPr>
          <w:b/>
          <w:lang w:val="id_ID" w:bidi="id_ID"/>
        </w:rPr>
        <w:t>Adegan keempat</w:t>
      </w:r>
      <w:r>
        <w:rPr>
          <w:lang w:val="id_ID" w:bidi="id_ID"/>
        </w:rPr>
        <w:t xml:space="preserve"> Para ahli perbintangan bertemu dengan Yesus.</w:t>
      </w:r>
    </w:p>
    <w:p>
      <w:pPr/>
      <w:r>
        <w:rPr>
          <w:lang w:val="id_ID" w:bidi="id_ID"/>
        </w:rPr>
      </w:r>
      <w:r>
        <w:rPr>
          <w:b/>
          <w:lang w:val="id_ID" w:bidi="id_ID"/>
        </w:rPr>
        <w:t>Adegan kelima:</w:t>
      </w:r>
      <w:r>
        <w:rPr>
          <w:lang w:val="id_ID" w:bidi="id_ID"/>
        </w:rPr>
        <w:t xml:space="preserve"> Para ahli perbintangan kembali ke tempat asalnya.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Bayi Yesus</w:t>
      </w:r>
    </w:p>
    <w:p>
      <w:pPr>
        <w:pStyle w:val="ListBullet"/>
        <w:spacing w:line="240" w:lineRule="auto"/>
        <w:ind w:left="720"/>
      </w:pPr>
      <w:r>
        <w:rPr>
          <w:lang w:val="id_ID" w:bidi="id_ID"/>
        </w:rPr>
      </w:r>
      <w:r>
        <w:rPr>
          <w:lang w:val="id_ID" w:bidi="id_ID"/>
        </w:rPr>
        <w:t>Para ahli perbintangan</w:t>
      </w:r>
    </w:p>
    <w:p>
      <w:pPr>
        <w:pStyle w:val="ListBullet"/>
        <w:spacing w:line="240" w:lineRule="auto"/>
        <w:ind w:left="720"/>
      </w:pPr>
      <w:r>
        <w:rPr>
          <w:lang w:val="id_ID" w:bidi="id_ID"/>
        </w:rPr>
      </w:r>
      <w:r>
        <w:rPr>
          <w:lang w:val="id_ID" w:bidi="id_ID"/>
        </w:rPr>
        <w:t>Raja Herodes</w:t>
      </w:r>
    </w:p>
    <w:p>
      <w:pPr>
        <w:pStyle w:val="ListBullet"/>
        <w:spacing w:line="240" w:lineRule="auto"/>
        <w:ind w:left="720"/>
      </w:pPr>
      <w:r>
        <w:rPr>
          <w:lang w:val="id_ID" w:bidi="id_ID"/>
        </w:rPr>
      </w:r>
      <w:r>
        <w:rPr>
          <w:lang w:val="id_ID" w:bidi="id_ID"/>
        </w:rPr>
        <w:t xml:space="preserve">Orang-orang Yerusalem </w:t>
      </w:r>
    </w:p>
    <w:p>
      <w:pPr>
        <w:pStyle w:val="ListBullet"/>
        <w:spacing w:line="240" w:lineRule="auto"/>
        <w:ind w:left="720"/>
      </w:pPr>
      <w:r>
        <w:rPr>
          <w:lang w:val="id_ID" w:bidi="id_ID"/>
        </w:rPr>
      </w:r>
      <w:r>
        <w:rPr>
          <w:lang w:val="id_ID" w:bidi="id_ID"/>
        </w:rPr>
        <w:t>Para imam kepala dan ahli-ahli Taurat</w:t>
      </w:r>
    </w:p>
    <w:p>
      <w:pPr>
        <w:pStyle w:val="ListBullet"/>
        <w:spacing w:line="240" w:lineRule="auto"/>
        <w:ind w:left="720"/>
      </w:pPr>
      <w:r>
        <w:rPr>
          <w:lang w:val="id_ID" w:bidi="id_ID"/>
        </w:rPr>
      </w:r>
      <w:r>
        <w:rPr>
          <w:lang w:val="id_ID" w:bidi="id_ID"/>
        </w:rPr>
        <w:t xml:space="preserve">Nabi </w:t>
      </w:r>
    </w:p>
    <w:p>
      <w:pPr>
        <w:pStyle w:val="ListBullet"/>
        <w:spacing w:line="240" w:lineRule="auto"/>
        <w:ind w:left="720"/>
      </w:pPr>
      <w:r>
        <w:rPr>
          <w:lang w:val="id_ID" w:bidi="id_ID"/>
        </w:rPr>
      </w:r>
      <w:r>
        <w:rPr>
          <w:lang w:val="id_ID" w:bidi="id_ID"/>
        </w:rPr>
        <w:t>Ibu Yesus, Maria</w:t>
      </w:r>
    </w:p>
    <w:p>
      <w:pPr>
        <w:pStyle w:val="ListBullet"/>
        <w:spacing w:line="240" w:lineRule="auto"/>
        <w:ind w:left="720"/>
      </w:pPr>
      <w:r>
        <w:rPr>
          <w:lang w:val="id_ID" w:bidi="id_ID"/>
        </w:rPr>
      </w:r>
      <w:r>
        <w:rPr>
          <w:lang w:val="id_ID" w:bidi="id_ID"/>
        </w:rPr>
        <w:t>Dan mungkin Yusuf, meskipun Matius tidak menyebut namanya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kita mendengar bahwa Yesus lahir di Betlehem di Yudea. Kita juga mendengar bahwa Herodes, yang ditunjuk oleh Kaisar Romawi, adalah raja atas Yudea. Kita kemudian mendengar bahwa beberapa ahli perbintangan dari sebuah negeri di timur telah datang ke Yerusalem, ibu kota Yudea.</w:t>
      </w:r>
    </w:p>
    <w:p>
      <w:pPr/>
      <w:r>
        <w:rPr>
          <w:lang w:val="id_ID" w:bidi="id_ID"/>
        </w:rPr>
      </w:r>
      <w:r>
        <w:rPr>
          <w:lang w:val="id_ID" w:bidi="id_ID"/>
        </w:rPr>
        <w:t>Berhenti di sini dan lihatlah peta-peta itu lagi.</w:t>
      </w:r>
    </w:p>
    <w:p>
      <w:pPr/>
      <w:r>
        <w:rPr>
          <w:lang w:val="id_ID" w:bidi="id_ID"/>
        </w:rPr>
      </w:r>
      <w:r>
        <w:rPr>
          <w:lang w:val="id_ID" w:bidi="id_ID"/>
        </w:rPr>
        <w:t>Pikirkan tentang waktunya. Para ahli perbintangan mungkin telah melakukan perjalanan setidaknya 1.000 kilometer pada saat mereka mencapai Yerusalem. Perjalanan itu memakan waktu beberapa minggu atau mungkin bahkan berbulan-bulan.</w:t>
      </w:r>
    </w:p>
    <w:p>
      <w:pPr/>
      <w:r>
        <w:rPr>
          <w:lang w:val="id_ID" w:bidi="id_ID"/>
        </w:rPr>
      </w:r>
      <w:r>
        <w:rPr>
          <w:lang w:val="id_ID" w:bidi="id_ID"/>
        </w:rPr>
        <w:t>Mereka mungkin tidak langsung pergi setelah melihat bintang itu. Melakukan perjalanan yang panjang seperti itu pasti memerlukan persiapan dan perencanaan. Ini berarti bahwa pada saat mereka mencapai Yerusalem, Yesus setidaknya berusia beberapa bulan.</w:t>
      </w:r>
    </w:p>
    <w:p>
      <w:pPr/>
      <w:r>
        <w:rPr>
          <w:lang w:val="id_ID" w:bidi="id_ID"/>
        </w:rPr>
      </w:r>
      <w:r>
        <w:rPr>
          <w:lang w:val="id_ID" w:bidi="id_ID"/>
        </w:rPr>
        <w:t>Jadi, Yesus lahir di Betlehem. Pada sekitar waktu yang sama, para ahli perbintangan di negeri yang sangat jauh melihat sebuah bintang khusus. Mereka memutuskan untuk pergi dan mencari raja orang Yahudi. Pada saat Yesus setidaknya berusia beberapa bulan, para ahli perbintangan tiba di Yerusalem.</w:t>
      </w:r>
    </w:p>
    <w:p>
      <w:pPr/>
      <w:r>
        <w:rPr>
          <w:lang w:val="id_ID" w:bidi="id_ID"/>
        </w:rPr>
      </w:r>
      <w:r>
        <w:rPr>
          <w:lang w:val="id_ID" w:bidi="id_ID"/>
        </w:rPr>
        <w:t>Bayangkan para ahli perbintangan itu tiba di Yerusalem, ibu kota Yudea. Mereka terlihat berbeda dari orang-orang di Yudea. Mereka mengenakan pakaian yang berbeda. Mereka adalah orang-orang asing. Mereka berbicara dalam bahasa yang berbeda. Kita tidak tahu berapa banyak dari mereka yang datang. Mereka mungkin memiliki unta-unta dan para pelayan. Mungkin mereka adalah kelompok yang cukup besar.</w:t>
      </w:r>
    </w:p>
    <w:p>
      <w:pPr/>
      <w:r>
        <w:rPr>
          <w:lang w:val="id_ID" w:bidi="id_ID"/>
        </w:rPr>
      </w:r>
      <w:r>
        <w:rPr>
          <w:lang w:val="id_ID" w:bidi="id_ID"/>
        </w:rPr>
        <w:t>Para ahli perbintangan bertanya kepada orang-orang di Yerusalem di mana raja orang Yahudi lahir. Bayangkan betapa terkejutnya mereka menyadari bahwa orang-orang di Yerusalem tidak tahu apa pun tentang kelahiran seorang raja!</w:t>
      </w:r>
    </w:p>
    <w:p>
      <w:pPr/>
      <w:r>
        <w:rPr>
          <w:lang w:val="id_ID" w:bidi="id_ID"/>
        </w:rPr>
      </w:r>
      <w:r>
        <w:rPr>
          <w:lang w:val="id_ID" w:bidi="id_ID"/>
        </w:rPr>
        <w:t xml:space="preserve">Raja Herodes mendengar tentang orang-orang ini. Dia menjadi gelisah. Ini berarti dia </w:t>
      </w:r>
      <w:r>
        <w:rPr>
          <w:b/>
          <w:lang w:val="id_ID" w:bidi="id_ID"/>
        </w:rPr>
        <w:t>sangat</w:t>
      </w:r>
      <w:r>
        <w:rPr>
          <w:lang w:val="id_ID" w:bidi="id_ID"/>
        </w:rPr>
        <w:t xml:space="preserve"> kesal! Seluruh Yerusalem gempar, artinya banyak orang di Yerusalem juga gelisah. Mungkin mereka bingung tentang apa yang dibicarakan para ahli perbintangan ini. Tetapi orang-orang di Yerusalem mungkin merasa sangat cemas karena mereka tahu bahwa Raja Herodes bukan orang yang baik. Setiap kali Raja Herodes kesal, ia mungkin membuat masalah bagi orang-orang Yahudi.</w:t>
      </w:r>
    </w:p>
    <w:p>
      <w:pPr/>
      <w:r>
        <w:rPr>
          <w:lang w:val="id_ID" w:bidi="id_ID"/>
        </w:rPr>
      </w:r>
      <w:r>
        <w:rPr>
          <w:lang w:val="id_ID" w:bidi="id_ID"/>
        </w:rPr>
        <w:t>Raja Herodes memanggil para imam kepala dan ahli-ahli Taurat. Para imam adalah orang-orang yang bekerja di Bait Allah. Ahli-ahli Taurat adalah orang-orang yang mempelajari kitab-kitab yang berisi hukum Allah. Orang-orang ini tahu tentang janji-janji yang telah dibuat Allah kepada orang-orang Yahudi. Mereka mengatakan kepada Raja Herodes bahwa Allah telah berfirman bahwa Mesias akan lahir di Betlehem.</w:t>
      </w:r>
    </w:p>
    <w:p>
      <w:pPr/>
      <w:r>
        <w:rPr>
          <w:lang w:val="id_ID" w:bidi="id_ID"/>
        </w:rPr>
      </w:r>
      <w:r>
        <w:rPr>
          <w:lang w:val="id_ID" w:bidi="id_ID"/>
        </w:rPr>
        <w:t>Raja Herodes memanggil para ahli perbintangan untuk datang kepadanya secara diam-diam, mungkin pada malam hari, karena akan sulit bagi orang-orang asing untuk datang ke istana tanpa diketahui jika terjadinya pada siang hari. Para ahli perbintangan mungkin terkejut karena raja itu ingin bertemu dengan mereka secara sembunyi-sembunyi. Menurut Anda, seperti apa kira-kira pertemuan rahasia itu? Dapatkah Anda membayangkan mungkin istana yang gelap, dan seorang hamba yang mengantar para ahli perbintangan dengan lilin ke kamar raja? Orang-orang berbisik-bisik? Cahaya lilin yang memantul di wajah orang-orang? Menurut Anda, mengapa raja ingin pertemuan itu dilakukan secara rahasia?</w:t>
      </w:r>
    </w:p>
    <w:p>
      <w:pPr/>
      <w:r>
        <w:rPr>
          <w:lang w:val="id_ID" w:bidi="id_ID"/>
        </w:rPr>
      </w:r>
      <w:r>
        <w:rPr>
          <w:lang w:val="id_ID" w:bidi="id_ID"/>
        </w:rPr>
        <w:t>Raja ingin tahu kapan para ahli perbintangan pertama kali melihat bintang itu. Dia berpura-pura bahwa ia juga ingin menyembah anak itu. Dia menyuruh para ahli perbintangan untuk kembali kepadanya setelah mereka menemukan anak itu. Para ahli perbintangan mendengarkannya, tetapi Matius tidak memberi tahu kita apakah mereka berjanji untuk melakukan apa yang Herodes katakan. Mungkin mereka sudah curiga tentang niat raja Herodes?</w:t>
      </w:r>
    </w:p>
    <w:p>
      <w:pPr/>
      <w:r>
        <w:rPr>
          <w:lang w:val="id_ID" w:bidi="id_ID"/>
        </w:rPr>
      </w:r>
      <w:r>
        <w:rPr>
          <w:lang w:val="id_ID" w:bidi="id_ID"/>
        </w:rPr>
        <w:t xml:space="preserve"> para ahli perbintangan meninggalkan raja Herodes dan, mungkin keesokan harinya, mereka mulai melakukan perjalanan ke Betlehem. Mereka mungkin sedikit bingung. Mereka tahu bahwa seorang raja orang Yahudi yang sangat penting telah lahir. Mereka datang dari negeri yang sangat jauh untuk menyembah raja ini. Tetapi orang-orang di Yerusalem tampaknya tidak peduli tentang raja ini! Tidak ada yang pergi bersama mereka untuk mencari raja ini di Betlehem.</w:t>
      </w:r>
    </w:p>
    <w:p>
      <w:pPr/>
      <w:r>
        <w:rPr>
          <w:lang w:val="id_ID" w:bidi="id_ID"/>
        </w:rPr>
      </w:r>
      <w:r>
        <w:rPr>
          <w:lang w:val="id_ID" w:bidi="id_ID"/>
        </w:rPr>
        <w:t>Kemudian, tiba-tiba, mereka melihat bintang istimewa itu lagi! Fakta bahwa mereka melihat bintang berarti saat itu pastilah petang, atau malam hari.</w:t>
      </w:r>
    </w:p>
    <w:p>
      <w:pPr/>
      <w:r>
        <w:rPr>
          <w:lang w:val="id_ID" w:bidi="id_ID"/>
        </w:rPr>
      </w:r>
      <w:r>
        <w:rPr>
          <w:lang w:val="id_ID" w:bidi="id_ID"/>
        </w:rPr>
        <w:t>Teks aslinya mengatakan: "Lihat, mereka melihat bintang itu!" Ini berarti hal itu terjadi tiba-tiba dan tidak terduga. Melihat bintang itu lagi membuat mereka sangat gembira. Mungkin mereka merasa kecewa karena sambutan yang dingin di Yerusalem, tetapi sekarang mereka bersemangat dan terdorong.</w:t>
      </w:r>
    </w:p>
    <w:p>
      <w:pPr/>
      <w:r>
        <w:rPr>
          <w:lang w:val="id_ID" w:bidi="id_ID"/>
        </w:rPr>
      </w:r>
      <w:r>
        <w:rPr>
          <w:lang w:val="id_ID" w:bidi="id_ID"/>
        </w:rPr>
        <w:t xml:space="preserve">Matius menceritakan bagian ini dengan sedikit tidak urut: ia berkata, "Bintang itu muncul lagi; bintang itu menuntun mereka ke Betlehem dan berhenti di atas rumah; dan kemudian para ahli perbintangan sangat bergembira." Mungkin lebih mudah mengatakan bahwa bintang itu muncul lagi, </w:t>
      </w:r>
      <w:r>
        <w:rPr>
          <w:b/>
          <w:lang w:val="id_ID" w:bidi="id_ID"/>
        </w:rPr>
        <w:t>kemudian</w:t>
      </w:r>
      <w:r>
        <w:rPr>
          <w:lang w:val="id_ID" w:bidi="id_ID"/>
        </w:rPr>
        <w:t xml:space="preserve"> para ahli perbintangan sangat bersukacita ketika mereka melihatnya, dan </w:t>
      </w:r>
      <w:r>
        <w:rPr>
          <w:b/>
          <w:lang w:val="id_ID" w:bidi="id_ID"/>
        </w:rPr>
        <w:t>kemudian</w:t>
      </w:r>
      <w:r>
        <w:rPr>
          <w:lang w:val="id_ID" w:bidi="id_ID"/>
        </w:rPr>
        <w:t xml:space="preserve"> bintang itu menuntun mereka ke rumah di Betlehem tempat Yesus berada.</w:t>
      </w:r>
    </w:p>
    <w:p>
      <w:pPr/>
      <w:r>
        <w:rPr>
          <w:lang w:val="id_ID" w:bidi="id_ID"/>
        </w:rPr>
      </w:r>
      <w:r>
        <w:rPr>
          <w:lang w:val="id_ID" w:bidi="id_ID"/>
        </w:rPr>
        <w:t>Mereka mengikuti bintang dan menemukan rumah tempat Yesus yang masih kecil tinggal. Di rumah itu ada Maria dan Yesus yang masih kecil. Matius tidak menyebutkan Yusuf. Mungkin Yusuf sedang pergi keluar untuk melakukan sesuatu, atau bekerja, atau mungkin ia berada di sana tetapi Matius tidak mengatakannya.</w:t>
      </w:r>
    </w:p>
    <w:p>
      <w:pPr/>
      <w:r>
        <w:rPr>
          <w:lang w:val="id_ID" w:bidi="id_ID"/>
        </w:rPr>
      </w:r>
      <w:r>
        <w:rPr>
          <w:lang w:val="id_ID" w:bidi="id_ID"/>
        </w:rPr>
        <w:t>Betlehem adalah kota kecil dan rumah tempat Maria dan Yusuf tinggal bersama Yesus pasti merupakan rumah yang sederhana. Dapatkah Anda membayangkan perbedaan antara istana Herodes di Yerusalem dan rumah kecil tempat Yesus tinggal?</w:t>
      </w:r>
    </w:p>
    <w:p>
      <w:pPr/>
      <w:r>
        <w:rPr>
          <w:lang w:val="id_ID" w:bidi="id_ID"/>
        </w:rPr>
      </w:r>
      <w:r>
        <w:rPr>
          <w:lang w:val="id_ID" w:bidi="id_ID"/>
        </w:rPr>
        <w:t>Para ahli perbintangan memberikan hadiah yang mahal kepada Yesus: emas, kemenyan, dan mur. Baunya tentu sangat harum. Aromanya memenuhi rumah itu.</w:t>
      </w:r>
    </w:p>
    <w:p>
      <w:pPr/>
      <w:r>
        <w:rPr>
          <w:lang w:val="id_ID" w:bidi="id_ID"/>
        </w:rPr>
      </w:r>
      <w:r>
        <w:rPr>
          <w:lang w:val="id_ID" w:bidi="id_ID"/>
        </w:rPr>
        <w:t>Dapatkah Anda membayangkan keterkejutan di wajah Maria dan Yusuf ketika para pengunjung ini datang membawa hadiah ke rumah mereka? Para ahli perbintangan itu mungkin menceritakan kepada mereka semua yang terjadi, dan Maria dan Yusuf mungkin juga mengatakan kepada para ahli perbintangan semua yang terjadi pada mereka! Meskipun para ahli perbintangan bukan orang Yahudi dan mereka datang dari negeri yang sangat jauh, mereka memahami betapa sangat pentingnya kelahiran Yesus.</w:t>
      </w:r>
    </w:p>
    <w:p>
      <w:pPr/>
      <w:r>
        <w:rPr>
          <w:lang w:val="id_ID" w:bidi="id_ID"/>
        </w:rPr>
      </w:r>
      <w:r>
        <w:rPr>
          <w:lang w:val="id_ID" w:bidi="id_ID"/>
        </w:rPr>
        <w:t>Salah satu dari para ahli perbintangan—atau mungkin bahkan mereka semua!—kemudian mendapat mimpi yang khusus. Dari mimpi itu mereka mengerti bahwa Raja Herodes telah berbohong dan hendak mencelakakan Yesus. Mungkin mereka tidak terkejut dengan ini; mereka mungkin sudah curiga kepada Raja Herodes! Maka, mereka tidak kembali ke Yerusalem, tetapi pulang ke negeri mereka sendiri melalui jalan lain.</w:t>
      </w:r>
    </w:p>
    <w:p>
      <w:pPr/>
      <w:r>
        <w:rPr>
          <w:lang w:val="id_ID" w:bidi="id_ID"/>
        </w:rPr>
      </w:r>
      <w:r>
        <w:rPr>
          <w:lang w:val="id_ID" w:bidi="id_ID"/>
        </w:rPr>
        <w:t>Dapatkah Anda membayangkan Maria dan Yusuf mungkin melambaikan tangan kepada mereka dari pintu rumah mereka, sambil menggendong Yesus yang masih kecil?</w:t>
      </w:r>
    </w:p>
    <w:p>
      <w:pPr/>
      <w:r>
        <w:rPr>
          <w:lang w:val="id_ID" w:bidi="id_ID"/>
        </w:rPr>
      </w:r>
      <w:r>
        <w:rPr>
          <w:lang w:val="id_ID" w:bidi="id_ID"/>
        </w:rPr>
        <w:t>Menurut Anda, apa yang mungkin dipikirkan para tetangga tentang para pengunjung aneh ini?</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5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Bayi Yesus</w:t>
      </w:r>
    </w:p>
    <w:p>
      <w:pPr>
        <w:pStyle w:val="ListBullet"/>
        <w:spacing w:line="240" w:lineRule="auto"/>
        <w:ind w:left="720"/>
      </w:pPr>
      <w:r>
        <w:rPr>
          <w:lang w:val="id_ID" w:bidi="id_ID"/>
        </w:rPr>
      </w:r>
      <w:r>
        <w:rPr>
          <w:lang w:val="id_ID" w:bidi="id_ID"/>
        </w:rPr>
        <w:t xml:space="preserve">Para ahli perbintangan </w:t>
      </w:r>
    </w:p>
    <w:p>
      <w:pPr>
        <w:pStyle w:val="ListBullet"/>
        <w:spacing w:line="240" w:lineRule="auto"/>
        <w:ind w:left="720"/>
      </w:pPr>
      <w:r>
        <w:rPr>
          <w:lang w:val="id_ID" w:bidi="id_ID"/>
        </w:rPr>
      </w:r>
      <w:r>
        <w:rPr>
          <w:lang w:val="id_ID" w:bidi="id_ID"/>
        </w:rPr>
        <w:t>Raja Herodes</w:t>
      </w:r>
    </w:p>
    <w:p>
      <w:pPr>
        <w:pStyle w:val="ListBullet"/>
        <w:spacing w:line="240" w:lineRule="auto"/>
        <w:ind w:left="720"/>
      </w:pPr>
      <w:r>
        <w:rPr>
          <w:lang w:val="id_ID" w:bidi="id_ID"/>
        </w:rPr>
      </w:r>
      <w:r>
        <w:rPr>
          <w:lang w:val="id_ID" w:bidi="id_ID"/>
        </w:rPr>
        <w:t xml:space="preserve">Orang-orang Yerusalem </w:t>
      </w:r>
    </w:p>
    <w:p>
      <w:pPr>
        <w:pStyle w:val="ListBullet"/>
        <w:spacing w:line="240" w:lineRule="auto"/>
        <w:ind w:left="720"/>
      </w:pPr>
      <w:r>
        <w:rPr>
          <w:lang w:val="id_ID" w:bidi="id_ID"/>
        </w:rPr>
      </w:r>
      <w:r>
        <w:rPr>
          <w:lang w:val="id_ID" w:bidi="id_ID"/>
        </w:rPr>
        <w:t>Para imam kepala dan ahli-ahli Taurat</w:t>
      </w:r>
    </w:p>
    <w:p>
      <w:pPr>
        <w:pStyle w:val="ListBullet"/>
        <w:spacing w:line="240" w:lineRule="auto"/>
        <w:ind w:left="720"/>
      </w:pPr>
      <w:r>
        <w:rPr>
          <w:lang w:val="id_ID" w:bidi="id_ID"/>
        </w:rPr>
      </w:r>
      <w:r>
        <w:rPr>
          <w:lang w:val="id_ID" w:bidi="id_ID"/>
        </w:rPr>
        <w:t xml:space="preserve">Nabi </w:t>
      </w:r>
    </w:p>
    <w:p>
      <w:pPr>
        <w:pStyle w:val="ListBullet"/>
        <w:spacing w:line="240" w:lineRule="auto"/>
        <w:ind w:left="720"/>
      </w:pPr>
      <w:r>
        <w:rPr>
          <w:lang w:val="id_ID" w:bidi="id_ID"/>
        </w:rPr>
      </w:r>
      <w:r>
        <w:rPr>
          <w:lang w:val="id_ID" w:bidi="id_ID"/>
        </w:rPr>
        <w:t>Ibu Yesus, Maria dan</w:t>
      </w:r>
    </w:p>
    <w:p>
      <w:pPr>
        <w:pStyle w:val="ListBullet"/>
        <w:spacing w:line="240" w:lineRule="auto"/>
        <w:ind w:left="720"/>
      </w:pPr>
      <w:r>
        <w:rPr>
          <w:lang w:val="id_ID" w:bidi="id_ID"/>
        </w:rPr>
      </w:r>
      <w:r>
        <w:rPr>
          <w:lang w:val="id_ID" w:bidi="id_ID"/>
        </w:rPr>
        <w:t>Mungkin Yusuf</w:t>
      </w:r>
    </w:p>
    <w:p>
      <w:pPr/>
      <w:r>
        <w:rPr>
          <w:lang w:val="id_ID" w:bidi="id_ID"/>
        </w:rPr>
      </w:r>
      <w:r>
        <w:rPr>
          <w:lang w:val="id_ID" w:bidi="id_ID"/>
        </w:rPr>
        <w:t>Mintalah kelompok untuk memeragakan kisah ini dua kali. Mereka harus memerankannya dalam bahasa yang akan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Peragakan Yesus yang lahir di Betlehem di Yudea.</w:t>
      </w:r>
    </w:p>
    <w:p>
      <w:pPr/>
      <w:r>
        <w:rPr>
          <w:lang w:val="id_ID" w:bidi="id_ID"/>
        </w:rPr>
      </w:r>
      <w:r>
        <w:rPr>
          <w:lang w:val="id_ID" w:bidi="id_ID"/>
        </w:rPr>
        <w:t>Di ujung ruangan, peragakan para ahli perbintangan yang melihat bintang khusus. Bagaimana kira-kira cara mereka mempelajari dan berdiskusi untuk menemukan maknanya? Bagaimana mereka sampai pada keputusan untuk melakukan perjalanan ke Yudea?</w:t>
      </w:r>
    </w:p>
    <w:p>
      <w:pPr/>
      <w:r>
        <w:rPr>
          <w:lang w:val="id_ID" w:bidi="id_ID"/>
        </w:rPr>
      </w:r>
      <w:r>
        <w:rPr>
          <w:lang w:val="id_ID" w:bidi="id_ID"/>
        </w:rPr>
        <w:t>Peragakan para ahli perbintangan yang melakukan perjalanan ke Yudea. Setelah perjalanan yang panjang, mereka mencapai Yerusalem.</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para ahli perbintangan: "Bagaimana perasaan kalian sekarang setelah mencapai Yerusalem? Apa yang kalian harapkan akan terjadi?"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ahli perbintangan yang bertanya ke sana ke mari, di mana raja orang Yahudi lahir.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di Yerusalem: "Bagaimana perasaan kalian ketika orang-orang asing ini mengajukan pertanyaan itu kepada kalian?" Anda mungkin mendengar hal-hal seperti: </w:t>
      </w:r>
    </w:p>
    <w:p>
      <w:pPr>
        <w:pStyle w:val="ListBullet"/>
        <w:spacing w:line="240" w:lineRule="auto"/>
        <w:ind w:left="720"/>
      </w:pPr>
      <w:r>
        <w:rPr>
          <w:lang w:val="id_ID" w:bidi="id_ID"/>
        </w:rPr>
      </w:r>
      <w:r>
        <w:rPr>
          <w:lang w:val="id_ID" w:bidi="id_ID"/>
        </w:rPr>
        <w:t xml:space="preserve">Tanyakan kepada para aktor yang memerankan orang majus tersebut: "Bagaimana perasaan kalian ketika orang-orang Yerusalem menanggapi seperti ini?"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raja Herodes yang mendengar tentang para orang majus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raja Herodes: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raja Herodes yang memanggil para imam kepala dan ahli-ahli Taurat dan berbicara dengan mereka. Para imam kepala dan para ahli-ahli Taurat mengatakan kepadanya apa yang dikatakan nabi Mikha.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para imam kepala dan ahli-ahli Taurat: "Apa yang kalian pikirkan tentang hal ini?"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pertemuan rahasia antara raja dan para ahli perbintangan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raja: "Bagaimana perasaan Anda tentang apa yang dikatakan para ahli perbintangan kepada Anda?" Anda mungkin mendengar hal-hal seperti: </w:t>
      </w:r>
    </w:p>
    <w:p>
      <w:pPr>
        <w:pStyle w:val="ListBullet"/>
        <w:spacing w:line="240" w:lineRule="auto"/>
        <w:ind w:left="720"/>
      </w:pPr>
      <w:r>
        <w:rPr>
          <w:lang w:val="id_ID" w:bidi="id_ID"/>
        </w:rPr>
      </w:r>
      <w:r>
        <w:rPr>
          <w:lang w:val="id_ID" w:bidi="id_ID"/>
        </w:rPr>
        <w:t xml:space="preserve">Tanyakan kepada para aktor yang memerankan para ahli perbintangan: "Bagaimana perasaan kalian tentang pertemuan dengan raja ini?"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ahli perbintangan yang melakukan perjalanan ke Betlehem. Dalam perjalanan, mereka melihat bintang istimewa itu lagi. Alkitab menggunakan kata yang sangat kuat untuk menggambarkan sukacita mereka. Bagaimana Anda akan memerankan sukacita ini? Apakah Anda akan melompat-lompat? Apakah Anda akan berteriak? Apakah Anda akan saling memeluk?</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ahli perbintangan: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ahli perbintangan yang menemukan rumah yang benar, lalu masuk ke dalam dan bertemu dengan Maria dan anak itu. Mereka berlutut di tanah di hadapan anak itu dengan penuh hormat dan mempersembahkan hadiah yang mahal.</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ahli perbintangan: "Bagaimana perasaan kalian sekarang setelah menemukan raja itu?" Anda mungkin mendengar hal-hal seperti: </w:t>
      </w:r>
    </w:p>
    <w:p>
      <w:pPr>
        <w:pStyle w:val="ListBullet"/>
        <w:spacing w:line="240" w:lineRule="auto"/>
        <w:ind w:left="720"/>
      </w:pPr>
      <w:r>
        <w:rPr>
          <w:lang w:val="id_ID" w:bidi="id_ID"/>
        </w:rPr>
      </w:r>
      <w:r>
        <w:rPr>
          <w:lang w:val="id_ID" w:bidi="id_ID"/>
        </w:rPr>
        <w:t xml:space="preserve">Tanyakan kepada Maria: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ahli perbintangan yang mendapat mimpi dan pulang ke negeri mereka tanpa kembali kepada raja Herodes di Yerusalem. Ini membuat perjalanan mereka lebih lama, karena mereka harus mengambil jalan yang berbeda. Mereka tidak dapat melakukan perjalanan melewati Yerusalem tanpa diketahui oleh raja Herodes, sehingga mereka harus mengambil jalan memutar.</w:t>
      </w:r>
    </w:p>
    <w:p>
      <w:pPr/>
      <w:r>
        <w:rPr>
          <w:lang w:val="id_ID" w:bidi="id_ID"/>
        </w:rPr>
      </w:r>
      <w:r>
        <w:rPr>
          <w:lang w:val="id_ID" w:bidi="id_ID"/>
        </w:rPr>
        <w:t>Apakah Anda akan memerankan para ahli perbintangan yang pulang dan menceritakan kepada keluarga dan teman-teman mereka tentang pertemuan mereka dengan Yesus?</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Beberapa waktu setelah Yesus lahir, beberapa </w:t>
      </w:r>
      <w:r>
        <w:rPr>
          <w:b/>
          <w:lang w:val="id_ID" w:bidi="id_ID"/>
        </w:rPr>
        <w:t>ahli perbintangan</w:t>
      </w:r>
      <w:r>
        <w:rPr>
          <w:lang w:val="id_ID" w:bidi="id_ID"/>
        </w:rPr>
        <w:t xml:space="preserve">, atau </w:t>
      </w:r>
      <w:r>
        <w:rPr>
          <w:b/>
          <w:lang w:val="id_ID" w:bidi="id_ID"/>
        </w:rPr>
        <w:t>orang majus</w:t>
      </w:r>
      <w:r>
        <w:rPr>
          <w:lang w:val="id_ID" w:bidi="id_ID"/>
        </w:rPr>
        <w:t>, dari timur datang ke Yerusalem. Para ahli perbintangan ini adalah orang-orang yang melihat apa yang terjadi di langit pada malam hari dan menafsirkan apa yang mereka lihat. Beberapa terjemahan menyebut mereka "orang-orang bijak."</w:t>
      </w:r>
    </w:p>
    <w:p>
      <w:pPr/>
      <w:r>
        <w:rPr>
          <w:lang w:val="id_ID" w:bidi="id_ID"/>
        </w:rPr>
      </w:r>
      <w:r>
        <w:rPr>
          <w:lang w:val="id_ID" w:bidi="id_ID"/>
        </w:rPr>
        <w:t>Berhenti di sini dan diskusikan kata apa yang akan Anda gunakan untuk ahli perbintangan. Apakah ada kata dalam bahasa Anda untuk menyebut orang yang mempelajari bintang-bintang untuk belajar tentang masa depan?</w:t>
      </w:r>
    </w:p>
    <w:p>
      <w:pPr/>
      <w:r>
        <w:rPr>
          <w:lang w:val="id_ID" w:bidi="id_ID"/>
        </w:rPr>
      </w:r>
      <w:r>
        <w:rPr>
          <w:lang w:val="id_ID" w:bidi="id_ID"/>
        </w:rPr>
        <w:t xml:space="preserve">Para ahli perbintangan dari Timur bertanya, "Di mana orang yang lahir sebagai raja orang Yahudi?" </w:t>
      </w:r>
      <w:r>
        <w:rPr>
          <w:b/>
          <w:lang w:val="id_ID" w:bidi="id_ID"/>
        </w:rPr>
        <w:t>Orang-orang Yahudi</w:t>
      </w:r>
      <w:r>
        <w:rPr>
          <w:lang w:val="id_ID" w:bidi="id_ID"/>
        </w:rPr>
        <w:t xml:space="preserve"> berarti keturunan Abraham. Sebelumnya, mereka disebut orang Israel. Karena negeri Israel tidak benar-benar ada lagi, orang-orang itu disebut orang Yahudi, bukan orang Israel. Yahudi adalah cara yang lebih pendek untuk mengatakan "seseorang dari Yudea." Tetapi semua keturunan Abraham disebut orang Yahudi, termasuk yang tidak tinggal di Yudea. Kata </w:t>
      </w:r>
      <w:r>
        <w:rPr>
          <w:lang w:val="id_ID" w:bidi="id_ID"/>
        </w:rPr>
        <w:t>Yahudi</w:t>
      </w:r>
      <w:r>
        <w:rPr>
          <w:lang w:val="id_ID" w:bidi="id_ID"/>
        </w:rPr>
        <w:t xml:space="preserve"> terdapat di Daftar Kata Utama. </w:t>
      </w:r>
    </w:p>
    <w:p>
      <w:pPr/>
      <w:r>
        <w:rPr>
          <w:lang w:val="id_ID" w:bidi="id_ID"/>
        </w:rPr>
      </w:r>
      <w:r>
        <w:rPr>
          <w:lang w:val="id_ID" w:bidi="id_ID"/>
        </w:rPr>
        <w:t xml:space="preserve">Raja Herodes mengadakan pertemuan dengan para </w:t>
      </w:r>
      <w:r>
        <w:rPr>
          <w:b/>
          <w:lang w:val="id_ID" w:bidi="id_ID"/>
        </w:rPr>
        <w:t>imam kepala</w:t>
      </w:r>
      <w:r>
        <w:rPr>
          <w:lang w:val="id_ID" w:bidi="id_ID"/>
        </w:rPr>
        <w:t xml:space="preserve"> dan </w:t>
      </w:r>
      <w:r>
        <w:rPr>
          <w:b/>
          <w:lang w:val="id_ID" w:bidi="id_ID"/>
        </w:rPr>
        <w:t>ahli-ahli Taurat</w:t>
      </w:r>
      <w:r>
        <w:rPr>
          <w:lang w:val="id_ID" w:bidi="id_ID"/>
        </w:rPr>
        <w:t xml:space="preserve">, atau dalam beberapa versi terjemahan lain, </w:t>
      </w:r>
      <w:r>
        <w:rPr>
          <w:b/>
          <w:lang w:val="id_ID" w:bidi="id_ID"/>
        </w:rPr>
        <w:t>para juru tulis</w:t>
      </w:r>
      <w:r>
        <w:rPr>
          <w:lang w:val="id_ID" w:bidi="id_ID"/>
        </w:rPr>
        <w:t>.</w:t>
      </w:r>
    </w:p>
    <w:p>
      <w:pPr/>
      <w:r>
        <w:rPr>
          <w:lang w:val="id_ID" w:bidi="id_ID"/>
        </w:rPr>
      </w:r>
      <w:r>
        <w:rPr>
          <w:lang w:val="id_ID" w:bidi="id_ID"/>
        </w:rPr>
        <w:t>Para imam adalah orang-orang yang bekerja di Bait Allah. Bait Suci itu adalah tempat keagamaan yang paling penting bagi orang-orang Yahudi. Itu adalah tempat di mana mereka menyembah Allah. Bait Suci berada di Yerusalem. Di Bait Suci, orang-orang khusus yang disebut para imam memberikan persembahan kepada Allah mewakili umat. Tujuan dari persembahan-persembahan itu antara lain untuk bersyukur kepada Allah, atau untuk meminta pengampunan dosa. Para imam adalah orang-orang yang memperantarai Allah dan manusia. Karena manusia telah berdosa, mereka tidak dapat datang kepada Allah secara langsung. Seorang imam akan datang kepada Allah mewakili orang banyak.</w:t>
      </w:r>
    </w:p>
    <w:p>
      <w:pPr/>
      <w:r>
        <w:rPr>
          <w:lang w:val="id_ID" w:bidi="id_ID"/>
        </w:rPr>
      </w:r>
      <w:r>
        <w:rPr>
          <w:lang w:val="id_ID" w:bidi="id_ID"/>
        </w:rPr>
        <w:t xml:space="preserve">Kata "imam" akan muncul berkali-kali dalam Alkitab, sehingga Anda perlu waktu untuk memikirkan bagaimana menerjemahkan kata ini ke dalam bahasa Anda. Kata </w:t>
      </w:r>
      <w:r>
        <w:rPr>
          <w:lang w:val="id_ID" w:bidi="id_ID"/>
        </w:rPr>
        <w:t>imam</w:t>
      </w:r>
      <w:r>
        <w:rPr>
          <w:lang w:val="id_ID" w:bidi="id_ID"/>
        </w:rPr>
        <w:t xml:space="preserve"> terdapat di Daftar Kata Utama. Kata-kata </w:t>
      </w:r>
      <w:r>
        <w:rPr>
          <w:lang w:val="id_ID" w:bidi="id_ID"/>
        </w:rPr>
        <w:t>Bait Suci</w:t>
      </w:r>
      <w:r>
        <w:rPr>
          <w:lang w:val="id_ID" w:bidi="id_ID"/>
        </w:rPr>
        <w:t xml:space="preserve"> dan </w:t>
      </w:r>
      <w:r>
        <w:rPr>
          <w:lang w:val="id_ID" w:bidi="id_ID"/>
        </w:rPr>
        <w:t>persembahan</w:t>
      </w:r>
      <w:r>
        <w:rPr>
          <w:lang w:val="id_ID" w:bidi="id_ID"/>
        </w:rPr>
        <w:t xml:space="preserve"> juga terdapat dalam Daftar Kata Utama, meskipun Anda tidak membutuhkan kata-kata ini untuk perikop Kitab Suci ini, tetapi mendengarkan definisi kata-kata itu dalam Daftar Kata Utama dapat membantu Anda memutuskan kata yang akan digunakan untuk menerjemahkan imam.</w:t>
      </w:r>
    </w:p>
    <w:p>
      <w:pPr/>
      <w:r>
        <w:rPr>
          <w:lang w:val="id_ID" w:bidi="id_ID"/>
        </w:rPr>
      </w:r>
      <w:r>
        <w:rPr>
          <w:lang w:val="id_ID" w:bidi="id_ID"/>
        </w:rPr>
        <w:t>Beberapa imam memiliki otoritas melebihi para imam lainnya. Mereka disebut para imam kepala. Satu orang adalah imam yang paling penting, dan ia disebut imam besar.</w:t>
      </w:r>
    </w:p>
    <w:p>
      <w:pPr/>
      <w:r>
        <w:rPr>
          <w:lang w:val="id_ID" w:bidi="id_ID"/>
        </w:rPr>
      </w:r>
      <w:r>
        <w:rPr>
          <w:b/>
          <w:lang w:val="id_ID" w:bidi="id_ID"/>
        </w:rPr>
        <w:t>Ahli-ahli Taurat</w:t>
      </w:r>
      <w:r>
        <w:rPr>
          <w:lang w:val="id_ID" w:bidi="id_ID"/>
        </w:rPr>
        <w:t xml:space="preserve"> adalah orang-orang yang mempelajari dan mengajarkan hukum Allah. Ini tidak berarti hanya aturan dan perintah yang telah diberikan Allah, tetapi semua yang telah dikatakan dan dilakukan Allah. Mereka mempelajari semua kitab yang sekarang kita sebut "Perjanjian Lama." Mereka menyebut kitab-kitab ini "Taurat dan para nabi." Ahli-ahli Taurat menghafal banyak bagian dari Kitab Suci. </w:t>
      </w:r>
    </w:p>
    <w:p>
      <w:pPr/>
      <w:r>
        <w:rPr>
          <w:lang w:val="id_ID" w:bidi="id_ID"/>
        </w:rPr>
      </w:r>
      <w:r>
        <w:rPr>
          <w:lang w:val="id_ID" w:bidi="id_ID"/>
        </w:rPr>
        <w:t xml:space="preserve">Kata </w:t>
      </w:r>
      <w:r>
        <w:rPr>
          <w:lang w:val="id_ID" w:bidi="id_ID"/>
        </w:rPr>
        <w:t>ahli-ahli Taurat</w:t>
      </w:r>
      <w:r>
        <w:rPr>
          <w:lang w:val="id_ID" w:bidi="id_ID"/>
        </w:rPr>
        <w:t xml:space="preserve"> terdapat di Daftar Kata Utama. Kata itu juga akan muncul berkali-kali dalam kitab Matius, jadi luangkan waktu untuk memutuskan kata yang terbaik.</w:t>
      </w:r>
    </w:p>
    <w:p>
      <w:pPr/>
      <w:r>
        <w:rPr>
          <w:lang w:val="id_ID" w:bidi="id_ID"/>
        </w:rPr>
      </w:r>
      <w:r>
        <w:rPr>
          <w:lang w:val="id_ID" w:bidi="id_ID"/>
        </w:rPr>
        <w:t xml:space="preserve">Raja Herodes bertanya kepada para imam kepala dan ahli-ahli Taurat di mana </w:t>
      </w:r>
      <w:r>
        <w:rPr>
          <w:b/>
          <w:lang w:val="id_ID" w:bidi="id_ID"/>
        </w:rPr>
        <w:t>Mesias</w:t>
      </w:r>
      <w:r>
        <w:rPr>
          <w:lang w:val="id_ID" w:bidi="id_ID"/>
        </w:rPr>
        <w:t xml:space="preserve"> akan lahir. Mesias adalah kata Ibrani. Itu artinya orang yang sudah diurapi Allah, atau telah ditunjuk untuk tugas khusus. Ketika orang-orang Yahudi berbicara tentang Mesias, mereka memaksudkan seorang raja khusus yang akan Allah utus kepada mereka. Raja ini akan menyelamatkan orang-orang Yahudi dari kesukaran-kesukaran mereka. Banyak orang Yahudi berpikir bahwa ketika Mesias datang, mereka akan mendapatkan kembali kemerdekaan politik mereka. Mereka tidak akan lagi diperintah oleh bangsa lain. Negeri Israel akan menjadi kuat dan berkuasa lagi, seperti yang terjadi pada zaman raja Daud. Gunakan kata yang sama untuk Mesias seperti yang telah Anda gunakan di bagian sebelumnya. Kata </w:t>
      </w:r>
      <w:r>
        <w:rPr>
          <w:lang w:val="id_ID" w:bidi="id_ID"/>
        </w:rPr>
        <w:t>Mesias</w:t>
      </w:r>
      <w:r>
        <w:rPr>
          <w:lang w:val="id_ID" w:bidi="id_ID"/>
        </w:rPr>
        <w:t xml:space="preserve"> terdapat di Daftar Kata Utama. </w:t>
      </w:r>
    </w:p>
    <w:p>
      <w:pPr/>
      <w:r>
        <w:rPr>
          <w:lang w:val="id_ID" w:bidi="id_ID"/>
        </w:rPr>
      </w:r>
      <w:r>
        <w:rPr>
          <w:lang w:val="id_ID" w:bidi="id_ID"/>
        </w:rPr>
        <w:t xml:space="preserve">Para imam dan para ahli-ahli Taurat mengatakan kepada raja bahwa Mesias akan lahir di Betlehem. Mereka mengatakan bahwa </w:t>
      </w:r>
      <w:r>
        <w:rPr>
          <w:b/>
          <w:lang w:val="id_ID" w:bidi="id_ID"/>
        </w:rPr>
        <w:t>nabi</w:t>
      </w:r>
      <w:r>
        <w:rPr>
          <w:lang w:val="id_ID" w:bidi="id_ID"/>
        </w:rPr>
        <w:t xml:space="preserve"> telah menulis itu. Seorang nabi adalah seseorang yang menyampaikan pesan dari Allah kepada manusia. Gunakan kata yang sama yang telah Anda gunakan di bagian sebelumnya. Kata </w:t>
      </w:r>
      <w:r>
        <w:rPr>
          <w:lang w:val="id_ID" w:bidi="id_ID"/>
        </w:rPr>
        <w:t>nabi</w:t>
      </w:r>
      <w:r>
        <w:rPr>
          <w:lang w:val="id_ID" w:bidi="id_ID"/>
        </w:rPr>
        <w:t xml:space="preserve"> terdapat di Daftar Kata Utama. </w:t>
      </w:r>
    </w:p>
    <w:p>
      <w:pPr/>
      <w:r>
        <w:rPr>
          <w:lang w:val="id_ID" w:bidi="id_ID"/>
        </w:rPr>
      </w:r>
      <w:r>
        <w:rPr>
          <w:lang w:val="id_ID" w:bidi="id_ID"/>
        </w:rPr>
        <w:t>Para imam berbicara tentang "</w:t>
      </w:r>
      <w:r>
        <w:rPr>
          <w:b/>
          <w:lang w:val="id_ID" w:bidi="id_ID"/>
        </w:rPr>
        <w:t>sang</w:t>
      </w:r>
      <w:r>
        <w:rPr>
          <w:lang w:val="id_ID" w:bidi="id_ID"/>
        </w:rPr>
        <w:t xml:space="preserve"> nabi." Mereka tidak menyebut nama nabi itu, tetapi kita tahu bahwa teks yang mereka kutip adalah dari kitab Mikha. Teks ini sangat dikenal oleh mereka, sehingga mereka tidak merasa perlu menyebut nama nabi itu. Mereka menganggap bahwa ketika orang-orang mendengar kutipan ini, mereka tahu ini dari kitab Mikha.</w:t>
      </w:r>
    </w:p>
    <w:p>
      <w:pPr/>
      <w:r>
        <w:rPr>
          <w:lang w:val="id_ID" w:bidi="id_ID"/>
        </w:rPr>
      </w:r>
      <w:r>
        <w:rPr>
          <w:lang w:val="id_ID" w:bidi="id_ID"/>
        </w:rPr>
        <w:t xml:space="preserve">Para ahli perbintangan melihat Yesus dan </w:t>
      </w:r>
      <w:r>
        <w:rPr>
          <w:b/>
          <w:lang w:val="id_ID" w:bidi="id_ID"/>
        </w:rPr>
        <w:t>bersujud dan menyembah</w:t>
      </w:r>
      <w:r>
        <w:rPr>
          <w:lang w:val="id_ID" w:bidi="id_ID"/>
        </w:rPr>
        <w:t xml:space="preserve"> Dia. Caranya mungkin dengan berlutut dan menyentuhkan dahi mereka ke tanah. Atau mungkin mereka menelungkupkan diri di tanah di depan Yesus. Ini adalah tanda rasa hormat yang besar, layak untuk seorang raja atau Allah. Dengan melakukan ini mereka </w:t>
      </w:r>
      <w:r>
        <w:rPr>
          <w:lang w:val="id_ID" w:bidi="id_ID"/>
        </w:rPr>
        <w:t>menyembah</w:t>
      </w:r>
      <w:r>
        <w:rPr>
          <w:lang w:val="id_ID" w:bidi="id_ID"/>
        </w:rPr>
        <w:t xml:space="preserve"> Yesus. Mereka bersujud sebagai tanda penyembahan mereka.</w:t>
      </w:r>
    </w:p>
    <w:p>
      <w:pPr/>
      <w:r>
        <w:rPr>
          <w:lang w:val="id_ID" w:bidi="id_ID"/>
        </w:rPr>
      </w:r>
      <w:r>
        <w:rPr>
          <w:lang w:val="id_ID" w:bidi="id_ID"/>
        </w:rPr>
        <w:t xml:space="preserve">Para ahli perbintangan </w:t>
      </w:r>
      <w:r>
        <w:rPr>
          <w:b/>
          <w:lang w:val="id_ID" w:bidi="id_ID"/>
        </w:rPr>
        <w:t>membuka tempat penyimpanan harta mereka</w:t>
      </w:r>
      <w:r>
        <w:rPr>
          <w:lang w:val="id_ID" w:bidi="id_ID"/>
        </w:rPr>
        <w:t xml:space="preserve">. Ini berarti mereka membuka kotak atau tas berisi hadiah. Hadiah-hadiah itu adalah </w:t>
      </w:r>
      <w:r>
        <w:rPr>
          <w:b/>
          <w:lang w:val="id_ID" w:bidi="id_ID"/>
        </w:rPr>
        <w:t>emas</w:t>
      </w:r>
      <w:r>
        <w:rPr>
          <w:lang w:val="id_ID" w:bidi="id_ID"/>
        </w:rPr>
        <w:t xml:space="preserve">, </w:t>
      </w:r>
      <w:r>
        <w:rPr>
          <w:b/>
          <w:lang w:val="id_ID" w:bidi="id_ID"/>
        </w:rPr>
        <w:t>kemenyan</w:t>
      </w:r>
      <w:r>
        <w:rPr>
          <w:lang w:val="id_ID" w:bidi="id_ID"/>
        </w:rPr>
        <w:t xml:space="preserve">, dan </w:t>
      </w:r>
      <w:r>
        <w:rPr>
          <w:b/>
          <w:lang w:val="id_ID" w:bidi="id_ID"/>
        </w:rPr>
        <w:t>mur</w:t>
      </w:r>
      <w:r>
        <w:rPr>
          <w:lang w:val="id_ID" w:bidi="id_ID"/>
        </w:rPr>
        <w:t>.</w:t>
      </w:r>
    </w:p>
    <w:p>
      <w:pPr/>
      <w:r>
        <w:rPr>
          <w:lang w:val="id_ID" w:bidi="id_ID"/>
        </w:rPr>
      </w:r>
      <w:r>
        <w:rPr>
          <w:lang w:val="id_ID" w:bidi="id_ID"/>
        </w:rPr>
        <w:t>Emas adalah logam kuning yang sangat berharga. Itu dapat digunakan untuk membuat banyak barang yang indah, seperti koin, perhiasan, atau bejana.</w:t>
      </w:r>
    </w:p>
    <w:p>
      <w:pPr/>
      <w:r>
        <w:rPr>
          <w:lang w:val="id_ID" w:bidi="id_ID"/>
        </w:rPr>
      </w:r>
      <w:r>
        <w:rPr>
          <w:lang w:val="id_ID" w:bidi="id_ID"/>
        </w:rPr>
        <w:t>Kemenyan adalah getah dari pohon-pohon tertentu yang dikeraskan menjadi gumpalan-gumpalan kecil. Ini memiliki aroma yang menyenangkan dan orang-orang dapat membakarnya agar aromanya menyebar—seperti dupa, jika Anda tahu benda ini—atau digunakan untuk membuat parfum atau krim.</w:t>
      </w:r>
    </w:p>
    <w:p>
      <w:pPr/>
      <w:r>
        <w:rPr>
          <w:lang w:val="id_ID" w:bidi="id_ID"/>
        </w:rPr>
      </w:r>
      <w:r>
        <w:rPr>
          <w:lang w:val="id_ID" w:bidi="id_ID"/>
        </w:rPr>
        <w:t>Mur mirip dengan kemenyan, tetapi berasal dari pohon yang berbeda. Mur bisa digunakan sebagai parfum, juga sebagai obat-obatan. Emas, kemenyan, dan mur semuanya adalah hadiah yang sangat mahal, dan pada zaman itu sangat cocok untuk diberikan kepada seorang raja.</w:t>
      </w:r>
    </w:p>
    <w:p>
      <w:pPr/>
      <w:r>
        <w:rPr>
          <w:lang w:val="id_ID" w:bidi="id_ID"/>
        </w:rPr>
      </w:r>
      <w:r>
        <w:rPr>
          <w:lang w:val="id_ID" w:bidi="id_ID"/>
        </w:rPr>
        <w:t xml:space="preserve">Tunjukkan lagi kepada tim Anda gambar </w:t>
      </w:r>
      <w:r>
        <w:rPr>
          <w:lang w:val="id_ID" w:bidi="id_ID"/>
        </w:rPr>
        <w:t>emas</w:t>
      </w:r>
      <w:r>
        <w:rPr>
          <w:lang w:val="id_ID" w:bidi="id_ID"/>
        </w:rPr>
        <w:t xml:space="preserve">, </w:t>
      </w:r>
      <w:r>
        <w:rPr>
          <w:lang w:val="id_ID" w:bidi="id_ID"/>
        </w:rPr>
        <w:t>kemenyan</w:t>
      </w:r>
      <w:r>
        <w:rPr>
          <w:lang w:val="id_ID" w:bidi="id_ID"/>
        </w:rPr>
        <w:t xml:space="preserve">, dan </w:t>
      </w:r>
      <w:r>
        <w:rPr>
          <w:lang w:val="id_ID" w:bidi="id_ID"/>
        </w:rPr>
        <w:t>mur</w:t>
      </w:r>
      <w:r>
        <w:rPr>
          <w:lang w:val="id_ID" w:bidi="id_ID"/>
        </w:rPr>
        <w:t>.</w:t>
      </w:r>
    </w:p>
    <w:p>
      <w:pPr/>
      <w:r>
        <w:rPr>
          <w:lang w:val="id_ID" w:bidi="id_ID"/>
        </w:rPr>
      </w:r>
      <w:r>
        <w:rPr>
          <w:lang w:val="id_ID" w:bidi="id_ID"/>
        </w:rPr>
        <w:t>Jika bahasa Anda tidak memiliki nama untuk kemenyan dan mur, Anda dapat menggambarkannya. Anda mungkin dapat mengatakan bahwa para ahli perbintangan memberikan emas kepada Yesus dan dua jenis minyak yang mahal dan harum. Atau jika orang-orang di masyarakat Anda tahu tentang dupa, Anda dapat berkata, "Para ahli perbintangan memberikan emas kepada Yesus dan dupa yang sangat berharga serta wangi-wangian yang mahal."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2:13–23</w:t>
      </w:r>
      <w:r>
        <w:rPr>
          <w:lang w:val="id_ID" w:bidi="id_ID"/>
        </w:rPr>
      </w:r>
    </w:p>
    <w:p>
      <w:pPr>
        <w:pStyle w:val="Heading3"/>
      </w:pPr>
      <w:r>
        <w:rPr>
          <w:lang w:val="id_ID" w:bidi="id_ID"/>
        </w:rPr>
        <w:t>Dengar dan Renungkan</w:t>
      </w:r>
    </w:p>
    <w:p>
      <w:pPr/>
      <w:r>
        <w:rPr>
          <w:lang w:val="id_ID" w:bidi="id_ID"/>
        </w:rPr>
      </w:r>
      <w:r>
        <w:rPr>
          <w:lang w:val="id_ID" w:bidi="id_ID"/>
        </w:rPr>
        <w:t>Dengarkan Matius 2:13–23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Kisah ini terjadi segera setelah para ahli perbintangan mengunjungi Maria, Yusuf, dan bayi Yesus.</w:t>
      </w:r>
    </w:p>
    <w:p>
      <w:pPr/>
      <w:r>
        <w:rPr>
          <w:lang w:val="id_ID" w:bidi="id_ID"/>
        </w:rPr>
      </w:r>
      <w:r>
        <w:rPr>
          <w:lang w:val="id_ID" w:bidi="id_ID"/>
        </w:rPr>
        <w:t>Kisah sebelumnya berakhir dengan para ahli perbintangan mendapat mimpi. Dari mimpi itu mereka tahu bahwa raja Herodes ingin mencelakakan Yesus yang masih kecil. Oleh karena itu mereka tidak kembali kepada raja Herodes untuk memberi tahu dia di mana Yesus berada, tetapi mereka pulang melalui rute yang berbeda.</w:t>
      </w:r>
    </w:p>
    <w:p>
      <w:pPr/>
      <w:r>
        <w:rPr>
          <w:lang w:val="id_ID" w:bidi="id_ID"/>
        </w:rPr>
      </w:r>
      <w:r>
        <w:rPr>
          <w:lang w:val="id_ID" w:bidi="id_ID"/>
        </w:rPr>
        <w:t>Setelah para ahli perbintangan meninggalkan Maria dan Yusuf, Yusuf mendapat mimpi. Dalam mimpi itu, Yusuf melihat seorang malaikat. Malaikat itu mengatakan kepada Yusuf bahwa raja Herodes ingin membunuh anak itu. Yusuf harus membawa Maria dan Yesus ke Mesir. Mesir adalah negeri tetangga. Raja Herodes tidak memiliki kuasa di Mesir. Yesus akan aman di sana.</w:t>
      </w:r>
    </w:p>
    <w:p>
      <w:pPr/>
      <w:r>
        <w:rPr>
          <w:lang w:val="id_ID" w:bidi="id_ID"/>
        </w:rPr>
      </w:r>
      <w:r>
        <w:rPr>
          <w:lang w:val="id_ID" w:bidi="id_ID"/>
        </w:rPr>
        <w:t xml:space="preserve">Tunjukkan peta </w:t>
      </w:r>
      <w:r>
        <w:rPr>
          <w:lang w:val="id_ID" w:bidi="id_ID"/>
        </w:rPr>
        <w:t>Betlehem dalam kaitannya dengan Mesir</w:t>
      </w:r>
      <w:r>
        <w:rPr>
          <w:lang w:val="id_ID" w:bidi="id_ID"/>
        </w:rPr>
        <w:t>.</w:t>
      </w:r>
    </w:p>
    <w:p>
      <w:pPr/>
      <w:r>
        <w:rPr>
          <w:lang w:val="id_ID" w:bidi="id_ID"/>
        </w:rPr>
      </w:r>
      <w:r>
        <w:rPr>
          <w:lang w:val="id_ID" w:bidi="id_ID"/>
        </w:rPr>
        <w:t>Sekarang Matius kembali mengutip dari seorang nabi. Seperti dalam perikop sebelumnya, ia tidak mengatakan nabi mana: ia hanya mengatakan "nabi." Kali ini nabi yang dikutip adalah Hosea. Hosea hidup sekitar 750 tahun sebelum Yesus lahir. Hosea memberikan pesan dari Allah kepada orang-orang Israel.</w:t>
      </w:r>
    </w:p>
    <w:p>
      <w:pPr/>
      <w:r>
        <w:rPr>
          <w:lang w:val="id_ID" w:bidi="id_ID"/>
        </w:rPr>
      </w:r>
      <w:r>
        <w:rPr>
          <w:lang w:val="id_ID" w:bidi="id_ID"/>
        </w:rPr>
        <w:t>Suatu kali, Allah berbicara tentang semua orang Israel secara keseluruhan, seolah-olah mereka adalah satu orang. Dia berkata: "Aku telah mengasihi Israel sejak ia masih kecil. Aku memanggil anak-Ku—yaitu Israel—dari Mesir." Di sini Allah berbicara tentang masa dalam sejarah Israel, ratusan tahun bahkan sebelum Hosea, ketika orang-orang Israel menjadi budak di Mesir. Allah membebaskan mereka dan menuntun mereka keluar dari Mesir dan memberikan kepada mereka negeri Israel untuk ditempati.</w:t>
      </w:r>
    </w:p>
    <w:p>
      <w:pPr/>
      <w:r>
        <w:rPr>
          <w:lang w:val="id_ID" w:bidi="id_ID"/>
        </w:rPr>
      </w:r>
      <w:r>
        <w:rPr>
          <w:lang w:val="id_ID" w:bidi="id_ID"/>
        </w:rPr>
        <w:t xml:space="preserve">Matius mengulangi bagian terakhir dari pesan dari Allah ini, tetapi ia memberikannya makna yang berbeda. Anak itu sekarang berarti Yesus, bukan Israel. </w:t>
      </w:r>
      <w:r>
        <w:rPr>
          <w:b/>
          <w:lang w:val="id_ID" w:bidi="id_ID"/>
        </w:rPr>
        <w:t>Yesus</w:t>
      </w:r>
      <w:r>
        <w:rPr>
          <w:lang w:val="id_ID" w:bidi="id_ID"/>
        </w:rPr>
        <w:t xml:space="preserve"> yang masih kecil, sekarang berada di Mesir. Nanti, ketika Yesus kembali ke Israel, Allah seakan memanggil Yesus—anak-Nya—keluar dari Mesir. Matius memaksudkan: "Nubuat yang dulu tergenapi pada Israel, akan tergenapi pada Yesus!"</w:t>
      </w:r>
    </w:p>
    <w:p>
      <w:pPr/>
      <w:r>
        <w:rPr>
          <w:lang w:val="id_ID" w:bidi="id_ID"/>
        </w:rPr>
      </w:r>
      <w:r>
        <w:rPr>
          <w:lang w:val="id_ID" w:bidi="id_ID"/>
        </w:rPr>
        <w:t>Sementara itu, ketika para ahli perbintangan tidak kembali ke Yerusalem, raja Herodes menyadari bahwa mereka telah menipunya. Mereka tidak melakukan apa yang dia perintahkan. Mereka secara diam-diam telah kembali ke negeri mereka sendiri. Raja Herodes menjadi marah. Dia kemudian melakukan hal yang mengerikan. Dia membunuh semua bayi laki-laki di Betlehem dan desa-desa sekitarnya. Ia tahu bahwa salah satu dari mereka pasti adalah raja orang Yahudi yang dibicarakan para ahli perbintangan itu, tetapi ia tidak tahu anak yang mana. Dia tahu kira-kira berapa seharusnya usia anak itu. Dia tidak mengambil risiko: ia membunuh setiap anak laki-laki kecil yang mungkin menjadi raja orang Yahudi, dan masih banyak lagi. Dia menyuruh para prajuritnya membunuh semua anak laki-laki yang berusia 2 tahun ke bawah di Betlehem dan desa-desa di sekitarnya.</w:t>
      </w:r>
    </w:p>
    <w:p>
      <w:pPr/>
      <w:r>
        <w:rPr>
          <w:lang w:val="id_ID" w:bidi="id_ID"/>
        </w:rPr>
      </w:r>
      <w:r>
        <w:rPr>
          <w:lang w:val="id_ID" w:bidi="id_ID"/>
        </w:rPr>
        <w:t>Matius kemudian mengutip nabi lain, tetapi kali ini ia memberikan nama nabi itu. Nama nabi itu adalah Yeremia. Yeremia hidup sekitar 600 tahun sebelum kelahiran Yesus. Ini adalah masa ketika orang-orang Israel dibawa ke Babel—pembuangan, masa yang paling mengerikan dalam sejarah Israel. Tepat sebelum orang-orang Israel dibawa ke Babel, Yeremia telah mengatakan bahwa ini akan terjadi.</w:t>
      </w:r>
    </w:p>
    <w:p>
      <w:pPr/>
      <w:r>
        <w:rPr>
          <w:lang w:val="id_ID" w:bidi="id_ID"/>
        </w:rPr>
      </w:r>
      <w:r>
        <w:rPr>
          <w:lang w:val="id_ID" w:bidi="id_ID"/>
        </w:rPr>
        <w:t>Yeremia telah mengatakan bahwa di tempat yang disebut Rama terdengar suara tangisan. Seseorang berkabung dan menangis dengan sangat keras. Dia kemudian mengatakan bahwa orang yang menangis adalah Rahel. Rahel adalah salah satu leluhur perempuan, nenek moyang wanita, dari bangsa Israel. Ia sudah mati sejak lama, tetapi Yeremia berbicara seolah-olah Rahel masih hidup. Yeremia menggunakan bahasa puitis untuk mengungkapkan betapa mengerikannya masa pembuangan. Dia bermaksud mengatakan bahwa jika Rahel masih hidup, ia akan menangis karena orang-orang Israel dijadikan tawanan. Kesedihan Rahel akan sangat besar sehingga tidak ada yang akan dapat menghiburnya dan membuatnya berhenti menangis.</w:t>
      </w:r>
    </w:p>
    <w:p>
      <w:pPr/>
      <w:r>
        <w:rPr>
          <w:lang w:val="id_ID" w:bidi="id_ID"/>
        </w:rPr>
      </w:r>
      <w:r>
        <w:rPr>
          <w:lang w:val="id_ID" w:bidi="id_ID"/>
        </w:rPr>
        <w:t>Yeremia menyebutkan bahwa tangisan itu terdengar di Rama. Ini adalah tempat yang sedikit lebih jauh ke utara Yerusalem.</w:t>
      </w:r>
    </w:p>
    <w:p>
      <w:pPr/>
      <w:r>
        <w:rPr>
          <w:lang w:val="id_ID" w:bidi="id_ID"/>
        </w:rPr>
      </w:r>
      <w:r>
        <w:rPr>
          <w:lang w:val="id_ID" w:bidi="id_ID"/>
        </w:rPr>
        <w:t>Matius menerapkan nubuat dari Yeremia ini pada situasi sekarang. Ketika raja Herodes membunuh bayi-bayi di Betlehem, ini adalah saat yang mengerikan bagi orang-orang di Betlehem. Jika leluhur mereka Rahel masih hidup, ia akan menangis dengan sangat keras, seperti para ibu dan ayah di Betlehem yang anak-anaknya dibunuh sedang menangis sekarang.</w:t>
      </w:r>
    </w:p>
    <w:p>
      <w:pPr/>
      <w:r>
        <w:rPr>
          <w:lang w:val="id_ID" w:bidi="id_ID"/>
        </w:rPr>
      </w:r>
      <w:r>
        <w:rPr>
          <w:lang w:val="id_ID" w:bidi="id_ID"/>
        </w:rPr>
        <w:t>Berhenti di sini dan diskusikan: Dapatkah Anda menceritakan kisah tentang seorang bayi yang meninggal di masyarakat Anda? Apa yang terjadi? Bagaimana orang lain menanggapi? Bagaimana kematian bayi itu memengaruhi keluarga dan masyarakat?</w:t>
      </w:r>
    </w:p>
    <w:p>
      <w:pPr/>
      <w:r>
        <w:rPr>
          <w:lang w:val="id_ID" w:bidi="id_ID"/>
        </w:rPr>
      </w:r>
      <w:r>
        <w:rPr>
          <w:lang w:val="id_ID" w:bidi="id_ID"/>
        </w:rPr>
        <w:t>Sementara itu, Yusuf dan Maria dan Yesus aman di Mesir. Kita tidak tahu berapa lama mereka tinggal di Mesir. Mungkin beberapa bulan, atau beberapa tahun. Tetapi, setelah mereka tinggal di sana selama beberapa waktu, raja Herodes meninggal.</w:t>
      </w:r>
    </w:p>
    <w:p>
      <w:pPr/>
      <w:r>
        <w:rPr>
          <w:lang w:val="id_ID" w:bidi="id_ID"/>
        </w:rPr>
      </w:r>
      <w:r>
        <w:rPr>
          <w:lang w:val="id_ID" w:bidi="id_ID"/>
        </w:rPr>
        <w:t>Raja Herodes memiliki tiga anak laki-laki. Setelah kematiannya, kerajaannya dibagi menjadi tiga wilayah. Setiap anak mendapatkan satu bagian. Anak Herodes, Arkhelaus menjadi penguasa atas Yudea. Anak Herodes, Herodes Antipas menjadi penguasa atas sebuah provinsi bernama Galilea, serta provinsi lain. Anaknya yang ketiga mendapatkan bagian lain.</w:t>
      </w:r>
    </w:p>
    <w:p>
      <w:pPr/>
      <w:r>
        <w:rPr>
          <w:lang w:val="id_ID" w:bidi="id_ID"/>
        </w:rPr>
      </w:r>
      <w:r>
        <w:rPr>
          <w:lang w:val="id_ID" w:bidi="id_ID"/>
        </w:rPr>
        <w:t>Seorang malaikat mengatakan kepada Yusuf dalam mimpi bahwa aman baginya untuk kembali ke Israel. Tetapi begitu mereka berada dalam perjalanan, Yusuf mendengar bahwa anak raja Herodes, Arkhelaus sekarang adalah penguasa atas Yudea. Ini membuat Yusuf takut. Yusuf tahu bahwa Arkhelaus bukan orang yang baik. Yusuf kemudian mendapat mimpi lain, dan seorang malaikat menyuruhnya untuk pergi ke Nazaret. Dari Injil Lukas, kita tahu bahwa Yusuf dan Maria pernah tinggal di Nazaret sebelum mereka pergi ke Betlehem. Nazaret adalah kota kecil di provinsi Galilea. Itu berada di utara dari Yerusalem dan Betlehem.</w:t>
      </w:r>
    </w:p>
    <w:p>
      <w:pPr/>
      <w:r>
        <w:rPr>
          <w:lang w:val="id_ID" w:bidi="id_ID"/>
        </w:rPr>
      </w:r>
      <w:r>
        <w:rPr>
          <w:lang w:val="id_ID" w:bidi="id_ID"/>
        </w:rPr>
        <w:t xml:space="preserve">Tunjukkan kepada orang-orang peta </w:t>
      </w:r>
      <w:r>
        <w:rPr>
          <w:lang w:val="id_ID" w:bidi="id_ID"/>
        </w:rPr>
        <w:t>Israel pada zaman Yesus</w:t>
      </w:r>
      <w:r>
        <w:rPr>
          <w:lang w:val="id_ID" w:bidi="id_ID"/>
        </w:rPr>
        <w:t>. Carilah Nazaret.</w:t>
      </w:r>
    </w:p>
    <w:p>
      <w:pPr/>
      <w:r>
        <w:rPr>
          <w:lang w:val="id_ID" w:bidi="id_ID"/>
        </w:rPr>
      </w:r>
      <w:r>
        <w:rPr>
          <w:lang w:val="id_ID" w:bidi="id_ID"/>
        </w:rPr>
        <w:t>Nazaret bukan tempat yang membanggakan untuk ditinggali. Orang-orang di Yudea memandang rendah orang-orang di Galilea, dan di Galilea sendiri, orang-orang memandang rendah orang-orang dari Nazaret! Itu adalah salah satu tempat yang dianggap paling rendah, paling memalukan, untuk ditinggali.</w:t>
      </w:r>
    </w:p>
    <w:p>
      <w:pPr/>
      <w:r>
        <w:rPr>
          <w:lang w:val="id_ID" w:bidi="id_ID"/>
        </w:rPr>
      </w:r>
      <w:r>
        <w:rPr>
          <w:lang w:val="id_ID" w:bidi="id_ID"/>
        </w:rPr>
        <w:t>Matius kembali mengutip seorang nabi. Kali ini ia mengatakan "nabi-nabi"—lebih dari satu. Dia mengatakan bahwa para nabi telah mengatakan bahwa "Ia akan disebut orang Nazaret." Orang Nazaret artinya orang yang berasal dari Nazaret, dan kata "dia" merujuk pada Mesias. Kita tidak memiliki teks dalam Perjanjian Lama di mana seorang nabi mengatakan bahwa Mesias akan menjadi orang Nazaret. Tetapi, kita memiliki teks di mana seorang nabi mengatakan bahwa Mesias akan dipandang rendah. Matius mungkin bermaksud mengatakan bahwa ketika orang tua Yesus pergi untuk tinggal di Nazaret, ini akan menggenapi nubuat bahwa Mesias akan dipandang rendah oleh orang lain.</w:t>
      </w:r>
    </w:p>
    <w:p>
      <w:pPr/>
      <w:r>
        <w:rPr>
          <w:lang w:val="id_ID" w:bidi="id_ID"/>
        </w:rPr>
      </w:r>
      <w:r>
        <w:rPr>
          <w:lang w:val="id_ID" w:bidi="id_ID"/>
        </w:rPr>
        <w:t>Dalam masyarakat Anda, apakah ada tempat-tempat yang dianggap tidak membanggakan untuk ditinggali? Apa yang dapat Anda ceritakan tentang orang-orang dari tempat ini? Jika Anda bertemu dengan seseorang dari tempat ini, bagaimana Anda bereaksi? Jika Anda mendengar seseorang berasal dari tempat ini, apa yang Anda bayangkan atau pikirkan tentang orang tersebut?</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Yusuf mendapat mimpi.</w:t>
      </w:r>
    </w:p>
    <w:p>
      <w:pPr/>
      <w:r>
        <w:rPr>
          <w:lang w:val="id_ID" w:bidi="id_ID"/>
        </w:rPr>
      </w:r>
      <w:r>
        <w:rPr>
          <w:b/>
          <w:lang w:val="id_ID" w:bidi="id_ID"/>
        </w:rPr>
        <w:t>Adegan kedua:</w:t>
      </w:r>
      <w:r>
        <w:rPr>
          <w:lang w:val="id_ID" w:bidi="id_ID"/>
        </w:rPr>
        <w:t xml:space="preserve"> Yusuf, Maria, dan bayi Yesus pergi ke Mesir. </w:t>
      </w:r>
    </w:p>
    <w:p>
      <w:pPr/>
      <w:r>
        <w:rPr>
          <w:lang w:val="id_ID" w:bidi="id_ID"/>
        </w:rPr>
      </w:r>
      <w:r>
        <w:rPr>
          <w:b/>
          <w:lang w:val="id_ID" w:bidi="id_ID"/>
        </w:rPr>
        <w:t>Agedan ketiga:</w:t>
      </w:r>
      <w:r>
        <w:rPr>
          <w:lang w:val="id_ID" w:bidi="id_ID"/>
        </w:rPr>
        <w:t xml:space="preserve"> Raja Herodes memerintahkan pembunuhan terhadap bayi-bayi laki-laki di Betlehem. </w:t>
      </w:r>
    </w:p>
    <w:p>
      <w:pPr/>
      <w:r>
        <w:rPr>
          <w:lang w:val="id_ID" w:bidi="id_ID"/>
        </w:rPr>
      </w:r>
      <w:r>
        <w:rPr>
          <w:b/>
          <w:lang w:val="id_ID" w:bidi="id_ID"/>
        </w:rPr>
        <w:t>Adegan keempat:</w:t>
      </w:r>
      <w:r>
        <w:rPr>
          <w:lang w:val="id_ID" w:bidi="id_ID"/>
        </w:rPr>
        <w:t xml:space="preserve"> Yusuf, Maria, bayi Yesus memulai perjalanan kembali ke Israel.</w:t>
      </w:r>
    </w:p>
    <w:p>
      <w:pPr/>
      <w:r>
        <w:rPr>
          <w:lang w:val="id_ID" w:bidi="id_ID"/>
        </w:rPr>
      </w:r>
      <w:r>
        <w:rPr>
          <w:b/>
          <w:lang w:val="id_ID" w:bidi="id_ID"/>
        </w:rPr>
        <w:t>Adegan kelima:</w:t>
      </w:r>
      <w:r>
        <w:rPr>
          <w:lang w:val="id_ID" w:bidi="id_ID"/>
        </w:rPr>
        <w:t xml:space="preserve"> Yusuf, Maria, dan bayi Yesus tinggal di Nazaret.</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Bayi Yesus</w:t>
      </w:r>
    </w:p>
    <w:p>
      <w:pPr>
        <w:pStyle w:val="ListBullet"/>
        <w:spacing w:line="240" w:lineRule="auto"/>
        <w:ind w:left="720"/>
      </w:pPr>
      <w:r>
        <w:rPr>
          <w:lang w:val="id_ID" w:bidi="id_ID"/>
        </w:rPr>
      </w:r>
      <w:r>
        <w:rPr>
          <w:lang w:val="id_ID" w:bidi="id_ID"/>
        </w:rPr>
        <w:t>Raja Herodes</w:t>
      </w:r>
    </w:p>
    <w:p>
      <w:pPr>
        <w:pStyle w:val="ListBullet"/>
        <w:spacing w:line="240" w:lineRule="auto"/>
        <w:ind w:left="720"/>
      </w:pPr>
      <w:r>
        <w:rPr>
          <w:lang w:val="id_ID" w:bidi="id_ID"/>
        </w:rPr>
      </w:r>
      <w:r>
        <w:rPr>
          <w:lang w:val="id_ID" w:bidi="id_ID"/>
        </w:rPr>
        <w:t>Nabi (Hosea)</w:t>
      </w:r>
    </w:p>
    <w:p>
      <w:pPr>
        <w:pStyle w:val="ListBullet"/>
        <w:spacing w:line="240" w:lineRule="auto"/>
        <w:ind w:left="720"/>
      </w:pPr>
      <w:r>
        <w:rPr>
          <w:lang w:val="id_ID" w:bidi="id_ID"/>
        </w:rPr>
      </w:r>
      <w:r>
        <w:rPr>
          <w:lang w:val="id_ID" w:bidi="id_ID"/>
        </w:rPr>
        <w:t>Para ahli perbintangan (atau orang-orang majus)</w:t>
      </w:r>
    </w:p>
    <w:p>
      <w:pPr>
        <w:pStyle w:val="ListBullet"/>
        <w:spacing w:line="240" w:lineRule="auto"/>
        <w:ind w:left="720"/>
      </w:pPr>
      <w:r>
        <w:rPr>
          <w:lang w:val="id_ID" w:bidi="id_ID"/>
        </w:rPr>
      </w:r>
      <w:r>
        <w:rPr>
          <w:lang w:val="id_ID" w:bidi="id_ID"/>
        </w:rPr>
        <w:t>Bayi-bayi di Betlehem</w:t>
      </w:r>
    </w:p>
    <w:p>
      <w:pPr>
        <w:pStyle w:val="ListBullet"/>
        <w:spacing w:line="240" w:lineRule="auto"/>
        <w:ind w:left="720"/>
      </w:pPr>
      <w:r>
        <w:rPr>
          <w:lang w:val="id_ID" w:bidi="id_ID"/>
        </w:rPr>
      </w:r>
      <w:r>
        <w:rPr>
          <w:lang w:val="id_ID" w:bidi="id_ID"/>
        </w:rPr>
        <w:t>Orang-orang yang tinggal di Betlehem dan desa-desa sekitarnya</w:t>
      </w:r>
    </w:p>
    <w:p>
      <w:pPr>
        <w:pStyle w:val="ListBullet"/>
        <w:spacing w:line="240" w:lineRule="auto"/>
        <w:ind w:left="720"/>
      </w:pPr>
      <w:r>
        <w:rPr>
          <w:lang w:val="id_ID" w:bidi="id_ID"/>
        </w:rPr>
      </w:r>
      <w:r>
        <w:rPr>
          <w:lang w:val="id_ID" w:bidi="id_ID"/>
        </w:rPr>
        <w:t>Para prajurit raja Herodes</w:t>
      </w:r>
    </w:p>
    <w:p>
      <w:pPr>
        <w:pStyle w:val="ListBullet"/>
        <w:spacing w:line="240" w:lineRule="auto"/>
        <w:ind w:left="720"/>
      </w:pPr>
      <w:r>
        <w:rPr>
          <w:lang w:val="id_ID" w:bidi="id_ID"/>
        </w:rPr>
      </w:r>
      <w:r>
        <w:rPr>
          <w:lang w:val="id_ID" w:bidi="id_ID"/>
        </w:rPr>
        <w:t>Nabi Yeremia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Raja Arkhelaus</w:t>
      </w:r>
    </w:p>
    <w:p>
      <w:pPr>
        <w:pStyle w:val="ListBullet"/>
        <w:spacing w:line="240" w:lineRule="auto"/>
        <w:ind w:left="720"/>
      </w:pPr>
      <w:r>
        <w:rPr>
          <w:lang w:val="id_ID" w:bidi="id_ID"/>
        </w:rPr>
      </w:r>
      <w:r>
        <w:rPr>
          <w:lang w:val="id_ID" w:bidi="id_ID"/>
        </w:rPr>
        <w:t>Dua anak laki-laki Herodes yang lain. Mereka tidak disebutkan di dalam kisah tersebut, tetapi akan sangat membantu bagi kita untuk memahami mereka.</w:t>
      </w:r>
    </w:p>
    <w:p>
      <w:pPr>
        <w:pStyle w:val="ListBullet"/>
        <w:spacing w:line="240" w:lineRule="auto"/>
        <w:ind w:left="720"/>
      </w:pPr>
      <w:r>
        <w:rPr>
          <w:lang w:val="id_ID" w:bidi="id_ID"/>
        </w:rPr>
      </w:r>
      <w:r>
        <w:rPr>
          <w:lang w:val="id_ID" w:bidi="id_ID"/>
        </w:rPr>
        <w:t>Para "nabi"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Malaikat memperingatkan Yusuf dan memberitahunya untuk pergi ke Mesir. Maria dan Yusuf pergi pada malam hari: kemungkinan malam yang sama ketika Yusuf bermimpi. Akan lebih aman untuk pergi pada malam hari, sehingga orang-orang tidak akan melihat mereka pergi dan memberitahu raja Herodes ke mana mereka pergi.</w:t>
      </w:r>
    </w:p>
    <w:p>
      <w:pPr/>
      <w:r>
        <w:rPr>
          <w:lang w:val="id_ID" w:bidi="id_ID"/>
        </w:rPr>
      </w:r>
      <w:r>
        <w:rPr>
          <w:lang w:val="id_ID" w:bidi="id_ID"/>
        </w:rPr>
        <w:t>Kita tidak tahu seberapa jauh Maria dan Yusuf berjalan kaki dalam perjalanan mereka ke Mesir. Ini tergantung pada bagian Mesir mana yang mereka tempati. Mereka mungkin telah melakukan perjalanan setidaknya selama satu minggu, tetapi bisa juga beberapa minggu. Perjalanan itu mungkin sulit. Ada jalanan, tetapi hanya sedikit desa di sepanjang jalan.</w:t>
      </w:r>
    </w:p>
    <w:p>
      <w:pPr/>
      <w:r>
        <w:rPr>
          <w:lang w:val="id_ID" w:bidi="id_ID"/>
        </w:rPr>
      </w:r>
      <w:r>
        <w:rPr>
          <w:lang w:val="id_ID" w:bidi="id_ID"/>
        </w:rPr>
        <w:t>Selama Yusuf dan Maria tinggal di Mesir, raja Herodes akan mati. Namun, sekarang dia belum mati. Saat Maria dan Yusuf masih dalam perjalanan menuju Mesir, raja Herodes membunuh bayi-bayi laki-laki di Betlehem.</w:t>
      </w:r>
    </w:p>
    <w:p>
      <w:pPr/>
      <w:r>
        <w:rPr>
          <w:lang w:val="id_ID" w:bidi="id_ID"/>
        </w:rPr>
      </w:r>
      <w:r>
        <w:rPr>
          <w:lang w:val="id_ID" w:bidi="id_ID"/>
        </w:rPr>
        <w:t>Raja mengharapkan para ahli perbintangan kembali dan memberitahukan kepadanya di mana keberadaan anak yang akan menjadi raja Yahudi. Betlehem tidak terlalu jauh dari Yerusalem. Para ahli perbintangan itu bisa saja kembali kepadanya dalam satu atau dua hari. Jadi raja kemungkinan tidak menunggu lama, dan segera mengirim tentara ke Betlehem hanya beberapa hari setelah para ahli perbintangan itu pergi.</w:t>
      </w:r>
    </w:p>
    <w:p>
      <w:pPr/>
      <w:r>
        <w:rPr>
          <w:lang w:val="id_ID" w:bidi="id_ID"/>
        </w:rPr>
      </w:r>
      <w:r>
        <w:rPr>
          <w:lang w:val="id_ID" w:bidi="id_ID"/>
        </w:rPr>
        <w:t>Betlehem adalah desa kecil. Raja juga membunuh bayi-bayi laki-laki di desa sekitar Betlehem, hanya untuk memastikan. Karena ini adalah desa-desa kecil, mungkin tidak banyak anak yang dibunuh. Tetapi Anda dapat membayangkan betapa ketakutan orang-orang di desa tersebut ketika para prajurit raja datang berbaris menuju desa mereka, mencari ke dalam setiap rumah, dan merampas bayi-bayi mereka. Para prajurit membunuh setiap bayi dengan pedang. Jika Anda berada di desa itu saat peristiwa ini terjadi, apa yang akan Anda dengar? Apa yang akan Anda lihat?</w:t>
      </w:r>
    </w:p>
    <w:p>
      <w:pPr/>
      <w:r>
        <w:rPr>
          <w:lang w:val="id_ID" w:bidi="id_ID"/>
        </w:rPr>
      </w:r>
      <w:r>
        <w:rPr>
          <w:lang w:val="id_ID" w:bidi="id_ID"/>
        </w:rPr>
        <w:t xml:space="preserve">Raja Herodes mati beberapa saat setelah peristiwa ini. Matius mengatakan: "Lihat, malaikat memberitahukan kepada Yusuf melalui mimpi!" Ini berarti pemberitahuan itu terjadi tiba-tiba. Malaikat memberitahukan kepada Yusuf untuk kembali ke Israel dengan Maria dan Yesus. Malaikat mengatakan orang-orang yang berusaha membunuh Yesus telah mati. Dari sini, Yusuf tahu bahwa Raja Herodes telah mati. Yusuf dan Maria, beserta Yesus, mulai melakukan perjalanan, tetapi sebelum mereka sampai di Yudea, Yusuf mendengar bahwa anak Herodes, Arkhelaus, kini menjadi raja. Mereka mungkin bertemu beberapa orang di jalan yang datang dari Yudea yang memberitahukan hal ini kepadanya. Kabar ini membuat Yusuf takut. Dia tidak percaya pada Raja Arkhelaus. Mungkin dia bertanya-tanya apa yang harus dilakukannya, saat ia mendapat mimpi lain. Mimpi itu memberinya petunjuk ke mana harus pergi. Yusuf kemudian membawa keluarganya menetap di Nazaret. </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5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Bayi Yesus</w:t>
      </w:r>
    </w:p>
    <w:p>
      <w:pPr>
        <w:pStyle w:val="ListBullet"/>
        <w:spacing w:line="240" w:lineRule="auto"/>
        <w:ind w:left="720"/>
      </w:pPr>
      <w:r>
        <w:rPr>
          <w:lang w:val="id_ID" w:bidi="id_ID"/>
        </w:rPr>
      </w:r>
      <w:r>
        <w:rPr>
          <w:lang w:val="id_ID" w:bidi="id_ID"/>
        </w:rPr>
        <w:t>Raja Herodes</w:t>
      </w:r>
    </w:p>
    <w:p>
      <w:pPr>
        <w:pStyle w:val="ListBullet"/>
        <w:spacing w:line="240" w:lineRule="auto"/>
        <w:ind w:left="720"/>
      </w:pPr>
      <w:r>
        <w:rPr>
          <w:lang w:val="id_ID" w:bidi="id_ID"/>
        </w:rPr>
      </w:r>
      <w:r>
        <w:rPr>
          <w:lang w:val="id_ID" w:bidi="id_ID"/>
        </w:rPr>
        <w:t>Nabi (Hosea)</w:t>
      </w:r>
    </w:p>
    <w:p>
      <w:pPr>
        <w:pStyle w:val="ListBullet"/>
        <w:spacing w:line="240" w:lineRule="auto"/>
        <w:ind w:left="720"/>
      </w:pPr>
      <w:r>
        <w:rPr>
          <w:lang w:val="id_ID" w:bidi="id_ID"/>
        </w:rPr>
      </w:r>
      <w:r>
        <w:rPr>
          <w:lang w:val="id_ID" w:bidi="id_ID"/>
        </w:rPr>
        <w:t>Para ahli perbintangan (atau orang-orang majus)</w:t>
      </w:r>
    </w:p>
    <w:p>
      <w:pPr>
        <w:pStyle w:val="ListBullet"/>
        <w:spacing w:line="240" w:lineRule="auto"/>
        <w:ind w:left="720"/>
      </w:pPr>
      <w:r>
        <w:rPr>
          <w:lang w:val="id_ID" w:bidi="id_ID"/>
        </w:rPr>
      </w:r>
      <w:r>
        <w:rPr>
          <w:lang w:val="id_ID" w:bidi="id_ID"/>
        </w:rPr>
        <w:t>Bayi-bayi di Betlehem</w:t>
      </w:r>
    </w:p>
    <w:p>
      <w:pPr>
        <w:pStyle w:val="ListBullet"/>
        <w:spacing w:line="240" w:lineRule="auto"/>
        <w:ind w:left="720"/>
      </w:pPr>
      <w:r>
        <w:rPr>
          <w:lang w:val="id_ID" w:bidi="id_ID"/>
        </w:rPr>
      </w:r>
      <w:r>
        <w:rPr>
          <w:lang w:val="id_ID" w:bidi="id_ID"/>
        </w:rPr>
        <w:t>Orang-orang yang tinggal di Betlehem dan desa-desa sekitarnya</w:t>
      </w:r>
    </w:p>
    <w:p>
      <w:pPr>
        <w:pStyle w:val="ListBullet"/>
        <w:spacing w:line="240" w:lineRule="auto"/>
        <w:ind w:left="720"/>
      </w:pPr>
      <w:r>
        <w:rPr>
          <w:lang w:val="id_ID" w:bidi="id_ID"/>
        </w:rPr>
      </w:r>
      <w:r>
        <w:rPr>
          <w:lang w:val="id_ID" w:bidi="id_ID"/>
        </w:rPr>
        <w:t>Para prajurit raja Herodes</w:t>
      </w:r>
    </w:p>
    <w:p>
      <w:pPr>
        <w:pStyle w:val="ListBullet"/>
        <w:spacing w:line="240" w:lineRule="auto"/>
        <w:ind w:left="720"/>
      </w:pPr>
      <w:r>
        <w:rPr>
          <w:lang w:val="id_ID" w:bidi="id_ID"/>
        </w:rPr>
      </w:r>
      <w:r>
        <w:rPr>
          <w:lang w:val="id_ID" w:bidi="id_ID"/>
        </w:rPr>
        <w:t>Nabi Yeremia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Raja Arkhelaus</w:t>
      </w:r>
    </w:p>
    <w:p>
      <w:pPr>
        <w:pStyle w:val="ListBullet"/>
        <w:spacing w:line="240" w:lineRule="auto"/>
        <w:ind w:left="720"/>
      </w:pPr>
      <w:r>
        <w:rPr>
          <w:lang w:val="id_ID" w:bidi="id_ID"/>
        </w:rPr>
      </w:r>
      <w:r>
        <w:rPr>
          <w:lang w:val="id_ID" w:bidi="id_ID"/>
        </w:rPr>
        <w:t>Dua anak laki-laki Herodes yang lain. Mereka tidak disebutkan di dalam kisah tersebut, tetapi akan sangat membantu bagi kita untuk memahami mereka.</w:t>
      </w:r>
    </w:p>
    <w:p>
      <w:pPr>
        <w:pStyle w:val="ListBullet"/>
        <w:spacing w:line="240" w:lineRule="auto"/>
        <w:ind w:left="720"/>
      </w:pPr>
      <w:r>
        <w:rPr>
          <w:lang w:val="id_ID" w:bidi="id_ID"/>
        </w:rPr>
      </w:r>
      <w:r>
        <w:rPr>
          <w:lang w:val="id_ID" w:bidi="id_ID"/>
        </w:rPr>
        <w:t>Para "nabi"</w:t>
      </w:r>
    </w:p>
    <w:p>
      <w:pPr/>
      <w:r>
        <w:rPr>
          <w:lang w:val="id_ID" w:bidi="id_ID"/>
        </w:rPr>
      </w:r>
      <w:r>
        <w:rPr>
          <w:lang w:val="id_ID" w:bidi="id_ID"/>
        </w:rPr>
        <w:t>Minta kelompok untuk memerankan kisah ini dua kali. Mereka harus memerankannya dalam bahasa yang akan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Bagilah ruangan atau area menjadi beberapa bagian. Tentukan bagian mana Betlehem berada, dan di mana Yerusalem, Mesir, serta Nazaret. Tentukan di mana Anda akan menempatkan para aktor yang memerankan berbagai nabi. Para nabi tidak hidup pada zaman yang sama dengan orang-orang lain dalam kisah itu. Mereka sudah menyampaikan pesan mereka sejak dahulu kala. Mungkin mereka dapat berdiri di atas kursi untuk menunjukkan perbedaan dengan orang lain. Atau, mereka dapat berdiri di depan pintu, dan meneriakkan pesan mereka ke dalam ruangan dari kejauhan!</w:t>
      </w:r>
    </w:p>
    <w:p>
      <w:pPr/>
      <w:r>
        <w:rPr>
          <w:lang w:val="id_ID" w:bidi="id_ID"/>
        </w:rPr>
      </w:r>
      <w:r>
        <w:rPr>
          <w:lang w:val="id_ID" w:bidi="id_ID"/>
        </w:rPr>
        <w:t>Peragakan para ahli perbintangan yang meninggalkan Maria dan Yusuf setelah kunjungan mereka ke Betlehem. Peragakan Yusuf yang mendapat mimpi.</w:t>
      </w:r>
    </w:p>
    <w:p>
      <w:pPr/>
      <w:r>
        <w:rPr>
          <w:lang w:val="id_ID" w:bidi="id_ID"/>
        </w:rPr>
      </w:r>
      <w:r>
        <w:rPr>
          <w:lang w:val="id_ID" w:bidi="id_ID"/>
        </w:rPr>
        <w:t>Perankan Yusuf membangunkan keluarganya, lalu Yusuf, Maria, dan Yesus meninggalkan Betlehem.</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Yusuf dan Maria, "Bagaimana perasaan kalian?" Anda mungkin mendengar hal-hal seperti: </w:t>
      </w:r>
    </w:p>
    <w:p>
      <w:pPr/>
      <w:r>
        <w:rPr>
          <w:lang w:val="id_ID" w:bidi="id_ID"/>
        </w:rPr>
      </w:r>
      <w:r>
        <w:rPr>
          <w:lang w:val="id_ID" w:bidi="id_ID"/>
        </w:rPr>
        <w:t>Di sisi lain ruangan, Anda dapat memerankan nabi Hosea yang berkata "Dari Mesir Kupanggil Anak-Ku." Nubuat ini belum digenapi; Yesus masih dalam perjalanan ke Mesir. Tetapi itu akan digenapi ketika Yesus mulai melakukan perjalanan kembali. Mintalah orang yang memerankan nabi untuk tinggal di tempat yang sama untuk beberapa waktu. Dia bisa mengulangi kalimatnya nanti.</w:t>
      </w:r>
    </w:p>
    <w:p>
      <w:pPr/>
      <w:r>
        <w:rPr>
          <w:lang w:val="id_ID" w:bidi="id_ID"/>
        </w:rPr>
      </w:r>
      <w:r>
        <w:rPr>
          <w:lang w:val="id_ID" w:bidi="id_ID"/>
        </w:rPr>
        <w:t>Meskipun Matius sudah menceritakan kepada kita sejak awal dalam perikop itu bahwa Raja Herodes meninggal, Anda belum perlu memerankan kematiannya sekarang. Simpan adegan ini untuk nanti.</w:t>
      </w:r>
    </w:p>
    <w:p>
      <w:pPr/>
      <w:r>
        <w:rPr>
          <w:lang w:val="id_ID" w:bidi="id_ID"/>
        </w:rPr>
      </w:r>
      <w:r>
        <w:rPr>
          <w:lang w:val="id_ID" w:bidi="id_ID"/>
        </w:rPr>
        <w:t>Ketika Maria dan Yusuf masih melakukan perjalanan, di bagian lain ruangan peragakan raja Herodes menunggu para ahli perbintangan untuk kembali.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Herodes, "Bagaimana perasaan Anda?"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Perankan raja Herodes mengirim para prajuritnya ke Betlehem.</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para prajurit, “Bagaimana perasaan kalian tentang perintah ini?”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prajurit yang tiba di Betlehem, mencari bayi laki-laki, dan membunuh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di Betlehem,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Di sisi lain ruangan, peragakan nabi Yeremia yang menyampaikan nubuatnya. Peragakan Rahel yang menangis. Peragakan orang-orang yang berusaha menghiburnya tetapi sia-sia.</w:t>
      </w:r>
    </w:p>
    <w:p>
      <w:pPr/>
      <w:r>
        <w:rPr>
          <w:lang w:val="id_ID" w:bidi="id_ID"/>
        </w:rPr>
      </w:r>
      <w:r>
        <w:rPr>
          <w:lang w:val="id_ID" w:bidi="id_ID"/>
        </w:rPr>
        <w:t>Peragakan kematian Herodes. Ketahuilah bahwa kematian ini tidak terjadi langsung setelah pembunuhan bayi-bayi; ada selang waktu di antaranya.</w:t>
      </w:r>
    </w:p>
    <w:p>
      <w:pPr/>
      <w:r>
        <w:rPr>
          <w:lang w:val="id_ID" w:bidi="id_ID"/>
        </w:rPr>
      </w:r>
      <w:r>
        <w:rPr>
          <w:lang w:val="id_ID" w:bidi="id_ID"/>
        </w:rPr>
        <w:t xml:space="preserve">Peragakan tiga anak Herodes yang menjadi penguasa atas beberapa provinsi. Arkhelaus menjadi penguasa atas Yudea (yang mencakup Yerusalem dan Betlehem), dan Herodes Antipas menjadi penguasa atas Galilea. Ini termasuk Nazaret. Buatlah para aktor yang memerankan dua anak laki-laki berdiri di posisi yang tepat di ruangan itu: satu di dekat Betlehem, dan satu di dekat Nazaret. </w:t>
      </w:r>
    </w:p>
    <w:p>
      <w:pPr/>
      <w:r>
        <w:rPr>
          <w:lang w:val="id_ID" w:bidi="id_ID"/>
        </w:rPr>
      </w:r>
      <w:r>
        <w:rPr>
          <w:lang w:val="id_ID" w:bidi="id_ID"/>
        </w:rPr>
        <w:t>Anak ketiga dan provinsi-provinsinya belum penting untuk kisah ini. Anda dapat memintanya berdiri di mana saja!</w:t>
      </w:r>
    </w:p>
    <w:p>
      <w:pPr/>
      <w:r>
        <w:rPr>
          <w:lang w:val="id_ID" w:bidi="id_ID"/>
        </w:rPr>
      </w:r>
      <w:r>
        <w:rPr>
          <w:lang w:val="id_ID" w:bidi="id_ID"/>
        </w:rPr>
        <w:t>Peragakan Yusuf yang mendapat mimpi. Peragakan malaikat yang menyuruhnya untuk kembali ke Israel.</w:t>
      </w:r>
    </w:p>
    <w:p>
      <w:pPr/>
      <w:r>
        <w:rPr>
          <w:lang w:val="id_ID" w:bidi="id_ID"/>
        </w:rPr>
      </w:r>
      <w:r>
        <w:rPr>
          <w:lang w:val="id_ID" w:bidi="id_ID"/>
        </w:rPr>
        <w:t>Peragakan Yusuf, Maria, dan Yesus yang melakukan perjalanan kembali ke Israel.</w:t>
      </w:r>
    </w:p>
    <w:p>
      <w:pPr/>
      <w:r>
        <w:rPr>
          <w:lang w:val="id_ID" w:bidi="id_ID"/>
        </w:rPr>
      </w:r>
      <w:r>
        <w:rPr>
          <w:lang w:val="id_ID" w:bidi="id_ID"/>
        </w:rPr>
        <w:t>Sekarang adalah saat yang baik untuk meminta nabi Hosea mengulangi kalimatnya: "Dari Mesir Kupanggil anak-Ku!"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Yusuf dan Maria,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Yusuf yang mendengar dari seseorang bahwa raja Arkhelaus sekarang menjadi raja Yudea.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Yusuf: "Bagaimana perasaan Anda tentang ini?"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Yusuf yang mendapat mimpi. Matius tidak mengatakan apakah seorang malaikat berbicara kepadanya dalam mimpi itu, atau apakah Allah memberinya instruksi dengan cara yang berbeda. Tetapi dari mimpi itu, Yusuf mengerti bahwa ia harus pergi ke Nazaret.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Yusuf: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Maria dan Yusuf yang tiba di Nazaret dan menetap di sana.</w:t>
      </w:r>
    </w:p>
    <w:p>
      <w:pPr/>
      <w:r>
        <w:rPr>
          <w:lang w:val="id_ID" w:bidi="id_ID"/>
        </w:rPr>
      </w:r>
      <w:r>
        <w:rPr>
          <w:lang w:val="id_ID" w:bidi="id_ID"/>
        </w:rPr>
        <w:t>Peragakan "para nabi" yang mengatakan, "Mesias akan disebut orang Nazaret!"</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Seorang malaikat Tuhan menampakkan diri kepada Yusuf dalam mimpi.</w:t>
      </w:r>
    </w:p>
    <w:p>
      <w:pPr/>
      <w:r>
        <w:rPr>
          <w:lang w:val="id_ID" w:bidi="id_ID"/>
        </w:rPr>
      </w:r>
      <w:r>
        <w:rPr>
          <w:lang w:val="id_ID" w:bidi="id_ID"/>
        </w:rPr>
        <w:t xml:space="preserve">Seorang </w:t>
      </w:r>
      <w:r>
        <w:rPr>
          <w:b/>
          <w:lang w:val="id_ID" w:bidi="id_ID"/>
        </w:rPr>
        <w:t>malaikat</w:t>
      </w:r>
      <w:r>
        <w:rPr>
          <w:lang w:val="id_ID" w:bidi="id_ID"/>
        </w:rPr>
        <w:t xml:space="preserve"> </w:t>
      </w:r>
      <w:r>
        <w:rPr>
          <w:b/>
          <w:lang w:val="id_ID" w:bidi="id_ID"/>
        </w:rPr>
        <w:t>Tuhan</w:t>
      </w:r>
      <w:r>
        <w:rPr>
          <w:lang w:val="id_ID" w:bidi="id_ID"/>
        </w:rPr>
        <w:t xml:space="preserve"> berarti seorang malaikat dari Allah. Tuhan berarti tuan. Orang-orang Yahudi menggunakan ini sebagai istilah kehormatan untuk berbicara tentang Allah. Gunakan kata yang sama yang telah Anda gunakan di perikop-perikop sebelumnya. Kata </w:t>
      </w:r>
      <w:r>
        <w:rPr>
          <w:lang w:val="id_ID" w:bidi="id_ID"/>
        </w:rPr>
        <w:t>Tuhan</w:t>
      </w:r>
      <w:r>
        <w:rPr>
          <w:lang w:val="id_ID" w:bidi="id_ID"/>
        </w:rPr>
        <w:t xml:space="preserve"> terdapat di Daftar Kata Utama.</w:t>
      </w:r>
    </w:p>
    <w:p>
      <w:pPr/>
      <w:r>
        <w:rPr>
          <w:lang w:val="id_ID" w:bidi="id_ID"/>
        </w:rPr>
      </w:r>
      <w:r>
        <w:rPr>
          <w:lang w:val="id_ID" w:bidi="id_ID"/>
        </w:rPr>
        <w:t xml:space="preserve">Malaikat adalah makhluk roh utusan Allah. Bagi manusia, malaikat terlihat berwujud seperti orang. Malaikat biasanya datang dengan pesan tertentu atau untuk melakukan tugas tertentu. Gunakan kata yang sama yang telah Anda gunakan di perikop-perikop sebelumnya. Kata </w:t>
      </w:r>
      <w:r>
        <w:rPr>
          <w:lang w:val="id_ID" w:bidi="id_ID"/>
        </w:rPr>
        <w:t>malaikat</w:t>
      </w:r>
      <w:r>
        <w:rPr>
          <w:lang w:val="id_ID" w:bidi="id_ID"/>
        </w:rPr>
        <w:t xml:space="preserve"> terdapat di Daftar Kata Utama. </w:t>
      </w:r>
    </w:p>
    <w:p>
      <w:pPr/>
      <w:r>
        <w:rPr>
          <w:lang w:val="id_ID" w:bidi="id_ID"/>
        </w:rPr>
      </w:r>
      <w:r>
        <w:rPr>
          <w:b/>
          <w:lang w:val="id_ID" w:bidi="id_ID"/>
        </w:rPr>
        <w:t>Para ahli perbintangan</w:t>
      </w:r>
      <w:r>
        <w:rPr>
          <w:lang w:val="id_ID" w:bidi="id_ID"/>
        </w:rPr>
        <w:t>—beberapa terjemahan menyebutnya orang-orang majus, atau orang-orang bijak— adalah orang yang mempelajari bintang-bintang dan berusaha memprediksi apa yang akan terjadi di dunia berdasarkan bintang-bintang. Gunakan kata yang sama yang telah Anda gunakan di perikop-perikop sebelumnya.</w:t>
      </w:r>
    </w:p>
    <w:p>
      <w:pPr/>
      <w:r>
        <w:rPr>
          <w:lang w:val="id_ID" w:bidi="id_ID"/>
        </w:rPr>
      </w:r>
      <w:r>
        <w:rPr>
          <w:lang w:val="id_ID" w:bidi="id_ID"/>
        </w:rPr>
        <w:t xml:space="preserve">Yusuf bersama Maria dan Yesus pergi ke Mesir, kemudian kembali lagi. Hal ini menggenapi perkataan </w:t>
      </w:r>
      <w:r>
        <w:rPr>
          <w:b/>
          <w:lang w:val="id_ID" w:bidi="id_ID"/>
        </w:rPr>
        <w:t>nabi</w:t>
      </w:r>
      <w:r>
        <w:rPr>
          <w:lang w:val="id_ID" w:bidi="id_ID"/>
        </w:rPr>
        <w:t xml:space="preserve"> yang menubuatkan bahwa Allah telah berkata "Dari Mesir Kupanggil Anak-Ku." Nabi adalah seseorang yang menyampaikan pesan kepada orang-orang dari Allah. Gunakan kata yang sama seperti yang telah Anda gunakan pada perikop sebelumnya, dan lihat Daftar Kata Utama untuk informasi lebih lanjut tentang </w:t>
      </w:r>
      <w:r>
        <w:rPr>
          <w:lang w:val="id_ID" w:bidi="id_ID"/>
        </w:rPr>
        <w:t>nabi</w:t>
      </w:r>
      <w:r>
        <w:rPr>
          <w:lang w:val="id_ID" w:bidi="id_ID"/>
        </w:rPr>
        <w:t>. Pesan ini sudah pernah menjadi kenyataan, ketika Allah membebaskan orang Israel dari Mesir, tempat mereka sebelumnya menjadi budak. Tetapi sekarang hal itu digenapi lagi.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3:1–17</w:t>
      </w:r>
      <w:r>
        <w:rPr>
          <w:lang w:val="id_ID" w:bidi="id_ID"/>
        </w:rPr>
      </w:r>
    </w:p>
    <w:p>
      <w:pPr>
        <w:pStyle w:val="Heading3"/>
      </w:pPr>
      <w:r>
        <w:rPr>
          <w:lang w:val="id_ID" w:bidi="id_ID"/>
        </w:rPr>
        <w:t>Dengar dan Renungkan</w:t>
      </w:r>
    </w:p>
    <w:p>
      <w:pPr/>
      <w:r>
        <w:rPr>
          <w:lang w:val="id_ID" w:bidi="id_ID"/>
        </w:rPr>
      </w:r>
      <w:r>
        <w:rPr>
          <w:lang w:val="id_ID" w:bidi="id_ID"/>
        </w:rPr>
        <w:t>Dengarkan Matius 3:1–17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Bagian sebelumnya selesai ketika Yusuf, Maria, bersama Yesus yang masih kecil menetap di Nazaret, di Galilea. Matius sekarang melompat bertahun-tahun ke depan. Yesus sekarang sudah dewasa.</w:t>
      </w:r>
    </w:p>
    <w:p>
      <w:pPr/>
      <w:r>
        <w:rPr>
          <w:lang w:val="id_ID" w:bidi="id_ID"/>
        </w:rPr>
      </w:r>
      <w:r>
        <w:rPr>
          <w:lang w:val="id_ID" w:bidi="id_ID"/>
        </w:rPr>
        <w:t>Matius menceritakan kepada kita tentang seorang pria bernama Yohanes. Yohanes disebut "Pembaptis," atau sang pembaptis. Ini adalah gelar yang diberikan orang-orang kepadanya. Itu berarti ia membaptis orang banyak. Baptisan adalah upacara Yahudi yang menunjukkan bahwa seseorang berpaling dari cara hidup mereka yang lama dan memulai cara hidup yang baru. "Memberikan" baptisan kepada seseorang artinya membuat orang itu masuk atau membenamkan diri ke air. Orang yang masuk ke dalam air adalah orang yang menerima baptisan. Seseorang yang menerima baptisan berkata: "Saya menyesali hal-hal buruk yang telah saya lakukan dan saya ingin berubah." Sebelum masa itu, biasanya hanya orang-orang bukan Yahudi tetapi ingin menjadi orang Yahudi yang dibaptis. Yohanes melakukan sesuatu yang baru dengan memberikan baptisan kepada orang-orang Yahudi.</w:t>
      </w:r>
    </w:p>
    <w:p>
      <w:pPr/>
      <w:r>
        <w:rPr>
          <w:lang w:val="id_ID" w:bidi="id_ID"/>
        </w:rPr>
      </w:r>
      <w:r>
        <w:rPr>
          <w:lang w:val="id_ID" w:bidi="id_ID"/>
        </w:rPr>
        <w:t>Apakah ada ritual dalam masyarakat Anda yang melibatkan air? Dapatkah Anda menceritakan kisah tentang itu? Apa artinya ritual atau kegiatan ini?</w:t>
      </w:r>
    </w:p>
    <w:p>
      <w:pPr/>
      <w:r>
        <w:rPr>
          <w:lang w:val="id_ID" w:bidi="id_ID"/>
        </w:rPr>
      </w:r>
      <w:r>
        <w:rPr>
          <w:lang w:val="id_ID" w:bidi="id_ID"/>
        </w:rPr>
        <w:t>Yohanes menyuruh orang-orang untuk bertobat dari hal-hal buruk yang telah mereka lakukan. Orang-orang ini tidak lebih buruk daripada orang lain. Setiap orang, termasuk Yohanes sendiri, tidak menaati Allah dalam segala sesuatu dan perlu mengatakan kepada Allah bahwa mereka menyesal.</w:t>
      </w:r>
    </w:p>
    <w:p>
      <w:pPr/>
      <w:r>
        <w:rPr>
          <w:lang w:val="id_ID" w:bidi="id_ID"/>
        </w:rPr>
      </w:r>
      <w:r>
        <w:rPr>
          <w:lang w:val="id_ID" w:bidi="id_ID"/>
        </w:rPr>
        <w:t>Yohanes berbicara di padang gurun. Padang gurun itu adalah tempat yang kering dan sepi. Matius menceritakan kepada kita tentang nubuat lain sekarang. Sekitar 700 tahun sebelumnya, nabi Yesaya berkhotbah kepada Israel untuk memperingatkan mereka bahwa mereka akan dihukum, tetapi ia juga memberikan mereka pesan pengharapan. Dalam salah satu pesannya, ia telah mengatakan bahwa segera orang-orang Israel akan diampuni, dan hukuman mereka berakhir. Dia mengatakan bahwa ada kabar baik karena Allah akan datang untuk memerintah, dan Allah akan memelihara umat-Nya. Sebelum Allah datang, akan ada seseorang yang akan berseru di padang gurun untuk menyuruh orang-orang bersiap-siap menyambut kedatangan Allah. Dia akan mengatakan bahwa orang-orang harus meluruskan jalan sehingga Allah datang dengan mudah, karena Allah akan segera datang.</w:t>
      </w:r>
    </w:p>
    <w:p>
      <w:pPr/>
      <w:r>
        <w:rPr>
          <w:lang w:val="id_ID" w:bidi="id_ID"/>
        </w:rPr>
      </w:r>
      <w:r>
        <w:rPr>
          <w:lang w:val="id_ID" w:bidi="id_ID"/>
        </w:rPr>
        <w:t>Matius mengatakan kepada kita bahwa Yohanes adalah orang yang dibicarakan Yesaya. Yohanes berkhotbah dari padang gurun. Yohanes menyuruh orang-orang untuk bertobat dari dosa-dosa mereka. Dengan bertobat, mereka menjadi siap untuk menerima Allah. Pertobatan itu seolah-olah mereka membuat jalan agar Allah datang dengan mudah.</w:t>
      </w:r>
    </w:p>
    <w:p>
      <w:pPr/>
      <w:r>
        <w:rPr>
          <w:lang w:val="id_ID" w:bidi="id_ID"/>
        </w:rPr>
      </w:r>
      <w:r>
        <w:rPr>
          <w:lang w:val="id_ID" w:bidi="id_ID"/>
        </w:rPr>
        <w:t xml:space="preserve">Yohanes menyerukan kepada orang-orang untuk bertobat karena kerajaan surga sudah dekat. Kerajaan surga punya arti yang sama dengan Kerajaan Allah. Bahwa kerajaan telah dekat berarti bahwa Allah telah mulai memerintah atas orang-orang. </w:t>
      </w:r>
    </w:p>
    <w:p>
      <w:pPr/>
      <w:r>
        <w:rPr>
          <w:lang w:val="id_ID" w:bidi="id_ID"/>
        </w:rPr>
      </w:r>
      <w:r>
        <w:rPr>
          <w:lang w:val="id_ID" w:bidi="id_ID"/>
        </w:rPr>
        <w:t>Yohanes mengenakan pakaian sederhana dan makan makanan sederhana. Dengan melihat ini, orang-orang akan diingatkan tentang para nabi Allah dalam Perjanjian Lama. Yohanes terlihat seperti seorang nabi, dan berbicara seperti seorang nabi.</w:t>
      </w:r>
    </w:p>
    <w:p>
      <w:pPr/>
      <w:r>
        <w:rPr>
          <w:lang w:val="id_ID" w:bidi="id_ID"/>
        </w:rPr>
      </w:r>
      <w:r>
        <w:rPr>
          <w:lang w:val="id_ID" w:bidi="id_ID"/>
        </w:rPr>
        <w:t>Di antara orang-orang yang datang kepada Yohanes, ada juga orang-orang Farisi dan orang-orang Saduki. Ini adalah dua kelompok pemimpin agama yang berbeda dengan kepercayaan yang sedikit berbeda.</w:t>
      </w:r>
    </w:p>
    <w:p>
      <w:pPr/>
      <w:r>
        <w:rPr>
          <w:lang w:val="id_ID" w:bidi="id_ID"/>
        </w:rPr>
      </w:r>
      <w:r>
        <w:rPr>
          <w:lang w:val="id_ID" w:bidi="id_ID"/>
        </w:rPr>
        <w:t xml:space="preserve">Yohanes tidak berpikir bahwa para pemimpin ini benar-benar menyesal atas dosa-dosa mereka. Dia menyebut mereka ular berbisa. Dia bermaksud mengatakan bahwa para pemimpin agama berbahaya, dan menipu orang-orang. Yohanes bertanya kepada mereka, siapa yang mengatakan bahwa mereka dapat meluputkan diri dari murka Allah. Dia tidak benar-benar mengajukan pertanyaan; ia bermaksud mengatakan bahwa bahkan meskipun mereka menerima baptisan, mereka tidak akan dapat lolos dari murka Allah. Pertobatan mereka tidak nyata. Mereka perlu </w:t>
      </w:r>
      <w:r>
        <w:rPr>
          <w:b/>
          <w:lang w:val="id_ID" w:bidi="id_ID"/>
        </w:rPr>
        <w:t>membuktikan</w:t>
      </w:r>
      <w:r>
        <w:rPr>
          <w:lang w:val="id_ID" w:bidi="id_ID"/>
        </w:rPr>
        <w:t xml:space="preserve"> bahwa mereka telah bertobat dengan cara mengubah perilaku mereka.</w:t>
      </w:r>
    </w:p>
    <w:p>
      <w:pPr/>
      <w:r>
        <w:rPr>
          <w:lang w:val="id_ID" w:bidi="id_ID"/>
        </w:rPr>
      </w:r>
      <w:r>
        <w:rPr>
          <w:lang w:val="id_ID" w:bidi="id_ID"/>
        </w:rPr>
        <w:t>Yohanes tahu bahwa para pemimpin agama mungkin mengatakan bahwa mereka aman dari hukuman karena mereka adalah keturunan Abraham. Abraham adalah nenek moyang pertama bangsa Israel, orang-orang Yahudi. Para pemimpin agama berpikir bahwa mereka aman karena mereka adalah orang-orang Yahudi, dan orang Yahudi adalah umat pilihan Allah. Yohanes mengatakan kepada mereka bahwa jika mereka tidak benar-benar bertobat, tidak ada gunanya menjadi keturunan Abraham. Jika Allah mau, Dia dapat mengubah batu sekalipun menjadi seorang Yahudi! Hanya menjadi orang Yahudi saja tidak cukup. Orang Yahudi harus bertobat, sama seperti orang non-Yahudi harus melakukannya.</w:t>
      </w:r>
    </w:p>
    <w:p>
      <w:pPr/>
      <w:r>
        <w:rPr>
          <w:lang w:val="id_ID" w:bidi="id_ID"/>
        </w:rPr>
      </w:r>
      <w:r>
        <w:rPr>
          <w:lang w:val="id_ID" w:bidi="id_ID"/>
        </w:rPr>
        <w:t>Jika seseorang benar-benar bertobat, perilakunya akan berubah. Yohanes mengibaratkan orang-orang dengan pohon buah. Seseorang yang tidak menunjukkan perilaku yang benar adalah seperti pohon buah yang tidak menghasilkan buah. Yohanes mengatakan kepada para pemimpin agama bahwa kapak siap untuk menebang pohon-pohon seperti itu tepat pada akar-akarnya. Pohon yang ditebang pada akarnya akan mati, dan tidak akan berguna lagi. Itu berarti, seseorang yang tidak menunjukkan perubahan perilaku akan dihukum.</w:t>
      </w:r>
    </w:p>
    <w:p>
      <w:pPr/>
      <w:r>
        <w:rPr>
          <w:lang w:val="id_ID" w:bidi="id_ID"/>
        </w:rPr>
      </w:r>
      <w:r>
        <w:rPr>
          <w:lang w:val="id_ID" w:bidi="id_ID"/>
        </w:rPr>
        <w:t xml:space="preserve">Tunjukkan gambar sebuah </w:t>
      </w:r>
      <w:r>
        <w:rPr>
          <w:lang w:val="id_ID" w:bidi="id_ID"/>
        </w:rPr>
        <w:t>kapak</w:t>
      </w:r>
      <w:r>
        <w:rPr>
          <w:lang w:val="id_ID" w:bidi="id_ID"/>
        </w:rPr>
        <w:t>.</w:t>
      </w:r>
    </w:p>
    <w:p>
      <w:pPr/>
      <w:r>
        <w:rPr>
          <w:lang w:val="id_ID" w:bidi="id_ID"/>
        </w:rPr>
      </w:r>
      <w:r>
        <w:rPr>
          <w:lang w:val="id_ID" w:bidi="id_ID"/>
        </w:rPr>
        <w:t xml:space="preserve">Tunjukkan gambar </w:t>
      </w:r>
      <w:r>
        <w:rPr>
          <w:b/>
          <w:lang w:val="id_ID" w:bidi="id_ID"/>
        </w:rPr>
        <w:t>pohon buah di Israel</w:t>
      </w:r>
      <w:r>
        <w:rPr>
          <w:lang w:val="id_ID" w:bidi="id_ID"/>
        </w:rPr>
        <w:t>—pohon ara atau pohon zaitun. Ini adalah jenis pohon yang dibicarakan Yohanes. Pohon-pohon buah di Israel itu kurus dan kayunya tidak berguna untuk membuat apa pun. Ketika sebuah pohon buah ditebang, kayunya hanya digunakan untuk kayu bakar. Pohon-pohon apa yang menghasilkan buah yang dapat dimakan di daerah Anda?</w:t>
      </w:r>
    </w:p>
    <w:p>
      <w:pPr/>
      <w:r>
        <w:rPr>
          <w:lang w:val="id_ID" w:bidi="id_ID"/>
        </w:rPr>
      </w:r>
      <w:r>
        <w:rPr>
          <w:lang w:val="id_ID" w:bidi="id_ID"/>
        </w:rPr>
        <w:t>Yohanes membaptis orang-orang dengan mencelupkan mereka ke dalam air. Yohanes mengatakan kepada orang-orang bahwa setelah dia, akan datang seseorang yang kelak memberikan jenis baptisan berbeda. Bukan baptisan dengan air, tetapi baptisan dengan Roh Kudus dan dengan api. Ketika orang-orang dibaptis dengan air, ini adalah tanda bahwa mereka telah bertobat dan diampuni. Ketika suatu benda dibasuh dengan air, benda itu menjadi bersih. Api juga membersihkan dengan membakar apa yang kotor atau tidak berguna.</w:t>
      </w:r>
    </w:p>
    <w:p>
      <w:pPr/>
      <w:r>
        <w:rPr>
          <w:lang w:val="id_ID" w:bidi="id_ID"/>
        </w:rPr>
      </w:r>
      <w:r>
        <w:rPr>
          <w:lang w:val="id_ID" w:bidi="id_ID"/>
        </w:rPr>
        <w:t>Yohanes kemudian menggunakan gambaran lain dari alam. Gandum adalah tanaman yang ditanam orang untuk dimanfaatkan bijinya, yang juga disebut biji-bijian. Biji-bijian itu dapat dibuat menjadi tepung sehingga orang-orang dapat memanggang roti, atau merebusnya untuk membuat bubur. Ketika seorang petani telah memanen, memotong gandum dari ladangnya, ia harus memukul-mukulbiji-bijian itu sehingga kulit luar biji-bijian itu terlepas. Ini disebut pengirikan, dan tempat di mana ia melakukan ini disebut lantai pengirikan. Lantai pengirikan itu berupa tempat di mana tanah dipadatkan untuk membuat permukaan yang sangat keras.</w:t>
      </w:r>
    </w:p>
    <w:p>
      <w:pPr/>
      <w:r>
        <w:rPr>
          <w:lang w:val="id_ID" w:bidi="id_ID"/>
        </w:rPr>
      </w:r>
      <w:r>
        <w:rPr>
          <w:lang w:val="id_ID" w:bidi="id_ID"/>
        </w:rPr>
        <w:t>Kulit biji gandum disebut sekam. Itu sangat ringan. Setelah merontokkan gandum, petani menggunakan alat yang disebut garpu penampi. Ini adalah tongkat panjang seperti garpu, dan petani itu akan mengaduk-aduk gandum itu serta melemparkannya ke udara. Angin kemudian akan meniup sekam itu terbang lebih jauh, sedangkan biji-bijiannya akan jatuh kembali ke tanah. Proses ini disebut penampian. Dengan melakukan ini, petani dapat dengan mudah memisahkan biji-bijian dari sekam. Sekam itu akan disapu dan dibakar. Sekam tidak bisa dipakai untuk apapun.</w:t>
      </w:r>
    </w:p>
    <w:p>
      <w:pPr/>
      <w:r>
        <w:rPr>
          <w:lang w:val="id_ID" w:bidi="id_ID"/>
        </w:rPr>
      </w:r>
      <w:r>
        <w:rPr>
          <w:lang w:val="id_ID" w:bidi="id_ID"/>
        </w:rPr>
        <w:t xml:space="preserve">Tunjukkan kepada orang-orang gambar </w:t>
      </w:r>
      <w:r>
        <w:rPr>
          <w:lang w:val="id_ID" w:bidi="id_ID"/>
        </w:rPr>
        <w:t>gandum saat tumbuh di ladang</w:t>
      </w:r>
      <w:r>
        <w:rPr>
          <w:lang w:val="id_ID" w:bidi="id_ID"/>
        </w:rPr>
        <w:t>.</w:t>
      </w:r>
    </w:p>
    <w:p>
      <w:pPr/>
      <w:r>
        <w:rPr>
          <w:lang w:val="id_ID" w:bidi="id_ID"/>
        </w:rPr>
      </w:r>
      <w:r>
        <w:rPr>
          <w:lang w:val="id_ID" w:bidi="id_ID"/>
        </w:rPr>
        <w:t xml:space="preserve">Tunjukkan gambar seorang </w:t>
      </w:r>
      <w:r>
        <w:rPr>
          <w:lang w:val="id_ID" w:bidi="id_ID"/>
        </w:rPr>
        <w:t>petani yang sedang menampi gandum dengan garpu penampi</w:t>
      </w:r>
      <w:r>
        <w:rPr>
          <w:lang w:val="id_ID" w:bidi="id_ID"/>
        </w:rPr>
        <w:t>.</w:t>
      </w:r>
    </w:p>
    <w:p>
      <w:pPr/>
      <w:r>
        <w:rPr>
          <w:lang w:val="id_ID" w:bidi="id_ID"/>
        </w:rPr>
      </w:r>
      <w:r>
        <w:rPr>
          <w:lang w:val="id_ID" w:bidi="id_ID"/>
        </w:rPr>
        <w:t>Apakah orang-orang menanam gandum di daerah Anda? Dapatkah Anda menggambarkan apa yang dilakukan orang-orang dengannya setelah panen? Jika orang-orang tidak menanam gandum, apakah ada tanaman pokok lain yang ditanam orang-orang di daerah Anda? Hal-hal apa saja yang serupa, dan apa yang dilakukan secara berbeda dari penjelasan menampi ini?</w:t>
      </w:r>
    </w:p>
    <w:p>
      <w:pPr/>
      <w:r>
        <w:rPr>
          <w:lang w:val="id_ID" w:bidi="id_ID"/>
        </w:rPr>
      </w:r>
      <w:r>
        <w:rPr>
          <w:lang w:val="id_ID" w:bidi="id_ID"/>
        </w:rPr>
        <w:t>Yohanes mengatakan bahwa orang yang akan datang setelah Dia akan seperti seorang petani yang memisahkan gandum dari sekam. Orang-orang yang tidak bertobat akan menjadi seperti sekam, dan akan dihukum. Orang-orang yang lain akan seperti biji-bijian. Kata untuk roh dalam bahasa yang diucapkan Yohanes sama dengan kata untuk angin. Jadi ketika Yohanes berbicara tentang baptisan dengan Roh Kudus dan dengan api, ini terdengar mirip dengan proses menampi yang dilakukan seorang petani. Keduanya menggunakan angin dan api untuk memisahkan yang baik dari yang buruk.</w:t>
      </w:r>
    </w:p>
    <w:p>
      <w:pPr/>
      <w:r>
        <w:rPr>
          <w:lang w:val="id_ID" w:bidi="id_ID"/>
        </w:rPr>
      </w:r>
      <w:r>
        <w:rPr>
          <w:lang w:val="id_ID" w:bidi="id_ID"/>
        </w:rPr>
        <w:t>Seorang yang penting kadang-kadang memiliki seorang budak—seorang hamba yang tidak digaji—yang bertugas membawakan sandal atau sepatunya. Ini pekerjaan yang sangat rendah. Yohanes mengatakan bahwa orang yang datang setelahnya sangat penting, sehingga Yohanes bahkan tidak cukup layak untuk melakukan pekerjaan yang sangat rendah ini.</w:t>
      </w:r>
    </w:p>
    <w:p>
      <w:pPr/>
      <w:r>
        <w:rPr>
          <w:lang w:val="id_ID" w:bidi="id_ID"/>
        </w:rPr>
      </w:r>
      <w:r>
        <w:rPr>
          <w:lang w:val="id_ID" w:bidi="id_ID"/>
        </w:rPr>
        <w:t xml:space="preserve">Jika diperlukan, Anda dapat menunjukkan gambar </w:t>
      </w:r>
      <w:r>
        <w:rPr>
          <w:lang w:val="id_ID" w:bidi="id_ID"/>
        </w:rPr>
        <w:t>sandal</w:t>
      </w:r>
      <w:r>
        <w:rPr>
          <w:lang w:val="id_ID" w:bidi="id_ID"/>
        </w:rPr>
        <w:t xml:space="preserve"> kepada orang-orang.</w:t>
      </w:r>
    </w:p>
    <w:p>
      <w:pPr/>
      <w:r>
        <w:rPr>
          <w:lang w:val="id_ID" w:bidi="id_ID"/>
        </w:rPr>
      </w:r>
      <w:r>
        <w:rPr>
          <w:lang w:val="id_ID" w:bidi="id_ID"/>
        </w:rPr>
        <w:t>Sejauh ini, Matius tidak mengatakan siapa orang penting yang dibicarakan Yohanes. Tetapi sekarang ini menjadi jelas, karena Matius memberi tahu kita bahwa Yesus datang untuk dibaptis.</w:t>
      </w:r>
    </w:p>
    <w:p>
      <w:pPr/>
      <w:r>
        <w:rPr>
          <w:lang w:val="id_ID" w:bidi="id_ID"/>
        </w:rPr>
      </w:r>
      <w:r>
        <w:rPr>
          <w:lang w:val="id_ID" w:bidi="id_ID"/>
        </w:rPr>
        <w:t>Yesus datang dari Galilea; ini adalah provinsi di mana orang tuanya membawanya setelah mereka datang dari Mesir.</w:t>
      </w:r>
    </w:p>
    <w:p>
      <w:pPr/>
      <w:r>
        <w:rPr>
          <w:lang w:val="id_ID" w:bidi="id_ID"/>
        </w:rPr>
      </w:r>
      <w:r>
        <w:rPr>
          <w:lang w:val="id_ID" w:bidi="id_ID"/>
        </w:rPr>
        <w:t>Yesus datang kepada Yohanes dan pasti meminta atau menunjukkan bahwa ia ingin dibaptis, seperti orang-orang lain yang berada di sana. Yohanes awalnya tidak ingin melakukan ini. Dia tahu bahwa Yesus tidak melakukan dosa apa pun untuk perlu bertobat!</w:t>
      </w:r>
    </w:p>
    <w:p>
      <w:pPr/>
      <w:r>
        <w:rPr>
          <w:lang w:val="id_ID" w:bidi="id_ID"/>
        </w:rPr>
      </w:r>
      <w:r>
        <w:rPr>
          <w:lang w:val="id_ID" w:bidi="id_ID"/>
        </w:rPr>
        <w:t>Tetapi Yesus bersikeras. Yesus mengatakan bahwa itu harus terjadi, karena itu adalah kehendak Allah. Dengan menerima baptisan, Yesus akan melakukan hal yang benar yang dikehendaki Allah. Baptisan Yesus menunjukkan bahwa Yesus bersedia melakukan pekerjaan yang menjadi alasan Allah mengutus-Nya ke bumi. Yesus merendahkan diri-Nya dengan mengakui dosa-dosa yang tidak Ia lakukan! Ini sudah memberi tahu kita untuk apa Yesus telah datang ke bumi.</w:t>
      </w:r>
    </w:p>
    <w:p>
      <w:pPr/>
      <w:r>
        <w:rPr>
          <w:lang w:val="id_ID" w:bidi="id_ID"/>
        </w:rPr>
      </w:r>
      <w:r>
        <w:rPr>
          <w:lang w:val="id_ID" w:bidi="id_ID"/>
        </w:rPr>
        <w:t>Jadi, Yohanes melakukan apa yang Yesus minta dan membaptis-Nya. Yesus keluar dari air dan kemudian Yesus melihat langit yang terbuka. Melalui bukaan itu, Roh Kudus dari Allah turun. Cara Roh Kudus turun sama seperti seekor merpati, yang merupakan jenis burung, turun ke atas seseorang dan hinggap di atas kepala atau bahu seseorang. Mungkin roh itu terlihat seperti merpati pada saat ini, atau mungkin itu hanya bergerak seperti burung merpati.</w:t>
      </w:r>
    </w:p>
    <w:p>
      <w:pPr/>
      <w:r>
        <w:rPr>
          <w:lang w:val="id_ID" w:bidi="id_ID"/>
        </w:rPr>
      </w:r>
      <w:r>
        <w:rPr>
          <w:lang w:val="id_ID" w:bidi="id_ID"/>
        </w:rPr>
        <w:t xml:space="preserve">Jika diperlukan, Anda dapat menunjukkan gambar seekor </w:t>
      </w:r>
      <w:r>
        <w:rPr>
          <w:lang w:val="id_ID" w:bidi="id_ID"/>
        </w:rPr>
        <w:t>merpati</w:t>
      </w:r>
      <w:r>
        <w:rPr>
          <w:lang w:val="id_ID" w:bidi="id_ID"/>
        </w:rPr>
        <w:t>. Tetapi ingatlah bahwa Matius tidak mengatakan bahwa Yesus melihat seekor merpati, tetapi bahwa Yesus melihat roh itu bergerak seperti burung merpati.</w:t>
      </w:r>
    </w:p>
    <w:p>
      <w:pPr/>
      <w:r>
        <w:rPr>
          <w:lang w:val="id_ID" w:bidi="id_ID"/>
        </w:rPr>
      </w:r>
      <w:r>
        <w:rPr>
          <w:lang w:val="id_ID" w:bidi="id_ID"/>
        </w:rPr>
        <w:t>Seseorang kemudian mendengar suara yang berbicara dari surga. Ini berarti itu adalah suara Allah. Matius tidak mengatakan siapa saja yang dapat mendengar suara itu. Yesus dan Yohanes mungkin mendengar suara itu, tetapi Matius tidak menjelaskan apakah orang lain yang berada di sana juga mendengar suara itu. Suara Allah mengatakan bahwa orang ini—yang berarti Yesus—adalah Anak-Nya, bahwa Dia sangat mengasihi-Nya, dan bahwa Dia sangat berkenan kepada-Nya.</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dalam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Yohanes membaptis orang-orang.</w:t>
      </w:r>
    </w:p>
    <w:p>
      <w:pPr/>
      <w:r>
        <w:rPr>
          <w:lang w:val="id_ID" w:bidi="id_ID"/>
        </w:rPr>
      </w:r>
      <w:r>
        <w:rPr>
          <w:b/>
          <w:lang w:val="id_ID" w:bidi="id_ID"/>
        </w:rPr>
        <w:t>Adegan kedua:</w:t>
      </w:r>
      <w:r>
        <w:rPr>
          <w:lang w:val="id_ID" w:bidi="id_ID"/>
        </w:rPr>
        <w:t xml:space="preserve"> Yohanes memperingatkan para pemimpin agama agar mereka bertobat, dan menerangkan bahwa setelah dia, akan datang seseorang yang lebih berkuasa daripada dia.</w:t>
      </w:r>
    </w:p>
    <w:p>
      <w:pPr/>
      <w:r>
        <w:rPr>
          <w:lang w:val="id_ID" w:bidi="id_ID"/>
        </w:rPr>
      </w:r>
      <w:r>
        <w:rPr>
          <w:b/>
          <w:lang w:val="id_ID" w:bidi="id_ID"/>
        </w:rPr>
        <w:t>Adegan ketiga:</w:t>
      </w:r>
      <w:r>
        <w:rPr>
          <w:lang w:val="id_ID" w:bidi="id_ID"/>
        </w:rPr>
        <w:t xml:space="preserve"> Yesus menerima baptisan.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Orang-orang dari Yerusalem, Yudea, dan daerah di sekitar Sungai Yordan</w:t>
      </w:r>
    </w:p>
    <w:p>
      <w:pPr>
        <w:pStyle w:val="ListBullet"/>
        <w:spacing w:line="240" w:lineRule="auto"/>
        <w:ind w:left="720"/>
      </w:pPr>
      <w:r>
        <w:rPr>
          <w:lang w:val="id_ID" w:bidi="id_ID"/>
        </w:rPr>
      </w:r>
      <w:r>
        <w:rPr>
          <w:lang w:val="id_ID" w:bidi="id_ID"/>
        </w:rPr>
        <w:t>Orang-orang Farisi dan Saduki</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Allah (suara-Nya).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Matius memulai bagian ini dengan mengatakan "pada waktu itu." Namun, maksudnya bukan berarti pada hari-hari yang sama ketika Maria, Yusuf, dan Yesus kecil tinggal di Nazaret. Hampir 30 tahun telah berlalu! Bagaimana Anda akan memulai cerita agar terhubung dengan baik dengan cerita sebelumnya? Apakah Anda perlu menggunakan keterangan seperti "Bertahun-tahun kemudian"?</w:t>
      </w:r>
    </w:p>
    <w:p>
      <w:pPr/>
      <w:r>
        <w:rPr>
          <w:lang w:val="id_ID" w:bidi="id_ID"/>
        </w:rPr>
      </w:r>
      <w:r>
        <w:rPr>
          <w:lang w:val="id_ID" w:bidi="id_ID"/>
        </w:rPr>
        <w:t>Kisah ini terjadi di padang gurun. Yohanes berdiri di tepi Sungai Yordan.</w:t>
      </w:r>
    </w:p>
    <w:p>
      <w:pPr/>
      <w:r>
        <w:rPr>
          <w:lang w:val="id_ID" w:bidi="id_ID"/>
        </w:rPr>
      </w:r>
      <w:r>
        <w:rPr>
          <w:lang w:val="id_ID" w:bidi="id_ID"/>
        </w:rPr>
        <w:t xml:space="preserve">Tunjukkan kepada tim Anda gambar </w:t>
      </w:r>
      <w:r>
        <w:rPr>
          <w:lang w:val="id_ID" w:bidi="id_ID"/>
        </w:rPr>
        <w:t>sungai dan padang gurun</w:t>
      </w:r>
      <w:r>
        <w:rPr>
          <w:lang w:val="id_ID" w:bidi="id_ID"/>
        </w:rPr>
        <w:t>.</w:t>
      </w:r>
    </w:p>
    <w:p>
      <w:pPr/>
      <w:r>
        <w:rPr>
          <w:lang w:val="id_ID" w:bidi="id_ID"/>
        </w:rPr>
      </w:r>
      <w:r>
        <w:rPr>
          <w:lang w:val="id_ID" w:bidi="id_ID"/>
        </w:rPr>
        <w:t>Yohanes mengenakan pakaian yang terbuat dari bulu unta.</w:t>
      </w:r>
    </w:p>
    <w:p>
      <w:pPr/>
      <w:r>
        <w:rPr>
          <w:lang w:val="id_ID" w:bidi="id_ID"/>
        </w:rPr>
      </w:r>
      <w:r>
        <w:rPr>
          <w:lang w:val="id_ID" w:bidi="id_ID"/>
        </w:rPr>
        <w:t xml:space="preserve">Tunjukkan kepada tim Anda gambar seekor </w:t>
      </w:r>
      <w:r>
        <w:rPr>
          <w:lang w:val="id_ID" w:bidi="id_ID"/>
        </w:rPr>
        <w:t>unta</w:t>
      </w:r>
      <w:r>
        <w:rPr>
          <w:lang w:val="id_ID" w:bidi="id_ID"/>
        </w:rPr>
        <w:t xml:space="preserve">. Tunjukkan gambar </w:t>
      </w:r>
      <w:r>
        <w:rPr>
          <w:lang w:val="id_ID" w:bidi="id_ID"/>
        </w:rPr>
        <w:t>jubah yang terbuat dari bulu unta</w:t>
      </w:r>
      <w:r>
        <w:rPr>
          <w:lang w:val="id_ID" w:bidi="id_ID"/>
        </w:rPr>
        <w:t xml:space="preserve">. </w:t>
      </w:r>
    </w:p>
    <w:p>
      <w:pPr/>
      <w:r>
        <w:rPr>
          <w:lang w:val="id_ID" w:bidi="id_ID"/>
        </w:rPr>
      </w:r>
      <w:r>
        <w:rPr>
          <w:lang w:val="id_ID" w:bidi="id_ID"/>
        </w:rPr>
        <w:t>Bulu unta dibuat menjadi kain yang kasar. Ini berarti pakaiannya sangat sederhana.</w:t>
      </w:r>
    </w:p>
    <w:p>
      <w:pPr/>
      <w:r>
        <w:rPr>
          <w:lang w:val="id_ID" w:bidi="id_ID"/>
        </w:rPr>
      </w:r>
      <w:r>
        <w:rPr>
          <w:lang w:val="id_ID" w:bidi="id_ID"/>
        </w:rPr>
        <w:t>Di pinggangnya, ia mengenakan sabuk yang terbuat dari kulit. Bahan kulit diambil dari kulit hewan yang sudah mati, yang kemudian dikeringkan. Dalam Perjanjian Lama, nabi Elia mengenakan pakaian yang sama.</w:t>
      </w:r>
    </w:p>
    <w:p>
      <w:pPr/>
      <w:r>
        <w:rPr>
          <w:lang w:val="id_ID" w:bidi="id_ID"/>
        </w:rPr>
      </w:r>
      <w:r>
        <w:rPr>
          <w:lang w:val="id_ID" w:bidi="id_ID"/>
        </w:rPr>
        <w:t>Yohanes memakan belalang dan madu liar. Ini adalah makanan sederhana yang tersedia di padang gurun. Ini makanan orang yang miskin.</w:t>
      </w:r>
    </w:p>
    <w:p>
      <w:pPr/>
      <w:r>
        <w:rPr>
          <w:lang w:val="id_ID" w:bidi="id_ID"/>
        </w:rPr>
      </w:r>
      <w:r>
        <w:rPr>
          <w:lang w:val="id_ID" w:bidi="id_ID"/>
        </w:rPr>
        <w:t>Belalang adalah serangga. Yohanes mungkin memanggang belalang itu dengan api atau merebusnya dalam air.</w:t>
      </w:r>
    </w:p>
    <w:p>
      <w:pPr/>
      <w:r>
        <w:rPr>
          <w:lang w:val="id_ID" w:bidi="id_ID"/>
        </w:rPr>
      </w:r>
      <w:r>
        <w:rPr>
          <w:lang w:val="id_ID" w:bidi="id_ID"/>
        </w:rPr>
        <w:t xml:space="preserve">Tunjukkan gambar </w:t>
      </w:r>
      <w:r>
        <w:rPr>
          <w:lang w:val="id_ID" w:bidi="id_ID"/>
        </w:rPr>
        <w:t>belalang</w:t>
      </w:r>
      <w:r>
        <w:rPr>
          <w:lang w:val="id_ID" w:bidi="id_ID"/>
        </w:rPr>
        <w:t xml:space="preserve"> kepada tim Anda.</w:t>
      </w:r>
    </w:p>
    <w:p>
      <w:pPr/>
      <w:r>
        <w:rPr>
          <w:lang w:val="id_ID" w:bidi="id_ID"/>
        </w:rPr>
      </w:r>
      <w:r>
        <w:rPr>
          <w:lang w:val="id_ID" w:bidi="id_ID"/>
        </w:rPr>
        <w:t>Madu dibuat oleh lebah, jenis serangga lain. Madu terasa manis dan lengket. Biasanya orang memelihara lebah untuk mendapatkan madunya, tetapi Yohanes memakan madu liar—yang berarti ia menemukannya di padang gurun.</w:t>
      </w:r>
    </w:p>
    <w:p>
      <w:pPr/>
      <w:r>
        <w:rPr>
          <w:lang w:val="id_ID" w:bidi="id_ID"/>
        </w:rPr>
      </w:r>
      <w:r>
        <w:rPr>
          <w:lang w:val="id_ID" w:bidi="id_ID"/>
        </w:rPr>
        <w:t xml:space="preserve">Tunjukkan kepada tim Anda gambar </w:t>
      </w:r>
      <w:r>
        <w:rPr>
          <w:lang w:val="id_ID" w:bidi="id_ID"/>
        </w:rPr>
        <w:t>sarang lebah dengan madu</w:t>
      </w:r>
      <w:r>
        <w:rPr>
          <w:lang w:val="id_ID" w:bidi="id_ID"/>
        </w:rPr>
        <w:t>.</w:t>
      </w:r>
    </w:p>
    <w:p>
      <w:pPr/>
      <w:r>
        <w:rPr>
          <w:lang w:val="id_ID" w:bidi="id_ID"/>
        </w:rPr>
      </w:r>
      <w:r>
        <w:rPr>
          <w:lang w:val="id_ID" w:bidi="id_ID"/>
        </w:rPr>
        <w:t>Yohanes berbicara kepada para pemimpin agama dengan sangat tegas. Dia menggunakan bahasa kiasan untuk memperingatkan mereka. Anda dapat menggunakan beberapa objek untuk membantu mengingat ucapannya.</w:t>
      </w:r>
    </w:p>
    <w:p>
      <w:pPr/>
      <w:r>
        <w:rPr>
          <w:lang w:val="id_ID" w:bidi="id_ID"/>
        </w:rPr>
      </w:r>
      <w:r>
        <w:rPr>
          <w:lang w:val="id_ID" w:bidi="id_ID"/>
        </w:rPr>
        <w:t>Dapatkah Anda menemukan sesuatu (atau seseorang) yang bisa menggambarkan</w:t>
      </w:r>
    </w:p>
    <w:p>
      <w:pPr>
        <w:pStyle w:val="ListBullet"/>
        <w:spacing w:line="240" w:lineRule="auto"/>
        <w:ind w:left="720"/>
      </w:pPr>
      <w:r>
        <w:rPr>
          <w:lang w:val="id_ID" w:bidi="id_ID"/>
        </w:rPr>
      </w:r>
      <w:r>
        <w:rPr>
          <w:lang w:val="id_ID" w:bidi="id_ID"/>
        </w:rPr>
        <w:t>Seekor ular</w:t>
      </w:r>
    </w:p>
    <w:p>
      <w:pPr>
        <w:pStyle w:val="ListBullet"/>
        <w:spacing w:line="240" w:lineRule="auto"/>
        <w:ind w:left="720"/>
      </w:pPr>
      <w:r>
        <w:rPr>
          <w:lang w:val="id_ID" w:bidi="id_ID"/>
        </w:rPr>
      </w:r>
      <w:r>
        <w:rPr>
          <w:lang w:val="id_ID" w:bidi="id_ID"/>
        </w:rPr>
        <w:t>Buah pohon (misalnya kelapa, mangga, atau apel, atau buah apa pun yang tumbuh di pepohonan di daerah Anda)</w:t>
      </w:r>
    </w:p>
    <w:p>
      <w:pPr>
        <w:pStyle w:val="ListBullet"/>
        <w:spacing w:line="240" w:lineRule="auto"/>
        <w:ind w:left="720"/>
      </w:pPr>
      <w:r>
        <w:rPr>
          <w:lang w:val="id_ID" w:bidi="id_ID"/>
        </w:rPr>
      </w:r>
      <w:r>
        <w:rPr>
          <w:lang w:val="id_ID" w:bidi="id_ID"/>
        </w:rPr>
        <w:t>Sebilah kapak atau sesuatu untuk menebang pohon</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Batu-batu</w:t>
      </w:r>
    </w:p>
    <w:p>
      <w:pPr>
        <w:pStyle w:val="ListBullet"/>
        <w:spacing w:line="240" w:lineRule="auto"/>
        <w:ind w:left="720"/>
      </w:pPr>
      <w:r>
        <w:rPr>
          <w:lang w:val="id_ID" w:bidi="id_ID"/>
        </w:rPr>
      </w:r>
      <w:r>
        <w:rPr>
          <w:lang w:val="id_ID" w:bidi="id_ID"/>
        </w:rPr>
        <w:t>Air</w:t>
      </w:r>
    </w:p>
    <w:p>
      <w:pPr>
        <w:pStyle w:val="ListBullet"/>
        <w:spacing w:line="240" w:lineRule="auto"/>
        <w:ind w:left="720"/>
      </w:pPr>
      <w:r>
        <w:rPr>
          <w:lang w:val="id_ID" w:bidi="id_ID"/>
        </w:rPr>
      </w:r>
      <w:r>
        <w:rPr>
          <w:lang w:val="id_ID" w:bidi="id_ID"/>
        </w:rPr>
        <w:t>Kasut (sandal)</w:t>
      </w:r>
    </w:p>
    <w:p>
      <w:pPr>
        <w:pStyle w:val="ListBullet"/>
        <w:spacing w:line="240" w:lineRule="auto"/>
        <w:ind w:left="720"/>
      </w:pPr>
      <w:r>
        <w:rPr>
          <w:lang w:val="id_ID" w:bidi="id_ID"/>
        </w:rPr>
      </w:r>
      <w:r>
        <w:rPr>
          <w:lang w:val="id_ID" w:bidi="id_ID"/>
        </w:rPr>
        <w:t>Api (korek api atau api sungguhan)</w:t>
      </w:r>
    </w:p>
    <w:p>
      <w:pPr>
        <w:pStyle w:val="ListBullet"/>
        <w:spacing w:line="240" w:lineRule="auto"/>
        <w:ind w:left="720"/>
      </w:pPr>
      <w:r>
        <w:rPr>
          <w:lang w:val="id_ID" w:bidi="id_ID"/>
        </w:rPr>
      </w:r>
      <w:r>
        <w:rPr>
          <w:lang w:val="id_ID" w:bidi="id_ID"/>
        </w:rPr>
        <w:t>Sesuatu yang terlihat seperti garpu penampi</w:t>
      </w:r>
    </w:p>
    <w:p>
      <w:pPr>
        <w:pStyle w:val="ListBullet"/>
        <w:spacing w:line="240" w:lineRule="auto"/>
        <w:ind w:left="720"/>
      </w:pPr>
      <w:r>
        <w:rPr>
          <w:lang w:val="id_ID" w:bidi="id_ID"/>
        </w:rPr>
      </w:r>
      <w:r>
        <w:rPr>
          <w:lang w:val="id_ID" w:bidi="id_ID"/>
        </w:rPr>
        <w:t>Dan gandum?</w:t>
      </w:r>
    </w:p>
    <w:p>
      <w:pPr/>
      <w:r>
        <w:rPr>
          <w:lang w:val="id_ID" w:bidi="id_ID"/>
        </w:rPr>
      </w:r>
      <w:r>
        <w:rPr>
          <w:lang w:val="id_ID" w:bidi="id_ID"/>
        </w:rPr>
        <w:t>Anda mungkin tidak memiliki semua benda ini secara persis sama, tetapi Anda dapat menggunakan sesuatu yang mirip dengan benda-benda tersebut. Kemudian cobalah mengingat ucapan Yohanes dengan memegang benda-benda yang sesuai. Selama ucapannya tersebut, orang lain dapat memerankan penebangan pohon, pengirikan dan penampian gandum, penyapuan dan pembakaran sekam.</w:t>
      </w:r>
    </w:p>
    <w:p>
      <w:pPr/>
      <w:r>
        <w:rPr>
          <w:lang w:val="id_ID" w:bidi="id_ID"/>
        </w:rPr>
      </w:r>
      <w:r>
        <w:rPr>
          <w:lang w:val="id_ID" w:bidi="id_ID"/>
        </w:rPr>
        <w:t>Suatu kali setelah Yohanes memberikan ucapan ini kepada para pemimpin agama, Yesus datang. Mungkin pada hari yang sama, atau mungkin beberapa hari atau minggu kemudian. Yohanes pasti sudah berkhotbah selama beberapa bulan.</w:t>
      </w:r>
    </w:p>
    <w:p>
      <w:pPr/>
      <w:r>
        <w:rPr>
          <w:lang w:val="id_ID" w:bidi="id_ID"/>
        </w:rPr>
      </w:r>
      <w:r>
        <w:rPr>
          <w:lang w:val="id_ID" w:bidi="id_ID"/>
        </w:rPr>
        <w:t>Yesus datang dari Galilea. Dia pasti berjalan kaki ke sana. Perjalanan itu memakan waktu beberapa hari.</w:t>
      </w:r>
    </w:p>
    <w:p>
      <w:pPr/>
      <w:r>
        <w:rPr>
          <w:lang w:val="id_ID" w:bidi="id_ID"/>
        </w:rPr>
      </w:r>
      <w:r>
        <w:rPr>
          <w:lang w:val="id_ID" w:bidi="id_ID"/>
        </w:rPr>
        <w:t>Ketika Yesus keluar dari air, langit terbuka. Menurut Anda, seperti apa kira-kira tampilannya? Bagaimana Anda akan menggambarkan ini dalam bahasa Anda?</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Orang-orang dari Yerusalem, Yudea, dan daerah di sekitar Sungai Yordan</w:t>
      </w:r>
    </w:p>
    <w:p>
      <w:pPr>
        <w:pStyle w:val="ListBullet"/>
        <w:spacing w:line="240" w:lineRule="auto"/>
        <w:ind w:left="720"/>
      </w:pPr>
      <w:r>
        <w:rPr>
          <w:lang w:val="id_ID" w:bidi="id_ID"/>
        </w:rPr>
      </w:r>
      <w:r>
        <w:rPr>
          <w:lang w:val="id_ID" w:bidi="id_ID"/>
        </w:rPr>
        <w:t>Orang-orang Farisi dan Saduki</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Allah (suara-Nya)</w:t>
      </w:r>
    </w:p>
    <w:p>
      <w:pPr/>
      <w:r>
        <w:rPr>
          <w:lang w:val="id_ID" w:bidi="id_ID"/>
        </w:rPr>
      </w:r>
      <w:r>
        <w:rPr>
          <w:lang w:val="id_ID" w:bidi="id_ID"/>
        </w:rPr>
        <w:t>Minta kelompok untuk memerankan kisah ini dua kali. Mereka harus memerankannya dalam bahasa yang akan mereka terjemahkan.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Peragakan Yohanes yang menyampaikan pesannya kepada orang banyak. Peragakan orang-orang yang datang untuk mendengarkannya. Pikirkan tentang bagaimana orang-orang akan berperilaku. Apakah mereka berdesak-desakan untuk mendekati Yohanes? Apakah beberapa orang ingin maju lebih dekat, atau ingin tetap berada di belakang? Apakah orang-orang akan santai, atau tegang? Apa yang mungkin dikatakan orang-orang itu satu sama lain?</w:t>
      </w:r>
    </w:p>
    <w:p>
      <w:pPr/>
      <w:r>
        <w:rPr>
          <w:lang w:val="id_ID" w:bidi="id_ID"/>
        </w:rPr>
      </w:r>
      <w:r>
        <w:rPr>
          <w:lang w:val="id_ID" w:bidi="id_ID"/>
        </w:rPr>
        <w:t>Anda dapat memerankan nabi Yesaya yang menyampaikan nubuatnya.</w:t>
      </w:r>
    </w:p>
    <w:p>
      <w:pPr>
        <w:pStyle w:val="ListBullet"/>
        <w:spacing w:line="240" w:lineRule="auto"/>
        <w:ind w:left="720"/>
      </w:pPr>
      <w:r>
        <w:rPr>
          <w:lang w:val="id_ID" w:bidi="id_ID"/>
        </w:rPr>
      </w:r>
      <w:r>
        <w:rPr>
          <w:lang w:val="id_ID" w:bidi="id_ID"/>
        </w:rPr>
        <w:t xml:space="preserve">Hentikan peragaannya. Tanyakan kepada para aktor yang memerankan orang-orang: "Apa yang kalian rasakan ketika kalian melihat Yohanes?"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Yohanes yang membaptis orang-orang di sungai. Peragakan beberapa orang yang menerima baptisan dan mengakui dosa-dosa mereka. Bayangkan akan seperti apa jadinya hal ini. Jika Anda berada di sana, apa yang mungkin Anda dengar ketika orang-orang mengakui dosa-dosa mereka? Hal-hal apa saja yang mungkin mereka katakan kepada Yohanes? Seperti apa orang-orang ketika mereka keluar dari air dalam keadaan basah? Seperti apa kira-kira mimik wajah mereka? Apa yang mungkin mereka katakan?</w:t>
      </w:r>
    </w:p>
    <w:p>
      <w:pPr>
        <w:pStyle w:val="ListBullet"/>
        <w:spacing w:line="240" w:lineRule="auto"/>
        <w:ind w:left="720"/>
      </w:pPr>
      <w:r>
        <w:rPr>
          <w:lang w:val="id_ID" w:bidi="id_ID"/>
        </w:rPr>
      </w:r>
      <w:r>
        <w:rPr>
          <w:lang w:val="id_ID" w:bidi="id_ID"/>
        </w:rPr>
        <w:t xml:space="preserve">Hentikan peragaannya. Tanyakan kepada orang-orang: "Apa yang kalian rasakan ketika kalian menerima baptisan?"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orang-orang Farisi dan Saduki yang datang dan meminta baptisan.</w:t>
      </w:r>
    </w:p>
    <w:p>
      <w:pPr>
        <w:pStyle w:val="ListBullet"/>
        <w:spacing w:line="240" w:lineRule="auto"/>
        <w:ind w:left="720"/>
      </w:pPr>
      <w:r>
        <w:rPr>
          <w:lang w:val="id_ID" w:bidi="id_ID"/>
        </w:rPr>
      </w:r>
      <w:r>
        <w:rPr>
          <w:lang w:val="id_ID" w:bidi="id_ID"/>
        </w:rPr>
        <w:t xml:space="preserve">Hentikan peragaannya. Tanyakan kepada para aktor yang memerankan mereka: "Bagaimana perasaan kalian? Apa yang kalian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Yohanes yang berbicara kepada orang-orang Farisi dan orang-orang Saduki. Dia mengibaratkan mereka seperti ular beracun. Dia mengatakan kepada mereka untuk melakukan perbuatan-perbuatan yang akan membuktikan bahwa mereka telah bertobat. Dia mengatakan kepada mereka bahwa tidak cukup menjadi keturunan Abraham saja. Dia mengatakan kepada mereka bahwa mereka bisa dihukum juga, sama seperti pohon yang tidak berbuah akan ditebang dan dibakar. Anda dapat menggunakan objek-objek yang telah Anda pilih dalam naskah sebelumnya untuk membantu Anda mengingat ucapannya.</w:t>
      </w:r>
    </w:p>
    <w:p>
      <w:pPr/>
      <w:r>
        <w:rPr>
          <w:lang w:val="id_ID" w:bidi="id_ID"/>
        </w:rPr>
      </w:r>
      <w:r>
        <w:rPr>
          <w:lang w:val="id_ID" w:bidi="id_ID"/>
        </w:rPr>
        <w:t>Peragakan Yesus yang datang kepada Yohanes, Yohanes menolak untuk memberikan baptisan kepada Yesus, Yesus bersikeras, dan Yesus dibaptis.</w:t>
      </w:r>
    </w:p>
    <w:p>
      <w:pPr>
        <w:pStyle w:val="ListBullet"/>
        <w:spacing w:line="240" w:lineRule="auto"/>
        <w:ind w:left="720"/>
      </w:pPr>
      <w:r>
        <w:rPr>
          <w:lang w:val="id_ID" w:bidi="id_ID"/>
        </w:rPr>
      </w:r>
      <w:r>
        <w:rPr>
          <w:lang w:val="id_ID" w:bidi="id_ID"/>
        </w:rPr>
        <w:t xml:space="preserve">Hentikan peragaannya. Tanyakan kepada aktor yang memerankan Yohanes: "Bagaimana perasaan Anda?" Anda mungkin mendengar hal-hal seperti: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Bagaimana cara Anda memerankan Roh Kudus yang turun ke atas Yesus?</w:t>
      </w:r>
    </w:p>
    <w:p>
      <w:pPr>
        <w:pStyle w:val="ListBullet"/>
        <w:spacing w:line="240" w:lineRule="auto"/>
        <w:ind w:left="720"/>
      </w:pPr>
      <w:r>
        <w:rPr>
          <w:lang w:val="id_ID" w:bidi="id_ID"/>
        </w:rPr>
      </w:r>
      <w:r>
        <w:rPr>
          <w:lang w:val="id_ID" w:bidi="id_ID"/>
        </w:rPr>
        <w:t xml:space="preserve">Tanyakan kepada aktor yang memerankan Yesus: "Apa yang Anda rasakan ketika Anda melihat Roh turun dan mendengar suara Allah?" Anda mungkin mendengar hal-hal seperti: </w:t>
      </w:r>
    </w:p>
    <w:p>
      <w:pPr>
        <w:pStyle w:val="ListBullet"/>
        <w:spacing w:line="240" w:lineRule="auto"/>
        <w:ind w:left="720"/>
      </w:pPr>
      <w:r>
        <w:rPr>
          <w:lang w:val="id_ID" w:bidi="id_ID"/>
        </w:rPr>
      </w:r>
      <w:r>
        <w:rPr>
          <w:lang w:val="id_ID" w:bidi="id_ID"/>
        </w:rPr>
        <w:t xml:space="preserve">Tanyakan kepada aktor yang mengucapkan suara Allah: "Bagaimana perasaan Anda?"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Yohanes disebut </w:t>
      </w:r>
      <w:r>
        <w:rPr>
          <w:b/>
          <w:lang w:val="id_ID" w:bidi="id_ID"/>
        </w:rPr>
        <w:t>Pembaptis</w:t>
      </w:r>
      <w:r>
        <w:rPr>
          <w:lang w:val="id_ID" w:bidi="id_ID"/>
        </w:rPr>
        <w:t xml:space="preserve">, atau sang pembaptis. Ini berarti ia adalah seseorang yang memberikan </w:t>
      </w:r>
      <w:r>
        <w:rPr>
          <w:b/>
          <w:lang w:val="id_ID" w:bidi="id_ID"/>
        </w:rPr>
        <w:t>baptisan</w:t>
      </w:r>
      <w:r>
        <w:rPr>
          <w:lang w:val="id_ID" w:bidi="id_ID"/>
        </w:rPr>
        <w:t xml:space="preserve"> kepada orang lain. Kata </w:t>
      </w:r>
      <w:r>
        <w:rPr>
          <w:lang w:val="id_ID" w:bidi="id_ID"/>
        </w:rPr>
        <w:t>baptisan</w:t>
      </w:r>
      <w:r>
        <w:rPr>
          <w:lang w:val="id_ID" w:bidi="id_ID"/>
        </w:rPr>
        <w:t xml:space="preserve"> terdapat di Daftar Kata Utama. Gunakan kata yang sama yang telah Anda gunakan di perikop-perikop sebelumnya.</w:t>
      </w:r>
    </w:p>
    <w:p>
      <w:pPr/>
      <w:r>
        <w:rPr>
          <w:lang w:val="id_ID" w:bidi="id_ID"/>
        </w:rPr>
      </w:r>
      <w:r>
        <w:rPr>
          <w:lang w:val="id_ID" w:bidi="id_ID"/>
        </w:rPr>
        <w:t xml:space="preserve">Yohanes berkhotbah di </w:t>
      </w:r>
      <w:r>
        <w:rPr>
          <w:b/>
          <w:lang w:val="id_ID" w:bidi="id_ID"/>
        </w:rPr>
        <w:t>padang gurun</w:t>
      </w:r>
      <w:r>
        <w:rPr>
          <w:lang w:val="id_ID" w:bidi="id_ID"/>
        </w:rPr>
        <w:t xml:space="preserve">, atau </w:t>
      </w:r>
      <w:r>
        <w:rPr>
          <w:b/>
          <w:lang w:val="id_ID" w:bidi="id_ID"/>
        </w:rPr>
        <w:t>padang belantara</w:t>
      </w:r>
      <w:r>
        <w:rPr>
          <w:lang w:val="id_ID" w:bidi="id_ID"/>
        </w:rPr>
        <w:t xml:space="preserve">, di Yudea. Kata </w:t>
      </w:r>
      <w:r>
        <w:rPr>
          <w:lang w:val="id_ID" w:bidi="id_ID"/>
        </w:rPr>
        <w:t>padang belantara</w:t>
      </w:r>
      <w:r>
        <w:rPr>
          <w:lang w:val="id_ID" w:bidi="id_ID"/>
        </w:rPr>
        <w:t xml:space="preserve"> terdapat di Daftar Kata Utama. Gunakan kata yang sama yang telah Anda gunakan di perikop-perikop sebelumnya.</w:t>
      </w:r>
    </w:p>
    <w:p>
      <w:pPr/>
      <w:r>
        <w:rPr>
          <w:lang w:val="id_ID" w:bidi="id_ID"/>
        </w:rPr>
      </w:r>
      <w:r>
        <w:rPr>
          <w:lang w:val="id_ID" w:bidi="id_ID"/>
        </w:rPr>
        <w:t xml:space="preserve">Yohanes menyerukan kepada orang-orang untuk </w:t>
      </w:r>
      <w:r>
        <w:rPr>
          <w:b/>
          <w:lang w:val="id_ID" w:bidi="id_ID"/>
        </w:rPr>
        <w:t>bertobat</w:t>
      </w:r>
      <w:r>
        <w:rPr>
          <w:lang w:val="id_ID" w:bidi="id_ID"/>
        </w:rPr>
        <w:t xml:space="preserve"> karena </w:t>
      </w:r>
      <w:r>
        <w:rPr>
          <w:b/>
          <w:lang w:val="id_ID" w:bidi="id_ID"/>
        </w:rPr>
        <w:t>kerajaan surga</w:t>
      </w:r>
      <w:r>
        <w:rPr>
          <w:lang w:val="id_ID" w:bidi="id_ID"/>
        </w:rPr>
        <w:t xml:space="preserve"> sudah dekat. Kata </w:t>
      </w:r>
      <w:r>
        <w:rPr>
          <w:lang w:val="id_ID" w:bidi="id_ID"/>
        </w:rPr>
        <w:t>bertobat</w:t>
      </w:r>
      <w:r>
        <w:rPr>
          <w:lang w:val="id_ID" w:bidi="id_ID"/>
        </w:rPr>
        <w:t xml:space="preserve"> terdapat di Daftar Kata Utama. Kata </w:t>
      </w:r>
      <w:r>
        <w:rPr>
          <w:lang w:val="id_ID" w:bidi="id_ID"/>
        </w:rPr>
        <w:t>kerajaan surga</w:t>
      </w:r>
      <w:r>
        <w:rPr>
          <w:lang w:val="id_ID" w:bidi="id_ID"/>
        </w:rPr>
        <w:t xml:space="preserve"> juga terdapat di Daftar Kata Utama. Gunakan kata yang sama yang telah Anda gunakan di perikop-perikop sebelumnya.</w:t>
      </w:r>
    </w:p>
    <w:p>
      <w:pPr/>
      <w:r>
        <w:rPr>
          <w:lang w:val="id_ID" w:bidi="id_ID"/>
        </w:rPr>
      </w:r>
      <w:r>
        <w:rPr>
          <w:lang w:val="id_ID" w:bidi="id_ID"/>
        </w:rPr>
        <w:t xml:space="preserve">Di antara orang-orang yang datang untuk menerima baptisan juga ada </w:t>
      </w:r>
      <w:r>
        <w:rPr>
          <w:b/>
          <w:lang w:val="id_ID" w:bidi="id_ID"/>
        </w:rPr>
        <w:t>orang-orang Farisi</w:t>
      </w:r>
      <w:r>
        <w:rPr>
          <w:lang w:val="id_ID" w:bidi="id_ID"/>
        </w:rPr>
        <w:t xml:space="preserve"> dan </w:t>
      </w:r>
      <w:r>
        <w:rPr>
          <w:b/>
          <w:lang w:val="id_ID" w:bidi="id_ID"/>
        </w:rPr>
        <w:t>orang-orang Saduki</w:t>
      </w:r>
      <w:r>
        <w:rPr>
          <w:lang w:val="id_ID" w:bidi="id_ID"/>
        </w:rPr>
        <w:t xml:space="preserve">. Orang-orang Farisi dan orang-orang Saduki adalah dua kelompok pemimpin agama yang berbeda. </w:t>
      </w:r>
    </w:p>
    <w:p>
      <w:pPr/>
      <w:r>
        <w:rPr>
          <w:lang w:val="id_ID" w:bidi="id_ID"/>
        </w:rPr>
      </w:r>
      <w:r>
        <w:rPr>
          <w:lang w:val="id_ID" w:bidi="id_ID"/>
        </w:rPr>
        <w:t>Orang-orang Farisi</w:t>
      </w:r>
      <w:r>
        <w:rPr>
          <w:lang w:val="id_ID" w:bidi="id_ID"/>
        </w:rPr>
        <w:t xml:space="preserve"> dipandang sebagai kelompok pemimpin agama yang paling berpengaruh di Israel. Orang-orang Farisi mengabdi pada hukum Allah. Kata "Farisi" berarti "dikhususkan." Mereka ingin mengkhususkan atau memisahkan diri mereka dari orang-orang yang tidak menaati hukum Allah. </w:t>
      </w:r>
    </w:p>
    <w:p>
      <w:pPr/>
      <w:r>
        <w:rPr>
          <w:lang w:val="id_ID" w:bidi="id_ID"/>
        </w:rPr>
      </w:r>
      <w:r>
        <w:rPr>
          <w:lang w:val="id_ID" w:bidi="id_ID"/>
        </w:rPr>
        <w:t>Orang-orang Saduki</w:t>
      </w:r>
      <w:r>
        <w:rPr>
          <w:lang w:val="id_ID" w:bidi="id_ID"/>
        </w:rPr>
        <w:t xml:space="preserve"> tidak terlalu ketat dalam mengikuti hukum Allah. Mereka percaya bahwa hanya lima kitab pertama dari Perjanjian Lama yang penting. Mereka bekerja sama dengan pemerintah Romawi secara jauh lebih sukarela daripada kaum Farisi. Kita tidak benar-benar mengetahui apa arti nama "Saduki". </w:t>
      </w:r>
    </w:p>
    <w:p>
      <w:pPr/>
      <w:r>
        <w:rPr>
          <w:lang w:val="id_ID" w:bidi="id_ID"/>
        </w:rPr>
      </w:r>
      <w:r>
        <w:rPr>
          <w:lang w:val="id_ID" w:bidi="id_ID"/>
        </w:rPr>
        <w:t>Kedua kata tersebut ada di Daftar Kata Utama. Gunakan kata yang sama yang telah Anda gunakan di perikop-perikop sebelumnya.</w:t>
      </w:r>
    </w:p>
    <w:p>
      <w:pPr/>
      <w:r>
        <w:rPr>
          <w:lang w:val="id_ID" w:bidi="id_ID"/>
        </w:rPr>
      </w:r>
      <w:r>
        <w:rPr>
          <w:lang w:val="id_ID" w:bidi="id_ID"/>
        </w:rPr>
        <w:t xml:space="preserve">Yohanes mengatakan bahwa setelah dia, akan datang seseorang yang akan membaptis orang-orang dengan </w:t>
      </w:r>
      <w:r>
        <w:rPr>
          <w:b/>
          <w:lang w:val="id_ID" w:bidi="id_ID"/>
        </w:rPr>
        <w:t>Roh Kudus</w:t>
      </w:r>
      <w:r>
        <w:rPr>
          <w:lang w:val="id_ID" w:bidi="id_ID"/>
        </w:rPr>
        <w:t xml:space="preserve"> dan api. Kata "kudus" merujuk kepada orang atau sesuatu kepunyaan Allah, yang didedikasikan untuk-Nya, atau seperti Dia. Gunakan kata yang sama yang telah Anda gunakan di perikop-perikop sebelumnya. Kata </w:t>
      </w:r>
      <w:r>
        <w:rPr>
          <w:lang w:val="id_ID" w:bidi="id_ID"/>
        </w:rPr>
        <w:t>Roh Kudus</w:t>
      </w:r>
      <w:r>
        <w:rPr>
          <w:lang w:val="id_ID" w:bidi="id_ID"/>
        </w:rPr>
        <w:t xml:space="preserve"> terdapat di Daftar Kata Utama.</w:t>
      </w:r>
    </w:p>
    <w:p>
      <w:pPr/>
      <w:r>
        <w:rPr>
          <w:lang w:val="id_ID" w:bidi="id_ID"/>
        </w:rPr>
      </w:r>
      <w:r>
        <w:rPr>
          <w:lang w:val="id_ID" w:bidi="id_ID"/>
        </w:rPr>
        <w:t xml:space="preserve">Setelah Yesus dibaptis, </w:t>
      </w:r>
      <w:r>
        <w:rPr>
          <w:b/>
          <w:lang w:val="id_ID" w:bidi="id_ID"/>
        </w:rPr>
        <w:t>langit</w:t>
      </w:r>
      <w:r>
        <w:rPr>
          <w:lang w:val="id_ID" w:bidi="id_ID"/>
        </w:rPr>
        <w:t xml:space="preserve"> terbuka. Kata </w:t>
      </w:r>
      <w:r>
        <w:rPr>
          <w:lang w:val="id_ID" w:bidi="id_ID"/>
        </w:rPr>
        <w:t>langit</w:t>
      </w:r>
      <w:r>
        <w:rPr>
          <w:lang w:val="id_ID" w:bidi="id_ID"/>
        </w:rPr>
        <w:t xml:space="preserve"> di sini dapat berarti langit yang terlihat, atau dapat berarti surga tempat tinggal Allah. Gunakan kata yang sama yang telah Anda gunakan di perikop-perikop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4:1–11</w:t>
      </w:r>
      <w:r>
        <w:rPr>
          <w:lang w:val="id_ID" w:bidi="id_ID"/>
        </w:rPr>
      </w:r>
    </w:p>
    <w:p>
      <w:pPr>
        <w:pStyle w:val="Heading3"/>
      </w:pPr>
      <w:r>
        <w:rPr>
          <w:lang w:val="id_ID" w:bidi="id_ID"/>
        </w:rPr>
        <w:t>Dengar dan Renungkan</w:t>
      </w:r>
    </w:p>
    <w:p>
      <w:pPr/>
      <w:r>
        <w:rPr>
          <w:lang w:val="id_ID" w:bidi="id_ID"/>
        </w:rPr>
      </w:r>
      <w:r>
        <w:rPr>
          <w:lang w:val="id_ID" w:bidi="id_ID"/>
        </w:rPr>
        <w:t>Dengarkan Matius 4:1–11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Kisah sebelumnya berakhir dengan Yesus menerima baptisan, dan Roh Kudus turun ke atas Yesus. Allah telah berbicara dari surga, dan mengatakan bahwa Yesus adalah Anak-Nya yang dikasihi.</w:t>
      </w:r>
    </w:p>
    <w:p>
      <w:pPr/>
      <w:r>
        <w:rPr>
          <w:lang w:val="id_ID" w:bidi="id_ID"/>
        </w:rPr>
      </w:r>
      <w:r>
        <w:rPr>
          <w:lang w:val="id_ID" w:bidi="id_ID"/>
        </w:rPr>
        <w:t>Kisah ini terjadi tepat setelahnya.</w:t>
      </w:r>
    </w:p>
    <w:p>
      <w:pPr/>
      <w:r>
        <w:rPr>
          <w:lang w:val="id_ID" w:bidi="id_ID"/>
        </w:rPr>
      </w:r>
      <w:r>
        <w:rPr>
          <w:lang w:val="id_ID" w:bidi="id_ID"/>
        </w:rPr>
        <w:t>Yesus dituntun oleh Roh Kudus untuk pergi ke padang gurun. Itu berarti, Roh Kudus sekarang menyuruh Yesus untuk pergi, atau membuat-Nya pergi, ke padang gurun. Yesus sudah berada di padang gurun ketika Ia dibaptis, tetapi sekarang Ia pergi lebih jauh ke dalam, ke tempat yang lebih terpencil.</w:t>
      </w:r>
    </w:p>
    <w:p>
      <w:pPr/>
      <w:r>
        <w:rPr>
          <w:lang w:val="id_ID" w:bidi="id_ID"/>
        </w:rPr>
      </w:r>
      <w:r>
        <w:rPr>
          <w:lang w:val="id_ID" w:bidi="id_ID"/>
        </w:rPr>
        <w:t xml:space="preserve">Tunjukkan kepada tim Anda gambar </w:t>
      </w:r>
      <w:r>
        <w:rPr>
          <w:lang w:val="id_ID" w:bidi="id_ID"/>
        </w:rPr>
        <w:t>padang gurun Yudea</w:t>
      </w:r>
      <w:r>
        <w:rPr>
          <w:lang w:val="id_ID" w:bidi="id_ID"/>
        </w:rPr>
        <w:t>.</w:t>
      </w:r>
    </w:p>
    <w:p>
      <w:pPr/>
      <w:r>
        <w:rPr>
          <w:lang w:val="id_ID" w:bidi="id_ID"/>
        </w:rPr>
      </w:r>
      <w:r>
        <w:rPr>
          <w:lang w:val="id_ID" w:bidi="id_ID"/>
        </w:rPr>
        <w:t>Alasan Roh Kudus melakukannya adalah agar Iblis mencobai Yesus. Iblis akan berusaha membuat Yesus tidak menaati Allah. Karena Roh Kudus yang menuntun Yesus, kita tahu bahwa Allah yang menghendaki ini terjadi. Yesus perlu menjalani ujian ini.</w:t>
      </w:r>
    </w:p>
    <w:p>
      <w:pPr/>
      <w:r>
        <w:rPr>
          <w:lang w:val="id_ID" w:bidi="id_ID"/>
        </w:rPr>
      </w:r>
      <w:r>
        <w:rPr>
          <w:lang w:val="id_ID" w:bidi="id_ID"/>
        </w:rPr>
        <w:t>Kisah ini menyebutkan Iblis, penggoda, dan Setan. Itu semua adalah nama untuk pribadi yang sama. Iblis awalnya adalah malaikat, tetapi ia memberontak terhadap Allah. Dia menjadi roh jahat. Iblis, atau Setan, sekarang adalah nama pemimpin semua roh jahat. Dalam kisah ini ia juga disebut "penggoda," karena ia berusaha membujuk Yesus untuk melakukan sesuatu yang salah.</w:t>
      </w:r>
    </w:p>
    <w:p>
      <w:pPr/>
      <w:r>
        <w:rPr>
          <w:lang w:val="id_ID" w:bidi="id_ID"/>
        </w:rPr>
      </w:r>
      <w:r>
        <w:rPr>
          <w:lang w:val="id_ID" w:bidi="id_ID"/>
        </w:rPr>
        <w:t>Sebelum Iblis mulai berbicara kepada Yesus, Yesus berpuasa selama 40 hari. Puasa berarti Ia tidak makan apa pun selama masa itu.</w:t>
      </w:r>
    </w:p>
    <w:p>
      <w:pPr/>
      <w:r>
        <w:rPr>
          <w:lang w:val="id_ID" w:bidi="id_ID"/>
        </w:rPr>
      </w:r>
      <w:r>
        <w:rPr>
          <w:lang w:val="id_ID" w:bidi="id_ID"/>
        </w:rPr>
        <w:t>Angka 40 dalam Alkitab adalah angka penting. Dalam Perjanjian Lama, nabi Musa berpuasa selama 40 hari sebelum Allah memberikan perintah-perintah-Nya kepada orang Israel melalui dia. Orang-orang Israel mengembara di padang gurun selama 40 tahun. Angka 40 sering menunjukkan waktu persiapan.</w:t>
      </w:r>
    </w:p>
    <w:p>
      <w:pPr/>
      <w:r>
        <w:rPr>
          <w:lang w:val="id_ID" w:bidi="id_ID"/>
        </w:rPr>
      </w:r>
      <w:r>
        <w:rPr>
          <w:lang w:val="id_ID" w:bidi="id_ID"/>
        </w:rPr>
        <w:t>Apakah orang-orang dalam masyarakat Anda berpuasa? Apa alasan mereka melakukannya? Dapatkah Anda menceritakan kisah tentang seseorang yang berpuasa untuk waktu yang sangat lama?</w:t>
      </w:r>
    </w:p>
    <w:p>
      <w:pPr/>
      <w:r>
        <w:rPr>
          <w:lang w:val="id_ID" w:bidi="id_ID"/>
        </w:rPr>
      </w:r>
      <w:r>
        <w:rPr>
          <w:lang w:val="id_ID" w:bidi="id_ID"/>
        </w:rPr>
        <w:t>Iblis mencoba tiga kali untuk membuat Yesus melakukan sesuatu yang salah, dan setiap kali Yesus menanggapi dengan mengutip ayat dari Alkitab. Ketiga kutipan itu adalah perintah-perintah yang pernah Allah berikan kepada orang-orang Israel melalui Musa, lebih dari seribu tahun sebelumnya. Pada saat itu, orang-orang Israel tinggal di padang gurun, dan berulang kali mereka tidak menaati Allah dan melanggar perintah-perintah Allah. Yesus juga tinggal di padang gurun, tetapi Dia menaati perintah-perintah Allah.</w:t>
      </w:r>
    </w:p>
    <w:p>
      <w:pPr/>
      <w:r>
        <w:rPr>
          <w:lang w:val="id_ID" w:bidi="id_ID"/>
        </w:rPr>
      </w:r>
      <w:r>
        <w:rPr>
          <w:lang w:val="id_ID" w:bidi="id_ID"/>
        </w:rPr>
        <w:t>Ketika Yesus telah menerima baptisan, Allah telah berkata kepada Yesus bahwa Dia adalah Anak-Nya yang dikasihi. Iblis sekarang ingin Yesus membuktikan hal itu. Yesus sangat lapar, tetapi Iblis mengatakan bahwa Yesus bisa saja menggunakan kuasa-Nya sebagai Anak Allah untuk mengubah batu-batu di sekitar-Nya menjadi roti sehingga Dia dapat makan. Yesus menolak melakukannya.</w:t>
      </w:r>
    </w:p>
    <w:p>
      <w:pPr/>
      <w:r>
        <w:rPr>
          <w:lang w:val="id_ID" w:bidi="id_ID"/>
        </w:rPr>
      </w:r>
      <w:r>
        <w:rPr>
          <w:lang w:val="id_ID" w:bidi="id_ID"/>
        </w:rPr>
        <w:t xml:space="preserve">Yesus kemudian merujuk pada sesuatu yang terjadi dalam kisah padang gurun tentang orang-orang Israel, pada zaman Musa. Orang-orang Israel lapar dan mengeluh kepada Allah. Allah memberikan kepada mereka makanan khusus—manna—yang datang secara ajaib setiap hari. Musa kemudian mengatakan kepada orang-orang Israel bahwa Allah membuat mereka lapar sehingga mereka belajar bahwa menaati Allah lebih penting daripada makanan. Makanan hanya akan memberikan kehidupan jasmani kepada kita, tetapi menaati Allah memberikan kita kehidupan yang lengkap. </w:t>
      </w:r>
    </w:p>
    <w:p>
      <w:pPr/>
      <w:r>
        <w:rPr>
          <w:lang w:val="id_ID" w:bidi="id_ID"/>
        </w:rPr>
      </w:r>
      <w:r>
        <w:rPr>
          <w:lang w:val="id_ID" w:bidi="id_ID"/>
        </w:rPr>
        <w:t xml:space="preserve">Yesus mengatakan kepada Iblis bahwa menaati Allah lebih penting daripada makanan. Ini juga mengandung arti bahwa seandainya Yesus memerintahkan sejumlah batu untuk berubah menjadi roti, berarti Ia tidak menaati Allah. Menggunakan kuasa-Nya untuk diri-Nya sendiri bukanlah apa yang Allah kehendaki untuk dilakukan Yesus. Penting bagi Yesus untuk melewati masa yang sulit ini. </w:t>
      </w:r>
    </w:p>
    <w:p>
      <w:pPr/>
      <w:r>
        <w:rPr>
          <w:lang w:val="id_ID" w:bidi="id_ID"/>
        </w:rPr>
      </w:r>
      <w:r>
        <w:rPr>
          <w:lang w:val="id_ID" w:bidi="id_ID"/>
        </w:rPr>
        <w:t xml:space="preserve">Iblis kemudian mencoba lagi. Dia membawa Yesus ke kota kudus, yaitu Yerusalem. Kota itu disebut kudus karena Bait Suci Allah ada di sana, dan ini adalah tempat di mana Allah bertemu dengan umat-Nya. Iblis kembali meminta Yesus untuk membuktikan bahwa Ia benar-benar adalah Anak Allah dengan melompat dari titik tertinggi Bait Suci. Jika Yesus melompat, Ia pasti akan jatuh dan mati. Tetapi Iblis pun sekarang mengutip sesuatu dari Perjanjian Lama. Dia mengulangi ucapan dari Mazmur 91. Penulis mazmur itu mengungkapkan kepercayaan yang besar kepada Allah. Dia mengatakan bahwa jika hal-hal yang mengerikan terjadi pada umat, Allah akan melindungi mereka. Malaikat akan menopang umat Allah, sehingga mereka bahkan tidak akan terluka jika kaki mereka terantuk batu. Jadi Iblis mengatakan bahwa jika Yesus melompat ke bawah, malaikat-malaikat akan menangkap-Nya sehingga Dia tidak akan mati. Dengan begitu Ia bisa membuktikan bahwa Ia adalah Anak Allah. </w:t>
      </w:r>
    </w:p>
    <w:p>
      <w:pPr/>
      <w:r>
        <w:rPr>
          <w:lang w:val="id_ID" w:bidi="id_ID"/>
        </w:rPr>
      </w:r>
      <w:r>
        <w:rPr>
          <w:lang w:val="id_ID" w:bidi="id_ID"/>
        </w:rPr>
        <w:t xml:space="preserve">Tunjukkan kepada tim Anda gambar </w:t>
      </w:r>
      <w:r>
        <w:rPr>
          <w:lang w:val="id_ID" w:bidi="id_ID"/>
        </w:rPr>
        <w:t>Bait Suci di Yerusalem</w:t>
      </w:r>
      <w:r>
        <w:rPr>
          <w:lang w:val="id_ID" w:bidi="id_ID"/>
        </w:rPr>
        <w:t xml:space="preserve">. Bait Suci ini tidak lagi ada; dihancurkan oleh orang Romawi pada tahun 70 M. Gambar ini adalah perkiraan mengenai bentuknya. </w:t>
      </w:r>
    </w:p>
    <w:p>
      <w:pPr/>
      <w:r>
        <w:rPr>
          <w:lang w:val="id_ID" w:bidi="id_ID"/>
        </w:rPr>
      </w:r>
      <w:r>
        <w:rPr>
          <w:lang w:val="id_ID" w:bidi="id_ID"/>
        </w:rPr>
        <w:t>Yesus tidak menyerah. Dia tahu bahwa Iblis menggunakan ayat ini dengan cara yang salah. Dia kembali mengutip perkataan dari kisah padang gurun bangsa Israel. Musa menyuruh orang-orang Israel untuk tidak mencobai Allah—ini berarti, tidak menguji Allah untuk melihat apakah Dia akan melakukan sesuatu atau tidak.</w:t>
      </w:r>
    </w:p>
    <w:p>
      <w:pPr/>
      <w:r>
        <w:rPr>
          <w:lang w:val="id_ID" w:bidi="id_ID"/>
        </w:rPr>
      </w:r>
      <w:r>
        <w:rPr>
          <w:lang w:val="id_ID" w:bidi="id_ID"/>
        </w:rPr>
        <w:t>Iblis mencoba lagi untuk ketiga kalinya. Dia menunjukkan kepada Yesus semua kerajaan dunia. Iblis berpura-pura bahwa ia memiliki kuasa untuk memberikan semuanya itu kepada Yesus, jika Yesus mau berlutut dan menyembah Iblis.</w:t>
      </w:r>
    </w:p>
    <w:p>
      <w:pPr/>
      <w:r>
        <w:rPr>
          <w:lang w:val="id_ID" w:bidi="id_ID"/>
        </w:rPr>
      </w:r>
      <w:r>
        <w:rPr>
          <w:lang w:val="id_ID" w:bidi="id_ID"/>
        </w:rPr>
        <w:t xml:space="preserve">Yesus datang untuk menjadi raja dan Juruselamat. Tetapi dia belum menjadi raja. Dia harus banyak menderita terlebih dulu. Iblis itu berdusta bahwa Yesus dapat menjadi raja sekarang, tanpa mengalami semua penderitaan. Tetapi Iblis berbohong, tentu saja. Jika Yesus mau bersujud kepada Iblis, Yesus tidak akan menjadi raja—Iblislah yang akan menjadi raja. </w:t>
      </w:r>
    </w:p>
    <w:p>
      <w:pPr/>
      <w:r>
        <w:rPr>
          <w:lang w:val="id_ID" w:bidi="id_ID"/>
        </w:rPr>
      </w:r>
      <w:r>
        <w:rPr>
          <w:lang w:val="id_ID" w:bidi="id_ID"/>
        </w:rPr>
        <w:t>Yesus kembali menanggapi dengan mengutip kisah Israel di padang gurun. Allah telah memerintahkan umat untuk tidak menyembah siapa pun kecuali Allah sendiri.</w:t>
      </w:r>
    </w:p>
    <w:p>
      <w:pPr/>
      <w:r>
        <w:rPr>
          <w:lang w:val="id_ID" w:bidi="id_ID"/>
        </w:rPr>
      </w:r>
      <w:r>
        <w:rPr>
          <w:lang w:val="id_ID" w:bidi="id_ID"/>
        </w:rPr>
        <w:t>Setelah upaya ketiga dari Iblis, Yesus mengusir Iblis. Iblis itu taat. Yesus menyebut Iblis "Setan." Setan berarti "musuh."</w:t>
      </w:r>
    </w:p>
    <w:p>
      <w:pPr/>
      <w:r>
        <w:rPr>
          <w:lang w:val="id_ID" w:bidi="id_ID"/>
        </w:rPr>
      </w:r>
      <w:r>
        <w:rPr>
          <w:lang w:val="id_ID" w:bidi="id_ID"/>
        </w:rPr>
        <w:t>Setan kemudian pergi. Dia tidak berhasil: Yesus tidak mendurhakai Allah. Kemudian malaikat-malaikat datang dan melayani Yesus.</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cerita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Yesus berada di padang gurun, berpuasa selama 40 hari.</w:t>
      </w:r>
    </w:p>
    <w:p>
      <w:pPr/>
      <w:r>
        <w:rPr>
          <w:lang w:val="id_ID" w:bidi="id_ID"/>
        </w:rPr>
      </w:r>
      <w:r>
        <w:rPr>
          <w:b/>
          <w:lang w:val="id_ID" w:bidi="id_ID"/>
        </w:rPr>
        <w:t>Adegan kedua:</w:t>
      </w:r>
      <w:r>
        <w:rPr>
          <w:lang w:val="id_ID" w:bidi="id_ID"/>
        </w:rPr>
        <w:t xml:space="preserve"> Iblis berusaha membuat Yesus tidak menaati Allah.</w:t>
      </w:r>
    </w:p>
    <w:p>
      <w:pPr/>
      <w:r>
        <w:rPr>
          <w:lang w:val="id_ID" w:bidi="id_ID"/>
        </w:rPr>
      </w:r>
      <w:r>
        <w:rPr>
          <w:b/>
          <w:lang w:val="id_ID" w:bidi="id_ID"/>
        </w:rPr>
        <w:t>Adegan ketiga:</w:t>
      </w:r>
      <w:r>
        <w:rPr>
          <w:lang w:val="id_ID" w:bidi="id_ID"/>
        </w:rPr>
        <w:t xml:space="preserve"> Para malaikat melayani Yesus.</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Iblis (Setan)</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Perikop ini dimulai dengan "maka." Ini berarti, setelah Yesus dibaptis.</w:t>
      </w:r>
    </w:p>
    <w:p>
      <w:pPr/>
      <w:r>
        <w:rPr>
          <w:lang w:val="id_ID" w:bidi="id_ID"/>
        </w:rPr>
      </w:r>
      <w:r>
        <w:rPr>
          <w:lang w:val="id_ID" w:bidi="id_ID"/>
        </w:rPr>
        <w:t xml:space="preserve">Yesus sudah berada di padang gurun ketika Ia dibaptis, karena Yohanes berkhotbah di padang gurun. Tetapi sekarang, Yesus berjalan lebih jauh ke tempat yang lebih terpencil. Dia akan benar-benar sendirian selama 40 hari. Dia tidak akan makan apapun, bahkan makanan sederhana seperti yang dimakan Yohanes. Roh Kudus menuntun-Nya ke sana. Roh Kudus bukan pribadi yang terlihat. Dia tidak memaksa Yesus, seolah-olah Dia tidak memiliki pilihan. Tetapi entah bagaimana, Roh Kudus membuat Yesus tahu bahwa Allah menghendaki Yesus masuk lebih dalam ke padang gurun. </w:t>
      </w:r>
    </w:p>
    <w:p>
      <w:pPr/>
      <w:r>
        <w:rPr>
          <w:lang w:val="id_ID" w:bidi="id_ID"/>
        </w:rPr>
      </w:r>
      <w:r>
        <w:rPr>
          <w:lang w:val="id_ID" w:bidi="id_ID"/>
        </w:rPr>
        <w:t>Di padang gurun, udara sangat panas pada siang hari dan dingin pada malam hari. Pada malam hari, satu-satunya cahaya hanya berasal dari bintang-bintang dan bulan. Akan ada hewan-hewan liar, burung-burung, mungkin angin yang panas di siang hari. Tentu ada banyak batu yang bisa ditunjuk Iblis itu. Jika seseorang sangat lapar, penglihatan dapat menipu. Mudah saja untuk membayangkan bahwa sebuah batu sebenarnya adalah sepotong roti. Bayangkan jika Anda memiliki kuasa untuk benar-benar menjadikannya roti!</w:t>
      </w:r>
    </w:p>
    <w:p>
      <w:pPr/>
      <w:r>
        <w:rPr>
          <w:lang w:val="id_ID" w:bidi="id_ID"/>
        </w:rPr>
      </w:r>
      <w:r>
        <w:rPr>
          <w:lang w:val="id_ID" w:bidi="id_ID"/>
        </w:rPr>
        <w:t xml:space="preserve">Iblis itu membawa Yesus ke Yerusalem. Ini mungkin terjadi dalam penglihatan: Yesus tidak benar-benar pergi ke Yerusalem. </w:t>
      </w:r>
    </w:p>
    <w:p>
      <w:pPr/>
      <w:r>
        <w:rPr>
          <w:lang w:val="id_ID" w:bidi="id_ID"/>
        </w:rPr>
      </w:r>
      <w:r>
        <w:rPr>
          <w:lang w:val="id_ID" w:bidi="id_ID"/>
        </w:rPr>
        <w:t>Bait Suci adalah bangunan besar dan sangat tinggi. Jika seseorang melompat dari atas, ia akan remuk hingga tewas di lantai batu di bawah.</w:t>
      </w:r>
    </w:p>
    <w:p>
      <w:pPr/>
      <w:r>
        <w:rPr>
          <w:lang w:val="id_ID" w:bidi="id_ID"/>
        </w:rPr>
      </w:r>
      <w:r>
        <w:rPr>
          <w:lang w:val="id_ID" w:bidi="id_ID"/>
        </w:rPr>
        <w:t>Iblis kemudian membawa Yesus ke gunung yang tinggi. Iblis itu menunjukkan kepada Yesus semua kerajaan dunia. Dia menunjukkan betapa penting dan besarnya kerajaan-kerajaan ini. Secara fisik, mustahil melihat semua kerajaan dunia dari satu gunung. Iblis memberi Yesus penglihatan—hampir seolah-olah ia sedang menunjukkan kepada Yesus sebuah film.</w:t>
      </w:r>
    </w:p>
    <w:p>
      <w:pPr/>
      <w:r>
        <w:rPr>
          <w:lang w:val="id_ID" w:bidi="id_ID"/>
        </w:rPr>
      </w:r>
      <w:r>
        <w:rPr>
          <w:lang w:val="id_ID" w:bidi="id_ID"/>
        </w:rPr>
        <w:t xml:space="preserve">Tunjukkan kepada orang-orang sebuah foto yang memperlihatkan </w:t>
      </w:r>
      <w:r>
        <w:rPr>
          <w:b/>
          <w:lang w:val="id_ID" w:bidi="id_ID"/>
        </w:rPr>
        <w:t>pemandangan panorama yang bisa dilihat dari puncak gunung yang sangat tinggi</w:t>
      </w:r>
      <w:r>
        <w:rPr>
          <w:lang w:val="id_ID" w:bidi="id_ID"/>
        </w:rPr>
        <w:t xml:space="preserve">. Dengan cuaca cerah—tanpa kabut sama sekali—Anda dapat melihat sangat jauh jika berada di puncak gunung yang tinggi. </w:t>
      </w:r>
    </w:p>
    <w:p>
      <w:pPr/>
      <w:r>
        <w:rPr>
          <w:lang w:val="id_ID" w:bidi="id_ID"/>
        </w:rPr>
      </w:r>
      <w:r>
        <w:rPr>
          <w:lang w:val="id_ID" w:bidi="id_ID"/>
        </w:rPr>
        <w:t>Setiap kali Yesus menjawab Iblis, jawaban-Nya selalu dimulai dengan kata-kata "Ada tertulis." Ini berarti bahwa Yesus merujuk pada kata-kata yang terdapat dalam Alkitab Ibrani, yang sekarang kita sebut Perjanjian Lama. Pastikan bahwa 3 jawaban Yesus selalu menggunakan kata-kata yang sama, sehingga jelas bahwa Yesus mengutip dari Kitab Suci.</w:t>
      </w:r>
    </w:p>
    <w:p>
      <w:pPr/>
      <w:r>
        <w:rPr>
          <w:lang w:val="id_ID" w:bidi="id_ID"/>
        </w:rPr>
      </w:r>
      <w:r>
        <w:rPr>
          <w:lang w:val="id_ID" w:bidi="id_ID"/>
        </w:rPr>
        <w:t>Pada kali kedua iblis berusaha mencobai Yesus, ia juga menggunakan kata-kata yang sama: "Ada tertulis." Penting bahwa Anda menerjemahkan kata-kata Iblis dengan awalan yang sama seperti yang dilakukan Yesus, sehingga pendengar Anda mengenali bahwa Iblis berusaha melakukan hal yang sama seperti Yesus—yaitu mengutip dari Kitab Suci.</w:t>
      </w:r>
    </w:p>
    <w:p>
      <w:pPr/>
      <w:r>
        <w:rPr>
          <w:lang w:val="id_ID" w:bidi="id_ID"/>
        </w:rPr>
      </w:r>
      <w:r>
        <w:rPr>
          <w:lang w:val="id_ID" w:bidi="id_ID"/>
        </w:rPr>
        <w:t>Segera setelah Iblis itu pergi, malaikat-malaikat datang untuk melayani Yesus. Mereka mungkin memberi-Nya makanan dan air. Mereka membantu-Nya untuk pulih setelah 40 hari puasa dan dari godaan Iblis. Hal itu akan memulihkan kekuatan fisik-Nya lagi, sehingga Dia dapat berjalan kembali, keluar dari padang gurun dan kembali ke kota-kota dan desa-desa.</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Iblis (Setan)</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Alangkah baiknya jika Anda juga memeragakan lagi Yesus saat dibaptis, Roh Kudus yang turun ke atas-Nya, dan Allah yang mengatakan bahwa Yesus adalah Anak-Nya yang dikasihi.</w:t>
      </w:r>
    </w:p>
    <w:p>
      <w:pPr/>
      <w:r>
        <w:rPr>
          <w:lang w:val="id_ID" w:bidi="id_ID"/>
        </w:rPr>
      </w:r>
      <w:r>
        <w:rPr>
          <w:lang w:val="id_ID" w:bidi="id_ID"/>
        </w:rPr>
        <w:t>Tanyakan kepada aktor yang memerankan Yesus, “Bagaimana perasaan Anda saat itu terjadi?” Anda mungkin mendengar hal-hal seperti, "Senang. Merasa dikuatkan."</w:t>
      </w:r>
    </w:p>
    <w:p>
      <w:pPr/>
      <w:r>
        <w:rPr>
          <w:lang w:val="id_ID" w:bidi="id_ID"/>
        </w:rPr>
      </w:r>
      <w:r>
        <w:rPr>
          <w:lang w:val="id_ID" w:bidi="id_ID"/>
        </w:rPr>
        <w:t>Peragakan Yesus saat Ia dituntun Roh Kudus masuk ke padang gurun dan berpuasa selama 40 hari.</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Tanyakan kepada aktor yang memerankan Yesus: "Karena sendirian di padang gurun, suara apa yang mungkin Anda dengar? Apa yang mungkin Anda lihat? Setelah 40 hari berada di sini dan berpuasa, bagaimana rasanya keadaan tubuh Anda? Apa yang terasa di kulit Anda? Mulut Anda? Mata Anda? Perut Anda? Kaki Anda? Anda mungkin mendengar hal-hal seperti: "Saya merasa lemas, seluruh tubuh saya sakit, bibir saya pecah-pecah, kulit saya terbakar."</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Iblis yang berusaha mencobai Yesus untuk mengubah batu-batu menjadi roti.</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orang yang memerankan Yesus, ”Bagaimana perasaan Anda?”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penolakan Yesus.</w:t>
      </w:r>
    </w:p>
    <w:p>
      <w:pPr/>
      <w:r>
        <w:rPr>
          <w:lang w:val="id_ID" w:bidi="id_ID"/>
        </w:rPr>
      </w:r>
      <w:r>
        <w:rPr>
          <w:lang w:val="id_ID" w:bidi="id_ID"/>
        </w:rPr>
        <w:t>Peragakan Iblis yang membawa Yesus ke Yerusalem, ke titik tertinggi pada Bait Suci, dan menyarankan Yesus untuk melompat ke bawah.</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orang yang memerankan Yesus, ”Bagaimana perasaan Anda?”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tanggapan Yesus kepada Iblis.</w:t>
      </w:r>
    </w:p>
    <w:p>
      <w:pPr/>
      <w:r>
        <w:rPr>
          <w:lang w:val="id_ID" w:bidi="id_ID"/>
        </w:rPr>
      </w:r>
      <w:r>
        <w:rPr>
          <w:lang w:val="id_ID" w:bidi="id_ID"/>
        </w:rPr>
        <w:t>Peragakan Iblis yang membawa Yesus ke gunung yang tinggi dan menunjukkan kepada-Nya semua kerajaan dunia, dan mengatakan bahwa ia akan memberikannya kepada Yesus jika Yesus mau sujud kepada Iblis.</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orang yang memerankan Yesus, ”Bagaimana perasaan Anda?”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tanggapan Yesus kepada Iblis dan menyuruhnya pergi.</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Iblis, "Bagaimana perasaan Anda?" Apa yang Anda pikirkan?”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Iblis yang pergi dan malaikat-malaikat yang datang untuk melayani Yesus.</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orang yang memerankan Yesus, ”Bagaimana perasaan Anda?” Anda mungkin mendengar hal-hal seperti: </w:t>
      </w:r>
    </w:p>
    <w:p>
      <w:pPr>
        <w:pStyle w:val="ListBullet"/>
        <w:spacing w:line="240" w:lineRule="auto"/>
        <w:ind w:left="720"/>
      </w:pPr>
      <w:r>
        <w:rPr>
          <w:lang w:val="id_ID" w:bidi="id_ID"/>
        </w:rPr>
      </w:r>
      <w:r>
        <w:rPr>
          <w:lang w:val="id_ID" w:bidi="id_ID"/>
        </w:rPr>
        <w:t xml:space="preserve">Tanyakan para aktor yang memerankan para malaikat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w:t>
      </w:r>
      <w:r>
        <w:rPr>
          <w:b/>
          <w:lang w:val="id_ID" w:bidi="id_ID"/>
        </w:rPr>
        <w:t>berpuasa</w:t>
      </w:r>
      <w:r>
        <w:rPr>
          <w:lang w:val="id_ID" w:bidi="id_ID"/>
        </w:rPr>
        <w:t xml:space="preserve"> selama 40 hari. </w:t>
      </w:r>
      <w:r>
        <w:rPr>
          <w:b/>
          <w:lang w:val="id_ID" w:bidi="id_ID"/>
        </w:rPr>
        <w:t>Puasa</w:t>
      </w:r>
      <w:r>
        <w:rPr>
          <w:lang w:val="id_ID" w:bidi="id_ID"/>
        </w:rPr>
        <w:t xml:space="preserve"> berarti Dia tidak makan sama sekali. Matius tidak mengatakan kepada kita apakah Yesus minum atau tidak. Lagipula, pasti hanya sedikit sekali air yang tersedia.</w:t>
      </w:r>
    </w:p>
    <w:p>
      <w:pPr/>
      <w:r>
        <w:rPr>
          <w:lang w:val="id_ID" w:bidi="id_ID"/>
        </w:rPr>
      </w:r>
      <w:r>
        <w:rPr>
          <w:lang w:val="id_ID" w:bidi="id_ID"/>
        </w:rPr>
        <w:t xml:space="preserve">Iblis itu datang untuk </w:t>
      </w:r>
      <w:r>
        <w:rPr>
          <w:b/>
          <w:lang w:val="id_ID" w:bidi="id_ID"/>
        </w:rPr>
        <w:t>mencobai</w:t>
      </w:r>
      <w:r>
        <w:rPr>
          <w:lang w:val="id_ID" w:bidi="id_ID"/>
        </w:rPr>
        <w:t xml:space="preserve"> Yesus. Mencobai berarti menguji. </w:t>
      </w:r>
      <w:r>
        <w:rPr>
          <w:b/>
          <w:lang w:val="id_ID" w:bidi="id_ID"/>
        </w:rPr>
        <w:t>Iblis</w:t>
      </w:r>
      <w:r>
        <w:rPr>
          <w:lang w:val="id_ID" w:bidi="id_ID"/>
        </w:rPr>
        <w:t xml:space="preserve"> adalah pemimpin semua roh jahat.</w:t>
      </w:r>
    </w:p>
    <w:p>
      <w:pPr/>
      <w:r>
        <w:rPr>
          <w:lang w:val="id_ID" w:bidi="id_ID"/>
        </w:rPr>
      </w:r>
      <w:r>
        <w:rPr>
          <w:b/>
          <w:lang w:val="id_ID" w:bidi="id_ID"/>
        </w:rPr>
        <w:t>Setan</w:t>
      </w:r>
      <w:r>
        <w:rPr>
          <w:lang w:val="id_ID" w:bidi="id_ID"/>
        </w:rPr>
        <w:t xml:space="preserve"> adalah salah satu nama untuk Iblis. Setan berarti "musuh," dan kadang-kadang berarti "si penuduh."</w:t>
      </w:r>
    </w:p>
    <w:p>
      <w:pPr/>
      <w:r>
        <w:rPr>
          <w:lang w:val="id_ID" w:bidi="id_ID"/>
        </w:rPr>
      </w:r>
      <w:r>
        <w:rPr>
          <w:lang w:val="id_ID" w:bidi="id_ID"/>
        </w:rPr>
        <w:t>Diskusikan dengan tim Anda bagaimana Anda akan menerjemahkan 2 istilah yang berbeda ini. Apakah Anda akan menggunakan kata yang terdengar seperti "Iblis" dan "Setan," atau apakah Anda hendak mendeskripsikannya dengan frasa? Apakah Anda memiliki istilah setempat untuk menyebut pemimpin roh jahat, atau roh jahat yang paling kuat? Bagaimana perbedaan dan kesamaan karakter itu dengan makna "iblis" dan "setan" dalam Alkitab?</w:t>
      </w:r>
    </w:p>
    <w:p>
      <w:pPr/>
      <w:r>
        <w:rPr>
          <w:lang w:val="id_ID" w:bidi="id_ID"/>
        </w:rPr>
      </w:r>
      <w:r>
        <w:rPr>
          <w:lang w:val="id_ID" w:bidi="id_ID"/>
        </w:rPr>
        <w:t xml:space="preserve">Kata </w:t>
      </w:r>
      <w:r>
        <w:rPr>
          <w:b/>
          <w:lang w:val="id_ID" w:bidi="id_ID"/>
        </w:rPr>
        <w:t>Setan</w:t>
      </w:r>
      <w:r>
        <w:rPr>
          <w:lang w:val="id_ID" w:bidi="id_ID"/>
        </w:rPr>
        <w:t xml:space="preserve"> dan </w:t>
      </w:r>
      <w:r>
        <w:rPr>
          <w:b/>
          <w:lang w:val="id_ID" w:bidi="id_ID"/>
        </w:rPr>
        <w:t>Iblis</w:t>
      </w:r>
      <w:r>
        <w:rPr>
          <w:lang w:val="id_ID" w:bidi="id_ID"/>
        </w:rPr>
        <w:t xml:space="preserve"> terdapat di Daftar Kata Utama. Gunakan kata yang sama yang telah Anda gunakan di perikop-perikop sebelumnya.</w:t>
      </w:r>
    </w:p>
    <w:p>
      <w:pPr/>
      <w:r>
        <w:rPr>
          <w:lang w:val="id_ID" w:bidi="id_ID"/>
        </w:rPr>
      </w:r>
      <w:r>
        <w:rPr>
          <w:b/>
          <w:lang w:val="id_ID" w:bidi="id_ID"/>
        </w:rPr>
        <w:t>Penggoda</w:t>
      </w:r>
      <w:r>
        <w:rPr>
          <w:lang w:val="id_ID" w:bidi="id_ID"/>
        </w:rPr>
        <w:t xml:space="preserve"> berarti seseorang yang menggoda, atau menguji seseorang.</w:t>
      </w:r>
    </w:p>
    <w:p>
      <w:pPr/>
      <w:r>
        <w:rPr>
          <w:lang w:val="id_ID" w:bidi="id_ID"/>
        </w:rPr>
      </w:r>
      <w:r>
        <w:rPr>
          <w:lang w:val="id_ID" w:bidi="id_ID"/>
        </w:rPr>
        <w:t xml:space="preserve">Iblis itu ingin Yesus membuktikan bahwa Dia adalah </w:t>
      </w:r>
      <w:r>
        <w:rPr>
          <w:b/>
          <w:lang w:val="id_ID" w:bidi="id_ID"/>
        </w:rPr>
        <w:t>Anak Allah</w:t>
      </w:r>
      <w:r>
        <w:rPr>
          <w:lang w:val="id_ID" w:bidi="id_ID"/>
        </w:rPr>
        <w:t>. Yesus adalah "Anak" Allah, artinya Ia memiliki hubungan yang sangat khusus dengan Allah. "Anak" tidak berarti bahwa Allah adalah Bapanya Yesus dalam pengertian biologis, seperti hubungan ayah dan anak pada manusia. Ketika Yesus disebut Anak Allah, itu juga berarti bahwa Ia adalah Mesias, raja dan Juruselamat khusus yang telah dijanjikan Allah untuk diutus menyelamatkan orang banyak.</w:t>
      </w:r>
    </w:p>
    <w:p>
      <w:pPr/>
      <w:r>
        <w:rPr>
          <w:lang w:val="id_ID" w:bidi="id_ID"/>
        </w:rPr>
      </w:r>
      <w:r>
        <w:rPr>
          <w:lang w:val="id_ID" w:bidi="id_ID"/>
        </w:rPr>
        <w:t xml:space="preserve">Frasa </w:t>
      </w:r>
      <w:r>
        <w:rPr>
          <w:b/>
          <w:lang w:val="id_ID" w:bidi="id_ID"/>
        </w:rPr>
        <w:t>Anak Allah</w:t>
      </w:r>
      <w:r>
        <w:rPr>
          <w:lang w:val="id_ID" w:bidi="id_ID"/>
        </w:rPr>
        <w:t xml:space="preserve"> terdapat di Daftar Kata Utama. Gunakan frasa yang sama yang telah Anda gunakan di perikop-perikop sebelumnya.</w:t>
      </w:r>
    </w:p>
    <w:p>
      <w:pPr/>
      <w:r>
        <w:rPr>
          <w:lang w:val="id_ID" w:bidi="id_ID"/>
        </w:rPr>
      </w:r>
      <w:r>
        <w:rPr>
          <w:b/>
          <w:lang w:val="id_ID" w:bidi="id_ID"/>
        </w:rPr>
        <w:t>Roti</w:t>
      </w:r>
      <w:r>
        <w:rPr>
          <w:lang w:val="id_ID" w:bidi="id_ID"/>
        </w:rPr>
        <w:t xml:space="preserve"> adalah makanan yang umum bagi orang-orang Yahudi. Roti terbuat dari gandum yang dibuat menjadi tepung dan dipanggang. Sepotong roti bentuknya bulat dan agak pipih.</w:t>
      </w:r>
    </w:p>
    <w:p>
      <w:pPr/>
      <w:r>
        <w:rPr>
          <w:lang w:val="id_ID" w:bidi="id_ID"/>
        </w:rPr>
      </w:r>
      <w:r>
        <w:rPr>
          <w:lang w:val="id_ID" w:bidi="id_ID"/>
        </w:rPr>
        <w:t xml:space="preserve">Bila perlu, tunjukkan gambar </w:t>
      </w:r>
      <w:r>
        <w:rPr>
          <w:b/>
          <w:lang w:val="id_ID" w:bidi="id_ID"/>
        </w:rPr>
        <w:t>roti</w:t>
      </w:r>
      <w:r>
        <w:rPr>
          <w:lang w:val="id_ID" w:bidi="id_ID"/>
        </w:rPr>
        <w:t xml:space="preserve"> kepada tim Anda.</w:t>
      </w:r>
    </w:p>
    <w:p>
      <w:pPr/>
      <w:r>
        <w:rPr>
          <w:lang w:val="id_ID" w:bidi="id_ID"/>
        </w:rPr>
      </w:r>
      <w:r>
        <w:rPr>
          <w:lang w:val="id_ID" w:bidi="id_ID"/>
        </w:rPr>
        <w:t>Jawaban pertama Yesus terhadap godaan Iblis adalah bahwa seseorang tidak hanya hidup dengan makan roti, tetapi dengan menaati firman yang diucapkan Allah. Jika orang-orang di masyarakat Anda tidak lazim makan roti, Anda juga dapat memakai kata "makanan," bukan roti.</w:t>
      </w:r>
    </w:p>
    <w:p>
      <w:pPr/>
      <w:r>
        <w:rPr>
          <w:lang w:val="id_ID" w:bidi="id_ID"/>
        </w:rPr>
      </w:r>
      <w:r>
        <w:rPr>
          <w:b/>
          <w:lang w:val="id_ID" w:bidi="id_ID"/>
        </w:rPr>
        <w:t>Bait Suci</w:t>
      </w:r>
      <w:r>
        <w:rPr>
          <w:lang w:val="id_ID" w:bidi="id_ID"/>
        </w:rPr>
        <w:t xml:space="preserve"> adalah tempat keagamaan yang paling penting bagi orang-orang Yahudi. Itu adalah tempat di mana orang-orang khusus, yang disebut imam, mempersembahkan korban kepada Allah mewakili umat. Bait Suci itu seperti rumah Allah. Itu adalah tempat dimana orang-orang datang untuk berdoa dan untuk menyembah Allah. Hanya ada satu Bait Suci. Letaknya di Yerusalem. Karena alasan itulah kota Yerusalem disebut kota kudus. </w:t>
      </w:r>
      <w:r>
        <w:rPr>
          <w:b/>
          <w:lang w:val="id_ID" w:bidi="id_ID"/>
        </w:rPr>
        <w:t>Kudus</w:t>
      </w:r>
      <w:r>
        <w:rPr>
          <w:lang w:val="id_ID" w:bidi="id_ID"/>
        </w:rPr>
        <w:t xml:space="preserve"> berarti bahwa sesuatu dikhususkan dan memiliki tujuan istimewa.</w:t>
      </w:r>
    </w:p>
    <w:p>
      <w:pPr/>
      <w:r>
        <w:rPr>
          <w:lang w:val="id_ID" w:bidi="id_ID"/>
        </w:rPr>
      </w:r>
      <w:r>
        <w:rPr>
          <w:lang w:val="id_ID" w:bidi="id_ID"/>
        </w:rPr>
        <w:t xml:space="preserve">Kata </w:t>
      </w:r>
      <w:r>
        <w:rPr>
          <w:b/>
          <w:lang w:val="id_ID" w:bidi="id_ID"/>
        </w:rPr>
        <w:t>kudus</w:t>
      </w:r>
      <w:r>
        <w:rPr>
          <w:lang w:val="id_ID" w:bidi="id_ID"/>
        </w:rPr>
        <w:t xml:space="preserve"> terdapat di Daftar Kata Utama. Gunakan kata yang sama yang telah Anda gunakan di perikop-perikop sebelumnya.</w:t>
      </w:r>
    </w:p>
    <w:p>
      <w:pPr/>
      <w:r>
        <w:rPr>
          <w:lang w:val="id_ID" w:bidi="id_ID"/>
        </w:rPr>
      </w:r>
      <w:r>
        <w:rPr>
          <w:lang w:val="id_ID" w:bidi="id_ID"/>
        </w:rPr>
        <w:t xml:space="preserve">Kata </w:t>
      </w:r>
      <w:r>
        <w:rPr>
          <w:b/>
          <w:lang w:val="id_ID" w:bidi="id_ID"/>
        </w:rPr>
        <w:t>Bait Suci</w:t>
      </w:r>
      <w:r>
        <w:rPr>
          <w:lang w:val="id_ID" w:bidi="id_ID"/>
        </w:rPr>
        <w:t xml:space="preserve"> terdapat di Daftar Kata Utama. Gunakan kata yang sama yang telah Anda gunakan di perikop-perikop sebelumnya.</w:t>
      </w:r>
    </w:p>
    <w:p>
      <w:pPr/>
      <w:r>
        <w:rPr>
          <w:lang w:val="id_ID" w:bidi="id_ID"/>
        </w:rPr>
      </w:r>
      <w:r>
        <w:rPr>
          <w:lang w:val="id_ID" w:bidi="id_ID"/>
        </w:rPr>
        <w:t>Tunjukkan kembali kepada tim sebuah gambar tentang kemungkinan bentuk Bait Suci.</w:t>
      </w:r>
    </w:p>
    <w:p>
      <w:pPr/>
      <w:r>
        <w:rPr>
          <w:lang w:val="id_ID" w:bidi="id_ID"/>
        </w:rPr>
      </w:r>
      <w:r>
        <w:rPr>
          <w:lang w:val="id_ID" w:bidi="id_ID"/>
        </w:rPr>
        <w:t>Yesus menanggapi setiap godaan dengan kata-kata "</w:t>
      </w:r>
      <w:r>
        <w:rPr>
          <w:b/>
          <w:lang w:val="id_ID" w:bidi="id_ID"/>
        </w:rPr>
        <w:t>Ada tertulis</w:t>
      </w:r>
      <w:r>
        <w:rPr>
          <w:lang w:val="id_ID" w:bidi="id_ID"/>
        </w:rPr>
        <w:t>." Hal ini dapat diterjemahkan seperti "firman Allah mengatakan," "Kitab Suci mengatakan," atau "Allah telah memberi tahu kita dalam kitab-Nya," atau "tertulis dalam kitab Allah."</w:t>
      </w:r>
    </w:p>
    <w:p>
      <w:pPr/>
      <w:r>
        <w:rPr>
          <w:lang w:val="id_ID" w:bidi="id_ID"/>
        </w:rPr>
      </w:r>
      <w:r>
        <w:rPr>
          <w:b/>
          <w:lang w:val="id_ID" w:bidi="id_ID"/>
        </w:rPr>
        <w:t>Malaikat-malaikat</w:t>
      </w:r>
      <w:r>
        <w:rPr>
          <w:lang w:val="id_ID" w:bidi="id_ID"/>
        </w:rPr>
        <w:t xml:space="preserve"> datang untuk melayani Yesus. Gunakan kata yang sama yang telah Anda gunakan untuk malaikat di perikop-perikop sebelumnya. Kata </w:t>
      </w:r>
      <w:r>
        <w:rPr>
          <w:b/>
          <w:lang w:val="id_ID" w:bidi="id_ID"/>
        </w:rPr>
        <w:t>malaikat</w:t>
      </w:r>
      <w:r>
        <w:rPr>
          <w:lang w:val="id_ID" w:bidi="id_ID"/>
        </w:rPr>
        <w:t xml:space="preserve"> terdapat di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bagian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4:12–25</w:t>
      </w:r>
      <w:r>
        <w:rPr>
          <w:lang w:val="id_ID" w:bidi="id_ID"/>
        </w:rPr>
      </w:r>
    </w:p>
    <w:p>
      <w:pPr>
        <w:pStyle w:val="Heading3"/>
      </w:pPr>
      <w:r>
        <w:rPr>
          <w:lang w:val="id_ID" w:bidi="id_ID"/>
        </w:rPr>
        <w:t>Dengar dan Renungkan</w:t>
      </w:r>
    </w:p>
    <w:p>
      <w:pPr/>
      <w:r>
        <w:rPr>
          <w:lang w:val="id_ID" w:bidi="id_ID"/>
        </w:rPr>
      </w:r>
      <w:r>
        <w:rPr>
          <w:lang w:val="id_ID" w:bidi="id_ID"/>
        </w:rPr>
        <w:t>Dengarkan Matius 4:12–25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Sebelum kisah ini kita mendengar bagaimana Yesus dibaptis oleh Yohanes Pembaptis. Roh Kudus telah turun ke atas Yesus. Kemudian Yesus menghabiskan 40 hari di padang gurun sendirian, berpuasa. Iblis datang dan berusaha membuatnya tidak menaati Allah, tetapi Yesus tetap menaati Allah.</w:t>
      </w:r>
    </w:p>
    <w:p>
      <w:pPr/>
      <w:r>
        <w:rPr>
          <w:lang w:val="id_ID" w:bidi="id_ID"/>
        </w:rPr>
      </w:r>
      <w:r>
        <w:rPr>
          <w:lang w:val="id_ID" w:bidi="id_ID"/>
        </w:rPr>
        <w:t>Sekarang, Matius mengatakan kepada kita bahwa Yesus mendengar bahwa Yohanes telah dimasukkan ke penjara. Matius tidak memberikan rincian tentang ini, tetapi dalam beberapa pasal kemudian ia akan memberi tahu kita bahwa Herodes Antipas yang menangkap Yohanes. Herodes Antipas adalah anak raja Herodes yang berusaha membunuh Yesus ketika Ia masih bayi.</w:t>
      </w:r>
    </w:p>
    <w:p>
      <w:pPr/>
      <w:r>
        <w:rPr>
          <w:lang w:val="id_ID" w:bidi="id_ID"/>
        </w:rPr>
      </w:r>
      <w:r>
        <w:rPr>
          <w:lang w:val="id_ID" w:bidi="id_ID"/>
        </w:rPr>
        <w:t>Yesus dibesarkan di provinsi yang disebut Galilea. Kemudian ia pergi ke provinsi Yudea untuk menerima baptisan. Setelah mendengar bahwa Yohanes Pembaptis ditangkap, Yesus kembali ke Galilea dan memulai pekerjaan-Nya. Sekarang setelah Ia dibaptis, menerima Roh Kudus, dan telah dicobai oleh Iblis, Yesus sudah siap!</w:t>
      </w:r>
    </w:p>
    <w:p>
      <w:pPr/>
      <w:r>
        <w:rPr>
          <w:lang w:val="id_ID" w:bidi="id_ID"/>
        </w:rPr>
      </w:r>
      <w:r>
        <w:rPr>
          <w:lang w:val="id_ID" w:bidi="id_ID"/>
        </w:rPr>
        <w:t>Sebelumnya, Yesus telah tinggal di sebuah desa kecil yang disebut Nazaret. Setelah kembali dari Yudea, Ia mulai tinggal di kota yang disebut Kapernaum. Kapernaum adalah kota di samping danau besar, yang disebut Danau Galilea.</w:t>
      </w:r>
    </w:p>
    <w:p>
      <w:pPr/>
      <w:r>
        <w:rPr>
          <w:lang w:val="id_ID" w:bidi="id_ID"/>
        </w:rPr>
      </w:r>
      <w:r>
        <w:rPr>
          <w:lang w:val="id_ID" w:bidi="id_ID"/>
        </w:rPr>
        <w:t>Matius juga menyebut ini sebagai wilayah Zebulon dan Naftali. Orang-orang Israel terbagi menjadi 12 suku. Setiap suku menempati bagian tertentu dari negeri yang menjadi milik mereka. Zebulon dan Naftali adalah dua nama dari suku-suku tersebut. Kapernaum terletak di bagian yang merupakan milik Naftali. Nazaret berada di bagian yang menjadi milik Zebulon. Ini penting, karena Matius sekarang merujuk lagi pada sesuatu yang pernah dikatakan nabi Yesaya sejak lama. Yesaya telah mengatakan bahwa akan ada kesukaran dan kegelapan bagi orang-orang. Tetapi kemudian ia mengatakan bahwa seorang raja yang khusus akan datang, keturunan raja Israel yang paling dikasihi, raja Daud, yang telah kita dengar sebelumnya. Keturunan Daud ini akan memerintah atas umat selamanya. Kedatangan raja ini akan seperti terang bagi orang-orang yang selama ini telah berada dalam kegelapan.</w:t>
      </w:r>
    </w:p>
    <w:p>
      <w:pPr/>
      <w:r>
        <w:rPr>
          <w:lang w:val="id_ID" w:bidi="id_ID"/>
        </w:rPr>
      </w:r>
      <w:r>
        <w:rPr>
          <w:lang w:val="id_ID" w:bidi="id_ID"/>
        </w:rPr>
        <w:t>Yesaya menggunakan puisi, cara khusus untuk mengatakan sesuatu dalam bentuk yang lebih indah. Dia mengatakan hal yang sama dua kali, bahwa ada terang bagi orang-orang dalam kegelapan, tetapi dalam kata-kata yang sedikit berbeda. Cara ini sangat umum dalam puisi Yahudi. Kegelapan dan terang tidak merujuk pada kegelapan dan terang jasmani, tetapi pada kegelapan dan terang rohani.</w:t>
      </w:r>
    </w:p>
    <w:p>
      <w:pPr/>
      <w:r>
        <w:rPr>
          <w:lang w:val="id_ID" w:bidi="id_ID"/>
        </w:rPr>
      </w:r>
      <w:r>
        <w:rPr>
          <w:lang w:val="id_ID" w:bidi="id_ID"/>
        </w:rPr>
        <w:t>Yesaya menyebutkan terutama bahwa orang-orang yang akan tinggal di Zebulon dan Naftali akan melihat terang ini. Yesaya memberikan banyak detail tentang tempat di mana orang-orang akan melihat terang ini: Ia menyebutnya "tanah Zebulon dan Naftali, di dekat danau, di seberang Sungai Yordan, Galilea wilayah bangsa lain." Ketika Yesaya berbicara tentang "di luar Yordan, Galilea wilayah bangsa lain," ia merujuk pada daerah yang di sebelah timur Sungai Yordan dan Danau Galilea. Bangsa-bangsa lain adalah kata yang berarti siapa pun yang bukan orang Yahudi. Yesaya memaksudkan bahwa bahkan orang-orang yang akan tinggal di luar Israel, dan yang bukan orang Yahudi, akan melihat terang.</w:t>
      </w:r>
    </w:p>
    <w:p>
      <w:pPr/>
      <w:r>
        <w:rPr>
          <w:lang w:val="id_ID" w:bidi="id_ID"/>
        </w:rPr>
      </w:r>
      <w:r>
        <w:rPr>
          <w:lang w:val="id_ID" w:bidi="id_ID"/>
        </w:rPr>
        <w:t>Yesus memulai pekerjaan-Nya untuk menceritakan kepada orang-orang tentang Kerajaan Allah di daerah yang merupakan milik Zebulon dan Naftali. Segera setelah ini, Yesus juga akan menyeberangi danau dan pergi ke daerah yang disebut Yesaya "Galilea wilayah bangsa lain." Nama resmi daerah ini pada zaman Yesus adalah "Dekapolis." Di sana banyak orang yang bukan Yahudi, melainkan bangsa lain. Nubuat dari Yesaya, bahwa akan ada terang bagi orang-orang dalam kegelapan, telah menjadi kenyataan!</w:t>
      </w:r>
    </w:p>
    <w:p>
      <w:pPr/>
      <w:r>
        <w:rPr>
          <w:lang w:val="id_ID" w:bidi="id_ID"/>
        </w:rPr>
      </w:r>
      <w:r>
        <w:rPr>
          <w:lang w:val="id_ID" w:bidi="id_ID"/>
        </w:rPr>
        <w:t>Tunjukkan peta kepada tim Anda. Tunjukkan di mana padang gurun Yudea berada, di mana Galilea, dan tunjukkan juga Nazaret, Kapernaum, serta Danau Galilea. Tunjukkan daerah di seberang Yordan dan Danau Galilea, "Galilea wilayah bangsa lain."</w:t>
      </w:r>
    </w:p>
    <w:p>
      <w:pPr/>
      <w:r>
        <w:rPr>
          <w:lang w:val="id_ID" w:bidi="id_ID"/>
        </w:rPr>
      </w:r>
      <w:r>
        <w:rPr>
          <w:lang w:val="id_ID" w:bidi="id_ID"/>
        </w:rPr>
        <w:t>Yesus memberi tahu orang-orang bahwa mereka harus bertobat. Ini berarti mereka harus berhenti melakukan hal-hal buruk dan sebaliknya berperilaku sesuai dengan kehendak Allah. Ini sangat penting, terlebih lagi sekarang, karena Kerajaan Allah sudah dekat. Kerajaan sudah dekat berarti bahwa Allah telah mulai memerintah atas orang banyak. Ini adalah pesan yang sama yang diberikan Yohanes Pembaptis sebelumnya. Allah memerintah atas umat-Nya, sehingga orang-orang harus mulai berperilaku sebagaimana mestinya anggota kerajaan Allah!</w:t>
      </w:r>
    </w:p>
    <w:p>
      <w:pPr/>
      <w:r>
        <w:rPr>
          <w:lang w:val="id_ID" w:bidi="id_ID"/>
        </w:rPr>
      </w:r>
      <w:r>
        <w:rPr>
          <w:lang w:val="id_ID" w:bidi="id_ID"/>
        </w:rPr>
        <w:t>Hentikan audio sejenak.</w:t>
      </w:r>
    </w:p>
    <w:p>
      <w:pPr/>
      <w:r>
        <w:rPr>
          <w:lang w:val="id_ID" w:bidi="id_ID"/>
        </w:rPr>
      </w:r>
      <w:r>
        <w:rPr>
          <w:lang w:val="id_ID" w:bidi="id_ID"/>
        </w:rPr>
        <w:t>Orang-orang yang tinggal di sekitar Danau Galilea mencari ikan di danau itu. Para nelayan menggunakan perahu dan mendayung atau berlayar ke air yang lebih dalam dan kemudian melemparkan jaring. Ikan akan berenang ke dalam jaring dan para nelayan akan menarik jaring itu kembali ke dalam perahu. Atau, para nelayan akan berjalan ke tengah air dan melemparkan jaring dari sana.</w:t>
      </w:r>
    </w:p>
    <w:p>
      <w:pPr>
        <w:pStyle w:val="ListBullet"/>
        <w:spacing w:line="240" w:lineRule="auto"/>
        <w:ind w:left="720"/>
      </w:pPr>
      <w:r>
        <w:rPr>
          <w:lang w:val="id_ID" w:bidi="id_ID"/>
        </w:rPr>
      </w:r>
      <w:r>
        <w:rPr>
          <w:lang w:val="id_ID" w:bidi="id_ID"/>
        </w:rPr>
        <w:t xml:space="preserve">Tunjukkan kepada tim Anda gambar sebuah </w:t>
      </w:r>
      <w:r>
        <w:rPr>
          <w:b/>
          <w:lang w:val="id_ID" w:bidi="id_ID"/>
        </w:rPr>
        <w:t>perahu nelayan</w:t>
      </w:r>
      <w:r>
        <w:rPr>
          <w:lang w:val="id_ID" w:bidi="id_ID"/>
        </w:rPr>
        <w:t xml:space="preserve"> di air.</w:t>
      </w:r>
    </w:p>
    <w:p>
      <w:pPr>
        <w:pStyle w:val="ListBullet"/>
        <w:spacing w:line="240" w:lineRule="auto"/>
        <w:ind w:left="720"/>
      </w:pPr>
      <w:r>
        <w:rPr>
          <w:lang w:val="id_ID" w:bidi="id_ID"/>
        </w:rPr>
      </w:r>
      <w:r>
        <w:rPr>
          <w:lang w:val="id_ID" w:bidi="id_ID"/>
        </w:rPr>
        <w:t xml:space="preserve">[! tindakan] Tunjukkan gambar </w:t>
      </w:r>
      <w:r>
        <w:rPr>
          <w:b/>
          <w:lang w:val="id_ID" w:bidi="id_ID"/>
        </w:rPr>
        <w:t>orang menjala ikan dengan jaring</w:t>
      </w:r>
      <w:r>
        <w:rPr>
          <w:lang w:val="id_ID" w:bidi="id_ID"/>
        </w:rPr>
        <w:t xml:space="preserve">. Jika diperlukan, tunjukkan gambar </w:t>
      </w:r>
      <w:r>
        <w:rPr>
          <w:b/>
          <w:lang w:val="id_ID" w:bidi="id_ID"/>
        </w:rPr>
        <w:t>tumpukan ikan</w:t>
      </w:r>
      <w:r>
        <w:rPr>
          <w:lang w:val="id_ID" w:bidi="id_ID"/>
        </w:rPr>
        <w:t>.</w:t>
      </w:r>
    </w:p>
    <w:p>
      <w:pPr/>
      <w:r>
        <w:rPr>
          <w:lang w:val="id_ID" w:bidi="id_ID"/>
        </w:rPr>
      </w:r>
      <w:r>
        <w:rPr>
          <w:lang w:val="id_ID" w:bidi="id_ID"/>
        </w:rPr>
        <w:t>Ketika Yesus berjalan di tepi danau, Dia memanggil Simon dan Andreas untuk mengikuti-Nya. Dia mengatakan bahwa Ia akan menjadikan mereka penjala manusia. Simon dan Andreas saat itu sedang menjala ikan. Namun, Yesus akan menjadikan mereka penjala manusia. Bukan dengan jaring, tetapi dengan menceritakan tentang Kerajaan Allah. Yesus mengatakan kepada mereka bahwa Ia ingin mereka menjadi para pengikut-Nya, dan bahwa mereka akan membuat orang lain menjadi pengikut Yesus juga.</w:t>
      </w:r>
    </w:p>
    <w:p>
      <w:pPr/>
      <w:r>
        <w:rPr>
          <w:lang w:val="id_ID" w:bidi="id_ID"/>
        </w:rPr>
      </w:r>
      <w:r>
        <w:rPr>
          <w:lang w:val="id_ID" w:bidi="id_ID"/>
        </w:rPr>
        <w:t>Yesus memanggil Simon dan saudaranya Andreas untuk mengikuti-Nya. Matius menyebut Simon dengan nama, "Simon yang disebut Petrus." Simon belum disebut Petrus pada saat itu. Belakangan, Yesus akan memberinya nama Petrus. Matius sudah memberikan informasi ini sekarang sehingga para pembacanya tahu bahwa ini adalah orang yang sama yang mereka kenal sebagai Petrus.</w:t>
      </w:r>
    </w:p>
    <w:p>
      <w:pPr/>
      <w:r>
        <w:rPr>
          <w:lang w:val="id_ID" w:bidi="id_ID"/>
        </w:rPr>
      </w:r>
      <w:r>
        <w:rPr>
          <w:lang w:val="id_ID" w:bidi="id_ID"/>
        </w:rPr>
        <w:t>Yakobus dan Yohanes sedang mempersiapkan jala mereka. Jaring dibuat dari benang yang kuat, tipis, dan diikat menjadi satu. Benang-benang itu sering putus, sehingga para nelayan akan memperbaiki jaring dengan menambahkan benang dan simpul baru. Yakobus dan Yohanes mungkin sedang memeriksa jaring, atau mereka mungkin sedang memperbaikinya.</w:t>
      </w:r>
    </w:p>
    <w:p>
      <w:pPr/>
      <w:r>
        <w:rPr>
          <w:lang w:val="id_ID" w:bidi="id_ID"/>
        </w:rPr>
      </w:r>
      <w:r>
        <w:rPr>
          <w:lang w:val="id_ID" w:bidi="id_ID"/>
        </w:rPr>
        <w:t>Ketika Yesus memanggil orang-orang ini untuk mengikuti-Nya, mereka segera taat. Mereka meninggalkan kehidupan lama mereka sebagai nelayan, dan menjadi pengikut, atau murid Yesus. Mereka akan pergi ke mana Yesus pergi, belajar dari-Nya, dan belajar untuk melakukan apa yang Ia kehendaki.</w:t>
      </w:r>
    </w:p>
    <w:p>
      <w:pPr/>
      <w:r>
        <w:rPr>
          <w:lang w:val="id_ID" w:bidi="id_ID"/>
        </w:rPr>
      </w:r>
      <w:r>
        <w:rPr>
          <w:lang w:val="id_ID" w:bidi="id_ID"/>
        </w:rPr>
        <w:t>Dalam masyarakat Anda, bagaimana hubungan antara seorang guru dan para muridnya? Dapatkah Anda menceritakan kisah tentang para murid "mengikuti" seorang guru? Atau, dapatkah Anda menceritakan kisah tentang seorang "guru," yang pergi berkeliling untuk mengajar orang-orang, dan mengumpulkan para pengikut?</w:t>
      </w:r>
    </w:p>
    <w:p>
      <w:pPr/>
      <w:r>
        <w:rPr>
          <w:lang w:val="id_ID" w:bidi="id_ID"/>
        </w:rPr>
      </w:r>
      <w:r>
        <w:rPr>
          <w:lang w:val="id_ID" w:bidi="id_ID"/>
        </w:rPr>
        <w:t>Yesus melakukan perjalanan melalui seluruh Galilea dan mengajar di rumah ibadat. Rumah ibadat adalah bangunan di mana orang-orang Yahudi berkumpul untuk berdoa dan mempelajari hukum Allah. Sering kali ada seorang guru yang membaca bagian dari Kitab Suci dan kemudian menjelaskannya kepada umat. Mungkin itulah yang sedang dilakukan Yesus. Yesus juga memberitakan—artinya memberitahukan—kabar baik kepada orang-orang. Kabar baik itu adalah bahwa kerajaan Allah sudah dekat! Pemerintahan Allah atas umat manusia sedang dimulai. Semua yang telah Allah katakan dalam Kitab Suci akan menjadi kenyataan.</w:t>
      </w:r>
    </w:p>
    <w:p>
      <w:pPr/>
      <w:r>
        <w:rPr>
          <w:lang w:val="id_ID" w:bidi="id_ID"/>
        </w:rPr>
      </w:r>
      <w:r>
        <w:rPr>
          <w:lang w:val="id_ID" w:bidi="id_ID"/>
        </w:rPr>
        <w:t>Yesus juga menyembuhkan orang banyak. Ini membuktikan bahwa hal-hal yang Ia katakan memang benar. Itu menunjukkan bahwa Yesus memiliki otoritas.</w:t>
      </w:r>
    </w:p>
    <w:p>
      <w:pPr/>
      <w:r>
        <w:rPr>
          <w:lang w:val="id_ID" w:bidi="id_ID"/>
        </w:rPr>
      </w:r>
      <w:r>
        <w:rPr>
          <w:lang w:val="id_ID" w:bidi="id_ID"/>
        </w:rPr>
        <w:t>Ketika orang-orang mengetahui bahwa Yesus bisa menyembuhkan, mereka membawa banyak orang sakit kepada Yesus sehingga Dia menyembuhkan mereka. Matius menyebutkan berbagai penyakit. Ini tidak berarti bahwa Yesus hanya menyembuhkan penyakit-penyakit tersebut. Itu hanya sebagian contoh. Dia menyembuhkan orang-orang yang menderita segala jenis penyakit, cedera, atau cacat. Dia juga menyembuhkan orang-orang yang kerasukan setan. Kerasukan berarti bahwa roh-roh jahat mengendalikan orang-orang ini dan membuat mereka sakit atau membuat mereka berperilaku aneh. Yesus membuat roh-roh jahat itu pergi.</w:t>
      </w:r>
    </w:p>
    <w:p>
      <w:pPr/>
      <w:r>
        <w:rPr>
          <w:lang w:val="id_ID" w:bidi="id_ID"/>
        </w:rPr>
      </w:r>
      <w:r>
        <w:rPr>
          <w:lang w:val="id_ID" w:bidi="id_ID"/>
        </w:rPr>
        <w:t>Yesus melakukan perjalanan di daerah Galilea, tetapi berita tentang apa yang Ia lakukan menyebar ke tempat-tempat lain. Daerah Siria yang dimaksud oleh Matius mungkin adalah daerah yang berada di utara Galilea. Dekapolis adalah nama untuk daerah di timur Galilea. Orang-orang juga datang untuk melihat Yesus dari Yudea dan dari Yerusalem, ibu kota yang berada di Yudea.</w:t>
      </w:r>
    </w:p>
    <w:p>
      <w:pPr/>
      <w:r>
        <w:rPr>
          <w:lang w:val="id_ID" w:bidi="id_ID"/>
        </w:rPr>
      </w:r>
      <w:r>
        <w:rPr>
          <w:lang w:val="id_ID" w:bidi="id_ID"/>
        </w:rPr>
        <w:t>Jika dirasa membantu, lihatlah peta lagi untuk melihat di mana tempat-tempat ini berada.</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tersebut.</w:t>
      </w:r>
    </w:p>
    <w:p>
      <w:pPr/>
      <w:r>
        <w:rPr>
          <w:lang w:val="id_ID" w:bidi="id_ID"/>
        </w:rPr>
      </w:r>
      <w:r>
        <w:rPr>
          <w:lang w:val="id_ID" w:bidi="id_ID"/>
        </w:rPr>
        <w:t>Kisah ini memiliki 3 bagian.</w:t>
      </w:r>
    </w:p>
    <w:p>
      <w:pPr/>
      <w:r>
        <w:rPr>
          <w:lang w:val="id_ID" w:bidi="id_ID"/>
        </w:rPr>
      </w:r>
      <w:r>
        <w:rPr>
          <w:lang w:val="id_ID" w:bidi="id_ID"/>
        </w:rPr>
        <w:t>Bagian pertama, di mana Yesus pergi ke Galilea, memiliki 2 adegan:</w:t>
      </w:r>
    </w:p>
    <w:p>
      <w:pPr/>
      <w:r>
        <w:rPr>
          <w:lang w:val="id_ID" w:bidi="id_ID"/>
        </w:rPr>
      </w:r>
      <w:r>
        <w:rPr>
          <w:b/>
          <w:lang w:val="id_ID" w:bidi="id_ID"/>
        </w:rPr>
        <w:t>Adegan pertama:</w:t>
      </w:r>
      <w:r>
        <w:rPr>
          <w:lang w:val="id_ID" w:bidi="id_ID"/>
        </w:rPr>
        <w:t xml:space="preserve"> Yesus mendengar bahwa Yohanes dimasukkan ke penjara, lalu Yesus pergi ke Galilea.</w:t>
      </w:r>
    </w:p>
    <w:p>
      <w:pPr/>
      <w:r>
        <w:rPr>
          <w:lang w:val="id_ID" w:bidi="id_ID"/>
        </w:rPr>
      </w:r>
      <w:r>
        <w:rPr>
          <w:b/>
          <w:lang w:val="id_ID" w:bidi="id_ID"/>
        </w:rPr>
        <w:t>Adegan kedua:</w:t>
      </w:r>
      <w:r>
        <w:rPr>
          <w:lang w:val="id_ID" w:bidi="id_ID"/>
        </w:rPr>
        <w:t xml:space="preserve"> Yesus mulai berkhotbah.</w:t>
      </w:r>
    </w:p>
    <w:p>
      <w:pPr/>
      <w:r>
        <w:rPr>
          <w:lang w:val="id_ID" w:bidi="id_ID"/>
        </w:rPr>
      </w:r>
      <w:r>
        <w:rPr>
          <w:lang w:val="id_ID" w:bidi="id_ID"/>
        </w:rPr>
        <w:t>Bagian kedua, di mana Yesus memanggil para murid-Nya yang pertama, memiliki 2 adegan:</w:t>
      </w:r>
    </w:p>
    <w:p>
      <w:pPr/>
      <w:r>
        <w:rPr>
          <w:lang w:val="id_ID" w:bidi="id_ID"/>
        </w:rPr>
      </w:r>
      <w:r>
        <w:rPr>
          <w:b/>
          <w:lang w:val="id_ID" w:bidi="id_ID"/>
        </w:rPr>
        <w:t>Adegan pertama:</w:t>
      </w:r>
      <w:r>
        <w:rPr>
          <w:lang w:val="id_ID" w:bidi="id_ID"/>
        </w:rPr>
        <w:t xml:space="preserve"> Yesus memanggil Petrus dan Andreas.</w:t>
      </w:r>
    </w:p>
    <w:p>
      <w:pPr/>
      <w:r>
        <w:rPr>
          <w:lang w:val="id_ID" w:bidi="id_ID"/>
        </w:rPr>
      </w:r>
      <w:r>
        <w:rPr>
          <w:b/>
          <w:lang w:val="id_ID" w:bidi="id_ID"/>
        </w:rPr>
        <w:t>Adegan kedua:</w:t>
      </w:r>
      <w:r>
        <w:rPr>
          <w:lang w:val="id_ID" w:bidi="id_ID"/>
        </w:rPr>
        <w:t xml:space="preserve"> Yesus memanggil Yakobus dan Yohanes.</w:t>
      </w:r>
    </w:p>
    <w:p>
      <w:pPr/>
      <w:r>
        <w:rPr>
          <w:lang w:val="id_ID" w:bidi="id_ID"/>
        </w:rPr>
      </w:r>
      <w:r>
        <w:rPr>
          <w:lang w:val="id_ID" w:bidi="id_ID"/>
        </w:rPr>
        <w:t>Bagian ketiga, di mana Yesus berkhotbah di Galilea dan menyembuhkan banyak orang, memiliki satu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Orang-orang yang tinggal di Zebulon dan Naftali</w:t>
      </w:r>
    </w:p>
    <w:p>
      <w:pPr>
        <w:pStyle w:val="ListBullet"/>
        <w:spacing w:line="240" w:lineRule="auto"/>
        <w:ind w:left="720"/>
      </w:pPr>
      <w:r>
        <w:rPr>
          <w:lang w:val="id_ID" w:bidi="id_ID"/>
        </w:rPr>
      </w:r>
      <w:r>
        <w:rPr>
          <w:lang w:val="id_ID" w:bidi="id_ID"/>
        </w:rPr>
        <w:t>Simon yang disebut Petrus</w:t>
      </w:r>
    </w:p>
    <w:p>
      <w:pPr>
        <w:pStyle w:val="ListBullet"/>
        <w:spacing w:line="240" w:lineRule="auto"/>
        <w:ind w:left="720"/>
      </w:pPr>
      <w:r>
        <w:rPr>
          <w:lang w:val="id_ID" w:bidi="id_ID"/>
        </w:rPr>
      </w:r>
      <w:r>
        <w:rPr>
          <w:lang w:val="id_ID" w:bidi="id_ID"/>
        </w:rPr>
        <w:t>Saudara Simon, Andreas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 saudara Yakobus</w:t>
      </w:r>
    </w:p>
    <w:p>
      <w:pPr>
        <w:pStyle w:val="ListBullet"/>
        <w:spacing w:line="240" w:lineRule="auto"/>
        <w:ind w:left="720"/>
      </w:pPr>
      <w:r>
        <w:rPr>
          <w:lang w:val="id_ID" w:bidi="id_ID"/>
        </w:rPr>
      </w:r>
      <w:r>
        <w:rPr>
          <w:lang w:val="id_ID" w:bidi="id_ID"/>
        </w:rPr>
        <w:t>Ayah mereka, Zebedeus</w:t>
      </w:r>
    </w:p>
    <w:p>
      <w:pPr>
        <w:pStyle w:val="ListBullet"/>
        <w:spacing w:line="240" w:lineRule="auto"/>
        <w:ind w:left="720"/>
      </w:pPr>
      <w:r>
        <w:rPr>
          <w:lang w:val="id_ID" w:bidi="id_ID"/>
        </w:rPr>
      </w:r>
      <w:r>
        <w:rPr>
          <w:lang w:val="id_ID" w:bidi="id_ID"/>
        </w:rPr>
        <w:t>Kerumunan orang yang datang kepada Yesus, termasuk orang-orang yang sakit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Matius hanya menyebutkan sepintas bahwa Yohanes telah dipenjarakan. Dia tidak menceritakannya karena kisah ini adalah tentang Yesus, bukan tentang Yohanes. Dalam bahasa Anda, mungkin Anda perlu mengatakan lebih dulu bahwa Yohanes dipenjara, dan kemudian bahwa Yesus mendengar tentang hal itu.</w:t>
      </w:r>
    </w:p>
    <w:p>
      <w:pPr/>
      <w:r>
        <w:rPr>
          <w:lang w:val="id_ID" w:bidi="id_ID"/>
        </w:rPr>
      </w:r>
      <w:r>
        <w:rPr>
          <w:lang w:val="id_ID" w:bidi="id_ID"/>
        </w:rPr>
        <w:t xml:space="preserve">Matius tidak memberi tahu kita </w:t>
      </w:r>
      <w:r>
        <w:rPr>
          <w:b/>
          <w:lang w:val="id_ID" w:bidi="id_ID"/>
        </w:rPr>
        <w:t>kapan</w:t>
      </w:r>
      <w:r>
        <w:rPr>
          <w:lang w:val="id_ID" w:bidi="id_ID"/>
        </w:rPr>
        <w:t xml:space="preserve"> Yohanes dimasukkan ke penjara. Mungkin itu terjadi selama waktu ketika Yesus berada di padang gurun selama 40 hari, atau mungkin segera setelah itu. Bisa jadi Yesus mendengar berita ini tepat setelah Dia kembali dari 40 hari di padang gurun.</w:t>
      </w:r>
    </w:p>
    <w:p>
      <w:pPr/>
      <w:r>
        <w:rPr>
          <w:lang w:val="id_ID" w:bidi="id_ID"/>
        </w:rPr>
      </w:r>
      <w:r>
        <w:rPr>
          <w:lang w:val="id_ID" w:bidi="id_ID"/>
        </w:rPr>
        <w:t>Jadi, segera, atau tidak lama setelah berada sendirian di padang gurun, Yesus melakukan perjalanan kembali ke Galilea. Itu adalah perjalanan beberapa hari dengan berjalan kaki. Yesus pertama-tama pergi ke Nazaret, yang merupakan tempat keluarga-Nya masih berada, tetapi kemudian pergi ke Kapernaum. Dia mulai tinggal di sana. Kapernaum adalah kota yang jauh lebih besar daripada Nazaret. Banyak orang datang dan pergi melewati Kapernaum. Itu adalah tempat yang baik untuk mulai mengajar.</w:t>
      </w:r>
    </w:p>
    <w:p>
      <w:pPr/>
      <w:r>
        <w:rPr>
          <w:lang w:val="id_ID" w:bidi="id_ID"/>
        </w:rPr>
      </w:r>
      <w:r>
        <w:rPr>
          <w:lang w:val="id_ID" w:bidi="id_ID"/>
        </w:rPr>
        <w:t>Simon dan Andreas, serta Yohanes dan Yakobus, adalah nelayan. Ikan adalah makanan penting bagi orang-orang di Israel. Keempat orang ini mungkin memiliki penjualan ikan yang baik. Simon dan Andreas sedang menebarkan jala mereka di danau. Mungkin mereka sedang duduk di perahu yang agak jauh dari tepi air, dan Yesus memanggil mereka. Atau mungkin mereka melemparkan jala mereka sambil berdiri di air. Orang-orang biasanya memancing ketika hari sudah gelap. Mungkin Yesus menjumpai mereka pada petang hari, atau pagi-pagi sekali.</w:t>
      </w:r>
    </w:p>
    <w:p>
      <w:pPr/>
      <w:r>
        <w:rPr>
          <w:lang w:val="id_ID" w:bidi="id_ID"/>
        </w:rPr>
      </w:r>
      <w:r>
        <w:rPr>
          <w:lang w:val="id_ID" w:bidi="id_ID"/>
        </w:rPr>
        <w:t>Yakobus dan Yohanes berada di dalam sebuah perahu. Perahu ini panjangnya sekitar 8 meter dan lebarnya 2 ½ meter. Kedalamannya sekitar 1 1/4 meter. Perahu itu bisa memuat sekitar tiga belas orang.</w:t>
      </w:r>
    </w:p>
    <w:p>
      <w:pPr/>
      <w:r>
        <w:rPr>
          <w:lang w:val="id_ID" w:bidi="id_ID"/>
        </w:rPr>
      </w:r>
      <w:r>
        <w:rPr>
          <w:lang w:val="id_ID" w:bidi="id_ID"/>
        </w:rPr>
        <w:t xml:space="preserve">Tunjukkan kepada para penerjemah Anda sebuah foto </w:t>
      </w:r>
      <w:r>
        <w:rPr>
          <w:lang w:val="id_ID" w:bidi="id_ID"/>
        </w:rPr>
        <w:t>perahu</w:t>
      </w:r>
      <w:r>
        <w:rPr>
          <w:lang w:val="id_ID" w:bidi="id_ID"/>
        </w:rPr>
        <w:t xml:space="preserve"> dan pilih satu cara untuk menunjukkan ukuran perahu, mungkin dengan menggambar ukurannya di tanah dengan tongkat serta meminta orang-orang untuk masuk ke dalam garis-garis yang digambar.</w:t>
      </w:r>
    </w:p>
    <w:p>
      <w:pPr/>
      <w:r>
        <w:rPr>
          <w:lang w:val="id_ID" w:bidi="id_ID"/>
        </w:rPr>
      </w:r>
      <w:r>
        <w:rPr>
          <w:lang w:val="id_ID" w:bidi="id_ID"/>
        </w:rPr>
        <w:t>Kita tidak tahu apakah hanya mereka berempat yang ada di sana pada saat itu. Ada kemungkinan bahwa ada orang lain yang menangkap ikan dan bekerja pada saat yang sama, di perahu yang berbeda.</w:t>
      </w:r>
    </w:p>
    <w:p>
      <w:pPr/>
      <w:r>
        <w:rPr>
          <w:lang w:val="id_ID" w:bidi="id_ID"/>
        </w:rPr>
      </w:r>
      <w:r>
        <w:rPr>
          <w:lang w:val="id_ID" w:bidi="id_ID"/>
        </w:rPr>
        <w:t xml:space="preserve">Matius mengatakan bahwa keempat orang ini </w:t>
      </w:r>
      <w:r>
        <w:rPr>
          <w:b/>
          <w:lang w:val="id_ID" w:bidi="id_ID"/>
        </w:rPr>
        <w:t>segera</w:t>
      </w:r>
      <w:r>
        <w:rPr>
          <w:lang w:val="id_ID" w:bidi="id_ID"/>
        </w:rPr>
        <w:t xml:space="preserve"> meninggalkan pekerjaan mereka. Jala yang digunakan Simon dan Andreas ditinggalkan di tepi danau, dan ayah Yakobus dan Yohanes tetap tinggal di perahu dengan jala yang masih perlu diperbaiki!</w:t>
      </w:r>
    </w:p>
    <w:p>
      <w:pPr/>
      <w:r>
        <w:rPr>
          <w:lang w:val="id_ID" w:bidi="id_ID"/>
        </w:rPr>
      </w:r>
      <w:r>
        <w:rPr>
          <w:lang w:val="id_ID" w:bidi="id_ID"/>
        </w:rPr>
        <w:t>Setelah memanggil orang-orang itu untuk mengikuti-Nya, Yesus mulai melakukan perjalanan ke seluruh Galilea. Dia pergi dari desa ke desa dan berkhotbah di rumah-rumah ibadat. Setiap desa memiliki satu rumah ibadat. Kota yang lebih besar memiliki beberapa rumah ibadat. Setelah beberapa waktu, orang-orang mulai mendengar tentang Yesus dan datang dari segala penjuru untuk melihat-Nya. Membawa orang-orang sakit kepada Yesus pasti memerlukan usaha besar.</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bagian.</w:t>
      </w:r>
    </w:p>
    <w:p>
      <w:pPr/>
      <w:r>
        <w:rPr>
          <w:lang w:val="id_ID" w:bidi="id_ID"/>
        </w:rPr>
      </w:r>
      <w:r>
        <w:rPr>
          <w:b/>
          <w:lang w:val="id_ID" w:bidi="id_ID"/>
        </w:rPr>
        <w:t>Bagian pertama</w:t>
      </w:r>
      <w:r>
        <w:rPr>
          <w:lang w:val="id_ID" w:bidi="id_ID"/>
        </w:rPr>
        <w:t xml:space="preserve"> memiliki 2 adegan.</w:t>
      </w:r>
    </w:p>
    <w:p>
      <w:pPr/>
      <w:r>
        <w:rPr>
          <w:lang w:val="id_ID" w:bidi="id_ID"/>
        </w:rPr>
      </w:r>
      <w:r>
        <w:rPr>
          <w:b/>
          <w:lang w:val="id_ID" w:bidi="id_ID"/>
        </w:rPr>
        <w:t>Bagian kedua</w:t>
      </w:r>
      <w:r>
        <w:rPr>
          <w:lang w:val="id_ID" w:bidi="id_ID"/>
        </w:rPr>
        <w:t xml:space="preserve"> memiliki 2 adegan.</w:t>
      </w:r>
    </w:p>
    <w:p>
      <w:pPr/>
      <w:r>
        <w:rPr>
          <w:lang w:val="id_ID" w:bidi="id_ID"/>
        </w:rPr>
      </w:r>
      <w:r>
        <w:rPr>
          <w:b/>
          <w:lang w:val="id_ID" w:bidi="id_ID"/>
        </w:rPr>
        <w:t>Bagian ketiga</w:t>
      </w:r>
      <w:r>
        <w:rPr>
          <w:lang w:val="id_ID" w:bidi="id_ID"/>
        </w:rPr>
        <w:t xml:space="preserve"> memiliki 1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Orang-orang yang tinggal di Zebulon dan Naftali</w:t>
      </w:r>
    </w:p>
    <w:p>
      <w:pPr>
        <w:pStyle w:val="ListBullet"/>
        <w:spacing w:line="240" w:lineRule="auto"/>
        <w:ind w:left="720"/>
      </w:pPr>
      <w:r>
        <w:rPr>
          <w:lang w:val="id_ID" w:bidi="id_ID"/>
        </w:rPr>
      </w:r>
      <w:r>
        <w:rPr>
          <w:lang w:val="id_ID" w:bidi="id_ID"/>
        </w:rPr>
        <w:t>Simon disebut Petrus</w:t>
      </w:r>
    </w:p>
    <w:p>
      <w:pPr>
        <w:pStyle w:val="ListBullet"/>
        <w:spacing w:line="240" w:lineRule="auto"/>
        <w:ind w:left="720"/>
      </w:pPr>
      <w:r>
        <w:rPr>
          <w:lang w:val="id_ID" w:bidi="id_ID"/>
        </w:rPr>
      </w:r>
      <w:r>
        <w:rPr>
          <w:lang w:val="id_ID" w:bidi="id_ID"/>
        </w:rPr>
        <w:t>Saudara Simon, Andreas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 saudara Yakobus</w:t>
      </w:r>
    </w:p>
    <w:p>
      <w:pPr>
        <w:pStyle w:val="ListBullet"/>
        <w:spacing w:line="240" w:lineRule="auto"/>
        <w:ind w:left="720"/>
      </w:pPr>
      <w:r>
        <w:rPr>
          <w:lang w:val="id_ID" w:bidi="id_ID"/>
        </w:rPr>
      </w:r>
      <w:r>
        <w:rPr>
          <w:lang w:val="id_ID" w:bidi="id_ID"/>
        </w:rPr>
        <w:t>Ayah mereka, Zebedeus</w:t>
      </w:r>
    </w:p>
    <w:p>
      <w:pPr>
        <w:pStyle w:val="ListBullet"/>
        <w:spacing w:line="240" w:lineRule="auto"/>
        <w:ind w:left="720"/>
      </w:pPr>
      <w:r>
        <w:rPr>
          <w:lang w:val="id_ID" w:bidi="id_ID"/>
        </w:rPr>
      </w:r>
      <w:r>
        <w:rPr>
          <w:lang w:val="id_ID" w:bidi="id_ID"/>
        </w:rPr>
        <w:t>Kerumunan orang yang datang kepada Yesus, termasuk orang-orang yang sakit</w:t>
      </w:r>
    </w:p>
    <w:p>
      <w:pPr/>
      <w:r>
        <w:rPr>
          <w:lang w:val="id_ID" w:bidi="id_ID"/>
        </w:rPr>
      </w:r>
      <w:r>
        <w:rPr>
          <w:lang w:val="id_ID" w:bidi="id_ID"/>
        </w:rPr>
        <w:t>Mintalah kelompok untuk memerankan kisah ini dua kali. Mereka harus memerankannya dalam bahasa yang akan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Peragakan Yesus yang mendengar bahwa Yohanes telah dimasukkan ke penjara. Jika Anda mau, Anda dapat pertama-tama memerankan bahwa Yohanes ditangkap dan dibawa ke penjara.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Yesus: "Bagaimana perasaan Anda ketika Anda mendengar bahwa Yohanes telah dipenjara?"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Yesus yang melakukan perjalanan di seluruh Galilea dan berkhotbah.</w:t>
      </w:r>
    </w:p>
    <w:p>
      <w:pPr/>
      <w:r>
        <w:rPr>
          <w:lang w:val="id_ID" w:bidi="id_ID"/>
        </w:rPr>
      </w:r>
      <w:r>
        <w:rPr>
          <w:lang w:val="id_ID" w:bidi="id_ID"/>
        </w:rPr>
        <w:t>Dalam latar belakang, peragakan nabi Yesaya yang mengucapkan teksnya.</w:t>
      </w:r>
    </w:p>
    <w:p>
      <w:pPr/>
      <w:r>
        <w:rPr>
          <w:lang w:val="id_ID" w:bidi="id_ID"/>
        </w:rPr>
      </w:r>
      <w:r>
        <w:rPr>
          <w:lang w:val="id_ID" w:bidi="id_ID"/>
        </w:rPr>
        <w:t>Peragakan Yesus yang berjalan menyusuri danau dan memanggil Simon dan Andreas.</w:t>
      </w:r>
    </w:p>
    <w:p>
      <w:pPr/>
      <w:r>
        <w:rPr>
          <w:lang w:val="id_ID" w:bidi="id_ID"/>
        </w:rPr>
      </w:r>
      <w:r>
        <w:rPr>
          <w:lang w:val="id_ID" w:bidi="id_ID"/>
        </w:rPr>
        <w:t>Mungkin ada keranjang-keranjang yang penuh dengan ikan yang diletakkan di tepi danau, siap untuk dibawa ke pasar. Dapatkah Anda membayangkan seperti apa aroma yang tercium oleh Yesus? Mungkinkah ada angin yang bertiup di rambut Yesus, mungkin Dia berjalan tanpa alas kaki di pasir, atau mungkin kaki-Nya masuk ke air? Apa yang mungkin dilihat Yesus saat Ia memandang ke arah danau?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Simon dan Andreas "Bagaimana perasaan kalian?" Apa yang kalian pikirkan?” Anda mungkin mendengar hal-hal seperti: </w:t>
      </w:r>
    </w:p>
    <w:p>
      <w:pPr/>
      <w:r>
        <w:rPr>
          <w:lang w:val="id_ID" w:bidi="id_ID"/>
        </w:rPr>
      </w:r>
      <w:r>
        <w:rPr>
          <w:lang w:val="id_ID" w:bidi="id_ID"/>
        </w:rPr>
        <w:t>Peragakan Yesus yang memanggil Yakobus dan Yohanes.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Yakobus dan Yohanes: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ayah Yakobus dan Yohanes: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Yesus yang melakukan perjalanan di seluruh Galilea dan berkhotbah.</w:t>
      </w:r>
    </w:p>
    <w:p>
      <w:pPr/>
      <w:r>
        <w:rPr>
          <w:lang w:val="id_ID" w:bidi="id_ID"/>
        </w:rPr>
      </w:r>
      <w:r>
        <w:rPr>
          <w:lang w:val="id_ID" w:bidi="id_ID"/>
        </w:rPr>
        <w:t>Peragakan orang-orang yang membawa orang sakit kepada-Nya. Peragakan Yesus yang menyembuhkan mereka. Peragakan orang-orang yang menceritakan tentang Yesus kepada orang lain. Peragakan semakin banyak orang yang datang untuk melihat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Tanyai beberapa orang yang datang kepada Yesus: "Bagaimana perasaan kalian? Apa yang kalian pikirkan?”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berjalan menyusur tepi </w:t>
      </w:r>
      <w:r>
        <w:rPr>
          <w:lang w:val="id_ID" w:bidi="id_ID"/>
        </w:rPr>
        <w:t>Danau Galilea</w:t>
      </w:r>
      <w:r>
        <w:rPr>
          <w:lang w:val="id_ID" w:bidi="id_ID"/>
        </w:rPr>
        <w:t xml:space="preserve"> dalam kisah ini. Danau ini panjangnya sekitar 21 kilometer dan lebarnya 10 kilometer. Titik terdalamnya adalah 67 meter—sangat dalam! Banyak orang menangkap ikan di situ untuk mencari nafkah.</w:t>
      </w:r>
    </w:p>
    <w:p>
      <w:pPr/>
      <w:r>
        <w:rPr>
          <w:lang w:val="id_ID" w:bidi="id_ID"/>
        </w:rPr>
      </w:r>
      <w:r>
        <w:rPr>
          <w:lang w:val="id_ID" w:bidi="id_ID"/>
        </w:rPr>
        <w:t>Tunjukkan sebuah gambar lagi jika diperlukan. Diskusikan kata apa yang akan Anda pakai untuk perairan ini. Jika Anda sudah menerjemahkan beberapa Injil lainnya, gunakan kata yang sama seperti yang Anda gunakan di sana.</w:t>
      </w:r>
    </w:p>
    <w:p>
      <w:pPr/>
      <w:r>
        <w:rPr>
          <w:lang w:val="id_ID" w:bidi="id_ID"/>
        </w:rPr>
      </w:r>
      <w:r>
        <w:rPr>
          <w:lang w:val="id_ID" w:bidi="id_ID"/>
        </w:rPr>
        <w:t>Yesaya menyebut tanah Zebulon dan Naftali: "</w:t>
      </w:r>
      <w:r>
        <w:rPr>
          <w:b/>
          <w:lang w:val="id_ID" w:bidi="id_ID"/>
        </w:rPr>
        <w:t>jalan ke laut</w:t>
      </w:r>
      <w:r>
        <w:rPr>
          <w:lang w:val="id_ID" w:bidi="id_ID"/>
        </w:rPr>
        <w:t>." Terjemahan-terjemahan lain menyampaikan hal ini dengan cara yang berbeda-beda. Anda dapat menerjemahkan ini sedemikian agar berarti bahwa tanah Zebulon dan Naftali berada di dekat laut. "Laut" yang dimaksud berarti Danau Galilea.</w:t>
      </w:r>
    </w:p>
    <w:p>
      <w:pPr/>
      <w:r>
        <w:rPr>
          <w:lang w:val="id_ID" w:bidi="id_ID"/>
        </w:rPr>
      </w:r>
      <w:r>
        <w:rPr>
          <w:lang w:val="id_ID" w:bidi="id_ID"/>
        </w:rPr>
        <w:t xml:space="preserve">Yesaya berbicara tentang "Galilea wilayah </w:t>
      </w:r>
      <w:r>
        <w:rPr>
          <w:b/>
          <w:lang w:val="id_ID" w:bidi="id_ID"/>
        </w:rPr>
        <w:t xml:space="preserve"> bangsa lain</w:t>
      </w:r>
      <w:r>
        <w:rPr>
          <w:lang w:val="id_ID" w:bidi="id_ID"/>
        </w:rPr>
        <w:t xml:space="preserve">." Area ini tidak sama dengan Galilea. Dia menggunakan frasa ini untuk memaksudkan suatu kawasan kepunyaan bangsa non-Yahudi. "Bangsa lain" adalah kata umum yang berarti "orang-orang" atau "bangsa-bangsa." Tetapi ketika orang Yahudi menggunakan kata ini, mereka mengartikannya "semua orang yang bukan Yahudi." Orang Yahudi merupakan umat pilihan Allah, dan setiap orang yang bukan Yahudi adalah orang luar. Orang Yahudi memandang rendah bangsa-bangsa bukan Yahudi. Tetapi Allah telah memilih orang Yahudi untuk menjadi umat pilihan-Nya, </w:t>
      </w:r>
      <w:r>
        <w:rPr>
          <w:b/>
          <w:lang w:val="id_ID" w:bidi="id_ID"/>
        </w:rPr>
        <w:t>agar</w:t>
      </w:r>
      <w:r>
        <w:rPr>
          <w:lang w:val="id_ID" w:bidi="id_ID"/>
        </w:rPr>
        <w:t xml:space="preserve"> mereka dapat menjadi berkat bagi </w:t>
      </w:r>
      <w:r>
        <w:rPr>
          <w:b/>
          <w:lang w:val="id_ID" w:bidi="id_ID"/>
        </w:rPr>
        <w:t>semua</w:t>
      </w:r>
      <w:r>
        <w:rPr>
          <w:lang w:val="id_ID" w:bidi="id_ID"/>
        </w:rPr>
        <w:t xml:space="preserve"> bangsa. </w:t>
      </w:r>
    </w:p>
    <w:p>
      <w:pPr/>
      <w:r>
        <w:rPr>
          <w:lang w:val="id_ID" w:bidi="id_ID"/>
        </w:rPr>
      </w:r>
      <w:r>
        <w:rPr>
          <w:lang w:val="id_ID" w:bidi="id_ID"/>
        </w:rPr>
        <w:t>Diskusikan bagaimana Anda akan menerjemahkan "bangsa lain" dalam bahasa Anda. Kata itu akan digunakan berkali-kali di Perjanjian Baru. Mungkin Anda dapat menggunakan frasa seperti "orang-orang yang bukan Yahudi."</w:t>
      </w:r>
    </w:p>
    <w:p>
      <w:pPr/>
      <w:r>
        <w:rPr>
          <w:lang w:val="id_ID" w:bidi="id_ID"/>
        </w:rPr>
      </w:r>
      <w:r>
        <w:rPr>
          <w:lang w:val="id_ID" w:bidi="id_ID"/>
        </w:rPr>
        <w:t xml:space="preserve">Jika Anda sudah menggunakan kata ini di bagian lain, pastikan Anda menggunakan kata yang sama. Kata </w:t>
      </w:r>
      <w:r>
        <w:rPr>
          <w:lang w:val="id_ID" w:bidi="id_ID"/>
        </w:rPr>
        <w:t>bangsa lain</w:t>
      </w:r>
      <w:r>
        <w:rPr>
          <w:lang w:val="id_ID" w:bidi="id_ID"/>
        </w:rPr>
        <w:t xml:space="preserve"> terdapat di Daftar Kata Utama. </w:t>
      </w:r>
    </w:p>
    <w:p>
      <w:pPr/>
      <w:r>
        <w:rPr>
          <w:lang w:val="id_ID" w:bidi="id_ID"/>
        </w:rPr>
      </w:r>
      <w:r>
        <w:rPr>
          <w:lang w:val="id_ID" w:bidi="id_ID"/>
        </w:rPr>
        <w:t xml:space="preserve">Yesus memberi tahu orang-orang agar mereka </w:t>
      </w:r>
      <w:r>
        <w:rPr>
          <w:b/>
          <w:lang w:val="id_ID" w:bidi="id_ID"/>
        </w:rPr>
        <w:t>bertobat</w:t>
      </w:r>
      <w:r>
        <w:rPr>
          <w:lang w:val="id_ID" w:bidi="id_ID"/>
        </w:rPr>
        <w:t xml:space="preserve">. Gunakan kata yang sama seperti yang Anda gunakan dalam cerita-cerita sebelumnya. Kata </w:t>
      </w:r>
      <w:r>
        <w:rPr>
          <w:lang w:val="id_ID" w:bidi="id_ID"/>
        </w:rPr>
        <w:t>bertobat</w:t>
      </w:r>
      <w:r>
        <w:rPr>
          <w:lang w:val="id_ID" w:bidi="id_ID"/>
        </w:rPr>
        <w:t xml:space="preserve"> terdapat di Daftar Kata Utama. </w:t>
      </w:r>
    </w:p>
    <w:p>
      <w:pPr/>
      <w:r>
        <w:rPr>
          <w:lang w:val="id_ID" w:bidi="id_ID"/>
        </w:rPr>
      </w:r>
      <w:r>
        <w:rPr>
          <w:b/>
          <w:lang w:val="id_ID" w:bidi="id_ID"/>
        </w:rPr>
        <w:t>Kerajaan surga</w:t>
      </w:r>
      <w:r>
        <w:rPr>
          <w:lang w:val="id_ID" w:bidi="id_ID"/>
        </w:rPr>
        <w:t xml:space="preserve">: ini berarti Kerajaan Allah. Gunakan kata yang sama seperti yang Anda gunakan dalam cerita-cerita sebelumnya. Kata </w:t>
      </w:r>
      <w:r>
        <w:rPr>
          <w:lang w:val="id_ID" w:bidi="id_ID"/>
        </w:rPr>
        <w:t>Kerajaan Allah</w:t>
      </w:r>
      <w:r>
        <w:rPr>
          <w:lang w:val="id_ID" w:bidi="id_ID"/>
        </w:rPr>
        <w:t xml:space="preserve"> terdapat di Daftar Kata Utama. </w:t>
      </w:r>
    </w:p>
    <w:p>
      <w:pPr/>
      <w:r>
        <w:rPr>
          <w:lang w:val="id_ID" w:bidi="id_ID"/>
        </w:rPr>
      </w:r>
      <w:r>
        <w:rPr>
          <w:lang w:val="id_ID" w:bidi="id_ID"/>
        </w:rPr>
        <w:t xml:space="preserve">Yesus kemudian bertemu dengan </w:t>
      </w:r>
      <w:r>
        <w:rPr>
          <w:b/>
          <w:lang w:val="id_ID" w:bidi="id_ID"/>
        </w:rPr>
        <w:t>Yakobus anak Zebedeus</w:t>
      </w:r>
      <w:r>
        <w:rPr>
          <w:lang w:val="id_ID" w:bidi="id_ID"/>
        </w:rPr>
        <w:t xml:space="preserve"> dan saudaranya </w:t>
      </w:r>
      <w:r>
        <w:rPr>
          <w:b/>
          <w:lang w:val="id_ID" w:bidi="id_ID"/>
        </w:rPr>
        <w:t>Yohanes</w:t>
      </w:r>
      <w:r>
        <w:rPr>
          <w:lang w:val="id_ID" w:bidi="id_ID"/>
        </w:rPr>
        <w:t>. Yakobus dan Yohanes adalah kakak-beradik, dan mereka berdua adalah anak-anak Zebedeus. Pikirkan bagaimana cara yang paling wajar untuk mengatakan ini dalam bahasa Anda.</w:t>
      </w:r>
    </w:p>
    <w:p>
      <w:pPr/>
      <w:r>
        <w:rPr>
          <w:lang w:val="id_ID" w:bidi="id_ID"/>
        </w:rPr>
      </w:r>
      <w:r>
        <w:rPr>
          <w:lang w:val="id_ID" w:bidi="id_ID"/>
        </w:rPr>
        <w:t xml:space="preserve">Yesus mengatakan bahwa Ia akan menjadikan mereka </w:t>
      </w:r>
      <w:r>
        <w:rPr>
          <w:b/>
          <w:lang w:val="id_ID" w:bidi="id_ID"/>
        </w:rPr>
        <w:t>penjala manusia</w:t>
      </w:r>
      <w:r>
        <w:rPr>
          <w:lang w:val="id_ID" w:bidi="id_ID"/>
        </w:rPr>
        <w:t>. Ini berarti nelayan yang menangkap manusia. Kalimat ini jangan sampai terdengar buruk, seolah-olah Simon dan Andreas akan menangkap orang secara paksa. Buatlah terjemahan jelas bahwa sama seperti mereka mengumpulkan ikan, demikianlah mereka sekarang akan mengumpulkan orang banyak.</w:t>
      </w:r>
    </w:p>
    <w:p>
      <w:pPr/>
      <w:r>
        <w:rPr>
          <w:lang w:val="id_ID" w:bidi="id_ID"/>
        </w:rPr>
      </w:r>
      <w:r>
        <w:rPr>
          <w:lang w:val="id_ID" w:bidi="id_ID"/>
        </w:rPr>
        <w:t xml:space="preserve">Yesus memanggil mereka untuk </w:t>
      </w:r>
      <w:r>
        <w:rPr>
          <w:b/>
          <w:lang w:val="id_ID" w:bidi="id_ID"/>
        </w:rPr>
        <w:t>mengikut Dia</w:t>
      </w:r>
      <w:r>
        <w:rPr>
          <w:lang w:val="id_ID" w:bidi="id_ID"/>
        </w:rPr>
        <w:t>. Ini berarti Dia mengajak mereka untuk pergi bersama-Nya.</w:t>
      </w:r>
    </w:p>
    <w:p>
      <w:pPr/>
      <w:r>
        <w:rPr>
          <w:lang w:val="id_ID" w:bidi="id_ID"/>
        </w:rPr>
      </w:r>
      <w:r>
        <w:rPr>
          <w:lang w:val="id_ID" w:bidi="id_ID"/>
        </w:rPr>
        <w:t xml:space="preserve">Yesus mengajar di </w:t>
      </w:r>
      <w:r>
        <w:rPr>
          <w:b/>
          <w:lang w:val="id_ID" w:bidi="id_ID"/>
        </w:rPr>
        <w:t>rumah-rumah ibadat</w:t>
      </w:r>
      <w:r>
        <w:rPr>
          <w:lang w:val="id_ID" w:bidi="id_ID"/>
        </w:rPr>
        <w:t xml:space="preserve"> dan </w:t>
      </w:r>
      <w:r>
        <w:rPr>
          <w:b/>
          <w:lang w:val="id_ID" w:bidi="id_ID"/>
        </w:rPr>
        <w:t>memberitakan</w:t>
      </w:r>
      <w:r>
        <w:rPr>
          <w:lang w:val="id_ID" w:bidi="id_ID"/>
        </w:rPr>
        <w:t xml:space="preserve"> </w:t>
      </w:r>
      <w:r>
        <w:rPr>
          <w:b/>
          <w:lang w:val="id_ID" w:bidi="id_ID"/>
        </w:rPr>
        <w:t>Injil</w:t>
      </w:r>
      <w:r>
        <w:rPr>
          <w:lang w:val="id_ID" w:bidi="id_ID"/>
        </w:rPr>
        <w:t xml:space="preserve"> kerajaan.</w:t>
      </w:r>
    </w:p>
    <w:p>
      <w:pPr/>
      <w:r>
        <w:rPr>
          <w:lang w:val="id_ID" w:bidi="id_ID"/>
        </w:rPr>
      </w:r>
      <w:r>
        <w:rPr>
          <w:lang w:val="id_ID" w:bidi="id_ID"/>
        </w:rPr>
        <w:t xml:space="preserve">Kata </w:t>
      </w:r>
      <w:r>
        <w:rPr>
          <w:lang w:val="id_ID" w:bidi="id_ID"/>
        </w:rPr>
        <w:t>injil</w:t>
      </w:r>
      <w:r>
        <w:rPr>
          <w:lang w:val="id_ID" w:bidi="id_ID"/>
        </w:rPr>
        <w:t xml:space="preserve"> secara harfiah berarti "kabar baik”. Gunakan kata yang sama yang telah Anda gunakan di bagian-bagian sebelumnya.</w:t>
      </w:r>
    </w:p>
    <w:p>
      <w:pPr/>
      <w:r>
        <w:rPr>
          <w:lang w:val="id_ID" w:bidi="id_ID"/>
        </w:rPr>
      </w:r>
      <w:r>
        <w:rPr>
          <w:b/>
          <w:lang w:val="id_ID" w:bidi="id_ID"/>
        </w:rPr>
        <w:t>Memberitakan</w:t>
      </w:r>
      <w:r>
        <w:rPr>
          <w:lang w:val="id_ID" w:bidi="id_ID"/>
        </w:rPr>
        <w:t xml:space="preserve"> berarti menceritakan sesuatu yang penting kepada orang banyak, dengan harapan bahwa orang-orang akan percaya kepada apa yang dikatakan dan akan mengubah pemikiran atau perilaku mereka karena perkataan itu.</w:t>
      </w:r>
    </w:p>
    <w:p>
      <w:pPr/>
      <w:r>
        <w:rPr>
          <w:lang w:val="id_ID" w:bidi="id_ID"/>
        </w:rPr>
      </w:r>
      <w:r>
        <w:rPr>
          <w:b/>
          <w:lang w:val="id_ID" w:bidi="id_ID"/>
        </w:rPr>
        <w:t>Rumah ibadat</w:t>
      </w:r>
      <w:r>
        <w:rPr>
          <w:lang w:val="id_ID" w:bidi="id_ID"/>
        </w:rPr>
        <w:t xml:space="preserve"> adalah bangunan tempat orang Yahudi berkumpul untuk berdoa, menyembah Allah, dan mempelajari kitab suci. Orang-orang melakukan ini terutama pada hari Sabat, yang adalah nama untuk hari ketujuh dalam seminggu. Rumah ibadat sering berfungsi sebagai tempat pertemuan bagi orang-orang di masyarakat, dan sebagai sekolah. Tempat itu juga menjadi lokasi untuk menyidangkan kasus-kasus peradilan. Rumah ibadat berbeda dari Bait Suci. Hanya ada satu Bait Suci, yakni di Yerusalem, tetapi ada banyak rumah ibadat. Perbedaan penting lainnya adalah bahwa di sebuah rumah ibadat, orang tidak mempersembahkan korban dan tidak ada imam. Korban hanya diberikan di Bait Suci. Bait Suci adalah bangunan yang sangat besar; sedangkan rumah ibadat bisa saja kecil. Kata </w:t>
      </w:r>
      <w:r>
        <w:rPr>
          <w:lang w:val="id_ID" w:bidi="id_ID"/>
        </w:rPr>
        <w:t>rumah ibadat</w:t>
      </w:r>
      <w:r>
        <w:rPr>
          <w:lang w:val="id_ID" w:bidi="id_ID"/>
        </w:rPr>
        <w:t xml:space="preserve"> terdapat di Daftar Kata Utama. Gunakan kata yang sama yang telah Anda gunakan di bagian-bagian sebelumnya.</w:t>
      </w:r>
    </w:p>
    <w:p>
      <w:pPr/>
      <w:r>
        <w:rPr>
          <w:lang w:val="id_ID" w:bidi="id_ID"/>
        </w:rPr>
      </w:r>
      <w:r>
        <w:rPr>
          <w:lang w:val="id_ID" w:bidi="id_ID"/>
        </w:rPr>
        <w:t xml:space="preserve">Tunjukkan kepada tim Anda gambar yang menunjukkan </w:t>
      </w:r>
      <w:r>
        <w:rPr>
          <w:lang w:val="id_ID" w:bidi="id_ID"/>
        </w:rPr>
        <w:t>seperti apa kemungkinan tampilan bagian dalam dan luar rumah ibadat</w:t>
      </w:r>
      <w:r>
        <w:rPr>
          <w:lang w:val="id_ID" w:bidi="id_ID"/>
        </w:rPr>
        <w:t>.</w:t>
      </w:r>
    </w:p>
    <w:p>
      <w:pPr/>
      <w:r>
        <w:rPr>
          <w:lang w:val="id_ID" w:bidi="id_ID"/>
        </w:rPr>
      </w:r>
      <w:r>
        <w:rPr>
          <w:lang w:val="id_ID" w:bidi="id_ID"/>
        </w:rPr>
        <w:t xml:space="preserve">Orang banyak datang kepada Yesus membawa orang-orang sakit. Mereka mengalami segala jenis penyakit dan masalah fisik. Beberapa orang menderita </w:t>
      </w:r>
      <w:r>
        <w:rPr>
          <w:b/>
          <w:lang w:val="id_ID" w:bidi="id_ID"/>
        </w:rPr>
        <w:t>kejang</w:t>
      </w:r>
      <w:r>
        <w:rPr>
          <w:lang w:val="id_ID" w:bidi="id_ID"/>
        </w:rPr>
        <w:t>. Kejang artinya mereka kadang-kadang tidak sadarkan diri, terjatuh, dan tubuh mereka berguncang hebat. Seseorang yang mengalami kejang dapat mencelakai dirinya sendiri secara parah, dan mungkin sulit bagi mereka untuk menjalani kehidupan yang normal.</w:t>
      </w:r>
    </w:p>
    <w:p>
      <w:pPr/>
      <w:r>
        <w:rPr>
          <w:lang w:val="id_ID" w:bidi="id_ID"/>
        </w:rPr>
      </w:r>
      <w:r>
        <w:rPr>
          <w:lang w:val="id_ID" w:bidi="id_ID"/>
        </w:rPr>
        <w:t xml:space="preserve">Seseorang yang </w:t>
      </w:r>
      <w:r>
        <w:rPr>
          <w:b/>
          <w:lang w:val="id_ID" w:bidi="id_ID"/>
        </w:rPr>
        <w:t>lumpuh</w:t>
      </w:r>
      <w:r>
        <w:rPr>
          <w:lang w:val="id_ID" w:bidi="id_ID"/>
        </w:rPr>
        <w:t xml:space="preserve"> tidak dapat berjalan.</w:t>
      </w:r>
    </w:p>
    <w:p>
      <w:pPr/>
      <w:r>
        <w:rPr>
          <w:lang w:val="id_ID" w:bidi="id_ID"/>
        </w:rPr>
      </w:r>
      <w:r>
        <w:rPr>
          <w:lang w:val="id_ID" w:bidi="id_ID"/>
        </w:rPr>
        <w:t xml:space="preserve">Seseorang yang dirasuki </w:t>
      </w:r>
      <w:r>
        <w:rPr>
          <w:b/>
          <w:lang w:val="id_ID" w:bidi="id_ID"/>
        </w:rPr>
        <w:t>setan</w:t>
      </w:r>
      <w:r>
        <w:rPr>
          <w:lang w:val="id_ID" w:bidi="id_ID"/>
        </w:rPr>
        <w:t xml:space="preserve"> dikendalikan oleh roh jahat. Kerasukan membuat orang itu sakit, atau membuat orang itu berperilaku aneh. Kata </w:t>
      </w:r>
      <w:r>
        <w:rPr>
          <w:lang w:val="id_ID" w:bidi="id_ID"/>
        </w:rPr>
        <w:t>setan</w:t>
      </w:r>
      <w:r>
        <w:rPr>
          <w:lang w:val="id_ID" w:bidi="id_ID"/>
        </w:rPr>
        <w:t xml:space="preserve"> terdapat di Daftar Kata Utama. Gunakan kata yang sama yang telah Anda gunakan di bagian-bagian sebelumnya.</w:t>
      </w:r>
    </w:p>
    <w:p>
      <w:pPr/>
      <w:r>
        <w:rPr>
          <w:lang w:val="id_ID" w:bidi="id_ID"/>
        </w:rPr>
      </w:r>
      <w:r>
        <w:rPr>
          <w:lang w:val="id_ID" w:bidi="id_ID"/>
        </w:rPr>
        <w:t>Diskusikan cara terbaik untuk menerjemahkan daftar penyakit ini. Jangan sampai terjemahan Anda memberi kesan seolah-olah Yesus hanya menyembuhkan orang-orang yang menderita penyakit-penyakit yang disebutkan ini, tetapi tidak menyembuhkan jenis penyakit lain.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5:1–12</w:t>
      </w:r>
      <w:r>
        <w:rPr>
          <w:lang w:val="id_ID" w:bidi="id_ID"/>
        </w:rPr>
      </w:r>
    </w:p>
    <w:p>
      <w:pPr>
        <w:pStyle w:val="Heading3"/>
      </w:pPr>
      <w:r>
        <w:rPr>
          <w:lang w:val="id_ID" w:bidi="id_ID"/>
        </w:rPr>
        <w:t>Dengar dan Renungkan</w:t>
      </w:r>
    </w:p>
    <w:p>
      <w:pPr/>
      <w:r>
        <w:rPr>
          <w:lang w:val="id_ID" w:bidi="id_ID"/>
        </w:rPr>
      </w:r>
      <w:r>
        <w:rPr>
          <w:lang w:val="id_ID" w:bidi="id_ID"/>
        </w:rPr>
        <w:t>Dengarkan Matius 5:1–12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Yesus telah memilih banyak murid, atau orang-orang yang akan mengikuti-Nya ke mana pun Dia pergi. Kerumunan besar juga mengikuti Yesus untuk mendengar Dia mengajar. Sekarang, Yesus memisahkan secara tersendiri orang-orang yang berkomitmen kepada-Nya, dan mengajar mereka lebih banyak tentang seperti apa kehidupan dalam Kerajaan Allah. Ini adalah panduan untuk hidup bersama Allah bagi orang yang percaya. Bagian dari pengajaran Yesus ini menunjukkan kepada kita bagaimana perbedaan para pengikut Yesus dari orang lain.</w:t>
      </w:r>
    </w:p>
    <w:p>
      <w:pPr/>
      <w:r>
        <w:rPr>
          <w:lang w:val="id_ID" w:bidi="id_ID"/>
        </w:rPr>
      </w:r>
      <w:r>
        <w:rPr>
          <w:lang w:val="id_ID" w:bidi="id_ID"/>
        </w:rPr>
        <w:t>Kerumunan orang yang sama yang sejak tadi mengikuti Yesus masih ada di situ. Yesus melihat mereka dan naik ke gunung kecil atau bukit. Yesus mungkin sedang berusaha menjauhkan diri dari kerumunan orang yang mengikuti-Nya. Para pakar Alkitab tidak tahu persis di gunung atau bukit mana Ia berada, tetapi itu adalah gunung atau bukit di dekat Danau Galilea.</w:t>
      </w:r>
    </w:p>
    <w:p>
      <w:pPr/>
      <w:r>
        <w:rPr>
          <w:lang w:val="id_ID" w:bidi="id_ID"/>
        </w:rPr>
      </w:r>
      <w:r>
        <w:rPr>
          <w:lang w:val="id_ID" w:bidi="id_ID"/>
        </w:rPr>
        <w:t xml:space="preserve">Berhenti dan tunjukkan foto </w:t>
      </w:r>
      <w:r>
        <w:rPr>
          <w:lang w:val="id_ID" w:bidi="id_ID"/>
        </w:rPr>
        <w:t>sebuah gunung dari wilayah Galilea</w:t>
      </w:r>
      <w:r>
        <w:rPr>
          <w:lang w:val="id_ID" w:bidi="id_ID"/>
        </w:rPr>
        <w:t>.</w:t>
      </w:r>
    </w:p>
    <w:p>
      <w:pPr/>
      <w:r>
        <w:rPr>
          <w:lang w:val="id_ID" w:bidi="id_ID"/>
        </w:rPr>
      </w:r>
      <w:r>
        <w:rPr>
          <w:lang w:val="id_ID" w:bidi="id_ID"/>
        </w:rPr>
        <w:t>Yesus duduk di gunung, cara yang umum dilakukan oleh guru saat mengajar para murid mereka pada zaman itu. Yesus terutama mengajar para murid-Nya, tetapi kerumunan orang juga mendengarkan Yesus mengajar.</w:t>
      </w:r>
    </w:p>
    <w:p>
      <w:pPr/>
      <w:r>
        <w:rPr>
          <w:lang w:val="id_ID" w:bidi="id_ID"/>
        </w:rPr>
      </w:r>
      <w:r>
        <w:rPr>
          <w:lang w:val="id_ID" w:bidi="id_ID"/>
        </w:rPr>
        <w:t>Bagaimana para guru atau pemimpin agama dalam budaya Anda mengajar sekelompok orang? Ceritakan kisah tentang saat Anda mendengarkan seorang guru, tetua, atau guru agama yang penting mengajarkan sesuatu kepada Anda. Di mana Anda saat itu? Jelaskan apa yang dilakukan guru dan apa yang dilakukan orang-orang.</w:t>
      </w:r>
    </w:p>
    <w:p>
      <w:pPr/>
      <w:r>
        <w:rPr>
          <w:lang w:val="id_ID" w:bidi="id_ID"/>
        </w:rPr>
      </w:r>
      <w:r>
        <w:rPr>
          <w:lang w:val="id_ID" w:bidi="id_ID"/>
        </w:rPr>
        <w:t>Kemudian, "Yesus membuka mulut-Nya," yang berarti bahwa Yesus mulai mengajar para murid-Nya. Bagian ini adalah bagian pertama dari pengajaran Yesus. Dalam bagian ini, Yesus berbicara tentang ciri-ciri para pengikut-Nya. Para pengikut-Nya disebut "berbahagia", atau "diberkati," atau "diperkenan," oleh Allah. Ini tidak berarti bahwa mereka kaya atau memiliki kesehatan yang baik, tetapi bahwa Allah berkenan kepada mereka dan mereka merasa puas dengan Allah.</w:t>
      </w:r>
    </w:p>
    <w:p>
      <w:pPr/>
      <w:r>
        <w:rPr>
          <w:lang w:val="id_ID" w:bidi="id_ID"/>
        </w:rPr>
      </w:r>
      <w:r>
        <w:rPr>
          <w:lang w:val="id_ID" w:bidi="id_ID"/>
        </w:rPr>
        <w:t>Dalam budaya Anda, bagaimana Anda menggambarkan seseorang yang diberkati atau puas? Ceritakan tentang seseorang yang Anda kenal yang hidupnya diberkati atau merasa puas.</w:t>
      </w:r>
    </w:p>
    <w:p>
      <w:pPr/>
      <w:r>
        <w:rPr>
          <w:lang w:val="id_ID" w:bidi="id_ID"/>
        </w:rPr>
      </w:r>
      <w:r>
        <w:rPr>
          <w:lang w:val="id_ID" w:bidi="id_ID"/>
        </w:rPr>
        <w:t>Perkataan-perkataan ini pendek dan mudah diingat. Bentuk perkataan itu seperti peribahasa. Para pemimpin agama Yahudi sering mengajar menggunakan perkataan pendek, sehingga kerumunan orang banyak sudah terbiasa dengan hal ini. Untuk setiap perkataan, Yesus mengatakan bahwa jika seorang pengikut memiliki ciri-ciri ini, artinya mereka "diberkati."</w:t>
      </w:r>
    </w:p>
    <w:p>
      <w:pPr/>
      <w:r>
        <w:rPr>
          <w:lang w:val="id_ID" w:bidi="id_ID"/>
        </w:rPr>
      </w:r>
      <w:r>
        <w:rPr>
          <w:lang w:val="id_ID" w:bidi="id_ID"/>
        </w:rPr>
        <w:t xml:space="preserve">Pertama, Yesus mengatakan bahwa orang-orang yang "miskin di hadapan Allah" diberkati. "Miskin di hadapan Allah" artinya orang-orang yang tahu bahwa mereka membutuhkan Allah. "Miskin di hadapan Allah" bukan berarti tidak punya uang. Setiap orang membutuhkan Allah, tetapi tidak semua orang mengakui bahwa mereka membutuhkan Allah. Yesus mengatakan bahwa orang-orang yang mengetahui kebutuhan rohani mereka akan diberkati Allah atau berbahagia. </w:t>
      </w:r>
      <w:r>
        <w:rPr>
          <w:b/>
          <w:lang w:val="id_ID" w:bidi="id_ID"/>
        </w:rPr>
        <w:t>Alasan</w:t>
      </w:r>
      <w:r>
        <w:rPr>
          <w:lang w:val="id_ID" w:bidi="id_ID"/>
        </w:rPr>
        <w:t xml:space="preserve"> mereka bahagia adalah karena mereka adalah anggota kerajaan Allah. Mereka memiliki hubungan dengan Allah.</w:t>
      </w:r>
    </w:p>
    <w:p>
      <w:pPr/>
      <w:r>
        <w:rPr>
          <w:lang w:val="id_ID" w:bidi="id_ID"/>
        </w:rPr>
      </w:r>
      <w:r>
        <w:rPr>
          <w:lang w:val="id_ID" w:bidi="id_ID"/>
        </w:rPr>
        <w:t xml:space="preserve">Selanjutnya, Yesus menyebutkan orang yang berdukacita, artinya orang yang sedih dan berduka. Ini bukan hanya dukacita atas kematian seorang anggota keluarga atau sedih karena hal-hal buruk yang terjadi. Ini adalah kesedihan secara umum sebagai bagian dari kehidupan seorang pengikut Yesus. Yesus mengatakan bahwa orang seperti ini sebenarnya diberkati, atau bahagia, </w:t>
      </w:r>
      <w:r>
        <w:rPr>
          <w:b/>
          <w:lang w:val="id_ID" w:bidi="id_ID"/>
        </w:rPr>
        <w:t>karena</w:t>
      </w:r>
      <w:r>
        <w:rPr>
          <w:lang w:val="id_ID" w:bidi="id_ID"/>
        </w:rPr>
        <w:t xml:space="preserve"> mereka akan dihibur. Dua perkataan pertama mirip dengan pesan yang diucapkan nabi Yesaya kepada umat Allah dalam Perjanjian Lama. Pesan Yesaya kepada umat Allah adalah Allah akan menghibur umat-Nya. </w:t>
      </w:r>
    </w:p>
    <w:p>
      <w:pPr/>
      <w:r>
        <w:rPr>
          <w:lang w:val="id_ID" w:bidi="id_ID"/>
        </w:rPr>
      </w:r>
      <w:r>
        <w:rPr>
          <w:lang w:val="id_ID" w:bidi="id_ID"/>
        </w:rPr>
        <w:t>Berhenti di sini dan diskusikan dengan tim penerjemah Anda situasi apa yang menyebabkan Anda berkabung, berduka, atau merasa sedih. Ceritakan kisah tentang saat Anda berkabung atau seseorang yang Anda kenal mengalami duka atau kesedihan.</w:t>
      </w:r>
    </w:p>
    <w:p>
      <w:pPr/>
      <w:r>
        <w:rPr>
          <w:lang w:val="id_ID" w:bidi="id_ID"/>
        </w:rPr>
      </w:r>
      <w:r>
        <w:rPr>
          <w:lang w:val="id_ID" w:bidi="id_ID"/>
        </w:rPr>
        <w:t xml:space="preserve">Dalam perkataan berikutnya, Yesus mengatakan orang-orang yang lemah lembut percaya kepada Allah daripada kekuatan mereka sendiri. Yesus mengatakan orang-orang yang lemah lembut itu bahagia atau diberkati </w:t>
      </w:r>
      <w:r>
        <w:rPr>
          <w:b/>
          <w:lang w:val="id_ID" w:bidi="id_ID"/>
        </w:rPr>
        <w:t>karena</w:t>
      </w:r>
      <w:r>
        <w:rPr>
          <w:lang w:val="id_ID" w:bidi="id_ID"/>
        </w:rPr>
        <w:t xml:space="preserve"> Allah akan memberikan kepada mereka seluruh bumi. Ini berarti mereka akan menikmati semua berkat yang dimiliki Allah di surga dan di bumi.</w:t>
      </w:r>
    </w:p>
    <w:p>
      <w:pPr/>
      <w:r>
        <w:rPr>
          <w:lang w:val="id_ID" w:bidi="id_ID"/>
        </w:rPr>
      </w:r>
      <w:r>
        <w:rPr>
          <w:lang w:val="id_ID" w:bidi="id_ID"/>
        </w:rPr>
        <w:t xml:space="preserve">Kemudian, Yesus mengatakan bahwa orang-orang yang diberkati adalah mereka yang lapar dan haus akan kebenaran. Ini berarti bahwa mereka mendambakan hubungan yang benar dengan Allah sama seperti orang-orang mendambakan makanan dan minuman. Ini bukan kelaparan dalam arti jasmaniah, tetapi kiasan untuk menggambarkan betapa mereka mencari Allah dalam kehidupan mereka. Yesus mengatakan bahwa mereka diberkati atau bahagia </w:t>
      </w:r>
      <w:r>
        <w:rPr>
          <w:b/>
          <w:lang w:val="id_ID" w:bidi="id_ID"/>
        </w:rPr>
        <w:t>karena</w:t>
      </w:r>
      <w:r>
        <w:rPr>
          <w:lang w:val="id_ID" w:bidi="id_ID"/>
        </w:rPr>
        <w:t xml:space="preserve"> Allah akan mengenyangkan mereka dengan cara yang sama seperti seseorang merasa puas setelah mereka cukup makan dan minum. Pada zaman itu, orang-orang menggunakan kata yang sama dalam bahasa aslinya untuk berbicara tentang menggemukkan hewan. Yesus mengatakan bahwa Allah akan mengenyangkan orang-orang yang ingin melakukan apa yang benar.</w:t>
      </w:r>
    </w:p>
    <w:p>
      <w:pPr/>
      <w:r>
        <w:rPr>
          <w:lang w:val="id_ID" w:bidi="id_ID"/>
        </w:rPr>
      </w:r>
      <w:r>
        <w:rPr>
          <w:lang w:val="id_ID" w:bidi="id_ID"/>
        </w:rPr>
        <w:t xml:space="preserve">Perkataan berikutnya adalah bahwa orang-orang yang murah hati atau berbelas kasihan itu berbahagia atau diberkati </w:t>
      </w:r>
      <w:r>
        <w:rPr>
          <w:b/>
          <w:lang w:val="id_ID" w:bidi="id_ID"/>
        </w:rPr>
        <w:t>karena</w:t>
      </w:r>
      <w:r>
        <w:rPr>
          <w:lang w:val="id_ID" w:bidi="id_ID"/>
        </w:rPr>
        <w:t xml:space="preserve"> mereka akan menerima belas kasihan dari Allah. Orang yang berbelas kasihan merasa sedih atas masalah orang lain, dan ingin membantu mereka serta menunjukkan kebaikan kepada mereka.</w:t>
      </w:r>
    </w:p>
    <w:p>
      <w:pPr/>
      <w:r>
        <w:rPr>
          <w:lang w:val="id_ID" w:bidi="id_ID"/>
        </w:rPr>
      </w:r>
      <w:r>
        <w:rPr>
          <w:lang w:val="id_ID" w:bidi="id_ID"/>
        </w:rPr>
        <w:t xml:space="preserve">Kemudian Yesus mengatakan bahwa orang-orang yang suci hatinya diberkati </w:t>
      </w:r>
      <w:r>
        <w:rPr>
          <w:b/>
          <w:lang w:val="id_ID" w:bidi="id_ID"/>
        </w:rPr>
        <w:t>karena</w:t>
      </w:r>
      <w:r>
        <w:rPr>
          <w:lang w:val="id_ID" w:bidi="id_ID"/>
        </w:rPr>
        <w:t xml:space="preserve"> mereka akan melihat Allah. Dalam kitab Mazmur Yahudi, Allah mengatakan bahwa hanya orang-orang berhati suci atau murni yang boleh datang ke dalam hadirat Allah. Seseorang dengan hati yang murni adalah orang yang hanya ingin menyenangkan Allah dan melayani-Nya dengan setia. Orang semacam ini akan melihat Allah di surga.</w:t>
      </w:r>
    </w:p>
    <w:p>
      <w:pPr/>
      <w:r>
        <w:rPr>
          <w:lang w:val="id_ID" w:bidi="id_ID"/>
        </w:rPr>
      </w:r>
      <w:r>
        <w:rPr>
          <w:lang w:val="id_ID" w:bidi="id_ID"/>
        </w:rPr>
        <w:t>Berhenti di sini dan diskusikan seseorang yang bersih atau murni dalam budaya Anda.</w:t>
      </w:r>
    </w:p>
    <w:p>
      <w:pPr/>
      <w:r>
        <w:rPr>
          <w:lang w:val="id_ID" w:bidi="id_ID"/>
        </w:rPr>
      </w:r>
      <w:r>
        <w:rPr>
          <w:lang w:val="id_ID" w:bidi="id_ID"/>
        </w:rPr>
        <w:t xml:space="preserve">Selanjutnya, Yesus menggambarkan orang-orang yang mengusahakan damai di antara sesama. Orang-orang yang mendamaikan orang lain yang berkonflik atau memiliki masalah satu sama lain adalah orang yang diberkati </w:t>
      </w:r>
      <w:r>
        <w:rPr>
          <w:b/>
          <w:lang w:val="id_ID" w:bidi="id_ID"/>
        </w:rPr>
        <w:t>karena</w:t>
      </w:r>
      <w:r>
        <w:rPr>
          <w:lang w:val="id_ID" w:bidi="id_ID"/>
        </w:rPr>
        <w:t xml:space="preserve"> Allah akan menyebut mereka anak-anak-Nya. Ini berarti para pembawa damai akan menjadi anggota keluarga Allah sama seperti seorang ayah dan anak-anaknya berada dalam satu keluarga yang sama.</w:t>
      </w:r>
    </w:p>
    <w:p>
      <w:pPr/>
      <w:r>
        <w:rPr>
          <w:lang w:val="id_ID" w:bidi="id_ID"/>
        </w:rPr>
      </w:r>
      <w:r>
        <w:rPr>
          <w:lang w:val="id_ID" w:bidi="id_ID"/>
        </w:rPr>
        <w:t xml:space="preserve">Dalam perkataan terakhir, Yesus mengatakan bahwa orang-orang akan memperlakukan para pengikut-Nya dengan buruk karena para pengikut-Nya melakukan apa yang baik dan benar—yaitu mengikuti Yesus. Para pengikut-Nya diberkati </w:t>
      </w:r>
      <w:r>
        <w:rPr>
          <w:b/>
          <w:lang w:val="id_ID" w:bidi="id_ID"/>
        </w:rPr>
        <w:t>karena</w:t>
      </w:r>
      <w:r>
        <w:rPr>
          <w:lang w:val="id_ID" w:bidi="id_ID"/>
        </w:rPr>
        <w:t xml:space="preserve"> mereka adalah anggota kerajaan surga. Yesus mengulangi "kerajaan surga" di sini untuk menunjukkan akhir dari serangkaian pepatah ini.</w:t>
      </w:r>
    </w:p>
    <w:p>
      <w:pPr/>
      <w:r>
        <w:rPr>
          <w:lang w:val="id_ID" w:bidi="id_ID"/>
        </w:rPr>
      </w:r>
      <w:r>
        <w:rPr>
          <w:lang w:val="id_ID" w:bidi="id_ID"/>
        </w:rPr>
        <w:t>Sekarang, Yesus mengatakan kepada para murid-Nya bahwa mereka pun dapat mengalami berkat Allah ketika orang-orang memfitnah mereka. Bahkan pada saat seperti itu pun, mereka dapat bersukacita karena tahu bahwa Allah akan memberikan upah kepada mereka ketika mereka masuk ke surga. Dan para murid Yesus tidak sendirian—para nabi sejak dahulu kala juga dianiaya.</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melihat kerumunan orang mengikuti-Nya. Yesus naik ke sebuah bukit dan duduk untuk mengajar para pengikut-Nya yang terdekat. Ini adalah awal dari pengajaran yang panjang dan penting dari Yesus.</w:t>
      </w:r>
    </w:p>
    <w:p>
      <w:pPr/>
      <w:r>
        <w:rPr>
          <w:lang w:val="id_ID" w:bidi="id_ID"/>
        </w:rPr>
      </w:r>
      <w:r>
        <w:rPr>
          <w:b/>
          <w:lang w:val="id_ID" w:bidi="id_ID"/>
        </w:rPr>
        <w:t>Adegan kedua:</w:t>
      </w:r>
      <w:r>
        <w:rPr>
          <w:lang w:val="id_ID" w:bidi="id_ID"/>
        </w:rPr>
        <w:t xml:space="preserve"> Yesus mengajar para pengikut terdekat-Nya delapan perkataan singkat tentang orang seperti apa yang diberkati oleh Allah.</w:t>
      </w:r>
    </w:p>
    <w:p>
      <w:pPr/>
      <w:r>
        <w:rPr>
          <w:lang w:val="id_ID" w:bidi="id_ID"/>
        </w:rPr>
      </w:r>
      <w:r>
        <w:rPr>
          <w:b/>
          <w:lang w:val="id_ID" w:bidi="id_ID"/>
        </w:rPr>
        <w:t>Adegan ketiga:</w:t>
      </w:r>
      <w:r>
        <w:rPr>
          <w:lang w:val="id_ID" w:bidi="id_ID"/>
        </w:rPr>
        <w:t xml:space="preserve"> Yesus berfokus pada upah yang akan diterima para murid-Nya bahkan ketika mereka menderita karena melakukan hal yang benar.</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Para pengikut Yesus yang terdekat, atau para murid 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Umat Allah, yang adalah orang-orang yang diberkati</w:t>
      </w:r>
    </w:p>
    <w:p>
      <w:pPr>
        <w:pStyle w:val="ListBullet"/>
        <w:spacing w:line="240" w:lineRule="auto"/>
        <w:ind w:left="720"/>
      </w:pPr>
      <w:r>
        <w:rPr>
          <w:lang w:val="id_ID" w:bidi="id_ID"/>
        </w:rPr>
      </w:r>
      <w:r>
        <w:rPr>
          <w:lang w:val="id_ID" w:bidi="id_ID"/>
        </w:rPr>
        <w:t>Orang-orang yang membuat umat Allah menderita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kerumunan di awal kisah ini adalah kerumunan yang sama yang mengikuti Yesus karena penyembuhan dan pengajaran. Yesus melihat kerumunan ini, lalu menaiki bukit, dan duduk di bukit untuk mengajar para pengikut-Nya yang terdekat. Kerumunan orang juga mendengarkan.</w:t>
      </w:r>
    </w:p>
    <w:p>
      <w:pPr/>
      <w:r>
        <w:rPr>
          <w:lang w:val="id_ID" w:bidi="id_ID"/>
        </w:rPr>
      </w:r>
      <w:r>
        <w:rPr>
          <w:lang w:val="id_ID" w:bidi="id_ID"/>
        </w:rPr>
        <w:t>Penting bagi para pengikut terdekat Yesus untuk duduk lebih dekat kepada Yesus di bukit itu. Yesus berbicara terutama kepada mereka, tetapi kerumunan juga ada di sana.</w:t>
      </w:r>
    </w:p>
    <w:p>
      <w:pPr/>
      <w:r>
        <w:rPr>
          <w:lang w:val="id_ID" w:bidi="id_ID"/>
        </w:rPr>
      </w:r>
      <w:r>
        <w:rPr>
          <w:lang w:val="id_ID" w:bidi="id_ID"/>
        </w:rPr>
        <w:t>Yesus akan memulai pengajaran yang panjang dan penting. Yesus mengajar para murid-Nya dan kerumunan orang banyak bagaimana menjadi makin serupa Allah. Baik untuk diingat bahwa ini bukan daftar tindakan yang harus dilakukan dengan benar. Pengajaran ini adalah panduan kehidupan bagi orang-orang yang ingin mengikuti Allah sepenuhnya.</w:t>
      </w:r>
    </w:p>
    <w:p>
      <w:pPr/>
      <w:r>
        <w:rPr>
          <w:lang w:val="id_ID" w:bidi="id_ID"/>
        </w:rPr>
      </w:r>
      <w:r>
        <w:rPr>
          <w:lang w:val="id_ID" w:bidi="id_ID"/>
        </w:rPr>
        <w:t>Adegan kedua dimulai ketika Yesus mulai mengajar para pengikut-Nya. Ketika Yesus membagikan delapan perkataan penting, perlu diketahui bahwa setiap perkataan tersebut mengejutkan dan mungkin bertentangan dengan apa yang diharapkan para murid. Pilih cara yang wajar dalam bahasa Anda untuk menunjukkan bahwa bagian baru dimulai di sini, dan bahwa Yesus mulai mengajar. Dalam bahasa aslinya, delapan perkataan tersebut masing-masing dimulai dengan "diberkatilah." Yesus melakukan ini untuk membantu para pendengar mengingat perkataan itu. Pertimbangkan bagaimana Anda akan mengungkapkan suatu daftar kebenaran penting dalam budaya Anda. Apa yang Anda lakukan untuk membantu orang-orang mengingat sebuah daftar?</w:t>
      </w:r>
    </w:p>
    <w:p>
      <w:pPr/>
      <w:r>
        <w:rPr>
          <w:lang w:val="id_ID" w:bidi="id_ID"/>
        </w:rPr>
      </w:r>
      <w:r>
        <w:rPr>
          <w:lang w:val="id_ID" w:bidi="id_ID"/>
        </w:rPr>
        <w:t xml:space="preserve">Penting untuk diingat bahwa setiap perkataan memiliki dua bagian. Bagian pertama menceritakan orang seperti apa yang diberkati dan bagian kedua menceritakan </w:t>
      </w:r>
      <w:r>
        <w:rPr>
          <w:b/>
          <w:lang w:val="id_ID" w:bidi="id_ID"/>
        </w:rPr>
        <w:t>bagaimana</w:t>
      </w:r>
      <w:r>
        <w:rPr>
          <w:lang w:val="id_ID" w:bidi="id_ID"/>
        </w:rPr>
        <w:t xml:space="preserve"> mereka diberkati. Misalnya, dalam perkataan pertama, Yesus mengatakan bahwa orang-orang yang tahu bahwa mereka membutuhkan Allah diberkati </w:t>
      </w:r>
      <w:r>
        <w:rPr>
          <w:b/>
          <w:lang w:val="id_ID" w:bidi="id_ID"/>
        </w:rPr>
        <w:t>karena</w:t>
      </w:r>
      <w:r>
        <w:rPr>
          <w:lang w:val="id_ID" w:bidi="id_ID"/>
        </w:rPr>
        <w:t xml:space="preserve"> mereka adalah anggota kerajaan Allah.</w:t>
      </w:r>
    </w:p>
    <w:p>
      <w:pPr/>
      <w:r>
        <w:rPr>
          <w:lang w:val="id_ID" w:bidi="id_ID"/>
        </w:rPr>
      </w:r>
      <w:r>
        <w:rPr>
          <w:lang w:val="id_ID" w:bidi="id_ID"/>
        </w:rPr>
        <w:t>Penting untuk mengingat bahwa orang-orang yang dijelaskan dalam delapan perkataan ini bukan diberkati karena mereka adalah orang-orang baik. Mereka rendah dan berduka, mereka membutuhkan Allah, mereka lapar untuk melakukan apa yang baik, mereka menunjukkan kebaikan kepada orang lain, mereka setia kepada Allah, mereka mengusahakan damai bagi orang lain, dan mereka menderita karena melakukan apa yang baik. Setiap gagasan ini menggambarkan umat Allah dan seperti apa mereka.</w:t>
      </w:r>
    </w:p>
    <w:p>
      <w:pPr/>
      <w:r>
        <w:rPr>
          <w:lang w:val="id_ID" w:bidi="id_ID"/>
        </w:rPr>
      </w:r>
      <w:r>
        <w:rPr>
          <w:lang w:val="id_ID" w:bidi="id_ID"/>
        </w:rPr>
        <w:t>Dalam perkataan pertama, adalah baik untuk menunjukkan bahwa Allah memiliki hubungan dengan umat-Nya yang membutuhkan Dia. Selanjutnya, penting untuk menunjukkan bahwa Allah menghibur umat-Nya.</w:t>
      </w:r>
    </w:p>
    <w:p>
      <w:pPr/>
      <w:r>
        <w:rPr>
          <w:lang w:val="id_ID" w:bidi="id_ID"/>
        </w:rPr>
      </w:r>
      <w:r>
        <w:rPr>
          <w:lang w:val="id_ID" w:bidi="id_ID"/>
        </w:rPr>
        <w:t>Kemudian, pikirkan tentang bagaimana Anda dapat menunjukkan bahwa seseorang itu rendah hati, lemah lembut, dan ramah. Dalam perkataan berikutnya, ingatlah bahwa Yesus tidak mengatakan umat Allah betul-betul lapar dan haus secara jasmani. Mungkin ada baiknya untuk menunjukkan orang-orang yang lapar dan haus untuk mengingat betapa besarnya keinginan umat Allah untuk mengenal Allah.</w:t>
      </w:r>
    </w:p>
    <w:p>
      <w:pPr/>
      <w:r>
        <w:rPr>
          <w:lang w:val="id_ID" w:bidi="id_ID"/>
        </w:rPr>
      </w:r>
      <w:r>
        <w:rPr>
          <w:lang w:val="id_ID" w:bidi="id_ID"/>
        </w:rPr>
        <w:t xml:space="preserve">Selanjutnya, penting untuk diingat bahwa Allah adalah pribadi yang akan berbelas kasihan kepada orang-orang yang berbelas kasih atau baik. Kemudian, Yesus berbicara tentang orang-orang yang memiliki hati yang suci. Ingatlah bahwa dalam Perjanjian Lama, Allah mengharuskan hati yang suci untuk memasuki hadirat-Nya. </w:t>
      </w:r>
    </w:p>
    <w:p>
      <w:pPr/>
      <w:r>
        <w:rPr>
          <w:lang w:val="id_ID" w:bidi="id_ID"/>
        </w:rPr>
      </w:r>
      <w:r>
        <w:rPr>
          <w:lang w:val="id_ID" w:bidi="id_ID"/>
        </w:rPr>
        <w:t xml:space="preserve">Yesus mengatakan dalam perkataan berikutnya bahwa para pengikut-Nya mengupayakan damai. Mereka diberkati karena menjadi seperti Allah </w:t>
      </w:r>
      <w:r>
        <w:rPr>
          <w:b/>
          <w:lang w:val="id_ID" w:bidi="id_ID"/>
        </w:rPr>
        <w:t>sebab</w:t>
      </w:r>
      <w:r>
        <w:rPr>
          <w:lang w:val="id_ID" w:bidi="id_ID"/>
        </w:rPr>
        <w:t xml:space="preserve"> Allah akan menyebut mereka anak-anak-Nya.</w:t>
      </w:r>
    </w:p>
    <w:p>
      <w:pPr/>
      <w:r>
        <w:rPr>
          <w:lang w:val="id_ID" w:bidi="id_ID"/>
        </w:rPr>
      </w:r>
      <w:r>
        <w:rPr>
          <w:lang w:val="id_ID" w:bidi="id_ID"/>
        </w:rPr>
        <w:t>Perkataan terakhir tentang penderitaan karena melakukan apa yang baik itu penting. Perkataan ini mengulangi tentang "melakukan kebenaran" seperti dalam perkataan sebelumnya tentang lapar dan haus untuk "melakukan kebenaran." Yesus juga mengulangi "kerajaan surga" lagi seperti dalam perkataan pertama tentang "orang miskin di hadapan Allah."</w:t>
      </w:r>
    </w:p>
    <w:p>
      <w:pPr/>
      <w:r>
        <w:rPr>
          <w:lang w:val="id_ID" w:bidi="id_ID"/>
        </w:rPr>
      </w:r>
      <w:r>
        <w:rPr>
          <w:lang w:val="id_ID" w:bidi="id_ID"/>
        </w:rPr>
        <w:t>Untuk adegan ketiga dan terakhir, Yesus sekarang berbicara langsung kepada para murid-Nya. Yesus mengatakan "bersukacita" dan "bergembira" ketika orang-orang menganiaya kamu. Yesus menggunakan dua kata yang kuat tentang kebahagiaan untuk menekankan bahwa kita seharusnya amat sangat berbahagia.</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Para pengikut Yesus yang dekat, atau para murid Yesus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yang diberkati</w:t>
      </w:r>
    </w:p>
    <w:p>
      <w:pPr>
        <w:pStyle w:val="ListBullet"/>
        <w:spacing w:line="240" w:lineRule="auto"/>
        <w:ind w:left="720"/>
      </w:pPr>
      <w:r>
        <w:rPr>
          <w:lang w:val="id_ID" w:bidi="id_ID"/>
        </w:rPr>
      </w:r>
      <w:r>
        <w:rPr>
          <w:lang w:val="id_ID" w:bidi="id_ID"/>
        </w:rPr>
        <w:t>Orang-orang yang membuat umat Allah menderita</w:t>
      </w:r>
    </w:p>
    <w:p>
      <w:pPr/>
      <w:r>
        <w:rPr>
          <w:lang w:val="id_ID" w:bidi="id_ID"/>
        </w:rPr>
      </w:r>
      <w:r>
        <w:rPr>
          <w:lang w:val="id_ID" w:bidi="id_ID"/>
        </w:rPr>
        <w:t>Mintalah kelompok untuk memerankan kisah ini dua kali. Mereka harus memerankannya dalam bahasa yang akan mereka terjemahkan.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Pastikan kelompok memeragakan adegan Yesus melihat kerumunan orang banyak yang mengikuti-Nya. Kemudian, Yesus akan berjalan menaiki gunung. Pastikan pengikut terdekat-Nya duduk lebih dekat dengan-Nya untuk mendengarkan pengajaran. Kerumunan orang juga duduk di dekat situ di atas gunung untuk mendengarkan.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pengikut dekat Yesus,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mulai berbicara dan semua orang mendengarkan-Nya. Saat kelompok Anda memeragakan setiap kalimat dari delapan perkataan tersebut, ingatlah untuk meminta satu atau beberapa orang memerankan orang-orang yang diberkati. Pertama, Yesus berbicara tentang orang yang menyadari bahwa mereka membutuhkan Allah. Allah menunjukkan berkat-Nya kepada orang ini dengan membawa mereka ke dalam Kerajaan Allah.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yang diberkati,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Ketika orang-orang yang diberkati sedih dan berduka, tunjukkan bahwa Allah datang untuk memberikan penghiburan kepada mereka. Pikirkan bagaimana Anda dapat menunjukkan Allah menghibur umat-Nya.</w:t>
      </w:r>
    </w:p>
    <w:p>
      <w:pPr/>
      <w:r>
        <w:rPr>
          <w:lang w:val="id_ID" w:bidi="id_ID"/>
        </w:rPr>
      </w:r>
      <w:r>
        <w:rPr>
          <w:lang w:val="id_ID" w:bidi="id_ID"/>
        </w:rPr>
        <w:t>Untuk perkataan selanjutnya, Yesus berkata bahwa Allah memberkati orang yang rendah hati karena Allah akan memberikan kepada mereka seluruh bumi. Selanjutnya, pastikan kelompok Anda memerankan orang-orang yang bersemangat untuk memiliki hubungan yang benar dengan Allah, seperti orang-orang yang lapar dan haus bersemangat untuk mendapatkan makanan dan minuman.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yang diberkati,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Untuk perkataan selanjutnya, umat Allah diberkati karena mereka menerima belas kasihan dari Allah. Kemudian, Yesus mengatakan bahwa orang-orang yang diberkati adalah mereka yang memiliki hati yang murni. Mereka diberkati karena mereka akan melihat Allah.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perkataan selanjutnya, Yesus mengatakan orang-orang yang mengusahakan damai adalah orang yang diberkati. Mereka diberkati karena Allah menyebut mereka anak-anak-Nya.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Allah,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Untuk ucapan terakhir, Yesus mengatakan orang-orang yang diberkati menderita karena melakukan kebaikan. Mereka diberkati karena mereka adalah anggota kerajaan surga.</w:t>
      </w:r>
    </w:p>
    <w:p>
      <w:pPr/>
      <w:r>
        <w:rPr>
          <w:lang w:val="id_ID" w:bidi="id_ID"/>
        </w:rPr>
      </w:r>
      <w:r>
        <w:rPr>
          <w:lang w:val="id_ID" w:bidi="id_ID"/>
        </w:rPr>
        <w:t>Untuk adegan terakhir, pastikan tim penerjemah Anda memerankan penderitaan yang dialami umat Allah. Juga, pastikan bahwa untuk bagian ini, aktor yang memerankan Yesus berbicara langsung kepada para pengikut terdekat-Nya di atas bukit itu. Yesus mengatakan para pengikut-Nya harus sangat bahagia ketika mereka menderita karena melakukan apa yang baik.</w:t>
      </w:r>
    </w:p>
    <w:p>
      <w:pPr>
        <w:pStyle w:val="ListBullet"/>
        <w:spacing w:line="240" w:lineRule="auto"/>
        <w:ind w:left="720"/>
      </w:pPr>
      <w:r>
        <w:rPr>
          <w:lang w:val="id_ID" w:bidi="id_ID"/>
        </w:rPr>
      </w:r>
      <w:r>
        <w:rPr>
          <w:lang w:val="id_ID" w:bidi="id_ID"/>
        </w:rPr>
        <w:t>Hentikan peragaannya. 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mengakhiri bagian pengajaran ini dengan mengatakan para pengikut-Nya seperti nabi-nabi zaman dulu, karena para nabi juga menderita karena melakukan apa yang baik. Para nabi menyampaikan pesan dari Allah.</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naik ke bukit dan </w:t>
      </w:r>
      <w:r>
        <w:rPr>
          <w:b/>
          <w:lang w:val="id_ID" w:bidi="id_ID"/>
        </w:rPr>
        <w:t>murid-murid</w:t>
      </w:r>
      <w:r>
        <w:rPr>
          <w:lang w:val="id_ID" w:bidi="id_ID"/>
        </w:rPr>
        <w:t xml:space="preserve">-Nya, atau </w:t>
      </w:r>
      <w:r>
        <w:rPr>
          <w:b/>
          <w:lang w:val="id_ID" w:bidi="id_ID"/>
        </w:rPr>
        <w:t>para pengikut</w:t>
      </w:r>
      <w:r>
        <w:rPr>
          <w:lang w:val="id_ID" w:bidi="id_ID"/>
        </w:rPr>
        <w:t xml:space="preserve">-Nya, mendekat kepada-Nya. Yesus baru saja memilih para pengikut terdekat ini. Pastikan untuk menggunakan kata yang wajar dalam bahasa Anda untuk menunjukkan bahwa para murid mengikuti Yesus dan menaati-Nya, dan tidak hanya belajar seperti siswa di kelas. Terjemahkan "murid" dengan cara yang sama seperti Anda telah menerjemahkannya sebelumnya. Lihat Daftar Kata Utama untuk definisi yang lebih lengkap tentang kata </w:t>
      </w:r>
      <w:r>
        <w:rPr>
          <w:lang w:val="id_ID" w:bidi="id_ID"/>
        </w:rPr>
        <w:t>murid</w:t>
      </w:r>
      <w:r>
        <w:rPr>
          <w:lang w:val="id_ID" w:bidi="id_ID"/>
        </w:rPr>
        <w:t>.</w:t>
      </w:r>
    </w:p>
    <w:p>
      <w:pPr/>
      <w:r>
        <w:rPr>
          <w:lang w:val="id_ID" w:bidi="id_ID"/>
        </w:rPr>
      </w:r>
      <w:r>
        <w:rPr>
          <w:lang w:val="id_ID" w:bidi="id_ID"/>
        </w:rPr>
        <w:t xml:space="preserve">Yesus mengajar dengan perkataan-perkataan. Dalam setiap perkataan, Yesus mengatakan orang seperti apa yang </w:t>
      </w:r>
      <w:r>
        <w:rPr>
          <w:b/>
          <w:lang w:val="id_ID" w:bidi="id_ID"/>
        </w:rPr>
        <w:t>diberkati</w:t>
      </w:r>
      <w:r>
        <w:rPr>
          <w:lang w:val="id_ID" w:bidi="id_ID"/>
        </w:rPr>
        <w:t xml:space="preserve">, atau diperkenan oleh Allah. "Berkat" merujuk pada pertolongan Allah, tindakan baik Allah, atau perkenanan yang Dia berikan kepada seseorang atau sesuatu. Usahakan untuk menghindari penggunaan kata yang mengandung arti keberuntungan atau peluang. Lihat Daftar Kata Utama untuk definisi lengkap dari kata </w:t>
      </w:r>
      <w:r>
        <w:rPr>
          <w:lang w:val="id_ID" w:bidi="id_ID"/>
        </w:rPr>
        <w:t>memberkati</w:t>
      </w:r>
      <w:r>
        <w:rPr>
          <w:lang w:val="id_ID" w:bidi="id_ID"/>
        </w:rPr>
        <w:t>.</w:t>
      </w:r>
    </w:p>
    <w:p>
      <w:pPr/>
      <w:r>
        <w:rPr>
          <w:lang w:val="id_ID" w:bidi="id_ID"/>
        </w:rPr>
      </w:r>
      <w:r>
        <w:rPr>
          <w:lang w:val="id_ID" w:bidi="id_ID"/>
        </w:rPr>
        <w:t xml:space="preserve">Dalam pepatah pertama, Yesus berbicara tentang </w:t>
      </w:r>
      <w:r>
        <w:rPr>
          <w:b/>
          <w:lang w:val="id_ID" w:bidi="id_ID"/>
        </w:rPr>
        <w:t>kerajaan surga</w:t>
      </w:r>
      <w:r>
        <w:rPr>
          <w:lang w:val="id_ID" w:bidi="id_ID"/>
        </w:rPr>
        <w:t xml:space="preserve">. </w:t>
      </w:r>
      <w:r>
        <w:rPr>
          <w:b/>
          <w:lang w:val="id_ID" w:bidi="id_ID"/>
        </w:rPr>
        <w:t>Surga</w:t>
      </w:r>
      <w:r>
        <w:rPr>
          <w:lang w:val="id_ID" w:bidi="id_ID"/>
        </w:rPr>
        <w:t xml:space="preserve"> adalah tempat Allah tinggal. Kerajaan surga adalah keadaan di mana Allah memerintah dalam hati umat-Nya, bukan suatu tempat jasmani. Anda akan mengingat frasa "kerajaan surga" dari beberapa perikop sebelumnya. Terjemahkan frasa tersebut dengan cara yang sama di sini. Lihat Daftar Kata Utama untuk definisi yang lebih lengkap dari frasa </w:t>
      </w:r>
      <w:r>
        <w:rPr>
          <w:lang w:val="id_ID" w:bidi="id_ID"/>
        </w:rPr>
        <w:t>kerajaan surga</w:t>
      </w:r>
      <w:r>
        <w:rPr>
          <w:lang w:val="id_ID" w:bidi="id_ID"/>
        </w:rPr>
        <w:t>.</w:t>
      </w:r>
    </w:p>
    <w:p>
      <w:pPr/>
      <w:r>
        <w:rPr>
          <w:lang w:val="id_ID" w:bidi="id_ID"/>
        </w:rPr>
      </w:r>
      <w:r>
        <w:rPr>
          <w:lang w:val="id_ID" w:bidi="id_ID"/>
        </w:rPr>
        <w:t xml:space="preserve">Untuk perkataan tentang orang-orang yang lapar dan haus akan </w:t>
      </w:r>
      <w:r>
        <w:rPr>
          <w:b/>
          <w:lang w:val="id_ID" w:bidi="id_ID"/>
        </w:rPr>
        <w:t>kebenaran</w:t>
      </w:r>
      <w:r>
        <w:rPr>
          <w:lang w:val="id_ID" w:bidi="id_ID"/>
        </w:rPr>
        <w:t xml:space="preserve">, Yesus merujuk kepada orang-orang yang melakukan apa yang benar. Ini harus diterjemahkan sama seperti pada perikop sebelumnya. Lihat Daftar Kata Utama untuk definisi yang lebih lengkap tentang kata </w:t>
      </w:r>
      <w:r>
        <w:rPr>
          <w:lang w:val="id_ID" w:bidi="id_ID"/>
        </w:rPr>
        <w:t>kebenaran</w:t>
      </w:r>
      <w:r>
        <w:rPr>
          <w:lang w:val="id_ID" w:bidi="id_ID"/>
        </w:rPr>
        <w:t>.</w:t>
      </w:r>
    </w:p>
    <w:p>
      <w:pPr/>
      <w:r>
        <w:rPr>
          <w:lang w:val="id_ID" w:bidi="id_ID"/>
        </w:rPr>
      </w:r>
      <w:r>
        <w:rPr>
          <w:lang w:val="id_ID" w:bidi="id_ID"/>
        </w:rPr>
        <w:t xml:space="preserve">Yesus kemudian mengatakan bahwa orang yang murah hati itu bahagia karena mereka akan menerima kemurahan dari Allah. Menunjukkan </w:t>
      </w:r>
      <w:r>
        <w:rPr>
          <w:b/>
          <w:lang w:val="id_ID" w:bidi="id_ID"/>
        </w:rPr>
        <w:t>kemurahan hati</w:t>
      </w:r>
      <w:r>
        <w:rPr>
          <w:lang w:val="id_ID" w:bidi="id_ID"/>
        </w:rPr>
        <w:t xml:space="preserve"> adalah menunjukkan belas kasih bagi mereka yang menderita atau yang membutuhkan. Allah-lah yang menunjukkan belas kasih kepada umat-Nya. Terjemahkan "kemurahan hati" dengan cara yang sama seperti yang telah Anda lakukan sebelumnya, dan ingatlah bahwa </w:t>
      </w:r>
      <w:r>
        <w:rPr>
          <w:lang w:val="id_ID" w:bidi="id_ID"/>
        </w:rPr>
        <w:t>murah hati</w:t>
      </w:r>
      <w:r>
        <w:rPr>
          <w:lang w:val="id_ID" w:bidi="id_ID"/>
        </w:rPr>
        <w:t xml:space="preserve"> terdapat di Daftar Kata Utama.</w:t>
      </w:r>
    </w:p>
    <w:p>
      <w:pPr/>
      <w:r>
        <w:rPr>
          <w:lang w:val="id_ID" w:bidi="id_ID"/>
        </w:rPr>
      </w:r>
      <w:r>
        <w:rPr>
          <w:lang w:val="id_ID" w:bidi="id_ID"/>
        </w:rPr>
        <w:t xml:space="preserve">Selanjutnya, Yesus mengatakan bahwa orang yang </w:t>
      </w:r>
      <w:r>
        <w:rPr>
          <w:b/>
          <w:lang w:val="id_ID" w:bidi="id_ID"/>
        </w:rPr>
        <w:t>suci hati</w:t>
      </w:r>
      <w:r>
        <w:rPr>
          <w:lang w:val="id_ID" w:bidi="id_ID"/>
        </w:rPr>
        <w:t>-nya akan melihat Allah. "Suci hati" berarti seseorang yang benar-benar ingin menyenangkan Allah. Bagi para pendengar Yahudi, hati adalah tempat perasaan dan emosi seseorang. Dalam bahasa Anda, pikirkan kata apa yang menggambarkan kehidupan batin, lubuk hati, atau tempat perasaan dan emosi manusia.</w:t>
      </w:r>
    </w:p>
    <w:p>
      <w:pPr/>
      <w:r>
        <w:rPr>
          <w:lang w:val="id_ID" w:bidi="id_ID"/>
        </w:rPr>
      </w:r>
      <w:r>
        <w:rPr>
          <w:lang w:val="id_ID" w:bidi="id_ID"/>
        </w:rPr>
        <w:t xml:space="preserve">Orang yang membawa damai diberkati karena Allah menyebut mereka anak-anak-Nya. Seseorang yang mengusahakan </w:t>
      </w:r>
      <w:r>
        <w:rPr>
          <w:b/>
          <w:lang w:val="id_ID" w:bidi="id_ID"/>
        </w:rPr>
        <w:t>damai</w:t>
      </w:r>
      <w:r>
        <w:rPr>
          <w:lang w:val="id_ID" w:bidi="id_ID"/>
        </w:rPr>
        <w:t xml:space="preserve"> adalah orang yang melihat konflik atau masalah di antara orang lain dan berusaha mencari solusi. Lihat Daftar Kata Utama untuk definisi lengkap </w:t>
      </w:r>
      <w:r>
        <w:rPr>
          <w:lang w:val="id_ID" w:bidi="id_ID"/>
        </w:rPr>
        <w:t>damai</w:t>
      </w:r>
      <w:r>
        <w:rPr>
          <w:lang w:val="id_ID" w:bidi="id_ID"/>
        </w:rPr>
        <w:t>.</w:t>
      </w:r>
    </w:p>
    <w:p>
      <w:pPr/>
      <w:r>
        <w:rPr>
          <w:lang w:val="id_ID" w:bidi="id_ID"/>
        </w:rPr>
      </w:r>
      <w:r>
        <w:rPr>
          <w:lang w:val="id_ID" w:bidi="id_ID"/>
        </w:rPr>
        <w:t xml:space="preserve">Perkataan terakhir adalah bahwa orang yang mengikuti Allah akan mengalami </w:t>
      </w:r>
      <w:r>
        <w:rPr>
          <w:b/>
          <w:lang w:val="id_ID" w:bidi="id_ID"/>
        </w:rPr>
        <w:t>penganiayaan</w:t>
      </w:r>
      <w:r>
        <w:rPr>
          <w:lang w:val="id_ID" w:bidi="id_ID"/>
        </w:rPr>
        <w:t>. Ini berarti bahwa orang lain akan menyakiti umat Allah atau membuat mereka menderita. Penderitaan semacam ini bisa berupa penderitaan fisik atau penderitaan karena tidak memiliki uang.</w:t>
      </w:r>
    </w:p>
    <w:p>
      <w:pPr/>
      <w:r>
        <w:rPr>
          <w:lang w:val="id_ID" w:bidi="id_ID"/>
        </w:rPr>
      </w:r>
      <w:r>
        <w:rPr>
          <w:lang w:val="id_ID" w:bidi="id_ID"/>
        </w:rPr>
        <w:t xml:space="preserve">Yesus mengatakan Allah akan memberi </w:t>
      </w:r>
      <w:r>
        <w:rPr>
          <w:b/>
          <w:lang w:val="id_ID" w:bidi="id_ID"/>
        </w:rPr>
        <w:t>upah</w:t>
      </w:r>
      <w:r>
        <w:rPr>
          <w:lang w:val="id_ID" w:bidi="id_ID"/>
        </w:rPr>
        <w:t xml:space="preserve"> kepada umat-Nya atas penderitaan mereka. Upah ini adalah hadiah khusus dari Allah yang Ia berikan kepada umat-Nya di surga .</w:t>
      </w:r>
    </w:p>
    <w:p>
      <w:pPr/>
      <w:r>
        <w:rPr>
          <w:lang w:val="id_ID" w:bidi="id_ID"/>
        </w:rPr>
      </w:r>
      <w:r>
        <w:rPr>
          <w:lang w:val="id_ID" w:bidi="id_ID"/>
        </w:rPr>
        <w:t xml:space="preserve">Yesus membandingkan penderitaan yang dialami para murid-Nya dengan penderitaan yang dialami para </w:t>
      </w:r>
      <w:r>
        <w:rPr>
          <w:b/>
          <w:lang w:val="id_ID" w:bidi="id_ID"/>
        </w:rPr>
        <w:t>nabi</w:t>
      </w:r>
      <w:r>
        <w:rPr>
          <w:lang w:val="id_ID" w:bidi="id_ID"/>
        </w:rPr>
        <w:t xml:space="preserve">, atau utusan Allah, dalam Perjanjian Lama, karena penganiayaan dari orang-orang yang hidup pada zaman mereka. Orang-orang yang mendengarkan Yesus sudah tahu tentang penganiayaan para nabi. Para nabi, atau utusan dalam Perjanjian Lama, menyampaikan pesan dari Allah. Lihat Daftar Kata Utama untuk definisi lengkap dari kata </w:t>
      </w:r>
      <w:r>
        <w:rPr>
          <w:lang w:val="id_ID" w:bidi="id_ID"/>
        </w:rPr>
        <w:t>nabi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5:13–16</w:t>
      </w:r>
      <w:r>
        <w:rPr>
          <w:lang w:val="id_ID" w:bidi="id_ID"/>
        </w:rPr>
      </w:r>
    </w:p>
    <w:p>
      <w:pPr>
        <w:pStyle w:val="Heading3"/>
      </w:pPr>
      <w:r>
        <w:rPr>
          <w:lang w:val="id_ID" w:bidi="id_ID"/>
        </w:rPr>
        <w:t>Dengar dan Renungkan</w:t>
      </w:r>
    </w:p>
    <w:p>
      <w:pPr/>
      <w:r>
        <w:rPr>
          <w:lang w:val="id_ID" w:bidi="id_ID"/>
        </w:rPr>
      </w:r>
      <w:r>
        <w:rPr>
          <w:lang w:val="id_ID" w:bidi="id_ID"/>
        </w:rPr>
        <w:t>Dengarkan Matius 5:13–16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Yesus duduk di lereng bukit untuk mengajar para murid-Nya, atau para pengikut terdekat. Kerumunan orang juga mendengarkan. Yesus baru saja selesai mengajarkan serangkaian perkataan tentang orang seperti apa yang diberkati oleh Allah, dan bagaimana Allah memberkati mereka. Sekarang, Yesus berbicara tentang bagaimana para pengikut-Nya harus berbeda dari orang-orang di sekitar mereka. Yesus menggunakan garam dan terang untuk menggambarkan bagaimana para pengikut-Nya seharusnya berbeda.</w:t>
      </w:r>
    </w:p>
    <w:p>
      <w:pPr/>
      <w:r>
        <w:rPr>
          <w:lang w:val="id_ID" w:bidi="id_ID"/>
        </w:rPr>
      </w:r>
      <w:r>
        <w:rPr>
          <w:lang w:val="id_ID" w:bidi="id_ID"/>
        </w:rPr>
        <w:t>Yesus mengatakan bahwa para murid-Nya adalah seperti garam bagi semua orang di bumi. Orang-orang menggunakan garam untuk menyedapkan rasa makanan atau untuk mengawetkan makanan agar tidak rusak. Beberapa orang berpikir bahwa maksud perkataan Yesus adalah agar para murid-Nya memperbaiki dunia tempat mereka tinggal. Orang lain berpikir Yesus memaksudkan bahwa para murid-Nya harus melestarikan dunia, yang berarti para murid-Nya harus mencegah dunia menjadi buruk. Kedua makna itu berguna untuk dipertimbangkan.</w:t>
      </w:r>
    </w:p>
    <w:p>
      <w:pPr/>
      <w:r>
        <w:rPr>
          <w:lang w:val="id_ID" w:bidi="id_ID"/>
        </w:rPr>
      </w:r>
      <w:r>
        <w:rPr>
          <w:lang w:val="id_ID" w:bidi="id_ID"/>
        </w:rPr>
        <w:t>Berhenti dan bicarakan tentang saat ketika Anda atau seseorang yang Anda kenal memasak makanan dengan garam atau rempah-rempah lainnya. Juga, bicarakan tentang saat Anda atau seseorang yang Anda kenal menggunakan garam untuk mengawetkan daging atau makanan lainnya. Bagaimana rasa makanannya? Kemudian, bicarakan tentang saat ketika Anda makan makanan tanpa garam atau makanan yang sudah basi. Seperti apa rasanya makanan yang tawar atau busuk?</w:t>
      </w:r>
    </w:p>
    <w:p>
      <w:pPr/>
      <w:r>
        <w:rPr>
          <w:lang w:val="id_ID" w:bidi="id_ID"/>
        </w:rPr>
      </w:r>
      <w:r>
        <w:rPr>
          <w:lang w:val="id_ID" w:bidi="id_ID"/>
        </w:rPr>
        <w:t>Yesus bertanya bagaimana garam yang sudah hilang fungsinya bisa dipakai. Garam yang tidak berguna kehilangan rasa dan tercampur dengan bahan-bahan lain sehingga rasanya tidak lagi seperti garam. Garam yang tidak berasa dan tidak berguna tidak dapat menjadi asin lagi.</w:t>
      </w:r>
    </w:p>
    <w:p>
      <w:pPr/>
      <w:r>
        <w:rPr>
          <w:lang w:val="id_ID" w:bidi="id_ID"/>
        </w:rPr>
      </w:r>
      <w:r>
        <w:rPr>
          <w:lang w:val="id_ID" w:bidi="id_ID"/>
        </w:rPr>
        <w:t>Yesus mengatakan bahwa orang-orang akan membuang garam yang tidak berguna di luar, dan kemudian orang lain akan menginjaknya, sama seperti mereka menginjak sampah di jalan. Yesus membandingkan garam yang tidak berguna dengan para murid yang tidak berguna, yaitu yang tidak berbeda dari dunia di sekitar mereka.</w:t>
      </w:r>
    </w:p>
    <w:p>
      <w:pPr/>
      <w:r>
        <w:rPr>
          <w:lang w:val="id_ID" w:bidi="id_ID"/>
        </w:rPr>
      </w:r>
      <w:r>
        <w:rPr>
          <w:lang w:val="id_ID" w:bidi="id_ID"/>
        </w:rPr>
        <w:t>Selanjutnya, Yesus mengatakan bahwa para murid-Nya adalah seperti terang untuk dilihat oleh semua orang di dunia. Terang adalah cara umum yang digunakan Yesus untuk menggambarkan kehidupan baru yang seharusnya dimiliki para pengikut-Nya di tengah kegelapan, atau dunia yang jahat di sekitar mereka.</w:t>
      </w:r>
    </w:p>
    <w:p>
      <w:pPr/>
      <w:r>
        <w:rPr>
          <w:lang w:val="id_ID" w:bidi="id_ID"/>
        </w:rPr>
      </w:r>
      <w:r>
        <w:rPr>
          <w:lang w:val="id_ID" w:bidi="id_ID"/>
        </w:rPr>
        <w:t>Yesus membandingkan para pengikut-Nya dengan sebuah kota di atas bukit yang dapat dikenali dengan mudah oleh orang banyak. Tidak ada seorang pun yang dapat menyembunyikan kota di atas bukit karena kota di bukit menyala oleh banyak lampu pada malam hari. "Tidak ada seorang pun yang dapat menyembunyikan kota di atas bukit" mungkin adalah perkataan umum pada masa itu. Semua orang di sekitar bukit akan dapat melihat kota itu dengan mudah. Demikian pula, tidak ada seorang pun yang dapat menyembunyikan sekelompok murid Yesus. Dunia mestinya dapat melihat murid-murid Yesus dengan mudah.</w:t>
      </w:r>
    </w:p>
    <w:p>
      <w:pPr/>
      <w:r>
        <w:rPr>
          <w:lang w:val="id_ID" w:bidi="id_ID"/>
        </w:rPr>
      </w:r>
      <w:r>
        <w:rPr>
          <w:lang w:val="id_ID" w:bidi="id_ID"/>
        </w:rPr>
        <w:t>Berhenti dan bicarakan tentang saat ketika Anda melihat sebuah kota besar atau kota kecil pada malam hari dari jauh. Jelaskan seperti apa bentuknya. Lampu seperti apa yang Anda lihat?</w:t>
      </w:r>
    </w:p>
    <w:p>
      <w:pPr/>
      <w:r>
        <w:rPr>
          <w:lang w:val="id_ID" w:bidi="id_ID"/>
        </w:rPr>
      </w:r>
      <w:r>
        <w:rPr>
          <w:lang w:val="id_ID" w:bidi="id_ID"/>
        </w:rPr>
        <w:t>Selanjutnya, Yesus mengatakan orang-orang tidak menyalakan pelita dan kemudian meletakkannya di bawah keranjang atau mangkuk di rumah mereka. Pelita yang dimaksud berbentuk seperti mangkuk tanah liat kecil berisi minyak dengan sumbu. Orang-orang menyalakan pelita untuk memberikan penerangan di dalam rumah. Banyak rumah hanya memiliki satu ruangan, sehingga satu pelita dapat memberikan terang kepada seluruh rumah.</w:t>
      </w:r>
    </w:p>
    <w:p>
      <w:pPr/>
      <w:r>
        <w:rPr>
          <w:lang w:val="id_ID" w:bidi="id_ID"/>
        </w:rPr>
      </w:r>
      <w:r>
        <w:rPr>
          <w:lang w:val="id_ID" w:bidi="id_ID"/>
        </w:rPr>
        <w:t xml:space="preserve">Berhenti dan tunjukkan gambar </w:t>
      </w:r>
      <w:r>
        <w:rPr>
          <w:lang w:val="id_ID" w:bidi="id_ID"/>
        </w:rPr>
        <w:t>pelita</w:t>
      </w:r>
      <w:r>
        <w:rPr>
          <w:lang w:val="id_ID" w:bidi="id_ID"/>
        </w:rPr>
        <w:t>.</w:t>
      </w:r>
    </w:p>
    <w:p>
      <w:pPr/>
      <w:r>
        <w:rPr>
          <w:lang w:val="id_ID" w:bidi="id_ID"/>
        </w:rPr>
      </w:r>
      <w:r>
        <w:rPr>
          <w:lang w:val="id_ID" w:bidi="id_ID"/>
        </w:rPr>
        <w:t>Yesus mengatakan orang-orang tidak meletakkan pelita di bawah keranjang atau mangkuk. Pastikan kata yang Anda pilih untuk keranjang atau mangkuk adalah wadah besar dan tidak ada cahaya yang dapat menembusnya. Maksud Yesus adalah sia-sia saja jika kita menyalakan pelita di dalam rumah lalu menyembunyikannya di bawah benda lain.</w:t>
      </w:r>
    </w:p>
    <w:p>
      <w:pPr/>
      <w:r>
        <w:rPr>
          <w:lang w:val="id_ID" w:bidi="id_ID"/>
        </w:rPr>
      </w:r>
      <w:r>
        <w:rPr>
          <w:lang w:val="id_ID" w:bidi="id_ID"/>
        </w:rPr>
        <w:t xml:space="preserve">Berhenti dan tunjukkan foto sebuah </w:t>
      </w:r>
      <w:r>
        <w:rPr>
          <w:lang w:val="id_ID" w:bidi="id_ID"/>
        </w:rPr>
        <w:t>keranjang/mangkuk</w:t>
      </w:r>
      <w:r>
        <w:rPr>
          <w:lang w:val="id_ID" w:bidi="id_ID"/>
        </w:rPr>
        <w:t>.</w:t>
      </w:r>
    </w:p>
    <w:p>
      <w:pPr/>
      <w:r>
        <w:rPr>
          <w:lang w:val="id_ID" w:bidi="id_ID"/>
        </w:rPr>
      </w:r>
      <w:r>
        <w:rPr>
          <w:lang w:val="id_ID" w:bidi="id_ID"/>
        </w:rPr>
        <w:t>Orang tidak menyembunyikan pelita, tetapi menyalakan pelita dan meletakkannya di atas dudukan kayu, logam, atau batu sehingga semua orang di rumah dapat melihatnya. Pelita itu diletakkan tinggi-tinggi sehingga dapat memberikan lebih banyak cahaya.</w:t>
      </w:r>
    </w:p>
    <w:p>
      <w:pPr/>
      <w:r>
        <w:rPr>
          <w:lang w:val="id_ID" w:bidi="id_ID"/>
        </w:rPr>
      </w:r>
      <w:r>
        <w:rPr>
          <w:lang w:val="id_ID" w:bidi="id_ID"/>
        </w:rPr>
        <w:t xml:space="preserve">Berhenti dan tunjukkan foto sebuah </w:t>
      </w:r>
      <w:r>
        <w:rPr>
          <w:lang w:val="id_ID" w:bidi="id_ID"/>
        </w:rPr>
        <w:t>kaki dian</w:t>
      </w:r>
      <w:r>
        <w:rPr>
          <w:lang w:val="id_ID" w:bidi="id_ID"/>
        </w:rPr>
        <w:t>.</w:t>
      </w:r>
    </w:p>
    <w:p>
      <w:pPr/>
      <w:r>
        <w:rPr>
          <w:lang w:val="id_ID" w:bidi="id_ID"/>
        </w:rPr>
      </w:r>
      <w:r>
        <w:rPr>
          <w:lang w:val="id_ID" w:bidi="id_ID"/>
        </w:rPr>
        <w:t>Berhenti dan bicarakan tentang saat ketika Anda perlu melihat pada malam hari. Jenis lampu atau pencahayaan apa yang Anda gunakan? Ceritakan apa yang Anda lakukan dengan lampu itu. Apa yang akan terjadi jika Anda tidak memiliki cahaya?</w:t>
      </w:r>
    </w:p>
    <w:p>
      <w:pPr/>
      <w:r>
        <w:rPr>
          <w:lang w:val="id_ID" w:bidi="id_ID"/>
        </w:rPr>
      </w:r>
      <w:r>
        <w:rPr>
          <w:lang w:val="id_ID" w:bidi="id_ID"/>
        </w:rPr>
        <w:t>Sekarang, Yesus mengatakan bahwa para murid-Nya harus seperti pelita yang memberikan terang kepada semua orang di dalam rumah. Para murid Yesus memancarkan terang mereka dengan menjadi orang-orang yang Yesus gambarkan sebelumnya sebagai orang yang diberkati Allah. Para murid harus hidup dengan cara ini sehingga semua orang dapat melihat mereka. Allah memberkati orang-orang yang menunjukkan bahwa mereka membutuhkan Allah, rendah hati dan sedih, serta lapar untuk melakukan apa yang baik.</w:t>
      </w:r>
    </w:p>
    <w:p>
      <w:pPr/>
      <w:r>
        <w:rPr>
          <w:lang w:val="id_ID" w:bidi="id_ID"/>
        </w:rPr>
      </w:r>
      <w:r>
        <w:rPr>
          <w:lang w:val="id_ID" w:bidi="id_ID"/>
        </w:rPr>
        <w:t>Ketika para pengikut Yesus hidup dengan cara ini, orang-orang dengan mudah melihat mereka. Tujuan dari cara hidup yang baru ini bukan supaya orang lain berusaha menjadi seperti para murid. Yesus mengatakan bahwa tujuannya adalah agar orang-orang memuliakan, atau memuji dan menghormati Bapa mereka di surga.</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bahwa para murid-Nya adalah seperti garam bagi dunia.</w:t>
      </w:r>
    </w:p>
    <w:p>
      <w:pPr/>
      <w:r>
        <w:rPr>
          <w:lang w:val="id_ID" w:bidi="id_ID"/>
        </w:rPr>
      </w:r>
      <w:r>
        <w:rPr>
          <w:b/>
          <w:lang w:val="id_ID" w:bidi="id_ID"/>
        </w:rPr>
        <w:t>Adegan kedua:</w:t>
      </w:r>
      <w:r>
        <w:rPr>
          <w:lang w:val="id_ID" w:bidi="id_ID"/>
        </w:rPr>
        <w:t xml:space="preserve"> Yesus mengatakan para murid-Nya adalah seperti terang dunia. Para murid-Nya ibarat kota di atas bukit atau pelita di atas kaki dian. Tidak ada seorang pun yang dapat menyembunyikan terang mereka.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Seseorang yang menyalakan pelita</w:t>
      </w:r>
    </w:p>
    <w:p>
      <w:pPr>
        <w:pStyle w:val="ListBullet"/>
        <w:spacing w:line="240" w:lineRule="auto"/>
        <w:ind w:left="720"/>
      </w:pPr>
      <w:r>
        <w:rPr>
          <w:lang w:val="id_ID" w:bidi="id_ID"/>
        </w:rPr>
      </w:r>
      <w:r>
        <w:rPr>
          <w:lang w:val="id_ID" w:bidi="id_ID"/>
        </w:rPr>
        <w:t>Orang-orang di sebuah rumah</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dan kerumunan orang di lereng gunung yang sama. Dia memulai dengan mengajarkan mereka perkataan-perkataan penting tentang orang-orang yang diberkati Allah, dan sekarang Yesus melanjutkan pengajaran tentang bagaimana para murid-Nya seharusnya berbeda dari orang-orang di sekitar mereka.</w:t>
      </w:r>
    </w:p>
    <w:p>
      <w:pPr/>
      <w:r>
        <w:rPr>
          <w:lang w:val="id_ID" w:bidi="id_ID"/>
        </w:rPr>
      </w:r>
      <w:r>
        <w:rPr>
          <w:lang w:val="id_ID" w:bidi="id_ID"/>
        </w:rPr>
        <w:t>Dalam adegan pertama, Yesus mengatakan para murid-Nya seperti garam. Ingatlah bahwa garam digunakan untuk menyedapkan makanan dan mengawetkan makanan. Pikirkan bagaimana Anda dapat menunjukkan bahwa para murid Yesus adalah seperti garam bagi semua orang di dunia.</w:t>
      </w:r>
    </w:p>
    <w:p>
      <w:pPr/>
      <w:r>
        <w:rPr>
          <w:lang w:val="id_ID" w:bidi="id_ID"/>
        </w:rPr>
      </w:r>
      <w:r>
        <w:rPr>
          <w:lang w:val="id_ID" w:bidi="id_ID"/>
        </w:rPr>
        <w:t xml:space="preserve">Kemudian, Yesus membuat </w:t>
      </w:r>
      <w:r>
        <w:rPr>
          <w:b/>
          <w:lang w:val="id_ID" w:bidi="id_ID"/>
        </w:rPr>
        <w:t>perbandingan</w:t>
      </w:r>
      <w:r>
        <w:rPr>
          <w:lang w:val="id_ID" w:bidi="id_ID"/>
        </w:rPr>
        <w:t xml:space="preserve"> antara garam yang berguna dan garam yang tidak berguna. Anda harus memilih cara yang wajar dalam bahasa Anda untuk menunjukkan perbedaan antara garam yang baik dan garam yang tidak berguna. Yesus mengatakan garam yang tidak berguna tidak baik untuk apa pun. Penting untuk diingat bahwa garam itu pun tidak berguna di jalan setapak. Orang-orang akan menginjak garam yang tidak berguna sama seperti mereka menginjak sampah.</w:t>
      </w:r>
    </w:p>
    <w:p>
      <w:pPr/>
      <w:r>
        <w:rPr>
          <w:lang w:val="id_ID" w:bidi="id_ID"/>
        </w:rPr>
      </w:r>
      <w:r>
        <w:rPr>
          <w:lang w:val="id_ID" w:bidi="id_ID"/>
        </w:rPr>
        <w:t>Dalam adegan kedua, Yesus memulai bagian baru dengan membandingkan para murid-Nya dengan terang. Pertama, Yesus mengatakan bahwa para murid-Nya adalah terang bagi semua orang di dunia. Kemudian, Yesus membandingkan para murid-Nya dengan sebuah kota di atas bukit dan sebuah pelita di atas kaki dian.</w:t>
      </w:r>
    </w:p>
    <w:p>
      <w:pPr/>
      <w:r>
        <w:rPr>
          <w:lang w:val="id_ID" w:bidi="id_ID"/>
        </w:rPr>
      </w:r>
      <w:r>
        <w:rPr>
          <w:lang w:val="id_ID" w:bidi="id_ID"/>
        </w:rPr>
        <w:t xml:space="preserve">Adalah penting bagi para murid Yesus untuk menjadi terang bagi semua orang di bumi. Pikirkan bagaimana Anda akan menunjukkan kota yang dibangun di atas bukit. Orang-orang harus bisa dengan mudah melihat dan mengenali kota itu. Tidak ada seorang pun yang membangun kota di bukit dan kemudian menyembunyikannya. Mustahil menyembunyikannya. </w:t>
      </w:r>
    </w:p>
    <w:p>
      <w:pPr/>
      <w:r>
        <w:rPr>
          <w:lang w:val="id_ID" w:bidi="id_ID"/>
        </w:rPr>
      </w:r>
      <w:r>
        <w:rPr>
          <w:lang w:val="id_ID" w:bidi="id_ID"/>
        </w:rPr>
        <w:t>Penting untuk diingat bahwa Yesus mengatakan orang-orang juga tidak menyalakan pelita dan menyembunyikannya. Tujuan menyalakan pelita adalah untuk memberikan terang. Ingatlah bahwa jika sebuah keranjang menutupi pelita, tidak ada cahaya sama sekali yang bersinar melalui keranjang itu.</w:t>
      </w:r>
    </w:p>
    <w:p>
      <w:pPr/>
      <w:r>
        <w:rPr>
          <w:lang w:val="id_ID" w:bidi="id_ID"/>
        </w:rPr>
      </w:r>
      <w:r>
        <w:rPr>
          <w:lang w:val="id_ID" w:bidi="id_ID"/>
        </w:rPr>
        <w:t>Yesus membandingkan orang yang menyembunyikan terang dengan orang yang tidak menyembunyikan terang. Ingatlah bahwa orang itu menyalakan pelita kali ini dan meletakkannya di tempat yang tinggi di ruangan sehingga semua orang dapat melihat dengan baik, bahkan saat gelap.</w:t>
      </w:r>
    </w:p>
    <w:p>
      <w:pPr/>
      <w:r>
        <w:rPr>
          <w:lang w:val="id_ID" w:bidi="id_ID"/>
        </w:rPr>
      </w:r>
      <w:r>
        <w:rPr>
          <w:lang w:val="id_ID" w:bidi="id_ID"/>
        </w:rPr>
        <w:t>Pada bagian akhir adegan, Yesus mengatakan para pengikut-Nya harus seperti pelita yang membantu semua orang melihat. Penting untuk diingat bahwa tujuan bersinar seperti pelita bukan agar orang lain menjadi seperti para murid. Tujuannya adalah agar orang lain ingin memuji dan menghormati Allah yang tinggal di surga.</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bahwa para murid-Nya adalah seperti garam bagi dunia.</w:t>
      </w:r>
    </w:p>
    <w:p>
      <w:pPr/>
      <w:r>
        <w:rPr>
          <w:lang w:val="id_ID" w:bidi="id_ID"/>
        </w:rPr>
      </w:r>
      <w:r>
        <w:rPr>
          <w:b/>
          <w:lang w:val="id_ID" w:bidi="id_ID"/>
        </w:rPr>
        <w:t>Adegan kedua:</w:t>
      </w:r>
      <w:r>
        <w:rPr>
          <w:lang w:val="id_ID" w:bidi="id_ID"/>
        </w:rPr>
        <w:t xml:space="preserve"> Yesus mengatakan para murid-Nya adalah seperti terang dunia. Para murid-Nya seperti kota di atas bukit atau pelita di atas kaki dian. Tidak ada seorang pun yang dapat menyembunyikan terang mereka.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Seseorang yang menyalakan pelita</w:t>
      </w:r>
    </w:p>
    <w:p>
      <w:pPr>
        <w:pStyle w:val="ListBullet"/>
        <w:spacing w:line="240" w:lineRule="auto"/>
        <w:ind w:left="720"/>
      </w:pPr>
      <w:r>
        <w:rPr>
          <w:lang w:val="id_ID" w:bidi="id_ID"/>
        </w:rPr>
      </w:r>
      <w:r>
        <w:rPr>
          <w:lang w:val="id_ID" w:bidi="id_ID"/>
        </w:rPr>
        <w:t>Orang-orang di sebuah rumah</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Mintalah kelompok untuk memerankan kisah ini dua kali. Mereka harus memerankannya dalam bahasa yang mereka terjemahkan.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memulai dengan mengatakan kepada para murid-Nya bahwa mereka seperti garam bagi dunia. Cobalah untuk memerankan para murid yang hidup seperti garam di antara semua orang di dunia.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di dunia, "Bagaimana perasaan kalian?" Anda mungkin mendengar hal-hal seperti: </w:t>
      </w:r>
    </w:p>
    <w:p>
      <w:pPr>
        <w:pStyle w:val="ListBullet"/>
        <w:spacing w:line="240" w:lineRule="auto"/>
        <w:ind w:left="720"/>
      </w:pPr>
      <w:r>
        <w:rPr>
          <w:lang w:val="id_ID" w:bidi="id_ID"/>
        </w:rPr>
      </w:r>
      <w:r>
        <w:rPr>
          <w:lang w:val="id_ID" w:bidi="id_ID"/>
        </w:rPr>
        <w:t xml:space="preserve">Juga tanyakan kepada para aktor yang memerankan para murid, "Hal-hal apa yang dilakukan para murid yang hidup seperti garam?"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Kemudian, Yesus mengatakan garam yang tidak asin tidak berguna, dan orang akan membuangnya seperti menyingkirkan sampah. Yesus membandingkan para murid-Nya dengan garam yang tidak berguna dan kehilangan fungsinya.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para murid Yesus,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kedua, Yesus mengibaratkan para pengikut-Nya seperti terang. Orang-orang seharusnya bisa melihat murid-murid Yesus dengan jelas karena tidak ada seorang pun yang dapat menyembunyikan mereka, sama seperti tidak ada seorang pun yang bisa menyembunyikan kota di atas bukit. Kota ini terang oleh lampu pada malam hari.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para murid Yesus,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mengatakan orang-orang juga tidak menyalakan pelita dan kemudian langsung menyembunyikannya di bawah keranjang atau mangkuk. Nyalakan pelita atau cahaya lain yang umum dalam budaya Anda untuk menggambarkan bagian dari kisah ini. Kemudian, tutupi dengan keranjang atau mangkuk besar.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banyak orang di rumah,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Nyalakan pelita atau penerangan yang sama lagi dan kemudian letakkan di tempat yang bisa terlihat oleh semua orang di ruangan.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banyak orang di rumah,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bahwa para murid-Nya harus seperti pelita ini yang membantu semua orang di dalam rumah dapat melihat. Ketika para murid-Nya bersinar seperti pelita ini bagi semua orang di dunia, orang-orang akan melihat mereka dan memuji serta menghormati Allah di surga.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Allah, "Bagaimana perasaan Anda?"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mengajar </w:t>
      </w:r>
      <w:r>
        <w:rPr>
          <w:b/>
          <w:lang w:val="id_ID" w:bidi="id_ID"/>
        </w:rPr>
        <w:t>murid-murid</w:t>
      </w:r>
      <w:r>
        <w:rPr>
          <w:lang w:val="id_ID" w:bidi="id_ID"/>
        </w:rPr>
        <w:t xml:space="preserve">-Nya di lereng gunung. Murid-murid-Nya adalah para pengikut terdekat yang pergi bersama Yesus ke mana-mana dan menaati-Nya. Terjemahkan ini dengan cara yang sama seperti yang Anda lakukan pada perikop sebelumnya dan lihat Daftar Kata Utama untuk definisi kata </w:t>
      </w:r>
      <w:r>
        <w:rPr>
          <w:lang w:val="id_ID" w:bidi="id_ID"/>
        </w:rPr>
        <w:t>murid</w:t>
      </w:r>
      <w:r>
        <w:rPr>
          <w:lang w:val="id_ID" w:bidi="id_ID"/>
        </w:rPr>
        <w:t xml:space="preserve"> yang lebih lengkap.</w:t>
      </w:r>
    </w:p>
    <w:p>
      <w:pPr/>
      <w:r>
        <w:rPr>
          <w:lang w:val="id_ID" w:bidi="id_ID"/>
        </w:rPr>
      </w:r>
      <w:r>
        <w:rPr>
          <w:lang w:val="id_ID" w:bidi="id_ID"/>
        </w:rPr>
        <w:t>Yesus mengatakan para murid-Nya seperti garam bagi dunia, artinya bagi semua orang yang tinggal di bumi. Garam biasa dipakai untuk meningkatkan rasa makanan atau untuk mengawetkan makanan. Yesus ingin para murid-Nya menjaga dunia dari kejahatan dan memperbaikinya. Yesus tidak menyuruh para pemimpin agama untuk menjadi seperti garam. Yesus mengatakan kepada para pengikut-Nya yang merupakan orang biasa bahwa mereka seperti garam.</w:t>
      </w:r>
    </w:p>
    <w:p>
      <w:pPr/>
      <w:r>
        <w:rPr>
          <w:lang w:val="id_ID" w:bidi="id_ID"/>
        </w:rPr>
      </w:r>
      <w:r>
        <w:rPr>
          <w:lang w:val="id_ID" w:bidi="id_ID"/>
        </w:rPr>
        <w:t>Yesus bertanya, "Jika garam kehilangan rasanya, bagaimana ia dapat diasinkan lagi?" Yesus tidak mengharapkan jawaban atas pertanyaan itu. Yesus menggunakan pertanyaan itu untuk menunjukkan bahwa tidak mungkin mengubah garam yang sudah tawar menjadi garam yang asin lagi.</w:t>
      </w:r>
    </w:p>
    <w:p>
      <w:pPr/>
      <w:r>
        <w:rPr>
          <w:lang w:val="id_ID" w:bidi="id_ID"/>
        </w:rPr>
      </w:r>
      <w:r>
        <w:rPr>
          <w:lang w:val="id_ID" w:bidi="id_ID"/>
        </w:rPr>
        <w:t>Berhenti di sini dan diskusikan bagaimana Anda akan mengatakan hal ini dalam bahasa Anda. Apakah Anda akan menggunakan pertanyaan di sini, atau bentuk pernyataan?</w:t>
      </w:r>
    </w:p>
    <w:p>
      <w:pPr/>
      <w:r>
        <w:rPr>
          <w:lang w:val="id_ID" w:bidi="id_ID"/>
        </w:rPr>
      </w:r>
      <w:r>
        <w:rPr>
          <w:lang w:val="id_ID" w:bidi="id_ID"/>
        </w:rPr>
        <w:t>Ketika garam kehilangan rasanya, garam tidak lagi berguna. Kata "kehilangan rasa" juga dapat diterjemahkan "menjadi percuma." Beberapa orang berpikir Yesus memperingatkan para murid-Nya untuk tidak "menjadi percuma atau bebal." Lebih umum untuk menerjemahkannya sebagai "garam yang tidak lagi berfungsi sebagaimana mestinya" atau "garam yang kehilangan fungsinya."</w:t>
      </w:r>
    </w:p>
    <w:p>
      <w:pPr/>
      <w:r>
        <w:rPr>
          <w:lang w:val="id_ID" w:bidi="id_ID"/>
        </w:rPr>
      </w:r>
      <w:r>
        <w:rPr>
          <w:lang w:val="id_ID" w:bidi="id_ID"/>
        </w:rPr>
        <w:t xml:space="preserve">Yesus mengatakan para murid-Nya adalah seperti </w:t>
      </w:r>
      <w:r>
        <w:rPr>
          <w:b/>
          <w:lang w:val="id_ID" w:bidi="id_ID"/>
        </w:rPr>
        <w:t>terang</w:t>
      </w:r>
      <w:r>
        <w:rPr>
          <w:lang w:val="id_ID" w:bidi="id_ID"/>
        </w:rPr>
        <w:t xml:space="preserve"> bagi seluruh dunia, yang berarti semua orang di mana-mana. Terjemahkan "terang" dengan cara yang sama seperti yang telah Anda lakukan sebelumnya. Terang membantu orang-orang untuk melihat jalan dalam kegelapan. Yesus memaksudkan bahwa para murid-Nya membantu orang lain di tengah kegelapan. Para murid Yesus hidup seperti Yesus di dunia yang gelap secara rohani.</w:t>
      </w:r>
    </w:p>
    <w:p>
      <w:pPr/>
      <w:r>
        <w:rPr>
          <w:lang w:val="id_ID" w:bidi="id_ID"/>
        </w:rPr>
      </w:r>
      <w:r>
        <w:rPr>
          <w:lang w:val="id_ID" w:bidi="id_ID"/>
        </w:rPr>
        <w:t>Tidak ada seorang pun yang dapat menyembunyikan kota di bukit, dan tidak ada seorang pun yang dapat menyembunyikan para murid Yesus. Yesus membandingkan para murid-Nya dengan sebuah pelita yang bersinar untuk dilihat semua orang. Tidak ada seorang pun yang menyalakan pelita dan menyembunyikannya di bawah keranjang.</w:t>
      </w:r>
    </w:p>
    <w:p>
      <w:pPr/>
      <w:r>
        <w:rPr>
          <w:lang w:val="id_ID" w:bidi="id_ID"/>
        </w:rPr>
      </w:r>
      <w:r>
        <w:rPr>
          <w:lang w:val="id_ID" w:bidi="id_ID"/>
        </w:rPr>
        <w:t xml:space="preserve">Berhenti dan tunjukkan foto </w:t>
      </w:r>
      <w:r>
        <w:rPr>
          <w:lang w:val="id_ID" w:bidi="id_ID"/>
        </w:rPr>
        <w:t>pelita</w:t>
      </w:r>
      <w:r>
        <w:rPr>
          <w:lang w:val="id_ID" w:bidi="id_ID"/>
        </w:rPr>
        <w:t xml:space="preserve">, </w:t>
      </w:r>
      <w:r>
        <w:rPr>
          <w:lang w:val="id_ID" w:bidi="id_ID"/>
        </w:rPr>
        <w:t>keranjang</w:t>
      </w:r>
      <w:r>
        <w:rPr>
          <w:lang w:val="id_ID" w:bidi="id_ID"/>
        </w:rPr>
        <w:t xml:space="preserve"> atau mangkuk, dan </w:t>
      </w:r>
      <w:r>
        <w:rPr>
          <w:lang w:val="id_ID" w:bidi="id_ID"/>
        </w:rPr>
        <w:t>kaki dian</w:t>
      </w:r>
      <w:r>
        <w:rPr>
          <w:lang w:val="id_ID" w:bidi="id_ID"/>
        </w:rPr>
        <w:t xml:space="preserve"> lagi jika diperlukan.</w:t>
      </w:r>
    </w:p>
    <w:p>
      <w:pPr/>
      <w:r>
        <w:rPr>
          <w:lang w:val="id_ID" w:bidi="id_ID"/>
        </w:rPr>
      </w:r>
      <w:r>
        <w:rPr>
          <w:lang w:val="id_ID" w:bidi="id_ID"/>
        </w:rPr>
        <w:t xml:space="preserve">Yesus mengatakan bahwa orang menyalakan pelita dan meletakkannya di atas kaki dian sehingga semua orang dapat melihat. Dengan cara yang sama, Yesus mengatakan para murid-Nya harus bersinar agar orang-orang melihat mereka. Orang-orang harus melihat </w:t>
      </w:r>
      <w:r>
        <w:rPr>
          <w:b/>
          <w:lang w:val="id_ID" w:bidi="id_ID"/>
        </w:rPr>
        <w:t>perbuatan baik</w:t>
      </w:r>
      <w:r>
        <w:rPr>
          <w:lang w:val="id_ID" w:bidi="id_ID"/>
        </w:rPr>
        <w:t xml:space="preserve"> atau </w:t>
      </w:r>
      <w:r>
        <w:rPr>
          <w:b/>
          <w:lang w:val="id_ID" w:bidi="id_ID"/>
        </w:rPr>
        <w:t>pekerjaan baik</w:t>
      </w:r>
      <w:r>
        <w:rPr>
          <w:lang w:val="id_ID" w:bidi="id_ID"/>
        </w:rPr>
        <w:t xml:space="preserve"> para murid. Ini berarti orang-orang harus melihat para murid Yesus hidup secara berbeda dari dunia di sekitar mereka. Para murid Yesus harus baik, berbelas kasih, haus akan Allah, dan mereka harus menginginkan hubungan yang benar dengan Allah sama seperti orang-orang menginginkan makanan dan minuman.</w:t>
      </w:r>
    </w:p>
    <w:p>
      <w:pPr/>
      <w:r>
        <w:rPr>
          <w:lang w:val="id_ID" w:bidi="id_ID"/>
        </w:rPr>
      </w:r>
      <w:r>
        <w:rPr>
          <w:lang w:val="id_ID" w:bidi="id_ID"/>
        </w:rPr>
        <w:t xml:space="preserve">Ketika orang-orang melihat perbuatan baik para murid, mereka akan </w:t>
      </w:r>
      <w:r>
        <w:rPr>
          <w:b/>
          <w:lang w:val="id_ID" w:bidi="id_ID"/>
        </w:rPr>
        <w:t>memuliakan</w:t>
      </w:r>
      <w:r>
        <w:rPr>
          <w:lang w:val="id_ID" w:bidi="id_ID"/>
        </w:rPr>
        <w:t xml:space="preserve">, atau memuji dan menghormati Allah. "Memuliakan" berarti berbicara dengan baik tentang seseorang atau memberikan kehormatan kepada mereka. Lihat Daftar Kata Utama untuk definisi lengkap tentang kata </w:t>
      </w:r>
      <w:r>
        <w:rPr>
          <w:lang w:val="id_ID" w:bidi="id_ID"/>
        </w:rPr>
        <w:t>memuliakan</w:t>
      </w:r>
      <w:r>
        <w:rPr>
          <w:lang w:val="id_ID" w:bidi="id_ID"/>
        </w:rPr>
        <w:t>. Para murid melakukan perbuatan baik bukan untuk membuat orang-orang berpikir bahwa mereka hebat. Mereka melakukan perbuatan baik untuk menunjukkan bahwa Allah itu agung.</w:t>
      </w:r>
    </w:p>
    <w:p>
      <w:pPr/>
      <w:r>
        <w:rPr>
          <w:lang w:val="id_ID" w:bidi="id_ID"/>
        </w:rPr>
      </w:r>
      <w:r>
        <w:rPr>
          <w:lang w:val="id_ID" w:bidi="id_ID"/>
        </w:rPr>
        <w:t>Yesus mengatakan orang-orang harus memberikan pujian atau penghormatan kepada Bapa mereka. Yesus menyebut Allah sebagai "Bapa surgawi" mereka, yang berarti Allah menciptakan umat-Nya dan memedulikan mereka seperti seorang bapa memedulikan anak-anaknya. Allah juga adalah Bapa Yesus, jadi pastikan untuk menerjemahkan "Bapamu" untuk menunjukkan ini.</w:t>
      </w:r>
    </w:p>
    <w:p>
      <w:pPr/>
      <w:r>
        <w:rPr>
          <w:lang w:val="id_ID" w:bidi="id_ID"/>
        </w:rPr>
      </w:r>
      <w:r>
        <w:rPr>
          <w:b/>
          <w:lang w:val="id_ID" w:bidi="id_ID"/>
        </w:rPr>
        <w:t>Surga</w:t>
      </w:r>
      <w:r>
        <w:rPr>
          <w:lang w:val="id_ID" w:bidi="id_ID"/>
        </w:rPr>
        <w:t xml:space="preserve"> dapat mengacu pada langit, atau pada tempat di mana Allah dan para malaikat-Nya tinggal, tergantung pada konteksnya. Dalam konteks ini, </w:t>
      </w:r>
      <w:r>
        <w:rPr>
          <w:lang w:val="id_ID" w:bidi="id_ID"/>
        </w:rPr>
        <w:t>surga</w:t>
      </w:r>
      <w:r>
        <w:rPr>
          <w:lang w:val="id_ID" w:bidi="id_ID"/>
        </w:rPr>
        <w:t xml:space="preserve"> berarti tempat di mana Allah tinggal.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bagian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5:17–26</w:t>
      </w:r>
      <w:r>
        <w:rPr>
          <w:lang w:val="id_ID" w:bidi="id_ID"/>
        </w:rPr>
      </w:r>
    </w:p>
    <w:p>
      <w:pPr>
        <w:pStyle w:val="Heading3"/>
      </w:pPr>
      <w:r>
        <w:rPr>
          <w:lang w:val="id_ID" w:bidi="id_ID"/>
        </w:rPr>
        <w:t>Dengar dan Renungkan</w:t>
      </w:r>
    </w:p>
    <w:p>
      <w:pPr/>
      <w:r>
        <w:rPr>
          <w:lang w:val="id_ID" w:bidi="id_ID"/>
        </w:rPr>
      </w:r>
      <w:r>
        <w:rPr>
          <w:lang w:val="id_ID" w:bidi="id_ID"/>
        </w:rPr>
        <w:t>Dengarkan Matius 5:17–26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Yesus duduk di lereng gunung untuk mengajar para murid-Nya, atau para pengikut terdekat. Kerumunan orang juga mendengarkan. Yesus baru saja selesai mengajar tentang bagaimana para pengikut-Nya harus berbeda dari orang-orang di sekitar mereka. Sekarang, Yesus mengajar tentang bagaimana para murid-Nya harus hidup dengan cara yang benar.</w:t>
      </w:r>
    </w:p>
    <w:p>
      <w:pPr/>
      <w:r>
        <w:rPr>
          <w:lang w:val="id_ID" w:bidi="id_ID"/>
        </w:rPr>
      </w:r>
      <w:r>
        <w:rPr>
          <w:lang w:val="id_ID" w:bidi="id_ID"/>
        </w:rPr>
        <w:t>Yesus akan mengajarkan beberapa cara penting dan tidak terduga yang seharusnya dilakukan para murid-Nya untuk menaati hukum Taurat. Yesus mengatakan agar murid-murid-Nya tidak boleh mengira bahwa Ia datang ke dunia untuk mengajarkan bahwa orang-orang tidak perlu lagi menaati hukum Musa dan ajaran para nabi. Ada kemungkinan bahwa beberapa orang mengira Yesus sedang berusaha menentang Taurat. Para murid harus ingat selama pengajaran ini bahwa Yesus tidak berusaha membatalkan Taurat.</w:t>
      </w:r>
    </w:p>
    <w:p>
      <w:pPr/>
      <w:r>
        <w:rPr>
          <w:lang w:val="id_ID" w:bidi="id_ID"/>
        </w:rPr>
      </w:r>
      <w:r>
        <w:rPr>
          <w:lang w:val="id_ID" w:bidi="id_ID"/>
        </w:rPr>
        <w:t>Yesus mengatakan bahwa Ia datang untuk menggenapi hukum Musa dan ajaran para nabi, bukan untuk membuat Taurat tidak berguna. "Menggenapi" artinya Yesus membuat nubuatan dari Kitab Suci menjadi kenyataan. Itu juga berarti Yesus membantu orang-orang memahami apa makna yang sebenarnya dari hukum Taurat. Makna yang benar adalah lebih dari sekadar menaati aturan, tetapi memiliki sikap hati yang benar.</w:t>
      </w:r>
    </w:p>
    <w:p>
      <w:pPr/>
      <w:r>
        <w:rPr>
          <w:lang w:val="id_ID" w:bidi="id_ID"/>
        </w:rPr>
      </w:r>
      <w:r>
        <w:rPr>
          <w:lang w:val="id_ID" w:bidi="id_ID"/>
        </w:rPr>
        <w:t>Kemudian, Yesus berkata, "Sesungguhnya Aku berkata kepadamu" untuk menekankan apa yang akan Ia katakan berikutnya. Yesus mengatakan ini ketika Ia ingin para murid-Nya mendengarkan dengan seksama karena pengajaran berikutnya sangat penting.</w:t>
      </w:r>
    </w:p>
    <w:p>
      <w:pPr/>
      <w:r>
        <w:rPr>
          <w:lang w:val="id_ID" w:bidi="id_ID"/>
        </w:rPr>
      </w:r>
      <w:r>
        <w:rPr>
          <w:lang w:val="id_ID" w:bidi="id_ID"/>
        </w:rPr>
        <w:t>Yesus mengatakan bahwa bagian terkecil pun pada hukum Taurat tidak akan lenyap selama langit dan bumi masih ada. "Selama langit dan bumi masih ada" merupakan ungkapan yang juga berarti "sebelum dunia berakhir." "Langit" di sini berarti angkasa, bukan surga tempat tinggal Allah. Yesus juga mengatakan bahwa tidak ada bagian Taurat, bahkan yang terkecil sekalipun, yang akan lenyap sebelum semuanya digenapi. "Semuanya digenapi" bisa berarti akhir dunia, atau bisa berarti sampai setiap nubuat menjadi kenyataan dan setiap perintah dilaksanakan.</w:t>
      </w:r>
    </w:p>
    <w:p>
      <w:pPr/>
      <w:r>
        <w:rPr>
          <w:lang w:val="id_ID" w:bidi="id_ID"/>
        </w:rPr>
      </w:r>
      <w:r>
        <w:rPr>
          <w:lang w:val="id_ID" w:bidi="id_ID"/>
        </w:rPr>
        <w:t>Yesus kemudian berbicara tentang orang-orang yang tidak menaati bagian-bagian yang terkecil pada hukum Allah, atau yang mengajarkan orang lain untuk mengabaikan bagian terkecil itu. Yesus mengatakan bahwa Allah akan menyebut orang-orang itu sebagai yang paling kecil dalam kerajaan surga. Yesus juga mengatakan Allah akan menghormati orang-orang yang menaati hukum Allah dan yang mengajar orang lain untuk juga menaatinya.</w:t>
      </w:r>
    </w:p>
    <w:p>
      <w:pPr/>
      <w:r>
        <w:rPr>
          <w:lang w:val="id_ID" w:bidi="id_ID"/>
        </w:rPr>
      </w:r>
      <w:r>
        <w:rPr>
          <w:lang w:val="id_ID" w:bidi="id_ID"/>
        </w:rPr>
        <w:t>Yesus sekarang mengatakan "Aku berkata kepadamu" untuk menekankan pernyataan-Nya berikutnya. Ini adalah bagian yang paling penting dari pengajaran-Nya ini. Yesus mengatakan bahwa jika orang tidak menjadi benar, atau jika mereka tidak berbuat lebih benar daripada orang-orang Farisi dan para ahli Taurat, mereka tidak dapat menjadi bagian dari kerajaan surga. Orang-orang Farisi dan para ahli Taurat mengikuti hukum itu dengan sangat ketat. Yesus memaksudkan bahwa, agar seseorang menjadi orang benar, mereka harus melakukan lebih dari sekadar mengikuti semua hukum Allah dengan sempurna.</w:t>
      </w:r>
    </w:p>
    <w:p>
      <w:pPr/>
      <w:r>
        <w:rPr>
          <w:lang w:val="id_ID" w:bidi="id_ID"/>
        </w:rPr>
      </w:r>
      <w:r>
        <w:rPr>
          <w:lang w:val="id_ID" w:bidi="id_ID"/>
        </w:rPr>
        <w:t>Selanjutnya, Yesus mengajarkan enam cara penting supaya murid-murid-Nya lebih benar daripada orang-orang Farisi dan para ahli Taurat. Yesus tahu para murid-Nya sudah mengenal hukum Allah. Pertama, Yesus mengingatkan mereka tentang hukum "jangan membunuh" yang ada dalam hukum Musa. "Membunuh" bukan berarti mematikan orang lain tanpa sengaja. "Membunuh" berarti membunuh seseorang dengan melanggar hukum Taurat. Yesus mengingatkan mereka bahwa Allah akan menghakimi orang-orang yang membunuh orang lain.</w:t>
      </w:r>
    </w:p>
    <w:p>
      <w:pPr/>
      <w:r>
        <w:rPr>
          <w:lang w:val="id_ID" w:bidi="id_ID"/>
        </w:rPr>
      </w:r>
      <w:r>
        <w:rPr>
          <w:lang w:val="id_ID" w:bidi="id_ID"/>
        </w:rPr>
        <w:t>Kemudian, Yesus memberikan mereka pengajaran baru tentang pembunuhan. Yesus berbicara tentang tiga situasi di mana sikap hati seseorang bisa sama jahatnya dengan membunuh. Yesus mengatakan bahkan jika para murid-Nya marah kepada saudara mereka, Allah akan menghakimi mereka atas kemarahan mereka. "Saudara" berarti sesama murid dan bukan saudara sedarah. Para murid tidak pernah mendengar pengajaran bahwa kemarahan layak mendapat penghakiman.</w:t>
      </w:r>
    </w:p>
    <w:p>
      <w:pPr/>
      <w:r>
        <w:rPr>
          <w:lang w:val="id_ID" w:bidi="id_ID"/>
        </w:rPr>
      </w:r>
      <w:r>
        <w:rPr>
          <w:lang w:val="id_ID" w:bidi="id_ID"/>
        </w:rPr>
        <w:t>Selanjutnya, Yesus mengatakan jika ada yang menghina saudara mereka, Mahkamah Agama akan menghakimi mereka. Kata dalam bahasa asli yang diterjemahkan "menghina" berarti menyebut seseorang "berkepala kosong" atau "tidak berharga." Mahkamah Agama adalah sidang tertinggi bagi orang Yahudi. Tidak ada pengadilan pada masa itu yang biasanya akan menghakimi orang hanya karena menghina.</w:t>
      </w:r>
    </w:p>
    <w:p>
      <w:pPr/>
      <w:r>
        <w:rPr>
          <w:lang w:val="id_ID" w:bidi="id_ID"/>
        </w:rPr>
      </w:r>
      <w:r>
        <w:rPr>
          <w:lang w:val="id_ID" w:bidi="id_ID"/>
        </w:rPr>
        <w:t>Terakhir, Yesus mengatakan jika salah seorang murid menyebut saudaranya "orang bodoh yang tidak berharga," mereka akan dimasukkan ke dalam api neraka. Penghinaan ini lebih kuat daripada menyebut seseorang "kepala kosong" atau "tidak berharga." Neraka adalah tempat di mana Allah untuk selamanya menghukum orang-orang yang tidak mengikuti Dia.</w:t>
      </w:r>
    </w:p>
    <w:p>
      <w:pPr/>
      <w:r>
        <w:rPr>
          <w:lang w:val="id_ID" w:bidi="id_ID"/>
        </w:rPr>
      </w:r>
      <w:r>
        <w:rPr>
          <w:lang w:val="id_ID" w:bidi="id_ID"/>
        </w:rPr>
        <w:t>Yesus menceritakan sebuah kisah untuk menunjukkan betapa seriusnya para murid-Nya harus menyikapi konflik dengan murid lain. Yesus menggambarkan seorang murid yang memberikan suatu persembahan di mezbah. Mezbah adalah kotak perunggu di mana orang-orang memberikan persembahan kepada Allah. Persembahan itu bisa berupa hewan, biji-bijian, atau sesuatu yang lain. Yesus mungkin berbicara tentang mezbah di depan Bait Suci di Yerusalem.</w:t>
      </w:r>
    </w:p>
    <w:p>
      <w:pPr/>
      <w:r>
        <w:rPr>
          <w:lang w:val="id_ID" w:bidi="id_ID"/>
        </w:rPr>
      </w:r>
      <w:r>
        <w:rPr>
          <w:lang w:val="id_ID" w:bidi="id_ID"/>
        </w:rPr>
        <w:t xml:space="preserve">Berhenti dan tunjukkan gambar atau foto </w:t>
      </w:r>
      <w:r>
        <w:rPr>
          <w:lang w:val="id_ID" w:bidi="id_ID"/>
        </w:rPr>
        <w:t>mezbah</w:t>
      </w:r>
      <w:r>
        <w:rPr>
          <w:lang w:val="id_ID" w:bidi="id_ID"/>
        </w:rPr>
        <w:t>.</w:t>
      </w:r>
    </w:p>
    <w:p>
      <w:pPr/>
      <w:r>
        <w:rPr>
          <w:lang w:val="id_ID" w:bidi="id_ID"/>
        </w:rPr>
      </w:r>
      <w:r>
        <w:rPr>
          <w:lang w:val="id_ID" w:bidi="id_ID"/>
        </w:rPr>
        <w:t>Yesus mengatakan jika murid ini mengingat ada masalah atau konflik dengan saudaranya, ia harus meninggalkan persembahannya dan "berdamai" dengan saudaranya. "Berdamai" berarti mengadakan kerukunan dengan seseorang dan memiliki hubungan yang benar satu sama lain. Kebanyakan orang tinggal jauh dari Yerusalem, jadi untuk kembali dan berdamai dengan saudaranya, ia mungkin perlu waktu perjalanan satu minggu. Kemudian setelah berdamai, murid itu dapat kembali ke mezbah dan memberikan persembahannya kepada Allah.</w:t>
      </w:r>
    </w:p>
    <w:p>
      <w:pPr/>
      <w:r>
        <w:rPr>
          <w:lang w:val="id_ID" w:bidi="id_ID"/>
        </w:rPr>
      </w:r>
      <w:r>
        <w:rPr>
          <w:lang w:val="id_ID" w:bidi="id_ID"/>
        </w:rPr>
        <w:t>Berhenti dan ceritakan masa-masa ketika Anda mengalami konflik dengan seseorang. Bagaimana Anda berdamai dengan orang itu? Apa saja cara orang-orang "berdamai" satu sama lain dalam budaya Anda?</w:t>
      </w:r>
    </w:p>
    <w:p>
      <w:pPr/>
      <w:r>
        <w:rPr>
          <w:lang w:val="id_ID" w:bidi="id_ID"/>
        </w:rPr>
      </w:r>
      <w:r>
        <w:rPr>
          <w:lang w:val="id_ID" w:bidi="id_ID"/>
        </w:rPr>
        <w:t>Kemudian Yesus menceritakan kisah pendek untuk menunjukkan betapa pentingnya segera berdamai dengan musuh. Yesus menggambarkan seorang musuh yang menuduh seorang murid melakukan suatu kesalahan. Yesus mengatakan bahwa jika ini terjadi, murid itu harus menyelesaikan masalah itu segera dalam perjalanan ke pengadilan. Di sebuah pengadilan, seorang penuduh dan tertuduh berbicara kepada hakim tentang masalah di antara mereka. Kemudian, hakim itu memutuskan bagaimana menyelesaikan masalah itu. Kadang-kadang, hakim mengharuskan orang itu untuk membayar denda kepada penuduh, dan kadang-kadang hakim itu memasukkan si tertuduh ke penjara.</w:t>
      </w:r>
    </w:p>
    <w:p>
      <w:pPr/>
      <w:r>
        <w:rPr>
          <w:lang w:val="id_ID" w:bidi="id_ID"/>
        </w:rPr>
      </w:r>
      <w:r>
        <w:rPr>
          <w:lang w:val="id_ID" w:bidi="id_ID"/>
        </w:rPr>
        <w:t>Yesus mengatakan jika murid itu tidak segera menyelesaikan masalahnya, penuduh itu akan menyerahkan murid kepada hakim. Kemudian hakim akan menyerahkan murid itu kepada orang yang bertanggung jawab atas para tahanan, dan murid itu akan dimasukkan ke penjara. Yesus mengatakan murid itu akan tinggal di penjara sampai ia membayar seluruh utangnya bahkan sampai mata uang yang terkecil. Ini berarti murid itu harus melunasi seluruh utangnya.</w:t>
      </w:r>
      <w:r>
        <w:rPr>
          <w:lang w:val="id_ID" w:bidi="id_ID"/>
        </w:rPr>
      </w:r>
    </w:p>
    <w:p>
      <w:pPr>
        <w:pStyle w:val="Heading3"/>
      </w:pPr>
      <w:r>
        <w:rPr>
          <w:lang w:val="id_ID" w:bidi="id_ID"/>
        </w:rPr>
        <w:t>Menjelaskan Adegan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Anda akan membantu kelompok memvisualisasikan kisah ini. Anda akan membantu kelompok mengenali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mengajarkan bahwa Dia datang untuk memenuhi atau menggenapi hukum Taurat. Dia mengatakan bahwa para murid-Nya harus lebih benar daripada para ahli Taurat dan orang-orang Farisi.</w:t>
      </w:r>
    </w:p>
    <w:p>
      <w:pPr/>
      <w:r>
        <w:rPr>
          <w:lang w:val="id_ID" w:bidi="id_ID"/>
        </w:rPr>
      </w:r>
      <w:r>
        <w:rPr>
          <w:b/>
          <w:lang w:val="id_ID" w:bidi="id_ID"/>
        </w:rPr>
        <w:t>Adegan kedua:</w:t>
      </w:r>
      <w:r>
        <w:rPr>
          <w:lang w:val="id_ID" w:bidi="id_ID"/>
        </w:rPr>
        <w:t xml:space="preserve"> Yesus memberikan pengajaran baru tentang persoalan membunuh. Yesus mengatakan bahwa orang yang marah kepada saudaranya juga layak menerima penghakiman dari Allah. Yesus memberikan dua kisah sebagai contoh betapa pentingnya untuk berdamai dengan orang lain. Kisah yang pertama adalah tentang pertengkaran dengan seorang saudara dan kisah lainnya tentang konflik dengan musuh.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Seorang saudara yang sedang bertengkar dengan seorang murid</w:t>
      </w:r>
    </w:p>
    <w:p>
      <w:pPr>
        <w:pStyle w:val="ListBullet"/>
        <w:spacing w:line="240" w:lineRule="auto"/>
        <w:ind w:left="720"/>
      </w:pPr>
      <w:r>
        <w:rPr>
          <w:lang w:val="id_ID" w:bidi="id_ID"/>
        </w:rPr>
      </w:r>
      <w:r>
        <w:rPr>
          <w:lang w:val="id_ID" w:bidi="id_ID"/>
        </w:rPr>
        <w:t>Seorang musuh</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telah mengajar mereka pepatah-pepatah penting tentang siapa yang diberkati Allah dan tentang bagaimana para murid seharusnya berbeda dari orang-orang di sekitar mereka. Sekarang, Yesus mengajar tentang hukum Taurat.</w:t>
      </w:r>
    </w:p>
    <w:p>
      <w:pPr/>
      <w:r>
        <w:rPr>
          <w:lang w:val="id_ID" w:bidi="id_ID"/>
        </w:rPr>
      </w:r>
      <w:r>
        <w:rPr>
          <w:lang w:val="id_ID" w:bidi="id_ID"/>
        </w:rPr>
        <w:t>Dalam adegan pertama, penting untuk diketahui bahwa Yesus bukan menginginkan para murid-Nya berhenti mengikuti Taurat. Yesus ingin menunjukkan bagaimana Ia membuat nubuat-nubuat dalam Taurat dan kitab para nabi menjadi kenyataan. Yesus juga ingin mereka melihat bahwa sekarang orang-orang dapat memahami makna Taurat yang sebenarnya.</w:t>
      </w:r>
    </w:p>
    <w:p>
      <w:pPr/>
      <w:r>
        <w:rPr>
          <w:lang w:val="id_ID" w:bidi="id_ID"/>
        </w:rPr>
      </w:r>
      <w:r>
        <w:rPr>
          <w:lang w:val="id_ID" w:bidi="id_ID"/>
        </w:rPr>
        <w:t>Penting untuk diketahui bahwa Yesus menggunakan frasa "Sesungguhnya Aku berkata kepadamu" untuk menekankan bahwa tidak ada hukum Taurat yang akan lenyap sampai semua hal terjadi. Dia tahu bahwa pengajaran baru tentang hukum ini akan mengejutkan para murid, dan Ia ingin mereka memperhatikan.</w:t>
      </w:r>
    </w:p>
    <w:p>
      <w:pPr/>
      <w:r>
        <w:rPr>
          <w:lang w:val="id_ID" w:bidi="id_ID"/>
        </w:rPr>
      </w:r>
      <w:r>
        <w:rPr>
          <w:lang w:val="id_ID" w:bidi="id_ID"/>
        </w:rPr>
        <w:t>Semua hukum itu berharga dan Yesus tidak ingin meniadakannya. Karena Yesus tahu bahwa manusia perlu menaati hukum Allah dan mengikutinya, Yesus mengatakan orang-orang yang tidak taat akan menjadi orang yang paling kecil dalam kerajaan surga, dan bahwa Allah akan sangat menghormati orang-orang yang taat.</w:t>
      </w:r>
    </w:p>
    <w:p>
      <w:pPr/>
      <w:r>
        <w:rPr>
          <w:lang w:val="id_ID" w:bidi="id_ID"/>
        </w:rPr>
      </w:r>
      <w:r>
        <w:rPr>
          <w:lang w:val="id_ID" w:bidi="id_ID"/>
        </w:rPr>
        <w:t>Penting untuk diingat bahwa Yesus juga menekankan pernyataan berikutnya. Dia mengatakan "Aku berkata kepadamu" untuk menunjukkan betapa pentingnya bagi para murid-Nya untuk menjadi lebih benar, atau melakukan apa yang benar lebih daripada orang-orang Farisi dan para ahli Taurat. Ingatlah bahwa orang-orang Farisi dan para pengajar hukum Taurat menaati hukum Allah dan mengajar orang lain untuk melakukan ini juga.</w:t>
      </w:r>
    </w:p>
    <w:p>
      <w:pPr/>
      <w:r>
        <w:rPr>
          <w:lang w:val="id_ID" w:bidi="id_ID"/>
        </w:rPr>
      </w:r>
      <w:r>
        <w:rPr>
          <w:lang w:val="id_ID" w:bidi="id_ID"/>
        </w:rPr>
        <w:t>Penting untuk diingat bahwa Yesus memperingatkan tentang dua masalah mengenai Taurat. Yesus tidak ingin orang-orang berhenti mengikuti Taurat, tetapi Yesus juga tidak ingin orang-orang hanya berfokus pada mengikuti Taurat itu. Yesus menunjukkan kepada para murid bahwa menjadi orang benar, atau melakukan apa yang benar, lebih dari sekadar mengikuti Taurat.</w:t>
      </w:r>
    </w:p>
    <w:p>
      <w:pPr/>
      <w:r>
        <w:rPr>
          <w:lang w:val="id_ID" w:bidi="id_ID"/>
        </w:rPr>
      </w:r>
      <w:r>
        <w:rPr>
          <w:lang w:val="id_ID" w:bidi="id_ID"/>
        </w:rPr>
        <w:t>Dalam adegan kedua, Yesus mengajar para murid tentang persoalan membunuh. Yesus menunjukkan kepada mereka bahwa Allah akan menghakimi seseorang karena marah kepada sesama murid. Marah kepada seseorang layak dihukum sama seperti membunuh layak dihukum.</w:t>
      </w:r>
    </w:p>
    <w:p>
      <w:pPr/>
      <w:r>
        <w:rPr>
          <w:lang w:val="id_ID" w:bidi="id_ID"/>
        </w:rPr>
      </w:r>
      <w:r>
        <w:rPr>
          <w:lang w:val="id_ID" w:bidi="id_ID"/>
        </w:rPr>
        <w:t>Penting untuk melihat bahwa Allah tidak hanya peduli tentang tindakan kita kepada saudara-saudara kita, tetapi juga sikap hati kita. Yesus menyebutkan tiga hal di mana para murid harus berhati-hati untuk tidak marah kepada saudara-saudara mereka. Ketiga hal itu adalah seorang murid yang marah kepada sesama saudara, seorang murid yang menghina sesama saudara, dan seorang murid yang menyebut saudaranya dengan sebutan yang lebih menghina lagi. Yesus tidak menyampaikan hal-hal ini berdasarkan urutan peningkatan besarnya masalah. Yesus mengatakan orang terakhir yang menghina seorang saudara dengan menyebut mereka "orang bodoh yang tidak berharga" layak mendapat hukuman api neraka. Yesus mengatakan ini untuk mengejutkan para murid dan menunjukkan kepada mereka betapa seriusnya Allah memandang sikap hati kita terhadap saudara-saudara kita.</w:t>
      </w:r>
    </w:p>
    <w:p>
      <w:pPr/>
      <w:r>
        <w:rPr>
          <w:lang w:val="id_ID" w:bidi="id_ID"/>
        </w:rPr>
      </w:r>
      <w:r>
        <w:rPr>
          <w:lang w:val="id_ID" w:bidi="id_ID"/>
        </w:rPr>
        <w:t>Penting untuk diingat bahwa Yesus memberikan dua contoh yang menunjukkan betapa pentingnya Allah melihat hubungan yang benar. Yesus mulai berbicara langsung kepada para murid-Nya dan berkata, "Jika engkau mempersembahkan persembahan di atas mezbah dan engkau teringat bahwa saudaramu marah kepadamu..." Baik untuk diketahui bahwa murid itu belum meletakkan persembahannya di mezbah. Yesus mengatakan murid itu harus meninggalkan persembahan itu di mezbah, pergi untuk berdamai dengan saudaranya, kemudian kembali untuk memberikan persembahan itu kepada Allah. Penting untuk diingat bahwa Yesus menceritakan kisah pendek ini sebagai contoh betapa seriusnya para murid seharusnya menjalin hubungan yang benar satu sama lain.</w:t>
      </w:r>
    </w:p>
    <w:p>
      <w:pPr/>
      <w:r>
        <w:rPr>
          <w:lang w:val="id_ID" w:bidi="id_ID"/>
        </w:rPr>
      </w:r>
      <w:r>
        <w:rPr>
          <w:lang w:val="id_ID" w:bidi="id_ID"/>
        </w:rPr>
        <w:t>Akhirnya, bagian terakhir dari adegan kedua adalah kisah kedua tentang berdamai dengan musuh. Penting untuk diingat bahwa Yesus bukan memberikan nasihat tentang pengadilan. Yesus menunjukkan betapa pentingnya untuk memiliki hubungan yang benar dengan sesama, bahkan dengan musuh sekalipun. Yesus mengulangi "Sesungguhnya Aku berkata kepadamu" untuk menunjukkan sekali lagi betapa pentingnya berdamai dengan orang lain. Yesus berbicara tentang hubungan manusia, dan Ia juga memaksudkan bahwa Allah akan menghakimi orang-orang yang tidak berdamai satu sama lain.</w:t>
      </w:r>
      <w:r>
        <w:rPr>
          <w:lang w:val="id_ID" w:bidi="id_ID"/>
        </w:rPr>
      </w:r>
    </w:p>
    <w:p>
      <w:pPr>
        <w:pStyle w:val="Heading3"/>
      </w:pPr>
      <w:r>
        <w:rPr>
          <w:lang w:val="id_ID" w:bidi="id_ID"/>
        </w:rPr>
        <w:t>Memperagakan Bacaan</w:t>
      </w:r>
    </w:p>
    <w:p>
      <w:pPr/>
      <w:r>
        <w:rPr>
          <w:lang w:val="id_ID" w:bidi="id_ID"/>
        </w:rPr>
      </w:r>
      <w:r>
        <w:rPr>
          <w:lang w:val="id_ID" w:bidi="id_ID"/>
        </w:rPr>
        <w:t>Dengarkan teks satu kali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tentang bagaimana Dia datang untuk memenuhi atau menggenapi hukum Taurat. Dia mengatakan para murid-Nya harus lebih benar daripada para ahli Taurat dan orang-orang Farisi.</w:t>
      </w:r>
    </w:p>
    <w:p>
      <w:pPr/>
      <w:r>
        <w:rPr>
          <w:lang w:val="id_ID" w:bidi="id_ID"/>
        </w:rPr>
      </w:r>
      <w:r>
        <w:rPr>
          <w:b/>
          <w:lang w:val="id_ID" w:bidi="id_ID"/>
        </w:rPr>
        <w:t>Adegan kedua:</w:t>
      </w:r>
      <w:r>
        <w:rPr>
          <w:lang w:val="id_ID" w:bidi="id_ID"/>
        </w:rPr>
        <w:t xml:space="preserve"> Yesus memberikan pengajaran baru tentang pembunuhan. Yesus mengatakan seseorang yang marah kepada saudaranya juga layak menerima penghakiman dari Allah. Yesus memberikan dua kisah sebagai contoh betapa pentingnya untuk berdamai dengan orang lain. Satu kisah adalah tentang konflik dengan seorang saudara dan satu kisah adalah tentang konflik dengan musuh.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Dua orang dalam konflik: murid dan saudara</w:t>
      </w:r>
    </w:p>
    <w:p>
      <w:pPr>
        <w:pStyle w:val="ListBullet"/>
        <w:spacing w:line="240" w:lineRule="auto"/>
        <w:ind w:left="720"/>
      </w:pPr>
      <w:r>
        <w:rPr>
          <w:lang w:val="id_ID" w:bidi="id_ID"/>
        </w:rPr>
      </w:r>
      <w:r>
        <w:rPr>
          <w:lang w:val="id_ID" w:bidi="id_ID"/>
        </w:rPr>
        <w:t>Seorang musuh</w:t>
      </w:r>
    </w:p>
    <w:p>
      <w:pPr/>
      <w:r>
        <w:rPr>
          <w:lang w:val="id_ID" w:bidi="id_ID"/>
        </w:rPr>
      </w:r>
      <w:r>
        <w:rPr>
          <w:lang w:val="id_ID" w:bidi="id_ID"/>
        </w:rPr>
        <w:t>Minta kelompok untuk memerankan kisah ini dua kali. Mereka harus memerankannya dalam bahasa sasaran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duduk dan mengajar para murid-Nya. Murid-murid itu duduk di dekat-Nya. Yesus mengatakan kepada mereka agar jangan berpikir bahwa mereka harus berhenti menaati Taurat dan ajaran para nabi. Yesus ingin mereka tetap menaati hukum Musa. Yesus juga mengatakan bahwa Ia datang untuk menggenapi Taurat.</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mereka bahwa setiap detail kecil dalam Taurat itu penting. Yesus mengatakan tidak ada bagian terkecil dari Taurat yang akan lenyap sampai semua hal terjadi. Yesus mengatakan bahwa Allah membuat seseorang menjadi paling tidak penting dalam kerajaan surga jika mereka tidak menaati hukum Allah yang paling kecil sekalipun. Yesus juga mengatakan Allah akan menghormati orang-orang yang menaati hukum Allah dan mengajar orang lain untuk juga menaatinya.</w:t>
      </w:r>
    </w:p>
    <w:p>
      <w:pPr/>
      <w:r>
        <w:rPr>
          <w:lang w:val="id_ID" w:bidi="id_ID"/>
        </w:rPr>
      </w:r>
      <w:r>
        <w:rPr>
          <w:lang w:val="id_ID" w:bidi="id_ID"/>
        </w:rPr>
        <w:t>Yesus mengatakan "Aku berkata kepadamu" untuk menekankan bahwa para murid-Nya bahkan harus lebih benar daripada orang-orang Farisi dan para ahli Taurat.</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para aktor yang memerankan orang-orang Farisi dan para ahli Taurat,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memberikan pengajaran baru tentang pembunuhan. Dia mengingatkan para murid bahwa Allah akan menghakimi orang-orang yang membunuh orang lain. Yesus mengejutkan mereka dengan mengatakan bahwa Allah juga akan menghakimi seseorang yang marah dengan saudara mereka. Yesus juga mengatakan bahwa penghinaan kepada seorang saudara berarti penghakiman oleh Sanhedrin, pengadilan Yahudi. Yesus mengatakan jika seorang murid menyebut saudaranya "orang bodoh yang tidak berharga," Allah akan menjadi hakim mereka dan menghukum mereka dalam api neraka.</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menceritakan kisah pertama tentang seorang murid yang memberikan suatu persembahan di mezbah. Murid ini ingat bahwa saudaranya marah kepadanya, jadi ia meninggalkan persembahannya di mezbah dan kembali untuk berdamai dengan saudaranya. Kemudian dia kembali untuk memberikan persembahannya lagi.</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saudara laki-laki dalam konflik tersebut,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menceritakan kisah lain tentang seorang murid dan musuh. Musuh menuduh murid itu melakukan sesuatu. Yesus mengatakan murid itu harus berdamai dengan musuh dalam perjalanan ke pengadilan dan tidak menunggu untuk berdamai di pengadilan.</w:t>
      </w:r>
    </w:p>
    <w:p>
      <w:pPr>
        <w:pStyle w:val="ListBullet"/>
        <w:spacing w:line="240" w:lineRule="auto"/>
        <w:ind w:left="720"/>
      </w:pPr>
      <w:r>
        <w:rPr>
          <w:lang w:val="id_ID" w:bidi="id_ID"/>
        </w:rPr>
      </w:r>
      <w:r>
        <w:rPr>
          <w:lang w:val="id_ID" w:bidi="id_ID"/>
        </w:rPr>
        <w:t xml:space="preserve">Hentikan peragaan. </w:t>
      </w:r>
    </w:p>
    <w:p>
      <w:pPr>
        <w:pStyle w:val="ListBullet"/>
        <w:spacing w:line="240" w:lineRule="auto"/>
        <w:ind w:left="720"/>
      </w:pPr>
      <w:r>
        <w:rPr>
          <w:lang w:val="id_ID" w:bidi="id_ID"/>
        </w:rPr>
      </w:r>
      <w:r>
        <w:rPr>
          <w:lang w:val="id_ID" w:bidi="id_ID"/>
        </w:rPr>
        <w:t xml:space="preserve">Tanyakan kepada aktor yang memerankan murid,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memperingatkan murid itu bahwa jika ia tidak segera berdamai, murid itu harus menghadap hakim, dan kemudian kepada orang yang bertanggung jawab atas para tahanan. Murid itu mungkin masuk ke penjara, dan ia mungkin harus tinggal di sana sampai ia membayar semua utangnya.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mengatakan bahwa Ia datang bukan untuk meniadakan </w:t>
      </w:r>
      <w:r>
        <w:rPr>
          <w:b/>
          <w:lang w:val="id_ID" w:bidi="id_ID"/>
        </w:rPr>
        <w:t>Taurat</w:t>
      </w:r>
      <w:r>
        <w:rPr>
          <w:lang w:val="id_ID" w:bidi="id_ID"/>
        </w:rPr>
        <w:t xml:space="preserve">. </w:t>
      </w:r>
      <w:r>
        <w:rPr>
          <w:lang w:val="id_ID" w:bidi="id_ID"/>
        </w:rPr>
        <w:t>Hukum Musa</w:t>
      </w:r>
      <w:r>
        <w:rPr>
          <w:lang w:val="id_ID" w:bidi="id_ID"/>
        </w:rPr>
        <w:t xml:space="preserve"> adalah peraturan-peraturan dari Allah yang disampaikan Musa kepada orang-orang Yahudi untuk memberitahukan kepada mereka bagaimana mereka harus hidup. Kadang-kadang kata hukum Taurat disebut Taurat saja, tetapi ini merujuk pada hukum yang diberikan Allah kepada orang-orang Yahudi melalui Musa. Terjemahkan dengan cara yang sama seperti yang Anda lakukan dalam perikop sebelumnya.</w:t>
      </w:r>
    </w:p>
    <w:p>
      <w:pPr/>
      <w:r>
        <w:rPr>
          <w:lang w:val="id_ID" w:bidi="id_ID"/>
        </w:rPr>
      </w:r>
      <w:r>
        <w:rPr>
          <w:lang w:val="id_ID" w:bidi="id_ID"/>
        </w:rPr>
        <w:t xml:space="preserve">Yesus juga mengatakan bahwa Ia tidak datang untuk membatalkan ajaran </w:t>
      </w:r>
      <w:r>
        <w:rPr>
          <w:b/>
          <w:lang w:val="id_ID" w:bidi="id_ID"/>
        </w:rPr>
        <w:t>para nabi</w:t>
      </w:r>
      <w:r>
        <w:rPr>
          <w:lang w:val="id_ID" w:bidi="id_ID"/>
        </w:rPr>
        <w:t xml:space="preserve">. Para nabi, atau utusan-utusan dalam Perjanjian Lama, menyampaikan pesan dari Allah. Terjemahkan ini dengan cara yang sama seperti yang Anda lakukan pada perikop sebelumnya dan lihat Daftar Kata Utama untuk definisi yang lebih lengkap dari kata </w:t>
      </w:r>
      <w:r>
        <w:rPr>
          <w:lang w:val="id_ID" w:bidi="id_ID"/>
        </w:rPr>
        <w:t>nabi</w:t>
      </w:r>
      <w:r>
        <w:rPr>
          <w:lang w:val="id_ID" w:bidi="id_ID"/>
        </w:rPr>
        <w:t>.</w:t>
      </w:r>
    </w:p>
    <w:p>
      <w:pPr/>
      <w:r>
        <w:rPr>
          <w:lang w:val="id_ID" w:bidi="id_ID"/>
        </w:rPr>
      </w:r>
      <w:r>
        <w:rPr>
          <w:lang w:val="id_ID" w:bidi="id_ID"/>
        </w:rPr>
        <w:t xml:space="preserve">Yesus mengatakan bahwa Dia datang untuk </w:t>
      </w:r>
      <w:r>
        <w:rPr>
          <w:b/>
          <w:lang w:val="id_ID" w:bidi="id_ID"/>
        </w:rPr>
        <w:t>menggenapi</w:t>
      </w:r>
      <w:r>
        <w:rPr>
          <w:lang w:val="id_ID" w:bidi="id_ID"/>
        </w:rPr>
        <w:t xml:space="preserve"> hukum Musa dan ajaran para nabi. Beberapa orang meyakini bahwa arti kalimat ini hanyalah bahwa Yesus datang ke bumi untuk membuat semua nubuat dalam Perjanjian Lama menjadi kenyataan. Sebagian lain meyakini bahwa Yesus memang membuat semua nubuat itu menjadi kenyataan, tetapi mereka juga berpikir "menggenapi" memiliki makna yang lebih dalam. "Menggenapi" mungkin berarti bahwa Yesus mengikuti pola dalam Taurat dan para nabi dengan sempurna. "Menggenapi" mungkin juga berarti bahwa Yesus menyempurnakan Taurat, atau bahwa Yesus datang untuk mengajarkan makna yang benar dari Taurat dan para nabi.</w:t>
      </w:r>
    </w:p>
    <w:p>
      <w:pPr/>
      <w:r>
        <w:rPr>
          <w:lang w:val="id_ID" w:bidi="id_ID"/>
        </w:rPr>
      </w:r>
      <w:r>
        <w:rPr>
          <w:lang w:val="id_ID" w:bidi="id_ID"/>
        </w:rPr>
        <w:t>Yesus mengatakan "Sesungguhnya Aku berkata kepadamu" untuk menekankan pengajaran berikutnya.</w:t>
      </w:r>
    </w:p>
    <w:p>
      <w:pPr/>
      <w:r>
        <w:rPr>
          <w:lang w:val="id_ID" w:bidi="id_ID"/>
        </w:rPr>
      </w:r>
      <w:r>
        <w:rPr>
          <w:lang w:val="id_ID" w:bidi="id_ID"/>
        </w:rPr>
        <w:t>Berhenti dan bicarakan dengan tim penerjemah Anda tentang bagaimana Anda menekankan sesuatu dalam bahasa Anda. Kata-kata apa yang Anda gunakan ketika Anda akan mengatakan sesuatu yang sangat penting?</w:t>
      </w:r>
    </w:p>
    <w:p>
      <w:pPr/>
      <w:r>
        <w:rPr>
          <w:lang w:val="id_ID" w:bidi="id_ID"/>
        </w:rPr>
      </w:r>
      <w:r>
        <w:rPr>
          <w:lang w:val="id_ID" w:bidi="id_ID"/>
        </w:rPr>
        <w:t xml:space="preserve">Yesus mengatakan tidak ada hukum Taurat yang akan lenyap selama </w:t>
      </w:r>
      <w:r>
        <w:rPr>
          <w:b/>
          <w:lang w:val="id_ID" w:bidi="id_ID"/>
        </w:rPr>
        <w:t>langit</w:t>
      </w:r>
      <w:r>
        <w:rPr>
          <w:lang w:val="id_ID" w:bidi="id_ID"/>
        </w:rPr>
        <w:t xml:space="preserve"> dan bumi masih ada. </w:t>
      </w:r>
      <w:r>
        <w:rPr>
          <w:lang w:val="id_ID" w:bidi="id_ID"/>
        </w:rPr>
        <w:t>Langit</w:t>
      </w:r>
      <w:r>
        <w:rPr>
          <w:lang w:val="id_ID" w:bidi="id_ID"/>
        </w:rPr>
        <w:t xml:space="preserve"> dapat mengacu pada langit biasa, atau pada tempat di mana Allah dan para malaikat-Nya tinggal, tergantung pada konteksnya. Dalam konteks ini, kata langit berarti langit biasa.</w:t>
      </w:r>
    </w:p>
    <w:p>
      <w:pPr/>
      <w:r>
        <w:rPr>
          <w:lang w:val="id_ID" w:bidi="id_ID"/>
        </w:rPr>
      </w:r>
      <w:r>
        <w:rPr>
          <w:lang w:val="id_ID" w:bidi="id_ID"/>
        </w:rPr>
        <w:t>Yesus mengatakan bahkan bagian terkecil dari hukum Taurat tidak akan lenyap. Dalam bahasa aslinya, kata untuk "bagian terkecil" adalah "huruf atau coretan terkecil." Yesus berbicara tentang bentuk tertulis dari hukum Musa. Yesus memaksudkan bahwa bagian atau detail Taurat yang terkecil sekalipun tidak akan lenyap. Bahkan detail terkecil pun penting.</w:t>
      </w:r>
    </w:p>
    <w:p>
      <w:pPr/>
      <w:r>
        <w:rPr>
          <w:lang w:val="id_ID" w:bidi="id_ID"/>
        </w:rPr>
      </w:r>
      <w:r>
        <w:rPr>
          <w:lang w:val="id_ID" w:bidi="id_ID"/>
        </w:rPr>
        <w:t xml:space="preserve">Yesus berbicara tentang siapa yang akan sangat dihormati Allah dalam </w:t>
      </w:r>
      <w:r>
        <w:rPr>
          <w:b/>
          <w:lang w:val="id_ID" w:bidi="id_ID"/>
        </w:rPr>
        <w:t>kerajaan surga</w:t>
      </w:r>
      <w:r>
        <w:rPr>
          <w:lang w:val="id_ID" w:bidi="id_ID"/>
        </w:rPr>
        <w:t xml:space="preserve">. Surga adalah tempat Allah tinggal. Kerajaan surga adalah tentang Allah yang memerintah di dalam hati umat-Nya, bukan suatu tempat secara jasmaniah. Terjemahkan frasa tersebut dengan cara yang sama seperti yang telah Anda lakukan di perikop-perikop sebelumnya. Lihat Daftar Kata Utama untuk definisi yang lebih lengkap dari frasa </w:t>
      </w:r>
      <w:r>
        <w:rPr>
          <w:lang w:val="id_ID" w:bidi="id_ID"/>
        </w:rPr>
        <w:t>kerajaan surga</w:t>
      </w:r>
      <w:r>
        <w:rPr>
          <w:lang w:val="id_ID" w:bidi="id_ID"/>
        </w:rPr>
        <w:t xml:space="preserve"> atau Kerajaan Allah.</w:t>
      </w:r>
    </w:p>
    <w:p>
      <w:pPr/>
      <w:r>
        <w:rPr>
          <w:lang w:val="id_ID" w:bidi="id_ID"/>
        </w:rPr>
      </w:r>
      <w:r>
        <w:rPr>
          <w:lang w:val="id_ID" w:bidi="id_ID"/>
        </w:rPr>
        <w:t xml:space="preserve">Yesus mengatakan bahwa para murid-Nya harus lebih benar daripada </w:t>
      </w:r>
      <w:r>
        <w:rPr>
          <w:b/>
          <w:lang w:val="id_ID" w:bidi="id_ID"/>
        </w:rPr>
        <w:t>orang-orang Farisi</w:t>
      </w:r>
      <w:r>
        <w:rPr>
          <w:lang w:val="id_ID" w:bidi="id_ID"/>
        </w:rPr>
        <w:t xml:space="preserve"> dan ahli-ahli Taurat. </w:t>
      </w:r>
      <w:r>
        <w:rPr>
          <w:lang w:val="id_ID" w:bidi="id_ID"/>
        </w:rPr>
        <w:t>Orang-orang Farisi</w:t>
      </w:r>
      <w:r>
        <w:rPr>
          <w:lang w:val="id_ID" w:bidi="id_ID"/>
        </w:rPr>
        <w:t xml:space="preserve"> dipandang sebagai kelompok pemimpin agama yang paling berpengaruh di Israel. Orang-orang Farisi mengabdi pada hukum Allah. Mereka mengakui tradisi-tradisi dan hukum agama baik yang tertulis maupun yang lisan. Ahli-ahli Taurat juga disebut juga juru tulis karena mereka biasa menyalin hukum Allah dengan tangan. Mereka juga mempelajari dan mengajarkan hukum Musa.</w:t>
      </w:r>
    </w:p>
    <w:p>
      <w:pPr/>
      <w:r>
        <w:rPr>
          <w:lang w:val="id_ID" w:bidi="id_ID"/>
        </w:rPr>
      </w:r>
      <w:r>
        <w:rPr>
          <w:lang w:val="id_ID" w:bidi="id_ID"/>
        </w:rPr>
        <w:t xml:space="preserve">Yesus mengatakan bahwa </w:t>
      </w:r>
      <w:r>
        <w:rPr>
          <w:b/>
          <w:lang w:val="id_ID" w:bidi="id_ID"/>
        </w:rPr>
        <w:t>kebenaran</w:t>
      </w:r>
      <w:r>
        <w:rPr>
          <w:lang w:val="id_ID" w:bidi="id_ID"/>
        </w:rPr>
        <w:t xml:space="preserve"> para murid perlu jauh melebihi kebenaran orang-orang Farisi dan ahli-ahli Taurat. Ini berarti para murid harus menjadi orang-orang yang melakukan apa yang benar. Ini harus diterjemahkan sama seperti pada perikop sebelumnya. Lihat Daftar Kata Utama untuk definisi yang lebih lengkap tentang kata </w:t>
      </w:r>
      <w:r>
        <w:rPr>
          <w:lang w:val="id_ID" w:bidi="id_ID"/>
        </w:rPr>
        <w:t>kebenaran</w:t>
      </w:r>
      <w:r>
        <w:rPr>
          <w:lang w:val="id_ID" w:bidi="id_ID"/>
        </w:rPr>
        <w:t>.</w:t>
      </w:r>
    </w:p>
    <w:p>
      <w:pPr/>
      <w:r>
        <w:rPr>
          <w:lang w:val="id_ID" w:bidi="id_ID"/>
        </w:rPr>
      </w:r>
      <w:r>
        <w:rPr>
          <w:lang w:val="id_ID" w:bidi="id_ID"/>
        </w:rPr>
        <w:t xml:space="preserve">Kemudian, Yesus mengatakan bahwa Allah akan menghakimi sikap hati para murid-Nya. Allah akan menghakimi ketidaktaatan terhadap Taurat, tetapi mengikuti hukum Allah lebih dari sekadar menaati lewat perbuatan. Yesus mengatakan bahwa marah kepada seorang saudara layak menerima penghakiman dari Allah. Yesus juga mengatakan menghina seorang saudara berarti </w:t>
      </w:r>
      <w:r>
        <w:rPr>
          <w:b/>
          <w:lang w:val="id_ID" w:bidi="id_ID"/>
        </w:rPr>
        <w:t>Mahkamah Agama</w:t>
      </w:r>
      <w:r>
        <w:rPr>
          <w:lang w:val="id_ID" w:bidi="id_ID"/>
        </w:rPr>
        <w:t xml:space="preserve"> akan menghakimi mereka. Mahkamah Agama Yahudi ini disebut Sanhedrin, dan terdiri dari para imam terkemuka, para tua-tua, serta para ahli Taurat. Kelompok ini mendengarkan kasus-kasus pengadilan dan menyampaikan penilaian berdasarkan hukum agama. Lihat Daftar Kata Utama untuk definisi yang lebih lengkap tentang kata </w:t>
      </w:r>
      <w:r>
        <w:rPr>
          <w:lang w:val="id_ID" w:bidi="id_ID"/>
        </w:rPr>
        <w:t>Mahkamah Agama</w:t>
      </w:r>
      <w:r>
        <w:rPr>
          <w:lang w:val="id_ID" w:bidi="id_ID"/>
        </w:rPr>
        <w:t>.</w:t>
      </w:r>
    </w:p>
    <w:p>
      <w:pPr/>
      <w:r>
        <w:rPr>
          <w:lang w:val="id_ID" w:bidi="id_ID"/>
        </w:rPr>
      </w:r>
      <w:r>
        <w:rPr>
          <w:lang w:val="id_ID" w:bidi="id_ID"/>
        </w:rPr>
        <w:t>Yesus mengatakan jika seorang murid menyebut saudaranya "orang bodoh yang tidak berharga," ia akan dimasukkan ke api neraka.</w:t>
      </w:r>
    </w:p>
    <w:p>
      <w:pPr/>
      <w:r>
        <w:rPr>
          <w:lang w:val="id_ID" w:bidi="id_ID"/>
        </w:rPr>
      </w:r>
      <w:r>
        <w:rPr>
          <w:b/>
          <w:lang w:val="id_ID" w:bidi="id_ID"/>
        </w:rPr>
        <w:t>Neraka</w:t>
      </w:r>
      <w:r>
        <w:rPr>
          <w:lang w:val="id_ID" w:bidi="id_ID"/>
        </w:rPr>
        <w:t xml:space="preserve"> adalah nama tempat di mana orang-orang yang tidak percaya pada hari kiamat akan dihukum. Setan dan para malaikatnya juga akan masuk ke sana. Akan ada api yang menyala selamanya di sana. Lihat Daftar Kata Utama untuk definisi yang lebih lengkap tentang kata </w:t>
      </w:r>
      <w:r>
        <w:rPr>
          <w:lang w:val="id_ID" w:bidi="id_ID"/>
        </w:rPr>
        <w:t>neraka</w:t>
      </w:r>
      <w:r>
        <w:rPr>
          <w:lang w:val="id_ID" w:bidi="id_ID"/>
        </w:rPr>
        <w:t>.</w:t>
      </w:r>
    </w:p>
    <w:p>
      <w:pPr/>
      <w:r>
        <w:rPr>
          <w:lang w:val="id_ID" w:bidi="id_ID"/>
        </w:rPr>
      </w:r>
      <w:r>
        <w:rPr>
          <w:lang w:val="id_ID" w:bidi="id_ID"/>
        </w:rPr>
        <w:t xml:space="preserve">Yesus menceritakan kisah tentang perlunya seorang murid untuk </w:t>
      </w:r>
      <w:r>
        <w:rPr>
          <w:b/>
          <w:lang w:val="id_ID" w:bidi="id_ID"/>
        </w:rPr>
        <w:t>berdamai</w:t>
      </w:r>
      <w:r>
        <w:rPr>
          <w:lang w:val="id_ID" w:bidi="id_ID"/>
        </w:rPr>
        <w:t xml:space="preserve"> dengan saudaranya. Ini berarti bahwa Yesus ingin agar orang-orang berdamai satu sama lain. Ini seperti damai sejahtera yang diberikan Allah kepada orang-orang yang percaya kepada Yesus karena mereka telah </w:t>
      </w:r>
      <w:r>
        <w:rPr>
          <w:b/>
          <w:lang w:val="id_ID" w:bidi="id_ID"/>
        </w:rPr>
        <w:t>diperdamaikan</w:t>
      </w:r>
      <w:r>
        <w:rPr>
          <w:lang w:val="id_ID" w:bidi="id_ID"/>
        </w:rPr>
        <w:t xml:space="preserve"> dengan Allah.</w:t>
      </w:r>
    </w:p>
    <w:p>
      <w:pPr/>
      <w:r>
        <w:rPr>
          <w:lang w:val="id_ID" w:bidi="id_ID"/>
        </w:rPr>
      </w:r>
      <w:r>
        <w:rPr>
          <w:lang w:val="id_ID" w:bidi="id_ID"/>
        </w:rPr>
        <w:t xml:space="preserve">Dalam kisah itu, Yesus menggambarkan seorang murid yang memberikan </w:t>
      </w:r>
      <w:r>
        <w:rPr>
          <w:b/>
          <w:lang w:val="id_ID" w:bidi="id_ID"/>
        </w:rPr>
        <w:t>persembahan</w:t>
      </w:r>
      <w:r>
        <w:rPr>
          <w:lang w:val="id_ID" w:bidi="id_ID"/>
        </w:rPr>
        <w:t xml:space="preserve"> di atas </w:t>
      </w:r>
      <w:r>
        <w:rPr>
          <w:b/>
          <w:lang w:val="id_ID" w:bidi="id_ID"/>
        </w:rPr>
        <w:t>mezbah</w:t>
      </w:r>
      <w:r>
        <w:rPr>
          <w:lang w:val="id_ID" w:bidi="id_ID"/>
        </w:rPr>
        <w:t xml:space="preserve">. </w:t>
      </w:r>
      <w:r>
        <w:rPr>
          <w:lang w:val="id_ID" w:bidi="id_ID"/>
        </w:rPr>
        <w:t>Mezbah</w:t>
      </w:r>
      <w:r>
        <w:rPr>
          <w:lang w:val="id_ID" w:bidi="id_ID"/>
        </w:rPr>
        <w:t xml:space="preserve"> mungkin merujuk pada tempat di mana hewan-hewan disembelih dan dibakar sebagai persembahan kepada Allah, atau tempat di mana dupa dibakar. Mezbah biasanya dibangun dari batu, mungkin seperti meja atau panggung kecil. Suatu </w:t>
      </w:r>
      <w:r>
        <w:rPr>
          <w:lang w:val="id_ID" w:bidi="id_ID"/>
        </w:rPr>
        <w:t>persembahan</w:t>
      </w:r>
      <w:r>
        <w:rPr>
          <w:lang w:val="id_ID" w:bidi="id_ID"/>
        </w:rPr>
        <w:t xml:space="preserve"> adalah sebuah pemberian atau korban yang dipersembahkan dalam suatu upacara kepada Allah, biasanya di Bait Suci atau di sebuah mezbah yang khusus. Persembahan dapat diberikan untuk berbagai alasan, antara lain untuk ucapan syukur, penyucian, atau meminta pengampunan dosa. Yesus mengatakan bahwa sangat penting untuk berdamai dengan saudara, sehingga murid itu harus meninggalkan persembahannya di mezbah dan pergi berdamai dengan saudaranya sebelum mempersembahkan persembahan itu.</w:t>
      </w:r>
    </w:p>
    <w:p>
      <w:pPr/>
      <w:r>
        <w:rPr>
          <w:lang w:val="id_ID" w:bidi="id_ID"/>
        </w:rPr>
      </w:r>
      <w:r>
        <w:rPr>
          <w:lang w:val="id_ID" w:bidi="id_ID"/>
        </w:rPr>
        <w:t xml:space="preserve">Berhenti dan tunjukkan kembali gambar atau foto </w:t>
      </w:r>
      <w:r>
        <w:rPr>
          <w:lang w:val="id_ID" w:bidi="id_ID"/>
        </w:rPr>
        <w:t>mezbah</w:t>
      </w:r>
      <w:r>
        <w:rPr>
          <w:lang w:val="id_ID" w:bidi="id_ID"/>
        </w:rPr>
        <w:t xml:space="preserve"> jika diperlukan.</w:t>
      </w:r>
    </w:p>
    <w:p>
      <w:pPr/>
      <w:r>
        <w:rPr>
          <w:lang w:val="id_ID" w:bidi="id_ID"/>
        </w:rPr>
      </w:r>
      <w:r>
        <w:rPr>
          <w:lang w:val="id_ID" w:bidi="id_ID"/>
        </w:rPr>
        <w:t>Yesus mengatakan bahwa jika seorang musuh menuduh seorang murid melakukan sesuatu, murid itu harus menyelesaikan masalah tersebut dalam perjalanan ke pengadilan. Frasa "menyelesaikan masalah" dalam bahasa aslinya berarti "berteman". Jika murid itu tidak segera berteman dengan penuduh, murid itu akan menghadap hakim dan akhirnya masuk penjara. Murid itu harus tetap berada di penjara sampai dia membayar semuanya.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5:27–32</w:t>
      </w:r>
      <w:r>
        <w:rPr>
          <w:lang w:val="id_ID" w:bidi="id_ID"/>
        </w:rPr>
      </w:r>
    </w:p>
    <w:p>
      <w:pPr>
        <w:pStyle w:val="Heading3"/>
      </w:pPr>
      <w:r>
        <w:rPr>
          <w:lang w:val="id_ID" w:bidi="id_ID"/>
        </w:rPr>
        <w:t>Dengar dan Renungkan</w:t>
      </w:r>
    </w:p>
    <w:p>
      <w:pPr/>
      <w:r>
        <w:rPr>
          <w:lang w:val="id_ID" w:bidi="id_ID"/>
        </w:rPr>
      </w:r>
      <w:r>
        <w:rPr>
          <w:lang w:val="id_ID" w:bidi="id_ID"/>
        </w:rPr>
        <w:t>Dengarkan Matius 5:27–32 dan simpan di dalam hati Anda. Dengarlah teks sebanyak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dikisahkan oleh cerita ini kepada kita tentang Allah atau Yesus?</w:t>
      </w:r>
    </w:p>
    <w:p>
      <w:pPr>
        <w:pStyle w:val="ListBullet"/>
        <w:spacing w:line="240" w:lineRule="auto"/>
        <w:ind w:left="720"/>
      </w:pPr>
      <w:r>
        <w:rPr>
          <w:lang w:val="id_ID" w:bidi="id_ID"/>
        </w:rPr>
      </w:r>
      <w:r>
        <w:rPr>
          <w:lang w:val="id_ID" w:bidi="id_ID"/>
        </w:rPr>
        <w:t>Apa yang kisah ini ceritakan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untuk mengajar para murid-Nya, atau para pengikut terdekat. Kerumunan orang juga mendengarkan. Yesus mengajar para murid tentang bagaimana mereka seharusnya lebih benar daripada orang-orang Farisi dan ahli-ahli Taurat. Dia mengatakan sikap seseorang lebih penting daripada hanya tindakan mereka untuk menaati hukum. Pertama, Yesus berbicara tentang makna yang sebenarnya dari hukum tentang membunuh seseorang. Sekarang, Yesus berbicara tentang makna yang sebenarnya dari hukum tentang perzinahan dan perceraian.</w:t>
      </w:r>
    </w:p>
    <w:p>
      <w:pPr/>
      <w:r>
        <w:rPr>
          <w:lang w:val="id_ID" w:bidi="id_ID"/>
        </w:rPr>
      </w:r>
      <w:r>
        <w:rPr>
          <w:lang w:val="id_ID" w:bidi="id_ID"/>
        </w:rPr>
        <w:t>Yesus mengingatkan para murid-Nya tentang hukum "jangan berzinah" yang ada dalam hukum Musa. Perzinahan berarti melakukan hubungan seksual dengan istri laki-laki lain, atau tidur dengan istri laki-laki lain. Murid-murid itu terbiasa dengan hukum ini.</w:t>
      </w:r>
    </w:p>
    <w:p>
      <w:pPr/>
      <w:r>
        <w:rPr>
          <w:lang w:val="id_ID" w:bidi="id_ID"/>
        </w:rPr>
      </w:r>
      <w:r>
        <w:rPr>
          <w:lang w:val="id_ID" w:bidi="id_ID"/>
        </w:rPr>
        <w:t>Berhenti dan diskusikan kata-kata yang sensitif ini sebagai tim penerjemah. Bagaimana Anda dapat menggambarkan kata-kata seperti "perzinahan" dan "dosa seksual" dengan cara yang sesuai dengan budaya? Apa cara terbaik untuk menerjemahkan kata-kata ini ke dalam bahasa Anda sehingga baik laki-laki dan perempuan akan merasa nyaman mendengarkan kisah tersebut? Pertimbangkan menggunakan frasa dalam bahasa Anda seperti "seorang laki-laki yang tidur dengan seorang perempuan" untuk membuatnya sesuai secara budaya.</w:t>
      </w:r>
    </w:p>
    <w:p>
      <w:pPr/>
      <w:r>
        <w:rPr>
          <w:lang w:val="id_ID" w:bidi="id_ID"/>
        </w:rPr>
      </w:r>
      <w:r>
        <w:rPr>
          <w:lang w:val="id_ID" w:bidi="id_ID"/>
        </w:rPr>
        <w:t>Yesus memberikan pengajaran baru tentang hukum terhadap perzinahan. Yesus mengatakan hukum itu tidak hanya tentang ketaatan dalam tindakan. Makna yang benar dari hukum itu adalah bahwa orang-orang bahkan tidak boleh berzinah dalam pikiran mereka. Yesus mengatakan bahwa bahkan jika seorang laki-laki melihat seorang perempuan dengan nafsu, itu sama dengan telah melakukan perzinahan dengannya dalam hati . Ketika Yesus mengatakan "melihat perempuan lain dengan nafsu," itu tidak berarti berpikir seorang perempuan menarik. Itu berarti laki-laki itu bermaksud untuk melakukan hubungan seksual dengannya di dalam hatinya. "Hati " di sini berarti dalam kehidupan batin seseorang atau dalam pikiran atau emosinya.</w:t>
      </w:r>
    </w:p>
    <w:p>
      <w:pPr/>
      <w:r>
        <w:rPr>
          <w:lang w:val="id_ID" w:bidi="id_ID"/>
        </w:rPr>
      </w:r>
      <w:r>
        <w:rPr>
          <w:lang w:val="id_ID" w:bidi="id_ID"/>
        </w:rPr>
        <w:t>Kemudian, Yesus mengatakan dua contoh yang mengejutkan untuk menunjukkan betapa pentingnya untuk tidak berdosa, atau melakukan hal-hal yang salah. Yesus mengatakan bahwa jika mata Anda menyebabkan Anda bernafsu, Anda harus mencungkil mata Anda dan membuangnya. Itu tidak berarti bahwa mata dapat menyebabkan seseorang berdosa. Itu berarti bahwa jika seseorang melihat orang lain dan ingin melakukan hubungan seksual, mereka perlu berhenti. Yesus tidak bermaksud seseorang harus mencabut mata mereka secara harfiah. Mata adalah simbol untuk hal-hal yang kita lihat yang dapat menyebabkan kita berdosa. Yesus menggunakan mata untuk menunjukkan betapa pentingnya untuk menyingkirkan hal-hal dari hati Anda yang membuat Anda berdosa, seperti pikiran atau sikap yang buruk.</w:t>
      </w:r>
    </w:p>
    <w:p>
      <w:pPr/>
      <w:r>
        <w:rPr>
          <w:lang w:val="id_ID" w:bidi="id_ID"/>
        </w:rPr>
      </w:r>
      <w:r>
        <w:rPr>
          <w:lang w:val="id_ID" w:bidi="id_ID"/>
        </w:rPr>
        <w:t>Yesus membandingkan kehilangan satu bagian tubuh, mata ini, dengan kehilangan seluruh tubuh Anda. Yesus mengatakan lebih baik kehilangan satu bagian tubuh Anda dan masih hidup daripada Allah melemparkan seluruh tubuh Anda ke neraka . Neraka adalah tempat di mana Allah selamanya menghukum orang-orang yang tidak mengikuti Allah.</w:t>
      </w:r>
    </w:p>
    <w:p>
      <w:pPr/>
      <w:r>
        <w:rPr>
          <w:lang w:val="id_ID" w:bidi="id_ID"/>
        </w:rPr>
      </w:r>
      <w:r>
        <w:rPr>
          <w:lang w:val="id_ID" w:bidi="id_ID"/>
        </w:rPr>
        <w:t>Yesus memberikan contoh lain yang mengejutkan dengan menggunakan tangan sebagai simbol. Yesus mengatakan jika tangan kananmu menyebabkanmu berdosa, kamu juga harus memotongnya dan membuangnya. Yesus mengatakan "tangan kanan" karena tangan kanan umumnya lebih berguna daripada tangan kiri. Ini seperti apa yang dikatakan Yesus tentang mata. Yesus tidak bermaksud untuk memotong tangan Anda. Yesus menggunakan bahasa yang kuat ini lagi untuk menunjukkan betapa pentingnya untuk menyingkirkan pikiran-pikiran berdosa dari hati Anda. Yesus mengatakan lagi bahwa lebih baik kehilangan satu bagian dari tubuh Anda, tangan kanan Anda, daripada Allah mengirim seluruh tubuh Anda ke neraka .</w:t>
      </w:r>
    </w:p>
    <w:p>
      <w:pPr/>
      <w:r>
        <w:rPr>
          <w:lang w:val="id_ID" w:bidi="id_ID"/>
        </w:rPr>
      </w:r>
      <w:r>
        <w:rPr>
          <w:lang w:val="id_ID" w:bidi="id_ID"/>
        </w:rPr>
        <w:t>Berhenti dan diskusikan dalam bahasa Anda jenis frasa atau idiom apa yang Anda gunakan untuk membesar-besarkan sesuatu atau untuk menunjukkan suatu poin. Bicarakan tentang bagaimana frasa ini mungkin disalahpahami oleh seseorang di luar budaya atau bahasa Anda.</w:t>
      </w:r>
    </w:p>
    <w:p>
      <w:pPr/>
      <w:r>
        <w:rPr>
          <w:lang w:val="id_ID" w:bidi="id_ID"/>
        </w:rPr>
      </w:r>
      <w:r>
        <w:rPr>
          <w:lang w:val="id_ID" w:bidi="id_ID"/>
        </w:rPr>
        <w:t>Selanjutnya, Yesus mengajar para murid makna yang sebenarnya dari hukum Allah tentang perceraian. Perceraian berarti secara hukum mengakhiri pernikahan. Yesus mengingatkan mereka bahwa perceraian diizinkan dalam hukum Musa. Yesus mengatakan bahwa para murid-Nya telah mendengar dalam hukum Musa bahwa siapa pun yang menceraikan istrinya, perlu memberinya surat perceraian. Sertifikat perceraian adalah dokumen resmi tertulis yang menyatakan bahwa laki-laki dan perempuan tersebut tidak lagi terikat dalam pernikahan satu sama lain. Sebelum hukum ini dalam hukum Musa, seorang laki-laki dapat hanya mengatakan kepada istrinya "Aku menceraikanmu."</w:t>
      </w:r>
    </w:p>
    <w:p>
      <w:pPr/>
      <w:r>
        <w:rPr>
          <w:lang w:val="id_ID" w:bidi="id_ID"/>
        </w:rPr>
      </w:r>
      <w:r>
        <w:rPr>
          <w:lang w:val="id_ID" w:bidi="id_ID"/>
        </w:rPr>
        <w:t>Ada berbagai penafsiran mengenai hukum tentang perceraian. Kebanyakan orang pada saat itu mengira hukum Musa berarti bahwa seorang laki-laki dapat melakukan perceraian dengan istrinya karena alasan apa pun, bahkan jika ia tidak menyukainya. Para ahli Taurat ini mengatakan bahwa seorang laki-laki dapat mengakhiri pernikahannya dengan alasan apa pun, selama suami memberikan sertifikat perceraian kepada istrinya. Beberapa orang lain percaya bahwa istri harus bersalah atas dosa seksual agar suami dapat melakukan perceraian, tetapi kebanyakan orang tidak mengikuti penafsiran ini.</w:t>
      </w:r>
    </w:p>
    <w:p>
      <w:pPr/>
      <w:r>
        <w:rPr>
          <w:lang w:val="id_ID" w:bidi="id_ID"/>
        </w:rPr>
      </w:r>
      <w:r>
        <w:rPr>
          <w:lang w:val="id_ID" w:bidi="id_ID"/>
        </w:rPr>
        <w:t>Yesus mengatakan bahwa satu-satunya alasan seorang laki-laki dapat melakukan perceraian terhadap istrinya adalah jika istri itu melakukan hubungan seksual dengan laki-laki lain. Jika sang istri tidak tidur dengan laki-laki lain selama pernikahan pertamanya, maka pernikahan pertama itu belum berakhir. Ini berarti perceraian tidak sah.</w:t>
      </w:r>
    </w:p>
    <w:p>
      <w:pPr/>
      <w:r>
        <w:rPr>
          <w:lang w:val="id_ID" w:bidi="id_ID"/>
        </w:rPr>
      </w:r>
      <w:r>
        <w:rPr>
          <w:lang w:val="id_ID" w:bidi="id_ID"/>
        </w:rPr>
        <w:t>Berhenti dan bicarakan tentang perceraian dalam budaya Anda. Apa saja alasan mengapa laki-laki dan perempuan mengakhiri pernikahan mereka dalam budaya Anda? Seberapa umum perceraian dalam budaya Anda?</w:t>
      </w:r>
    </w:p>
    <w:p>
      <w:pPr/>
      <w:r>
        <w:rPr>
          <w:lang w:val="id_ID" w:bidi="id_ID"/>
        </w:rPr>
      </w:r>
      <w:r>
        <w:rPr>
          <w:lang w:val="id_ID" w:bidi="id_ID"/>
        </w:rPr>
        <w:t>Yesus mengatakan bahwa jika seorang laki-laki mengakhiri pernikahannya karena alasan lain apa pun, maka laki-laki itu memaksa istri yang diceraikan untuk berzinah. Ini berarti bahwa ketika ia menikah untuk kedua kalinya, ia akan bersalah atas dosa seksual. Dalam budaya itu, hampir semua perempuan yang bercerai harus menikah lagi agar memiliki uang untuk biaya hidup.</w:t>
      </w:r>
    </w:p>
    <w:p>
      <w:pPr/>
      <w:r>
        <w:rPr>
          <w:lang w:val="id_ID" w:bidi="id_ID"/>
        </w:rPr>
      </w:r>
      <w:r>
        <w:rPr>
          <w:lang w:val="id_ID" w:bidi="id_ID"/>
        </w:rPr>
        <w:t>Yesus mengatakan bahwa laki-laki kedua yang menikahi perempuan yang diceraikan itu juga melakukan perzinahan. Ini berarti suami kedua juga bersalah atas dosa seksual. Yesus ingin perempuan pertama dan laki-laki pertama tetap menikah satu sama lain dan tidak mengakhiri pernikahan mereka.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murid-murid-Nya dan kerumunan tentang makna yang sebenarnya dari hukum terhadap perzinahan. Yesus menggunakan dua contoh yang mengejutkan untuk menunjukkan betapa pentingnya untuk menyingkirkan dosa.</w:t>
      </w:r>
    </w:p>
    <w:p>
      <w:pPr/>
      <w:r>
        <w:rPr>
          <w:lang w:val="id_ID" w:bidi="id_ID"/>
        </w:rPr>
      </w:r>
      <w:r>
        <w:rPr>
          <w:b/>
          <w:lang w:val="id_ID" w:bidi="id_ID"/>
        </w:rPr>
        <w:t>Adegan kedua:</w:t>
      </w:r>
      <w:r>
        <w:rPr>
          <w:lang w:val="id_ID" w:bidi="id_ID"/>
        </w:rPr>
        <w:t xml:space="preserve"> Yesus mengajar tentang makna yang sebenarnya dari hukum Allah tentang perceraian.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 dan kerumunan orang</w:t>
      </w:r>
    </w:p>
    <w:p>
      <w:pPr>
        <w:pStyle w:val="ListBullet"/>
        <w:spacing w:line="240" w:lineRule="auto"/>
        <w:ind w:left="720"/>
      </w:pPr>
      <w:r>
        <w:rPr>
          <w:lang w:val="id_ID" w:bidi="id_ID"/>
        </w:rPr>
      </w:r>
      <w:r>
        <w:rPr>
          <w:lang w:val="id_ID" w:bidi="id_ID"/>
        </w:rPr>
        <w:t>Seorang laki-laki dan seorang perempuan</w:t>
      </w:r>
    </w:p>
    <w:p>
      <w:pPr>
        <w:pStyle w:val="ListBullet"/>
        <w:spacing w:line="240" w:lineRule="auto"/>
        <w:ind w:left="720"/>
      </w:pPr>
      <w:r>
        <w:rPr>
          <w:lang w:val="id_ID" w:bidi="id_ID"/>
        </w:rPr>
      </w:r>
      <w:r>
        <w:rPr>
          <w:lang w:val="id_ID" w:bidi="id_ID"/>
        </w:rPr>
        <w:t>Seorang suami dan seorang istri</w:t>
      </w:r>
    </w:p>
    <w:p>
      <w:pPr>
        <w:pStyle w:val="ListBullet"/>
        <w:spacing w:line="240" w:lineRule="auto"/>
        <w:ind w:left="720"/>
      </w:pPr>
      <w:r>
        <w:rPr>
          <w:lang w:val="id_ID" w:bidi="id_ID"/>
        </w:rPr>
      </w:r>
      <w:r>
        <w:rPr>
          <w:lang w:val="id_ID" w:bidi="id_ID"/>
        </w:rPr>
        <w:t>Laki-laki kedua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telah mengajarkan mereka pepatah penting tentang siapa yang diberkati Allah, tentang bagaimana para murid harus berbeda dari orang-orang di sekitar mereka, dan tentang hukum . Sekarang, Yesus mengajar tentang bagaimana memahami hukum Perjanjian Lama tentang perzinahan dan perceraian.</w:t>
      </w:r>
    </w:p>
    <w:p>
      <w:pPr/>
      <w:r>
        <w:rPr>
          <w:lang w:val="id_ID" w:bidi="id_ID"/>
        </w:rPr>
      </w:r>
      <w:r>
        <w:rPr>
          <w:lang w:val="id_ID" w:bidi="id_ID"/>
        </w:rPr>
        <w:t>Dalam adegan pertama, penting untuk diingat bahwa Yesus mengingatkan para murid tentang apa yang dikatakan hukum Musa tentang perzinahan. Yesus mengatakan bahwa bahkan jika seorang laki-laki melihat perempuan lain dan ingin tidur dengannya, itu sama dengan melakukan perzinahan dengannya dalam hatinya. Ingatlah bahwa laki-laki itu sudah bersalah ketika ia memandang perempuan tersebut dengan niat untuk menidurinya. Ingatlah juga bahwa hukuman untuk perzinahan adalah kematian. Yesus mengatakan bahwa laki-laki yang tidur dengan perempuan lain atau bahkan sekadar memikirkan untuk tidur dengan perempuan lain, kedua tindakan tersebut pantas dihukum mati.</w:t>
      </w:r>
    </w:p>
    <w:p>
      <w:pPr/>
      <w:r>
        <w:rPr>
          <w:lang w:val="id_ID" w:bidi="id_ID"/>
        </w:rPr>
      </w:r>
      <w:r>
        <w:rPr>
          <w:lang w:val="id_ID" w:bidi="id_ID"/>
        </w:rPr>
        <w:t>Ingatlah ketika Yesus menggunakan kedua contoh tentang mencungkil matamu dan memotong tanganmu, Yesus tidak bermaksud agar kamu mencungkil mata atau memotong tanganmu secara harfiah. Yesus menggunakan mata dan tangan sebagai simbol untuk berbicara tentang betapa pentingnya untuk menyingkirkan hal-hal yang menyebabkan seseorang berdosa. Pikirkan tentang bagaimana Anda dapat menggambarkan "mencungkil mata Anda" atau "memotong tangan Anda" menggunakan mainan atau gambar.</w:t>
      </w:r>
    </w:p>
    <w:p>
      <w:pPr/>
      <w:r>
        <w:rPr>
          <w:lang w:val="id_ID" w:bidi="id_ID"/>
        </w:rPr>
      </w:r>
      <w:r>
        <w:rPr>
          <w:lang w:val="id_ID" w:bidi="id_ID"/>
        </w:rPr>
        <w:t>Dalam adegan kedua, ingatlah bahwa Yesus mengingatkan para murid tentang hukum untuk perceraian. Penting untuk diingat bahwa sertifikat perceraian adalah kertas tertulis yang menunjukkan pernikahan telah berakhir. Yesus menunjukkan bahwa tidak cukup bagi seorang laki-laki untuk hanya memberikan sertifikat perceraian ini kepada istrinya untuk mengakhiri pernikahan. Ingatlah pada waktu itu, laki-laki umumnya dapat menceraikan istri-istri mereka dengan alasan apa pun, selama mereka memberikan surat cerai kepada mereka.</w:t>
      </w:r>
    </w:p>
    <w:p>
      <w:pPr/>
      <w:r>
        <w:rPr>
          <w:lang w:val="id_ID" w:bidi="id_ID"/>
        </w:rPr>
      </w:r>
      <w:r>
        <w:rPr>
          <w:lang w:val="id_ID" w:bidi="id_ID"/>
        </w:rPr>
        <w:t>Ingatlah bahwa Yesus berbicara tentang dua situasi yang berbeda. Akan baik untuk menggambar atau menggunakan mainan untuk menunjukkan setiap situasi yang berbeda.</w:t>
      </w:r>
    </w:p>
    <w:p>
      <w:pPr/>
      <w:r>
        <w:rPr>
          <w:lang w:val="id_ID" w:bidi="id_ID"/>
        </w:rPr>
      </w:r>
      <w:r>
        <w:rPr>
          <w:lang w:val="id_ID" w:bidi="id_ID"/>
        </w:rPr>
        <w:t>Dalam situasi pertama, Yesus mengatakan bahwa satu-satunya cara untuk benar-benar mengakhiri pernikahan adalah jika istri itu tidur dengan laki-laki lain. Kemudian pernikahan berakhir, dan laki-laki dan istri tersebut dapat bercerai. Ini adalah perceraian yang sah.</w:t>
      </w:r>
    </w:p>
    <w:p>
      <w:pPr/>
      <w:r>
        <w:rPr>
          <w:lang w:val="id_ID" w:bidi="id_ID"/>
        </w:rPr>
      </w:r>
      <w:r>
        <w:rPr>
          <w:lang w:val="id_ID" w:bidi="id_ID"/>
        </w:rPr>
        <w:t>Untuk situasi kedua, Yesus mengatakan bahwa laki-laki dan perempuan itu melakukan perceraian karena alasan lain. Ingatlah bahwa dalam situasi ini, istri tidak tidur dengan laki-laki lain. Untuk situasi ini, Yesus mengatakan bahwa perceraian itu tidak sah. Ketika istri menikahi laki-laki kedua, ia menjadi bersalah atas dosa seksual, dan suami keduanya bersalah atas dosa seksual juga. Pernikahan pertama masih berlaku, jadi itulah sebabnya baik istri maupun suami kedua bersalah atas dosa seksual.</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dan kerumunan tentang makna yang sebenarnya dari hukum terhadap perzinahan. Yesus menggunakan dua contoh yang mengejutkan untuk menunjukkan betapa pentingnya untuk menyingkirkan dosa.</w:t>
      </w:r>
    </w:p>
    <w:p>
      <w:pPr/>
      <w:r>
        <w:rPr>
          <w:lang w:val="id_ID" w:bidi="id_ID"/>
        </w:rPr>
      </w:r>
      <w:r>
        <w:rPr>
          <w:b/>
          <w:lang w:val="id_ID" w:bidi="id_ID"/>
        </w:rPr>
        <w:t>Adegan kedua:</w:t>
      </w:r>
      <w:r>
        <w:rPr>
          <w:lang w:val="id_ID" w:bidi="id_ID"/>
        </w:rPr>
        <w:t xml:space="preserve"> Yesus mengajar tentang makna yang sebenarnya dari hukum Allah tentang perceraian.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Seorang laki-laki dan seorang perempuan</w:t>
      </w:r>
    </w:p>
    <w:p>
      <w:pPr>
        <w:pStyle w:val="ListBullet"/>
        <w:spacing w:line="240" w:lineRule="auto"/>
        <w:ind w:left="720"/>
      </w:pPr>
      <w:r>
        <w:rPr>
          <w:lang w:val="id_ID" w:bidi="id_ID"/>
        </w:rPr>
      </w:r>
      <w:r>
        <w:rPr>
          <w:lang w:val="id_ID" w:bidi="id_ID"/>
        </w:rPr>
        <w:t>Seorang suami dan seorang istri</w:t>
      </w:r>
    </w:p>
    <w:p>
      <w:pPr>
        <w:pStyle w:val="ListBullet"/>
        <w:spacing w:line="240" w:lineRule="auto"/>
        <w:ind w:left="720"/>
      </w:pPr>
      <w:r>
        <w:rPr>
          <w:lang w:val="id_ID" w:bidi="id_ID"/>
        </w:rPr>
      </w:r>
      <w:r>
        <w:rPr>
          <w:lang w:val="id_ID" w:bidi="id_ID"/>
        </w:rPr>
        <w:t>Laki-laki kedua</w:t>
      </w:r>
    </w:p>
    <w:p>
      <w:pPr/>
      <w:r>
        <w:rPr>
          <w:lang w:val="id_ID" w:bidi="id_ID"/>
        </w:rPr>
      </w:r>
      <w:r>
        <w:rPr>
          <w:lang w:val="id_ID" w:bidi="id_ID"/>
        </w:rPr>
        <w:t>Minta kelompok untuk memerankan kisah ini dua kali. Mereka harus memerankannya ke dalam bahasa sasaran terjemahan mereka. Pertama, minta kelompok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duduk dan mengajar murid-murid-Nya. Murid-murid itu duduk di dekat Dia. Yesus mengingatkan mereka tentang hukum dalam Taurat Musa yang mengatakan "jangan berzinah." Yesus mengatakan kepada mereka bahwa bahkan jika seorang laki-laki melihat perempuan lain dengan niat untuk melakukan hubungan seksual dengannya, laki-laki itu sudah bersalah karena perzinahan dalam hatinya. Tindakan yang salah layak mendapat hukuman dan pikiran yang salah juga layak mendapat hukuman.</w:t>
      </w:r>
    </w:p>
    <w:p>
      <w:pPr>
        <w:pStyle w:val="ListBullet"/>
        <w:spacing w:line="240" w:lineRule="auto"/>
        <w:ind w:left="720"/>
      </w:pPr>
      <w:r>
        <w:rPr>
          <w:lang w:val="id_ID" w:bidi="id_ID"/>
        </w:rPr>
      </w:r>
      <w:r>
        <w:rPr>
          <w:lang w:val="id_ID" w:bidi="id_ID"/>
        </w:rPr>
        <w:t>Hentikan peragaan.</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memberikan dua contoh tentang betapa pentingnya untuk tidak berdosa. Yesus mengatakan bahwa Anda harus mencungkil mata Anda atau memotong tangan Anda jika itu menyebabkan Anda berdosa. Yesus tidak bermaksud bahwa Anda benar-benar harus mencungkil mata Anda atau memotong tangan Anda. Yesus mengatakan betapa pentingnya untuk menyingkirkan hal-hal dari hati Anda yang membuat Anda berdosa.</w:t>
      </w:r>
    </w:p>
    <w:p>
      <w:pPr>
        <w:pStyle w:val="ListBullet"/>
        <w:spacing w:line="240" w:lineRule="auto"/>
        <w:ind w:left="720"/>
      </w:pPr>
      <w:r>
        <w:rPr>
          <w:lang w:val="id_ID" w:bidi="id_ID"/>
        </w:rPr>
      </w:r>
      <w:r>
        <w:rPr>
          <w:lang w:val="id_ID" w:bidi="id_ID"/>
        </w:rPr>
        <w:t>Hentikan peragaan.</w:t>
      </w:r>
    </w:p>
    <w:p>
      <w:pPr>
        <w:pStyle w:val="ListBullet"/>
        <w:spacing w:line="240" w:lineRule="auto"/>
        <w:ind w:left="720"/>
      </w:pPr>
      <w:r>
        <w:rPr>
          <w:lang w:val="id_ID" w:bidi="id_ID"/>
        </w:rPr>
      </w:r>
      <w:r>
        <w:rPr>
          <w:lang w:val="id_ID" w:bidi="id_ID"/>
        </w:rPr>
        <w:t>Tanyakan kepada para aktor yang memerankan para 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Kemudian, Yesus mengajar tentang perceraian. Yesus mengingatkan para murid tentang hukum dalam hukum Musa bahwa seorang laki-laki perlu memberikan surat perceraian kepada istrinya untuk mengakhiri pernikahan mereka. Seorang laki-laki dapat mengakhiri pernikahan dengan alasan apa saja, selama ia memberikan sertifikat perceraian kepada istrinya.</w:t>
      </w:r>
    </w:p>
    <w:p>
      <w:pPr>
        <w:pStyle w:val="ListBullet"/>
        <w:spacing w:line="240" w:lineRule="auto"/>
        <w:ind w:left="720"/>
      </w:pPr>
      <w:r>
        <w:rPr>
          <w:lang w:val="id_ID" w:bidi="id_ID"/>
        </w:rPr>
      </w:r>
      <w:r>
        <w:rPr>
          <w:lang w:val="id_ID" w:bidi="id_ID"/>
        </w:rPr>
        <w:t>Hentikan peragaan.</w:t>
      </w:r>
    </w:p>
    <w:p>
      <w:pPr>
        <w:pStyle w:val="ListBullet"/>
        <w:spacing w:line="240" w:lineRule="auto"/>
        <w:ind w:left="720"/>
      </w:pPr>
      <w:r>
        <w:rPr>
          <w:lang w:val="id_ID" w:bidi="id_ID"/>
        </w:rPr>
      </w:r>
      <w:r>
        <w:rPr>
          <w:lang w:val="id_ID" w:bidi="id_ID"/>
        </w:rPr>
        <w:t>Tanyakan kepada aktris yang memerankan istri,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para murid bahwa satu-satunya cara yang sah untuk melakukan perceraian adalah jika istri itu tidur dengan laki-laki lain. Yesus mengatakan bahwa jika istri tidak tidur dengan laki-laki lain, dan suami itu masih menceraikan istrinya, ini bukan perceraian yang benar. Ini berarti pernikahan pertama masih sah. Yesus mengatakan jika istri itu menikah dengan suami kedua, ia melakukan dosa seksual. Suami kedua juga melakukan dosa seksual.</w:t>
      </w:r>
    </w:p>
    <w:p>
      <w:pPr>
        <w:pStyle w:val="ListBullet"/>
        <w:spacing w:line="240" w:lineRule="auto"/>
        <w:ind w:left="720"/>
      </w:pPr>
      <w:r>
        <w:rPr>
          <w:lang w:val="id_ID" w:bidi="id_ID"/>
        </w:rPr>
      </w:r>
      <w:r>
        <w:rPr>
          <w:lang w:val="id_ID" w:bidi="id_ID"/>
        </w:rPr>
        <w:t>Hentikan peragaan.</w:t>
      </w:r>
    </w:p>
    <w:p>
      <w:pPr>
        <w:pStyle w:val="ListBullet"/>
        <w:spacing w:line="240" w:lineRule="auto"/>
        <w:ind w:left="720"/>
      </w:pPr>
      <w:r>
        <w:rPr>
          <w:lang w:val="id_ID" w:bidi="id_ID"/>
        </w:rPr>
      </w:r>
      <w:r>
        <w:rPr>
          <w:lang w:val="id_ID" w:bidi="id_ID"/>
        </w:rPr>
        <w:t>Tanyakan kepada aktris yang memerankan istri, "Bagaimana perasaan Anda?" Anda mungkin mendengar hal-hal seperti:</w:t>
      </w:r>
    </w:p>
    <w:p>
      <w:pPr>
        <w:pStyle w:val="ListBullet"/>
        <w:spacing w:line="240" w:lineRule="auto"/>
        <w:ind w:left="720"/>
      </w:pPr>
      <w:r>
        <w:rPr>
          <w:lang w:val="id_ID" w:bidi="id_ID"/>
        </w:rPr>
      </w:r>
      <w:r>
        <w:rPr>
          <w:lang w:val="id_ID" w:bidi="id_ID"/>
        </w:rPr>
        <w:t>Juga, tanyakan kepada aktor yang memerankan suami pertama, "Bagaimana perasaan Anda?" Anda mungkin mendengar hal-hal seperti:</w:t>
      </w:r>
    </w:p>
    <w:p>
      <w:pPr>
        <w:pStyle w:val="ListBullet"/>
        <w:spacing w:line="240" w:lineRule="auto"/>
        <w:ind w:left="720"/>
      </w:pPr>
      <w:r>
        <w:rPr>
          <w:lang w:val="id_ID" w:bidi="id_ID"/>
        </w:rPr>
      </w:r>
      <w:r>
        <w:rPr>
          <w:lang w:val="id_ID" w:bidi="id_ID"/>
        </w:rPr>
        <w:t>Juga, tanyakan kepada aktor yang memerankan suami kedua,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memberikan pengajaran baru tentang perzinahan. </w:t>
      </w:r>
      <w:r>
        <w:rPr>
          <w:b/>
          <w:lang w:val="id_ID" w:bidi="id_ID"/>
        </w:rPr>
        <w:t>Perzinahan</w:t>
      </w:r>
      <w:r>
        <w:rPr>
          <w:lang w:val="id_ID" w:bidi="id_ID"/>
        </w:rPr>
        <w:t xml:space="preserve"> adalah ketika suami atau istri melakukan hubungan seksual dengan siapa pun selain suami atau istri mereka. Yesus menganggap baik laki-laki dan perempuan bersalah karena berzinah ketika mereka melakukan hubungan seksual dengan siapa pun di luar pernikahan mereka. Lihat Daftar Kata Utama untuk definisi yang lebih lengkap tentang kata </w:t>
      </w:r>
      <w:r>
        <w:rPr>
          <w:lang w:val="id_ID" w:bidi="id_ID"/>
        </w:rPr>
        <w:t xml:space="preserve"> perzinahan</w:t>
      </w:r>
      <w:r>
        <w:rPr>
          <w:lang w:val="id_ID" w:bidi="id_ID"/>
        </w:rPr>
        <w:t>.</w:t>
      </w:r>
    </w:p>
    <w:p>
      <w:pPr/>
      <w:r>
        <w:rPr>
          <w:lang w:val="id_ID" w:bidi="id_ID"/>
        </w:rPr>
      </w:r>
      <w:r>
        <w:rPr>
          <w:lang w:val="id_ID" w:bidi="id_ID"/>
        </w:rPr>
        <w:t xml:space="preserve">Yesus mengatakan bahwa jika seorang laki-laki melihat seorang perempuan dengan nafsu, ia telah berzinah dengannya dalam hatinya. </w:t>
      </w:r>
      <w:r>
        <w:rPr>
          <w:b/>
          <w:lang w:val="id_ID" w:bidi="id_ID"/>
        </w:rPr>
        <w:t>Nafsu</w:t>
      </w:r>
      <w:r>
        <w:rPr>
          <w:lang w:val="id_ID" w:bidi="id_ID"/>
        </w:rPr>
        <w:t xml:space="preserve"> berarti menginginkan apa yang dimiliki orang lain atau ingin melakukan sesuatu yang salah. Yesus bermaksud bahwa nafsu sama buruknya dengan memiliki hubungan seksual yang salah. Yesus mengatakan ini untuk melindungi perempuan dari pikiran yang penuh nafsu dari laki-laki. Dalam budaya itu, seorang laki-laki memiliki istrinya seolah-olah sang istri adalah harta miliknya. Ketika seorang laki-laki ingin melakukan hubungan seksual dengan seorang wanita, ia menginginkan sesuatu yang menjadi milik orang lain.</w:t>
      </w:r>
    </w:p>
    <w:p>
      <w:pPr/>
      <w:r>
        <w:rPr>
          <w:lang w:val="id_ID" w:bidi="id_ID"/>
        </w:rPr>
      </w:r>
      <w:r>
        <w:rPr>
          <w:lang w:val="id_ID" w:bidi="id_ID"/>
        </w:rPr>
        <w:t>Berhenti dan bicarakan tentang frasa "dalam hatinya." Dalam budaya Anda, bagaimana Anda berbicara tentang kehidupan batin, pikiran, atau perasaan seseorang?</w:t>
      </w:r>
    </w:p>
    <w:p>
      <w:pPr/>
      <w:r>
        <w:rPr>
          <w:lang w:val="id_ID" w:bidi="id_ID"/>
        </w:rPr>
      </w:r>
      <w:r>
        <w:rPr>
          <w:lang w:val="id_ID" w:bidi="id_ID"/>
        </w:rPr>
        <w:t xml:space="preserve">Yesus memberikan dua contoh tentang betapa pentingnya untuk tidak berdosa. Kata </w:t>
      </w:r>
      <w:r>
        <w:rPr>
          <w:b/>
          <w:lang w:val="id_ID" w:bidi="id_ID"/>
        </w:rPr>
        <w:t>dosa</w:t>
      </w:r>
      <w:r>
        <w:rPr>
          <w:lang w:val="id_ID" w:bidi="id_ID"/>
        </w:rPr>
        <w:t xml:space="preserve"> berarti tindakan ketidaktaatan kepada Allah. Yesus mengatakan seseorang harus mencungkil mata mereka atau memotong tangan mereka jika itu menyebabkan mereka berdosa. Terjemahkan dengan cara yang sama seperti yang telah Anda lakukan di bagian sebelumnya. Lihat Daftar Kata Utama untuk definisi yang lebih lengkap tentang kata </w:t>
      </w:r>
      <w:r>
        <w:rPr>
          <w:lang w:val="id_ID" w:bidi="id_ID"/>
        </w:rPr>
        <w:t>dosa</w:t>
      </w:r>
      <w:r>
        <w:rPr>
          <w:lang w:val="id_ID" w:bidi="id_ID"/>
        </w:rPr>
        <w:t>.</w:t>
      </w:r>
    </w:p>
    <w:p>
      <w:pPr/>
      <w:r>
        <w:rPr>
          <w:lang w:val="id_ID" w:bidi="id_ID"/>
        </w:rPr>
      </w:r>
      <w:r>
        <w:rPr>
          <w:lang w:val="id_ID" w:bidi="id_ID"/>
        </w:rPr>
        <w:t>Dalam bahasa aslinya, "menyebabkan Anda berdosa" berarti "menyebabkan seseorang tersandung." Ini bukan berarti jatuh secara fisik. Yesus bermaksud bahwa jika mata atau tangan Anda menuntun Anda menjauh dari Allah dan menjauh dari keselamatan, Anda harus menyingkirkan itu. Yesus ingin para murid-Nya menyingkirkan apa pun yang membuat mereka tidak menaati Allah.</w:t>
      </w:r>
    </w:p>
    <w:p>
      <w:pPr/>
      <w:r>
        <w:rPr>
          <w:lang w:val="id_ID" w:bidi="id_ID"/>
        </w:rPr>
      </w:r>
      <w:r>
        <w:rPr>
          <w:lang w:val="id_ID" w:bidi="id_ID"/>
        </w:rPr>
        <w:t xml:space="preserve">Yesus mengatakan bahwa akan lebih baik kehilangan satu bagian tubuh Anda daripada seluruh tubuh Anda pergi ke neraka . </w:t>
      </w:r>
      <w:r>
        <w:rPr>
          <w:b/>
          <w:lang w:val="id_ID" w:bidi="id_ID"/>
        </w:rPr>
        <w:t>Neraka</w:t>
      </w:r>
      <w:r>
        <w:rPr>
          <w:lang w:val="id_ID" w:bidi="id_ID"/>
        </w:rPr>
        <w:t xml:space="preserve"> adalah nama tempat di mana orang-orang yang tidak percaya pergi ke sana di akhir zaman untuk dihukum. Setan dan para malaikatnya juga akan pergi ke sana. Akan ada api yang menyala selamanya di neraka. Terjemahkan neraka dengan cara yang sama seperti yang telah Anda lakukan di perikop-perikop sebelumnya. Lihat Daftar Kata Utama untuk definisi yang lebih lengkap tentang kata </w:t>
      </w:r>
      <w:r>
        <w:rPr>
          <w:lang w:val="id_ID" w:bidi="id_ID"/>
        </w:rPr>
        <w:t>neraka</w:t>
      </w:r>
      <w:r>
        <w:rPr>
          <w:lang w:val="id_ID" w:bidi="id_ID"/>
        </w:rPr>
        <w:t>.</w:t>
      </w:r>
    </w:p>
    <w:p>
      <w:pPr/>
      <w:r>
        <w:rPr>
          <w:lang w:val="id_ID" w:bidi="id_ID"/>
        </w:rPr>
      </w:r>
      <w:r>
        <w:rPr>
          <w:lang w:val="id_ID" w:bidi="id_ID"/>
        </w:rPr>
        <w:t xml:space="preserve">Yesus juga mengajar tentang perceraian. </w:t>
      </w:r>
      <w:r>
        <w:rPr>
          <w:b/>
          <w:lang w:val="id_ID" w:bidi="id_ID"/>
        </w:rPr>
        <w:t>Perceraian</w:t>
      </w:r>
      <w:r>
        <w:rPr>
          <w:lang w:val="id_ID" w:bidi="id_ID"/>
        </w:rPr>
        <w:t xml:space="preserve"> adalah pemisahan permanen antara suami dan istri. Terjemahkan </w:t>
      </w:r>
      <w:r>
        <w:rPr>
          <w:b/>
          <w:lang w:val="id_ID" w:bidi="id_ID"/>
        </w:rPr>
        <w:t>perceraian</w:t>
      </w:r>
      <w:r>
        <w:rPr>
          <w:lang w:val="id_ID" w:bidi="id_ID"/>
        </w:rPr>
        <w:t xml:space="preserve"> dengan cara yang sama seperti yang telah Anda lakukan di perikop-perikop sebelumnya. Yesus mengatakan bahwa ada standar yang lebih tinggi untuk perceraian daripada apa yang saat ini dilakukan orang-orang dalam budaya tersebut. Pada saat itu, seorang laki-laki hanya perlu memberikan surat cerai kepada istrinya untuk mengakhiri pernikahan itu. Yesus menunjukkan bahwa makna yang sebenarnya dari hukum itu jauh lebih ketat daripada yang diharapkan orang-orang.</w:t>
      </w:r>
    </w:p>
    <w:p>
      <w:pPr/>
      <w:r>
        <w:rPr>
          <w:lang w:val="id_ID" w:bidi="id_ID"/>
        </w:rPr>
      </w:r>
      <w:r>
        <w:rPr>
          <w:lang w:val="id_ID" w:bidi="id_ID"/>
        </w:rPr>
        <w:t>Yesus mengatakan satu-satunya alasan yang diizinkan untuk mengakhiri pernikahan adalah jika istri itu tidak setia dan tidur dengan laki-laki lain. Dalam bahasa aslinya, kata untuk "tidak setia" atau "tidak senonoh" berarti semacam dosa seksual. Ini bukan kata yang sama dengan perzinahan, tetapi ide-ide tersebut terkait. Jika istri itu menikah lagi, maka baik ia maupun suami barunya akan bersalah atas perzinahan sebab pernikahan pertama tidak pernah benar-benar berakhir.</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5:33–42</w:t>
      </w:r>
      <w:r>
        <w:rPr>
          <w:lang w:val="id_ID" w:bidi="id_ID"/>
        </w:rPr>
      </w:r>
    </w:p>
    <w:p>
      <w:pPr>
        <w:pStyle w:val="Heading3"/>
      </w:pPr>
      <w:r>
        <w:rPr>
          <w:lang w:val="id_ID" w:bidi="id_ID"/>
        </w:rPr>
        <w:t>Dengar dan Renungkan</w:t>
      </w:r>
    </w:p>
    <w:p>
      <w:pPr/>
      <w:r>
        <w:rPr>
          <w:lang w:val="id_ID" w:bidi="id_ID"/>
        </w:rPr>
      </w:r>
      <w:r>
        <w:rPr>
          <w:lang w:val="id_ID" w:bidi="id_ID"/>
        </w:rPr>
        <w:t>Dengarkan Matius 5:33–42 dan renungkan dalam hati Anda. Dengarkanlah teks tersebut sebanyak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sisi gunung dan Dia mengajar para murid-Nya, atau para pengikut terdekatnya. Kerumunan orang juga mendengarkan. Yesus mengajar para murid tentang bagaimana mereka harus lebih benar daripada orang-orang Farisi dan ahli-ahli Taurat. Dia mengatakan sikap seseorang lebih penting daripada hanya tindakan mereka untuk menaati hukum. Yesus telah berbicara tentang pembunuhan, perzinahan, dan perceraian. Sekarang, ia membahas tentang bersumpah dan tidak membalas kejahatan.</w:t>
      </w:r>
    </w:p>
    <w:p>
      <w:pPr/>
      <w:r>
        <w:rPr>
          <w:lang w:val="id_ID" w:bidi="id_ID"/>
        </w:rPr>
      </w:r>
      <w:r>
        <w:rPr>
          <w:lang w:val="id_ID" w:bidi="id_ID"/>
        </w:rPr>
        <w:t>Yesus tahu para murid terbiasa dengan hukum Allah. Yesus mengingatkan para murid tentang hukum dalam Perjanjian Lama yang mengatakan bahwa orang-orang tidak boleh melanggar sumpah mereka kepada Allah. Satu sumpah ditambahkan ke satu janji supaya orang-orang tahu bahwa mereka harus memelihara perjanjian mereka dan itu tidak bisa diubah. Pada saat itu, orang-orang akan membuat janji atas nama Allah, dan ini berarti mereka meminta Allah untuk menjadi saksi dalam janji mereka. Jika seseorang tidak menepati janji yang mereka buat dalam nama Allah, ini adalah penyalahgunaan nama Allah. Kadang-kadang, orang-orang akan membuat janji atas nama sesuatu yang lain, dan ahli-ahli Taurat mengatakan bahwa orang-orang tidak perlu menepati janji-janji itu.</w:t>
      </w:r>
    </w:p>
    <w:p>
      <w:pPr/>
      <w:r>
        <w:rPr>
          <w:lang w:val="id_ID" w:bidi="id_ID"/>
        </w:rPr>
      </w:r>
      <w:r>
        <w:rPr>
          <w:lang w:val="id_ID" w:bidi="id_ID"/>
        </w:rPr>
        <w:t>Yesus memberikan pengajaran baru tentang sumpah sekarang. Yesus mengatakan bahwa para murid-Nya tidak boleh membuat sumpah atau nazar. Yesus ingin para murid-Nya selalu menepati janji mereka tanpa perlu membuat sumpah apa pun atas nama Allah atau atas nama apa pun.</w:t>
      </w:r>
    </w:p>
    <w:p>
      <w:pPr/>
      <w:r>
        <w:rPr>
          <w:lang w:val="id_ID" w:bidi="id_ID"/>
        </w:rPr>
      </w:r>
      <w:r>
        <w:rPr>
          <w:lang w:val="id_ID" w:bidi="id_ID"/>
        </w:rPr>
        <w:t>Berhenti dan diskusikan jenis sumpah, nazar, atau janji apa yang ada dalam budaya Anda. Apa yang dikatakan orang-orang ketika mereka bersumpah? Bagaimana orang-orang membuat sumpah atau bernazar yang terkuat dalam bahasa Anda?</w:t>
      </w:r>
    </w:p>
    <w:p>
      <w:pPr/>
      <w:r>
        <w:rPr>
          <w:lang w:val="id_ID" w:bidi="id_ID"/>
        </w:rPr>
      </w:r>
      <w:r>
        <w:rPr>
          <w:lang w:val="id_ID" w:bidi="id_ID"/>
        </w:rPr>
        <w:t>Pada saat itu, orang-orang sering bersumpah demi surga, bumi, Yerusalem, atau kepala seseorang sendiri. Orang-orang Yahudi membuat sumpah seperti ini karena mereka menghindari membuat sumpah atau bernazar atas nama Allah. Yesus mengatakan bahwa tidak ada sumpah sama sekali yang diizinkan karena Allah berkuasa atas segalanya. Orang-orang tidak boleh bersumpah demi surga, karena itu adalah takhta Allah, atau tempat Allah duduk. Surga adalah tempat di mana Allah tinggal, dan "takhta Allah" berarti bahwa Allah memerintah dari surga.</w:t>
      </w:r>
    </w:p>
    <w:p>
      <w:pPr/>
      <w:r>
        <w:rPr>
          <w:lang w:val="id_ID" w:bidi="id_ID"/>
        </w:rPr>
      </w:r>
      <w:r>
        <w:rPr>
          <w:lang w:val="id_ID" w:bidi="id_ID"/>
        </w:rPr>
        <w:t>Yesus melanjutkan bahwa orang-orang juga tidak boleh membuat sumpah dengan kata "bumi" karena itu adalah tumpuan kaki Allah. Tumpuan kaki adalah tempat seorang raja meletakkan kakinya. Ini tidak berarti Allah memiliki kaki. "Bumi adalah tumpuan kaki Allah" berarti seluruh bumi adalah milik Allah. Yesus juga mengatakan bahwa orang-orang tidak boleh membuat sumpah dengan kata "Yerusalem." Yerusalem adalah kota tempat Bait Suci Allah berada. Yesus mengatakan untuk tidak membuat sumpah demi Yerusalem karena Yerusalem adalah kota raja yang agung. Raja yang agung berarti Allah. Akhirnya, Yesus mengatakan bahwa orang-orang tidak boleh membuat sumpah menggunakan kata-kata "demi kepalaku." Yesus mengatakan seseorang tidak dapat mengubah warna rambut mereka. Hanya Allah yang mengendalikan surga dan bumi dan kepala seseorang. Tidak ada seorang pun yang boleh membuat sumpah atau bersumpah demi kepala mereka.</w:t>
      </w:r>
    </w:p>
    <w:p>
      <w:pPr/>
      <w:r>
        <w:rPr>
          <w:lang w:val="id_ID" w:bidi="id_ID"/>
        </w:rPr>
      </w:r>
      <w:r>
        <w:rPr>
          <w:lang w:val="id_ID" w:bidi="id_ID"/>
        </w:rPr>
        <w:t>Yesus mengatakan bahwa para murid-Nya hanya boleh mengatakan "ya" ketika memang berarti "ya" dan "tidak" ketika memang berarti "tidak." Yesus mengatakan jika seseorang mengatakan lebih dari "ya" atau "tidak," pernyataan ini berasal dari si jahat, yaitu Iblis. Allah ingin umat-Nya bersikap jujur dan tidak menambahkan apa pun pada kata-kata mereka.</w:t>
      </w:r>
    </w:p>
    <w:p>
      <w:pPr/>
      <w:r>
        <w:rPr>
          <w:lang w:val="id_ID" w:bidi="id_ID"/>
        </w:rPr>
      </w:r>
      <w:r>
        <w:rPr>
          <w:lang w:val="id_ID" w:bidi="id_ID"/>
        </w:rPr>
        <w:t>Selanjutnya, Yesus mengajar para murid-Nya tentang tidak membalas kejahatan. Yesus mengingatkan mereka tentang perkataan dalam Perjanjian Lama bahwa jika seseorang menyebabkan seseorang kehilangan mata, orang itu juga harus kehilangan mata. Yesus juga mengatakan jika seseorang merontokkan gigi seseorang, orang itu juga harus kehilangan satu gigi. Perkataan ini digunakan sehingga pengadilan tidak menghukum seseorang lebih dari yang layak mereka dapatkan. Perkataan ini tidak berarti seseorang dapat mengambil mata orang lain untuk membalas dendam. Bangsa-bangsa lain selama zaman Perjanjian Lama juga memiliki hukum yang memungkinkan pembalasan untuk kejahatan. Selama zaman Yesus, kemungkinan orang-orang membayar uang ketika mereka menyebabkan cedera kepada orang lain bukannya menerima cedera yang sama pada mereka sendiri.</w:t>
      </w:r>
    </w:p>
    <w:p>
      <w:pPr/>
      <w:r>
        <w:rPr>
          <w:lang w:val="id_ID" w:bidi="id_ID"/>
        </w:rPr>
      </w:r>
      <w:r>
        <w:rPr>
          <w:lang w:val="id_ID" w:bidi="id_ID"/>
        </w:rPr>
        <w:t>Berhenti dan bicarakan tentang seperti apa "membalas kejahatan" dalam budaya Anda. Ketika seseorang melukai orang lain, apa yang terjadi dalam budaya itu? Apakah ada pembayaran uang, hukuman, atau sesuatu lainnya yang diperlukan? Bagaimana kehormatan dipulihkan bagi orang yang terluka atau dipermalukan?</w:t>
      </w:r>
    </w:p>
    <w:p>
      <w:pPr/>
      <w:r>
        <w:rPr>
          <w:lang w:val="id_ID" w:bidi="id_ID"/>
        </w:rPr>
      </w:r>
      <w:r>
        <w:rPr>
          <w:lang w:val="id_ID" w:bidi="id_ID"/>
        </w:rPr>
        <w:t>Sekarang, Yesus mengatakan bahwa para murid-Nya tidak boleh melawan orang yang melakukan hal-hal jahat kepada mereka. Yesus memberikan empat contoh cara para murid-Nya tidak boleh membalas kejahatan. Pertama, Yesus mengatakan bahwa jika seseorang menghina Anda dengan memukul Anda di pipi kanan dengan tangan mereka, Anda harus memutar wajah Anda agar dia memukul pipi kiri juga. Memukul seseorang pada wajah seperti ini merupakan hal yang merendahkan bagi mereka.</w:t>
      </w:r>
    </w:p>
    <w:p>
      <w:pPr/>
      <w:r>
        <w:rPr>
          <w:lang w:val="id_ID" w:bidi="id_ID"/>
        </w:rPr>
      </w:r>
      <w:r>
        <w:rPr>
          <w:lang w:val="id_ID" w:bidi="id_ID"/>
        </w:rPr>
        <w:t>Selanjutnya, Yesus mengatakan jika seseorang menuntut Anda untuk baju dalam Anda, Anda juga harus memberikan jubah Anda kepada orang itu, atau pakaian luar Anda. Menuntut berarti seseorang membawa Anda kepada seorang hakim untuk mendapatkan pembayaran. Tunik adalah baju panjang yang dikenakan laki-laki dan perempuan kenakan langsung pada kulit mereka seperti pakaian dalam. Jubah lebih berharga daripada baju dalam dan orang-orang dapat menggunakannya seperti selimut pada malam hari untuk tetap hangat. Ada hukum dalam Perjanjian Lama yang mengatakan tidak ada seorang pun yang dapat menuntut jubah itu karena orang-orang membutuhkannya untuk tetap hangat pada malam hari. Yesus ingin para murid-Nya memberikan jubah mereka dengan sukarela, yang lebih dari yang diwajibkan hukum.</w:t>
      </w:r>
    </w:p>
    <w:p>
      <w:pPr/>
      <w:r>
        <w:rPr>
          <w:lang w:val="id_ID" w:bidi="id_ID"/>
        </w:rPr>
      </w:r>
      <w:r>
        <w:rPr>
          <w:lang w:val="id_ID" w:bidi="id_ID"/>
        </w:rPr>
        <w:t xml:space="preserve">Berhenti dan tunjukkan gambar </w:t>
      </w:r>
      <w:r>
        <w:rPr>
          <w:lang w:val="id_ID" w:bidi="id_ID"/>
        </w:rPr>
        <w:t>baju dalam</w:t>
      </w:r>
      <w:r>
        <w:rPr>
          <w:lang w:val="id_ID" w:bidi="id_ID"/>
        </w:rPr>
        <w:t xml:space="preserve"> dan </w:t>
      </w:r>
      <w:r>
        <w:rPr>
          <w:lang w:val="id_ID" w:bidi="id_ID"/>
        </w:rPr>
        <w:t>jubah</w:t>
      </w:r>
      <w:r>
        <w:rPr>
          <w:lang w:val="id_ID" w:bidi="id_ID"/>
        </w:rPr>
        <w:t>.</w:t>
      </w:r>
    </w:p>
    <w:p>
      <w:pPr/>
      <w:r>
        <w:rPr>
          <w:lang w:val="id_ID" w:bidi="id_ID"/>
        </w:rPr>
      </w:r>
      <w:r>
        <w:rPr>
          <w:lang w:val="id_ID" w:bidi="id_ID"/>
        </w:rPr>
        <w:t>Selanjutnya, Yesus mengatakan bahwa jika salah satu prajurit yang tinggal di daerah itu memaksa Anda untuk membawa barangnya sejauh satu mil, Anda harus membawa barangnya sejauh dua mil. Selama waktu itu, orang-orang Romawi memerintah atas tanah Yahudi, dan seorang prajurit Romawi dapat memaksa siapa pun untuk membawa barang-barangnya hingga satu mil Romawi. Satu mil Romawi sekitar satu setengah kilometer. Yesus bermaksud para murid-Nya harus melakukan dua kali lebih banyak daripada yang dipaksakan orang lain kepada mereka.</w:t>
      </w:r>
    </w:p>
    <w:p>
      <w:pPr/>
      <w:r>
        <w:rPr>
          <w:lang w:val="id_ID" w:bidi="id_ID"/>
        </w:rPr>
      </w:r>
      <w:r>
        <w:rPr>
          <w:lang w:val="id_ID" w:bidi="id_ID"/>
        </w:rPr>
        <w:t xml:space="preserve">Berhenti dan tunjukkan gambar seorang </w:t>
      </w:r>
      <w:r>
        <w:rPr>
          <w:lang w:val="id_ID" w:bidi="id_ID"/>
        </w:rPr>
        <w:t>prajurit Romawi</w:t>
      </w:r>
      <w:r>
        <w:rPr>
          <w:lang w:val="id_ID" w:bidi="id_ID"/>
        </w:rPr>
        <w:t xml:space="preserve">. </w:t>
      </w:r>
    </w:p>
    <w:p>
      <w:pPr/>
      <w:r>
        <w:rPr>
          <w:lang w:val="id_ID" w:bidi="id_ID"/>
        </w:rPr>
      </w:r>
      <w:r>
        <w:rPr>
          <w:lang w:val="id_ID" w:bidi="id_ID"/>
        </w:rPr>
        <w:t>Akhirnya, Yesus mengatakan para murid-Nya harus siap memberikan uang kepada siapa pun yang meminta uang kepada mereka. Dia mengatakan ketika seseorang meminta untuk meminjam sesuatu, Anda harus memberikannya kepada mereka. Dalam keempat contoh, Yesus tidak ingin para murid-Nya melawan orang-orang yang melakukan kejahatan kepada mereka.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tentang sumpah dan nazar. Yesus mengatakan bahwa para murid-Nya tidak boleh membuat sumpah. Mereka hanya boleh mengatakan "ya" atau "tidak."</w:t>
      </w:r>
    </w:p>
    <w:p>
      <w:pPr/>
      <w:r>
        <w:rPr>
          <w:lang w:val="id_ID" w:bidi="id_ID"/>
        </w:rPr>
      </w:r>
      <w:r>
        <w:rPr>
          <w:b/>
          <w:lang w:val="id_ID" w:bidi="id_ID"/>
        </w:rPr>
        <w:t>Adegan kedua:</w:t>
      </w:r>
      <w:r>
        <w:rPr>
          <w:lang w:val="id_ID" w:bidi="id_ID"/>
        </w:rPr>
        <w:t xml:space="preserve"> Yesus mengajar tentang tidak membalas kejahatan. Dia memberikan empat contoh bagaimana para murid-Nya tidak boleh membalas kejahatan.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pStyle w:val="ListBullet"/>
        <w:spacing w:line="240" w:lineRule="auto"/>
        <w:ind w:left="720"/>
      </w:pPr>
      <w:r>
        <w:rPr>
          <w:lang w:val="id_ID" w:bidi="id_ID"/>
        </w:rPr>
      </w:r>
      <w:r>
        <w:rPr>
          <w:lang w:val="id_ID" w:bidi="id_ID"/>
        </w:rPr>
        <w:t>Seseorang yang melakukan kejahatan kepada seorang murid (menghina, menuntut, memaksa untuk membawa beban)</w:t>
      </w:r>
    </w:p>
    <w:p>
      <w:pPr>
        <w:pStyle w:val="ListBullet"/>
        <w:spacing w:line="240" w:lineRule="auto"/>
        <w:ind w:left="720"/>
      </w:pPr>
      <w:r>
        <w:rPr>
          <w:lang w:val="id_ID" w:bidi="id_ID"/>
        </w:rPr>
      </w:r>
      <w:r>
        <w:rPr>
          <w:lang w:val="id_ID" w:bidi="id_ID"/>
        </w:rPr>
        <w:t>Seseorang yang meminta sesuatu</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telah mengajarkan mereka pepatah penting tentang siapa yang diberkati Allah, tentang bagaimana para murid harus berbeda dari orang-orang di sekitar mereka, dan tentang hukum . Sekarang, Yesus memberikan pengajaran baru tentang sumpah dan tentang tidak membalas kejahatan.</w:t>
      </w:r>
    </w:p>
    <w:p>
      <w:pPr/>
      <w:r>
        <w:rPr>
          <w:lang w:val="id_ID" w:bidi="id_ID"/>
        </w:rPr>
      </w:r>
      <w:r>
        <w:rPr>
          <w:lang w:val="id_ID" w:bidi="id_ID"/>
        </w:rPr>
        <w:t>Dalam adegan pertama, penting untuk diingat bahwa orang-orang biasanya membuat sumpah pada zaman Yesus. Mereka membuat sumpah atas nama Allah atau atas nama sesuatu yang lain. Yesus mengatakan bahwa bahkan membuat sumpah demi sesuatu yang lain tidak baik. Allah berkuasa atas segalanya, jadi sumpah apa pun adalah penyalahgunaan nama Allah.</w:t>
      </w:r>
    </w:p>
    <w:p>
      <w:pPr/>
      <w:r>
        <w:rPr>
          <w:lang w:val="id_ID" w:bidi="id_ID"/>
        </w:rPr>
      </w:r>
      <w:r>
        <w:rPr>
          <w:lang w:val="id_ID" w:bidi="id_ID"/>
        </w:rPr>
        <w:t>Penting untuk diingat bahwa Yesus membedakan hukum Perjanjian Lama dan cara baru Yesus mengajarkannya. Ingatlah untuk menunjukkan dalam bahasa Anda bahwa ini adalah cara baru untuk memahami hukum tentang sumpah.</w:t>
      </w:r>
    </w:p>
    <w:p>
      <w:pPr/>
      <w:r>
        <w:rPr>
          <w:lang w:val="id_ID" w:bidi="id_ID"/>
        </w:rPr>
      </w:r>
      <w:r>
        <w:rPr>
          <w:lang w:val="id_ID" w:bidi="id_ID"/>
        </w:rPr>
        <w:t>Ingatlah bahwa Yesus mengatakan empat cara yang tidak boleh dibuat oleh para murid-Nya untuk sumpah: demi surga, demi bumi, demi Yerusalem, atau demi kepala mereka sendiri. Kemudian, Yesus menyimpulkan adegan ini dengan mengatakan bahwa para murid-Nya harus mengatakan "ya" ketika mereka bermaksud "ya" dan "tidak" ketika mereka bermaksud "tidak." Mereka tidak perlu menambahkan sumpah apa pun pada kata-kata mereka untuk membuatnya lebih kuat. Ingatlah bahwa Yesus tidak ingin para murid melihat ini sebagai daftar aturan baru yang harus diikuti. Yesus ingin para murid-Nya berkata benar dan jujur.</w:t>
      </w:r>
    </w:p>
    <w:p>
      <w:pPr/>
      <w:r>
        <w:rPr>
          <w:lang w:val="id_ID" w:bidi="id_ID"/>
        </w:rPr>
      </w:r>
      <w:r>
        <w:rPr>
          <w:lang w:val="id_ID" w:bidi="id_ID"/>
        </w:rPr>
        <w:t>Dalam adegan kedua, ingatlah bahwa Yesus mengutip perkataan dari Perjanjian Lama tentang membalas kejahatan. Ingatlah bahwa pada zaman Yesus, perkataan ini adalah untuk melindungi orang-orang agar tidak dihukum lebih atau kurang daripada yang layak mereka dapatkan. Ingatlah bahwa ini bukan tentang balas dendam pribadi terhadap musuh.</w:t>
      </w:r>
    </w:p>
    <w:p>
      <w:pPr/>
      <w:r>
        <w:rPr>
          <w:lang w:val="id_ID" w:bidi="id_ID"/>
        </w:rPr>
      </w:r>
      <w:r>
        <w:rPr>
          <w:lang w:val="id_ID" w:bidi="id_ID"/>
        </w:rPr>
        <w:t>Penting untuk diingat bahwa Yesus memberikan empat contoh bagaimana para murid-Nya tidak boleh membela diri mereka sendiri. Yesus mengatakan para murid-Nya harus membiarkan seseorang memukul kedua pipi. Ingatlah bahwa hal ini mungkin mengejutkan para murid saat mendengarnya, dan biasanya seseorang diharapkan untuk membela kehormatannya ketika ada orang lain yang menghina mereka.</w:t>
      </w:r>
    </w:p>
    <w:p>
      <w:pPr/>
      <w:r>
        <w:rPr>
          <w:lang w:val="id_ID" w:bidi="id_ID"/>
        </w:rPr>
      </w:r>
      <w:r>
        <w:rPr>
          <w:lang w:val="id_ID" w:bidi="id_ID"/>
        </w:rPr>
        <w:t>Yesus juga mengatakan para murid-Nya harus dengan sukarela memberikan baju dalam dan jubah mereka ketika seseorang menuntut mereka untuk baju dalam mereka. Ingatlah jubah itu penting bagi orang-orang untuk tetap hangat pada malam hari. Meskipun orang yang menuntut murid itu tidak layak mendapatkan jubah itu, Yesus ingin murid itu menunjukkan kasih dengan memberikannya.</w:t>
      </w:r>
    </w:p>
    <w:p>
      <w:pPr/>
      <w:r>
        <w:rPr>
          <w:lang w:val="id_ID" w:bidi="id_ID"/>
        </w:rPr>
      </w:r>
      <w:r>
        <w:rPr>
          <w:lang w:val="id_ID" w:bidi="id_ID"/>
        </w:rPr>
        <w:t>Ingatlah bahwa orang Yahudi tidak menyukai tentara Romawi yang tinggal di negeri mereka. Ingatlah bahwa orang-orang Yahudi hanya diminta untuk membawa beban itu satu mil, dan Yesus ingin mereka pergi dua mil! Pikirkan bagaimana Anda dapat menunjukkan perintah Yesus yang mengejutkan ini dengan gambar.</w:t>
      </w:r>
    </w:p>
    <w:p>
      <w:pPr/>
      <w:r>
        <w:rPr>
          <w:lang w:val="id_ID" w:bidi="id_ID"/>
        </w:rPr>
      </w:r>
      <w:r>
        <w:rPr>
          <w:lang w:val="id_ID" w:bidi="id_ID"/>
        </w:rPr>
        <w:t>Baik untuk diingat bahwa pernyataan terakhir yang dibuat Yesus dalam adegan ini adalah tentang orang-orang yang meminta uang atau meminta untuk meminjam sesuatu. Ingatlah bahwa Yesus tidak mengatakan apakah orang yang meminta sesuatu itu layak mendapatkannya. Ingatlah bahwa tidak wajar untuk selalu bermurah hati dalam memberikan uang atau meminjamkan sesuatu kepada orang lain.</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tentang sumpah dan nazar. Yesus mengatakan bahwa para murid-Nya tidak boleh membuat sumpah. Mereka hanya boleh mengatakan "ya" atau "tidak."</w:t>
      </w:r>
    </w:p>
    <w:p>
      <w:pPr/>
      <w:r>
        <w:rPr>
          <w:lang w:val="id_ID" w:bidi="id_ID"/>
        </w:rPr>
      </w:r>
      <w:r>
        <w:rPr>
          <w:b/>
          <w:lang w:val="id_ID" w:bidi="id_ID"/>
        </w:rPr>
        <w:t>Adegan kedua:</w:t>
      </w:r>
      <w:r>
        <w:rPr>
          <w:lang w:val="id_ID" w:bidi="id_ID"/>
        </w:rPr>
        <w:t xml:space="preserve"> Yesus mengajar tentang tidak membalas kejahatan. Dia memberikan empat contoh bagaimana para murid-Nya tidak boleh membalas kejahatan.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pStyle w:val="ListBullet"/>
        <w:spacing w:line="240" w:lineRule="auto"/>
        <w:ind w:left="720"/>
      </w:pPr>
      <w:r>
        <w:rPr>
          <w:lang w:val="id_ID" w:bidi="id_ID"/>
        </w:rPr>
      </w:r>
      <w:r>
        <w:rPr>
          <w:lang w:val="id_ID" w:bidi="id_ID"/>
        </w:rPr>
        <w:t>Seseorang yang melakukan kejahatan kepada seorang murid (menghina, menuntut, memaksa untuk membawa beban)</w:t>
      </w:r>
    </w:p>
    <w:p>
      <w:pPr>
        <w:pStyle w:val="ListBullet"/>
        <w:spacing w:line="240" w:lineRule="auto"/>
        <w:ind w:left="720"/>
      </w:pPr>
      <w:r>
        <w:rPr>
          <w:lang w:val="id_ID" w:bidi="id_ID"/>
        </w:rPr>
      </w:r>
      <w:r>
        <w:rPr>
          <w:lang w:val="id_ID" w:bidi="id_ID"/>
        </w:rPr>
        <w:t>Seseorang yang meminta sesuatu</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cerita atau kutipan yang akan diperankan dan pastikan tidak terlewatkan.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duduk dan mengajar para murid-Nya. Murid-murid itu duduk di dekat Dia. Yesus mengingatkan para murid-Nya tentang hukum bahwa orang-orang tidak boleh melanggar sumpah mereka kepada Allah. Yesus mengatakan bahwa tidak ada seorang pun yang boleh membuat jenis sumpah apa pun.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Dia mengatakan bahwa para murid-Nya tidak boleh membuat sumpah atau bernazar demi surga, karena itu adalah takhta Allah. Yesus juga mengatakan bahwa para murid-Nya juga tidak boleh membuat sumpah demi bumi, karena itu adalah tumpuan kaki Allah. Yesus mengatakan untuk tidak membuat sumpah demi Yerusalem , karena itu adalah kota Allah. Dan Yesus mengatakan untuk tidak membuat sumpah demi kepalamu sendiri, karena hanya Allah yang mengendalikan kepalamu dan semua hal. Yesus mengatakan para murid-Nya harus mengatakan "ya" dan "tidak" dan tidak menambahkan sumpah apa pun pada kata-kata mereka. Dia mengatakan jika mereka menambahkan sumpah apa pun, ini berasal dari Iblis.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kedua, Yesus mengingatkan para murid tentang apa yang dikatakan Perjanjian Lama tentang membalas kejahatan. Dia mengatakan hukum Perjanjian Lama adalah tentang pembalasan yang setimpal dengan apa yang telah diambil dari Anda. Jika seseorang mengambil mata Anda, ambil mata mereka. Jika seseorang mengambil gigi Anda, ambil gigi mereka. Yesus mengatakan kepada mereka cara baru untuk hidup. Yesus mengatakan jika seseorang memukul Anda di pipi kanan, putar wajah Anda untuk membiarkan mereka memukul Anda di pipi kiri. Sungguh suatu penghinaan memukul seseorang seperti ini.</w:t>
      </w:r>
    </w:p>
    <w:p>
      <w:pPr>
        <w:pStyle w:val="ListBullet"/>
        <w:spacing w:line="240" w:lineRule="auto"/>
        <w:ind w:left="720"/>
      </w:pPr>
      <w:r>
        <w:rPr>
          <w:lang w:val="id_ID" w:bidi="id_ID"/>
        </w:rPr>
      </w:r>
      <w:r>
        <w:rPr>
          <w:lang w:val="id_ID" w:bidi="id_ID"/>
        </w:rPr>
        <w:t>Hentikan peragaannya. Tanyakan kepada para aktor yang memerankan orang yang memukul murid itu,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contoh berikutnya, Yesus mengatakan jika seseorang membawa Anda kepada hakim untuk mendapatkan baju dalam Anda, Anda juga harus memberikan jubah Anda kepadanya. Jubah adalah pakaian luar, dan biasanya orang-orang tidak dapat menuntut seseorang untuk ini karena jubah itu membuat orang-orang tetap hangat pada malam hari.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mengatakan bahwa jika seorang prajurit memaksa seorang murid untuk membawa barang-barang prajurit itu sejauh satu mil, murid itu harus sukarela untuk membawa barang-barang itu sejauh dua mil. Yesus ingin murid itu melakukan lebih dari yang diwajibkan hukum.</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Akhirnya, Yesus mengatakan para murid-Nya harus siap memberikan uang kepada siapa pun yang meminta uang kepada mereka. Murid-murid Yesus juga harus siap meminjamkan sesuatu kepada seseorang ketika mereka meminta untuk meminjamnya.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yang meminta sesuatu,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Tanyakan juga kepada aktor yang memerankan Yesus,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mengajar para murid-Nya tentang sumpah dan nazar. Sumpah dan nazar adalah sama. Yesus mengatakan bahwa para murid-Nya tidak boleh membuat sumpah atau nazar. Orang-orang mengucapkan </w:t>
      </w:r>
      <w:r>
        <w:rPr>
          <w:b/>
          <w:lang w:val="id_ID" w:bidi="id_ID"/>
        </w:rPr>
        <w:t>sumpah</w:t>
      </w:r>
      <w:r>
        <w:rPr>
          <w:lang w:val="id_ID" w:bidi="id_ID"/>
        </w:rPr>
        <w:t xml:space="preserve"> untuk menunjukkan bahwa mereka akan menepati janji mereka. Orang yang mengucapkan sumpah meminta Allah untuk menghukum mereka jika mereka tidak menepati janji. Lihat Daftar Kata Utama untuk definisi yang lebih lengkap tentang kata </w:t>
      </w:r>
      <w:r>
        <w:rPr>
          <w:lang w:val="id_ID" w:bidi="id_ID"/>
        </w:rPr>
        <w:t xml:space="preserve">sumpah </w:t>
      </w:r>
      <w:r>
        <w:rPr>
          <w:lang w:val="id_ID" w:bidi="id_ID"/>
        </w:rPr>
        <w:t>.</w:t>
      </w:r>
    </w:p>
    <w:p>
      <w:pPr/>
      <w:r>
        <w:rPr>
          <w:lang w:val="id_ID" w:bidi="id_ID"/>
        </w:rPr>
      </w:r>
      <w:r>
        <w:rPr>
          <w:b/>
          <w:lang w:val="id_ID" w:bidi="id_ID"/>
        </w:rPr>
        <w:t>Nazar</w:t>
      </w:r>
      <w:r>
        <w:rPr>
          <w:lang w:val="id_ID" w:bidi="id_ID"/>
        </w:rPr>
        <w:t xml:space="preserve"> adalah janji khidmat yang dibuat kepada Allah, biasanya sebagai imbalan atas perkenanan Allah. Seseorang tidak diwajibkan untuk membuat nazar. Tetapi jika nazar telah dibuat, itu dianggap mengikat secara suci seperti sumpah . Orang itu dibebaskan dari nazar setelah ia melakukan apa yang ia nazarkan. Lihat Daftar Kata Utama untuk definisi yang lebih lengkap tentang kata </w:t>
      </w:r>
      <w:r>
        <w:rPr>
          <w:lang w:val="id_ID" w:bidi="id_ID"/>
        </w:rPr>
        <w:t>nazar</w:t>
      </w:r>
      <w:r>
        <w:rPr>
          <w:lang w:val="id_ID" w:bidi="id_ID"/>
        </w:rPr>
        <w:t>.</w:t>
      </w:r>
    </w:p>
    <w:p>
      <w:pPr/>
      <w:r>
        <w:rPr>
          <w:lang w:val="id_ID" w:bidi="id_ID"/>
        </w:rPr>
      </w:r>
      <w:r>
        <w:rPr>
          <w:lang w:val="id_ID" w:bidi="id_ID"/>
        </w:rPr>
        <w:t xml:space="preserve">Yesus mengatakan bahwa para murid-Nya tidak boleh membuat sumpah atau nazar. Yesus tidak ingin para murid-Nya membuat sumpah demi surga karena itu adalah takhta Allah. </w:t>
      </w:r>
      <w:r>
        <w:rPr>
          <w:b/>
          <w:lang w:val="id_ID" w:bidi="id_ID"/>
        </w:rPr>
        <w:t>Surga</w:t>
      </w:r>
      <w:r>
        <w:rPr>
          <w:lang w:val="id_ID" w:bidi="id_ID"/>
        </w:rPr>
        <w:t xml:space="preserve"> dapat mengacu pada langit, atau pada tempat di mana Allah dan para malaikat-Nya tinggal, tergantung pada konteksnya. Dalam konteks ini, surga berarti tempat di mana Allah tinggal. Terjemahkan kata surga dengan cara yang sama seperti yang Anda lakukan pada perikop-perikop sebelumnya, dan lihat Daftar Kata Utama untuk definisi yang lebih lengkap dari kata </w:t>
      </w:r>
      <w:r>
        <w:rPr>
          <w:lang w:val="id_ID" w:bidi="id_ID"/>
        </w:rPr>
        <w:t>surga</w:t>
      </w:r>
      <w:r>
        <w:rPr>
          <w:lang w:val="id_ID" w:bidi="id_ID"/>
        </w:rPr>
        <w:t>.</w:t>
      </w:r>
    </w:p>
    <w:p>
      <w:pPr/>
      <w:r>
        <w:rPr>
          <w:lang w:val="id_ID" w:bidi="id_ID"/>
        </w:rPr>
      </w:r>
      <w:r>
        <w:rPr>
          <w:lang w:val="id_ID" w:bidi="id_ID"/>
        </w:rPr>
        <w:t xml:space="preserve">Yesus juga tidak ingin para murid-Nya membuat sumpah demi bumi, karena itu adalah tumpuan kaki Allah. Tumpuan kaki adalah tempat bagi seorang raja untuk meletakkan kakinya. Yesus mengatakan untuk tidak membuat sumpah dengan kata "Yerusalem ." Yesus mengatakan Yerusalem adalah kota raja yang agung, yang berarti Allah. </w:t>
      </w:r>
      <w:r>
        <w:rPr>
          <w:b/>
          <w:lang w:val="id_ID" w:bidi="id_ID"/>
        </w:rPr>
        <w:t>Yerusalem</w:t>
      </w:r>
      <w:r>
        <w:rPr>
          <w:lang w:val="id_ID" w:bidi="id_ID"/>
        </w:rPr>
        <w:t xml:space="preserve"> adalah nama ibu kota agama orang-orang Yahudi. Ini adalah tempat paling suci bagi orang-orang Yahudi. Lihat Daftar Kata Utama untuk definisi yang lebih lengkap tentang kata </w:t>
      </w:r>
      <w:r>
        <w:rPr>
          <w:lang w:val="id_ID" w:bidi="id_ID"/>
        </w:rPr>
        <w:t>Yerusalem</w:t>
      </w:r>
      <w:r>
        <w:rPr>
          <w:lang w:val="id_ID" w:bidi="id_ID"/>
        </w:rPr>
        <w:t>.</w:t>
      </w:r>
    </w:p>
    <w:p>
      <w:pPr/>
      <w:r>
        <w:rPr>
          <w:lang w:val="id_ID" w:bidi="id_ID"/>
        </w:rPr>
      </w:r>
      <w:r>
        <w:rPr>
          <w:lang w:val="id_ID" w:bidi="id_ID"/>
        </w:rPr>
        <w:t xml:space="preserve">Yesus juga mengatakan untuk tidak bersumpah demi kepala sendiri karena seseorang tidak dapat mengubah warna rambut mereka. Allah memegang kendali atas segala sesuatu. Yesus mengatakan jika ada yang mengatakan lebih dari "ya" atau "tidak," ini berasal dari si jahat. "Si jahat" berarti </w:t>
      </w:r>
      <w:r>
        <w:rPr>
          <w:b/>
          <w:lang w:val="id_ID" w:bidi="id_ID"/>
        </w:rPr>
        <w:t>iblis</w:t>
      </w:r>
      <w:r>
        <w:rPr>
          <w:lang w:val="id_ID" w:bidi="id_ID"/>
        </w:rPr>
        <w:t xml:space="preserve">. Terjemahkan ini dengan cara yang sama seperti yang Anda lakukan pada perikop-perikop sebelumnya, dan lihat Daftar Kata Utama untuk definisi yang lebih lengkap dari kata </w:t>
      </w:r>
      <w:r>
        <w:rPr>
          <w:lang w:val="id_ID" w:bidi="id_ID"/>
        </w:rPr>
        <w:t>iblis</w:t>
      </w:r>
      <w:r>
        <w:rPr>
          <w:lang w:val="id_ID" w:bidi="id_ID"/>
        </w:rPr>
        <w:t>.</w:t>
      </w:r>
    </w:p>
    <w:p>
      <w:pPr/>
      <w:r>
        <w:rPr>
          <w:lang w:val="id_ID" w:bidi="id_ID"/>
        </w:rPr>
      </w:r>
      <w:r>
        <w:rPr>
          <w:lang w:val="id_ID" w:bidi="id_ID"/>
        </w:rPr>
        <w:t xml:space="preserve">Yesus mengatakan jika seseorang menuntut Anda untuk </w:t>
      </w:r>
      <w:r>
        <w:rPr>
          <w:lang w:val="id_ID" w:bidi="id_ID"/>
        </w:rPr>
        <w:t>baju dalam</w:t>
      </w:r>
      <w:r>
        <w:rPr>
          <w:lang w:val="id_ID" w:bidi="id_ID"/>
        </w:rPr>
        <w:t xml:space="preserve"> Anda, Anda juga harus memberikan </w:t>
      </w:r>
      <w:r>
        <w:rPr>
          <w:lang w:val="id_ID" w:bidi="id_ID"/>
        </w:rPr>
        <w:t>jubah</w:t>
      </w:r>
      <w:r>
        <w:rPr>
          <w:lang w:val="id_ID" w:bidi="id_ID"/>
        </w:rPr>
        <w:t xml:space="preserve"> Anda. Sebuah</w:t>
      </w:r>
      <w:r>
        <w:rPr>
          <w:b/>
          <w:lang w:val="id_ID" w:bidi="id_ID"/>
        </w:rPr>
        <w:t>baju dalam</w:t>
      </w:r>
      <w:r>
        <w:rPr>
          <w:lang w:val="id_ID" w:bidi="id_ID"/>
        </w:rPr>
        <w:t xml:space="preserve"> dalam merupakan sepotong pakaian yang dikenakan laki-laki dan perempuan. Terjemahan yang paling mendekati adalah kemeja. Ini adalah pakaian yang dikenakan paling dekat dengan kulit. Ketika seseorang menuntut orang lain, itu berarti mereka membawa orang itu kepada hakim untuk menerima pembayaran. Sebuah</w:t>
      </w:r>
      <w:r>
        <w:rPr>
          <w:b/>
          <w:lang w:val="id_ID" w:bidi="id_ID"/>
        </w:rPr>
        <w:t>Jubah</w:t>
      </w:r>
      <w:r>
        <w:rPr>
          <w:lang w:val="id_ID" w:bidi="id_ID"/>
        </w:rPr>
        <w:t xml:space="preserve"> adalah pakaian luar yang berharga yang digunakan orang-orang seperti selimut di malam hari untuk tetap hangat. Perjanjian Lama membuat hukum yang melarang mengambil jubah seseorang dari mereka karena orang-orang membutuhkan jubah mereka untuk tetap hangat pada malam hari.</w:t>
      </w:r>
    </w:p>
    <w:p>
      <w:pPr/>
      <w:r>
        <w:rPr>
          <w:lang w:val="id_ID" w:bidi="id_ID"/>
        </w:rPr>
      </w:r>
      <w:r>
        <w:rPr>
          <w:lang w:val="id_ID" w:bidi="id_ID"/>
        </w:rPr>
        <w:t xml:space="preserve">Tunjukkan gambar </w:t>
      </w:r>
      <w:r>
        <w:rPr>
          <w:lang w:val="id_ID" w:bidi="id_ID"/>
        </w:rPr>
        <w:t>jubah</w:t>
      </w:r>
      <w:r>
        <w:rPr>
          <w:lang w:val="id_ID" w:bidi="id_ID"/>
        </w:rPr>
        <w:t xml:space="preserve"> dan </w:t>
      </w:r>
      <w:r>
        <w:rPr>
          <w:lang w:val="id_ID" w:bidi="id_ID"/>
        </w:rPr>
        <w:t>baju dalam</w:t>
      </w:r>
      <w:r>
        <w:rPr>
          <w:lang w:val="id_ID" w:bidi="id_ID"/>
        </w:rPr>
        <w:t xml:space="preserve"> lagi jika perlu.</w:t>
      </w:r>
    </w:p>
    <w:p>
      <w:pPr/>
      <w:r>
        <w:rPr>
          <w:lang w:val="id_ID" w:bidi="id_ID"/>
        </w:rPr>
      </w:r>
      <w:r>
        <w:rPr>
          <w:lang w:val="id_ID" w:bidi="id_ID"/>
        </w:rPr>
        <w:t xml:space="preserve">Akhirnya, Yesus mengatakan bahwa jika seorang prajurit memaksa Anda untuk membawa barang-barang baginya sejauh satu mil, Anda harus sukarela untuk membawa barang-barang itu sejauh dua mil. Satu </w:t>
      </w:r>
      <w:r>
        <w:rPr>
          <w:b/>
          <w:lang w:val="id_ID" w:bidi="id_ID"/>
        </w:rPr>
        <w:t>mil</w:t>
      </w:r>
      <w:r>
        <w:rPr>
          <w:lang w:val="id_ID" w:bidi="id_ID"/>
        </w:rPr>
        <w:t xml:space="preserve"> Romawi adalah sekitar satu setengah kilometer. Jarak yang sebenarnya tidak sepenting makna melakukan lebih dari yang diwajibkan hukum .</w:t>
      </w:r>
    </w:p>
    <w:p>
      <w:pPr/>
      <w:r>
        <w:rPr>
          <w:lang w:val="id_ID" w:bidi="id_ID"/>
        </w:rPr>
      </w:r>
      <w:r>
        <w:rPr>
          <w:lang w:val="id_ID" w:bidi="id_ID"/>
        </w:rPr>
        <w:t>Berhenti dan diskusikan sebagai tim penerjemah bagaimana Anda berbicara tentang jarak dalam bahasa Anda. Bicarakan tentang cara yang paling alami untuk menerjemahkan "mil" dalam bahasa Anda. Mungkin lebih baik untuk mengatakan "panjang tanah" sebagai gantinya. Anda juga dapat mengatakan "dua kali lebih jauh" daripada mengatakan "dua mil."</w:t>
      </w:r>
    </w:p>
    <w:p>
      <w:pPr/>
      <w:r>
        <w:rPr>
          <w:lang w:val="id_ID" w:bidi="id_ID"/>
        </w:rPr>
      </w:r>
      <w:r>
        <w:rPr>
          <w:lang w:val="id_ID" w:bidi="id_ID"/>
        </w:rPr>
        <w:t xml:space="preserve">Tunjukkan gambar </w:t>
      </w:r>
      <w:r>
        <w:rPr>
          <w:lang w:val="id_ID" w:bidi="id_ID"/>
        </w:rPr>
        <w:t>prajurit Romawi</w:t>
      </w:r>
      <w:r>
        <w:rPr>
          <w:lang w:val="id_ID" w:bidi="id_ID"/>
        </w:rPr>
        <w:t>lagi jika perlu.</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bentuk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5:43–48</w:t>
      </w:r>
      <w:r>
        <w:rPr>
          <w:lang w:val="id_ID" w:bidi="id_ID"/>
        </w:rPr>
      </w:r>
    </w:p>
    <w:p>
      <w:pPr>
        <w:pStyle w:val="Heading3"/>
      </w:pPr>
      <w:r>
        <w:rPr>
          <w:lang w:val="id_ID" w:bidi="id_ID"/>
        </w:rPr>
        <w:t>Dengar dan Renungkan</w:t>
      </w:r>
    </w:p>
    <w:p>
      <w:pPr/>
      <w:r>
        <w:rPr>
          <w:lang w:val="id_ID" w:bidi="id_ID"/>
        </w:rPr>
      </w:r>
      <w:r>
        <w:rPr>
          <w:lang w:val="id_ID" w:bidi="id_ID"/>
        </w:rPr>
        <w:t>Dengarkan Matius 5:43–48 dan renungkan dalam hati Anda. Dengarkanlah teks tersebut sebanyak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dan Dia mengajar para murid-Nya, atau para pengikut terdekat. Kerumunan orang juga mendengarkan. Yesus mengajar para murid tentang bagaimana mereka harus lebih benar daripada orang-orang Farisi dan ahli-ahli Taurat. Dia mengatakan sikap seseorang lebih penting daripada hanya tindakan mereka untuk menaati hukum. Yesus telah berbicara tentang pembunuhan, perzinahan, perceraian, membuat sumpah, dan membalas kejahatan. Sekarang, Ia menyelesaikan bagian pengajaran ini dengan mengatakan kepada para murid tentang mengasihi musuh mereka.</w:t>
      </w:r>
    </w:p>
    <w:p>
      <w:pPr/>
      <w:r>
        <w:rPr>
          <w:lang w:val="id_ID" w:bidi="id_ID"/>
        </w:rPr>
      </w:r>
      <w:r>
        <w:rPr>
          <w:lang w:val="id_ID" w:bidi="id_ID"/>
        </w:rPr>
        <w:t>Yesus mengingatkan para murid-Nya tentang hukum dalam hukum Musa yang mengatakan untuk mengasihi sesama. "Sesama" berarti seseorang yang tinggal di dekatnya, dan ini mungkin berarti orang-orang Yahudi lainnya dalam konteks ini. "Kasih" berarti menunjukkan kebaikan kepada seseorang. Yesus juga menambahkan "bencilah musuhmu," meskipun hukum Musa tidak secara langsung mengatakan ini. Hukum Musa menyiratkan bahwa orang Yahudi harus "mengasihi sesama mereka" dan "membenci musuh mereka" karena "sesama" berarti orang-orang Yahudi lainnya. Itu berarti bahwa siapa pun yang bukan orang Yahudi tetap adalah musuh dan secara otomatis dikecualikan untuk menjadi sesama. Beberapa ahli Taurat pada saat itu mengajar orang-orang untuk membenci musuh mereka dan ini adalah gagasan yang populer.</w:t>
      </w:r>
    </w:p>
    <w:p>
      <w:pPr/>
      <w:r>
        <w:rPr>
          <w:lang w:val="id_ID" w:bidi="id_ID"/>
        </w:rPr>
      </w:r>
      <w:r>
        <w:rPr>
          <w:lang w:val="id_ID" w:bidi="id_ID"/>
        </w:rPr>
        <w:t>Berhenti dan bicarakan sebagai tim penerjemah tentang gagasan musuh dalam budaya Anda. Apa yang dapat diterima secara sosial untuk dilakukan ketika Anda memiliki musuh? Pikirkan tentang situasi dalam kehidupan Anda atau kehidupan seseorang yang Anda kenal di mana ada musuh. Jelaskan apa yang terjadi dan bagaimana musuh memperlakukan satu sama lain.</w:t>
      </w:r>
    </w:p>
    <w:p>
      <w:pPr/>
      <w:r>
        <w:rPr>
          <w:lang w:val="id_ID" w:bidi="id_ID"/>
        </w:rPr>
      </w:r>
      <w:r>
        <w:rPr>
          <w:lang w:val="id_ID" w:bidi="id_ID"/>
        </w:rPr>
        <w:t>Yesus mengatakan kepada para murid-Nya bahwa mereka harus hidup dengan cara yang baru. Yesus mengatakan untuk mengasihi musuh mereka, yang berarti para murid-Nya harus menunjukkan kebaikan kepada orang-orang yang menentang mereka atau ingin menyakiti mereka.</w:t>
      </w:r>
    </w:p>
    <w:p>
      <w:pPr/>
      <w:r>
        <w:rPr>
          <w:lang w:val="id_ID" w:bidi="id_ID"/>
        </w:rPr>
      </w:r>
      <w:r>
        <w:rPr>
          <w:lang w:val="id_ID" w:bidi="id_ID"/>
        </w:rPr>
        <w:t>Ini adalah contoh terakhir yang diberikan Yesus tentang bagaimana para murid-Nya harus lebih benar dari pada orang-orang Farisi dan ahli-ahli Taurat. Yesus mengatakan para murid-Nya harus berdoa bagi mereka yang menganiaya mereka atau ingin menyakiti mereka dan menyebabkan mereka menderita.</w:t>
      </w:r>
    </w:p>
    <w:p>
      <w:pPr/>
      <w:r>
        <w:rPr>
          <w:lang w:val="id_ID" w:bidi="id_ID"/>
        </w:rPr>
      </w:r>
      <w:r>
        <w:rPr>
          <w:lang w:val="id_ID" w:bidi="id_ID"/>
        </w:rPr>
        <w:t>Yesus mengatakan bahwa ketika para murid-Nya mengasihi musuh mereka dan berdoa bagi mereka, ini menunjukkan bahwa mereka adalah anak-anak Allah, Bapa mereka yang tinggal di surga. Allah membuat matahari terbit bagi orang-orang baik dan orang-orang jahat, dan Allah menurunkan hujan baik kepada orang benar maupun orang yang tidak benar. Orang-orang benar ingin melakukan kebaikan. Allah berbuat baik kepada orang-orang jahat dan orang-orang baik, dan Yesus ingin para murid-Nya menjadi seperti Allah dalam cara mereka berbuat baik kepada semua orang, bahkan musuh-musuh mereka.</w:t>
      </w:r>
    </w:p>
    <w:p>
      <w:pPr/>
      <w:r>
        <w:rPr>
          <w:lang w:val="id_ID" w:bidi="id_ID"/>
        </w:rPr>
      </w:r>
      <w:r>
        <w:rPr>
          <w:lang w:val="id_ID" w:bidi="id_ID"/>
        </w:rPr>
        <w:t>Selanjutnya, Yesus menggunakan empat pertanyaan untuk menekankan mengapa para murid-Nya harus mengasihi musuh mereka. Pertama, Yesus bertanya apakah mereka mengasihi orang-orang yang mengasihi mereka, upah atau hadiah apa, yang akan diberikan Allah kepada mereka? Yesus bermaksud para murid tidak boleh mengharapkan upah karena mengasihi orang-orang yang mengasihi mereka kembali. Yesus mengajukan pertanyaan lain untuk menekankan bahwa bahkan para pemungut cukai mengasihi orang-orang yang mengasihi mereka. Para pemungut cukai bekerja untuk orang-orang Romawi, dan mereka mengambil uang tambahan dari orang-orang. Orang-orang Yahudi tidak menyukai para pemungut cukai, dan orang-orang Yahudi menganggap para pemungut cukai sebagai najis karena para pemungut cukai bekerja bersama orang-orang Romawi. Yesus menunjukkan kepada para murid-Nya bahwa bahkan orang-orang yang tidak disukai dalam komunitas mereka pun dapat mengasihi orang-orang yang mengasihi mereka. Yesus ingin para murid-Nya menjadi berbeda dari ini.</w:t>
      </w:r>
    </w:p>
    <w:p>
      <w:pPr/>
      <w:r>
        <w:rPr>
          <w:lang w:val="id_ID" w:bidi="id_ID"/>
        </w:rPr>
      </w:r>
      <w:r>
        <w:rPr>
          <w:lang w:val="id_ID" w:bidi="id_ID"/>
        </w:rPr>
        <w:t>Berhenti dan diskusikan bagaimana budaya Anda memandang orang-orang yang mengumpulkan pajak. Bicarakan tentang kelompok orang dalam masyarakat Anda yang dianggap najis atau dijauhi karena apa yang mereka lakukan. Ceritakan kisah tentang saat Anda berinteraksi dengan mereka.</w:t>
      </w:r>
    </w:p>
    <w:p>
      <w:pPr/>
      <w:r>
        <w:rPr>
          <w:lang w:val="id_ID" w:bidi="id_ID"/>
        </w:rPr>
      </w:r>
      <w:r>
        <w:rPr>
          <w:lang w:val="id_ID" w:bidi="id_ID"/>
        </w:rPr>
        <w:t>Selanjutnya, Yesus mengajukan pertanyaan kepada mereka untuk menekankan bahwa jika Anda hanya menyapa saudara-saudaramu, Anda tidak melakukan apa pun yang lebih baik daripada apa yang dilakukan orang lain. Salam dalam budaya Yahudi berarti meminta Allah untuk membawa damai atau berkat kepada orang lain. "Saudara-saudara" berarti tidak hanya saudara sedarah, tetapi juga siapa pun dari kelompok masyarakat yang sama.</w:t>
      </w:r>
    </w:p>
    <w:p>
      <w:pPr/>
      <w:r>
        <w:rPr>
          <w:lang w:val="id_ID" w:bidi="id_ID"/>
        </w:rPr>
      </w:r>
      <w:r>
        <w:rPr>
          <w:lang w:val="id_ID" w:bidi="id_ID"/>
        </w:rPr>
        <w:t>Akhirnya, Yesus mengajukan pertanyaan untuk menekankan bahwa bahkan orang-orang bukan Yahudi, atau orang-orang kafir, mengasihi dan baik kepada teman-teman mereka. "Bangsa-bangsa lain" adalah orang-orang yang bukan orang Yahudi. "Orang-orang kafir" menunjukkan bahwa mereka tidak menyembah Allah dan tidak tahu siapa Allah. Yesus ingin menunjukkan kepada para murid-Nya bahwa bahkan orang-orang yang tidak mengenal Allah pun tahu bagaimana mengasihi orang-orang yang mengasihi mereka.</w:t>
      </w:r>
    </w:p>
    <w:p>
      <w:pPr/>
      <w:r>
        <w:rPr>
          <w:lang w:val="id_ID" w:bidi="id_ID"/>
        </w:rPr>
      </w:r>
      <w:r>
        <w:rPr>
          <w:lang w:val="id_ID" w:bidi="id_ID"/>
        </w:rPr>
        <w:t>Yesus mengakhiri bagian ini dengan pernyataan ringkasan. Ini adalah ringkasan untuk bagian ini dan perikop sebelumnya tentang bagaimana para murid harus lebih benar daripada orang-orang Farisi dan para ahli Taurat. Yesus mengatakan kepada para murid bahwa mereka harus sempurna seperti Bapa surgawi mereka yang sempurna, yang berarti Yesus ingin mereka menjadi benar-benar setia dan dewasa dan memenuhi semua persyaratan. Yesus tidak memberikan mereka lebih banyak aturan untuk diikuti, tetapi ia ingin mereka melihat hati Allah di balik aturan dan belajar bagaimana hidup dengan komitmen yang sama untuk peduli kepada orang lain seperti yang dimiliki Allah. Yesus menyebut Allah Bapa mereka, yang berarti ketika para murid hidup dengan cara yang baru ini, mereka bertindak seperti anak-anak Allah Bapa mereka yang tinggal di surga.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kepada para murid-Nya untuk mengasihi musuh-musuh mereka untuk menunjukkan bahwa mereka adalah anak-anak Allah.</w:t>
      </w:r>
    </w:p>
    <w:p>
      <w:pPr/>
      <w:r>
        <w:rPr>
          <w:lang w:val="id_ID" w:bidi="id_ID"/>
        </w:rPr>
      </w:r>
      <w:r>
        <w:rPr>
          <w:b/>
          <w:lang w:val="id_ID" w:bidi="id_ID"/>
        </w:rPr>
        <w:t>Adegan kedua:</w:t>
      </w:r>
      <w:r>
        <w:rPr>
          <w:lang w:val="id_ID" w:bidi="id_ID"/>
        </w:rPr>
        <w:t xml:space="preserve"> Yesus menggunakan empat pertanyaan untuk menunjukkan mengapa para murid-Nya harus mengasihi musuh mereka. Ia mengakhiri adegan itu dengan pernyataan ringkas mengatakan dengan kepada para murid untuk menjadi sempurna seperti Bapa surgawi mereka yang sempurna.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Seorang tetangga</w:t>
      </w:r>
    </w:p>
    <w:p>
      <w:pPr>
        <w:pStyle w:val="ListBullet"/>
        <w:spacing w:line="240" w:lineRule="auto"/>
        <w:ind w:left="720"/>
      </w:pPr>
      <w:r>
        <w:rPr>
          <w:lang w:val="id_ID" w:bidi="id_ID"/>
        </w:rPr>
      </w:r>
      <w:r>
        <w:rPr>
          <w:lang w:val="id_ID" w:bidi="id_ID"/>
        </w:rPr>
        <w:t>Seorang musuh</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telah mengajarkan mereka perkataan penting tentang siapa yang diberkati Allah, tentang bagaimana para murid harus berbeda dari orang-orang di sekitar mereka, dan tentang hukum . Ajaran khusus tentang mengasihi musuhmu ini terdapat di bagian akhir dari sebuah bagian panjang tentang berbagai cara bagi murid-murid Yesus untuk menjadi lebih benar daripada orang-orang Farisi dan ahli-ahli Taurat.</w:t>
      </w:r>
    </w:p>
    <w:p>
      <w:pPr/>
      <w:r>
        <w:rPr>
          <w:lang w:val="id_ID" w:bidi="id_ID"/>
        </w:rPr>
      </w:r>
      <w:r>
        <w:rPr>
          <w:lang w:val="id_ID" w:bidi="id_ID"/>
        </w:rPr>
        <w:t>Dalam adegan pertama, penting untuk diingat Yesus mengutip hukum Perjanjian Lama tentang mengasihi sesama, dan bahwa Ia sekarang memberikan para murid-Nya cara baru untuk hidup. Yesus juga mengingatkan para murid tentang pengajaran yang umum pada saat itu untuk "membenci musuh-musuhmu." Ingatlah ini bukan hukum dalam hukum Musa, tetapi banyak guru memang mengajarkan "membenci musuh-musuhmu" kepada orang-orang.</w:t>
      </w:r>
    </w:p>
    <w:p>
      <w:pPr/>
      <w:r>
        <w:rPr>
          <w:lang w:val="id_ID" w:bidi="id_ID"/>
        </w:rPr>
      </w:r>
      <w:r>
        <w:rPr>
          <w:lang w:val="id_ID" w:bidi="id_ID"/>
        </w:rPr>
        <w:t>Ingatlah bahwa Yesus ingin para murid mengasihi musuh-musuh mereka serta sesama mereka. Yesus mengatakan mereka harus mengasihi musuh-musuh mereka dan berdoa bagi mereka "supaya" para murid akan menjadi anak-anak Allah. Kata dalam bahasa asli untuk "supaya" berarti tujuan mengasihi musuh-musuh mereka adalah untuk menunjukkan bahwa para murid adalah seperti Allah. Pastikan untuk mengingat bahwa mengasihi musuh-musuhmu tidak membuat seseorang menjadi anak Allah. Sebaliknya, seorang murid yang mengasihi musuh-musuh mereka menunjukkan bahwa mereka sudah seperti Bapa mereka di surga . Juga, ingatlah bahwa ini mungkin mengejutkan bagi para murid saat mendengar bahwa mereka perlu mengasihi musuh-musuh mereka. Ingatlah bahwa Yesus mengatakan Allah membuat matahari terbit bagi orang-orang baik dan orang-orang yang jahat, dan Ia menurunkan hujan baik kepada orang benar maupun orang yang tidak benar.</w:t>
      </w:r>
    </w:p>
    <w:p>
      <w:pPr/>
      <w:r>
        <w:rPr>
          <w:lang w:val="id_ID" w:bidi="id_ID"/>
        </w:rPr>
      </w:r>
      <w:r>
        <w:rPr>
          <w:lang w:val="id_ID" w:bidi="id_ID"/>
        </w:rPr>
        <w:t>Adegan kedua dimulai ketika Yesus menggunakan kata "karena" untuk menunjukkan bahwa Ia akan memberikan alasan mengapa para murid harus mengasihi musuh-musuh mereka. Yesus menggunakan pertanyaan untuk setiap alasan ini, dan semua pertanyaan menunjukkan bahwa bahkan orang-orang biasa mengasihi teman dan sesama mereka. Dibutuhkan tipe orang yang istimewa untuk mengasihi orang-orang yang tidak mengasihi mereka.</w:t>
      </w:r>
    </w:p>
    <w:p>
      <w:pPr/>
      <w:r>
        <w:rPr>
          <w:lang w:val="id_ID" w:bidi="id_ID"/>
        </w:rPr>
      </w:r>
      <w:r>
        <w:rPr>
          <w:lang w:val="id_ID" w:bidi="id_ID"/>
        </w:rPr>
        <w:t>Alasan pertama yang diberikan Yesus adalah bahwa Allah tidak akan memberikan upah kepada para murid jika para murid tidak mengasihi musuh-musuh mereka. Selanjutnya, Yesus mengingatkan para murid bahwa bahkan para pemungut cukai mengasihi orang-orang yang mengasihi mereka. Ingatlah bahwa Yesus memilih para pemungut cukai sebagai contoh karena mereka dianggap korup. Yesus kembali menegaskan maksud-Nya bahwa bahkan orang-orang jahat atau orang yang korup pun bersikap baik kepada orang-orang yang baik kepada mereka.</w:t>
      </w:r>
    </w:p>
    <w:p>
      <w:pPr/>
      <w:r>
        <w:rPr>
          <w:lang w:val="id_ID" w:bidi="id_ID"/>
        </w:rPr>
      </w:r>
      <w:r>
        <w:rPr>
          <w:lang w:val="id_ID" w:bidi="id_ID"/>
        </w:rPr>
        <w:t>Selanjutnya, Yesus melanjutkan dengan mengatakan bahwa jika para murid-Nya hanya menyapa, atau memberkati, teman dan sesama mereka, hal ini sama saja dengan orang-orang biasa. Yesus menambahkan bahwa bahkan orang-orang bukan Yahudi, atau orang-orang kafir yang tidak percaya, menyapa dan memberkati rekan-rekan mereka. Yesus ingin para murid-Nya menjadi berbeda dan memiliki standar kasih yang lebih tinggi baik bagi sesama maupun musuh-musuh.</w:t>
      </w:r>
    </w:p>
    <w:p>
      <w:pPr/>
      <w:r>
        <w:rPr>
          <w:lang w:val="id_ID" w:bidi="id_ID"/>
        </w:rPr>
      </w:r>
      <w:r>
        <w:rPr>
          <w:lang w:val="id_ID" w:bidi="id_ID"/>
        </w:rPr>
        <w:t>Penting untuk diingat bahwa pernyataan terakhir dalam bagian ini adalah pernyataan ringkasan untuk seluruh bagian pengajaran. Yesus mengatakan bahwa para murid harus mengingat semua pengajaran yang Dia berikan tentang menjadi lebih benar daripada orang-orang Farisi dan para ahli Taurat. Yesus mengajar para murid tentang cara baru untuk mengikuti hukum Musa tentang pembunuhan, perzinahan, perceraian, membuat sumpah, membalas kejahatan, dan mengasihi musuh-musuh mereka. Sekarang, Yesus mengatakan kepada para murid bahwa karena semua ajaran baru ini, para murid harus sempurna dengan cara yang sama seperti Bapa surgawi mereka yang sempurna.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mengatakan kepada para murid-Nya untuk mengasihi musuh-musuh mereka untuk menunjukkan bahwa mereka adalah anak-anak Allah.</w:t>
      </w:r>
    </w:p>
    <w:p>
      <w:pPr/>
      <w:r>
        <w:rPr>
          <w:lang w:val="id_ID" w:bidi="id_ID"/>
        </w:rPr>
      </w:r>
      <w:r>
        <w:rPr>
          <w:b/>
          <w:lang w:val="id_ID" w:bidi="id_ID"/>
        </w:rPr>
        <w:t>Adegan kedua:</w:t>
      </w:r>
      <w:r>
        <w:rPr>
          <w:lang w:val="id_ID" w:bidi="id_ID"/>
        </w:rPr>
        <w:t xml:space="preserve"> Yesus menggunakan empat pertanyaan untuk menunjukkan mengapa para murid-Nya harus mengasihi musuh mereka. Ia mengakhiri adegan itu dengan pernyataan ringkas mengatakan kepada para murid untuk menjadi sempurna seperti Bapa surgawi mereka yang sempurna.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Seorang musuh</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bukan Yahudi</w:t>
      </w:r>
    </w:p>
    <w:p>
      <w:pPr/>
      <w:r>
        <w:rPr>
          <w:lang w:val="id_ID" w:bidi="id_ID"/>
        </w:rPr>
      </w:r>
      <w:r>
        <w:rPr>
          <w:lang w:val="id_ID" w:bidi="id_ID"/>
        </w:rPr>
        <w:t>Minta kelompok untuk memerankan kisah ini dua kali. Mereka harus memerankannya ke dalam bahasa sasaran terjemahan mereka. Pertama, minta kelompok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duduk dan mengajar para murid-Nya. Murid-murid itu duduk di dekat Dia. Yesus mengingatkan para murid-Nya tentang hukum bahwa mereka harus mengasihi sesama mereka, dan Ia juga mengutip pengajaran yang umum "untuk membenci musuh mereka." Sekarang, Yesus mengatakan kepada para murid bahwa mereka harus mengasihi musuh-musuh mereka dan berdoa bagi mereka yang menganiaya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bahwa para murid-Nya menunjukkan bahwa mereka adalah anak-anak Bapa mereka di surga ketika mereka mengasihi musuh-musuh mereka. Yesus mengatakan kepada para murid bahwa Allah berbuat baik kepada orang-orang baik maupun orang-orang jahat. Yesus ingin para murid-Nya menjadi seperti Allah ketika mereka berbuat baik kepada musuh-musuh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musuh,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para murid bahwa jika mereka mengasihi orang-orang yang mengasihi mereka kembali, itu sama saja dengan yang dilakukan orang-orang biasa. Allah tidak akan memberikan upah kepada siapa pun hanya karena mengasihi orang-orang yang mengasihi mereka. Yesus mengatakan bahkan para pemungut cukai mengasihi orang-orang yang ramah kepada mereka. Para pemungut cukai mencuri uang dari orang-orang dan masyarakat tidak menyukai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para pemungut cukai,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juga mengatakan bahwa bahkan orang-orang bukan Yahudi, atau orang-orang kafir yang tidak percaya, menyapa saudara-saudara mereka sendiri. Yesus menunjukkan kepada para murid bahwa bahkan orang-orang yang tidak percaya tahu bagaimana bersikap baik kepada orang-orang yang seperti mereka. Yesus ingin para murid-Nya menjadi berbeda dari ini.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Akhirnya, Yesus mengakhiri bagian pengajaran ini dengan mengatakan kepada para murid bahwa mereka perlu menjadi sempurna seperti Bapa surgawi mereka yang sempurna. Yesus ingin mereka mengingat semua cara baru yang Ia ajarkan kepada para murid tentang mengikuti Allah dalam bagian ini.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mengatakan kepada para murid bahwa mereka harus mengasihi musuh-musuh mereka dan berdoa bagi mereka yang menganiaya mereka.</w:t>
      </w:r>
    </w:p>
    <w:p>
      <w:pPr/>
      <w:r>
        <w:rPr>
          <w:lang w:val="id_ID" w:bidi="id_ID"/>
        </w:rPr>
      </w:r>
      <w:r>
        <w:rPr>
          <w:b/>
          <w:lang w:val="id_ID" w:bidi="id_ID"/>
        </w:rPr>
        <w:t>Menganiaya</w:t>
      </w:r>
      <w:r>
        <w:rPr>
          <w:lang w:val="id_ID" w:bidi="id_ID"/>
        </w:rPr>
        <w:t xml:space="preserve"> berarti orang lain akan menyakiti umat Allah atau membuat mereka menderita. Terjemahkan ini dengan cara yang sama seperti pada perikop-perikop sebelumnya. Lihat Daftar Kata Utama untuk definisi yang lebih lengkap tentang kata </w:t>
      </w:r>
      <w:r>
        <w:rPr>
          <w:lang w:val="id_ID" w:bidi="id_ID"/>
        </w:rPr>
        <w:t>penganiayaan</w:t>
      </w:r>
      <w:r>
        <w:rPr>
          <w:lang w:val="id_ID" w:bidi="id_ID"/>
        </w:rPr>
        <w:t>.</w:t>
      </w:r>
    </w:p>
    <w:p>
      <w:pPr/>
      <w:r>
        <w:rPr>
          <w:lang w:val="id_ID" w:bidi="id_ID"/>
        </w:rPr>
      </w:r>
      <w:r>
        <w:rPr>
          <w:lang w:val="id_ID" w:bidi="id_ID"/>
        </w:rPr>
        <w:t>Yesus mengatakan ketika para murid mengasihi musuh-musuh mereka, ini akan menunjukkan bahwa mereka adalah anak-anak dari</w:t>
      </w:r>
      <w:r>
        <w:rPr>
          <w:b/>
          <w:lang w:val="id_ID" w:bidi="id_ID"/>
        </w:rPr>
        <w:t>Bapa surgawi</w:t>
      </w:r>
      <w:r>
        <w:rPr>
          <w:lang w:val="id_ID" w:bidi="id_ID"/>
        </w:rPr>
        <w:t xml:space="preserve"> yang berarti Allah menciptakan umat-Nya dan merawat mereka seperti seorang ayah merawat anak-anaknya. Allah juga adalah Bapa Yesus, jadi pastikan untuk menerjemahkan "Bapamu" untuk menunjukkan ini.</w:t>
      </w:r>
    </w:p>
    <w:p>
      <w:pPr/>
      <w:r>
        <w:rPr>
          <w:lang w:val="id_ID" w:bidi="id_ID"/>
        </w:rPr>
      </w:r>
      <w:r>
        <w:rPr>
          <w:b/>
          <w:lang w:val="id_ID" w:bidi="id_ID"/>
        </w:rPr>
        <w:t>Surga</w:t>
      </w:r>
      <w:r>
        <w:rPr>
          <w:lang w:val="id_ID" w:bidi="id_ID"/>
        </w:rPr>
        <w:t xml:space="preserve"> dapat mengacu pada langit, atau pada tempat di mana Allah dan para malaikat-Nya tinggal, tergantung pada konteksnya. Dalam konteks ini, surga berarti tempat di mana Allah tinggal. Terjemahkan surga dengan cara yang sama seperti yang Anda lakukan pada perikop-perikop sebelumnya, dan lihat Daftar Kata Utama untuk definisi yang lebih lengkap dari kata </w:t>
      </w:r>
      <w:r>
        <w:rPr>
          <w:lang w:val="id_ID" w:bidi="id_ID"/>
        </w:rPr>
        <w:t>surga</w:t>
      </w:r>
      <w:r>
        <w:rPr>
          <w:lang w:val="id_ID" w:bidi="id_ID"/>
        </w:rPr>
        <w:t>.</w:t>
      </w:r>
    </w:p>
    <w:p>
      <w:pPr/>
      <w:r>
        <w:rPr>
          <w:lang w:val="id_ID" w:bidi="id_ID"/>
        </w:rPr>
      </w:r>
      <w:r>
        <w:rPr>
          <w:lang w:val="id_ID" w:bidi="id_ID"/>
        </w:rPr>
        <w:t>Yesus mengatakan bahwa Allah membuat matahari terbit atas orang-orang baik maupun orang-orang jahat. Dalam bahasa aslinya, Yesus mengulangi dua frasa yang serupa dalam urutan yang berlawanan. Yesus mengatakan "yang jahat dan yang baik" dan "adil dan yang tidak adil" karena itu adalah bentuk puitis dalam bahasa aslinya. Mungkin lebih alami untuk menggunakan bentuk puitis dalam bahasa Anda, atau mungkin lebih baik mempertahankan frasa yang serupa dalam urutan yang sama.</w:t>
      </w:r>
    </w:p>
    <w:p>
      <w:pPr/>
      <w:r>
        <w:rPr>
          <w:lang w:val="id_ID" w:bidi="id_ID"/>
        </w:rPr>
      </w:r>
      <w:r>
        <w:rPr>
          <w:lang w:val="id_ID" w:bidi="id_ID"/>
        </w:rPr>
        <w:t xml:space="preserve">Yesus mengatakan bahwa Allah menurunkan hujan baik kepada orang benar maupun orang yang tidak benar. </w:t>
      </w:r>
      <w:r>
        <w:rPr>
          <w:b/>
          <w:lang w:val="id_ID" w:bidi="id_ID"/>
        </w:rPr>
        <w:t>Orang-orang benar</w:t>
      </w:r>
      <w:r>
        <w:rPr>
          <w:lang w:val="id_ID" w:bidi="id_ID"/>
        </w:rPr>
        <w:t xml:space="preserve"> adalah orang-orang yang melakukan apa yang benar. Ini harus diterjemahkan sama seperti pada perikop-perikop sebelumnya. Lihat Daftar Kata Utama untuk definisi yang lebih lengkap tentang kata </w:t>
      </w:r>
      <w:r>
        <w:rPr>
          <w:lang w:val="id_ID" w:bidi="id_ID"/>
        </w:rPr>
        <w:t>kebenaran</w:t>
      </w:r>
      <w:r>
        <w:rPr>
          <w:lang w:val="id_ID" w:bidi="id_ID"/>
        </w:rPr>
        <w:t>.</w:t>
      </w:r>
    </w:p>
    <w:p>
      <w:pPr/>
      <w:r>
        <w:rPr>
          <w:lang w:val="id_ID" w:bidi="id_ID"/>
        </w:rPr>
      </w:r>
      <w:r>
        <w:rPr>
          <w:lang w:val="id_ID" w:bidi="id_ID"/>
        </w:rPr>
        <w:t>Yesus mengajukan beberapa pertanyaan untuk menekankan bahwa orang-orang biasa mengasihi mereka yang mengasihi mereka. Yesus tidak menginginkan jawaban atas pertanyaan-pertanyaan ini. Yesus menggunakan pertanyaan-pertanyaan untuk menekankan mengapa para murid-Nya harus mengasihi musuh mereka.</w:t>
      </w:r>
    </w:p>
    <w:p>
      <w:pPr/>
      <w:r>
        <w:rPr>
          <w:lang w:val="id_ID" w:bidi="id_ID"/>
        </w:rPr>
      </w:r>
      <w:r>
        <w:rPr>
          <w:lang w:val="id_ID" w:bidi="id_ID"/>
        </w:rPr>
        <w:t>Berhenti di sini dan diskusikan bagaimana Anda akan mengatakan hal ini dalam bahasa Anda. Apakah Anda akan menggunakan pertanyaan di sini, atau beberapa bentuk pernyataan lainnya?</w:t>
      </w:r>
    </w:p>
    <w:p>
      <w:pPr/>
      <w:r>
        <w:rPr>
          <w:lang w:val="id_ID" w:bidi="id_ID"/>
        </w:rPr>
      </w:r>
      <w:r>
        <w:rPr>
          <w:lang w:val="id_ID" w:bidi="id_ID"/>
        </w:rPr>
        <w:t>Satu pertanyaan yang diajukan Yesus menunjukkan bahwa tidak ada upah jika hanya mengasihi orang yang juga mengasihi mereka. Sebuah</w:t>
      </w:r>
      <w:r>
        <w:rPr>
          <w:b/>
          <w:lang w:val="id_ID" w:bidi="id_ID"/>
        </w:rPr>
        <w:t>upah</w:t>
      </w:r>
      <w:r>
        <w:rPr>
          <w:lang w:val="id_ID" w:bidi="id_ID"/>
        </w:rPr>
        <w:t xml:space="preserve"> adalah hadiah khusus dari Allah yang Ia berikan kepada umat-Nya di surga.</w:t>
      </w:r>
    </w:p>
    <w:p>
      <w:pPr/>
      <w:r>
        <w:rPr>
          <w:lang w:val="id_ID" w:bidi="id_ID"/>
        </w:rPr>
      </w:r>
      <w:r>
        <w:rPr>
          <w:lang w:val="id_ID" w:bidi="id_ID"/>
        </w:rPr>
        <w:t xml:space="preserve">Pertanyaan lain yang diajukan Yesus adalah tentang para pemungut cukai. Yesus mengatakan bahkan orang-orang yang paling tidak disukai, para pemungut cukai, akan mengasihi orang-orang yang mengasihi mereka. </w:t>
      </w:r>
      <w:r>
        <w:rPr>
          <w:b/>
          <w:lang w:val="id_ID" w:bidi="id_ID"/>
        </w:rPr>
        <w:t>Para pemungut cukai</w:t>
      </w:r>
      <w:r>
        <w:rPr>
          <w:lang w:val="id_ID" w:bidi="id_ID"/>
        </w:rPr>
        <w:t xml:space="preserve"> bekerja untuk orang-orang Romawi, tetapi orang-orang Romawi tidak membayar upah para pemungut cukai. Para pemungut cukai mengambil uang tambahan dari orang-orang ketika mereka mengumpulkan pajak dan mereka menjadi kaya. Orang Yahudi tidak menyukai para pemungut cukai karena para pemungut cukai adalah pengkhianat yang bekerja untuk orang-orang Romawi, dan para pemungut cukai adalah pencuri karena mereka mengambil uang tambahan. Orang Yahudi juga melihat para pemungut cukai sebagai najis karena para pemungut cukai bekerja erat dengan orang-orang Romawi, dan orang-orang Romawi bukan orang Yahudi dalam agama mereka.</w:t>
      </w:r>
    </w:p>
    <w:p>
      <w:pPr/>
      <w:r>
        <w:rPr>
          <w:lang w:val="id_ID" w:bidi="id_ID"/>
        </w:rPr>
      </w:r>
      <w:r>
        <w:rPr>
          <w:lang w:val="id_ID" w:bidi="id_ID"/>
        </w:rPr>
        <w:t xml:space="preserve">Yesus juga bertanya kepada para murid apakah </w:t>
      </w:r>
      <w:r>
        <w:rPr>
          <w:b/>
          <w:lang w:val="id_ID" w:bidi="id_ID"/>
        </w:rPr>
        <w:t>orang-orang bukan Yahudi</w:t>
      </w:r>
      <w:r>
        <w:rPr>
          <w:lang w:val="id_ID" w:bidi="id_ID"/>
        </w:rPr>
        <w:t>, atau orang-orang kafir yang tidak percaya, akan menyapa mereka yang termasuk dalam kelompok yang sama. Orang Yahudi tidak memiliki pandangan yang baik tentang orang-orang bukan Yahudi karena orang-orang bukan Yahudi bukan bagian dari keluarga Allah dalam pandangan mereka. Orang Yahudi secara tradisional memandang orang-orang bukan Yahudi sebagai tidak bermoral dan tidak saleh. Sering kali istilah orang-orang bukan Yahudi merujuk pada orang-orang Romawi. Dalam bahasa aslinya, kata orang-orang bukan Yahudi diterjemahkan sebagai orang-orang kafir, orang-orang asing, atau "mereka yang tidak mengenal Allah."</w:t>
      </w:r>
    </w:p>
    <w:p>
      <w:pPr/>
      <w:r>
        <w:rPr>
          <w:lang w:val="id_ID" w:bidi="id_ID"/>
        </w:rPr>
      </w:r>
      <w:r>
        <w:rPr>
          <w:lang w:val="id_ID" w:bidi="id_ID"/>
        </w:rPr>
        <w:t>Yesus menekankan bahwa bahkan orang-orang bukan Yahudi yang tidak percaya yang tidak mengikuti Allah dapat mengasihi orang-orang yang mengasihi mereka. Yesus ingin para murid hidup secara berbeda dari orang-orang bukan Yahudi. Terjemahkan orang-orang bukan Yahudi dengan cara yang sama seperti pada perikop sebelumnya, dan lihat Daftar Kata Utama untuk definisi yang lebih lengkap dari kata</w:t>
      </w:r>
      <w:r>
        <w:rPr>
          <w:lang w:val="id_ID" w:bidi="id_ID"/>
        </w:rPr>
        <w:t>orang-orang bukan Yahudi</w:t>
      </w:r>
      <w:r>
        <w:rPr>
          <w:lang w:val="id_ID" w:bidi="id_ID"/>
        </w:rPr>
        <w:t>.</w:t>
      </w:r>
    </w:p>
    <w:p>
      <w:pPr/>
      <w:r>
        <w:rPr>
          <w:lang w:val="id_ID" w:bidi="id_ID"/>
        </w:rPr>
      </w:r>
      <w:r>
        <w:rPr>
          <w:lang w:val="id_ID" w:bidi="id_ID"/>
        </w:rPr>
        <w:t xml:space="preserve">Akhirnya, Yesus merangkum seluruh bagian pengajaran ini dengan mengatakan kepada para murid-Nya untuk menjadi </w:t>
      </w:r>
      <w:r>
        <w:rPr>
          <w:b/>
          <w:lang w:val="id_ID" w:bidi="id_ID"/>
        </w:rPr>
        <w:t>sempurna</w:t>
      </w:r>
      <w:r>
        <w:rPr>
          <w:lang w:val="id_ID" w:bidi="id_ID"/>
        </w:rPr>
        <w:t xml:space="preserve"> dengan cara yang sama seperti Bapa surgawi mereka yang </w:t>
      </w:r>
      <w:r>
        <w:rPr>
          <w:b/>
          <w:lang w:val="id_ID" w:bidi="id_ID"/>
        </w:rPr>
        <w:t>sempurna</w:t>
      </w:r>
      <w:r>
        <w:rPr>
          <w:lang w:val="id_ID" w:bidi="id_ID"/>
        </w:rPr>
        <w:t>. Dalam bahasa aslinya, ini berarti utuh, lengkap, atau dewasa. Cara-cara lain untuk menerjemahkan sempurna bisa jadi "benar-benar mengabdikan diri kepada cara-cara Allah" atau "benar-benar setia kepada Allah."</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6:1–8</w:t>
      </w:r>
      <w:r>
        <w:rPr>
          <w:lang w:val="id_ID" w:bidi="id_ID"/>
        </w:rPr>
      </w:r>
    </w:p>
    <w:p>
      <w:pPr>
        <w:pStyle w:val="Heading3"/>
      </w:pPr>
      <w:r>
        <w:rPr>
          <w:lang w:val="id_ID" w:bidi="id_ID"/>
        </w:rPr>
        <w:t>Dengar dan Renungkan</w:t>
      </w:r>
    </w:p>
    <w:p>
      <w:pPr/>
      <w:r>
        <w:rPr>
          <w:lang w:val="id_ID" w:bidi="id_ID"/>
        </w:rPr>
      </w:r>
      <w:r>
        <w:rPr>
          <w:lang w:val="id_ID" w:bidi="id_ID"/>
        </w:rPr>
        <w:t>Dengarkan Matius 6:1–8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dan Dia mengajar para murid-Nya, atau para pengikut terdekat. Kerumunan orang juga mendengarkan. Yesus mengajar para murid tentang bagaimana mereka harus lebih benar daripada orang-orang Farisi dan ahli-ahli Taurat. Yesus telah berbicara tentang pembunuhan, perzinahan, perceraian, membuat sumpah, membalas kejahatan, dan mengasihi musuh-musuh mereka. Sekarang, Yesus mengajar tentang memberikan uang kepada orang-orang miskin dan tentang doa.</w:t>
      </w:r>
    </w:p>
    <w:p>
      <w:pPr/>
      <w:r>
        <w:rPr>
          <w:lang w:val="id_ID" w:bidi="id_ID"/>
        </w:rPr>
      </w:r>
      <w:r>
        <w:rPr>
          <w:lang w:val="id_ID" w:bidi="id_ID"/>
        </w:rPr>
        <w:t>Yesus memperingatkan para murid agar mereka berhati-hati untuk tidak melakukan tindakan kebenaran mereka supaya dilihat orang lain. "Tindakan kebenaran " adalah perbuatan baik atau benar yang dilakukan orang-orang untuk menghormati atau menyembah Allah. Tiga jenis perbuatan baik utama yang Yesus bicarakan adalah memberikan uang kepada orang-orang miskin atau yang membutuhkan, berdoa, dan berpuasa. Dalam kisah ini, Yesus mengajar tentang memberikan uang kepada orang-orang miskin dan berdoa. Yesus mengatakan kepada para murid-Nya jika mereka hanya melakukan perbuatan baik agar orang lain melihat mereka dan mengagumi mereka, Bapa mereka yang tinggal di surga tidak akan memberikan mereka upah. Upah adalah hadiah dari Allah.</w:t>
      </w:r>
    </w:p>
    <w:p>
      <w:pPr/>
      <w:r>
        <w:rPr>
          <w:lang w:val="id_ID" w:bidi="id_ID"/>
        </w:rPr>
      </w:r>
      <w:r>
        <w:rPr>
          <w:lang w:val="id_ID" w:bidi="id_ID"/>
        </w:rPr>
        <w:t>Yesus mengatakan bahwa ketika para murid-Nya memberikan uang kepada orang-orang miskin, mereka tidak boleh meniup terompet. Beberapa orang berpikir bahwa orang-orang meniup terompet sungguhan pada zaman Yesus untuk mengumumkan pemberian uang kepada orang-orang miskin. Terompet adalah alat musik yang membuat suara nyaring. Itu dapat dibuat dari tanduk seekor domba jantan. Orang Yahudi meniup terompet untuk hari-hari keagamaan yang penting, jadi mungkin mereka juga meniup terompet untuk menarik perhatian orang-orang. Yang lain mengatakan ini adalah metafora untuk menunjukkan bahwa orang-orang tidak boleh menginginkan perhatian karena memberikan uang kepada orang-orang miskin.</w:t>
      </w:r>
    </w:p>
    <w:p>
      <w:pPr/>
      <w:r>
        <w:rPr>
          <w:lang w:val="id_ID" w:bidi="id_ID"/>
        </w:rPr>
      </w:r>
      <w:r>
        <w:rPr>
          <w:lang w:val="id_ID" w:bidi="id_ID"/>
        </w:rPr>
        <w:t xml:space="preserve">Berhenti dan tunjukkan gambar sebuah </w:t>
      </w:r>
      <w:r>
        <w:rPr>
          <w:b/>
          <w:lang w:val="id_ID" w:bidi="id_ID"/>
        </w:rPr>
        <w:t>terompet</w:t>
      </w:r>
      <w:r>
        <w:rPr>
          <w:lang w:val="id_ID" w:bidi="id_ID"/>
        </w:rPr>
        <w:t>.</w:t>
      </w:r>
    </w:p>
    <w:p>
      <w:pPr/>
      <w:r>
        <w:rPr>
          <w:lang w:val="id_ID" w:bidi="id_ID"/>
        </w:rPr>
      </w:r>
      <w:r>
        <w:rPr>
          <w:lang w:val="id_ID" w:bidi="id_ID"/>
        </w:rPr>
        <w:t>Juga, berhentilah sejenak dan diskusikan bagaimana orang-orang mencari perhatian bagi mereka sendiri dalam budaya Anda. Apa yang dilakukan orang-orang ketika mereka ingin orang lain memuji, menghormati, atau mengagumi mereka?</w:t>
      </w:r>
    </w:p>
    <w:p>
      <w:pPr/>
      <w:r>
        <w:rPr>
          <w:lang w:val="id_ID" w:bidi="id_ID"/>
        </w:rPr>
      </w:r>
      <w:r>
        <w:rPr>
          <w:lang w:val="id_ID" w:bidi="id_ID"/>
        </w:rPr>
        <w:t>Yesus mengatakan bahwa "orang-orang munafik" memberikan uang kepada orang-orang miskin supaya orang lain akan melihat mereka memberikan uang. Orang-orang munafik adalah orang-orang yang berpura-pura baik dan mengikuti Allah di luar, tetapi di dalam mereka tidak ingin menyenangkan Allah dan merawat mereka yang membutuhkan. Orang-orang munafik hanya ingin orang lain menghormati, memuji, dan mengagumi mereka.</w:t>
      </w:r>
    </w:p>
    <w:p>
      <w:pPr/>
      <w:r>
        <w:rPr>
          <w:lang w:val="id_ID" w:bidi="id_ID"/>
        </w:rPr>
      </w:r>
      <w:r>
        <w:rPr>
          <w:lang w:val="id_ID" w:bidi="id_ID"/>
        </w:rPr>
        <w:t>Berhenti dan diskusikan sebagai tim penerjemah beberapa contoh dalam budaya Anda tentang orang-orang munafik. Kata-kata apa yang Anda gunakan dalam bahasa Anda untuk membicarakan orang-orang yang terlihat lain di luar tetapi berbeda di dalam? Bagaimana budaya Anda memandang orang-orang munafik secara umum?</w:t>
      </w:r>
    </w:p>
    <w:p>
      <w:pPr/>
      <w:r>
        <w:rPr>
          <w:lang w:val="id_ID" w:bidi="id_ID"/>
        </w:rPr>
      </w:r>
      <w:r>
        <w:rPr>
          <w:lang w:val="id_ID" w:bidi="id_ID"/>
        </w:rPr>
        <w:t>Yesus mengatakan orang-orang munafik menginginkan penghormatan ketika mereka memberikan uang di rumah-rumah ibadat (sinagoge) dan di jalan-jalan (lorong-lorong). Rumah ibadat (atau sinagoge) adalah bangunan di mana orang Yahudi berkumpul untuk berdoa, membaca Kitab Suci, mengajar, dan beribadah. Hanya ada satu Bait Suci, tetapi rumah-rumah ibadat ada di setiap komunitas. "Jalan-jalan" berarti tempat-tempat umum di kota.</w:t>
      </w:r>
    </w:p>
    <w:p>
      <w:pPr/>
      <w:r>
        <w:rPr>
          <w:lang w:val="id_ID" w:bidi="id_ID"/>
        </w:rPr>
      </w:r>
      <w:r>
        <w:rPr>
          <w:lang w:val="id_ID" w:bidi="id_ID"/>
        </w:rPr>
        <w:t xml:space="preserve">Berhenti dan tunjukkan satu gambar </w:t>
      </w:r>
      <w:r>
        <w:rPr>
          <w:lang w:val="id_ID" w:bidi="id_ID"/>
        </w:rPr>
        <w:t>sinagoge (rumah ibadat)</w:t>
      </w:r>
      <w:r>
        <w:rPr>
          <w:lang w:val="id_ID" w:bidi="id_ID"/>
        </w:rPr>
        <w:t>.</w:t>
      </w:r>
    </w:p>
    <w:p>
      <w:pPr/>
      <w:r>
        <w:rPr>
          <w:lang w:val="id_ID" w:bidi="id_ID"/>
        </w:rPr>
      </w:r>
      <w:r>
        <w:rPr>
          <w:lang w:val="id_ID" w:bidi="id_ID"/>
        </w:rPr>
        <w:t>Kemudian, Yesus berkata, "Aku berkata kepadamu" untuk menekankan apa yang akan Ia katakan berikutnya. Yesus mengatakan ini ketika Ia ingin para murid-Nya mendengarkan dengan seksama karena pengajaran berikutnya sangat penting. Yesus mengatakan kepada mereka bahwa orang-orang memuji dan menghormati orang-orang munafik, tetapi itu akan menjadi satu-satunya upah orang-orang munafik. Allah tidak akan memberi upah kepada orang-orang munafik karena memberi kepada orang-orang miskin di tempat umum.</w:t>
      </w:r>
    </w:p>
    <w:p>
      <w:pPr/>
      <w:r>
        <w:rPr>
          <w:lang w:val="id_ID" w:bidi="id_ID"/>
        </w:rPr>
      </w:r>
      <w:r>
        <w:rPr>
          <w:lang w:val="id_ID" w:bidi="id_ID"/>
        </w:rPr>
        <w:t>Yesus memberi tahu para murid-Nya cara baru untuk memberi uang kepada orang-orang miskin. Dia mengatakan bahwa para murid tidak boleh membiarkan tangan kiri mereka tahu apa yang dilakukan tangan kanan mereka. Yesus tidak bermaksud bahwa satu tangan secara harfiah tidak mengetahui apa yang dilakukan tangan lainnya. Ini adalah bahasa khusus untuk menunjukkan bahwa pemberian tersebut harus dilakukan secara rahasia, atau tidak terlihat oleh orang-orang. Yesus bermaksud bahwa hal itu harus bersifat rahasia sehingga bahkan teman-teman terdekat Anda tidak tahu bahwa Anda memberi uang kepada orang-orang miskin. Yesus mengatakan bahwa ketika para murid-Nya memberi dengan cara rahasia ini, Allah Bapa mereka akan memberi upah kepada mereka. Allah melihat semua hal baik dan hal-hal buruk yang dilakukan manusia secara rahasia, dan Allah akan memberi upah kepada para murid karena melakukan hal-hal yang baik.</w:t>
      </w:r>
    </w:p>
    <w:p>
      <w:pPr/>
      <w:r>
        <w:rPr>
          <w:lang w:val="id_ID" w:bidi="id_ID"/>
        </w:rPr>
      </w:r>
      <w:r>
        <w:rPr>
          <w:lang w:val="id_ID" w:bidi="id_ID"/>
        </w:rPr>
        <w:t>Selanjutnya, Yesus mengajar tentang bagaimana para murid-Nya seharusnya berdoa. "Berdoa" berarti berbicara kepada Allah. Yesus tidak ingin para murid-Nya berdoa sedemikian rupa sehingga orang lain akan melihat mereka dan menghormati mereka. Yesus mengatakan bahwa para murid seharusnya tidak seperti orang-orang munafik yang berdoa di rumah-rumah ibadat dan di tikungan-tikungan jalan raya. Sekali lagi, orang-orang munafik adalah orang-orang yang bertindak seolah-olah mereka ingin menyenangkan Allah, tetapi mereka hanya ingin orang-orang melihat mereka berdoa secara terbuka di sinagoge, tempat ibadah, atau sudut-sudut jalan, tempat-tempat umum di mana jalan-jalan saling bersilangan.</w:t>
      </w:r>
    </w:p>
    <w:p>
      <w:pPr/>
      <w:r>
        <w:rPr>
          <w:lang w:val="id_ID" w:bidi="id_ID"/>
        </w:rPr>
      </w:r>
      <w:r>
        <w:rPr>
          <w:lang w:val="id_ID" w:bidi="id_ID"/>
        </w:rPr>
        <w:t>Yesus kembali mengatakan "Aku berkata kepadamu" untuk menekankan pernyataan-Nya berikutnya. Yesus mengatakan bahwa orang-orang munafik yang berdoa secara terbuka agar orang lain dapat melihat mereka telah menerima semua upah yang akan mereka dapatkan. Allah tidak akan memberi upah kepada orang-orang munafik karena berdoa secara terbuka untuk meminta perhatian. Yesus tidak bermaksud bahwa setiap doa di depan umum itu salah. Yesus bermaksud bahwa adalah salah jika orang-orang untuk berdoa agar orang lain memperhatikan mereka.</w:t>
      </w:r>
    </w:p>
    <w:p>
      <w:pPr/>
      <w:r>
        <w:rPr>
          <w:lang w:val="id_ID" w:bidi="id_ID"/>
        </w:rPr>
      </w:r>
      <w:r>
        <w:rPr>
          <w:lang w:val="id_ID" w:bidi="id_ID"/>
        </w:rPr>
        <w:t>Berhenti dan bicarakan dengan tim penerjemah Anda tentang doa dalam budaya Anda. Bagaimana Anda berdoa? Bagaimana orang lain biasanya berdoa? Jelaskan baik doa publik maupun pribadi dalam budaya Anda.</w:t>
      </w:r>
    </w:p>
    <w:p>
      <w:pPr/>
      <w:r>
        <w:rPr>
          <w:lang w:val="id_ID" w:bidi="id_ID"/>
        </w:rPr>
      </w:r>
      <w:r>
        <w:rPr>
          <w:lang w:val="id_ID" w:bidi="id_ID"/>
        </w:rPr>
        <w:t>Yesus mengajar para murid-Nya cara baru untuk berdoa. Dia menyuruh mereka untuk pergi ke ruang dalam rumah mereka dan menutup pintu. Pada zaman Yesus, ruangan ini mungkin adalah gudang kecil yang dapat dikunci. Itu mungkin adalah satu-satunya ruangan yang dapat dikunci. Yesus mengatakan bahwa Allah Bapa mereka melihat apa yang mereka lakukan secara rahasia, yang juga berarti bahwa hanya Allah yang akan melihat murid tersebut di dalam kamar pribadi yang tersembunyi.</w:t>
      </w:r>
    </w:p>
    <w:p>
      <w:pPr/>
      <w:r>
        <w:rPr>
          <w:lang w:val="id_ID" w:bidi="id_ID"/>
        </w:rPr>
      </w:r>
      <w:r>
        <w:rPr>
          <w:lang w:val="id_ID" w:bidi="id_ID"/>
        </w:rPr>
        <w:t>Yesus menyuruh para murid untuk tidak mengatakan banyak kata yang tidak berarti dan tidak mengatakan kata-kata yang sama berulang kali seperti orang-orang bukan Yahudi. Orang-orang bukan Yahudi adalah orang-orang kafir yang tidak menyembah dan mengenal Allah. Orang-orang bukan Yahudi berpikir bahwa dewa-dewa mereka akan mendengar mereka dan menjawab doa-doa mereka jika mereka mengucapkan doa-doa yang panjang.</w:t>
      </w:r>
    </w:p>
    <w:p>
      <w:pPr/>
      <w:r>
        <w:rPr>
          <w:lang w:val="id_ID" w:bidi="id_ID"/>
        </w:rPr>
      </w:r>
      <w:r>
        <w:rPr>
          <w:lang w:val="id_ID" w:bidi="id_ID"/>
        </w:rPr>
        <w:t>Yesus tidak ingin para murid-Nya menjadi seperti orang-orang bukan Yahudi dalam doa-doa mereka. Yesus mengingatkan para murid bahwa Allah Bapa mereka sudah tahu apa yang mereka butuhkan sebelum mereka memintanya kepada-Nya.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tentang memberikan uang kepada orang-orang miskin atau yang membutuhkan.</w:t>
      </w:r>
    </w:p>
    <w:p>
      <w:pPr/>
      <w:r>
        <w:rPr>
          <w:lang w:val="id_ID" w:bidi="id_ID"/>
        </w:rPr>
      </w:r>
      <w:r>
        <w:rPr>
          <w:b/>
          <w:lang w:val="id_ID" w:bidi="id_ID"/>
        </w:rPr>
        <w:t>Adegan kedua:</w:t>
      </w:r>
      <w:r>
        <w:rPr>
          <w:lang w:val="id_ID" w:bidi="id_ID"/>
        </w:rPr>
        <w:t xml:space="preserve"> Yesus mengajar para murid tentang bagaimana berdoa kepada Allah.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miskin</w:t>
      </w:r>
    </w:p>
    <w:p>
      <w:pPr>
        <w:pStyle w:val="ListBullet"/>
        <w:spacing w:line="240" w:lineRule="auto"/>
        <w:ind w:left="720"/>
      </w:pPr>
      <w:r>
        <w:rPr>
          <w:lang w:val="id_ID" w:bidi="id_ID"/>
        </w:rPr>
      </w:r>
      <w:r>
        <w:rPr>
          <w:lang w:val="id_ID" w:bidi="id_ID"/>
        </w:rPr>
        <w:t>Orang-orang munafik</w:t>
      </w:r>
    </w:p>
    <w:p>
      <w:pPr>
        <w:pStyle w:val="ListBullet"/>
        <w:spacing w:line="240" w:lineRule="auto"/>
        <w:ind w:left="720"/>
      </w:pPr>
      <w:r>
        <w:rPr>
          <w:lang w:val="id_ID" w:bidi="id_ID"/>
        </w:rPr>
      </w:r>
      <w:r>
        <w:rPr>
          <w:lang w:val="id_ID" w:bidi="id_ID"/>
        </w:rPr>
        <w:t>Orang-orang lain yang menonton</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bukan Yahudi/orang-orang kafir</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mengajar mereka tentang bagaimana menjadi lebih benar daripada orang-orang Farisi dan ahli-ahli Taurat. Sekarang Dia memulai bagian pengajaran baru yang memperingatkan para murid agar tidak melakukan perbuatan benar agar mereka dapat dilihat oleh orang lain. Yesus menunjukkan kepada para murid bahwa Allah peduli tentang motivasi mereka untuk melakukan perbuatan baik.</w:t>
      </w:r>
    </w:p>
    <w:p>
      <w:pPr/>
      <w:r>
        <w:rPr>
          <w:lang w:val="id_ID" w:bidi="id_ID"/>
        </w:rPr>
      </w:r>
      <w:r>
        <w:rPr>
          <w:lang w:val="id_ID" w:bidi="id_ID"/>
        </w:rPr>
        <w:t>Dalam adegan pertama, penting untuk diingat bahwa saat Yesus memulai pengajaran baru ini, Dia pertama-tama memberikan pernyataan ringkasan tentang berbagai jenis perbuatan benar. Dia memberitahu para murid untuk tidak melakukan perbuatan benar mereka di depan orang lain. Para murid harus melakukan perbuatan baik mereka hanya untuk Allah.</w:t>
      </w:r>
    </w:p>
    <w:p>
      <w:pPr/>
      <w:r>
        <w:rPr>
          <w:lang w:val="id_ID" w:bidi="id_ID"/>
        </w:rPr>
      </w:r>
      <w:r>
        <w:rPr>
          <w:lang w:val="id_ID" w:bidi="id_ID"/>
        </w:rPr>
        <w:t>Pengajaran berikut memiliki tiga bagian. Bagian-bagian itu adalah tentang memberi kepada orang-orang miskin, berdoa kepada Allah, dan berpuasa. Pengajaran tentang puasa akan berada di bagian berikutnya. Yesus menggunakan format yang sama untuk masing-masing dari ketiga bagian tersebut. Setiap bagian menunjukkan cara lain bahwa para murid seharusnya melakukan perbuatan baik mereka hanya untuk Allah dan bukan untuk pujian orang lain.</w:t>
      </w:r>
    </w:p>
    <w:p>
      <w:pPr/>
      <w:r>
        <w:rPr>
          <w:lang w:val="id_ID" w:bidi="id_ID"/>
        </w:rPr>
      </w:r>
      <w:r>
        <w:rPr>
          <w:lang w:val="id_ID" w:bidi="id_ID"/>
        </w:rPr>
        <w:t>Pertama, Yesus menyuruh para murid untuk berhati-hati agar tidak menjadi seperti orang-orang munafik. Yesus tidak ingin para murid menarik perhatian kepada diri mereka sendiri ketika mereka memberikan uang kepada orang-orang miskin. Pikirkan tentang bagaimana Anda dapat menunjukkan seseorang yang meniup trompet atau menarik perhatian kepada diri mereka sendiri dengan cara lain. Yesus menekankan bahwa orang-orang munafik mendapatkan semua upah mereka dari orang lain, dan Allah tidak akan memberi upah kepada orang-orang munafik karena menarik perhatian kepada kemurahan hati mereka sendiri.</w:t>
      </w:r>
    </w:p>
    <w:p>
      <w:pPr/>
      <w:r>
        <w:rPr>
          <w:lang w:val="id_ID" w:bidi="id_ID"/>
        </w:rPr>
      </w:r>
      <w:r>
        <w:rPr>
          <w:lang w:val="id_ID" w:bidi="id_ID"/>
        </w:rPr>
        <w:t>Kemudian, Yesus memberi tahu mereka cara yang benar untuk memberikan uang kepada orang-orang miskin. Yesus mengatakan bahwa pemberian mereka harus bersifat rahasia dan tidak ada orang lain yang boleh tahu tentang hal itu. Yesus mengatakan kepada para murid bahwa Allah tahu apa yang terjadi secara rahasia, dan Allah akan memberi upah kepada para murid karena memberikan uang kepada orang-orang miskin secara rahasia.</w:t>
      </w:r>
    </w:p>
    <w:p>
      <w:pPr/>
      <w:r>
        <w:rPr>
          <w:lang w:val="id_ID" w:bidi="id_ID"/>
        </w:rPr>
      </w:r>
      <w:r>
        <w:rPr>
          <w:lang w:val="id_ID" w:bidi="id_ID"/>
        </w:rPr>
        <w:t>Dalam adegan kedua, Yesus mengikuti format yang sama dengan adegan pertama. Pertama, Yesus mengatakan lagi agar para murid tidak menjadi seperti orang-orang munafik. Yesus tidak ingin para murid berdoa secara terbuka di depan orang lain sehingga orang lain akan melihat mereka. Pikirkan tentang bagaimana Anda dapat menunjukkan seseorang yang berdoa untuk menarik perhatian kepada diri mereka sendiri. Yesus kembali menekankan bahwa orang-orang munafik mendapatkan semua upah yang akan mereka terima dari orang lain. Orang-orang munafik tidak akan mendapatkan upah apa pun dari Allah karena berdoa untuk menarik perhatian kepada perbuatan baik mereka.</w:t>
      </w:r>
    </w:p>
    <w:p>
      <w:pPr/>
      <w:r>
        <w:rPr>
          <w:lang w:val="id_ID" w:bidi="id_ID"/>
        </w:rPr>
      </w:r>
      <w:r>
        <w:rPr>
          <w:lang w:val="id_ID" w:bidi="id_ID"/>
        </w:rPr>
        <w:t>Selanjutnya, Yesus mengatakan kepada para murid cara yang benar untuk berdoa kepada Allah. Yesus mengatakan para murid harus berdoa secara pribadi di ruangan tertutup sehingga tidak ada orang lain yang dapat melihat mereka berdoa kepada Allah. Sekali lagi, Yesus mengatakan bahwa Allah tahu apa yang terjadi secara rahasia. Allah akan memberi upah kepada para murid karena berdoa kepada Allah secara rahasia.</w:t>
      </w:r>
    </w:p>
    <w:p>
      <w:pPr/>
      <w:r>
        <w:rPr>
          <w:lang w:val="id_ID" w:bidi="id_ID"/>
        </w:rPr>
      </w:r>
      <w:r>
        <w:rPr>
          <w:lang w:val="id_ID" w:bidi="id_ID"/>
        </w:rPr>
        <w:t>Penting untuk diketahui bahwa bagian terakhir dari adegan kedua adalah instruksi tambahan tentang bagaimana berdoa kepada Allah. Pertama, Yesus menjelaskan lebih banyak tentang cara yang salah untuk berdoa . Yesus mengatakan kepada para murid untuk tidak berdoa seperti orang-orang bukan Yahudi. Yesus mengingatkan para murid bahwa mereka tidak boleh mengulangi kata berulang kali dan berdoa untuk waktu yang lama tanpa berpikir tentang apa yang mereka katakan.</w:t>
      </w:r>
    </w:p>
    <w:p>
      <w:pPr/>
      <w:r>
        <w:rPr>
          <w:lang w:val="id_ID" w:bidi="id_ID"/>
        </w:rPr>
      </w:r>
      <w:r>
        <w:rPr>
          <w:lang w:val="id_ID" w:bidi="id_ID"/>
        </w:rPr>
        <w:t>Yesus mengakhiri bagian terakhir ini dengan mengingatkan para murid bahwa Allah sudah tahu apa yang didoakan para murid. Allah sudah tahu kebutuhan mereka sebelum para murid meminta sesuatu kepada Allah. Ingatlah bahwa Yesus peduli tentang motivasi untuk berdoa. Yesus ingin para murid berdoa kepada Allah tanpa menarik perhatian kepada diri mereka sendiri atau berdoa seperti orang-orang bukan Yahudi berdoa.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miskin</w:t>
      </w:r>
    </w:p>
    <w:p>
      <w:pPr>
        <w:pStyle w:val="ListBullet"/>
        <w:spacing w:line="240" w:lineRule="auto"/>
        <w:ind w:left="720"/>
      </w:pPr>
      <w:r>
        <w:rPr>
          <w:lang w:val="id_ID" w:bidi="id_ID"/>
        </w:rPr>
      </w:r>
      <w:r>
        <w:rPr>
          <w:lang w:val="id_ID" w:bidi="id_ID"/>
        </w:rPr>
        <w:t>Orang-orang munafik</w:t>
      </w:r>
    </w:p>
    <w:p>
      <w:pPr>
        <w:pStyle w:val="ListBullet"/>
        <w:spacing w:line="240" w:lineRule="auto"/>
        <w:ind w:left="720"/>
      </w:pPr>
      <w:r>
        <w:rPr>
          <w:lang w:val="id_ID" w:bidi="id_ID"/>
        </w:rPr>
      </w:r>
      <w:r>
        <w:rPr>
          <w:lang w:val="id_ID" w:bidi="id_ID"/>
        </w:rPr>
        <w:t>Orang-orang lain yang menonton</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bukan Yahudi/orang-orang kafir</w:t>
      </w:r>
    </w:p>
    <w:p>
      <w:pPr/>
      <w:r>
        <w:rPr>
          <w:lang w:val="id_ID" w:bidi="id_ID"/>
        </w:rPr>
      </w:r>
      <w:r>
        <w:rPr>
          <w:lang w:val="id_ID" w:bidi="id_ID"/>
        </w:rPr>
        <w:t>Minta kelompok untuk memerankan kisah ini dua kali. Mereka harus memerankannya ke dalam bahasa sasaran terjemahan mereka. Pertama, minta kelompok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Dalam adegan pertama, Yesus duduk dan mengajar para murid-Nya. Murid-murid itu duduk di dekat Dia. Yesus mengatakan kepada para murid-Nya bahwa mereka harus berhati-hati untuk tidak melakukan perbuatan baik mereka di depan orang lain sehingga orang lain dapat melihat mereka. Yesus mengatakan tidak ada upah dari Allah jika para murid hanya ingin mendapatkan perhatian dari orang lain karena melakukan perbuatan baik.</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para murid bahwa ketika mereka memberikan uang kepada orang-orang miskin, jangan menarik perhatian kepada diri mereka sendiri seperti yang dilakukan orang-orang munafik. Orang-orang munafik meniup terompet dan mengumumkan pemberian mereka di rumah-rumah ibadat dan di jalan-jalan umum. Yesus mengatakan orang-orang melihat orang-orang munafik dan menghormati mereka karena memberikan uang, dan itulah satu-satunya upah yang akan diperoleh orang-orang munafik. Allah tidak akan memberi upah kepada orang-orang munafik karena memberikan uang agar orang lain dapat memberikan pujian kepada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munafik,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mengajar para murid bagaimana mereka harus memberikan uang kepada orang miskin. Yesus mengatakan itu harus menjadi rahasia. Tangan kanan mereka tidak boleh tahu apa yang dilakukan tangan kiri mereka. Bahkan teman-teman terdekat mereka tidak boleh tahu bahwa mereka memberikan uang kepada orang miskin. Yesus mengatakan Allah akan memberi upah kepada para murid karena bermurah hati secara rahasia.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miskin,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kedua, Yesus mengajar para murid tentang berdoa kepada Allah. Yesus memulai dengan menjelaskan cara yang salah untuk berdoa kepada Allah. Yesus tidak ingin para murid berdoa seperti orang-orang munafik. Orang-orang munafik menarik perhatian kepada doa-doa mereka dengan berdoa di depan orang lain. Sekali lagi, Yesus mengatakan pujian dari orang lain adalah satu-satunya upah yang akan diperoleh orang-orang munafik. Allah tidak akan memberi upah kepada orang-orang munafik karena berdoa kepada Allah hanya agar orang lain melihat mereka berdoa.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menonton,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mengajarkan kepada para murid cara yang benar untuk berdoa kepada Allah. Yesus berkata bahwa doa itu harus bersifat pribadi dan rahasia. Yesus mengatakan para murid harus berdoa sendirian kepada Allah dan bukan di depan orang lain. Allah dapat melihat apa yang dilakukan manusia secara rahasia, dan Allah akan memberi upah kepada para murid karena berdoa secara rahasia.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Akhirnya, Yesus mengatakan para murid tidak boleh mengatakan kata yang sama berulang kali ketika mereka berdoa. Yesus tidak ingin para murid berdoa dengan kata-kata yang tidak berarti seperti orang-orang bukan Yahudi berdoa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bukan Yahudi, "Bagaimana perasaan kalian?" Anda mungkin mendengar hal-hal seperti:.</w:t>
      </w:r>
    </w:p>
    <w:p>
      <w:pPr/>
      <w:r>
        <w:rPr>
          <w:lang w:val="id_ID" w:bidi="id_ID"/>
        </w:rPr>
      </w:r>
      <w:r>
        <w:rPr>
          <w:lang w:val="id_ID" w:bidi="id_ID"/>
        </w:rPr>
        <w:t>Yesus mengatakan Allah, Bapa mereka sudah tahu apa yang akan didoakan para murid sebelum mereka mengatakannya.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Allah,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mengatakan kepada para murid bahwa mereka tidak boleh melakukan perbuatan kebenaran mereka di depan orang lain. Perbuatan </w:t>
      </w:r>
      <w:r>
        <w:rPr>
          <w:b/>
          <w:lang w:val="id_ID" w:bidi="id_ID"/>
        </w:rPr>
        <w:t>kebenaran</w:t>
      </w:r>
      <w:r>
        <w:rPr>
          <w:lang w:val="id_ID" w:bidi="id_ID"/>
        </w:rPr>
        <w:t xml:space="preserve"> adalah perbuatan baik dan benar yang Yesus ingin dilakukan para murid-Nya. Dalam kisah ini, Yesus memberikan dua contoh umum tentang perbuatan baik: memberikan uang kepada orang-orang miskin dan berdoa kepada Allah. Ini harus diterjemahkan sama seperti pada perikop sebelumnya. Lihat Daftar Kata Utama untuk definisi yang lebih lengkap tentang kata </w:t>
      </w:r>
      <w:r>
        <w:rPr>
          <w:lang w:val="id_ID" w:bidi="id_ID"/>
        </w:rPr>
        <w:t>kebenaran</w:t>
      </w:r>
      <w:r>
        <w:rPr>
          <w:lang w:val="id_ID" w:bidi="id_ID"/>
        </w:rPr>
        <w:t>.</w:t>
      </w:r>
    </w:p>
    <w:p>
      <w:pPr/>
      <w:r>
        <w:rPr>
          <w:lang w:val="id_ID" w:bidi="id_ID"/>
        </w:rPr>
      </w:r>
      <w:r>
        <w:rPr>
          <w:lang w:val="id_ID" w:bidi="id_ID"/>
        </w:rPr>
        <w:t xml:space="preserve">Yesus mengatakan Allah tidak akan memberi upah kepada manusia karena melakukan perbuatan baik di depan orang lain. </w:t>
      </w:r>
      <w:r>
        <w:rPr>
          <w:b/>
          <w:lang w:val="id_ID" w:bidi="id_ID"/>
        </w:rPr>
        <w:t>Upah</w:t>
      </w:r>
      <w:r>
        <w:rPr>
          <w:lang w:val="id_ID" w:bidi="id_ID"/>
        </w:rPr>
        <w:t xml:space="preserve"> ini adalah hadiah khusus dari Allah yang Ia berikan kepada umat-Nya di surga.</w:t>
      </w:r>
    </w:p>
    <w:p>
      <w:pPr/>
      <w:r>
        <w:rPr>
          <w:lang w:val="id_ID" w:bidi="id_ID"/>
        </w:rPr>
      </w:r>
      <w:r>
        <w:rPr>
          <w:lang w:val="id_ID" w:bidi="id_ID"/>
        </w:rPr>
        <w:t xml:space="preserve">Yesus menyebut Allah sebagai </w:t>
      </w:r>
      <w:r>
        <w:rPr>
          <w:b/>
          <w:lang w:val="id_ID" w:bidi="id_ID"/>
        </w:rPr>
        <w:t>Bapa</w:t>
      </w:r>
      <w:r>
        <w:rPr>
          <w:lang w:val="id_ID" w:bidi="id_ID"/>
        </w:rPr>
        <w:t xml:space="preserve"> mereka di surga, yang berarti Allah menciptakan umat-Nya dan merawat mereka seperti seorang bapak merawat anak-anaknya. Allah juga adalah Bapanya Yesus, jadi pastikan untuk menerjemahkan "Bapamu" untuk menunjukkan ini. </w:t>
      </w:r>
      <w:r>
        <w:rPr>
          <w:b/>
          <w:lang w:val="id_ID" w:bidi="id_ID"/>
        </w:rPr>
        <w:t>Surga</w:t>
      </w:r>
      <w:r>
        <w:rPr>
          <w:lang w:val="id_ID" w:bidi="id_ID"/>
        </w:rPr>
        <w:t xml:space="preserve"> dapat mengacu pada langit, atau pada tempat di mana Allah dan para malaikat-Nya tinggal, tergantung pada konteksnya. Dalam konteks ini, surga berarti tempat di mana Allah tinggal. Terjemahkan surga dengan cara yang sama seperti yang Anda lakukan pada perikop sebelumnya, dan lihat Daftar Kata Utama untuk definisi yang lebih lengkap dari kata </w:t>
      </w:r>
      <w:r>
        <w:rPr>
          <w:lang w:val="id_ID" w:bidi="id_ID"/>
        </w:rPr>
        <w:t>surga</w:t>
      </w:r>
      <w:r>
        <w:rPr>
          <w:lang w:val="id_ID" w:bidi="id_ID"/>
        </w:rPr>
        <w:t xml:space="preserve"> </w:t>
      </w:r>
    </w:p>
    <w:p>
      <w:pPr/>
      <w:r>
        <w:rPr>
          <w:lang w:val="id_ID" w:bidi="id_ID"/>
        </w:rPr>
      </w:r>
      <w:r>
        <w:rPr>
          <w:lang w:val="id_ID" w:bidi="id_ID"/>
        </w:rPr>
        <w:t xml:space="preserve">Yesus tidak ingin para murid-Nya meniup terompet ketika mereka memberikan uang kepada orang-orang miskin. Sebuah </w:t>
      </w:r>
      <w:r>
        <w:rPr>
          <w:b/>
          <w:lang w:val="id_ID" w:bidi="id_ID"/>
        </w:rPr>
        <w:t>terompet</w:t>
      </w:r>
      <w:r>
        <w:rPr>
          <w:lang w:val="id_ID" w:bidi="id_ID"/>
        </w:rPr>
        <w:t xml:space="preserve"> adalah alat musik yang ditiup orang untuk menghasilkan musik atau mengumumkan sesuatu. Terompet dapat dibuat dari perak, perunggu, atau tanduk seekor domba jantan. Orang-orang meniup terompet untuk membuat suara nyaring. Orang Yahudi menggunakan terompet dalam pertempuran, untuk upacara keagamaan seperti puasa umum atau korban Bait Suci, dan untuk mengumumkan raja baru. Ada kemungkinan orang Yahudi meniup terompet untuk mengumumkan pemberian uang dalam jumlah besar kepada orang-orang miskin, tetapi Yesus mungkin juga menggunakan terompet sebagai bahasa khusus. Yesus tidak ingin para murid-Nya menarik perhatian kepada diri mereka sendiri saat memberikan uang kepada orang miskin.</w:t>
      </w:r>
    </w:p>
    <w:p>
      <w:pPr/>
      <w:r>
        <w:rPr>
          <w:lang w:val="id_ID" w:bidi="id_ID"/>
        </w:rPr>
      </w:r>
      <w:r>
        <w:rPr>
          <w:lang w:val="id_ID" w:bidi="id_ID"/>
        </w:rPr>
        <w:t xml:space="preserve">Berhenti dan tunjukkan gambar sebuah </w:t>
      </w:r>
      <w:r>
        <w:rPr>
          <w:b/>
          <w:lang w:val="id_ID" w:bidi="id_ID"/>
        </w:rPr>
        <w:t>terompet</w:t>
      </w:r>
      <w:r>
        <w:rPr>
          <w:lang w:val="id_ID" w:bidi="id_ID"/>
        </w:rPr>
        <w:t xml:space="preserve"> lagi jika perlu.</w:t>
      </w:r>
    </w:p>
    <w:p>
      <w:pPr/>
      <w:r>
        <w:rPr>
          <w:lang w:val="id_ID" w:bidi="id_ID"/>
        </w:rPr>
      </w:r>
      <w:r>
        <w:rPr>
          <w:lang w:val="id_ID" w:bidi="id_ID"/>
        </w:rPr>
        <w:t xml:space="preserve">Yesus mengatakan bahwa </w:t>
      </w:r>
      <w:r>
        <w:rPr>
          <w:b/>
          <w:lang w:val="id_ID" w:bidi="id_ID"/>
        </w:rPr>
        <w:t>orang-orang munafik</w:t>
      </w:r>
      <w:r>
        <w:rPr>
          <w:lang w:val="id_ID" w:bidi="id_ID"/>
        </w:rPr>
        <w:t xml:space="preserve"> mengumumkan pemberian mereka di depan umum. Kata munafik dalam bahasa aslinya berarti seorang aktor di teater yang berpura-pura menjadi orang lain. Dalam konteks ini, seorang munafik berarti seseorang yang terlihat baik di luar, tetapi di dalam mereka tidak benar-benar mengasihi Allah. Lihat Daftar Kata Utama untuk definisi yang lebih lengkap tentang kata </w:t>
      </w:r>
      <w:r>
        <w:rPr>
          <w:lang w:val="id_ID" w:bidi="id_ID"/>
        </w:rPr>
        <w:t>munafik</w:t>
      </w:r>
      <w:r>
        <w:rPr>
          <w:lang w:val="id_ID" w:bidi="id_ID"/>
        </w:rPr>
        <w:t>.</w:t>
      </w:r>
    </w:p>
    <w:p>
      <w:pPr/>
      <w:r>
        <w:rPr>
          <w:lang w:val="id_ID" w:bidi="id_ID"/>
        </w:rPr>
      </w:r>
      <w:r>
        <w:rPr>
          <w:lang w:val="id_ID" w:bidi="id_ID"/>
        </w:rPr>
        <w:t xml:space="preserve">Orang-orang munafik ingin orang-orang melihat mereka memberikan uang di rumah-rumah ibadat atau di jalan-jalan. </w:t>
      </w:r>
      <w:r>
        <w:rPr>
          <w:b/>
          <w:lang w:val="id_ID" w:bidi="id_ID"/>
        </w:rPr>
        <w:t>Rumah ibadat (atau Sinagoge)</w:t>
      </w:r>
      <w:r>
        <w:rPr>
          <w:lang w:val="id_ID" w:bidi="id_ID"/>
        </w:rPr>
        <w:t xml:space="preserve"> adalah tempat orang Yahudi beribadat di mana orang-orang desa dapat bertemu, bukan Bait Suci utama di Yerusalem. Terjemahkan Sinagoge dengan cara yang sama seperti pada perikop sebelumnya. Lihat Daftar Kata Utama untuk definisi yang lebih lengkap tentang kata </w:t>
      </w:r>
      <w:r>
        <w:rPr>
          <w:lang w:val="id_ID" w:bidi="id_ID"/>
        </w:rPr>
        <w:t>Sinagoge</w:t>
      </w:r>
      <w:r>
        <w:rPr>
          <w:lang w:val="id_ID" w:bidi="id_ID"/>
        </w:rPr>
        <w:t>.</w:t>
      </w:r>
    </w:p>
    <w:p>
      <w:pPr/>
      <w:r>
        <w:rPr>
          <w:lang w:val="id_ID" w:bidi="id_ID"/>
        </w:rPr>
      </w:r>
      <w:r>
        <w:rPr>
          <w:lang w:val="id_ID" w:bidi="id_ID"/>
        </w:rPr>
        <w:t xml:space="preserve">Berhenti dan tunjukkan gambar sebuah </w:t>
      </w:r>
      <w:r>
        <w:rPr>
          <w:lang w:val="id_ID" w:bidi="id_ID"/>
        </w:rPr>
        <w:t>Sinagoge</w:t>
      </w:r>
      <w:r>
        <w:rPr>
          <w:lang w:val="id_ID" w:bidi="id_ID"/>
        </w:rPr>
        <w:t xml:space="preserve"> lagi jika perlu.</w:t>
      </w:r>
    </w:p>
    <w:p>
      <w:pPr/>
      <w:r>
        <w:rPr>
          <w:lang w:val="id_ID" w:bidi="id_ID"/>
        </w:rPr>
      </w:r>
      <w:r>
        <w:rPr>
          <w:lang w:val="id_ID" w:bidi="id_ID"/>
        </w:rPr>
        <w:t>Yesus mengatakan "Aku berkata kepadamu" untuk menekankan pengajaran berikutnya tentang bagaimana para murid harus memberi kepada orang-orang miskin. Yesus mengatakan Allah akan memberi upah kepada para murid karena memberi kepada orang-orang miskin secara rahasia.</w:t>
      </w:r>
    </w:p>
    <w:p>
      <w:pPr/>
      <w:r>
        <w:rPr>
          <w:lang w:val="id_ID" w:bidi="id_ID"/>
        </w:rPr>
      </w:r>
      <w:r>
        <w:rPr>
          <w:lang w:val="id_ID" w:bidi="id_ID"/>
        </w:rPr>
        <w:t>Berhenti dan bicarakan dengan tim penerjemah Anda tentang bagaimana Anda menekankan sesuatu dalam bahasa Anda. Kata-kata apa yang Anda gunakan ketika Anda akan mengatakan sesuatu yang sangat penting?</w:t>
      </w:r>
    </w:p>
    <w:p>
      <w:pPr/>
      <w:r>
        <w:rPr>
          <w:lang w:val="id_ID" w:bidi="id_ID"/>
        </w:rPr>
      </w:r>
      <w:r>
        <w:rPr>
          <w:lang w:val="id_ID" w:bidi="id_ID"/>
        </w:rPr>
        <w:t xml:space="preserve">Yesus juga mengajar para murid-Nya cara berdoa . Berdoa berarti berbicara dengan Allah. Terjemahkan </w:t>
      </w:r>
      <w:r>
        <w:rPr>
          <w:b/>
          <w:lang w:val="id_ID" w:bidi="id_ID"/>
        </w:rPr>
        <w:t>doa</w:t>
      </w:r>
      <w:r>
        <w:rPr>
          <w:lang w:val="id_ID" w:bidi="id_ID"/>
        </w:rPr>
        <w:t xml:space="preserve"> dengan cara yang sama seperti pada perikop sebelumnya, dan lihat Daftar Kata Utama untuk definisi yang lebih lengkap dari kata </w:t>
      </w:r>
      <w:r>
        <w:rPr>
          <w:lang w:val="id_ID" w:bidi="id_ID"/>
        </w:rPr>
        <w:t>doa</w:t>
      </w:r>
      <w:r>
        <w:rPr>
          <w:lang w:val="id_ID" w:bidi="id_ID"/>
        </w:rPr>
        <w:t>.</w:t>
      </w:r>
    </w:p>
    <w:p>
      <w:pPr/>
      <w:r>
        <w:rPr>
          <w:lang w:val="id_ID" w:bidi="id_ID"/>
        </w:rPr>
      </w:r>
      <w:r>
        <w:rPr>
          <w:lang w:val="id_ID" w:bidi="id_ID"/>
        </w:rPr>
        <w:t xml:space="preserve">Yesus tidak ingin para murid-Nya berdoa seperti </w:t>
      </w:r>
      <w:r>
        <w:rPr>
          <w:b/>
          <w:lang w:val="id_ID" w:bidi="id_ID"/>
        </w:rPr>
        <w:t>orang-orang bukan Yahudi</w:t>
      </w:r>
      <w:r>
        <w:rPr>
          <w:lang w:val="id_ID" w:bidi="id_ID"/>
        </w:rPr>
        <w:t xml:space="preserve"> yang tidak mengikuti Allah. Orang-orang bukan Yahudi mengulangi kata-kata berulang kali dalam doa-doa mereka. Beberapa orang berpikir ini berarti orang-orang bukan Yahudi akan mengatakan banyak nama untuk dewa-dewa mereka untuk memastikan mereka mengatakan nama yang benar untuk Allah. Terjemahkan orang-orang bukan Yahudi dengan cara yang sama seperti pada perikop sebelumnya, dan lihat Daftar Kata Utama untuk definisi yang lebih lengkap dari kata </w:t>
      </w:r>
      <w:r>
        <w:rPr>
          <w:lang w:val="id_ID" w:bidi="id_ID"/>
        </w:rPr>
        <w:t>orang-orang bukan Yahudi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6:9–18</w:t>
      </w:r>
      <w:r>
        <w:rPr>
          <w:lang w:val="id_ID" w:bidi="id_ID"/>
        </w:rPr>
      </w:r>
    </w:p>
    <w:p>
      <w:pPr>
        <w:pStyle w:val="Heading3"/>
      </w:pPr>
      <w:r>
        <w:rPr>
          <w:lang w:val="id_ID" w:bidi="id_ID"/>
        </w:rPr>
        <w:t>Dengar dan Renungkan</w:t>
      </w:r>
    </w:p>
    <w:p>
      <w:pPr/>
      <w:r>
        <w:rPr>
          <w:lang w:val="id_ID" w:bidi="id_ID"/>
        </w:rPr>
      </w:r>
      <w:r>
        <w:rPr>
          <w:lang w:val="id_ID" w:bidi="id_ID"/>
        </w:rPr>
        <w:t>Dengarkan Matius 6:9–18 dan renungkan dalam hati Anda. Dengarlah teks sebanyak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dan Dia mengajar para murid-Nya, atau para pengikut terdekat. Kerumunan orang juga mendengarkan. Yesus mengajar para murid tentang bagaimana mereka harus lebih benar daripada orang-orang Farisi dan ahli-ahli Taurat. Yesus juga mengajar mereka tentang memberi uang kepada orang miskin dan tentang doa. Sekarang, Yesus menjelaskan lebih banyak tentang cara berdoa dan Ia mengajar tentang puasa.</w:t>
      </w:r>
    </w:p>
    <w:p>
      <w:pPr/>
      <w:r>
        <w:rPr>
          <w:lang w:val="id_ID" w:bidi="id_ID"/>
        </w:rPr>
      </w:r>
      <w:r>
        <w:rPr>
          <w:lang w:val="id_ID" w:bidi="id_ID"/>
        </w:rPr>
        <w:t>Yesus memulai bagian ini dengan berdoa kepada Allah. Pada zaman Yesus, orang-orang Yahudi pada umumnya menggunakan bentuk doa yang telah ditetapkan, dan orang-orang dapat mendoakan doa yang persis sama ini dengan cara yang sama seperti Yesus mendoakannya. Para murid juga dapat menggunakan doa berikut ini sebagai panduan untuk berdoa bagi mereka sendiri.</w:t>
      </w:r>
    </w:p>
    <w:p>
      <w:pPr/>
      <w:r>
        <w:rPr>
          <w:lang w:val="id_ID" w:bidi="id_ID"/>
        </w:rPr>
      </w:r>
      <w:r>
        <w:rPr>
          <w:lang w:val="id_ID" w:bidi="id_ID"/>
        </w:rPr>
        <w:t>Yesus tidak ingin mereka berdoa seperti orang-orang bukan Yahudi, yang mengatakan kata-kata yang panjang dan tidak berarti. Dia menunjukkan kepada mereka bahwa mereka dapat berdoa kepada Allah dengan kata-kata sederhana. Doa itu dimulai dengan Yesus mengatakan "Bapa kami yang di surga ." Yesus berdoa kepada Allah yang tinggal di surga. Yesus menunjukkan bahwa kita dapat berbicara kepada Allah seperti kita berbicara kepada seorang ayah.</w:t>
      </w:r>
    </w:p>
    <w:p>
      <w:pPr/>
      <w:r>
        <w:rPr>
          <w:lang w:val="id_ID" w:bidi="id_ID"/>
        </w:rPr>
      </w:r>
      <w:r>
        <w:rPr>
          <w:lang w:val="id_ID" w:bidi="id_ID"/>
        </w:rPr>
        <w:t>Pada bagian pertama dari doa, Yesus berfokus pada Allah sendiri. Yesus berdoa agar orang-orang akan menghormati atau menghargai nama kudus Allah. Dalam budaya Yahudi, nama seseorang mewakili orang itu sendiri. Seringkali, orang Yahudi tidak ingin menyebutkan nama Allah untuk menunjukkan rasa hormat kepada Allah. Sebaliknya, mereka mengatakan "nama Allah." "Untuk menghormati nama kudus Allah" berarti menghormati Allah sendiri. Allah menunjukkan kepada manusia bahwa Ia kudus, atau sempurna dan layak disembah. Yesus berdoa agar orang-orang juga akan mengenali Allah sebagai kudus, dan bahwa orang-orang akan menghormati Allah.</w:t>
      </w:r>
    </w:p>
    <w:p>
      <w:pPr/>
      <w:r>
        <w:rPr>
          <w:lang w:val="id_ID" w:bidi="id_ID"/>
        </w:rPr>
      </w:r>
      <w:r>
        <w:rPr>
          <w:lang w:val="id_ID" w:bidi="id_ID"/>
        </w:rPr>
        <w:t>Berhenti dan diskusikan sebagai tim penerjemah bagaimana orang-orang menghormati orang lain dalam budaya Anda. Bagaimana Anda berbicara tentang seorang yang dihormati dalam budaya Anda? Kata-kata khusus apa yang Anda gunakan untuk orang-orang yang dihormati? Apakah Anda menyebutkan nama mereka? Pikirkan tentang situasi ketika seseorang yang Anda kenal dihormati.</w:t>
      </w:r>
    </w:p>
    <w:p>
      <w:pPr/>
      <w:r>
        <w:rPr>
          <w:lang w:val="id_ID" w:bidi="id_ID"/>
        </w:rPr>
      </w:r>
      <w:r>
        <w:rPr>
          <w:lang w:val="id_ID" w:bidi="id_ID"/>
        </w:rPr>
        <w:t>Selanjutnya, Yesus berdoa agar kerajaan Allah akan datang. Yesus berdoa agar Allah menetapkan pemerintahan-Nya atas semua orang. Yesus berdoa agar Allah akan memerintah dan bahwa manusia akan melakukan kehendak Allah, atau menaati-Nya di bumi dengan cara yang sama seperti Allah memerintah di surga dan mereka yang tinggal di surga melakukan kehendak Allah.</w:t>
      </w:r>
    </w:p>
    <w:p>
      <w:pPr/>
      <w:r>
        <w:rPr>
          <w:lang w:val="id_ID" w:bidi="id_ID"/>
        </w:rPr>
      </w:r>
      <w:r>
        <w:rPr>
          <w:lang w:val="id_ID" w:bidi="id_ID"/>
        </w:rPr>
        <w:t>Yesus juga meminta Allah untuk memberikan kami "makanan pada hari ini" yang kami butuhkan. Roti adalah makanan pokok yang umum pada zaman Yesus. Yesus meminta makanan yang kita butuhkan untuk satu hari. Orang-orang Yahudi yang Yesus ajar terbiasa dengan cara Allah memelihara umat-Nya dalam Perjanjian Lama.</w:t>
      </w:r>
    </w:p>
    <w:p>
      <w:pPr/>
      <w:r>
        <w:rPr>
          <w:lang w:val="id_ID" w:bidi="id_ID"/>
        </w:rPr>
      </w:r>
      <w:r>
        <w:rPr>
          <w:lang w:val="id_ID" w:bidi="id_ID"/>
        </w:rPr>
        <w:t>Yesus berikutnya berdoa untuk pengampunan atas hutang kita, atau dosa-dosa kita. "Pengampunan" dalam konteks ini berarti Allah tidak menghukum kita ketika kita melakukan sesuatu yang salah atau memiliki hutang atau berdosa terhadap seseorang. Yesus menggunakan kata gambaran hutang, atau berhutang kepada seseorang, sebagai cara untuk menggambarkan dosa atau tidak menaati Allah. Kita layak mendapat hukuman, tetapi Allah memilih untuk memperlakukan kita seperti kita tidak pernah melakukan kesalahan apa pun. Yesus mengatakan bahwa dengan cara yang sama Allah mengampuni kita atas hutang kita, kita juga mengampuni orang lain yang berdosa atau melakukan hal-hal yang salah kepada kita. Kita mengampuni orang yang berdosa, tetapi kita tidak dapat membatalkan hutang. Hubungan adalah bagian yang paling penting dari pengampunan.</w:t>
      </w:r>
    </w:p>
    <w:p>
      <w:pPr/>
      <w:r>
        <w:rPr>
          <w:lang w:val="id_ID" w:bidi="id_ID"/>
        </w:rPr>
      </w:r>
      <w:r>
        <w:rPr>
          <w:lang w:val="id_ID" w:bidi="id_ID"/>
        </w:rPr>
        <w:t>Kemudian, Yesus berdoa agar Allah akan menjauhkan kita dari pencobaan. Yesus tidak bermaksud bahwa Allah mencobai kita untuk melakukan hal-hal yang salah. Yesus meminta Allah untuk melindungi kita dari situasi di mana seseorang atau sesuatu akan menyebabkan kita berdosa. Yesus meminta Allah untuk membebaskan kita dari kejahatan bukannya membiarkan kita menyerah kepada pencobaan. Beberapa orang berpikir ini berarti Yesus meminta Allah untuk menyelamatkan atau melindungi kita dari yang jahat, Iblis, karena Iblis adalah yang menggoda kita untuk berdosa. Orang lain berpikir bahwa Yesus meminta Allah untuk melindungi kita dari kejahatan secara keseluruhan. Setelah bagian ini, beberapa orang berpikir Yesus juga mengatakan "karena Engkaulah yang empunya kerajaan dan kuasa dan kemuliaan sampai selama-lamanya." Amin." Kata-kata tambahan ini bukan bagian dari perikop Kitab Suci ini, tetapi banyak gereja mengucapkan doksologi, atau penutup doa ini, pada akhir doa Yesus. Sudah umum pada zaman Yesus bahwa doa-doa orang Yahudi diakhiri dengan cara ini.</w:t>
      </w:r>
    </w:p>
    <w:p>
      <w:pPr/>
      <w:r>
        <w:rPr>
          <w:lang w:val="id_ID" w:bidi="id_ID"/>
        </w:rPr>
      </w:r>
      <w:r>
        <w:rPr>
          <w:lang w:val="id_ID" w:bidi="id_ID"/>
        </w:rPr>
        <w:t>Selanjutnya, Yesus menjelaskan tentang pengampunan lebih lanjut. Misi Yesus di bumi adalah untuk membawa pengampunan kepada manusia melalui kematian-Nya di atas salib dan kebangkitan. Jika orang-orang menerima ini dan mengikuti-Nya, maka mereka harus bertindak dengan cara yang sama seperti Ia bertindak terhadap mereka. Oleh karena itu, Ia mengharapkan para murid-Nya untuk mengampuni orang lain.</w:t>
      </w:r>
    </w:p>
    <w:p>
      <w:pPr/>
      <w:r>
        <w:rPr>
          <w:lang w:val="id_ID" w:bidi="id_ID"/>
        </w:rPr>
      </w:r>
      <w:r>
        <w:rPr>
          <w:lang w:val="id_ID" w:bidi="id_ID"/>
        </w:rPr>
        <w:t>Kemudian, Yesus mengajar tentang puasa. Yesus selesai berbicara tentang memberikan uang kepada orang miskin dan tentang doa, dan sekarang puasa adalah cara ketiga yang diajarkan Yesus tentang menjadi orang benar. Puasa berarti tidak makan makanan dan kadang-kadang juga tidak minum air selama sehari atau lebih lama sehingga seseorang dapat menghormati Allah, berdoa kepada Allah, atau menunjukkan kesedihan atas dosa-dosa mereka. Yesus mengasumsikan bahwa kadang-kadang para murid-Nya akan memilih untuk berpuasa karena alasan-alasan ini. Yesus mengajar bahwa ketika para murid berpuasa, mereka harus melakukannya dengan cara yang sedemikian rupa sehingga orang lain tidak menyadari puasa mereka.</w:t>
      </w:r>
    </w:p>
    <w:p>
      <w:pPr/>
      <w:r>
        <w:rPr>
          <w:lang w:val="id_ID" w:bidi="id_ID"/>
        </w:rPr>
      </w:r>
      <w:r>
        <w:rPr>
          <w:lang w:val="id_ID" w:bidi="id_ID"/>
        </w:rPr>
        <w:t>Berhenti dan bicarakan tentang puasa dalam budaya Anda. Apa saja praktik puasa yang umum? Apakah orang-orang berhenti makan makanan dan minum air, atau hanya makanan? Apakah orang-orang berpuasa pada hari-hari tertentu? Apakah mudah diketahui dalam budaya Anda ketika seseorang sedang berpuasa? Mengapa orang-orang memilih untuk berpuasa?</w:t>
      </w:r>
    </w:p>
    <w:p>
      <w:pPr/>
      <w:r>
        <w:rPr>
          <w:lang w:val="id_ID" w:bidi="id_ID"/>
        </w:rPr>
      </w:r>
      <w:r>
        <w:rPr>
          <w:lang w:val="id_ID" w:bidi="id_ID"/>
        </w:rPr>
        <w:t>Yesus tidak ingin para murid terlihat sedih atau berhenti membasuh muka atau menyisir rambut mereka seperti yang dilakukan orang-orang munafik. Yesus berbicara tentang orang-orang munafik sebelumnya ketika Ia mengatakan orang-orang munafik hanya ingin orang lain mengagumi mereka karena memberikan uang kepada orang miskin. Secara lahiriah, orang-orang munafik membuat wajah mereka sedih dan berpura-pura berbuat baik ketika mereka berpuasa. Di dalam hati, orang-orang munafik hanya berpuasa supaya orang lain akan melihat mereka dan mengagumi mereka. Yesus berkata, "Aku mengatakan kebenaran kepadamu" untuk menekankan apa yang akan Ia katakan berikutnya. Yesus mengatakan ini ketika Ia ingin para murid-Nya mendengarkan dengan seksama karena pengajaran berikutnya sangat penting. Yesus mengatakan kepada mereka, ketika orang-orang mengagumi orang-orang munafik karena puasa, itu akan menjadi satu-satunya upah orang-orang munafik. Allah tidak akan memberi upah kepada orang-orang munafik karena berpuasa supaya orang lain melihat mereka berpuasa.</w:t>
      </w:r>
    </w:p>
    <w:p>
      <w:pPr/>
      <w:r>
        <w:rPr>
          <w:lang w:val="id_ID" w:bidi="id_ID"/>
        </w:rPr>
      </w:r>
      <w:r>
        <w:rPr>
          <w:lang w:val="id_ID" w:bidi="id_ID"/>
        </w:rPr>
        <w:t>Akhirnya, Yesus mengajar para murid cara yang benar untuk berpuasa. Yesus mengatakan bahwa ketika kamu, para murid, berpuasa, kamu harus membasuh wajahmu dan meminyaki, atau mengurapi, kepalamu. Orang-orang mengurapi kepala mereka agar terlihat rapi atau berbau harum. Gagasannya di sini adalah Anda harus mencuci wajah dan menata rambut agar tampak bagus seolah-olah semuanya normal. Orang lain tidak boleh melihat para murid sedang berpuasa Allah akan melihat puasa yang dilakukan para murid karena Allah melihat segalanya. Allah melihat para murid berpuasa dengan cara yang rahasia, dan Allah akan memberi upah kepada para murid karena berpuasa secara rahasia.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murid-murid-Nya lebih lanjut tentang cara berdoa kepada Allah.</w:t>
      </w:r>
    </w:p>
    <w:p>
      <w:pPr/>
      <w:r>
        <w:rPr>
          <w:lang w:val="id_ID" w:bidi="id_ID"/>
        </w:rPr>
      </w:r>
      <w:r>
        <w:rPr>
          <w:b/>
          <w:lang w:val="id_ID" w:bidi="id_ID"/>
        </w:rPr>
        <w:t>Adegan kedua:</w:t>
      </w:r>
      <w:r>
        <w:rPr>
          <w:lang w:val="id_ID" w:bidi="id_ID"/>
        </w:rPr>
        <w:t xml:space="preserve"> Yesus mengajar para murid tentang bagaimana berpuasa.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yang melakukan hal-hal yang salah kepada para murid</w:t>
      </w:r>
    </w:p>
    <w:p>
      <w:pPr>
        <w:pStyle w:val="ListBullet"/>
        <w:spacing w:line="240" w:lineRule="auto"/>
        <w:ind w:left="720"/>
      </w:pPr>
      <w:r>
        <w:rPr>
          <w:lang w:val="id_ID" w:bidi="id_ID"/>
        </w:rPr>
      </w:r>
      <w:r>
        <w:rPr>
          <w:lang w:val="id_ID" w:bidi="id_ID"/>
        </w:rPr>
        <w:t>Orang-orang munafik</w:t>
      </w:r>
    </w:p>
    <w:p>
      <w:pPr>
        <w:pStyle w:val="ListBullet"/>
        <w:spacing w:line="240" w:lineRule="auto"/>
        <w:ind w:left="720"/>
      </w:pPr>
      <w:r>
        <w:rPr>
          <w:lang w:val="id_ID" w:bidi="id_ID"/>
        </w:rPr>
      </w:r>
      <w:r>
        <w:rPr>
          <w:lang w:val="id_ID" w:bidi="id_ID"/>
        </w:rPr>
        <w:t>Orang lain mengamati orang-orang munafik</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Dia mengajar mereka tentang bagaimana menjadi lebih benar daripada orang-orang Farisi dan ahli-ahli Taurat. Yesus mengajar tentang memberikan uang kepada orang miskin dan tentang doa, dan sekarang Yesus menyelesaikan bagian ini dengan memberikan contoh doa dan kemudian mengajar tentang puasa.</w:t>
      </w:r>
    </w:p>
    <w:p>
      <w:pPr/>
      <w:r>
        <w:rPr>
          <w:lang w:val="id_ID" w:bidi="id_ID"/>
        </w:rPr>
      </w:r>
      <w:r>
        <w:rPr>
          <w:lang w:val="id_ID" w:bidi="id_ID"/>
        </w:rPr>
        <w:t>Dalam adegan pertama, penting untuk diingat bahwa ini adalah kelanjutan dari bagian sebelumnya tentang doa. Yesus mengajar para murid untuk tidak berdoa seperti orang-orang munafik, dan tentang bagaimana mereka harus berdoa kepada Allah secara rahasia. Sekarang Yesus memberikan contoh doa tentang apa yang harus dikatakan para murid kepada Allah. Yesus memulai dengan mengatakan "Berdoalah demikian." Contoh doa ini disampaikan kepada semua murid dan kerumunan orang yang mendengarkan, tetapi para murid juga dapat berdoa seperti ini sendiri juga. Pikirkan tentang bagaimana Anda dapat menunjukkan para murid mendoakan doa ini bersama-sama kepada Allah.</w:t>
      </w:r>
    </w:p>
    <w:p>
      <w:pPr/>
      <w:r>
        <w:rPr>
          <w:lang w:val="id_ID" w:bidi="id_ID"/>
        </w:rPr>
      </w:r>
      <w:r>
        <w:rPr>
          <w:lang w:val="id_ID" w:bidi="id_ID"/>
        </w:rPr>
        <w:t>Ingatlah bahwa Yesus tahu Allah sudah kudus, dan Ia berdoa agar orang-orang mengakui bahwa Allah adalah kudus. Juga, ingatlah bahwa Yesus ingin manusia berdoa agar Allah memerintah dan bahwa orang-orang melakukan kehendak Allah di bumi dengan cara yang sama seperti di surga. Yesus berdoa meminta kepada Allah untuk roti setiap hari, atau makanan yang diperlukan. Pikirkan tentang menggunakan mainan atau benda lain untuk menunjukkan roti yang dibutuhkan orang-orang untuk hari itu.</w:t>
      </w:r>
    </w:p>
    <w:p>
      <w:pPr/>
      <w:r>
        <w:rPr>
          <w:lang w:val="id_ID" w:bidi="id_ID"/>
        </w:rPr>
      </w:r>
      <w:r>
        <w:rPr>
          <w:lang w:val="id_ID" w:bidi="id_ID"/>
        </w:rPr>
        <w:t>Selanjutnya, penting untuk diingat bahwa Yesus mengajar para murid bahwa mereka perlu meminta Pengampunan dari Allah. Yesus ingin para murid meminta pengampunan dari Allah dengan cara yang sama seperti para murid mengampuni orang lain karena melakukan hal-hal yang salah kepada mereka.</w:t>
      </w:r>
    </w:p>
    <w:p>
      <w:pPr/>
      <w:r>
        <w:rPr>
          <w:lang w:val="id_ID" w:bidi="id_ID"/>
        </w:rPr>
      </w:r>
      <w:r>
        <w:rPr>
          <w:lang w:val="id_ID" w:bidi="id_ID"/>
        </w:rPr>
        <w:t>Yesus mengakhiri doa dengan meminta Allah untuk menjauhkan kita dari pencobaan dan melindungi kita dari kejahatan.</w:t>
      </w:r>
    </w:p>
    <w:p>
      <w:pPr/>
      <w:r>
        <w:rPr>
          <w:lang w:val="id_ID" w:bidi="id_ID"/>
        </w:rPr>
      </w:r>
      <w:r>
        <w:rPr>
          <w:lang w:val="id_ID" w:bidi="id_ID"/>
        </w:rPr>
        <w:t>Setelah Yesus menyelesaikan contoh doa, Ia mengajar lebih banyak tentang pengampunan. Ingatlah bahwa Yesus telah mengajar tentang pengampunan dalam contoh doa, dan sekarang Ia menjelaskan lebih banyak tentang mengapa sangat penting untuk mengampuni orang lain. Yesus mengatakan ini dalam dua cara untuk menekankan pentingnya pengampunan. Pertama, Dia berkata, "Jika Anda mengampuni mereka yang berdosa terhadap Anda, Bapa surgawi akan mengampuni Anda." Kemudian ia mengatakan hal yang sama dengan cara yang negatif. "Jika Anda tidak mengampuni orang lain, Bapa Anda tidak akan mengampuni Anda." Pikirkan tentang bagaimana Anda dapat menunjukkan dua orang yang saling memaafkan menggunakan mainan atau benda lainnya.</w:t>
      </w:r>
    </w:p>
    <w:p>
      <w:pPr/>
      <w:r>
        <w:rPr>
          <w:lang w:val="id_ID" w:bidi="id_ID"/>
        </w:rPr>
      </w:r>
      <w:r>
        <w:rPr>
          <w:lang w:val="id_ID" w:bidi="id_ID"/>
        </w:rPr>
        <w:t>Dalam adegan kedua, Yesus mengajar tentang puasa. Pertama, Yesus mengajar bagaimana para murid seharusnya tidak berpuasa, dan kemudian Yesus mengajar cara yang benar untuk berpuasa. Ini adalah format yang sama yang digunakan Yesus ketika Ia mengajar tentang memberikan uang kepada orang miskin dan tentang berdoa pada bagian sebelum kisah ini. Setiap bagian menunjukkan cara para murid seharusnya melakukan perbuatan baik mereka hanya untuk Allah dan bukan untuk pujian orang lain.</w:t>
      </w:r>
    </w:p>
    <w:p>
      <w:pPr/>
      <w:r>
        <w:rPr>
          <w:lang w:val="id_ID" w:bidi="id_ID"/>
        </w:rPr>
      </w:r>
      <w:r>
        <w:rPr>
          <w:lang w:val="id_ID" w:bidi="id_ID"/>
        </w:rPr>
        <w:t>Yesus mengatakan kepada para murid bahwa ketika mereka berpuasa dari makanan, mereka tidak boleh berpuasa seperti orang-orang munafik. Orang-orang munafik memiliki wajah yang sedih dan tidak membasuh atau merawat penampilan mereka ketika mereka berpuasa. Pikirkan tentang bagaimana Anda dapat menunjukkan orang-orang munafik yang berpuasa tanpa membersihkan wajah mereka. Orang-orang munafik ingin orang lain memperhatikan mereka saat berpuasa, dan Yesus mengatakan bahwa ini adalah satu-satunya upah mereka. Allah tidak akan memberikan upah apa pun kepada orang-orang munafik karena berpuasa di depan orang lain.</w:t>
      </w:r>
    </w:p>
    <w:p>
      <w:pPr/>
      <w:r>
        <w:rPr>
          <w:lang w:val="id_ID" w:bidi="id_ID"/>
        </w:rPr>
      </w:r>
      <w:r>
        <w:rPr>
          <w:lang w:val="id_ID" w:bidi="id_ID"/>
        </w:rPr>
        <w:t>Kemudian, pada bagian terakhir dari adegan ini, Yesus mengajar para murid cara yang benar untuk berpuasa. Yesus mengatakan para murid harus membersihkan wajah mereka dan menyisir rambut mereka sehingga tidak ada seorang pun yang tahu mereka sedang berpuasa. Hanya Allah yang akan tahu tentang puasa mereka, dan Allah akan memberi upah kepada para murid karena berpuasa secara rahasia. Ingatlah bahwa Allah peduli tentang motivasi untuk puasa. Yesus mengatakan kepada para murid untuk berpuasa tanpa menarik perhatian kepada diri mereka sendiri seperti yang dilakukan orang-orang munafik. Adegan ini menyelesaikan serangkaian pengajaran Yesus tentang memberikan uang kepada orang miskin, berdoa, dan berpuasa.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murid-murid-Nya lebih lanjut tentang cara berdoa kepada Allah.</w:t>
      </w:r>
    </w:p>
    <w:p>
      <w:pPr/>
      <w:r>
        <w:rPr>
          <w:lang w:val="id_ID" w:bidi="id_ID"/>
        </w:rPr>
      </w:r>
      <w:r>
        <w:rPr>
          <w:b/>
          <w:lang w:val="id_ID" w:bidi="id_ID"/>
        </w:rPr>
        <w:t>Adegan kedua:</w:t>
      </w:r>
      <w:r>
        <w:rPr>
          <w:lang w:val="id_ID" w:bidi="id_ID"/>
        </w:rPr>
        <w:t xml:space="preserve"> Yesus mengajar para murid tentang bagaimana berpuasa.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yang melakukan hal-hal yang salah kepada para murid</w:t>
      </w:r>
    </w:p>
    <w:p>
      <w:pPr>
        <w:pStyle w:val="ListBullet"/>
        <w:spacing w:line="240" w:lineRule="auto"/>
        <w:ind w:left="720"/>
      </w:pPr>
      <w:r>
        <w:rPr>
          <w:lang w:val="id_ID" w:bidi="id_ID"/>
        </w:rPr>
      </w:r>
      <w:r>
        <w:rPr>
          <w:lang w:val="id_ID" w:bidi="id_ID"/>
        </w:rPr>
        <w:t>Orang-orang munafik</w:t>
      </w:r>
    </w:p>
    <w:p>
      <w:pPr>
        <w:pStyle w:val="ListBullet"/>
        <w:spacing w:line="240" w:lineRule="auto"/>
        <w:ind w:left="720"/>
      </w:pPr>
      <w:r>
        <w:rPr>
          <w:lang w:val="id_ID" w:bidi="id_ID"/>
        </w:rPr>
      </w:r>
      <w:r>
        <w:rPr>
          <w:lang w:val="id_ID" w:bidi="id_ID"/>
        </w:rPr>
        <w:t>Orang lain mengamati orang-orang munafik</w:t>
      </w:r>
    </w:p>
    <w:p>
      <w:pPr/>
      <w:r>
        <w:rPr>
          <w:lang w:val="id_ID" w:bidi="id_ID"/>
        </w:rPr>
      </w:r>
      <w:r>
        <w:rPr>
          <w:lang w:val="id_ID" w:bidi="id_ID"/>
        </w:rPr>
        <w:t>Minta tim untuk memerankan kisah tersebut dua kali. Mereka harus memerankannya ke dalam bahasa sasaran terjemahan mereka. Pertama, minta tim memerankan kisah itu tanpa berhenti. Pada saat tim memerankan kisah itu untuk kedua kali,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 penting atau sulit dari kisah maupun bagian yang akan diperankan dan jangan dilewati. Bantu tim untuk mengingat bagian-bagian dari kisah tersebut.</w:t>
      </w:r>
    </w:p>
    <w:p>
      <w:pPr/>
      <w:r>
        <w:rPr>
          <w:lang w:val="id_ID" w:bidi="id_ID"/>
        </w:rPr>
      </w:r>
      <w:r>
        <w:rPr>
          <w:lang w:val="id_ID" w:bidi="id_ID"/>
        </w:rPr>
        <w:t xml:space="preserve">Saat tim memerankan kisah ini untuk kedua kalinya, hentikan mereka pada bagian-bagian tertentu. </w:t>
      </w:r>
    </w:p>
    <w:p>
      <w:pPr/>
      <w:r>
        <w:rPr>
          <w:lang w:val="id_ID" w:bidi="id_ID"/>
        </w:rPr>
      </w:r>
      <w:r>
        <w:rPr>
          <w:lang w:val="id_ID" w:bidi="id_ID"/>
        </w:rPr>
        <w:t>Dalam adegan pertama, Yesus duduk dan mengajar para murid-Nya. Murid-murid itu duduk di dekat Dia. Kerumunan orang juga mendengarkan. Yesus memberi tahu para murid bahwa beginilah cara mereka harus berdoa, dan kemudian Ia mulai memanjatkan sebuah contoh doa kepada Allah. Yesus berdoa, "Bapa kami yang di surga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berdoa agar orang-orang akan mengenali nama Allah yang kudus. Yesus juga berdoa agar kerajaan Allah akan datang dan bahwa orang-orang akan melakukan kehendak Allah di bumi dengan cara yang sama seperti Allah memerintah dan kehendak-Nya dilakukan di surga. Yesus berdoa agar Allah memberikan mereka roti yang mereka butuhkan untuk hari ini.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berdoa untuk pengampunan atas dosa-dosa dari Allah, dengan cara yang sama seperti para murid mengampuni orang lain karena melakukan hal-hal yang salah kepada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juga berdoa agar Allah menjauhkan kita dari pencobaan dan melindungi kita dari kejahatan.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orang-orang yang mendengarkan,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Kemudian, Yesus menjelaskan lebih banyak tentang pengampunan. Yesus ingin para murid tahu betapa pentingnya mengampuni orang lain ketika mereka melakukan hal-hal yang salah kepada para murid. Yesus mengingatkan para murid bahwa Allah akan mengampuni mereka atas dosa-dosa mereka terhadap Allah jika mereka mengampuni orang lain atas dosa-dosa mereka terhadap para murid.</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melakukan hal-hal yang salah kepada para 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kedua, Yesus mengajar tentang puasa. Yesus mengatakan bahwa ketika para murid berpuasa, mereka tidak boleh berpuasa seperti orang-orang munafik. Orang-orang munafik memiliki wajah yang sedih dan tidak membasuh atau membersihkan diri dengan cara yang normal. Orang-orang munafik ingin orang lain melihat mereka berpuasa sehingga orang lain akan mengagumi mereka karena berpuasa dari makanan. Satu-satunya upah yang diperoleh orang-orang munafik karena puasa adalah bahwa orang lain memperhatikan mereka saat puasa. Yesus mengatakan Allah tidak memberi upah kepada orang-orang munafik karena berpuasa di depan orang lain.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munafik, "Bagaimana perasaan kalian?" Anda mungkin mendengar hal-hal seperti:</w:t>
      </w:r>
    </w:p>
    <w:p>
      <w:pPr>
        <w:pStyle w:val="ListBullet"/>
        <w:spacing w:line="240" w:lineRule="auto"/>
        <w:ind w:left="720"/>
      </w:pPr>
      <w:r>
        <w:rPr>
          <w:lang w:val="id_ID" w:bidi="id_ID"/>
        </w:rPr>
      </w:r>
      <w:r>
        <w:rPr>
          <w:lang w:val="id_ID" w:bidi="id_ID"/>
        </w:rPr>
        <w:t>Juga, tanyakan kepada para aktor yang memerankan orang-orang yang mengamati orang-orang munafik,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selanjutnya mengajar para murid cara yang benar untuk berpuasa. Yesus mengatakan para murid harus membasuh wajah mereka dan membersihkan diri dengan cara yang normal sehingga tidak ada seorang pun yang akan memperhatikan para murid sedang berpuasa. Yesus mengatakan Allah dapat melihat bahwa para murid berpuasa, dan bahwa Allah akan memberi upah kepada para murid karena berpuasa dengan cara yang rahasia.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Allah,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memulai contoh doa-Nya dengan menyebut Allah </w:t>
      </w:r>
      <w:r>
        <w:rPr>
          <w:b/>
          <w:lang w:val="id_ID" w:bidi="id_ID"/>
        </w:rPr>
        <w:t>Bapa</w:t>
      </w:r>
      <w:r>
        <w:rPr>
          <w:lang w:val="id_ID" w:bidi="id_ID"/>
        </w:rPr>
        <w:t xml:space="preserve"> mereka di surga , yang berarti Allah menciptakan umat-Nya dan merawat mereka seperti seorang ayah merawat anak-anaknya. Allah juga adalah Bapa Yesus, jadi pastikan untuk menerjemahkan "Bapamu" untuk menunjukkan ini. </w:t>
      </w:r>
      <w:r>
        <w:rPr>
          <w:b/>
          <w:lang w:val="id_ID" w:bidi="id_ID"/>
        </w:rPr>
        <w:t>Surga</w:t>
      </w:r>
      <w:r>
        <w:rPr>
          <w:lang w:val="id_ID" w:bidi="id_ID"/>
        </w:rPr>
        <w:t xml:space="preserve"> dapat mengacu pada langit, atau pada tempat di mana Allah dan para malaikat-Nya tinggal, tergantung pada konteksnya. Dalam konteks ini, surga berarti tempat di mana Allah tinggal. Terjemahkan surga dengan cara yang sama seperti yang Anda lakukan pada perikop sebelumnya dan lihat Daftar Kata Utama untuk definisi yang lebih lengkap dari kata </w:t>
      </w:r>
      <w:r>
        <w:rPr>
          <w:lang w:val="id_ID" w:bidi="id_ID"/>
        </w:rPr>
        <w:t>surga</w:t>
      </w:r>
      <w:r>
        <w:rPr>
          <w:lang w:val="id_ID" w:bidi="id_ID"/>
        </w:rPr>
        <w:t>.</w:t>
      </w:r>
    </w:p>
    <w:p>
      <w:pPr/>
      <w:r>
        <w:rPr>
          <w:lang w:val="id_ID" w:bidi="id_ID"/>
        </w:rPr>
      </w:r>
      <w:r>
        <w:rPr>
          <w:lang w:val="id_ID" w:bidi="id_ID"/>
        </w:rPr>
        <w:t xml:space="preserve">Yesus berdoa agar orang-orang akan mengenali nama Allah yang </w:t>
      </w:r>
      <w:r>
        <w:rPr>
          <w:b/>
          <w:lang w:val="id_ID" w:bidi="id_ID"/>
        </w:rPr>
        <w:t>kudus</w:t>
      </w:r>
      <w:r>
        <w:rPr>
          <w:lang w:val="id_ID" w:bidi="id_ID"/>
        </w:rPr>
        <w:t xml:space="preserve">. Kudus adalah makna dari disucikan dan dihormati, seperti yang digunakan dalam beberapa terjemahan. Kudus berarti bahwa Allah sempurna dan terpisah dari ciptaan-Nya. Terjemahkan kudus dengan cara yang sama seperti yang Anda lakukan pada perikop sebelumnya dan lihat Daftar Kata Utama untuk definisi yang lebih lengkap dari kata </w:t>
      </w:r>
      <w:r>
        <w:rPr>
          <w:lang w:val="id_ID" w:bidi="id_ID"/>
        </w:rPr>
        <w:t>kudus</w:t>
      </w:r>
      <w:r>
        <w:rPr>
          <w:lang w:val="id_ID" w:bidi="id_ID"/>
        </w:rPr>
        <w:t>.</w:t>
      </w:r>
    </w:p>
    <w:p>
      <w:pPr/>
      <w:r>
        <w:rPr>
          <w:lang w:val="id_ID" w:bidi="id_ID"/>
        </w:rPr>
      </w:r>
      <w:r>
        <w:rPr>
          <w:lang w:val="id_ID" w:bidi="id_ID"/>
        </w:rPr>
        <w:t xml:space="preserve">Yesus berdoa agar </w:t>
      </w:r>
      <w:r>
        <w:rPr>
          <w:b/>
          <w:lang w:val="id_ID" w:bidi="id_ID"/>
        </w:rPr>
        <w:t>kerajaan</w:t>
      </w:r>
      <w:r>
        <w:rPr>
          <w:lang w:val="id_ID" w:bidi="id_ID"/>
        </w:rPr>
        <w:t xml:space="preserve">Allah akan datang. Seringkali, Yesus menggunakan frasa </w:t>
      </w:r>
      <w:r>
        <w:rPr>
          <w:b/>
          <w:lang w:val="id_ID" w:bidi="id_ID"/>
        </w:rPr>
        <w:t>kerajaan surga</w:t>
      </w:r>
      <w:r>
        <w:rPr>
          <w:lang w:val="id_ID" w:bidi="id_ID"/>
        </w:rPr>
        <w:t xml:space="preserve"> untuk berbicara tentang Allah yang memerintah di dalam hati umat-Nya daripada tempat fisik. Anda akan mengingat frasa "kerajaan surga" dari beberapa perikop sebelumnya. Terjemahkan frasa yang sama di sini. Lihat Daftar Kata Utama untuk definisi yang lebih lengkap dari frasa </w:t>
      </w:r>
      <w:r>
        <w:rPr>
          <w:lang w:val="id_ID" w:bidi="id_ID"/>
        </w:rPr>
        <w:t>kerajaan surga</w:t>
      </w:r>
      <w:r>
        <w:rPr>
          <w:lang w:val="id_ID" w:bidi="id_ID"/>
        </w:rPr>
        <w:t>.</w:t>
      </w:r>
    </w:p>
    <w:p>
      <w:pPr/>
      <w:r>
        <w:rPr>
          <w:lang w:val="id_ID" w:bidi="id_ID"/>
        </w:rPr>
      </w:r>
      <w:r>
        <w:rPr>
          <w:lang w:val="id_ID" w:bidi="id_ID"/>
        </w:rPr>
        <w:t xml:space="preserve">Yesus berdoa agar Allah mengampuni kita atas </w:t>
      </w:r>
      <w:r>
        <w:rPr>
          <w:b/>
          <w:lang w:val="id_ID" w:bidi="id_ID"/>
        </w:rPr>
        <w:t>dosa-dosa</w:t>
      </w:r>
      <w:r>
        <w:rPr>
          <w:lang w:val="id_ID" w:bidi="id_ID"/>
        </w:rPr>
        <w:t xml:space="preserve"> kita dengan cara yang sama seperti kita mengampuni orang lain karena berdosa atau melakukan hal-hal yang salah kepada kita. Dua kata untuk dosa digunakan dalam perikop ini—utang dan pelanggaran. Utang digunakan sebagai metafora untuk dosa, dan pelanggaran adalah ketidaktaatan yang serius atau pemberontakan. Kedua kata itu berarti dosa dan sering hanya diterjemahkan dosa. Terjemahkan dosa dengan cara yang sama seperti yang Anda lakukan pada perikop sebelumnya dan lihat Daftar Kata Utama untuk definisi yang lebih lengkap dari kata </w:t>
      </w:r>
      <w:r>
        <w:rPr>
          <w:lang w:val="id_ID" w:bidi="id_ID"/>
        </w:rPr>
        <w:t>dosa</w:t>
      </w:r>
      <w:r>
        <w:rPr>
          <w:lang w:val="id_ID" w:bidi="id_ID"/>
        </w:rPr>
        <w:t>.</w:t>
      </w:r>
    </w:p>
    <w:p>
      <w:pPr/>
      <w:r>
        <w:rPr>
          <w:lang w:val="id_ID" w:bidi="id_ID"/>
        </w:rPr>
      </w:r>
      <w:r>
        <w:rPr>
          <w:b/>
          <w:lang w:val="id_ID" w:bidi="id_ID"/>
        </w:rPr>
        <w:t>Pengampunan</w:t>
      </w:r>
      <w:r>
        <w:rPr>
          <w:lang w:val="id_ID" w:bidi="id_ID"/>
        </w:rPr>
        <w:t xml:space="preserve"> berarti tidak menghukum seseorang atas hal-hal yang salah yang mereka lakukan kepada Anda. Lihat Daftar Kata Utama untuk definisi yang lebih lengkap tentang kata </w:t>
      </w:r>
      <w:r>
        <w:rPr>
          <w:lang w:val="id_ID" w:bidi="id_ID"/>
        </w:rPr>
        <w:t>pengampunan</w:t>
      </w:r>
      <w:r>
        <w:rPr>
          <w:lang w:val="id_ID" w:bidi="id_ID"/>
        </w:rPr>
        <w:t>.</w:t>
      </w:r>
    </w:p>
    <w:p>
      <w:pPr/>
      <w:r>
        <w:rPr>
          <w:lang w:val="id_ID" w:bidi="id_ID"/>
        </w:rPr>
      </w:r>
      <w:r>
        <w:rPr>
          <w:lang w:val="id_ID" w:bidi="id_ID"/>
        </w:rPr>
        <w:t>Berhenti dan diskusikan sebagai tim penerjemah beberapa contoh pengampunan dalam kehidupan Anda atau dalam komunitas Anda. Kata-kata atau gagasan apa yang Anda gunakan untuk menggambarkan memaafkan seseorang ketika mereka melakukan sesuatu yang salah kepada Anda atau orang lain?</w:t>
      </w:r>
    </w:p>
    <w:p>
      <w:pPr/>
      <w:r>
        <w:rPr>
          <w:lang w:val="id_ID" w:bidi="id_ID"/>
        </w:rPr>
      </w:r>
      <w:r>
        <w:rPr>
          <w:lang w:val="id_ID" w:bidi="id_ID"/>
        </w:rPr>
        <w:t xml:space="preserve">Yesus berdoa agar Allah menjauhkan kita dari pencobaan dan melindungi kita dari si jahat. "Si jahat" berarti kejahatan. Ini kemungkinan besar merujuk pada Iblis sendiri. Terjemahkan </w:t>
      </w:r>
      <w:r>
        <w:rPr>
          <w:b/>
          <w:lang w:val="id_ID" w:bidi="id_ID"/>
        </w:rPr>
        <w:t>kejahatan</w:t>
      </w:r>
      <w:r>
        <w:rPr>
          <w:lang w:val="id_ID" w:bidi="id_ID"/>
        </w:rPr>
        <w:t xml:space="preserve"> dengan cara yang sama seperti yang Anda lakukan pada perikop sebelumnya dan lihat Daftar Kata Utama untuk definisi yang lebih lengkap dari kata </w:t>
      </w:r>
      <w:r>
        <w:rPr>
          <w:lang w:val="id_ID" w:bidi="id_ID"/>
        </w:rPr>
        <w:t>kejahatan</w:t>
      </w:r>
      <w:r>
        <w:rPr>
          <w:lang w:val="id_ID" w:bidi="id_ID"/>
        </w:rPr>
        <w:t>.</w:t>
      </w:r>
    </w:p>
    <w:p>
      <w:pPr/>
      <w:r>
        <w:rPr>
          <w:lang w:val="id_ID" w:bidi="id_ID"/>
        </w:rPr>
      </w:r>
      <w:r>
        <w:rPr>
          <w:lang w:val="id_ID" w:bidi="id_ID"/>
        </w:rPr>
        <w:t xml:space="preserve">Yesus mengajar para murid-Nya tentang puasa. </w:t>
      </w:r>
      <w:r>
        <w:rPr>
          <w:b/>
          <w:lang w:val="id_ID" w:bidi="id_ID"/>
        </w:rPr>
        <w:t>Puasa</w:t>
      </w:r>
      <w:r>
        <w:rPr>
          <w:lang w:val="id_ID" w:bidi="id_ID"/>
        </w:rPr>
        <w:t xml:space="preserve"> berarti tidak memakan makanan dan kadang-kadang juga tidak minum air selama sehari atau lebih lama sehingga seseorang dapat berdoa kepada Allah. Bagi orang-orang Yahudi, itu secara tradisional adalah periode 24 jam tanpa makan atau minum dari matahari terbenam sampai matahari terbenam. Terjemahkan "puasa" dengan cara yang sama seperti yang Anda lakukan pada perikop sebelumnya dan lihat Daftar Kata Utama untuk definisi yang lebih lengkap dari kata </w:t>
      </w:r>
      <w:r>
        <w:rPr>
          <w:lang w:val="id_ID" w:bidi="id_ID"/>
        </w:rPr>
        <w:t>puasa</w:t>
      </w:r>
      <w:r>
        <w:rPr>
          <w:lang w:val="id_ID" w:bidi="id_ID"/>
        </w:rPr>
        <w:t>.</w:t>
      </w:r>
    </w:p>
    <w:p>
      <w:pPr/>
      <w:r>
        <w:rPr>
          <w:lang w:val="id_ID" w:bidi="id_ID"/>
        </w:rPr>
      </w:r>
      <w:r>
        <w:rPr>
          <w:lang w:val="id_ID" w:bidi="id_ID"/>
        </w:rPr>
        <w:t>Yesus tidak ingin para murid-Nya berpuasa seperti</w:t>
      </w:r>
      <w:r>
        <w:rPr>
          <w:b/>
          <w:lang w:val="id_ID" w:bidi="id_ID"/>
        </w:rPr>
        <w:t>orang-orang munafik</w:t>
      </w:r>
      <w:r>
        <w:rPr>
          <w:lang w:val="id_ID" w:bidi="id_ID"/>
        </w:rPr>
        <w:t xml:space="preserve"> berpuasa. Orang-orang munafik ingin orang-orang memperhatikan puasa mereka, sehingga mereka tidak membersihkan wajah mereka. Kata munafik dalam bahasa aslinya berarti seorang aktor di teater yang berpura-pura menjadi orang lain. Dalam konteks ini, seorang munafik berarti seseorang yang terlihat baik di luar, tetapi di dalam mereka tidak benar-benar mengasihi Allah. Lihat Daftar Kata Utama untuk definisi yang lebih lengkap tentang kata </w:t>
      </w:r>
      <w:r>
        <w:rPr>
          <w:lang w:val="id_ID" w:bidi="id_ID"/>
        </w:rPr>
        <w:t>munafik</w:t>
      </w:r>
      <w:r>
        <w:rPr>
          <w:lang w:val="id_ID" w:bidi="id_ID"/>
        </w:rPr>
        <w:t>.</w:t>
      </w:r>
    </w:p>
    <w:p>
      <w:pPr/>
      <w:r>
        <w:rPr>
          <w:lang w:val="id_ID" w:bidi="id_ID"/>
        </w:rPr>
      </w:r>
      <w:r>
        <w:rPr>
          <w:lang w:val="id_ID" w:bidi="id_ID"/>
        </w:rPr>
        <w:t>Yesus mengatakan "Aku memberi tahu kalian kebenaran" untuk menekankan bahwa Allah tidak akan memberikan upah kepada orang-orang munafik karena berpuasa di depan orang lain.</w:t>
      </w:r>
    </w:p>
    <w:p>
      <w:pPr/>
      <w:r>
        <w:rPr>
          <w:lang w:val="id_ID" w:bidi="id_ID"/>
        </w:rPr>
      </w:r>
      <w:r>
        <w:rPr>
          <w:lang w:val="id_ID" w:bidi="id_ID"/>
        </w:rPr>
        <w:t>Berhenti dan bicarakan dengan tim penerjemah Anda tentang bagaimana Anda menekankan sesuatu dalam bahasa Anda. Kata-kata apa yang Anda gunakan ketika Anda akan mengatakan sesuatu yang sangat penting?</w:t>
      </w:r>
    </w:p>
    <w:p>
      <w:pPr/>
      <w:r>
        <w:rPr>
          <w:lang w:val="id_ID" w:bidi="id_ID"/>
        </w:rPr>
      </w:r>
      <w:r>
        <w:rPr>
          <w:lang w:val="id_ID" w:bidi="id_ID"/>
        </w:rPr>
        <w:t xml:space="preserve">Yesus mengatakan orang-orang munafik hanya akan memiliki perhatian dari orang lain sebagai </w:t>
      </w:r>
      <w:r>
        <w:rPr>
          <w:b/>
          <w:lang w:val="id_ID" w:bidi="id_ID"/>
        </w:rPr>
        <w:t>upah</w:t>
      </w:r>
      <w:r>
        <w:rPr>
          <w:lang w:val="id_ID" w:bidi="id_ID"/>
        </w:rPr>
        <w:t xml:space="preserve"> mereka. Allah tidak akan memberi upah kepada orang-orang karena berpuasa di depan orang lain. Upah ini adalah hadiah khusus dari Allah yang Ia berikan kepada umat-Nya di surga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6:19–34</w:t>
      </w:r>
      <w:r>
        <w:rPr>
          <w:lang w:val="id_ID" w:bidi="id_ID"/>
        </w:rPr>
      </w:r>
    </w:p>
    <w:p>
      <w:pPr>
        <w:pStyle w:val="Heading3"/>
      </w:pPr>
      <w:r>
        <w:rPr>
          <w:lang w:val="id_ID" w:bidi="id_ID"/>
        </w:rPr>
        <w:t>Dengar dan Renungkan</w:t>
      </w:r>
    </w:p>
    <w:p>
      <w:pPr/>
      <w:r>
        <w:rPr>
          <w:lang w:val="id_ID" w:bidi="id_ID"/>
        </w:rPr>
      </w:r>
      <w:r>
        <w:rPr>
          <w:lang w:val="id_ID" w:bidi="id_ID"/>
        </w:rPr>
        <w:t>Dengarkan Matius 6:19–34 dan renungkan dalam hati Anda. Dengarlah teks tiga kali (dalam tiga terjemahan yang berbeda, jika memungkinkan). Kemudian sebagai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dan Dia mengajar para murid-Nya, atau para pengikut terdekat. Kerumunan orang juga mendengarkan. Yesus mengajar mereka tentang memberikan uang kepada orang miskin, doa, dan puasa. Selama pengajaran ini, Yesus mengatakan bahwa Allah akan memberikan upah surgawi kepada para murid karena memberi kepada orang miskin, doa, dan puasa jika para murid melakukan perbuatan baik ini secara rahasia. Sekarang, Yesus mengajar lebih banyak tentang upah surgawi ini dan tentang harta duniawi. Yesus juga mengajar tentang kekhawatiran dan tentang Allah yang memenuhi kebutuhan para murid.</w:t>
      </w:r>
    </w:p>
    <w:p>
      <w:pPr/>
      <w:r>
        <w:rPr>
          <w:lang w:val="id_ID" w:bidi="id_ID"/>
        </w:rPr>
      </w:r>
      <w:r>
        <w:rPr>
          <w:lang w:val="id_ID" w:bidi="id_ID"/>
        </w:rPr>
        <w:t>Yesus mengajar tiga perkataan yang berbeda tentang harta, mata, dan perbudakan untuk menunjukkan kepada para murid tentang bagaimana mereka harus sepenuhnya mengabdikan diri kepada Allah dan bagaimana memiliki sikap yang benar tentang harta materi. Pertama, Yesus mengatakan para murid tidak boleh mengumpulkan harta di bumi, yang dapat berupa uang, harta milik, tanah, hewan, atau apa pun yang berharga. Pada zaman Yesus, orang-orang menyimpan uang atau harta mereka di rumah. Yesus menunjukkan bahwa harta di bumi tidak akan bertahan. Ngengat dapat menghancurkan atau memakan harta tersebut. Ngengat adalah serangga terbang yang menghasilkan ulat dan memakan pakaian hingga berlubang.</w:t>
      </w:r>
    </w:p>
    <w:p>
      <w:pPr/>
      <w:r>
        <w:rPr>
          <w:lang w:val="id_ID" w:bidi="id_ID"/>
        </w:rPr>
      </w:r>
      <w:r>
        <w:rPr>
          <w:lang w:val="id_ID" w:bidi="id_ID"/>
        </w:rPr>
        <w:t xml:space="preserve">Berhenti dan tunjukkan satu gambar </w:t>
      </w:r>
      <w:r>
        <w:rPr>
          <w:lang w:val="id_ID" w:bidi="id_ID"/>
        </w:rPr>
        <w:t>ngengat</w:t>
      </w:r>
      <w:r>
        <w:rPr>
          <w:lang w:val="id_ID" w:bidi="id_ID"/>
        </w:rPr>
        <w:t>.</w:t>
      </w:r>
    </w:p>
    <w:p>
      <w:pPr/>
      <w:r>
        <w:rPr>
          <w:lang w:val="id_ID" w:bidi="id_ID"/>
        </w:rPr>
      </w:r>
      <w:r>
        <w:rPr>
          <w:lang w:val="id_ID" w:bidi="id_ID"/>
        </w:rPr>
        <w:t>Juga, karat dapat menghancurkan harta tersebut. Kata dalam bahasa asli untuk "karat" berarti "memakan." Itu dapat berarti menghancurkan logam atau juga menghancurkan jenis harta lainnya. Alasan lain kenapa tidak baik untuk mengumpulkan harta di bumi adalah karena para pencuri dapat menerobos dan mencuri harta itu. Kata dalam bahasa asli untuk "menerobos masuk" adalah "menggali tembus." Pada zaman Yesus, kebanyakan orang Yahudi memiliki rumah yang terbuat dari batu bata lumpur kering. Para pencuri perlu menggali lubang di sisi dinding lumpur untuk masuk dan mengambil harta itu.</w:t>
      </w:r>
    </w:p>
    <w:p>
      <w:pPr/>
      <w:r>
        <w:rPr>
          <w:lang w:val="id_ID" w:bidi="id_ID"/>
        </w:rPr>
      </w:r>
      <w:r>
        <w:rPr>
          <w:lang w:val="id_ID" w:bidi="id_ID"/>
        </w:rPr>
        <w:t xml:space="preserve">Tunjukkan gambar </w:t>
      </w:r>
      <w:r>
        <w:rPr>
          <w:lang w:val="id_ID" w:bidi="id_ID"/>
        </w:rPr>
        <w:t>beberapa logam dengan karat di atasnya</w:t>
      </w:r>
      <w:r>
        <w:rPr>
          <w:lang w:val="id_ID" w:bidi="id_ID"/>
        </w:rPr>
        <w:t>.</w:t>
      </w:r>
    </w:p>
    <w:p>
      <w:pPr/>
      <w:r>
        <w:rPr>
          <w:lang w:val="id_ID" w:bidi="id_ID"/>
        </w:rPr>
      </w:r>
      <w:r>
        <w:rPr>
          <w:lang w:val="id_ID" w:bidi="id_ID"/>
        </w:rPr>
        <w:t>Berhenti dan diskusikan dengan tim penerjemah Anda jenis harta duniawi apa saja yang dihargai orang-orang dalam budaya Anda. Bicarakan tentang bagaimana orang-orang menunjukkan apa yang paling berharga bagi mereka, apakah itu uang, harta milik, tanah, hewan, pakaian, perhiasan, atau beberapa jenis harta lainnya.</w:t>
      </w:r>
    </w:p>
    <w:p>
      <w:pPr/>
      <w:r>
        <w:rPr>
          <w:lang w:val="id_ID" w:bidi="id_ID"/>
        </w:rPr>
      </w:r>
      <w:r>
        <w:rPr>
          <w:lang w:val="id_ID" w:bidi="id_ID"/>
        </w:rPr>
        <w:t>Yesus menggunakan tiga frasa yang sama lagi untuk menunjukkan bagaimana menyimpan harta di surga berarti bahwa harta itu akan bertahan selamanya. Ketika seorang murid adalah bagian dari Kerajaan Allah, perbuatan baik yang mereka lakukan—seperti memberi kepada orang miskin, berdoa, dan berpuasa—adalah seperti mengumpulkan harta untuk diri mereka sendiri. Ngengat dan karat tidak dapat menghancurkan harta di surga dan para pencuri tidak dapat mencuri harta di surga . Yesus menyelesaikan bagian ini dengan mengatakan pikiran dan tindakan seseorang—"hati" orang itu dalam budaya Yahudi—akan difokuskan pada hal-hal yang paling dia hargai.</w:t>
      </w:r>
    </w:p>
    <w:p>
      <w:pPr/>
      <w:r>
        <w:rPr>
          <w:lang w:val="id_ID" w:bidi="id_ID"/>
        </w:rPr>
      </w:r>
      <w:r>
        <w:rPr>
          <w:lang w:val="id_ID" w:bidi="id_ID"/>
        </w:rPr>
        <w:t>Selanjutnya, Yesus menggunakan bahasa khusus tentang terang dan kegelapan. Banyak yang percaya bahwa Yesus mengajar baik tentang pentingnya mengabdikan diri kepada Allah maupun tentang kemurahan hati kepada orang lain. Yesus mengatakan mata itu seperti pelita bagi tubuh. Mata seseorang membantu mereka memahami hal-hal rohani tentang Allah. Sebuah pelita adalah wadah tanah liat kecil dengan minyak di dalamnya. Orang-orang menyalakan sumbu di pelita untuk memberikan penerangan. Pelita itu membantu orang-orang melihat ketika hari sudah gelap.</w:t>
      </w:r>
    </w:p>
    <w:p>
      <w:pPr/>
      <w:r>
        <w:rPr>
          <w:lang w:val="id_ID" w:bidi="id_ID"/>
        </w:rPr>
      </w:r>
      <w:r>
        <w:rPr>
          <w:lang w:val="id_ID" w:bidi="id_ID"/>
        </w:rPr>
        <w:t xml:space="preserve">Berhenti dan tunjukkan satu gambar </w:t>
      </w:r>
      <w:r>
        <w:rPr>
          <w:lang w:val="id_ID" w:bidi="id_ID"/>
        </w:rPr>
        <w:t>pelita</w:t>
      </w:r>
      <w:r>
        <w:rPr>
          <w:lang w:val="id_ID" w:bidi="id_ID"/>
        </w:rPr>
        <w:t>.</w:t>
      </w:r>
    </w:p>
    <w:p>
      <w:pPr/>
      <w:r>
        <w:rPr>
          <w:lang w:val="id_ID" w:bidi="id_ID"/>
        </w:rPr>
      </w:r>
      <w:r>
        <w:rPr>
          <w:lang w:val="id_ID" w:bidi="id_ID"/>
        </w:rPr>
        <w:t>Seseorang dengan mata yang sehat dapat berpikir dengan jelas tentang Allah dan itu akan seperti memiliki cahaya di seluruh tubuh mereka. Orang ini juga berpikir dengan jelas tentang uang dan bermurah hati kepada orang lain. Jika mata seseorang tidak sehat, itu akan seperti seluruh tubuh orang itu berada dalam kegelapan. Ini berarti ia tidak dapat melihat dengan baik secara rohani, dan ia tidak memahami kebenaran tentang Allah. Pada zaman Yesus, mata yang buruk sering melambangkan seseorang yang tidak bermurah hati kepada orang lain. Yesus mengatakan kepada mereka bahwa jika terang yang mereka pikir mereka miliki sebenarnya adalah kegelapan, maka seluruh tubuh mereka berada dalam kegelapan yang pekat. Tidak mungkin memahami kebenaran tentang Allah, dan orang itu akan hidup dalam kegelapan rohani.</w:t>
      </w:r>
    </w:p>
    <w:p>
      <w:pPr/>
      <w:r>
        <w:rPr>
          <w:lang w:val="id_ID" w:bidi="id_ID"/>
        </w:rPr>
      </w:r>
      <w:r>
        <w:rPr>
          <w:lang w:val="id_ID" w:bidi="id_ID"/>
        </w:rPr>
        <w:t>Berhenti dan diskusikan dengan tim penerjemahan Anda bagaimana orang-orang dalam budaya Anda berbicara tentang terang dan kegelapan. Simbol lain apa yang Anda gunakan untuk pengertian dan kebenaran? Juga, gagasan apa saja yang digunakan budaya Anda untuk kemurahan hati atau egois, seperti "mata buruk" dalam budaya Yahudi?</w:t>
      </w:r>
    </w:p>
    <w:p>
      <w:pPr/>
      <w:r>
        <w:rPr>
          <w:lang w:val="id_ID" w:bidi="id_ID"/>
        </w:rPr>
      </w:r>
      <w:r>
        <w:rPr>
          <w:lang w:val="id_ID" w:bidi="id_ID"/>
        </w:rPr>
        <w:t>Selanjutnya, Yesus menunjukkan bahwa seseorang yang mengasihi Allah dan uang adalah seperti seorang hamba yang melayani dua tuan. Pada zaman Yesus, orang-orang Romawi memiliki para hamba atau budak dan tidak mungkin seorang budak dimiliki oleh tuan kedua. Seorang hamba benar-benar mengabdikan diri kepada satu-satunya tuan mereka, dan pemiliknya tidak mengizinkan mereka untuk melayani tuan lain. Pemiliknya tahu bahwa budak itu tidak dapat benar-benar setia kepada keduanya. Yesus menunjukkan bahwa para murid harus mengabdikan diri kepada Allah dan tidak terganggu oleh uang dan harta duniawi.</w:t>
      </w:r>
    </w:p>
    <w:p>
      <w:pPr/>
      <w:r>
        <w:rPr>
          <w:lang w:val="id_ID" w:bidi="id_ID"/>
        </w:rPr>
      </w:r>
      <w:r>
        <w:rPr>
          <w:lang w:val="id_ID" w:bidi="id_ID"/>
        </w:rPr>
        <w:t>Yesus terus mengajar dengan mengatakan kepada para murid untuk tidak khawatir, atau cemas, tentang makanan, minuman, atau pakaian. Dia menunjukkan bagaimana Allah akan memenuhi kebutuhan mereka ketika mereka mengikuti Allah. Yesus menunjukkan kepada para murid bahwa ada hal-hal yang lebih penting dalam kehidupan daripada makanan dan pakaian. Yesus menggunakan contoh burung dan bunga untuk menunjukkan kepada para murid bahwa Allah akan merawat mereka.</w:t>
      </w:r>
    </w:p>
    <w:p>
      <w:pPr/>
      <w:r>
        <w:rPr>
          <w:lang w:val="id_ID" w:bidi="id_ID"/>
        </w:rPr>
      </w:r>
      <w:r>
        <w:rPr>
          <w:lang w:val="id_ID" w:bidi="id_ID"/>
        </w:rPr>
        <w:t>Berhenti dan bicarakan dengan tim penerjemah Anda tentang kekhawatiran dalam budaya Anda. Hal-hal apa yang dikhawatirkan orang-orang? Jelaskan situasi dalam kehidupan Anda atau kehidupan seorang teman di mana Anda khawatir tentang makanan, minuman, pakaian, atau sesuatu yang lain.</w:t>
      </w:r>
    </w:p>
    <w:p>
      <w:pPr/>
      <w:r>
        <w:rPr>
          <w:lang w:val="id_ID" w:bidi="id_ID"/>
        </w:rPr>
      </w:r>
      <w:r>
        <w:rPr>
          <w:lang w:val="id_ID" w:bidi="id_ID"/>
        </w:rPr>
        <w:t>Pertama, Yesus ingin para murid tahu bahwa Allah akan menyediakan makanan bagi mereka. Yesus menunjukkan kepada mereka bahwa burung tidak menanam benih, memanen hasil bumi, atau mengumpulkan makanan untuk disimpan nanti. Namun, Allah Bapa mereka di surga masih menyediakan makanan bagi burung-burung itu. Yesus menunjukkan bahwa jika Allah merawat burung-burung yang kurang penting, tentu saja Ia juga merawat para murid karena mereka lebih penting daripada burung. Yesus tidak ingin mereka khawatir karena kekhawatiran tidak dapat membuat seseorang hidup bahkan satu hari atau satu jam lebih lama.</w:t>
      </w:r>
    </w:p>
    <w:p>
      <w:pPr/>
      <w:r>
        <w:rPr>
          <w:lang w:val="id_ID" w:bidi="id_ID"/>
        </w:rPr>
      </w:r>
      <w:r>
        <w:rPr>
          <w:lang w:val="id_ID" w:bidi="id_ID"/>
        </w:rPr>
        <w:t>Dalam contoh kedua, Yesus ingin para murid tidak khawatir tentang pakaian. Yesus menggambarkan bunga-bunga di padang dan bagaimana bunga-bunga itu tidak bekerja untuk membuat pakaian bagi diri mereka sendiri. Yesus mengatakan bahkan Raja Salomo yang kaya tidak memiliki pakaian seindah bunga-bunga ini. Raja Salomo adalah yang terkaya dari semua raja Israel. Raja Salomo adalah anak Raja Daud. Raja Salomo sangat kaya dan bijaksana, dan ia hidup lebih dari 900 tahun sebelum zaman Yesus. Para murid yang mendengarkan Yesus tahu siapa Salomo.</w:t>
      </w:r>
    </w:p>
    <w:p>
      <w:pPr/>
      <w:r>
        <w:rPr>
          <w:lang w:val="id_ID" w:bidi="id_ID"/>
        </w:rPr>
      </w:r>
      <w:r>
        <w:rPr>
          <w:lang w:val="id_ID" w:bidi="id_ID"/>
        </w:rPr>
        <w:t>Yesus mengatakan bahwa Allah menyebabkan bunga-bunga itu menjadi indah meskipun mereka hidup untuk waktu yang singkat sebelum mereka mati, dan orang-orang membakarnya. Orang-orang sering membakar rumput kering dan gulma di dalam perapian untuk bahan bakar. Karena Allah menyediakan pakaian untuk bunga-bunga yang kurang penting, tentu saja Dia akan menyediakan pakaian bagi umat-Nya. Yesus kemudian mengatakan para murid tidak cukup percaya kepada Allah karena mereka khawatir tentang pakaian apa yang akan mereka kenakan daripada percaya kepada Allah.</w:t>
      </w:r>
    </w:p>
    <w:p>
      <w:pPr/>
      <w:r>
        <w:rPr>
          <w:lang w:val="id_ID" w:bidi="id_ID"/>
        </w:rPr>
      </w:r>
      <w:r>
        <w:rPr>
          <w:lang w:val="id_ID" w:bidi="id_ID"/>
        </w:rPr>
        <w:t>Yesus mengingatkan para murid-Nya bahwa bangsa-bangsa lain, atau orang-orang non-Yahudi, khawatir tentang kebutuhan mereka sehari-hari. Tetapi para murid Yesus memiliki seorang Bapa di surga—Allah sendiri—yang akan merawat mereka. Allah ingin mereka menghabiskan waktu dan energi mereka untuk hidup menurut pemerintahan Allah dalam kerajaan-Nya daripada mencoba mendapatkan lebih banyak makanan dan pakaian. Sebagai Raja, Allah akan memenuhi semua kebutuhan para murid-Nya ketika mereka berfokus untuk mengikuti-Nya sepenuhnya.</w:t>
      </w:r>
    </w:p>
    <w:p>
      <w:pPr/>
      <w:r>
        <w:rPr>
          <w:lang w:val="id_ID" w:bidi="id_ID"/>
        </w:rPr>
      </w:r>
      <w:r>
        <w:rPr>
          <w:lang w:val="id_ID" w:bidi="id_ID"/>
        </w:rPr>
        <w:t>Akhirnya, Yesus mengatakan kepada mereka untuk tidak khawatir tentang hari esok, yang berarti tidak khawatir tentang apa yang akan mereka butuhkan di masa depan atau masalah apa yang akan datang nanti. Kita tidak boleh menambahkan kekhawatiran tentang besok pada masalah hari ini.</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 tentang sepenuhnya mengabdikan diri kepada Allah dan tentang bermurah hati kepada orang lain. Dia menggunakan contoh harta di bumi dan di surga , mata, terang, dan kegelapan, serta melayani Allah dan bukan uang.</w:t>
      </w:r>
    </w:p>
    <w:p>
      <w:pPr/>
      <w:r>
        <w:rPr>
          <w:lang w:val="id_ID" w:bidi="id_ID"/>
        </w:rPr>
      </w:r>
      <w:r>
        <w:rPr>
          <w:b/>
          <w:lang w:val="id_ID" w:bidi="id_ID"/>
        </w:rPr>
        <w:t>Adegan kedua:</w:t>
      </w:r>
      <w:r>
        <w:rPr>
          <w:lang w:val="id_ID" w:bidi="id_ID"/>
        </w:rPr>
        <w:t xml:space="preserve"> Yesus mengajar agar tidak khawatir akan makanan, minuman, atau pakaian. Dia menggunakan contoh burung dan bunga untuk menunjukkan mengapa para murid tidak boleh khawatir.</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Seseorang yang menyimpan harta di rumah mereka</w:t>
      </w:r>
    </w:p>
    <w:p>
      <w:pPr>
        <w:pStyle w:val="ListBullet"/>
        <w:spacing w:line="240" w:lineRule="auto"/>
        <w:ind w:left="720"/>
      </w:pPr>
      <w:r>
        <w:rPr>
          <w:lang w:val="id_ID" w:bidi="id_ID"/>
        </w:rPr>
      </w:r>
      <w:r>
        <w:rPr>
          <w:lang w:val="id_ID" w:bidi="id_ID"/>
        </w:rPr>
        <w:t>Seorang pencuri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Seorang budak dan dua tuan</w:t>
      </w:r>
    </w:p>
    <w:p>
      <w:pPr>
        <w:pStyle w:val="ListBullet"/>
        <w:spacing w:line="240" w:lineRule="auto"/>
        <w:ind w:left="720"/>
      </w:pPr>
      <w:r>
        <w:rPr>
          <w:lang w:val="id_ID" w:bidi="id_ID"/>
        </w:rPr>
      </w:r>
      <w:r>
        <w:rPr>
          <w:lang w:val="id_ID" w:bidi="id_ID"/>
        </w:rPr>
        <w:t>orang-orang kafir atau orang-orang yang tidak percaya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Yesus sudah mengajar tentang memberi uang kepada orang miskin, doa, dan puasa. Sekarang, Yesus mengajar tentang upah surgawi yang akan diterima para murid karena melakukan perbuatan baik ini. Yesus juga mengajar mereka agar tidak khawatir.</w:t>
      </w:r>
    </w:p>
    <w:p>
      <w:pPr/>
      <w:r>
        <w:rPr>
          <w:lang w:val="id_ID" w:bidi="id_ID"/>
        </w:rPr>
      </w:r>
      <w:r>
        <w:rPr>
          <w:lang w:val="id_ID" w:bidi="id_ID"/>
        </w:rPr>
        <w:t>Adegan pertama adalah tentang sepenuhnya mengabdikan diri kepada Allah dan tentang bermurah hati kepada orang lain. Ingatlah bahwa pada bagian pertama, Yesus mengatakan kepada para murid untuk tidak mengumpulkan harta duniawi. Dia menyebutkan tiga cara yang menunjukkan bahwa harta duniawi tidak akan bertahan. Ngengat akan memakannya, karat akan menghancurkannya, dan pencuri akan mencurinya. Pikirkan bagaimana Anda dapat menggambarkan seseorang yang menyimpan harta di bumi, dan bagaimana Anda dapat menunjukkan seekor ngengat yang memakannya, karat yang menghancurkannya, dan seorang pencuri yang mencurinya.</w:t>
      </w:r>
    </w:p>
    <w:p>
      <w:pPr/>
      <w:r>
        <w:rPr>
          <w:lang w:val="id_ID" w:bidi="id_ID"/>
        </w:rPr>
      </w:r>
      <w:r>
        <w:rPr>
          <w:lang w:val="id_ID" w:bidi="id_ID"/>
        </w:rPr>
        <w:t>Kemudian, Yesus membedakan harta di surga dengan harta di bumi. Yesus menggunakan tiga cara yang sama untuk menunjukkan bahwa harta di surga akan bertahan. Ngengat tidak akan memakannya, karat tidak akan menghancurkannya, dan pencuri tidak akan mencurinya. Kemudian Yesus mengatakan sesuatu yang sangat penting—Ia menjelaskan alasan bahwa para murid harus mengumpulkan harta di surga, bukan harta di bumi. Dia mengatakan bahwa para murid akan menghabiskan waktu mereka dengan memikirkan harta yang paling berharga bagi mereka.</w:t>
      </w:r>
    </w:p>
    <w:p>
      <w:pPr/>
      <w:r>
        <w:rPr>
          <w:lang w:val="id_ID" w:bidi="id_ID"/>
        </w:rPr>
      </w:r>
      <w:r>
        <w:rPr>
          <w:lang w:val="id_ID" w:bidi="id_ID"/>
        </w:rPr>
        <w:t>Kemudian, Yesus mengajar tentang mata yang baik dan mata yang buruk. Ingatlah bahwa Yesus menggunakan bahasa khusus untuk menunjukkan bagaimana mata yang baik mewakili seseorang yang memahami kebenaran Allah. Pikirkan bagaimana Anda dapat menunjukkan mata yang baik yang membawa cahaya ke seluruh tubuh orang itu seperti pelita yang menyinarkan cahaya. Juga, pikirkan tentang bagaimana menunjukkan mata yang buruk yang tidak membawa terang ke dalam diri seseorang. Orang itu hidup dalam kegelapan yang berarti mereka tidak memahami kebenaran tentang Allah. Ingatlah untuk menunjukkan perbedaan mata yang baik yang membawa terang, pemahaman, dan kemurahan hati, dan mata yang buruk yang membawa kegelapan, tidak ada pemahaman, dan tidak ada kemurahan hati kepada orang lain.</w:t>
      </w:r>
    </w:p>
    <w:p>
      <w:pPr/>
      <w:r>
        <w:rPr>
          <w:lang w:val="id_ID" w:bidi="id_ID"/>
        </w:rPr>
      </w:r>
      <w:r>
        <w:rPr>
          <w:lang w:val="id_ID" w:bidi="id_ID"/>
        </w:rPr>
        <w:t>Pada bagian terakhir dari adegan pertama, Yesus membandingkan Allah dan uang dengan dua tuan. Yesus membandingkan para murid-Nya dengan budak atau hamba. Ingatlah bahwa Yesus mengatakan tidak ada budak yang dapat melayani dua tuan. Jika budak itu mencoba melayani dua tuan, budak itu akan membenci satu tuan dan mengasihi tuan yang lain. Dalam bahasa aslinya, Yesus mengatakan ini dengan cara yang puitis. Dia mengatakan hal-hal yang sama lagi dengan cara yang lain untuk menekankan bahwa budak itu akan mengabdikan diri kepada satu tuan dan memandang rendah tuan yang lain. Yesus menyimpulkan adegan ini dengan mengatakan bahwa seseorang harus memilih untuk melayani Allah atau uang. Tidak mungkin untuk mengasihi uang dan mengasihi Allah yang paling pada saat yang sama.</w:t>
      </w:r>
    </w:p>
    <w:p>
      <w:pPr/>
      <w:r>
        <w:rPr>
          <w:lang w:val="id_ID" w:bidi="id_ID"/>
        </w:rPr>
      </w:r>
      <w:r>
        <w:rPr>
          <w:lang w:val="id_ID" w:bidi="id_ID"/>
        </w:rPr>
        <w:t>Dalam adegan kedua, Yesus terus mengajar para murid tentang bagaimana mereka harus memandang harta duniawi dan uang. Yesus tidak ingin para murid-Nya khawatir tentang makanan, minuman, atau pakaian seperti orang-orang non-Yahudi yang tidak mengikuti Allah khawatir tentang hal-hal ini. Ada tiga bagian dari adegan ini. Pertama, Yesus berbicara tentang burung-burung dan bagaimana Allah menyediakan makanan bagi burung-burung itu. Burung-burung itu tidak menanam benih, memanen, atau menyimpan makanan, tetapi mereka punya cukup makanan. Pikirkan cara menunjukkan untuk bagaimana burung-burung mendapatkan makanan yang mereka butuhkan untuk bertahan hidup. Tentu saja Allah akan menyediakan makanan dan minuman bagi para murid, yang lebih penting daripada burung-burung.</w:t>
      </w:r>
    </w:p>
    <w:p>
      <w:pPr/>
      <w:r>
        <w:rPr>
          <w:lang w:val="id_ID" w:bidi="id_ID"/>
        </w:rPr>
      </w:r>
      <w:r>
        <w:rPr>
          <w:lang w:val="id_ID" w:bidi="id_ID"/>
        </w:rPr>
        <w:t>Selanjutnya, Yesus memberikan contoh bunga-bunga yang indah dan bagaimana mereka tidak bekerja untuk membuat pakaian bagi diri mereka sendiri. Yesus mengatakan bahwa bahkan Raja Salomo tidak memiliki pakaian seindah bunga-bunga itu. Bunga-bunga itu tidak hidup lama, tetapi Allah menyediakan pakaian bagi mereka. Tentu saja Allah akan menyediakan pakaian bagi para murid, yang lebih penting daripada bunga. Yesus langsung berbicara kepada para murid dan menegur mereka. Yesus mengatakan mereka memiliki sedikit iman karena mereka tidak percaya kepada Allah untuk memberikan pakaian kepada mereka.</w:t>
      </w:r>
    </w:p>
    <w:p>
      <w:pPr/>
      <w:r>
        <w:rPr>
          <w:lang w:val="id_ID" w:bidi="id_ID"/>
        </w:rPr>
      </w:r>
      <w:r>
        <w:rPr>
          <w:lang w:val="id_ID" w:bidi="id_ID"/>
        </w:rPr>
        <w:t>Yesus bertanya, "Bukankah kehidupan lebih penting daripada makanan, dan tubuh lebih penting daripada pakaian?" Yesus tidak menginginkan jawaban atas pertanyaan ini. Yesus menggunakan pertanyaan untuk menunjukkan bahwa makanan dan pakaian bukan bagian yang paling penting dari kehidupan kita.</w:t>
      </w:r>
    </w:p>
    <w:p>
      <w:pPr/>
      <w:r>
        <w:rPr>
          <w:lang w:val="id_ID" w:bidi="id_ID"/>
        </w:rPr>
      </w:r>
      <w:r>
        <w:rPr>
          <w:lang w:val="id_ID" w:bidi="id_ID"/>
        </w:rPr>
        <w:t>Berhenti di sini dan diskusikan bagaimana Anda akan mengatakan hal ini dalam bahasa Anda. Apakah Anda akan menggunakan pertanyaan di sini, atau bentuk pernyataan lainnya?</w:t>
      </w:r>
    </w:p>
    <w:p>
      <w:pPr/>
      <w:r>
        <w:rPr>
          <w:lang w:val="id_ID" w:bidi="id_ID"/>
        </w:rPr>
      </w:r>
      <w:r>
        <w:rPr>
          <w:lang w:val="id_ID" w:bidi="id_ID"/>
        </w:rPr>
        <w:t>Yesus juga mengatakan kepada para murid bahwa Allah mendandani dan merawat bunga-bunga di padang. Yesus berkata, "Aku berkata kepadamu" untuk menekankan apa yang akan Ia katakan berikutnya. Yesus mengatakan ini ketika Ia ingin para murid-Nya mendengarkan dengan seksama karena pengajaran berikutnya sangat penting.</w:t>
      </w:r>
    </w:p>
    <w:p>
      <w:pPr/>
      <w:r>
        <w:rPr>
          <w:lang w:val="id_ID" w:bidi="id_ID"/>
        </w:rPr>
      </w:r>
      <w:r>
        <w:rPr>
          <w:lang w:val="id_ID" w:bidi="id_ID"/>
        </w:rPr>
        <w:t>Berhenti dan bicarakan dengan tim penerjemah Anda tentang bagaimana Anda menekankan sesuatu dalam bahasa Anda. Kata-kata apa yang Anda gunakan ketika Anda akan mengatakan sesuatu yang sangat penting?</w:t>
      </w:r>
    </w:p>
    <w:p>
      <w:pPr/>
      <w:r>
        <w:rPr>
          <w:lang w:val="id_ID" w:bidi="id_ID"/>
        </w:rPr>
      </w:r>
      <w:r>
        <w:rPr>
          <w:lang w:val="id_ID" w:bidi="id_ID"/>
        </w:rPr>
        <w:t>Bagian terakhir dari adegan kedua adalah ringkasan dari adegan itu. Yesus mengatakan kepada para murid bahwa karena Allah merawat mereka lebih daripada burung dan bunga, para murid tidak boleh bertanya di mana mereka akan mendapatkan makanan, minuman, atau pakaian mereka. Orang-orang yang tidak mengenal Allah, atau orang-orang yang tidak percaya, mencari makanan, minuman, dan pakaian, tetapi para murid tidak perlu khawatir seperti orang-orang yang tidak percaya khawatir. Allah akan memperhatikan kebutuhan para murid. Yesus mengatakan para murid harus hidup dengan cara yang berbeda daripada hidup orang-orang yang tidak percaya. Para murid harus mencari kerajaan Allah dan mencari apa yang baik, dan Allah akan menyediakan semua yang mereka butuhkan. Pikirkan bagaimana Anda dapat menunjukkan perbedaan antara bagaimana orang-orang yang tidak percaya hidup dan bagaimana para murid harus hidup.</w:t>
      </w:r>
    </w:p>
    <w:p>
      <w:pPr/>
      <w:r>
        <w:rPr>
          <w:lang w:val="id_ID" w:bidi="id_ID"/>
        </w:rPr>
      </w:r>
      <w:r>
        <w:rPr>
          <w:lang w:val="id_ID" w:bidi="id_ID"/>
        </w:rPr>
        <w:t>Pernyataan terakhir yang dikatakan Yesus adalah kesimpulan dari bagian ini. Yesus mengingatkan para murid untuk tidak khawatir tentang masalah di masa depan. Setiap hari akan memiliki kesulitan dan masalah, sehingga para murid tidak boleh menambahkan kesulitan dari hari-hari lain.</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Seseorang yang menyimpan harta di rumah mereka</w:t>
      </w:r>
    </w:p>
    <w:p>
      <w:pPr>
        <w:pStyle w:val="ListBullet"/>
        <w:spacing w:line="240" w:lineRule="auto"/>
        <w:ind w:left="720"/>
      </w:pPr>
      <w:r>
        <w:rPr>
          <w:lang w:val="id_ID" w:bidi="id_ID"/>
        </w:rPr>
      </w:r>
      <w:r>
        <w:rPr>
          <w:lang w:val="id_ID" w:bidi="id_ID"/>
        </w:rPr>
        <w:t>Seorang pencuri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Seseorang dengan mata yang baik</w:t>
      </w:r>
    </w:p>
    <w:p>
      <w:pPr>
        <w:pStyle w:val="ListBullet"/>
        <w:spacing w:line="240" w:lineRule="auto"/>
        <w:ind w:left="720"/>
      </w:pPr>
      <w:r>
        <w:rPr>
          <w:lang w:val="id_ID" w:bidi="id_ID"/>
        </w:rPr>
      </w:r>
      <w:r>
        <w:rPr>
          <w:lang w:val="id_ID" w:bidi="id_ID"/>
        </w:rPr>
        <w:t>Seseorang dengan mata yang buruk</w:t>
      </w:r>
    </w:p>
    <w:p>
      <w:pPr>
        <w:pStyle w:val="ListBullet"/>
        <w:spacing w:line="240" w:lineRule="auto"/>
        <w:ind w:left="720"/>
      </w:pPr>
      <w:r>
        <w:rPr>
          <w:lang w:val="id_ID" w:bidi="id_ID"/>
        </w:rPr>
      </w:r>
      <w:r>
        <w:rPr>
          <w:lang w:val="id_ID" w:bidi="id_ID"/>
        </w:rPr>
        <w:t>Seorang budak dan dua tuan</w:t>
      </w:r>
    </w:p>
    <w:p>
      <w:pPr>
        <w:pStyle w:val="ListBullet"/>
        <w:spacing w:line="240" w:lineRule="auto"/>
        <w:ind w:left="720"/>
      </w:pPr>
      <w:r>
        <w:rPr>
          <w:lang w:val="id_ID" w:bidi="id_ID"/>
        </w:rPr>
      </w:r>
      <w:r>
        <w:rPr>
          <w:lang w:val="id_ID" w:bidi="id_ID"/>
        </w:rPr>
        <w:t>Orang-orang kafir atau orang-orang yang tidak percaya</w:t>
      </w:r>
    </w:p>
    <w:p>
      <w:pPr/>
      <w:r>
        <w:rPr>
          <w:lang w:val="id_ID" w:bidi="id_ID"/>
        </w:rPr>
      </w:r>
      <w:r>
        <w:rPr>
          <w:lang w:val="id_ID" w:bidi="id_ID"/>
        </w:rPr>
        <w:t>Minta kelompok untuk memerankan kisah ini dua kali. Mereka harus memerankannya ke dalam bahasa sasaran terjemahan mereka. Pertama, minta kelompok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Dalam adegan pertama, Yesus duduk dan mengajar para murid-Nya. Murid-murid itu duduk di dekat Dia. Kerumunan orang juga mendengarkan. Yesus mengajar para murid agar tidak mengumpulkan harta di bumi. Yesus berkata bahwa harta di bumi tidak akan bertahan. Ngengat akan memakannya, karat akan menghancurkannya, dan pencuri akan mencurinya. Sebaliknya, para murid harus menyimpan harta di surga. Tidak ada ngengat yang akan memakannya, tidak ada karat yang akan menghancurkannya, dan tidak ada pencuri yang akan mencurinya.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mengajar tentang mata, terang, dan kegelapan. Dia mengatakan seseorang dengan mata yang baik memahami kebenaran tentang Allah, memiliki terang di seluruh tubuh mereka, dan bermurah hati. Seseorang dengan mata yang buruk tidak memahami kebenaran tentang Allah, hidup dalam kegelapan, dan tidak bermurah hati.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dengan penglihatan yang baik, "Bagaimana perasaan Anda?" Anda mungkin mendengar hal-hal seperti:</w:t>
      </w:r>
    </w:p>
    <w:p>
      <w:pPr>
        <w:pStyle w:val="ListBullet"/>
        <w:spacing w:line="240" w:lineRule="auto"/>
        <w:ind w:left="720"/>
      </w:pPr>
      <w:r>
        <w:rPr>
          <w:lang w:val="id_ID" w:bidi="id_ID"/>
        </w:rPr>
      </w:r>
      <w:r>
        <w:rPr>
          <w:lang w:val="id_ID" w:bidi="id_ID"/>
        </w:rPr>
        <w:t>Juga, tanyakan kepada aktor yang memerankan orang dengan penglihatan buruk,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mengajar tentang budak dan tuan untuk menunjukkan bagaimana para murid harus memilih untuk melayani Allah atau uang. Yesus mengatakan tidak mungkin seorang budak untuk sepenuhnya melayani dua tuan yang berbeda. Budak itu akan mengasihi dan setia kepada tuan yang satu dan membenci serta memandang rendah tuan yang lain. Yesus ingin para murid sepenuhnya melayani Allah dan bukan uang.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budak,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mengajar agar tidak khawatir akan makanan, minuman, dan pakaian. Yesus mengatakan burung-burung tidak menanam benih, memanen, atau menyimpan makanan, dan Allah menyediakan makanan bagi burung-burung itu. Yesus mengatakan bahwa Allah pasti akan menyediakan makanan dan minuman bagi para murid karena Allah merawat mereka lebih daripada Ia merawat burung-burung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juga mengatakan bunga-bunga di padang tidak bekerja untuk membuat pakaian, tetapi mereka lebih indah daripada raja terkaya dalam sejarah Israel. Allah mendandani bunga-bunga itu meskipun mereka hanya hidup dalam waktu yang singkat. Yesus mengatakan Allah pasti akan menyediakan pakaian bagi para murid juga karena Allah merawat mereka lebih daripada Ia merawat bunga-bunga. Yesus mengatakan para murid memiliki sedikit iman karena mereka khawatir tentang pakaian apa yang akan mereka kenakan.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para murid bahwa bangsa-bangsa yang tidak mengenal Allah, atau orang-orang yang tidak percaya, khawatir tentang mendapatkan cukup makanan, minuman, dan pakaian. Yesus ingin para murid mencari Allah dan kerajaan Allah daripada mencari makanan, minuman, dan pakaian. Yesus mengatakan Allah akan memberikan mereka apa yang mereka butuhkan.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tidak percaya,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para murid tidak boleh khawatir tentang besok, atau masa depan. Setiap hari memiliki kesusahannya sendiri, sehingga mereka tidak perlu menambahkan masalah pada hari esok.</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mengatakan para murid harus menyimpan harta di </w:t>
      </w:r>
      <w:r>
        <w:rPr>
          <w:b/>
          <w:lang w:val="id_ID" w:bidi="id_ID"/>
        </w:rPr>
        <w:t>surga</w:t>
      </w:r>
      <w:r>
        <w:rPr>
          <w:lang w:val="id_ID" w:bidi="id_ID"/>
        </w:rPr>
        <w:t xml:space="preserve">dan bukan harta di bumi. Surga dapat mengacu pada langit, atau pada tempat di mana Allah dan para malaikat-Nya tinggal, tergantung pada konteksnya. Dalam konteks ini, surga berarti tempat di mana Allah tinggal. Lihat Daftar Kata Utama untuk definisi yang lebih lengkap tentang kata </w:t>
      </w:r>
      <w:r>
        <w:rPr>
          <w:lang w:val="id_ID" w:bidi="id_ID"/>
        </w:rPr>
        <w:t>surga</w:t>
      </w:r>
      <w:r>
        <w:rPr>
          <w:lang w:val="id_ID" w:bidi="id_ID"/>
        </w:rPr>
        <w:t>.</w:t>
      </w:r>
    </w:p>
    <w:p>
      <w:pPr/>
      <w:r>
        <w:rPr>
          <w:lang w:val="id_ID" w:bidi="id_ID"/>
        </w:rPr>
      </w:r>
      <w:r>
        <w:rPr>
          <w:lang w:val="id_ID" w:bidi="id_ID"/>
        </w:rPr>
        <w:t>Yesus mengatakan bahwa di mana harta seseorang berada, di situlah hati mereka juga akan berada. Dalam budaya Yahudi, "hati" adalah kata untuk menunjukkan kehidupan batin dan pikiran.</w:t>
      </w:r>
    </w:p>
    <w:p>
      <w:pPr/>
      <w:r>
        <w:rPr>
          <w:lang w:val="id_ID" w:bidi="id_ID"/>
        </w:rPr>
      </w:r>
      <w:r>
        <w:rPr>
          <w:lang w:val="id_ID" w:bidi="id_ID"/>
        </w:rPr>
        <w:t>Berhenti dan bicarakan tentang kata apa yang paling alami dalam bahasa Anda untuk mewakili kehidupan batin dan pikiran. Gunakan kata yang sama yang Anda terjemahkan sebelumnya ketika Yesus mengajarkan ucapan "Berbahagialah orang yang murni hatinya."</w:t>
      </w:r>
    </w:p>
    <w:p>
      <w:pPr/>
      <w:r>
        <w:rPr>
          <w:lang w:val="id_ID" w:bidi="id_ID"/>
        </w:rPr>
      </w:r>
      <w:r>
        <w:rPr>
          <w:lang w:val="id_ID" w:bidi="id_ID"/>
        </w:rPr>
        <w:t>Yesus mengatakan mata seseorang seperti</w:t>
      </w:r>
      <w:r>
        <w:rPr>
          <w:lang w:val="id_ID" w:bidi="id_ID"/>
        </w:rPr>
        <w:t>pelita</w:t>
      </w:r>
      <w:r>
        <w:rPr>
          <w:lang w:val="id_ID" w:bidi="id_ID"/>
        </w:rPr>
        <w:t>bagi tubuh mereka. Mata mereka membawa</w:t>
      </w:r>
      <w:r>
        <w:rPr>
          <w:b/>
          <w:lang w:val="id_ID" w:bidi="id_ID"/>
        </w:rPr>
        <w:t>terang</w:t>
      </w:r>
      <w:r>
        <w:rPr>
          <w:lang w:val="id_ID" w:bidi="id_ID"/>
        </w:rPr>
        <w:t xml:space="preserve"> atau kegelapan untuk seluruh tubuh mereka. Jika seseorang "penuh dengan terang," itu berarti mereka memahami kebenaran tentang Allah. Terjemahkan terang yang sama seperti yang telah Anda lakukan sebelumnya.</w:t>
      </w:r>
    </w:p>
    <w:p>
      <w:pPr/>
      <w:r>
        <w:rPr>
          <w:lang w:val="id_ID" w:bidi="id_ID"/>
        </w:rPr>
      </w:r>
      <w:r>
        <w:rPr>
          <w:lang w:val="id_ID" w:bidi="id_ID"/>
        </w:rPr>
        <w:t xml:space="preserve">Berhenti dan tunjukkan gambar sebuah </w:t>
      </w:r>
      <w:r>
        <w:rPr>
          <w:lang w:val="id_ID" w:bidi="id_ID"/>
        </w:rPr>
        <w:t>pelita</w:t>
      </w:r>
      <w:r>
        <w:rPr>
          <w:lang w:val="id_ID" w:bidi="id_ID"/>
        </w:rPr>
        <w:t>lagi jika diperlukan.</w:t>
      </w:r>
    </w:p>
    <w:p>
      <w:pPr/>
      <w:r>
        <w:rPr>
          <w:lang w:val="id_ID" w:bidi="id_ID"/>
        </w:rPr>
      </w:r>
      <w:r>
        <w:rPr>
          <w:lang w:val="id_ID" w:bidi="id_ID"/>
        </w:rPr>
        <w:t xml:space="preserve">Yesus mengatakan tidak ada </w:t>
      </w:r>
      <w:r>
        <w:rPr>
          <w:b/>
          <w:lang w:val="id_ID" w:bidi="id_ID"/>
        </w:rPr>
        <w:t>hamba</w:t>
      </w:r>
      <w:r>
        <w:rPr>
          <w:lang w:val="id_ID" w:bidi="id_ID"/>
        </w:rPr>
        <w:t xml:space="preserve">, atau </w:t>
      </w:r>
      <w:r>
        <w:rPr>
          <w:lang w:val="id_ID" w:bidi="id_ID"/>
        </w:rPr>
        <w:t>budak</w:t>
      </w:r>
      <w:r>
        <w:rPr>
          <w:lang w:val="id_ID" w:bidi="id_ID"/>
        </w:rPr>
        <w:t xml:space="preserve"> yang dapat melayani dua tuan. "Melayani dua tuan" tidak berarti bekerja di dua pekerjaan yang berbeda untuk dua pemberi kerja yang berbeda. Pada zaman Yesus, orang-orang yang memiliki budak dan pelayan atau hamba benar-benar berada di bawah kendali tuan yang memiliki mereka. Terjemahkan hamba atau melayani dengan cara yang sama yang telah Anda lakukan sebelumnya dan lihat Daftar Kata Utama untuk definisi yang lebih lengkap dari kata-kata </w:t>
      </w:r>
      <w:r>
        <w:rPr>
          <w:lang w:val="id_ID" w:bidi="id_ID"/>
        </w:rPr>
        <w:t>hamba</w:t>
      </w:r>
      <w:r>
        <w:rPr>
          <w:lang w:val="id_ID" w:bidi="id_ID"/>
        </w:rPr>
        <w:t>.</w:t>
      </w:r>
    </w:p>
    <w:p>
      <w:pPr/>
      <w:r>
        <w:rPr>
          <w:lang w:val="id_ID" w:bidi="id_ID"/>
        </w:rPr>
      </w:r>
      <w:r>
        <w:rPr>
          <w:lang w:val="id_ID" w:bidi="id_ID"/>
        </w:rPr>
        <w:t xml:space="preserve">Yesus mengatakan </w:t>
      </w:r>
      <w:r>
        <w:rPr>
          <w:b/>
          <w:lang w:val="id_ID" w:bidi="id_ID"/>
        </w:rPr>
        <w:t>Bapa surgawi</w:t>
      </w:r>
      <w:r>
        <w:rPr>
          <w:lang w:val="id_ID" w:bidi="id_ID"/>
        </w:rPr>
        <w:t xml:space="preserve"> mereka merawat burung-burung dan memberi mereka makan. Yesus menyebut Allah sebagai Bapa mereka di surga, yang berarti Allah menciptakan umat-Nya dan memperhatikan mereka seperti seorang bapak merawat anak-anaknya. Allah juga adalah Bapa Yesus, jadi pastikan untuk menerjemahkan "Bapamu" untuk menunjukkan ini.</w:t>
      </w:r>
    </w:p>
    <w:p>
      <w:pPr/>
      <w:r>
        <w:rPr>
          <w:lang w:val="id_ID" w:bidi="id_ID"/>
        </w:rPr>
      </w:r>
      <w:r>
        <w:rPr>
          <w:lang w:val="id_ID" w:bidi="id_ID"/>
        </w:rPr>
        <w:t xml:space="preserve">Yesus mengatakan para murid memiliki "sedikit iman" karena kekhawatiran mereka. </w:t>
      </w:r>
      <w:r>
        <w:rPr>
          <w:b/>
          <w:lang w:val="id_ID" w:bidi="id_ID"/>
        </w:rPr>
        <w:t>Iman</w:t>
      </w:r>
      <w:r>
        <w:rPr>
          <w:lang w:val="id_ID" w:bidi="id_ID"/>
        </w:rPr>
        <w:t xml:space="preserve"> berarti memiliki kepercayaan dan keyakinan kepada Allah. Seseorang dengan "sedikit iman" berarti mereka tidak percaya kepada Allah untuk memenuhi kebutuhan mereka. Terjemahkan iman dengan cara yang sama yang telah Anda lakukan sebelumnya dan lihat Daftar Kata Utama untuk definisi yang lebih lengkap dari kata </w:t>
      </w:r>
      <w:r>
        <w:rPr>
          <w:lang w:val="id_ID" w:bidi="id_ID"/>
        </w:rPr>
        <w:t>iman</w:t>
      </w:r>
      <w:r>
        <w:rPr>
          <w:lang w:val="id_ID" w:bidi="id_ID"/>
        </w:rPr>
        <w:t>.</w:t>
      </w:r>
    </w:p>
    <w:p>
      <w:pPr/>
      <w:r>
        <w:rPr>
          <w:lang w:val="id_ID" w:bidi="id_ID"/>
        </w:rPr>
      </w:r>
      <w:r>
        <w:rPr>
          <w:lang w:val="id_ID" w:bidi="id_ID"/>
        </w:rPr>
        <w:t xml:space="preserve">Yesus mengatakan </w:t>
      </w:r>
      <w:r>
        <w:rPr>
          <w:b/>
          <w:lang w:val="id_ID" w:bidi="id_ID"/>
        </w:rPr>
        <w:t>orang-orang bukan Yahudi</w:t>
      </w:r>
      <w:r>
        <w:rPr>
          <w:lang w:val="id_ID" w:bidi="id_ID"/>
        </w:rPr>
        <w:t xml:space="preserve">, atau orang-orang kafir yang tidak percaya, mencari makanan, minuman, dan pakaian. Orang Yahudi tidak memiliki pandangan yang baik tentang orang-orang bukan Yahudi karena orang-orang bukan Yahudi bukan bagian dari keluarga Allah dalam pandangan mereka. Orang Yahudi secara tradisional memandang orang-orang bukan Yahudi sebagai tidak bermoral dan tidak saleh. Sering kali istilah orang-orang bukan Yahudi merujuk pada orang-orang Romawi. Dalam bahasa aslinya, kata orang-orang bukan Yahudi diterjemahkan sebagai orang-orang kafir, orang-orang asing, atau "mereka yang tidak mengenal Allah." Yesus ingin para murid hidup secara berbeda dari orang-orang bukan Yahudi. Terjemahkan orang-orang bukan Yahudi dengan cara yang sama seperti pada perikop sebelumnya, dan lihat Daftar Kata Utama untuk definisi yang lebih lengkap dari kata </w:t>
      </w:r>
      <w:r>
        <w:rPr>
          <w:lang w:val="id_ID" w:bidi="id_ID"/>
        </w:rPr>
        <w:t>orang-orang bukan Yahudi</w:t>
      </w:r>
      <w:r>
        <w:rPr>
          <w:lang w:val="id_ID" w:bidi="id_ID"/>
        </w:rPr>
        <w:t>.</w:t>
      </w:r>
    </w:p>
    <w:p>
      <w:pPr/>
      <w:r>
        <w:rPr>
          <w:lang w:val="id_ID" w:bidi="id_ID"/>
        </w:rPr>
      </w:r>
      <w:r>
        <w:rPr>
          <w:lang w:val="id_ID" w:bidi="id_ID"/>
        </w:rPr>
        <w:t xml:space="preserve">Yesus mengatakan para murid harus mencari </w:t>
      </w:r>
      <w:r>
        <w:rPr>
          <w:b/>
          <w:lang w:val="id_ID" w:bidi="id_ID"/>
        </w:rPr>
        <w:t>Kerajaan Allah</w:t>
      </w:r>
      <w:r>
        <w:rPr>
          <w:lang w:val="id_ID" w:bidi="id_ID"/>
        </w:rPr>
        <w:t xml:space="preserve"> daripada mencari makanan, minuman, dan pakaian. Kerajaan Allah adalah sama dengan </w:t>
      </w:r>
      <w:r>
        <w:rPr>
          <w:b/>
          <w:lang w:val="id_ID" w:bidi="id_ID"/>
        </w:rPr>
        <w:t>kerajaan surga</w:t>
      </w:r>
      <w:r>
        <w:rPr>
          <w:lang w:val="id_ID" w:bidi="id_ID"/>
        </w:rPr>
        <w:t xml:space="preserve">. Kerajaan surga adalah tentang Allah yang memerintah di dalam hati umat-Nya daripada tempat fisik. Anda akan mengingat frasa "kerajaan surga" dari beberapa perikop sebelumnya. Terjemahkan frasa yang sama di sini. Lihat Daftar Kata Utama untuk definisi yang lebih lengkap dari frasa </w:t>
      </w:r>
      <w:r>
        <w:rPr>
          <w:lang w:val="id_ID" w:bidi="id_ID"/>
        </w:rPr>
        <w:t>kerajaan surga</w:t>
      </w:r>
      <w:r>
        <w:rPr>
          <w:lang w:val="id_ID" w:bidi="id_ID"/>
        </w:rPr>
        <w:t>.</w:t>
      </w:r>
    </w:p>
    <w:p>
      <w:pPr/>
      <w:r>
        <w:rPr>
          <w:lang w:val="id_ID" w:bidi="id_ID"/>
        </w:rPr>
      </w:r>
      <w:r>
        <w:rPr>
          <w:lang w:val="id_ID" w:bidi="id_ID"/>
        </w:rPr>
        <w:t xml:space="preserve">Yesus juga mengatakan para murid harus mencari </w:t>
      </w:r>
      <w:r>
        <w:rPr>
          <w:b/>
          <w:lang w:val="id_ID" w:bidi="id_ID"/>
        </w:rPr>
        <w:t>kebenaran Allah</w:t>
      </w:r>
      <w:r>
        <w:rPr>
          <w:lang w:val="id_ID" w:bidi="id_ID"/>
        </w:rPr>
        <w:t xml:space="preserve">. Yesus bermaksud para murid harus melakukan apa yang menurut Allah benar dan baik. Ini harus diterjemahkan sama seperti pada perikop sebelumnya. Lihat Daftar Kata Utama untuk definisi yang lebih lengkap tentang kata </w:t>
      </w:r>
      <w:r>
        <w:rPr>
          <w:lang w:val="id_ID" w:bidi="id_ID"/>
        </w:rPr>
        <w:t>kebenaran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7:1–12</w:t>
      </w:r>
      <w:r>
        <w:rPr>
          <w:lang w:val="id_ID" w:bidi="id_ID"/>
        </w:rPr>
      </w:r>
    </w:p>
    <w:p>
      <w:pPr>
        <w:pStyle w:val="Heading3"/>
      </w:pPr>
      <w:r>
        <w:rPr>
          <w:lang w:val="id_ID" w:bidi="id_ID"/>
        </w:rPr>
        <w:t>Dengar dan Renungkan</w:t>
      </w:r>
    </w:p>
    <w:p>
      <w:pPr/>
      <w:r>
        <w:rPr>
          <w:lang w:val="id_ID" w:bidi="id_ID"/>
        </w:rPr>
      </w:r>
      <w:r>
        <w:rPr>
          <w:lang w:val="id_ID" w:bidi="id_ID"/>
        </w:rPr>
        <w:t>Dengarkan Matius 7:1–12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duduk di lereng gunung, dan Dia mengajar para murid-Nya, atau para pengikut terdekat. Kerumunan orang juga mendengarkan. Yesus mengajar mereka tentang bagaimana menjadi lebih benar daripada orang-orang Farisi dan ahli-ahli Taurat. Yesus juga mengajar mereka tentang harta di surga, tentang kekhawatiran, dan tentang Allah yang memenuhi kebutuhan para murid. Sekarang, Yesus mengajar tentang tidak menghakimi orang lain dan tentang bagaimana bertekun dalam doa kepada Allah.</w:t>
      </w:r>
    </w:p>
    <w:p>
      <w:pPr/>
      <w:r>
        <w:rPr>
          <w:lang w:val="id_ID" w:bidi="id_ID"/>
        </w:rPr>
      </w:r>
      <w:r>
        <w:rPr>
          <w:lang w:val="id_ID" w:bidi="id_ID"/>
        </w:rPr>
        <w:t>Yesus memulai bagian pengajaran ini dengan mengatakan kepada para murid-Nya untuk tidak menghakimi orang lain. "Menghakimi" berarti menyatakan seseorang bersalah atau menghukum mereka. Yesus berbicara tentang hubungan sehari-hari yang dimiliki para murid dengan orang lain. Yesus menggunakan pepatah umum pada saat itu untuk menunjukkan bahwa jika para murid menghakimi seseorang dengan keras, Allah juga akan menghakimi mereka dengan keras. Jika para murid menghakimi orang lain dengan adil, Allah juga akan menghakimi para murid dengan adil. Pada zaman Yesus, orang-orang menggunakan cawan pengukur untuk menjual sejumlah gandum atau tongkat pengukur untuk mengukur panjang suatu produk. Jika Anda mengisi cawan itu penuh ketika Anda menjual sesuatu kepada orang lain, maka orang lain juga akan mengisi cawan mereka penuh ketika mereka menjual sesuatu kepada Anda. Jika Anda bermurah hati kepada orang lain, mereka akan bermurah hati kepada Anda. Dan jika Anda tidak bermurah hati kepada orang lain, mereka tidak akan bermurah hati kepada Anda. Standar yang Anda gunakan dengan orang lain adalah standar yang sama yang akan digunakan Allah kepada Anda.</w:t>
      </w:r>
    </w:p>
    <w:p>
      <w:pPr/>
      <w:r>
        <w:rPr>
          <w:lang w:val="id_ID" w:bidi="id_ID"/>
        </w:rPr>
      </w:r>
      <w:r>
        <w:rPr>
          <w:lang w:val="id_ID" w:bidi="id_ID"/>
        </w:rPr>
        <w:t xml:space="preserve">Berhenti dan tunjukkan gambar </w:t>
      </w:r>
      <w:r>
        <w:rPr>
          <w:b/>
          <w:lang w:val="id_ID" w:bidi="id_ID"/>
        </w:rPr>
        <w:t>cawan pengukur dan tongkat pengukur</w:t>
      </w:r>
      <w:r>
        <w:rPr>
          <w:lang w:val="id_ID" w:bidi="id_ID"/>
        </w:rPr>
        <w:t xml:space="preserve"> dari zaman Yesus.</w:t>
      </w:r>
    </w:p>
    <w:p>
      <w:pPr/>
      <w:r>
        <w:rPr>
          <w:lang w:val="id_ID" w:bidi="id_ID"/>
        </w:rPr>
      </w:r>
      <w:r>
        <w:rPr>
          <w:lang w:val="id_ID" w:bidi="id_ID"/>
        </w:rPr>
        <w:t>Selanjutnya, Yesus menceritakan kisah pendek untuk mengajarkan sesuatu yang penting tentang Allah. Ia mengajukan dua pertanyaan kepada mereka, dan ia tidak menginginkan jawaban atas pertanyaan-pertanyaan itu. Dia menunjukkan bahwa adalah salah untuk lebih memperhatikan selumbar di mata saudara mereka ketika mereka memiliki balok di mata mereka sendiri. Selumbar dulunya adalah sepotong kecil jerami, debu, atau kayu, dan balok kayu adalah sepotong kayu besar dan berat yang digunakan orang untuk membangun rumah. "Saudara" berarti sesama murid dan bukan saudara sedarah. Baik setitik maupun kayu balok adalah hal yang umum pada zaman Yesus.</w:t>
      </w:r>
    </w:p>
    <w:p>
      <w:pPr/>
      <w:r>
        <w:rPr>
          <w:lang w:val="id_ID" w:bidi="id_ID"/>
        </w:rPr>
      </w:r>
      <w:r>
        <w:rPr>
          <w:lang w:val="id_ID" w:bidi="id_ID"/>
        </w:rPr>
        <w:t xml:space="preserve">Berhenti dan tunjukkan satu gambar kayu </w:t>
      </w:r>
      <w:r>
        <w:rPr>
          <w:lang w:val="id_ID" w:bidi="id_ID"/>
        </w:rPr>
        <w:t>balok</w:t>
      </w:r>
      <w:r>
        <w:rPr>
          <w:lang w:val="id_ID" w:bidi="id_ID"/>
        </w:rPr>
        <w:t>.</w:t>
      </w:r>
    </w:p>
    <w:p>
      <w:pPr/>
      <w:r>
        <w:rPr>
          <w:lang w:val="id_ID" w:bidi="id_ID"/>
        </w:rPr>
      </w:r>
      <w:r>
        <w:rPr>
          <w:lang w:val="id_ID" w:bidi="id_ID"/>
        </w:rPr>
        <w:t>Juga, diskusikan dengan tim penerjemah Anda saat Anda memiliki setitik debu di mata Anda atau bayangkan seperti apa rasanya. Jika memungkinkan, kunjungi seseorang yang membangun rumah dan lihat seberapa besar balok kayu dibandingkan dengan sebuah serpihan kecil. Jika orang-orang tidak menggunakan kayu untuk membangun rumah di komunitas Anda, temukan bahan-bahan besar lainnya yang mereka gunakan dan bandingkan dengan serpihan kayu atau debu.</w:t>
      </w:r>
    </w:p>
    <w:p>
      <w:pPr/>
      <w:r>
        <w:rPr>
          <w:lang w:val="id_ID" w:bidi="id_ID"/>
        </w:rPr>
      </w:r>
      <w:r>
        <w:rPr>
          <w:lang w:val="id_ID" w:bidi="id_ID"/>
        </w:rPr>
        <w:t>Setitik itu mewakili dosa atau masalah kecil dalam kehidupan seorang murid. Sebuah balok mewakili dosa atau masalah besar dalam kehidupan seorang murid. Yesus ingin para murid memberi lebih banyak perhatian kepada dosa-dosa besar dalam kehidupan mereka sendiri daripada dosa-dosa yang lebih kecil dalam kehidupan rekan-rekan murid mereka. Juga, tidak mungkin membantu seseorang mengeluarkan selumbar, atau dosa kecil, dari mata saudaranya, sampai Anda mengeluarkan balok, atau dosa besar, dari mata Anda sendiri. Yesus menyebut para murid sebagai munafik karena mereka tidak menggunakan standar yang sama untuk diri mereka sendiri seperti yang mereka gunakan untuk orang lain. Ia ingin para murid mengurus dosa-dosa mereka sendiri yang lebih besar sebelum mencoba membantu saudara-saudara mereka dengan dosa-dosa mereka yang lebih kecil.</w:t>
      </w:r>
    </w:p>
    <w:p>
      <w:pPr/>
      <w:r>
        <w:rPr>
          <w:lang w:val="id_ID" w:bidi="id_ID"/>
        </w:rPr>
      </w:r>
      <w:r>
        <w:rPr>
          <w:lang w:val="id_ID" w:bidi="id_ID"/>
        </w:rPr>
        <w:t>Selanjutnya, Yesus mengajarkan sebuah pepatah menggunakan bahasa khusus tentang anjing, babi, dan mutiara. Yesus tidak ingin para murid memberikan hal-hal kudus kepada anjing atau melemparkan mutiara kepada babi. Anjing dan babi mungkin merujuk pada orang-orang yang menolak ajaran Yesus. Baik anjing maupun babi adalah binatang yang najis dalam budaya Yahudi. Mutiara adalah manik-manik kecil dan indah yang digunakan orang-orang untuk perhiasan. Mutiara dan "apa yang kudus" berarti kebenaran tentang Allah.</w:t>
      </w:r>
    </w:p>
    <w:p>
      <w:pPr/>
      <w:r>
        <w:rPr>
          <w:lang w:val="id_ID" w:bidi="id_ID"/>
        </w:rPr>
      </w:r>
      <w:r>
        <w:rPr>
          <w:lang w:val="id_ID" w:bidi="id_ID"/>
        </w:rPr>
        <w:t xml:space="preserve">Berhenti dan tunjukkan gambar sebuah </w:t>
      </w:r>
      <w:r>
        <w:rPr>
          <w:lang w:val="id_ID" w:bidi="id_ID"/>
        </w:rPr>
        <w:t>mutiara</w:t>
      </w:r>
      <w:r>
        <w:rPr>
          <w:lang w:val="id_ID" w:bidi="id_ID"/>
        </w:rPr>
        <w:t xml:space="preserve">, seekor </w:t>
      </w:r>
      <w:r>
        <w:rPr>
          <w:lang w:val="id_ID" w:bidi="id_ID"/>
        </w:rPr>
        <w:t>anjing</w:t>
      </w:r>
      <w:r>
        <w:rPr>
          <w:lang w:val="id_ID" w:bidi="id_ID"/>
        </w:rPr>
        <w:t xml:space="preserve">, dan seekor </w:t>
      </w:r>
      <w:r>
        <w:rPr>
          <w:lang w:val="id_ID" w:bidi="id_ID"/>
        </w:rPr>
        <w:t>babi</w:t>
      </w:r>
      <w:r>
        <w:rPr>
          <w:lang w:val="id_ID" w:bidi="id_ID"/>
        </w:rPr>
        <w:t>.</w:t>
      </w:r>
    </w:p>
    <w:p>
      <w:pPr/>
      <w:r>
        <w:rPr>
          <w:lang w:val="id_ID" w:bidi="id_ID"/>
        </w:rPr>
      </w:r>
      <w:r>
        <w:rPr>
          <w:lang w:val="id_ID" w:bidi="id_ID"/>
        </w:rPr>
        <w:t>Yesus mengatakan para murid tidak boleh terus mengajarkan hal-hal kudus tentang Allah kepada orang-orang yang terus menolak ajaran-ajaran ini. Hal itu ibarat babi yang menginjak-injak mutiara berharga, atau anjing liar yang berbalik dan menyerang mereka dengan giginya. Yesus ingin para murid-Nya berhati-hati untuk tidak membagikan kebenaran Allah kepada orang-orang yang tidak menghargainya.</w:t>
      </w:r>
    </w:p>
    <w:p>
      <w:pPr/>
      <w:r>
        <w:rPr>
          <w:lang w:val="id_ID" w:bidi="id_ID"/>
        </w:rPr>
      </w:r>
      <w:r>
        <w:rPr>
          <w:lang w:val="id_ID" w:bidi="id_ID"/>
        </w:rPr>
        <w:t>Pada bagian berikutnya, Yesus mengajar lebih banyak tentang doa. Yesus menggunakan tiga cara untuk mengatakan bahwa para murid harus terus berdoa kepada Allah untuk apa yang mereka butuhkan. Yesus mengatakan para murid harus meminta hal-hal dalam doa kepada Allah, mencari kepada Allah apa yang mereka butuhkan, dan mengetuk pintu untuk meminta Allah membukanya. Pada zaman Yesus, orang-orang mengetuk pintu kayu untuk melihat apakah orang di dalamnya akan membuka pintu. Dalam setiap kasus, Yesus mengatakan bahwa Allah akan membuka pintu bagi para murid, atau memberikan mereka apa yang mereka minta.</w:t>
      </w:r>
    </w:p>
    <w:p>
      <w:pPr/>
      <w:r>
        <w:rPr>
          <w:lang w:val="id_ID" w:bidi="id_ID"/>
        </w:rPr>
      </w:r>
      <w:r>
        <w:rPr>
          <w:lang w:val="id_ID" w:bidi="id_ID"/>
        </w:rPr>
        <w:t>Yesus menggunakan contoh seorang ayah dan anak untuk mengajar lebih banyak tentang doa. Yesus mengatakan bahwa Allah akan memberikan hal-hal baik kepada para murid dengan cara yang sama seperti seorang ayah manusia memberikan hal-hal baik kepada anak-anaknya. Yesus mengajukan dua pertanyaan, dan ia tidak menginginkan jawaban atas pertanyaan-pertanyaan itu. Ia menunjukkan bahwa tidak ada ayah manusia yang akan memberikan batu kepada anaknya jika anak itu meminta roti. Roti adalah makanan umum yang dimakan orang-orang Yahudi setiap hari, dan anak itu meminta roti karena ia lapar. Sebuah batu mungkin terlihat seperti sebongkah roti bundar.</w:t>
      </w:r>
    </w:p>
    <w:p>
      <w:pPr/>
      <w:r>
        <w:rPr>
          <w:lang w:val="id_ID" w:bidi="id_ID"/>
        </w:rPr>
      </w:r>
      <w:r>
        <w:rPr>
          <w:lang w:val="id_ID" w:bidi="id_ID"/>
        </w:rPr>
        <w:t xml:space="preserve">Berhenti dan tunjukkan gambar sebuah </w:t>
      </w:r>
      <w:r>
        <w:rPr>
          <w:lang w:val="id_ID" w:bidi="id_ID"/>
        </w:rPr>
        <w:t>roti</w:t>
      </w:r>
      <w:r>
        <w:rPr>
          <w:lang w:val="id_ID" w:bidi="id_ID"/>
        </w:rPr>
        <w:t>.</w:t>
      </w:r>
    </w:p>
    <w:p>
      <w:pPr/>
      <w:r>
        <w:rPr>
          <w:lang w:val="id_ID" w:bidi="id_ID"/>
        </w:rPr>
      </w:r>
      <w:r>
        <w:rPr>
          <w:lang w:val="id_ID" w:bidi="id_ID"/>
        </w:rPr>
        <w:t>Pertanyaan kedua Yesus menunjukkan bahwa tidak ada ayah yang akan memberikan ular kepada anaknya jika anak itu meminta ikan. Ikan juga adalah makanan umum yang dimakan orang-orang Yahudi, dan anak itu meminta ikan karena ia lapar. Hukum Yahudi mengatakan bahwa orang-orang tidak dapat makan ular, sehingga tidak ada ayah yang akan memberikan ular kepada anaknya. Seekor ular mungkin terlihat seperti beberapa jenis ikan yang umum di daerah Yesus, tetapi seekor ular dapat menggigit seseorang dan menyakiti mereka.</w:t>
      </w:r>
    </w:p>
    <w:p>
      <w:pPr/>
      <w:r>
        <w:rPr>
          <w:lang w:val="id_ID" w:bidi="id_ID"/>
        </w:rPr>
      </w:r>
      <w:r>
        <w:rPr>
          <w:lang w:val="id_ID" w:bidi="id_ID"/>
        </w:rPr>
        <w:t xml:space="preserve">Berhenti dan tunjukkan gambar </w:t>
      </w:r>
      <w:r>
        <w:rPr>
          <w:lang w:val="id_ID" w:bidi="id_ID"/>
        </w:rPr>
        <w:t>seekor ular</w:t>
      </w:r>
      <w:r>
        <w:rPr>
          <w:lang w:val="id_ID" w:bidi="id_ID"/>
        </w:rPr>
        <w:t xml:space="preserve"> dan </w:t>
      </w:r>
      <w:r>
        <w:rPr>
          <w:lang w:val="id_ID" w:bidi="id_ID"/>
        </w:rPr>
        <w:t>seekor ikan</w:t>
      </w:r>
      <w:r>
        <w:rPr>
          <w:lang w:val="id_ID" w:bidi="id_ID"/>
        </w:rPr>
        <w:t>.</w:t>
      </w:r>
    </w:p>
    <w:p>
      <w:pPr/>
      <w:r>
        <w:rPr>
          <w:lang w:val="id_ID" w:bidi="id_ID"/>
        </w:rPr>
      </w:r>
      <w:r>
        <w:rPr>
          <w:lang w:val="id_ID" w:bidi="id_ID"/>
        </w:rPr>
        <w:t>Berhenti dan diskusikan tentang orang tua yang memberikan hadiah yang baik kepada anak-anak mereka. Ceritakan kisah tentang saat Anda atau seseorang yang Anda kenal memberikan hadiah yang baik kepada seorang anak.</w:t>
      </w:r>
    </w:p>
    <w:p>
      <w:pPr/>
      <w:r>
        <w:rPr>
          <w:lang w:val="id_ID" w:bidi="id_ID"/>
        </w:rPr>
      </w:r>
      <w:r>
        <w:rPr>
          <w:lang w:val="id_ID" w:bidi="id_ID"/>
        </w:rPr>
        <w:t>Yesus membandingkan manusia dan Allah dan jenis hadiah yang diberikan manusia dan Allah. Yesus mengatakan bahwa orang-orang jahat pun, mereka masih dapat memberikan hadiah yang baik seperti roti dan ikan kepada anak-anak mereka. Semua orang yang mendengarkan Yesus tahu bahwa Allah itu baik, dan karenanya Allah pasti akan memberikan hadiah yang baik kepada anak-anak-Nya ketika mereka meminta kepada-Nya. Yesus menyebut Allah sebagai Bapa mereka di surga karena Allah memperhatikan umat-Nya seperti seorang ayah merawat anak-anaknya.</w:t>
      </w:r>
    </w:p>
    <w:p>
      <w:pPr/>
      <w:r>
        <w:rPr>
          <w:lang w:val="id_ID" w:bidi="id_ID"/>
        </w:rPr>
      </w:r>
      <w:r>
        <w:rPr>
          <w:lang w:val="id_ID" w:bidi="id_ID"/>
        </w:rPr>
        <w:t xml:space="preserve">Yesus menyelesaikan bagian pengajaran ini dengan sebuah pernyataan penting. Itu bukan ringkasan dari ajaran sebelumnya tentang doa kepada Allah karena pernyataan ini adalah tentang bagaimana memperlakukan orang lain. Sebaliknya, ini adalah kesimpulan dari </w:t>
      </w:r>
      <w:r>
        <w:rPr>
          <w:b/>
          <w:lang w:val="id_ID" w:bidi="id_ID"/>
        </w:rPr>
        <w:t>seluruh pengajaran</w:t>
      </w:r>
      <w:r>
        <w:rPr>
          <w:lang w:val="id_ID" w:bidi="id_ID"/>
        </w:rPr>
        <w:t xml:space="preserve"> yang telah Yesus berikan di gunung sejauh ini. Yesus mengatakan kepada para murid bahwa mereka harus memperlakukan orang lain seperti yang mereka inginkan agar orang lain memperlakukan mereka. Ini mirip dengan pepatah umum yang juga diajarkan para guru Yahudi lainnya. Para guru Yahudi lainnya mengajarkan, "Jangan memperlakukan orang lain sebagaimana Anda tidak ingin diperlakukan." Yesus memberikan standar yang lebih tinggi kepada para murid ketika Ia mengatakan bahwa mereka harus memperlakukan orang lain seperti mereka ingin diperlakukan. Yesus mengatakan ketika para murid memperlakukan orang lain dengan cara ini, mereka melakukan hal utama yang diajarkan hukum Musa dan para nabi untuk dilakukan kepada orang-orang.</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mengajar para murid-Nya untuk tidak menghakimi orang lain.</w:t>
      </w:r>
    </w:p>
    <w:p>
      <w:pPr/>
      <w:r>
        <w:rPr>
          <w:lang w:val="id_ID" w:bidi="id_ID"/>
        </w:rPr>
      </w:r>
      <w:r>
        <w:rPr>
          <w:b/>
          <w:lang w:val="id_ID" w:bidi="id_ID"/>
        </w:rPr>
        <w:t>Adegan kedua:</w:t>
      </w:r>
      <w:r>
        <w:rPr>
          <w:lang w:val="id_ID" w:bidi="id_ID"/>
        </w:rPr>
        <w:t xml:space="preserve"> Yesus mengajar tentang bagaimana berdoa dengan tekun kepada Allah.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lain</w:t>
      </w:r>
    </w:p>
    <w:p>
      <w:pPr>
        <w:pStyle w:val="ListBullet"/>
        <w:spacing w:line="240" w:lineRule="auto"/>
        <w:ind w:left="720"/>
      </w:pPr>
      <w:r>
        <w:rPr>
          <w:lang w:val="id_ID" w:bidi="id_ID"/>
        </w:rPr>
      </w:r>
      <w:r>
        <w:rPr>
          <w:lang w:val="id_ID" w:bidi="id_ID"/>
        </w:rPr>
        <w:t>Seorang saudara dengan balok kayu di matanya</w:t>
      </w:r>
    </w:p>
    <w:p>
      <w:pPr>
        <w:pStyle w:val="ListBullet"/>
        <w:spacing w:line="240" w:lineRule="auto"/>
        <w:ind w:left="720"/>
      </w:pPr>
      <w:r>
        <w:rPr>
          <w:lang w:val="id_ID" w:bidi="id_ID"/>
        </w:rPr>
      </w:r>
      <w:r>
        <w:rPr>
          <w:lang w:val="id_ID" w:bidi="id_ID"/>
        </w:rPr>
        <w:t>Seorang saudara dengan selumbar di matanya</w:t>
      </w:r>
    </w:p>
    <w:p>
      <w:pPr>
        <w:pStyle w:val="ListBullet"/>
        <w:spacing w:line="240" w:lineRule="auto"/>
        <w:ind w:left="720"/>
      </w:pPr>
      <w:r>
        <w:rPr>
          <w:lang w:val="id_ID" w:bidi="id_ID"/>
        </w:rPr>
      </w:r>
      <w:r>
        <w:rPr>
          <w:lang w:val="id_ID" w:bidi="id_ID"/>
        </w:rPr>
        <w:t>Orang-orang yang menolak kebenaran Allah</w:t>
      </w:r>
    </w:p>
    <w:p>
      <w:pPr>
        <w:pStyle w:val="ListBullet"/>
        <w:spacing w:line="240" w:lineRule="auto"/>
        <w:ind w:left="720"/>
      </w:pPr>
      <w:r>
        <w:rPr>
          <w:lang w:val="id_ID" w:bidi="id_ID"/>
        </w:rPr>
      </w:r>
      <w:r>
        <w:rPr>
          <w:lang w:val="id_ID" w:bidi="id_ID"/>
        </w:rPr>
        <w:t>Seorang ayah dan seorang anak laki-laki</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Yesus mengajar tentang bagaimana menjadi lebih benar daripada orang-orang Farisi dan ahli-ahli Taurat. Yesus juga mengajar agar tidak khawatir. Sekarang, Yesus mengajar tentang tidak menghakimi orang lain dan tentang bagaimana bertekun dalam doa kepada Allah.</w:t>
      </w:r>
    </w:p>
    <w:p>
      <w:pPr/>
      <w:r>
        <w:rPr>
          <w:lang w:val="id_ID" w:bidi="id_ID"/>
        </w:rPr>
      </w:r>
      <w:r>
        <w:rPr>
          <w:lang w:val="id_ID" w:bidi="id_ID"/>
        </w:rPr>
        <w:t>Dalam adegan pertama, penting untuk diingat bahwa Yesus memulai dengan pernyataan bahwa para murid tidak boleh menghakimi orang lain. Alasan untuk tidak menghakimi orang lain adalah karena Allah akan menghakimi para murid dengan cara yang sama. Yesus memberikan beberapa cara untuk menggambarkan gagasan ini. Dia berbicara tentang cawan pengukur atau tongkat pengukur, dan ia menceritakan kisah tentang sebuah serpihan dan sebuah kayu balok. Ingatlah bahwa Allah akan menggunakan standar dan ukuran yang sama untuk menghakimi Anda seperti yang Anda gunakan untuk menghakimi orang lain. Pikirkan tentang bagaimana Anda dapat menunjukkan gagasan ini menggunakan gambar atau cawan asli yang penuh dengan gandum, air, atau sesuatu yang lain.</w:t>
      </w:r>
    </w:p>
    <w:p>
      <w:pPr/>
      <w:r>
        <w:rPr>
          <w:lang w:val="id_ID" w:bidi="id_ID"/>
        </w:rPr>
      </w:r>
      <w:r>
        <w:rPr>
          <w:lang w:val="id_ID" w:bidi="id_ID"/>
        </w:rPr>
        <w:t>Yesus mengajukan beberapa pertanyaan untuk menekankan bahwa para murid-Nya harus melihat dosa-dosa mereka sendiri, bukan dosa-dosa saudara mereka. Yesus tidak menginginkan jawaban atas pertanyaan-pertanyaan ini. Yesus menggunakan pertanyaan untuk menekankan bahwa tidak mungkin membantu sesama murid dengan dosa mereka yang lebih kecil sampai Anda menghapus dosa yang lebih besar dari kehidupan Anda sendiri.</w:t>
      </w:r>
    </w:p>
    <w:p>
      <w:pPr/>
      <w:r>
        <w:rPr>
          <w:lang w:val="id_ID" w:bidi="id_ID"/>
        </w:rPr>
      </w:r>
      <w:r>
        <w:rPr>
          <w:lang w:val="id_ID" w:bidi="id_ID"/>
        </w:rPr>
        <w:t>Berhenti di sini dan diskusikan bagaimana Anda akan mengatakan hal ini dalam bahasa Anda. Apakah Anda akan menggunakan pertanyaan di sini, atau beberapa bentuk pernyataan lainnya?</w:t>
      </w:r>
    </w:p>
    <w:p>
      <w:pPr/>
      <w:r>
        <w:rPr>
          <w:lang w:val="id_ID" w:bidi="id_ID"/>
        </w:rPr>
      </w:r>
      <w:r>
        <w:rPr>
          <w:lang w:val="id_ID" w:bidi="id_ID"/>
        </w:rPr>
        <w:t>Juga, ingatlah bahwa Yesus menggunakan bahasa yang keras ketika Ia menyebut para murid "orang-orang munafik." Ini adalah satu-satunya peristiwa dalam kitab Matius ketika Yesus menyebut para murid-Nya sendiri "orang-orang munafik." Yesus ingin para murid-Nya berhenti menghakimi diri mereka sendiri dengan standar yang berbeda daripada mereka menghakimi orang lain.</w:t>
      </w:r>
    </w:p>
    <w:p>
      <w:pPr/>
      <w:r>
        <w:rPr>
          <w:lang w:val="id_ID" w:bidi="id_ID"/>
        </w:rPr>
      </w:r>
      <w:r>
        <w:rPr>
          <w:lang w:val="id_ID" w:bidi="id_ID"/>
        </w:rPr>
        <w:t>Contoh kedua yang digunakan Yesus untuk berbicara tentang menghakimi orang lain adalah kisah tentang selumbar dan kayu balok. Ingatlah bahwa Yesus menggunakan gagasan balok kayu yang sangat besar di mata seorang murid untuk menunjukkan betapa luar biasa besar dosa itu dibandingkan dengan serpihan debu, jerami, atau kayu yang sangat kecil di mata murid lain. Ingatlah bahwa Yesus mengajukan dua pertanyaan untuk menunjukkan betapa mustahil bagi seorang murid dengan balok di matanya untuk membantu mengeluarkan selumbar di mata sesama murid. Yesus juga ingin setiap murid memberi lebih banyak perhatian kepada dosa-dosa mereka sendiri daripada dosa-dosa para murid lainnya.</w:t>
      </w:r>
    </w:p>
    <w:p>
      <w:pPr/>
      <w:r>
        <w:rPr>
          <w:lang w:val="id_ID" w:bidi="id_ID"/>
        </w:rPr>
      </w:r>
      <w:r>
        <w:rPr>
          <w:lang w:val="id_ID" w:bidi="id_ID"/>
        </w:rPr>
        <w:t>Berhenti di sini dan diskusikan sebagai tim penerjemah: Letakkan sepotong kecil debu di depan wajah Anda, dan kemudian sebuah kayu balok di depan wajah Anda. Mana yang lebih menghalangi penglihatan Anda? Ini adalah contoh bagaimana dosa-dosa besar memengaruhi kita dan bagaimana kita perlu menyingkirkannya.</w:t>
      </w:r>
    </w:p>
    <w:p>
      <w:pPr/>
      <w:r>
        <w:rPr>
          <w:lang w:val="id_ID" w:bidi="id_ID"/>
        </w:rPr>
      </w:r>
      <w:r>
        <w:rPr>
          <w:lang w:val="id_ID" w:bidi="id_ID"/>
        </w:rPr>
        <w:t>Pada bagian terakhir dari adegan pertama, ingatlah bahwa Yesus mengajar para murid bahwa mereka harus berhati-hati kepada siapa mereka terus mengajarkan kebenaran Allah. Yesus membandingkan kebenaran Allah dengan mutiara. Yesus mengatakan bahwa orang-orang yang terus menolak kebenaran Allah adalah seperti anjing dan babi, yang keduanya adalah hewan yang najis. Yesus mengatakan bahwa babi-babi akan menginjak-injak mutiara itu dan anjing-anjing akan menyerang Anda. Dalam bahasa aslinya, Yesus mengucapkan kedua frasa ini dalam urutan yang berlawanan, tetapi kebanyakan orang percaya bahwa babi-babilah yang akan menginjak-nginjak mutiara itu, dan anjing-anjinglah yang akan menyerang. Yesus mengatakan "Jangan kamu memberikan barang yang kudus kepada anjing, dan jangan kamu melemparkan mutiaramu kepada babi." Mereka, yang berarti babi-babi, akan berjalan di atas mutiara dan mereka, yang berarti anjing-anjing, akan berbalik untuk menyerang Anda. Ini adalah bentuk puitis dalam bahasa aslinya. Mungkin lebih alami untuk menggunakan bentuk puitis dalam bahasa Anda, atau mungkin lebih baik menyatukan frasa tentang anjing dan frasa tentang babi. Pikirkan bagaimana Anda dapat mewakili orang-orang yang tidak peduli tentang kebenaran Allah. Cobalah menggunakan hewan mainan untuk mewakili "babi" dan "anjing" yang Yesus bicarakan.</w:t>
      </w:r>
    </w:p>
    <w:p>
      <w:pPr/>
      <w:r>
        <w:rPr>
          <w:lang w:val="id_ID" w:bidi="id_ID"/>
        </w:rPr>
      </w:r>
      <w:r>
        <w:rPr>
          <w:lang w:val="id_ID" w:bidi="id_ID"/>
        </w:rPr>
        <w:t>Dalam adegan kedua, Yesus mengatakan para murid harus berdoa kepada Allah untuk berbagai hal, dan Allah akan memberikan kepada mereka hal-hal yang mereka minta. Ingatlah bahwa Yesus mencantumkan tiga cara untuk terus berdoa: meminta, mencari, dan mengetuk. Yesus menggunakan ketiga cara ini untuk mengatakan hal yang sama. Yesus ingin para murid terus meminta, terus mencari, dan terus mengetuk. Yesus mengatakan ketika para murid melakukan ini, Allah akan menjawab doa-doa mereka, dan akan seperti Allah membuka pintu yang mereka ketuk. Pikirkan tentang bagaimana Anda dapat menunjukkan seorang murid yang berdoa kepada Allah dan "mengetuk pintu" agar Allah menjawab. Jika ada cara lain yang lebih sesuai secara budaya untuk "mengetuk pintu" dan "menjawab," cobalah tunjukkan menggunakan gambar atau mainan. Misalnya, mungkin orang-orang dalam budaya Anda bertepuk tangan atau berseru untuk mengumumkan kehadiran mereka.</w:t>
      </w:r>
    </w:p>
    <w:p>
      <w:pPr/>
      <w:r>
        <w:rPr>
          <w:lang w:val="id_ID" w:bidi="id_ID"/>
        </w:rPr>
      </w:r>
      <w:r>
        <w:rPr>
          <w:lang w:val="id_ID" w:bidi="id_ID"/>
        </w:rPr>
        <w:t>Selanjutnya, Yesus mengajarkan contoh singkat tentang seorang ayah dan anak. Yesus mengajukan dua pertanyaan untuk menekankan bahwa tidak ada ayah yang akan menolak untuk memberikan roti atau ikan kepada anaknya jika anak itu lapar. Tidak ada ayah yang akan memberikan batu kepada anaknya, sebagai ganti roti dan seekor ular kepada anaknya, sebagai ganti ikan.</w:t>
      </w:r>
    </w:p>
    <w:p>
      <w:pPr/>
      <w:r>
        <w:rPr>
          <w:lang w:val="id_ID" w:bidi="id_ID"/>
        </w:rPr>
      </w:r>
      <w:r>
        <w:rPr>
          <w:lang w:val="id_ID" w:bidi="id_ID"/>
        </w:rPr>
        <w:t>Berhenti di sini dan diskusikan bagaimana Anda akan mengatakan hal ini dalam bahasa Anda. Apakah Anda akan menggunakan pertanyaan di sini, atau beberapa bentuk pernyataan lainnya?</w:t>
      </w:r>
    </w:p>
    <w:p>
      <w:pPr/>
      <w:r>
        <w:rPr>
          <w:lang w:val="id_ID" w:bidi="id_ID"/>
        </w:rPr>
      </w:r>
      <w:r>
        <w:rPr>
          <w:lang w:val="id_ID" w:bidi="id_ID"/>
        </w:rPr>
        <w:t>Meskipun manusia itu jahat, mereka tahu bagaimana memberikan hadiah yang baik yang dibutuhkan anak-anak mereka. Allah itu baik, jadi kita tahu bahwa Dia pasti akan memberikan hadiah yang baik kepada anak-anak-Nya. Pikirkan tentang bagaimana Anda dapat menunjukkan adegan dengan seorang anak yang meminta roti dan ikan kepada ayahnya, dan ayah yang memberikan hal-hal itu kepadanya.</w:t>
      </w:r>
    </w:p>
    <w:p>
      <w:pPr/>
      <w:r>
        <w:rPr>
          <w:lang w:val="id_ID" w:bidi="id_ID"/>
        </w:rPr>
      </w:r>
      <w:r>
        <w:rPr>
          <w:lang w:val="id_ID" w:bidi="id_ID"/>
        </w:rPr>
        <w:t>Penting untuk diingat bahwa bagian terakhir dari adegan kedua adalah pernyataan ringkasan untuk semua yang telah Yesus ajarkan di gunung sejauh ini. Segala sesuatu tentang bagaimana menjadi lebih benar daripada orang-orang Farisi dan ahli-ahli Taurat, semua ajaran tentang bagaimana berdoa, berpuasa, dan memberi kepada orang miskin, dan semua ajaran lainnya dirangkum dalam satu pernyataan ini: "Perlakukan orang lain seperti Anda ingin mereka memperlakukan Anda." Ingatlah bahwa pernyataan penutup ini juga adalah ringkasan dari segala sesuatu dalam hukum Musa dan ajaran para nabi.</w:t>
      </w:r>
    </w:p>
    <w:p>
      <w:pPr/>
      <w:r>
        <w:rPr>
          <w:lang w:val="id_ID" w:bidi="id_ID"/>
        </w:rPr>
      </w:r>
      <w:r>
        <w:rPr>
          <w:lang w:val="id_ID" w:bidi="id_ID"/>
        </w:rPr>
        <w:t>Berhenti dan bicarakan sebagai sebuah tim tentang bagaimana Anda menunjukkan dalam bahasa Anda bahwa seseorang sedang menyampaikan poin utama dari sebuah pengajaran. Cobalah menceritakan kisah yang memiliki poin utama. Bagaimana Anda mengatakannya? Bagaimana Anda berbicara tentang poin utama? Apakah Anda memperlambat ucapan Anda? Apakah Anda menggunakan kata-kata yang berbeda?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lain</w:t>
      </w:r>
    </w:p>
    <w:p>
      <w:pPr>
        <w:pStyle w:val="ListBullet"/>
        <w:spacing w:line="240" w:lineRule="auto"/>
        <w:ind w:left="720"/>
      </w:pPr>
      <w:r>
        <w:rPr>
          <w:lang w:val="id_ID" w:bidi="id_ID"/>
        </w:rPr>
      </w:r>
      <w:r>
        <w:rPr>
          <w:lang w:val="id_ID" w:bidi="id_ID"/>
        </w:rPr>
        <w:t>Seorang saudara dengan balok kayu di matanya</w:t>
      </w:r>
    </w:p>
    <w:p>
      <w:pPr>
        <w:pStyle w:val="ListBullet"/>
        <w:spacing w:line="240" w:lineRule="auto"/>
        <w:ind w:left="720"/>
      </w:pPr>
      <w:r>
        <w:rPr>
          <w:lang w:val="id_ID" w:bidi="id_ID"/>
        </w:rPr>
      </w:r>
      <w:r>
        <w:rPr>
          <w:lang w:val="id_ID" w:bidi="id_ID"/>
        </w:rPr>
        <w:t>Seorang saudara dengan selumbar di matanya</w:t>
      </w:r>
    </w:p>
    <w:p>
      <w:pPr>
        <w:pStyle w:val="ListBullet"/>
        <w:spacing w:line="240" w:lineRule="auto"/>
        <w:ind w:left="720"/>
      </w:pPr>
      <w:r>
        <w:rPr>
          <w:lang w:val="id_ID" w:bidi="id_ID"/>
        </w:rPr>
      </w:r>
      <w:r>
        <w:rPr>
          <w:lang w:val="id_ID" w:bidi="id_ID"/>
        </w:rPr>
        <w:t>Orang-orang yang menolak kebenaran Allah</w:t>
      </w:r>
    </w:p>
    <w:p>
      <w:pPr>
        <w:pStyle w:val="ListBullet"/>
        <w:spacing w:line="240" w:lineRule="auto"/>
        <w:ind w:left="720"/>
      </w:pPr>
      <w:r>
        <w:rPr>
          <w:lang w:val="id_ID" w:bidi="id_ID"/>
        </w:rPr>
      </w:r>
      <w:r>
        <w:rPr>
          <w:lang w:val="id_ID" w:bidi="id_ID"/>
        </w:rPr>
        <w:t>Seorang ayah dan seorang anak laki-laki</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Minta tim untuk memerankan kisah tersebut dua kali. Mereka harus memerankannya ke dalam bahasa sasaran terjemahan mereka. Pertama, minta tim memerankan kisah itu tanpa berhenti. Pada saat tim memerankan kisah itu untuk kedua kali,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 penting atau sulit dari kisah maupun bagian yang akan diperankan dan jangan dilewati. Bantu tim untuk mengingat bagian-bagian dari kisah tersebut.</w:t>
      </w:r>
    </w:p>
    <w:p>
      <w:pPr/>
      <w:r>
        <w:rPr>
          <w:lang w:val="id_ID" w:bidi="id_ID"/>
        </w:rPr>
      </w:r>
      <w:r>
        <w:rPr>
          <w:lang w:val="id_ID" w:bidi="id_ID"/>
        </w:rPr>
        <w:t xml:space="preserve">Saat tim memerankan kisah ini untuk kedua kalinya, hentikan mereka pada bagian-bagian tertentu. </w:t>
      </w:r>
    </w:p>
    <w:p>
      <w:pPr/>
      <w:r>
        <w:rPr>
          <w:lang w:val="id_ID" w:bidi="id_ID"/>
        </w:rPr>
      </w:r>
      <w:r>
        <w:rPr>
          <w:lang w:val="id_ID" w:bidi="id_ID"/>
        </w:rPr>
        <w:t>Dalam adegan pertama, Yesus duduk dan mengajar para murid-Nya. Yesus mengajar mereka untuk tidak menghakimi orang lain karena Allah akan menghakimi para murid dengan cara yang sama seperti para murid menghakimi orang lain. Yesus mengatakan Allah akan menggunakan standar yang sama untuk para murid seperti yang digunakan para murid kepada orang lain.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menceritakan sebuah perumpamaan tentang selumbar dan balok kayu. Yesus mengatakan satu murid memiliki selumbar di matanya dan satu murid memiliki balok kayu di matanya. Murid dengan balok kayu itu mencoba untuk mengeluarkan selumbar dari mata murid yang lain. Tentu saja, murid yang memiliki balok kayu tidak dapat melihat untuk membantu murid dengan selumbar itu. Yesus ingin para murid pertama-tama memperhatikan dosa mereka sendiri sebelum mencoba membantu orang lain.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 dengan balok di matanya, "Bagaimana perasaan Anda?" Anda mungkin mendengar hal-hal seperti:</w:t>
      </w:r>
    </w:p>
    <w:p>
      <w:pPr>
        <w:pStyle w:val="ListBullet"/>
        <w:spacing w:line="240" w:lineRule="auto"/>
        <w:ind w:left="720"/>
      </w:pPr>
      <w:r>
        <w:rPr>
          <w:lang w:val="id_ID" w:bidi="id_ID"/>
        </w:rPr>
      </w:r>
      <w:r>
        <w:rPr>
          <w:lang w:val="id_ID" w:bidi="id_ID"/>
        </w:rPr>
        <w:t>Juga, 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para murid tidak boleh memberikan mutiara kepada babi dan anjing karena babi dan anjing akan menghancurkan mutiara dan mencabik-cabik para murid menjadi beberapa bagian. Yesus bermaksud para murid tidak boleh terus membagikan kebenaran Allah kepada orang-orang yang terus menolak kebenaran.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menolak kebenaran Allah, "Bagaimana perasaan Anda?" Anda mungkin mendengar hal-hal seperti:</w:t>
      </w:r>
    </w:p>
    <w:p>
      <w:pPr>
        <w:pStyle w:val="ListBullet"/>
        <w:spacing w:line="240" w:lineRule="auto"/>
        <w:ind w:left="720"/>
      </w:pPr>
      <w:r>
        <w:rPr>
          <w:lang w:val="id_ID" w:bidi="id_ID"/>
        </w:rPr>
      </w:r>
      <w:r>
        <w:rPr>
          <w:lang w:val="id_ID" w:bidi="id_ID"/>
        </w:rPr>
        <w:t>Juga, tanyakan kepada para aktor yang memerankan para 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kedua, Yesus mengajar tentang doa. Yesus mengatakan para murid harus meminta, mencari, dan mengetuk, dan bahwa Allah akan menjawab doa-doa mereka dan membuka pintu bagi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Selanjutnya, Yesus mengajarkan kisah tentang seorang anak dan seorang ayah. Anak itu lapar, dan ia meminta roti kepada ayahnya. Tentu saja, ayah akan memberikan roti kepada anak, dan bukan batu yang tidak dapat dimakan. Juga, anak itu meminta ikan, dan tentu saja sang ayah akan memberikan ikan kepada anak itu untuk dimakan dan bukan ular yang berbahaya. Yesus membagikan kisah ini untuk menunjukkan bahwa bahkan ayah manusia yang tidak sempurna ingin memberikan hadiah yang baik kepada anak-anak mereka. Allah di surga sempurna dan baik, dan Dia tentu saja akan memberikan hadiah yang baik kepada anak-anak-Nya.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sang ayah,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Akhirnya, Yesus mengakhiri pengajaran ini dengan sebuah pernyataan ringkasan dari seluruh pengajaran-Nya di gunung. Yesus mengatakan bahwa para murid harus bertindak terhadap orang lain dengan cara yang sama seperti mereka ingin orang lain bertindak terhadap mereka. Yesus mengatakan ini adalah ringkasan dari semua hukum Musa dan ajaran para nabi.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menyebut para murid-Nya sebagai</w:t>
      </w:r>
      <w:r>
        <w:rPr>
          <w:b/>
          <w:lang w:val="id_ID" w:bidi="id_ID"/>
        </w:rPr>
        <w:t>orang-orang munafik</w:t>
      </w:r>
      <w:r>
        <w:rPr>
          <w:lang w:val="id_ID" w:bidi="id_ID"/>
        </w:rPr>
        <w:t xml:space="preserve"> karena mereka menghakimi orang lain dengan standar yang berbeda daripada yang mereka gunakan untuk diri mereka sendiri. Yesus sebelumnya menggunakan kata orang munafik untuk menggambarkan orang-orang yang berpuasa, berdoa, atau memberikan uang kepada orang miskin di luar, tetapi di dalam mereka tidak benar-benar mengasihi Allah. Kata munafik dalam bahasa aslinya berarti seorang aktor di teater yang berpura-pura menjadi orang lain. Dalam konteks ini, munafik berarti seseorang yang menggunakan standar yang berbeda untuk diri mereka sendiri dibandingkan dengan orang lain. Orang munafik ini tidak menyadari perilaku mereka yang tidak konsisten. Terjemahkan orang munafik dengan cara yang sama seperti yang Anda lakukan pada perikop sebelumnya dan lihat Daftar Kata Utama untuk definisi yang lebih lengkap dari kata</w:t>
      </w:r>
      <w:r>
        <w:rPr>
          <w:lang w:val="id_ID" w:bidi="id_ID"/>
        </w:rPr>
        <w:t>orang munafik&lt;/3&gt;</w:t>
      </w:r>
      <w:r>
        <w:rPr>
          <w:lang w:val="id_ID" w:bidi="id_ID"/>
        </w:rPr>
        <w:t>.</w:t>
      </w:r>
    </w:p>
    <w:p>
      <w:pPr/>
      <w:r>
        <w:rPr>
          <w:lang w:val="id_ID" w:bidi="id_ID"/>
        </w:rPr>
      </w:r>
      <w:r>
        <w:rPr>
          <w:lang w:val="id_ID" w:bidi="id_ID"/>
        </w:rPr>
        <w:t xml:space="preserve">Yesus juga mengatakan para murid tidak boleh memberikan apa yang </w:t>
      </w:r>
      <w:r>
        <w:rPr>
          <w:b/>
          <w:lang w:val="id_ID" w:bidi="id_ID"/>
        </w:rPr>
        <w:t>kudus</w:t>
      </w:r>
      <w:r>
        <w:rPr>
          <w:lang w:val="id_ID" w:bidi="id_ID"/>
        </w:rPr>
        <w:t xml:space="preserve"> kepada anjing atau melemparkan mutiara kepada babi. Sesuatu yang kudus adalah sesuatu yang dikhususkan untuk tujuan khusus bagi Allah. Hal-hal kudus dapat berarti kebenaran tentang siapa Allah. Yesus tidak ingin para murid terus membagikan hal-hal kudus tentang Allah dengan orang-orang yang terus menolak kebenaran Allah. Terjemahkan kudus dengan cara yang sama seperti yang Anda lakukan pada perikop sebelumnya dan lihat Daftar Kata Utama untuk definisi yang lebih lengkap dari kata </w:t>
      </w:r>
      <w:r>
        <w:rPr>
          <w:lang w:val="id_ID" w:bidi="id_ID"/>
        </w:rPr>
        <w:t>kudus</w:t>
      </w:r>
      <w:r>
        <w:rPr>
          <w:lang w:val="id_ID" w:bidi="id_ID"/>
        </w:rPr>
        <w:t>.</w:t>
      </w:r>
    </w:p>
    <w:p>
      <w:pPr/>
      <w:r>
        <w:rPr>
          <w:lang w:val="id_ID" w:bidi="id_ID"/>
        </w:rPr>
      </w:r>
      <w:r>
        <w:rPr>
          <w:b/>
          <w:lang w:val="id_ID" w:bidi="id_ID"/>
        </w:rPr>
        <w:t>Anjing-anjing</w:t>
      </w:r>
      <w:r>
        <w:rPr>
          <w:lang w:val="id_ID" w:bidi="id_ID"/>
        </w:rPr>
        <w:t xml:space="preserve"> hidup di jalan-jalan, liar, dan menyerang hewan-hewan lain. Yesus tidak berbicara tentang anjing yang dipelihara orang-orang di rumah mereka. Dalam budaya Yahudi, anjing adalah hewan yang najis dan tinggal di luar. Anjing-anjing mewakili orang-orang yang terus menolak kebenaran tentang Allah.</w:t>
      </w:r>
    </w:p>
    <w:p>
      <w:pPr/>
      <w:r>
        <w:rPr>
          <w:lang w:val="id_ID" w:bidi="id_ID"/>
        </w:rPr>
      </w:r>
      <w:r>
        <w:rPr>
          <w:lang w:val="id_ID" w:bidi="id_ID"/>
        </w:rPr>
        <w:t xml:space="preserve">Berhenti dan tunjukkan gambar seekor </w:t>
      </w:r>
      <w:r>
        <w:rPr>
          <w:lang w:val="id_ID" w:bidi="id_ID"/>
        </w:rPr>
        <w:t>anjing</w:t>
      </w:r>
      <w:r>
        <w:rPr>
          <w:lang w:val="id_ID" w:bidi="id_ID"/>
        </w:rPr>
        <w:t>lagi jika diperlukan.</w:t>
      </w:r>
    </w:p>
    <w:p>
      <w:pPr/>
      <w:r>
        <w:rPr>
          <w:lang w:val="id_ID" w:bidi="id_ID"/>
        </w:rPr>
      </w:r>
      <w:r>
        <w:rPr>
          <w:b/>
          <w:lang w:val="id_ID" w:bidi="id_ID"/>
        </w:rPr>
        <w:t>Mutiara</w:t>
      </w:r>
      <w:r>
        <w:rPr>
          <w:lang w:val="id_ID" w:bidi="id_ID"/>
        </w:rPr>
        <w:t xml:space="preserve"> adalah perhiasan berharga yang ditemukan dalam kerang yang disebut tiram. Mutiara itu kecil, bulat, dan indah. Orang-orang sering mengenakan mutiara dalam kalung atau perhiasan lainnya. Yesus tidak ingin para murid terus memberikan mutiara, atau apa yang bernilai dan kudus, kebenaran tentang Allah, kepada orang-orang yang terus menolak kebenaran ini.</w:t>
      </w:r>
    </w:p>
    <w:p>
      <w:pPr/>
      <w:r>
        <w:rPr>
          <w:lang w:val="id_ID" w:bidi="id_ID"/>
        </w:rPr>
      </w:r>
      <w:r>
        <w:rPr>
          <w:lang w:val="id_ID" w:bidi="id_ID"/>
        </w:rPr>
        <w:t>Berhenti dan tunjukkan gambar sebuah</w:t>
      </w:r>
      <w:r>
        <w:rPr>
          <w:lang w:val="id_ID" w:bidi="id_ID"/>
        </w:rPr>
        <w:t>mutiara</w:t>
      </w:r>
      <w:r>
        <w:rPr>
          <w:lang w:val="id_ID" w:bidi="id_ID"/>
        </w:rPr>
        <w:t xml:space="preserve"> lagi jika diperlukan.</w:t>
      </w:r>
    </w:p>
    <w:p>
      <w:pPr/>
      <w:r>
        <w:rPr>
          <w:lang w:val="id_ID" w:bidi="id_ID"/>
        </w:rPr>
      </w:r>
      <w:r>
        <w:rPr>
          <w:lang w:val="id_ID" w:bidi="id_ID"/>
        </w:rPr>
        <w:t xml:space="preserve">Yesus mengatakan bahwa manusia itu </w:t>
      </w:r>
      <w:r>
        <w:rPr>
          <w:b/>
          <w:lang w:val="id_ID" w:bidi="id_ID"/>
        </w:rPr>
        <w:t>jahat</w:t>
      </w:r>
      <w:r>
        <w:rPr>
          <w:lang w:val="id_ID" w:bidi="id_ID"/>
        </w:rPr>
        <w:t xml:space="preserve">, tetapi mereka masih tahu bagaimana memberikan hadiah yang baik kepada anak-anak mereka yang lapar. Dalam hal ini, </w:t>
      </w:r>
      <w:r>
        <w:rPr>
          <w:lang w:val="id_ID" w:bidi="id_ID"/>
        </w:rPr>
        <w:t>jahat</w:t>
      </w:r>
      <w:r>
        <w:rPr>
          <w:lang w:val="id_ID" w:bidi="id_ID"/>
        </w:rPr>
        <w:t xml:space="preserve"> berarti orang yang berdosa atau seseorang yang melakukan hal-hal buruk. Yesus menunjukkan perbedaan antara orang-orang yang berdosa dan Allah yang baik dan tidak pernah berdosa. Bahkan orang-orang yang berdosa dan melakukan hal-hal yang salah pun sanggup memberikan hal-hal yang baik kepada anak-anak mereka. Terjemahkan kata kejahatan yang sama seperti yang telah Anda lakukan di perikop sebelumnya. </w:t>
      </w:r>
    </w:p>
    <w:p>
      <w:pPr/>
      <w:r>
        <w:rPr>
          <w:lang w:val="id_ID" w:bidi="id_ID"/>
        </w:rPr>
      </w:r>
      <w:r>
        <w:rPr>
          <w:lang w:val="id_ID" w:bidi="id_ID"/>
        </w:rPr>
        <w:t xml:space="preserve">Yesus mengatakan "Bapamu di surga" akan memberikan hadiah yang baik kepada para murid. Allah menciptakan umat-Nya dan merawat mereka seperti seorang </w:t>
      </w:r>
      <w:r>
        <w:rPr>
          <w:b/>
          <w:lang w:val="id_ID" w:bidi="id_ID"/>
        </w:rPr>
        <w:t>ayah</w:t>
      </w:r>
      <w:r>
        <w:rPr>
          <w:lang w:val="id_ID" w:bidi="id_ID"/>
        </w:rPr>
        <w:t xml:space="preserve"> merawat anak-anaknya. Allah juga adalah Bapa Yesus, jadi pastikan untuk menerjemahkan "Bapamu" untuk menunjukkan ini. </w:t>
      </w:r>
      <w:r>
        <w:rPr>
          <w:b/>
          <w:lang w:val="id_ID" w:bidi="id_ID"/>
        </w:rPr>
        <w:t>Surga</w:t>
      </w:r>
      <w:r>
        <w:rPr>
          <w:lang w:val="id_ID" w:bidi="id_ID"/>
        </w:rPr>
        <w:t xml:space="preserve"> dapat mengacu pada langit, atau pada tempat di mana Allah dan para malaikat-Nya tinggal, tergantung pada konteksnya. Dalam konteks ini, surga berarti tempat di mana Allah tinggal. Terjemahkan surga dengan cara yang sama seperti yang Anda lakukan pada perikop sebelumnya dan lihat Daftar Kata Utama untuk definisi yang lebih lengkap dari kata </w:t>
      </w:r>
      <w:r>
        <w:rPr>
          <w:lang w:val="id_ID" w:bidi="id_ID"/>
        </w:rPr>
        <w:t>surga</w:t>
      </w:r>
      <w:r>
        <w:rPr>
          <w:lang w:val="id_ID" w:bidi="id_ID"/>
        </w:rPr>
        <w:t>.</w:t>
      </w:r>
    </w:p>
    <w:p>
      <w:pPr/>
      <w:r>
        <w:rPr>
          <w:lang w:val="id_ID" w:bidi="id_ID"/>
        </w:rPr>
      </w:r>
      <w:r>
        <w:rPr>
          <w:lang w:val="id_ID" w:bidi="id_ID"/>
        </w:rPr>
        <w:t xml:space="preserve">Yesus mengakhiri pengajaran ini dengan mengatakan bahwa para murid harus memperlakukan orang lain sebagaimana mereka ingin orang lain memperlakukan mereka. Ini adalah ringkasan dari segala sesuatu yang diajarkan dalam hukum Musa dan ajaran para nabi. </w:t>
      </w:r>
      <w:r>
        <w:rPr>
          <w:b/>
          <w:lang w:val="id_ID" w:bidi="id_ID"/>
        </w:rPr>
        <w:t>Hukum Musa</w:t>
      </w:r>
      <w:r>
        <w:rPr>
          <w:lang w:val="id_ID" w:bidi="id_ID"/>
        </w:rPr>
        <w:t xml:space="preserve"> adalah aturan dari Allah yang disampaikan Musa kepada orang-orang Yahudi untuk memberitahu mereka bagaimana cara hidup. Kadang-kadang kata </w:t>
      </w:r>
      <w:r>
        <w:rPr>
          <w:b/>
          <w:lang w:val="id_ID" w:bidi="id_ID"/>
        </w:rPr>
        <w:t>hukum</w:t>
      </w:r>
      <w:r>
        <w:rPr>
          <w:lang w:val="id_ID" w:bidi="id_ID"/>
        </w:rPr>
        <w:t xml:space="preserve">disebutkan sendiri, tetapi merujuk pada hukum yang diberikan Allah kepada orang-orang Yahudi melalui Musa. Terjemahkan hukum dengan cara yang sama seperti yang Anda lakukan pada perikop sebelumnya dan lihat Daftar Kata Utama untuk definisi yang lebih lengkap dari kata </w:t>
      </w:r>
      <w:r>
        <w:rPr>
          <w:lang w:val="id_ID" w:bidi="id_ID"/>
        </w:rPr>
        <w:t>hukum</w:t>
      </w:r>
      <w:r>
        <w:rPr>
          <w:lang w:val="id_ID" w:bidi="id_ID"/>
        </w:rPr>
        <w:t>.</w:t>
      </w:r>
    </w:p>
    <w:p>
      <w:pPr/>
      <w:r>
        <w:rPr>
          <w:lang w:val="id_ID" w:bidi="id_ID"/>
        </w:rPr>
      </w:r>
      <w:r>
        <w:rPr>
          <w:lang w:val="id_ID" w:bidi="id_ID"/>
        </w:rPr>
        <w:t xml:space="preserve">Yesus juga mengatakan pernyataan ini adalah ringkasan dari ajaran para </w:t>
      </w:r>
      <w:r>
        <w:rPr>
          <w:b/>
          <w:lang w:val="id_ID" w:bidi="id_ID"/>
        </w:rPr>
        <w:t>nabi</w:t>
      </w:r>
      <w:r>
        <w:rPr>
          <w:lang w:val="id_ID" w:bidi="id_ID"/>
        </w:rPr>
        <w:t xml:space="preserve">. Para nabi, atau utusan dalam Perjanjian Lama, menyampaikan pesan dari Allah. Terjemahkan nabi dengan cara yang sama seperti yang Anda lakukan pada perikop sebelumnya dan lihat Daftar Kata Utama untuk definisi yang lebih lengkap dari kata </w:t>
      </w:r>
      <w:r>
        <w:rPr>
          <w:lang w:val="id_ID" w:bidi="id_ID"/>
        </w:rPr>
        <w:t>nabi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7:13–29</w:t>
      </w:r>
      <w:r>
        <w:rPr>
          <w:lang w:val="id_ID" w:bidi="id_ID"/>
        </w:rPr>
      </w:r>
    </w:p>
    <w:p>
      <w:pPr>
        <w:pStyle w:val="Heading3"/>
      </w:pPr>
      <w:r>
        <w:rPr>
          <w:lang w:val="id_ID" w:bidi="id_ID"/>
        </w:rPr>
        <w:t>Dengar dan Renungkan</w:t>
      </w:r>
    </w:p>
    <w:p>
      <w:pPr/>
      <w:r>
        <w:rPr>
          <w:lang w:val="id_ID" w:bidi="id_ID"/>
        </w:rPr>
      </w:r>
      <w:r>
        <w:rPr>
          <w:lang w:val="id_ID" w:bidi="id_ID"/>
        </w:rPr>
        <w:t>Dengarkan Matius 7:13–29 dan renungkan dalam hati Anda. Dengarlah teks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Ini adalah bagian terakhir dari pengajaran yang panjang yang diberikan Yesus kepada para murid-Nya. Kerumunan orang juga mendengarkan. Yesus mengajar tentang tidak menghakimi orang lain dan tentang bagaimana berdoa kepada Allah. Pada bagian terakhir dari pengajaran-Nya ini, Yesus memperingatkan para murid tentang bagaimana menanggapi pengajaran-Nya. Yesus menceritakan empat kisah untuk menunjukkan perbedaan antara tanggapan yang benar dan tanggapan yang salah.</w:t>
      </w:r>
    </w:p>
    <w:p>
      <w:pPr/>
      <w:r>
        <w:rPr>
          <w:lang w:val="id_ID" w:bidi="id_ID"/>
        </w:rPr>
      </w:r>
      <w:r>
        <w:rPr>
          <w:lang w:val="id_ID" w:bidi="id_ID"/>
        </w:rPr>
        <w:t>Pertama, Yesus mengajar tentang bagaimana memasuki kerajaan Allah. Dia menggunakan jalan dan pintu untuk menunjukkan dua cara berbeda yang dipilih orang dalam menjalani hidup. Pada zaman Yesus, sudah umum bagi orang-orang untuk menggambarkan dua jalan hidup. Beberapa orang berjalan melalui pintu yang sempit dan di jalan atau jalur yang sempit, yang mengarah ke kehidupan kekal di surga. Pintu gerbang adalah pintu atau pintu masuk. Sulit untuk berjalan di jalan yang sempit ini, dan hanya sedikit orang yang menemukannya. Berjalan di jalan sempit Allah berarti mengikuti ajaran yang diberikan Yesus kepada mereka. Yesus membedakan pintu yang sempit dengan pintu yang lebar dan jalan yang lebar, yang mengarah pada kehancuran, kematian, dan neraka . Jalan ini mudah diikuti, dan kebanyakan orang menemukannya. Yesus mengatakan kepada para murid bahwa mereka harus memilih untuk mengikuti jalan Allah yang menuntun kepada kehidupan. Jalan dunia mengarah ke kematian.</w:t>
      </w:r>
    </w:p>
    <w:p>
      <w:pPr/>
      <w:r>
        <w:rPr>
          <w:lang w:val="id_ID" w:bidi="id_ID"/>
        </w:rPr>
      </w:r>
      <w:r>
        <w:rPr>
          <w:lang w:val="id_ID" w:bidi="id_ID"/>
        </w:rPr>
        <w:t xml:space="preserve">Berhenti dan tunjukkan satu gambar </w:t>
      </w:r>
      <w:r>
        <w:rPr>
          <w:lang w:val="id_ID" w:bidi="id_ID"/>
        </w:rPr>
        <w:t>pintu gerbang</w:t>
      </w:r>
      <w:r>
        <w:rPr>
          <w:lang w:val="id_ID" w:bidi="id_ID"/>
        </w:rPr>
        <w:t>. Ceritakan tentang saat Anda atau seseorang yang Anda kenal berjalan di jalan yang sempit atau melalui gerbang yang sempit. Bicarakan tentang berjalan di jalan yang lebar atau melalui gerbang yang lebar. Bagaimana pengalaman itu berbeda?</w:t>
      </w:r>
    </w:p>
    <w:p>
      <w:pPr/>
      <w:r>
        <w:rPr>
          <w:lang w:val="id_ID" w:bidi="id_ID"/>
        </w:rPr>
      </w:r>
      <w:r>
        <w:rPr>
          <w:lang w:val="id_ID" w:bidi="id_ID"/>
        </w:rPr>
        <w:t>Selanjutnya, Yesus memperingatkan para murid tentang nabi-nabi palsu. Nabi-nabi palsu adalah guru-guru agama yang mengklaim memiliki pesan dari Allah, tetapi mereka tidak memiliki pesan yang nyata dari Allah. Domba adalah cara yang umum untuk menggambarkan umat Allah dalam Perjanjian Lama. Di bagian luar, nabi-nabi palsu mencoba terlihat seperti domba, atau terlihat seperti umat Allah. Mereka mencoba terlihat tidak berbahaya dan lembut. Mereka sengaja menipu orang-orang. Di bagian dalam, nabi-nabi palsu adalah seperti serigala lapar yang ingin menyerang dan memakan domba. Serigala seperti anjing besar dan liar. Nabi palsu berbahaya seperti serigala karena mereka berpura-pura menjadi orang-orang percaya yang sejati, tetapi pengajaran palsu mereka berbahaya bagi domba, umat Allah.</w:t>
      </w:r>
    </w:p>
    <w:p>
      <w:pPr/>
      <w:r>
        <w:rPr>
          <w:lang w:val="id_ID" w:bidi="id_ID"/>
        </w:rPr>
      </w:r>
      <w:r>
        <w:rPr>
          <w:lang w:val="id_ID" w:bidi="id_ID"/>
        </w:rPr>
        <w:t xml:space="preserve">Berhenti dan tunjukkan gambar seekor </w:t>
      </w:r>
      <w:r>
        <w:rPr>
          <w:lang w:val="id_ID" w:bidi="id_ID"/>
        </w:rPr>
        <w:t>domba</w:t>
      </w:r>
      <w:r>
        <w:rPr>
          <w:lang w:val="id_ID" w:bidi="id_ID"/>
        </w:rPr>
        <w:t xml:space="preserve"> dan seekor </w:t>
      </w:r>
      <w:r>
        <w:rPr>
          <w:lang w:val="id_ID" w:bidi="id_ID"/>
        </w:rPr>
        <w:t>serigala</w:t>
      </w:r>
      <w:r>
        <w:rPr>
          <w:lang w:val="id_ID" w:bidi="id_ID"/>
        </w:rPr>
        <w:t>.</w:t>
      </w:r>
    </w:p>
    <w:p>
      <w:pPr/>
      <w:r>
        <w:rPr>
          <w:lang w:val="id_ID" w:bidi="id_ID"/>
        </w:rPr>
      </w:r>
      <w:r>
        <w:rPr>
          <w:lang w:val="id_ID" w:bidi="id_ID"/>
        </w:rPr>
        <w:t>Yesus menggunakan bahasa khusus untuk menunjukkan bahwa buah dari sebuah pohon adalah seperti hal-hal yang baik atau buruk yang dilakukan seorang nabi. Yesus mengajukan pertanyaan untuk menekankan bahwa tidak ada seorang pun yang dapat memetik buah anggur dari semak berduri atau buah ara dari tumbuhan duri. Anggur adalah buah yang dapat Anda makan, dan mereka tumbuh di tanaman merambat tanpa duri. Buah ara juga adalah buah yang dapat Anda makan, dan tumbuh di pohon ara. Semak berduri dan tanaman berduri lainnya adalah semak yang memiliki duri dan keduanya tidak bermanfaat. Para petani menanam pohon anggur dan pohon ara sehingga mereka dapat memetik buah yang baik, tetapi semak berduri dan tanaman berduri lainnya tidak menghasilkan buah apa pun untuk dimakan. Para petani menebang pohon-pohon yang buruk seperti semak berduri dan rumput duri dan membakarnya dalam api.</w:t>
      </w:r>
    </w:p>
    <w:p>
      <w:pPr/>
      <w:r>
        <w:rPr>
          <w:lang w:val="id_ID" w:bidi="id_ID"/>
        </w:rPr>
      </w:r>
      <w:r>
        <w:rPr>
          <w:lang w:val="id_ID" w:bidi="id_ID"/>
        </w:rPr>
        <w:t>Berhenti dan tunjukkan gambar</w:t>
      </w:r>
      <w:r>
        <w:rPr>
          <w:lang w:val="id_ID" w:bidi="id_ID"/>
        </w:rPr>
        <w:t>buah anggur dan tanaman anggur</w:t>
      </w:r>
      <w:r>
        <w:rPr>
          <w:lang w:val="id_ID" w:bidi="id_ID"/>
        </w:rPr>
        <w:t xml:space="preserve">, </w:t>
      </w:r>
      <w:r>
        <w:rPr>
          <w:lang w:val="id_ID" w:bidi="id_ID"/>
        </w:rPr>
        <w:t>buah ara dan pohon ara</w:t>
      </w:r>
      <w:r>
        <w:rPr>
          <w:lang w:val="id_ID" w:bidi="id_ID"/>
        </w:rPr>
        <w:t xml:space="preserve">, serta </w:t>
      </w:r>
      <w:r>
        <w:rPr>
          <w:lang w:val="id_ID" w:bidi="id_ID"/>
        </w:rPr>
        <w:t>semak berduri</w:t>
      </w:r>
      <w:r>
        <w:rPr>
          <w:lang w:val="id_ID" w:bidi="id_ID"/>
        </w:rPr>
        <w:t xml:space="preserve"> dan </w:t>
      </w:r>
      <w:r>
        <w:rPr>
          <w:lang w:val="id_ID" w:bidi="id_ID"/>
        </w:rPr>
        <w:t>tanaman berduri</w:t>
      </w:r>
      <w:r>
        <w:rPr>
          <w:lang w:val="id_ID" w:bidi="id_ID"/>
        </w:rPr>
        <w:t>.</w:t>
      </w:r>
    </w:p>
    <w:p>
      <w:pPr/>
      <w:r>
        <w:rPr>
          <w:lang w:val="id_ID" w:bidi="id_ID"/>
        </w:rPr>
      </w:r>
      <w:r>
        <w:rPr>
          <w:lang w:val="id_ID" w:bidi="id_ID"/>
        </w:rPr>
        <w:t>Juga, bicarakan tentang jenis pohon buah apa saja yang ada di lingkungan Anda. Jika memungkinkan, temukan beberapa pohon buah dan bandingkan buahnya dengan jenis pohon tempat buah tersebut tumbuh. Juga, temukan beberapa rumput atau semak berduri di lingkungan sekitar Anda dan bicarakan tentang apa yang dilakukan petani dengan rumput-rumput ini.</w:t>
      </w:r>
    </w:p>
    <w:p>
      <w:pPr/>
      <w:r>
        <w:rPr>
          <w:lang w:val="id_ID" w:bidi="id_ID"/>
        </w:rPr>
      </w:r>
      <w:r>
        <w:rPr>
          <w:lang w:val="id_ID" w:bidi="id_ID"/>
        </w:rPr>
        <w:t>Pohon-pohon yang baik dan semak-semak yang baik menghasilkan buah yang baik. Para murid dapat melihat buah, atau hal-hal yang dilakukan seseorang, untuk mengetahui apakah orang itu mengajarkan kebenaran dari Allah atau tidak. Ini sama dengan melihat anggur atau buah ara dan mengetahui jenis pohon atau semak apa yang menghasilkan buah ini.</w:t>
      </w:r>
    </w:p>
    <w:p>
      <w:pPr/>
      <w:r>
        <w:rPr>
          <w:lang w:val="id_ID" w:bidi="id_ID"/>
        </w:rPr>
      </w:r>
      <w:r>
        <w:rPr>
          <w:lang w:val="id_ID" w:bidi="id_ID"/>
        </w:rPr>
        <w:t>Dalam kisah ketiga, Yesus berbicara tentang orang-orang yang berpikir mereka mengenal Yesus tetapi tidak mengenal Dia. Yesus memperingatkan para murid bahwa pada hari penghakiman, beberapa orang akan menyebut Yesus "Tuhan, Tuhan," atau "tuan, tuan," tetapi Yesus akan mengatakan kepada mereka "Aku tidak pernah mengenal kamu." Orang-orang ini mengklaim bahwa mereka mengikuti otoritas Yesus. Hari penghakiman adalah ketika Yesus akan mengatakan siapa yang dapat memasuki kerajaan surga, yang adalah pemerintahan Allah. Satu-satunya orang yang akan memasuki kerajaan surga adalah mereka yang melakukan kehendak Allah Bapa kita yang tinggal di surga, yang berarti mereka yang menaati Allah.</w:t>
      </w:r>
    </w:p>
    <w:p>
      <w:pPr/>
      <w:r>
        <w:rPr>
          <w:lang w:val="id_ID" w:bidi="id_ID"/>
        </w:rPr>
      </w:r>
      <w:r>
        <w:rPr>
          <w:lang w:val="id_ID" w:bidi="id_ID"/>
        </w:rPr>
        <w:t>Beberapa orang yang mengatakan "Tuhan, Tuhan" percaya bahwa mereka melakukan hal-hal baik yang mereka lihat dilakukan para murid Yesus, seperti memberikan pesan dari Allah, membuat roh-roh jahat berhenti mengendalikan orang-orang, dan melakukan mujizat. Mereka melakukan hal-hal ini dalam nama Yesus, atau dengan kuasa dan otoritas-Nya. Namun, Yesus menanggapi dengan keras dan berkata, "Pergilah!" Dia memanggil orang-orang ini sebagai yang melanggar hukum Allah, para pelanggar hukum, atau orang-orang yang melakukan kejahatan.</w:t>
      </w:r>
    </w:p>
    <w:p>
      <w:pPr/>
      <w:r>
        <w:rPr>
          <w:lang w:val="id_ID" w:bidi="id_ID"/>
        </w:rPr>
      </w:r>
      <w:r>
        <w:rPr>
          <w:lang w:val="id_ID" w:bidi="id_ID"/>
        </w:rPr>
        <w:t>Kisah terakhir yang diceritakan Yesus adalah tentang orang-orang yang dekat dengan Yesus—ada yang menanggapi dengan taat dan ada yang tidak. Yesus membandingkan reaksi ini dengan dua orang yang membangun jenis rumah yang berbeda. Dalam Perjanjian Lama, beberapa kitab hukum berakhir dengan berkat dan kutuk, dan kisah terakhir ini mengakhiri seluruh pengajaran Yesus di gunung dengan janji dan peringatan. Yesus mengatakan kedua orang itu mendengar pengajaran Yesus. Pertama, Yesus mengatakan orang yang mendengar pengajaran dan menaati apa yang dikatakan Yesus adalah seperti orang yang bijaksana yang membangun rumahnya di atas batu, atau lapisan yang padat di bawah tanah. Orang bijaksana tahu bahwa orang-orang sering membangun rumah mereka di atas batu ini untuk membuat rumah mereka kuat. Yesus mengatakan ketika hujan turun, banjir datang, dan angin bertiup menghantam rumah, rumah yang kuat ini tidak roboh karena orang itu membangun rumah itu di atas batu. Hujan, banjir, dan angin adalah berbagai cara cuaca dapat menghancurkan sebuah rumah.</w:t>
      </w:r>
    </w:p>
    <w:p>
      <w:pPr/>
      <w:r>
        <w:rPr>
          <w:lang w:val="id_ID" w:bidi="id_ID"/>
        </w:rPr>
      </w:r>
      <w:r>
        <w:rPr>
          <w:lang w:val="id_ID" w:bidi="id_ID"/>
        </w:rPr>
        <w:t>Yesus membedakan orang bijaksana dengan orang yang bodoh. Orang bodoh itu tidak berpikir tentang masa depan. Dia membangun rumahnya di atas pasir di tempat yang tidak aman. Pada zaman Yesus, tidak bijaksana untuk membangun rumah di atas pasir karena tidak ada lapisan batu di bawahnya. Kali ini, ketika hujan turun, banjir datang, dan angin menerjang rumah itu, rumah itu pun roboh. Rumah itu benar-benar hancur karena rumah itu tidak memiliki fondasi yang kuat. Kebanyakan orang percaya Yesus berbicara tentang hari ketika Allah menghakimi orang-orang berdasarkan apakah mereka mengikuti-Nya, dan bahwa orang yang membangun di atas batu itu akan memasuki kerajaan Allah. Orang yang membangun di atas pasir tidak akan memasuki kerajaan Allah.</w:t>
      </w:r>
    </w:p>
    <w:p>
      <w:pPr/>
      <w:r>
        <w:rPr>
          <w:lang w:val="id_ID" w:bidi="id_ID"/>
        </w:rPr>
      </w:r>
      <w:r>
        <w:rPr>
          <w:lang w:val="id_ID" w:bidi="id_ID"/>
        </w:rPr>
        <w:t>Berhenti dan bicarakan tentang bagaimana orang-orang membangun rumah di komunitas Anda. Apakah mereka membangun di atas batu, atau apakah mereka melakukan sesuatu yang lain untuk membuat rumah mereka memiliki fondasi yang kuat?</w:t>
      </w:r>
    </w:p>
    <w:p>
      <w:pPr/>
      <w:r>
        <w:rPr>
          <w:lang w:val="id_ID" w:bidi="id_ID"/>
        </w:rPr>
      </w:r>
      <w:r>
        <w:rPr>
          <w:lang w:val="id_ID" w:bidi="id_ID"/>
        </w:rPr>
        <w:t>Yesus kini telah selesai menyampaikan pesan yang panjang ini. Para murid-Nya dan kerumunan orang mendengarkan sepanjang waktu, dan kerumunan orang kagum pada cara Yesus mengajar. Dalam bahasa aslinya, kata "kagum" dapat berarti takjub dan takut. Beberapa berpikir kerumunan orang juga kagum dengan kata-kata Yesus, tetapi lebih akurat untuk mengatakan kerumunan orang itu kagum dengan cara Yesus mengajar. Yesus mengajar dengan otoritas dan kuasa yang benar. Kerumunan sering mendengar para ahli Taurat mengajarkan hukum Musa. Para ahli Taurat mengutip guru-guru Yahudi lainnya ketika mereka mengajar, tetapi Yesus mengajar tanpa mengutip orang lain. Yesus mengajar dengan penuh keyakinan, dan hal ini membuat orang banyak itu takjub.</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lima adegan.</w:t>
      </w:r>
    </w:p>
    <w:p>
      <w:pPr/>
      <w:r>
        <w:rPr>
          <w:lang w:val="id_ID" w:bidi="id_ID"/>
        </w:rPr>
      </w:r>
      <w:r>
        <w:rPr>
          <w:b/>
          <w:lang w:val="id_ID" w:bidi="id_ID"/>
        </w:rPr>
        <w:t>Adegan pertama:</w:t>
      </w:r>
      <w:r>
        <w:rPr>
          <w:lang w:val="id_ID" w:bidi="id_ID"/>
        </w:rPr>
        <w:t xml:space="preserve"> Yesus mengajar tentang gerbang yang sempit dan gerbang yang lebar.</w:t>
      </w:r>
    </w:p>
    <w:p>
      <w:pPr/>
      <w:r>
        <w:rPr>
          <w:lang w:val="id_ID" w:bidi="id_ID"/>
        </w:rPr>
      </w:r>
      <w:r>
        <w:rPr>
          <w:b/>
          <w:lang w:val="id_ID" w:bidi="id_ID"/>
        </w:rPr>
        <w:t>Adegan kedua:</w:t>
      </w:r>
      <w:r>
        <w:rPr>
          <w:lang w:val="id_ID" w:bidi="id_ID"/>
        </w:rPr>
        <w:t xml:space="preserve"> Yesus mengajar tentang nabi-nabi palsu dan bagaimana mengenali mereka dari buahnya yang buruk.</w:t>
      </w:r>
    </w:p>
    <w:p>
      <w:pPr/>
      <w:r>
        <w:rPr>
          <w:lang w:val="id_ID" w:bidi="id_ID"/>
        </w:rPr>
      </w:r>
      <w:r>
        <w:rPr>
          <w:b/>
          <w:lang w:val="id_ID" w:bidi="id_ID"/>
        </w:rPr>
        <w:t>Adegan ketiga:</w:t>
      </w:r>
      <w:r>
        <w:rPr>
          <w:lang w:val="id_ID" w:bidi="id_ID"/>
        </w:rPr>
        <w:t xml:space="preserve"> Yesus mengajar tentang siapa yang akan memasuki kerajaan surga.</w:t>
      </w:r>
    </w:p>
    <w:p>
      <w:pPr/>
      <w:r>
        <w:rPr>
          <w:lang w:val="id_ID" w:bidi="id_ID"/>
        </w:rPr>
      </w:r>
      <w:r>
        <w:rPr>
          <w:b/>
          <w:lang w:val="id_ID" w:bidi="id_ID"/>
        </w:rPr>
        <w:t>Adegan keempat:</w:t>
      </w:r>
      <w:r>
        <w:rPr>
          <w:lang w:val="id_ID" w:bidi="id_ID"/>
        </w:rPr>
        <w:t xml:space="preserve"> Yesus menceritakan kisah tentang seorang pria yang membangun rumahnya di atas batu dan seorang pria yang membangun rumahnya di atas pasir.</w:t>
      </w:r>
    </w:p>
    <w:p>
      <w:pPr/>
      <w:r>
        <w:rPr>
          <w:lang w:val="id_ID" w:bidi="id_ID"/>
        </w:rPr>
      </w:r>
      <w:r>
        <w:rPr>
          <w:b/>
          <w:lang w:val="id_ID" w:bidi="id_ID"/>
        </w:rPr>
        <w:t>Adegan kelima:</w:t>
      </w:r>
      <w:r>
        <w:rPr>
          <w:lang w:val="id_ID" w:bidi="id_ID"/>
        </w:rPr>
        <w:t xml:space="preserve"> Yesus selesai dengan pengajaran yang panjang dan penting di gunung. Kerumunan orang kagum dengan cara Yesus mengajar.</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berjalan di jalan yang sempit dan jalan yang lebar</w:t>
      </w:r>
    </w:p>
    <w:p>
      <w:pPr>
        <w:pStyle w:val="ListBullet"/>
        <w:spacing w:line="240" w:lineRule="auto"/>
        <w:ind w:left="720"/>
      </w:pPr>
      <w:r>
        <w:rPr>
          <w:lang w:val="id_ID" w:bidi="id_ID"/>
        </w:rPr>
      </w:r>
      <w:r>
        <w:rPr>
          <w:lang w:val="id_ID" w:bidi="id_ID"/>
        </w:rPr>
        <w:t>Nabi-nabi palsu</w:t>
      </w:r>
    </w:p>
    <w:p>
      <w:pPr>
        <w:pStyle w:val="ListBullet"/>
        <w:spacing w:line="240" w:lineRule="auto"/>
        <w:ind w:left="720"/>
      </w:pPr>
      <w:r>
        <w:rPr>
          <w:lang w:val="id_ID" w:bidi="id_ID"/>
        </w:rPr>
      </w:r>
      <w:r>
        <w:rPr>
          <w:lang w:val="id_ID" w:bidi="id_ID"/>
        </w:rPr>
        <w:t>Orang-orang yang mengatakan "Tuhan, Tuhan" tetapi tidak mengenal Yesus</w:t>
      </w:r>
    </w:p>
    <w:p>
      <w:pPr>
        <w:pStyle w:val="ListBullet"/>
        <w:spacing w:line="240" w:lineRule="auto"/>
        <w:ind w:left="720"/>
      </w:pPr>
      <w:r>
        <w:rPr>
          <w:lang w:val="id_ID" w:bidi="id_ID"/>
        </w:rPr>
      </w:r>
      <w:r>
        <w:rPr>
          <w:lang w:val="id_ID" w:bidi="id_ID"/>
        </w:rPr>
        <w:t>Orang bijak yang membangun rumahnya di atas batu</w:t>
      </w:r>
    </w:p>
    <w:p>
      <w:pPr>
        <w:pStyle w:val="ListBullet"/>
        <w:spacing w:line="240" w:lineRule="auto"/>
        <w:ind w:left="720"/>
      </w:pPr>
      <w:r>
        <w:rPr>
          <w:lang w:val="id_ID" w:bidi="id_ID"/>
        </w:rPr>
      </w:r>
      <w:r>
        <w:rPr>
          <w:lang w:val="id_ID" w:bidi="id_ID"/>
        </w:rPr>
        <w:t>Orang bodoh yang membangun rumahnya di atas pasir</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masih mengajar para murid-Nya di lereng gunung. Yesus mengajar tentang bagaimana menjadi lebih benar daripada orang-orang Farisi dan ahli-ahli Taurat. Yesus juga mengajarkan tentang tidak menghakimi orang lain dan tentang bagaimana bertekun dalam doa kepada Allah.</w:t>
      </w:r>
    </w:p>
    <w:p>
      <w:pPr/>
      <w:r>
        <w:rPr>
          <w:lang w:val="id_ID" w:bidi="id_ID"/>
        </w:rPr>
      </w:r>
      <w:r>
        <w:rPr>
          <w:lang w:val="id_ID" w:bidi="id_ID"/>
        </w:rPr>
        <w:t>Dalam empat adegan pertama, penting untuk melihat bahwa kisah-kisah tersebut merupakan empat kontras yang berbeda antara orang-orang yang diselamatkan atau yang terhilang. Penting untuk melihat bahwa setiap adegan menjadi lebih spesifik tentang siapa yang akan memasuki kerajaan surga.</w:t>
      </w:r>
    </w:p>
    <w:p>
      <w:pPr/>
      <w:r>
        <w:rPr>
          <w:lang w:val="id_ID" w:bidi="id_ID"/>
        </w:rPr>
      </w:r>
      <w:r>
        <w:rPr>
          <w:lang w:val="id_ID" w:bidi="id_ID"/>
        </w:rPr>
        <w:t>Dalam adegan pertama, penting untuk melihat hanya ada dua pilihan di sini—gerbang yang sempit atau gerbang yang lebar. Tidak ada seorang pun yang dapat mengikuti sebagian jalan Allah. Yesus menggunakan bahasa puitis ketika Ia menggambarkan gerbang dan jalan yang sempit, dan gerbang dan jalan yang lebar. Yesus menggambarkan setiap pintu dan jalan dengan kata-kata dan frasa yang berlawanan untuk menunjukkan perbedaan antara kedua cara hidup.</w:t>
      </w:r>
    </w:p>
    <w:p>
      <w:pPr/>
      <w:r>
        <w:rPr>
          <w:lang w:val="id_ID" w:bidi="id_ID"/>
        </w:rPr>
      </w:r>
      <w:r>
        <w:rPr>
          <w:lang w:val="id_ID" w:bidi="id_ID"/>
        </w:rPr>
        <w:t>Dalam adegan kedua, ingatlah bahwa Yesus membandingkan nabi-nabi palsu dengan serigala maupun dengan pohon yang buahnya buruk. Pertama, Yesus menunjukkan bahwa nabi-nabi palsu terlihat seperti domba yang tidak berbahaya di luar, tetapi di dalam mereka ingin menyerang dan memakan domba-domba yang lain. Nabi-nabi palsu berbahaya.</w:t>
      </w:r>
    </w:p>
    <w:p>
      <w:pPr/>
      <w:r>
        <w:rPr>
          <w:lang w:val="id_ID" w:bidi="id_ID"/>
        </w:rPr>
      </w:r>
      <w:r>
        <w:rPr>
          <w:lang w:val="id_ID" w:bidi="id_ID"/>
        </w:rPr>
        <w:t>Selanjutnya, Yesus berbicara tentang buah dan pohon buah-buahan. Dia bertanya apakah para murid bisa memetik buah anggur dari semak berduri, atau buah ara dari tumbuhan duri. Yesus tidak menginginkan jawaban atas pertanyaan ini. Dia mengatakan ini untuk menekankan bahwa tentu saja tidak ada seorang pun yang bisa mendapatkan buah anggur dari semak berduri atau buah ara dari tumbuhan duri.</w:t>
      </w:r>
    </w:p>
    <w:p>
      <w:pPr/>
      <w:r>
        <w:rPr>
          <w:lang w:val="id_ID" w:bidi="id_ID"/>
        </w:rPr>
      </w:r>
      <w:r>
        <w:rPr>
          <w:lang w:val="id_ID" w:bidi="id_ID"/>
        </w:rPr>
        <w:t>Berhenti di sini dan diskusikan bagaimana Anda akan mengatakan hal ini dalam bahasa Anda. Apakah Anda akan menggunakan pertanyaan di sini, atau bentuk pernyataan lainnya?</w:t>
      </w:r>
    </w:p>
    <w:p>
      <w:pPr/>
      <w:r>
        <w:rPr>
          <w:lang w:val="id_ID" w:bidi="id_ID"/>
        </w:rPr>
      </w:r>
      <w:r>
        <w:rPr>
          <w:lang w:val="id_ID" w:bidi="id_ID"/>
        </w:rPr>
        <w:t>Yesus mengatakan bahwa buah yang baik seperti buah anggur atau buah ara hanya dapat datang dari pohon anggur atau pohon ara.</w:t>
      </w:r>
    </w:p>
    <w:p>
      <w:pPr/>
      <w:r>
        <w:rPr>
          <w:lang w:val="id_ID" w:bidi="id_ID"/>
        </w:rPr>
      </w:r>
      <w:r>
        <w:rPr>
          <w:lang w:val="id_ID" w:bidi="id_ID"/>
        </w:rPr>
        <w:t>Yesus juga mengulangi gagasan yang sama lagi dengan mengatakan bahwa pohon yang baik tidak dapat memiliki buah yang buruk dan pohon yang buruk tidak dapat memiliki buah yang baik. Mengulangi gagasan dengan cara yang berlawanan adalah cara mengajar yang umum bagi orang Yahudi pada zaman Yesus. Yesus menunjukkan bagaimana para murid dapat mengenali nabi-nabi palsu. Para murid harus melihat kehidupan seseorang untuk melihat apakah orang itu mengajarkan kebenaran dari Allah atau tidak.</w:t>
      </w:r>
    </w:p>
    <w:p>
      <w:pPr/>
      <w:r>
        <w:rPr>
          <w:lang w:val="id_ID" w:bidi="id_ID"/>
        </w:rPr>
      </w:r>
      <w:r>
        <w:rPr>
          <w:lang w:val="id_ID" w:bidi="id_ID"/>
        </w:rPr>
        <w:t>Dalam adegan ketiga, ingatlah bahwa beberapa orang yang mengatakan "Tuhan, Tuhan" kepada Yesus tidak akan memasuki kerajaan surga. Beberapa orang percaya bagian ini termasuk dalam bagian tentang nabi-nabi palsu, tetapi lebih baik melihat ini sebagai bagian baru karena para murid yang mengatakan "Tuhan, Tuhan" tidak seperti serigala. Murid-murid ini percaya bahwa mereka melakukan hal yang benar, dan mereka tidak mencoba menipu siapa pun. Ingatlah bahwa ini adalah tentang apa yang akan terjadi pada hari penghakiman. Yesus mengatakan orang-orang akan memanggil "Tuhan, Tuhan" dua kali sebagai cara untuk menunjukkan bahwa orang-orang menghormati Yesus. Yesus mengatakan orang-orang ini akan bertanya "Bukankah kami melakukan banyak perbuatan baik dalam nama-Mu?" Orang-orang yang menanyakan hal ini mengatakannya sebagai pertanyaan untuk menekankan bahwa mereka telah melakukan banyak perbuatan baik dalam nama Yesus. Mereka bernubuat, mengusir setan, dan melakukan mujizat.</w:t>
      </w:r>
    </w:p>
    <w:p>
      <w:pPr/>
      <w:r>
        <w:rPr>
          <w:lang w:val="id_ID" w:bidi="id_ID"/>
        </w:rPr>
      </w:r>
      <w:r>
        <w:rPr>
          <w:lang w:val="id_ID" w:bidi="id_ID"/>
        </w:rPr>
        <w:t>Berhenti di sini dan diskusikan bagaimana Anda akan mengatakan hal ini dalam bahasa Anda. Apakah Anda akan menggunakan pertanyaan di sini, atau bentuk pernyataan lainnya?</w:t>
      </w:r>
    </w:p>
    <w:p>
      <w:pPr/>
      <w:r>
        <w:rPr>
          <w:lang w:val="id_ID" w:bidi="id_ID"/>
        </w:rPr>
      </w:r>
      <w:r>
        <w:rPr>
          <w:lang w:val="id_ID" w:bidi="id_ID"/>
        </w:rPr>
        <w:t>Ingatlah bahwa berbicara dalam nama seseorang berarti Anda melakukan sesuatu dengan otoritas mereka.</w:t>
      </w:r>
    </w:p>
    <w:p>
      <w:pPr/>
      <w:r>
        <w:rPr>
          <w:lang w:val="id_ID" w:bidi="id_ID"/>
        </w:rPr>
      </w:r>
      <w:r>
        <w:rPr>
          <w:lang w:val="id_ID" w:bidi="id_ID"/>
        </w:rPr>
        <w:t>Berhenti dan bicarakan tentang apa artinya dalam bahasa Anda untuk melakukan sesuatu dalam otoritas atau kuasa seseorang. Apakah Anda menggunakan frasa "atas namanya," atau sesuatu yang lain?</w:t>
      </w:r>
    </w:p>
    <w:p>
      <w:pPr/>
      <w:r>
        <w:rPr>
          <w:lang w:val="id_ID" w:bidi="id_ID"/>
        </w:rPr>
      </w:r>
      <w:r>
        <w:rPr>
          <w:lang w:val="id_ID" w:bidi="id_ID"/>
        </w:rPr>
        <w:t>Dalam adegan keempat, Yesus menceritakan kisah terakhir. Ingatlah bahwa cerita ini adalah tentang dua orang yang keduanya mendengar pengajaran Yesus. Satu orang menaati pengajaran itu, dan satu orang tidak menaatinya. Ingatlah bahwa rumah yang dibangun di atas batu karang tidak roboh ketika cuaca buruk datang. Sebaliknya, rumah yang dibangun di atas pasir roboh ketika, hujan, banjir dan angin badai datang. Ingatlah bahwa ini adalah penjelasan yang paling spesifik tentang siapa yang akan masuk ke dalam kerajaan Allah. Ini juga merupakan bagian terakhir dari pengajaran Yesus, dan ini adalah peringatan bahwa orang-orang yang tidak menaati pengajaran Yesus tidak akan masuk kerajaan Allah.</w:t>
      </w:r>
    </w:p>
    <w:p>
      <w:pPr/>
      <w:r>
        <w:rPr>
          <w:lang w:val="id_ID" w:bidi="id_ID"/>
        </w:rPr>
      </w:r>
      <w:r>
        <w:rPr>
          <w:lang w:val="id_ID" w:bidi="id_ID"/>
        </w:rPr>
        <w:t>Akhirnya, dalam adegan kelima, kita melihat reaksi kerumunan orang terhadap pengajaran Yesus. Ingatlah bahwa pada awal pengajaran-Nya, Yesus duduk di gunung dan murid-murid duduk di dekat-Nya, dan kerumunan orang juga mendengarkan. Sekarang kita melihat betapa kagum dan terkejutnya orang banyak itu akan cara mengajar Yesus. Ini adalah akhir dari bagian pengajaran panjang yang pertama dalam kitab Matius.</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lima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murid-Nya dan kerumunan orang</w:t>
      </w:r>
    </w:p>
    <w:p>
      <w:pPr>
        <w:pStyle w:val="ListBullet"/>
        <w:spacing w:line="240" w:lineRule="auto"/>
        <w:ind w:left="720"/>
      </w:pPr>
      <w:r>
        <w:rPr>
          <w:lang w:val="id_ID" w:bidi="id_ID"/>
        </w:rPr>
      </w:r>
      <w:r>
        <w:rPr>
          <w:lang w:val="id_ID" w:bidi="id_ID"/>
        </w:rPr>
        <w:t>Orang-orang berjalan di jalan yang sempit dan jalan yang lebar</w:t>
      </w:r>
    </w:p>
    <w:p>
      <w:pPr>
        <w:pStyle w:val="ListBullet"/>
        <w:spacing w:line="240" w:lineRule="auto"/>
        <w:ind w:left="720"/>
      </w:pPr>
      <w:r>
        <w:rPr>
          <w:lang w:val="id_ID" w:bidi="id_ID"/>
        </w:rPr>
      </w:r>
      <w:r>
        <w:rPr>
          <w:lang w:val="id_ID" w:bidi="id_ID"/>
        </w:rPr>
        <w:t>Nabi-nabi palsu</w:t>
      </w:r>
    </w:p>
    <w:p>
      <w:pPr>
        <w:pStyle w:val="ListBullet"/>
        <w:spacing w:line="240" w:lineRule="auto"/>
        <w:ind w:left="720"/>
      </w:pPr>
      <w:r>
        <w:rPr>
          <w:lang w:val="id_ID" w:bidi="id_ID"/>
        </w:rPr>
      </w:r>
      <w:r>
        <w:rPr>
          <w:lang w:val="id_ID" w:bidi="id_ID"/>
        </w:rPr>
        <w:t>Orang-orang yang mengatakan "Tuhan, Tuhan" tetapi tidak mengenal Yesus</w:t>
      </w:r>
    </w:p>
    <w:p>
      <w:pPr>
        <w:pStyle w:val="ListBullet"/>
        <w:spacing w:line="240" w:lineRule="auto"/>
        <w:ind w:left="720"/>
      </w:pPr>
      <w:r>
        <w:rPr>
          <w:lang w:val="id_ID" w:bidi="id_ID"/>
        </w:rPr>
      </w:r>
      <w:r>
        <w:rPr>
          <w:lang w:val="id_ID" w:bidi="id_ID"/>
        </w:rPr>
        <w:t>Orang bijak yang membangun rumahnya di atas batu</w:t>
      </w:r>
    </w:p>
    <w:p>
      <w:pPr>
        <w:pStyle w:val="ListBullet"/>
        <w:spacing w:line="240" w:lineRule="auto"/>
        <w:ind w:left="720"/>
      </w:pPr>
      <w:r>
        <w:rPr>
          <w:lang w:val="id_ID" w:bidi="id_ID"/>
        </w:rPr>
      </w:r>
      <w:r>
        <w:rPr>
          <w:lang w:val="id_ID" w:bidi="id_ID"/>
        </w:rPr>
        <w:t>Orang bodoh yang membangun rumahnya di atas pasir</w:t>
      </w:r>
    </w:p>
    <w:p>
      <w:pPr/>
      <w:r>
        <w:rPr>
          <w:lang w:val="id_ID" w:bidi="id_ID"/>
        </w:rPr>
      </w:r>
      <w:r>
        <w:rPr>
          <w:lang w:val="id_ID" w:bidi="id_ID"/>
        </w:rPr>
        <w:t>Minta tim untuk memerankan kisah tersebut dua kali. Mereka harus memerankannya ke dalam bahasa sasaran terjemahan mereka. Pertama, minta tim memerankan kisah itu tanpa berhenti. Pada saat tim memerankan kisah itu untuk kedua kali,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 penting atau sulit dari kisah maupun bagian yang akan diperankan dan jangan dilewati. Bantu tim untuk mengingat bagian-bagian dari kisah tersebut.</w:t>
      </w:r>
    </w:p>
    <w:p>
      <w:pPr/>
      <w:r>
        <w:rPr>
          <w:lang w:val="id_ID" w:bidi="id_ID"/>
        </w:rPr>
      </w:r>
      <w:r>
        <w:rPr>
          <w:lang w:val="id_ID" w:bidi="id_ID"/>
        </w:rPr>
        <w:t xml:space="preserve">Saat tim memerankan kisah ini untuk kedua kalinya, hentikan mereka pada bagian-bagian tertentu. </w:t>
      </w:r>
    </w:p>
    <w:p>
      <w:pPr/>
      <w:r>
        <w:rPr>
          <w:lang w:val="id_ID" w:bidi="id_ID"/>
        </w:rPr>
      </w:r>
      <w:r>
        <w:rPr>
          <w:lang w:val="id_ID" w:bidi="id_ID"/>
        </w:rPr>
        <w:t>Dalam adegan pertama, Yesus duduk dan mengajar para murid-Nya. Yesus mengajar mereka tentang pintu yang sempit dan pintu yang lebar. Yesus mengatakan kepada mereka bahwa mereka harus memasuki pintu dan jalan yang sempit karena menuntun kepada kehidupan. Namun, itu adalah jalan yang sulit untuk dilalui, dan hanya sedikit orang yang menemukannya. Pintu gerbang dan jalan yang lebar itu mudah dilalui dan banyak orang menemukannya, tetapi itu mengarah pada kematian dan kehancuran.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berjalan di jalan yang sempit, "Bagaimana perasaan kalian?" Anda mungkin mendengar hal-hal seperti:</w:t>
      </w:r>
    </w:p>
    <w:p>
      <w:pPr>
        <w:pStyle w:val="ListBullet"/>
        <w:spacing w:line="240" w:lineRule="auto"/>
        <w:ind w:left="720"/>
      </w:pPr>
      <w:r>
        <w:rPr>
          <w:lang w:val="id_ID" w:bidi="id_ID"/>
        </w:rPr>
      </w:r>
      <w:r>
        <w:rPr>
          <w:lang w:val="id_ID" w:bidi="id_ID"/>
        </w:rPr>
        <w:t>Juga, tanyakan kepada para aktor yang memerankan orang-orang yang berjalan di jalan yang lebar,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Pada adegan selanjutnya, Yesus menjelaskan tentang nabi-nabi palsu. Yesus mengatakan nabi-nabi palsu itu seperti serigala yang mengenakan pakaian domba. Mereka tampak tidak berbahaya, tetapi mereka ingin menyerang domba-domba lain, atau murid-murid.</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nabi-nabi palsu,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juga membandingkan nabi-nabi palsu dengan pohon buah yang menghasilkan buah yang buruk. Yesus mengatakan tidak ada seorang pun yang dapat mendapatkan buah yang baik seperti buah anggur atau buah ara dari pohon yang buruk, seperti semak berduri atau tumbuhan duri. Anda hanya dapat memetik anggur dan buah ara dari pohon anggur atau pohon ara. Dengan cara yang sama, para murid harus mengenali nabi-nabi palsu dengan hal-hal yang dilakukan para nabi. Apa yang dilakukan para nabi adalah seperti buah baik atau buruk yang dihasilkan sebuah pohon.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berikutnya, Yesus memperingatkan para murid tentang orang-orang yang berpikir mereka mengikuti Yesus, tetapi mereka tidak benar-benar melakukan apa yang dikatakan Allah. Orang-orang ini melakukan perbuatan baik seperti memberikan pesan dari Allah, mengusir setan, dan mujizat, tetapi mereka bukan pengikut Yesus yang sejati. Yesus akan mengatakan kepada mereka pada hari penghakiman untuk pergi dari-Nya karena Dia tidak pernah mengenal mereka. Mereka adalah orang-orang jahat.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mengatakan "Tuhan, Tuhan," "Bagaimana perasaan kalian?" Anda mungkin mendengar hal-hal seperti:</w:t>
      </w:r>
    </w:p>
    <w:p>
      <w:pPr>
        <w:pStyle w:val="ListBullet"/>
        <w:spacing w:line="240" w:lineRule="auto"/>
        <w:ind w:left="720"/>
      </w:pPr>
      <w:r>
        <w:rPr>
          <w:lang w:val="id_ID" w:bidi="id_ID"/>
        </w:rPr>
      </w:r>
      <w:r>
        <w:rPr>
          <w:lang w:val="id_ID" w:bidi="id_ID"/>
        </w:rPr>
        <w:t>Juga, tanyakan kepada para aktor yang memerankan para 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Dalam adegan berikutnya, Yesus membandingkan dua orang yang keduanya membangun rumah. Kedua orang itu mendengar pengajaran Yesus. Orang bijaksana yang membangun rumahnya di atas batu adalah seperti seseorang yang mendengar pengajaran dan menaati Yesus. Ketika hujan, banjir, dan angin datang, rumah itu masih berdiri karena dibangun di atas batu yang kuat. Orang bodoh yang membangun rumahnya di atas pasir adalah seperti seseorang yang mendengar pengajaran Yesus dan tidak menaati Yesus. Kali ini, ketika cuaca buruk datang, rumah itu runtuh sepenuhnya karena tidak memiliki fondasi yang kuat.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yang membangun rumahnya di atas batu, "Bagaimana perasaan Anda?" Anda mungkin mendengar hal-hal seperti:</w:t>
      </w:r>
    </w:p>
    <w:p>
      <w:pPr>
        <w:pStyle w:val="ListBullet"/>
        <w:spacing w:line="240" w:lineRule="auto"/>
        <w:ind w:left="720"/>
      </w:pPr>
      <w:r>
        <w:rPr>
          <w:lang w:val="id_ID" w:bidi="id_ID"/>
        </w:rPr>
      </w:r>
      <w:r>
        <w:rPr>
          <w:lang w:val="id_ID" w:bidi="id_ID"/>
        </w:rPr>
        <w:t>Juga, tanyakan kepada aktor yang memerankan orang bodoh yang membangun rumahnya di atas pasir,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sekarang selesai dengan pengajaran-Nya yang panjang. Adegan terakhir adalah penjelasan tentang reaksi kerumunan orang terhadap pengajaran. Kerumunan orang kagum dengan bagaimana Yesus mengajar. Kerumunan melihat bahwa Yesus mengajar dengan otoritas dan kuasa, yang berbeda dari bagaimana para ahli Taurat mereka mengajar.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kerumunan,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Yesus memperingatkan para murid tentang</w:t>
      </w:r>
      <w:r>
        <w:rPr>
          <w:b/>
          <w:lang w:val="id_ID" w:bidi="id_ID"/>
        </w:rPr>
        <w:t>nabi-nabi</w:t>
      </w:r>
      <w:r>
        <w:rPr>
          <w:lang w:val="id_ID" w:bidi="id_ID"/>
        </w:rPr>
        <w:t xml:space="preserve"> palsu. Para nabi adalah utusan dalam Perjanjian Lama, dan mereka menyampaikan pesan dari Allah yang disebut </w:t>
      </w:r>
      <w:r>
        <w:rPr>
          <w:b/>
          <w:lang w:val="id_ID" w:bidi="id_ID"/>
        </w:rPr>
        <w:t>nubuat</w:t>
      </w:r>
      <w:r>
        <w:rPr>
          <w:lang w:val="id_ID" w:bidi="id_ID"/>
        </w:rPr>
        <w:t>. Terjemahkan nabi dengan cara yang sama seperti yang Anda lakukan pada perikop sebelumnya dan lihat Daftar Kata Utama untuk definisi yang lebih lengkap dari kat</w:t>
      </w:r>
      <w:r>
        <w:rPr>
          <w:lang w:val="id_ID" w:bidi="id_ID"/>
        </w:rPr>
        <w:t>a na</w:t>
      </w:r>
      <w:r>
        <w:rPr>
          <w:lang w:val="id_ID" w:bidi="id_ID"/>
        </w:rPr>
        <w:t>bi.</w:t>
      </w:r>
    </w:p>
    <w:p>
      <w:pPr/>
      <w:r>
        <w:rPr>
          <w:lang w:val="id_ID" w:bidi="id_ID"/>
        </w:rPr>
      </w:r>
      <w:r>
        <w:rPr>
          <w:lang w:val="id_ID" w:bidi="id_ID"/>
        </w:rPr>
        <w:t xml:space="preserve">Yesus membandingkan nabi-nabi palsu dengan </w:t>
      </w:r>
      <w:r>
        <w:rPr>
          <w:b/>
          <w:lang w:val="id_ID" w:bidi="id_ID"/>
        </w:rPr>
        <w:t>serigala</w:t>
      </w:r>
      <w:r>
        <w:rPr>
          <w:lang w:val="id_ID" w:bidi="id_ID"/>
        </w:rPr>
        <w:t xml:space="preserve"> yang mengenakan bulu domba. Serigala adalah anjing besar dan liar, dan mereka biasanya berburu pada malam hari. Kadang-kadang mereka berburu dalam kawanan, atau sekelompok serigala, tetapi di lain waktu mereka berburu sendirian. Para gembala yang merawat domba perlu melindungi domba mereka dari serigala yang menyerang domba tersebut.</w:t>
      </w:r>
    </w:p>
    <w:p>
      <w:pPr/>
      <w:r>
        <w:rPr>
          <w:lang w:val="id_ID" w:bidi="id_ID"/>
        </w:rPr>
      </w:r>
      <w:r>
        <w:rPr>
          <w:lang w:val="id_ID" w:bidi="id_ID"/>
        </w:rPr>
        <w:t xml:space="preserve">Berhenti dan tunjukkan gambar seekor </w:t>
      </w:r>
      <w:r>
        <w:rPr>
          <w:lang w:val="id_ID" w:bidi="id_ID"/>
        </w:rPr>
        <w:t>serigala</w:t>
      </w:r>
      <w:r>
        <w:rPr>
          <w:lang w:val="id_ID" w:bidi="id_ID"/>
        </w:rPr>
        <w:t xml:space="preserve"> lagi jika diperlukan.</w:t>
      </w:r>
    </w:p>
    <w:p>
      <w:pPr/>
      <w:r>
        <w:rPr>
          <w:lang w:val="id_ID" w:bidi="id_ID"/>
        </w:rPr>
      </w:r>
      <w:r>
        <w:rPr>
          <w:b/>
          <w:lang w:val="id_ID" w:bidi="id_ID"/>
        </w:rPr>
        <w:t>Domba</w:t>
      </w:r>
      <w:r>
        <w:rPr>
          <w:lang w:val="id_ID" w:bidi="id_ID"/>
        </w:rPr>
        <w:t xml:space="preserve"> adalah hewan dengan lapisan bulu wol yang tebal, dan biasanya berwarna putih. Mereka hanya makan rumput dan para gembala yang merawat mereka perlu memindahkan kawanan domba, atau sekelompok domba, ke rumput baru ketika domba-domba tersebut selesai memakan semua rumput di satu ladang. Selama bulan-bulan musim panas, para gembala mencukur bulu domba dan menjual bulu domba tersebut. Orang-orang dapat menggunakan bulu domba untuk membuat pakaian. Domba tidak dapat bertahan hidup tanpa seorang gembala untuk membantu mereka.</w:t>
      </w:r>
    </w:p>
    <w:p>
      <w:pPr/>
      <w:r>
        <w:rPr>
          <w:lang w:val="id_ID" w:bidi="id_ID"/>
        </w:rPr>
      </w:r>
      <w:r>
        <w:rPr>
          <w:lang w:val="id_ID" w:bidi="id_ID"/>
        </w:rPr>
        <w:t xml:space="preserve">Berhenti dan tunjukkan gambar seekor </w:t>
      </w:r>
      <w:r>
        <w:rPr>
          <w:lang w:val="id_ID" w:bidi="id_ID"/>
        </w:rPr>
        <w:t>domba</w:t>
      </w:r>
      <w:r>
        <w:rPr>
          <w:lang w:val="id_ID" w:bidi="id_ID"/>
        </w:rPr>
        <w:t xml:space="preserve"> lagi jika diperlukan.</w:t>
      </w:r>
    </w:p>
    <w:p>
      <w:pPr/>
      <w:r>
        <w:rPr>
          <w:lang w:val="id_ID" w:bidi="id_ID"/>
        </w:rPr>
      </w:r>
      <w:r>
        <w:rPr>
          <w:lang w:val="id_ID" w:bidi="id_ID"/>
        </w:rPr>
        <w:t xml:space="preserve">Yesus juga memperingatkan para murid bahwa mereka dapat mengenali nabi-nabi palsu dari buah mereka. </w:t>
      </w:r>
      <w:r>
        <w:rPr>
          <w:b/>
          <w:lang w:val="id_ID" w:bidi="id_ID"/>
        </w:rPr>
        <w:t>Anggur</w:t>
      </w:r>
      <w:r>
        <w:rPr>
          <w:lang w:val="id_ID" w:bidi="id_ID"/>
        </w:rPr>
        <w:t xml:space="preserve"> tumbuh di pohon anggur, dan buah ara tumbuh di pohon ara. Pohon anggur dan pohon ara adalah beberapa pohon buah yang paling penting bagi orang Yahudi pada zaman Yesus. Anggur adalah buah kecil dan bulat yang tumbuh dalam tandan di pohon anggur. Pohon anggur tidak memiliki duri. Orang-orang memakan anggur atau menggunakannya untuk membuat minuman anggur.</w:t>
      </w:r>
    </w:p>
    <w:p>
      <w:pPr/>
      <w:r>
        <w:rPr>
          <w:lang w:val="id_ID" w:bidi="id_ID"/>
        </w:rPr>
      </w:r>
      <w:r>
        <w:rPr>
          <w:b/>
          <w:lang w:val="id_ID" w:bidi="id_ID"/>
        </w:rPr>
        <w:t>Pohon ara</w:t>
      </w:r>
      <w:r>
        <w:rPr>
          <w:lang w:val="id_ID" w:bidi="id_ID"/>
        </w:rPr>
        <w:t xml:space="preserve"> menghasilkan buah ara, yang merupakan buah berukuran sedang yang dimakan orang atau dipadatkan menjadi kue yang dapat mereka jual. Lihat Daftar Kata Utama untuk definisi lengkap dari fras</w:t>
      </w:r>
      <w:r>
        <w:rPr>
          <w:lang w:val="id_ID" w:bidi="id_ID"/>
        </w:rPr>
        <w:t>a pohon a</w:t>
      </w:r>
      <w:r>
        <w:rPr>
          <w:lang w:val="id_ID" w:bidi="id_ID"/>
        </w:rPr>
        <w:t>ra.</w:t>
      </w:r>
    </w:p>
    <w:p>
      <w:pPr/>
      <w:r>
        <w:rPr>
          <w:lang w:val="id_ID" w:bidi="id_ID"/>
        </w:rPr>
      </w:r>
      <w:r>
        <w:rPr>
          <w:lang w:val="id_ID" w:bidi="id_ID"/>
        </w:rPr>
        <w:t xml:space="preserve">Yesus menggambarkan </w:t>
      </w:r>
      <w:r>
        <w:rPr>
          <w:b/>
          <w:lang w:val="id_ID" w:bidi="id_ID"/>
        </w:rPr>
        <w:t>semak berduri</w:t>
      </w:r>
      <w:r>
        <w:rPr>
          <w:lang w:val="id_ID" w:bidi="id_ID"/>
        </w:rPr>
        <w:t xml:space="preserve"> dan </w:t>
      </w:r>
      <w:r>
        <w:rPr>
          <w:b/>
          <w:lang w:val="id_ID" w:bidi="id_ID"/>
        </w:rPr>
        <w:t>tanaman berduri</w:t>
      </w:r>
      <w:r>
        <w:rPr>
          <w:lang w:val="id_ID" w:bidi="id_ID"/>
        </w:rPr>
        <w:t>. Mereka mungkin memiliki bunga-bunga yang indah, tetapi mereka tidak pernah menghasilkan buah seperti anggur atau buah ara untuk dimakan. Mereka juga memiliki duri yang tajam yang bisa berbahaya. Para petani perlu membersihkan semak berduri dan rumput duri dari tanaman mereka.</w:t>
      </w:r>
    </w:p>
    <w:p>
      <w:pPr/>
      <w:r>
        <w:rPr>
          <w:lang w:val="id_ID" w:bidi="id_ID"/>
        </w:rPr>
      </w:r>
      <w:r>
        <w:rPr>
          <w:lang w:val="id_ID" w:bidi="id_ID"/>
        </w:rPr>
        <w:t xml:space="preserve">Berhenti dan tunjukkan gambar buah </w:t>
      </w:r>
      <w:r>
        <w:rPr>
          <w:lang w:val="id_ID" w:bidi="id_ID"/>
        </w:rPr>
        <w:t>anggur dan tanaman anggur</w:t>
      </w:r>
      <w:r>
        <w:rPr>
          <w:lang w:val="id_ID" w:bidi="id_ID"/>
        </w:rPr>
        <w:t xml:space="preserve">, </w:t>
      </w:r>
      <w:r>
        <w:rPr>
          <w:lang w:val="id_ID" w:bidi="id_ID"/>
        </w:rPr>
        <w:t>buah ara dan pohon ara</w:t>
      </w:r>
      <w:r>
        <w:rPr>
          <w:lang w:val="id_ID" w:bidi="id_ID"/>
        </w:rPr>
        <w:t xml:space="preserve"> serta </w:t>
      </w:r>
      <w:r>
        <w:rPr>
          <w:lang w:val="id_ID" w:bidi="id_ID"/>
        </w:rPr>
        <w:t>semak berduri</w:t>
      </w:r>
      <w:r>
        <w:rPr>
          <w:lang w:val="id_ID" w:bidi="id_ID"/>
        </w:rPr>
        <w:t xml:space="preserve">dan </w:t>
      </w:r>
      <w:r>
        <w:rPr>
          <w:lang w:val="id_ID" w:bidi="id_ID"/>
        </w:rPr>
        <w:t>tanaman berduri</w:t>
      </w:r>
      <w:r>
        <w:rPr>
          <w:lang w:val="id_ID" w:bidi="id_ID"/>
        </w:rPr>
        <w:t xml:space="preserve"> lagi jika diperlukan. </w:t>
      </w:r>
    </w:p>
    <w:p>
      <w:pPr/>
      <w:r>
        <w:rPr>
          <w:lang w:val="id_ID" w:bidi="id_ID"/>
        </w:rPr>
      </w:r>
      <w:r>
        <w:rPr>
          <w:lang w:val="id_ID" w:bidi="id_ID"/>
        </w:rPr>
        <w:t xml:space="preserve">Yesus mengatakan beberapa orang akan mengatakan "Tuhan, Tuhan" kepada-Nya. </w:t>
      </w:r>
      <w:r>
        <w:rPr>
          <w:b/>
          <w:lang w:val="id_ID" w:bidi="id_ID"/>
        </w:rPr>
        <w:t>Tuhan</w:t>
      </w:r>
      <w:r>
        <w:rPr>
          <w:lang w:val="id_ID" w:bidi="id_ID"/>
        </w:rPr>
        <w:t xml:space="preserve"> berarti tuan, pemilik, atau seseorang dengan otoritas. Orang-orang menggunakan kata Tuhan sebagai istilah rasa hormat, untuk berbicara tentang Allah, dan untuk menyapa Yesus. Dalam kisah ini, Tuhan digunakan untuk menunjukkan bahwa Yesus memiliki otoritas atas orang-orang ini. Terjemahkan kata Tuhan dengan cara yang sama seperti pada perikop sebelumnya, dan lihat Daftar Kata Utama untuk definisi yang lebih lengkap dari kata </w:t>
      </w:r>
      <w:r>
        <w:rPr>
          <w:lang w:val="id_ID" w:bidi="id_ID"/>
        </w:rPr>
        <w:t>Tuhan</w:t>
      </w:r>
      <w:r>
        <w:rPr>
          <w:lang w:val="id_ID" w:bidi="id_ID"/>
        </w:rPr>
        <w:t>.</w:t>
      </w:r>
    </w:p>
    <w:p>
      <w:pPr/>
      <w:r>
        <w:rPr>
          <w:lang w:val="id_ID" w:bidi="id_ID"/>
        </w:rPr>
      </w:r>
      <w:r>
        <w:rPr>
          <w:lang w:val="id_ID" w:bidi="id_ID"/>
        </w:rPr>
        <w:t xml:space="preserve">Yesus mengatakan hanya orang-orang yang menaati Allah akan memasuki </w:t>
      </w:r>
      <w:r>
        <w:rPr>
          <w:b/>
          <w:lang w:val="id_ID" w:bidi="id_ID"/>
        </w:rPr>
        <w:t>kerajaan surga</w:t>
      </w:r>
      <w:r>
        <w:rPr>
          <w:lang w:val="id_ID" w:bidi="id_ID"/>
        </w:rPr>
        <w:t xml:space="preserve">. Kerajaan surga adalah tentang Allah yang memerintah di dalam hati umat-Nya daripada tempat fisik. Anda akan mengingat frasa "kerajaan surga" dari beberapa perikop sebelumnya. Terjemahkan frasa yang sama di sini. Lihat Daftar Kata Utama untuk definisi yang lebih lengkap dari frasa </w:t>
      </w:r>
      <w:r>
        <w:rPr>
          <w:lang w:val="id_ID" w:bidi="id_ID"/>
        </w:rPr>
        <w:t>kerajaan surga</w:t>
      </w:r>
      <w:r>
        <w:rPr>
          <w:lang w:val="id_ID" w:bidi="id_ID"/>
        </w:rPr>
        <w:t>.</w:t>
      </w:r>
    </w:p>
    <w:p>
      <w:pPr/>
      <w:r>
        <w:rPr>
          <w:lang w:val="id_ID" w:bidi="id_ID"/>
        </w:rPr>
      </w:r>
      <w:r>
        <w:rPr>
          <w:lang w:val="id_ID" w:bidi="id_ID"/>
        </w:rPr>
        <w:t xml:space="preserve">Yesus mengatakan bahwa orang-orang yang menaati </w:t>
      </w:r>
      <w:r>
        <w:rPr>
          <w:b/>
          <w:lang w:val="id_ID" w:bidi="id_ID"/>
        </w:rPr>
        <w:t>Bapa-Nya</w:t>
      </w:r>
      <w:r>
        <w:rPr>
          <w:lang w:val="id_ID" w:bidi="id_ID"/>
        </w:rPr>
        <w:t xml:space="preserve"> di </w:t>
      </w:r>
      <w:r>
        <w:rPr>
          <w:b/>
          <w:lang w:val="id_ID" w:bidi="id_ID"/>
        </w:rPr>
        <w:t>surga</w:t>
      </w:r>
      <w:r>
        <w:rPr>
          <w:lang w:val="id_ID" w:bidi="id_ID"/>
        </w:rPr>
        <w:t xml:space="preserve"> akan memasuki kerajaan surga. Allah menciptakan umat-Nya dan merawat mereka seperti seorang ayah merawat anak-anaknya. Surga dapat mengacu pada langit, atau pada tempat di mana Allah dan para malaikat-Nya tinggal, tergantung pada konteksnya. Dalam konteks ini, surga berarti tempat di mana Allah tinggal. Terjemahkan surga dengan cara yang sama seperti yang Anda lakukan pada perikop sebelumnya dan lihat Daftar Kata Utama untuk definisi yang lebih lengkap dari kata</w:t>
      </w:r>
      <w:r>
        <w:rPr>
          <w:lang w:val="id_ID" w:bidi="id_ID"/>
        </w:rPr>
        <w:t>surga</w:t>
      </w:r>
      <w:r>
        <w:rPr>
          <w:lang w:val="id_ID" w:bidi="id_ID"/>
        </w:rPr>
        <w:t>.</w:t>
      </w:r>
    </w:p>
    <w:p>
      <w:pPr/>
      <w:r>
        <w:rPr>
          <w:lang w:val="id_ID" w:bidi="id_ID"/>
        </w:rPr>
      </w:r>
      <w:r>
        <w:rPr>
          <w:lang w:val="id_ID" w:bidi="id_ID"/>
        </w:rPr>
        <w:t xml:space="preserve">Orang-orang yang menyebut Yesus "Tuhan, Tuhan" tetapi tidak menaati Yesus akan mengatakan bahwa mereka </w:t>
      </w:r>
      <w:r>
        <w:rPr>
          <w:b/>
          <w:lang w:val="id_ID" w:bidi="id_ID"/>
        </w:rPr>
        <w:t>bernubuat</w:t>
      </w:r>
      <w:r>
        <w:rPr>
          <w:lang w:val="id_ID" w:bidi="id_ID"/>
        </w:rPr>
        <w:t xml:space="preserve"> dalam nama Yesus, yang berarti mereka menyampaikan pesan dari Allah. Lihat Daftar Kata Utama untuk definisi yang lebih lengkap dari kata </w:t>
      </w:r>
      <w:r>
        <w:rPr>
          <w:lang w:val="id_ID" w:bidi="id_ID"/>
        </w:rPr>
        <w:t>nubuat</w:t>
      </w:r>
      <w:r>
        <w:rPr>
          <w:lang w:val="id_ID" w:bidi="id_ID"/>
        </w:rPr>
        <w:t>.</w:t>
      </w:r>
    </w:p>
    <w:p>
      <w:pPr/>
      <w:r>
        <w:rPr>
          <w:lang w:val="id_ID" w:bidi="id_ID"/>
        </w:rPr>
      </w:r>
      <w:r>
        <w:rPr>
          <w:lang w:val="id_ID" w:bidi="id_ID"/>
        </w:rPr>
        <w:t xml:space="preserve">Mereka juga akan mengatakan bahwa mereka mengusir </w:t>
      </w:r>
      <w:r>
        <w:rPr>
          <w:b/>
          <w:lang w:val="id_ID" w:bidi="id_ID"/>
        </w:rPr>
        <w:t>setan</w:t>
      </w:r>
      <w:r>
        <w:rPr>
          <w:lang w:val="id_ID" w:bidi="id_ID"/>
        </w:rPr>
        <w:t xml:space="preserve"> dalam nama Yesus. Iblis adalah roh-roh jahat yang dapat mengendalikan dan menyakiti seseorang. Dalam Perjanjian Baru, setan sering tinggal di makam, padang pasir, dan tempat-tempat yang sunyi. Mengusir setan-setan berarti menyuruh para setan untuk meninggalkan seseorang dan tidak mengendalikan atau menyakiti orang itu lagi. Yesus sering mengusir setan dari manusia, dan Ia memberikan otoritas kepada para murid-Nya untuk juga mengusir setan dalam nama-Nya. Terjemahkan setan dengan cara yang sama seperti yang Anda lakukan pada perikop sebelumnya dan lihat Daftar Kata Utama untuk definisi yang lebih lengkap dari kata </w:t>
      </w:r>
      <w:r>
        <w:rPr>
          <w:lang w:val="id_ID" w:bidi="id_ID"/>
        </w:rPr>
        <w:t>setan</w:t>
      </w:r>
      <w:r>
        <w:rPr>
          <w:lang w:val="id_ID" w:bidi="id_ID"/>
        </w:rPr>
        <w:t>.</w:t>
      </w:r>
    </w:p>
    <w:p>
      <w:pPr/>
      <w:r>
        <w:rPr>
          <w:lang w:val="id_ID" w:bidi="id_ID"/>
        </w:rPr>
      </w:r>
      <w:r>
        <w:rPr>
          <w:lang w:val="id_ID" w:bidi="id_ID"/>
        </w:rPr>
        <w:t xml:space="preserve">Orang-orang juga akan mengatakan bahwa mereka melakukan </w:t>
      </w:r>
      <w:r>
        <w:rPr>
          <w:b/>
          <w:lang w:val="id_ID" w:bidi="id_ID"/>
        </w:rPr>
        <w:t>mujizat-mujizat</w:t>
      </w:r>
      <w:r>
        <w:rPr>
          <w:lang w:val="id_ID" w:bidi="id_ID"/>
        </w:rPr>
        <w:t xml:space="preserve"> dalam nama Yesus. Mujizat adalah tindakan penuh kuasa yang hanya dapat dilakukan Allah. Terjemahkan mujizat dengan cara yang sama seperti yang Anda lakukan pada perikop sebelumnya dan lihat Daftar Kata Utama untuk definisi yang lebih lengkap dari kata </w:t>
      </w:r>
      <w:r>
        <w:rPr>
          <w:lang w:val="id_ID" w:bidi="id_ID"/>
        </w:rPr>
        <w:t>mujizat</w:t>
      </w:r>
      <w:r>
        <w:rPr>
          <w:lang w:val="id_ID" w:bidi="id_ID"/>
        </w:rPr>
        <w:t>.</w:t>
      </w:r>
    </w:p>
    <w:p>
      <w:pPr/>
      <w:r>
        <w:rPr>
          <w:lang w:val="id_ID" w:bidi="id_ID"/>
        </w:rPr>
      </w:r>
      <w:r>
        <w:rPr>
          <w:lang w:val="id_ID" w:bidi="id_ID"/>
        </w:rPr>
        <w:t xml:space="preserve">Yesus mengatakan bahwa orang-orang ini yang mengaku bernubuat, mengusir setan, dan melakukan mujizat dalam nama-Nya tidak akan masuk ke dalam kerajaan surga. Yesus akan menyuruh mereka untuk pergi karena Ia tidak pernah mengenal mereka. Yesus akan memanggil orang-orang ini sebagai </w:t>
      </w:r>
      <w:r>
        <w:rPr>
          <w:b/>
          <w:lang w:val="id_ID" w:bidi="id_ID"/>
        </w:rPr>
        <w:t>pembuat kejahatan</w:t>
      </w:r>
      <w:r>
        <w:rPr>
          <w:lang w:val="id_ID" w:bidi="id_ID"/>
        </w:rPr>
        <w:t xml:space="preserve">. Dalam bahasa aslinya, "para pembuat kejahatan" berarti seseorang yang mempraktikkan kedurhakaan, atau tidak melakukan </w:t>
      </w:r>
      <w:r>
        <w:rPr>
          <w:b/>
          <w:lang w:val="id_ID" w:bidi="id_ID"/>
        </w:rPr>
        <w:t>hukum</w:t>
      </w:r>
      <w:r>
        <w:rPr>
          <w:lang w:val="id_ID" w:bidi="id_ID"/>
        </w:rPr>
        <w:t xml:space="preserve"> Allah. Hukum itu berarti </w:t>
      </w:r>
      <w:r>
        <w:rPr>
          <w:b/>
          <w:lang w:val="id_ID" w:bidi="id_ID"/>
        </w:rPr>
        <w:t>hukum Musa</w:t>
      </w:r>
      <w:r>
        <w:rPr>
          <w:lang w:val="id_ID" w:bidi="id_ID"/>
        </w:rPr>
        <w:t xml:space="preserve"> yang disampaikan Musa kepada orang Yahudi untuk memberi tahu mereka bagaimana cara hidup. Kedurhakaan juga dapat berarti tidak mengasihi sesamamu seperti dirimu sendiri, menurut pengajaran baru yang diberikan Yesus. Terjemahkan hukum dengan cara yang sama seperti yang Anda lakukan pada perikop sebelumnya dan lihat Daftar Kata Utama untuk definisi yang lebih lengkap dari kata </w:t>
      </w:r>
      <w:r>
        <w:rPr>
          <w:lang w:val="id_ID" w:bidi="id_ID"/>
        </w:rPr>
        <w:t>hukum</w:t>
      </w:r>
      <w:r>
        <w:rPr>
          <w:lang w:val="id_ID" w:bidi="id_ID"/>
        </w:rPr>
        <w:t>.</w:t>
      </w:r>
    </w:p>
    <w:p>
      <w:pPr/>
      <w:r>
        <w:rPr>
          <w:lang w:val="id_ID" w:bidi="id_ID"/>
        </w:rPr>
      </w:r>
      <w:r>
        <w:rPr>
          <w:lang w:val="id_ID" w:bidi="id_ID"/>
        </w:rPr>
        <w:t xml:space="preserve">Orang-orang yang mendengarkan pengajaran Yesus dan menaati pengajaran adalah seperti seseorang yang membangun rumahnya di atas </w:t>
      </w:r>
      <w:r>
        <w:rPr>
          <w:b/>
          <w:lang w:val="id_ID" w:bidi="id_ID"/>
        </w:rPr>
        <w:t>fondasi</w:t>
      </w:r>
      <w:r>
        <w:rPr>
          <w:lang w:val="id_ID" w:bidi="id_ID"/>
        </w:rPr>
        <w:t>batu. Sebuah fondasi berada di bawah sebuah rumah. Hal itu membuat rumah menjadi kokoh sehingga tidak roboh ketika cuaca buruk datang.</w:t>
      </w:r>
    </w:p>
    <w:p>
      <w:pPr/>
      <w:r>
        <w:rPr>
          <w:lang w:val="id_ID" w:bidi="id_ID"/>
        </w:rPr>
      </w:r>
      <w:r>
        <w:rPr>
          <w:lang w:val="id_ID" w:bidi="id_ID"/>
        </w:rPr>
        <w:t xml:space="preserve">Setelah Yesus selesai mengajar, kerumunan orang kagum dengan bagaimana Yesus mengajar secara berbeda dari para juru tulis mereka, atau </w:t>
      </w:r>
      <w:r>
        <w:rPr>
          <w:b/>
          <w:lang w:val="id_ID" w:bidi="id_ID"/>
        </w:rPr>
        <w:t>ahli-ahli Taurat</w:t>
      </w:r>
      <w:r>
        <w:rPr>
          <w:lang w:val="id_ID" w:bidi="id_ID"/>
        </w:rPr>
        <w:t xml:space="preserve">. Mereka menulis hukum Musa, dan mereka juga mengajar orang-orang bagaimana mengikuti hukum Musa. Terjemahkan ahli-ahli Taurat dengan cara yang sama seperti yang Anda lakukan pada perikop sebelumnya dan lihat Daftar Kata Utama untuk definisi yang lebih lengkap dari frasa </w:t>
      </w:r>
      <w:r>
        <w:rPr>
          <w:lang w:val="id_ID" w:bidi="id_ID"/>
        </w:rPr>
        <w:t>ahli-ahli Taurat.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8:1–17</w:t>
      </w:r>
      <w:r>
        <w:rPr>
          <w:lang w:val="id_ID" w:bidi="id_ID"/>
        </w:rPr>
      </w:r>
    </w:p>
    <w:p>
      <w:pPr>
        <w:pStyle w:val="Heading3"/>
      </w:pPr>
      <w:r>
        <w:rPr>
          <w:lang w:val="id_ID" w:bidi="id_ID"/>
        </w:rPr>
        <w:t>Dengar dan Renungkan</w:t>
      </w:r>
    </w:p>
    <w:p>
      <w:pPr/>
      <w:r>
        <w:rPr>
          <w:lang w:val="id_ID" w:bidi="id_ID"/>
        </w:rPr>
      </w:r>
      <w:r>
        <w:rPr>
          <w:lang w:val="id_ID" w:bidi="id_ID"/>
        </w:rPr>
        <w:t>Dengarkan Matius 8:1–17 dan renungkan dalam hati Anda. Dengarkanlah teks tersebut sebanyak tiga kali (dalam tiga terjemahan yang berbeda, jika memungkinkan). Kemudian sebagai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Sebelum perikop ini, Yesus baru saja menyelesaikan "Khotbah-Nya di Bukit." Yesus mengajar orang banyak dalam waktu yang lama. Perikop ini adalah kisah nyata tentang berbagai peristiwa. Matius memberikan beberapa contoh cara Yesus menunjukkan otoritas-Nya. Beberapa orang yang mendengar tentang Yesus mendekati-Nya agar mereka dapat disembuhkan. Ini menunjukkan bahwa Allah memiliki belas kasihan kepada mereka yang memiliki iman kepada Yesus Kristus.</w:t>
      </w:r>
    </w:p>
    <w:p>
      <w:pPr/>
      <w:r>
        <w:rPr>
          <w:lang w:val="id_ID" w:bidi="id_ID"/>
        </w:rPr>
      </w:r>
      <w:r>
        <w:rPr>
          <w:lang w:val="id_ID" w:bidi="id_ID"/>
        </w:rPr>
        <w:t xml:space="preserve">Tunjukkan sebuah gambar </w:t>
      </w:r>
      <w:r>
        <w:rPr>
          <w:lang w:val="id_ID" w:bidi="id_ID"/>
        </w:rPr>
        <w:t>perbukitan di Galilea</w:t>
      </w:r>
      <w:r>
        <w:rPr>
          <w:lang w:val="id_ID" w:bidi="id_ID"/>
        </w:rPr>
        <w:t>.</w:t>
      </w:r>
    </w:p>
    <w:p>
      <w:pPr/>
      <w:r>
        <w:rPr>
          <w:lang w:val="id_ID" w:bidi="id_ID"/>
        </w:rPr>
      </w:r>
      <w:r>
        <w:rPr>
          <w:lang w:val="id_ID" w:bidi="id_ID"/>
        </w:rPr>
        <w:t>Yesus turun dari bukit tempat Dia mengajar, dan kerumunan orang mengikuti di belakang-Nya. Tiba-tiba, seorang pria dengan penyakit kusta datang kepada-Nya. Seseorang yang mengidap kusta secara ritual dianggap najis menurut hukum Yahudi. Najis berarti tidak layak untuk ibadah kepada Allah. Jadi, orang kusta tidak akan diizinkan untuk tinggal di masyarakat. Kemungkinan besar orang kusta mendekati Yesus ketika kerumunan orang berada di kejauhan, karena mereka tidak akan mentolerir kehadiran orang yang najis. Namun, mereka akan tetap menyaksikan pertemuan Yesus dengan orang itu.</w:t>
      </w:r>
    </w:p>
    <w:p>
      <w:pPr/>
      <w:r>
        <w:rPr>
          <w:lang w:val="id_ID" w:bidi="id_ID"/>
        </w:rPr>
      </w:r>
      <w:r>
        <w:rPr>
          <w:lang w:val="id_ID" w:bidi="id_ID"/>
        </w:rPr>
        <w:t>Berhenti dan diskusikan: Dalam budaya Anda, apa saja alasan mengapa seseorang dianggap tidak dapat hidup di masyarakat? Diskusikan alasan mengapa sulit bagi Anda atau orang lain untuk berinteraksi dengan mereka.</w:t>
      </w:r>
    </w:p>
    <w:p>
      <w:pPr/>
      <w:r>
        <w:rPr>
          <w:lang w:val="id_ID" w:bidi="id_ID"/>
        </w:rPr>
      </w:r>
      <w:r>
        <w:rPr>
          <w:lang w:val="id_ID" w:bidi="id_ID"/>
        </w:rPr>
        <w:t>Orang itu berlutut di depan Yesus. Orang itu menyapa Yesus sebagai Tuhan. Dalam contoh ini, Tuhan adalah istilah rasa hormat yang berarti "tuan." Ini adalah cara yang hormat untuk menyapa seorang pemimpin. Orang itu bertanya apakah Yesus bersedia membuatnya tahir. Ini berarti menyembuhkannya dari penyakit kulitnya. Yesus mengulurkan tangan dan menyentuh orang itu. Orang itu langsung disembuhkan dari penyakit kulit. Reaksi Yesus kepada orang itu tidak terduga karena orang itu najis. Orang lain akan menyebut orang itu najis dan menjauh darinya. Yesus tidak menyebut orang itu najis. Yesus menunjukkan belas kasihan kepada orang itu dengan menyembuhkannya. Setelah orang itu disembuhkan, Yesus menyuruhnya untuk pergi dan menunjukkan dirinya kepada imam. Menurut hukum Yahudi, imam perlu melakukan ritual penyucian dan secara terbuka menyatakan bahwa orang itu tahir. Kemudian, orang itu dapat tinggal di komunitas itu lagi.</w:t>
      </w:r>
    </w:p>
    <w:p>
      <w:pPr/>
      <w:r>
        <w:rPr>
          <w:lang w:val="id_ID" w:bidi="id_ID"/>
        </w:rPr>
      </w:r>
      <w:r>
        <w:rPr>
          <w:lang w:val="id_ID" w:bidi="id_ID"/>
        </w:rPr>
        <w:t>Yesus melakukan perjalanan ke sebuah kota yang disebut Kapernaum. Kapernaum adalah kota di dekat Danau Galilea. Yesus mendasarkan pelayanan-Nya untuk Galilea di Kapernaum. Kemudian, seorang perwira Romawi datang kepada Yesus. Kekaisaran Romawi menduduki wilayah tersebut dan mengendalikan pemerintahan. Seorang perwira adalah seorang perwira militer Romawi yang memimpin sekelompok seratus prajurit. Perwira itu pergi kepada Yesus untuk mencari penyembuhan bagi hambanya yang sakit. Perwira itu sangat memperhatikan hambanya. Hamba itu sakit di tempat tidur dan tidak dapat bergerak. Diperkirakan bahwa hamba itu hanya seorang anak laki-laki, dan anak itu akan mati.</w:t>
      </w:r>
    </w:p>
    <w:p>
      <w:pPr/>
      <w:r>
        <w:rPr>
          <w:lang w:val="id_ID" w:bidi="id_ID"/>
        </w:rPr>
      </w:r>
      <w:r>
        <w:rPr>
          <w:lang w:val="id_ID" w:bidi="id_ID"/>
        </w:rPr>
        <w:t xml:space="preserve">Tunjukkan gambar seorang </w:t>
      </w:r>
      <w:r>
        <w:rPr>
          <w:lang w:val="id_ID" w:bidi="id_ID"/>
        </w:rPr>
        <w:t>perwira</w:t>
      </w:r>
      <w:r>
        <w:rPr>
          <w:lang w:val="id_ID" w:bidi="id_ID"/>
        </w:rPr>
        <w:t xml:space="preserve">. </w:t>
      </w:r>
    </w:p>
    <w:p>
      <w:pPr/>
      <w:r>
        <w:rPr>
          <w:lang w:val="id_ID" w:bidi="id_ID"/>
        </w:rPr>
      </w:r>
      <w:r>
        <w:rPr>
          <w:lang w:val="id_ID" w:bidi="id_ID"/>
        </w:rPr>
        <w:t>Berhenti dan bicarakan tentang saat ketika seseorang yang Anda sayangi pernah sakit parah. Apa yang Anda lakukan untuk membantu orang itu?</w:t>
      </w:r>
    </w:p>
    <w:p>
      <w:pPr/>
      <w:r>
        <w:rPr>
          <w:lang w:val="id_ID" w:bidi="id_ID"/>
        </w:rPr>
      </w:r>
      <w:r>
        <w:rPr>
          <w:lang w:val="id_ID" w:bidi="id_ID"/>
        </w:rPr>
        <w:t>Yesus mengatakan bahwa ia bersedia pergi ke rumah perwira dan menyembuhkan hamba itu. Perwira itu memahami bahwa Yesus memiliki otoritas yang besar. Dia menanggapi Yesus dengan berkata, "Aku tidak layak jika Engkau datang ke bawah atapku, tetapi katakan saja sepatah kata maka hambaku akan sembuh." Perwira itu mungkin berpikir bahwa Yesus terlalu terhormat untuk datang ke rumahnya. Juga mungkin bahwa perwira itu mengatakan ini karena ia adalah orang bukan Yahudi. Seorang dari bangsa lain adalah orang non-Yahudi. Orang Yahudi tidak diizinkan memasuki rumah orang bukan Yahudi. Perwira itu percaya bahwa hambanya akan disembuhkan jika Yesus mengucapkan beberapa kata saja. Ini menunjukkan bahwa ia memiliki iman.</w:t>
      </w:r>
    </w:p>
    <w:p>
      <w:pPr/>
      <w:r>
        <w:rPr>
          <w:lang w:val="id_ID" w:bidi="id_ID"/>
        </w:rPr>
      </w:r>
      <w:r>
        <w:rPr>
          <w:lang w:val="id_ID" w:bidi="id_ID"/>
        </w:rPr>
        <w:t>Berhenti dan diskusikan: Siapa orang-orang dengan otoritas dalam komunitas Anda? Bagaimana orang-orang menanggapi mereka? Jelaskan hubungan antara pemegang otoritas dan mereka yang berada di bawah otoritas mereka. Ceritakan kisah tentang saat ketika seseorang menaati atau tidak menaati seorang tokoh otoritas. Apa hasil dari tindakan mereka?</w:t>
      </w:r>
    </w:p>
    <w:p>
      <w:pPr/>
      <w:r>
        <w:rPr>
          <w:lang w:val="id_ID" w:bidi="id_ID"/>
        </w:rPr>
      </w:r>
      <w:r>
        <w:rPr>
          <w:lang w:val="id_ID" w:bidi="id_ID"/>
        </w:rPr>
        <w:t>Yesus berbicara kepada kerumunan sebelum Dia menanggapi perwira itu. Yesus sangat memuji iman orang Romawi tersebut. Yesus mengatakan bahwa iman umat-Nya sendiri di Israel tidak sekuat iman perwira Romawi. Perwira Romawi itu adalah orang dari bangsa lain, seorang non-Yahudi. Yesus mengatakan banyak orang akan datang dari timur dan barat, yang berarti dari seluruh dunia. Ini termasuk orang-orang dari bangsa lain (bukan orang Yahudi). Yesus mengatakan bahwa mereka akan berbaring di meja bersama Abraham, Ishak, dan Yakub. Berbaring di meja berarti makan bersama. Ini merujuk pada perayaan yang akan terjadi dalam kerajaan surga. Abraham, Ishak, dan Yakub adalah leluhur bangsa Israel. Kerajaan adalah tempat di mana seorang raja memerintah sekelompok orang. Surga adalah tempat Allah tinggal. Surga juga adalah tujuan akhir orang-orang percaya Yesus Kristus . Yesus juga berkata, "Tetapi banyak orang Israel, mereka yang bagi mereka kerajaan itu dipersiapkan, akan dilemparkan ke dalam kegelapan luar, di mana akan ada tangisan dan kertakan gigi." Kegelapan di luar adalah pemisahan kekal dari Allah yang menunggu semua orang yang menolak Yesus. Meratap merujuk pada suara nyaring yang dihasilkan orang-orang ketika mereka merasakan kesedihan atau kedukaan yang mendalam. Kertakan gigi merujuk pada mengertakkan gigi karena rasa sakit, kemarahan, dan kepahitan. Mereka yang selamanya terpisah dari Allah akan diliputi kesedihan. Kesedihan mereka akan menyebabkan mereka menangis tidak terkendali dan menggertakkan gigi karena sakit. Yesus mengatakan ini tentang masa depan yang jauh.</w:t>
      </w:r>
    </w:p>
    <w:p>
      <w:pPr/>
      <w:r>
        <w:rPr>
          <w:lang w:val="id_ID" w:bidi="id_ID"/>
        </w:rPr>
      </w:r>
      <w:r>
        <w:rPr>
          <w:lang w:val="id_ID" w:bidi="id_ID"/>
        </w:rPr>
        <w:t>Yesus mengatakan kepada perwira itu, "Pulanglah ke rumah. Karena kamu percaya, itu telah terjadi." Yesus senang dengan perwira itu. "Pergilah," adalah perintah yang sopan. Ketika Yesus membuat pernyataan ini, hamba itu disembuhkan.</w:t>
      </w:r>
    </w:p>
    <w:p>
      <w:pPr/>
      <w:r>
        <w:rPr>
          <w:lang w:val="id_ID" w:bidi="id_ID"/>
        </w:rPr>
      </w:r>
      <w:r>
        <w:rPr>
          <w:lang w:val="id_ID" w:bidi="id_ID"/>
        </w:rPr>
        <w:t>Kemudian, Yesus pergi ke rumah Petrus. Petrus juga tinggal di Kapernaum. Yesus melihat ibu mertua Petrus, ibu dari istri Petrus, berbaring, dan sakit karena demam. Yesus menyentuh ibu dari istri Petrus, kemudian demam itu hilang. Perempuan itu mulai mengurus kebutuhan Yesus dan menyajikan makanan kepada-Nya, setelah demam itu reda.</w:t>
      </w:r>
    </w:p>
    <w:p>
      <w:pPr/>
      <w:r>
        <w:rPr>
          <w:lang w:val="id_ID" w:bidi="id_ID"/>
        </w:rPr>
      </w:r>
      <w:r>
        <w:rPr>
          <w:lang w:val="id_ID" w:bidi="id_ID"/>
        </w:rPr>
        <w:t>Penduduk kota itu membawa orang-orang yang kerasukan setan kepada Yesus saat matahari terbenam. Mereka melakukan ini karena hari Sabat berakhir pada matahari terbenam dan mereka ingin Yesus melakukan pekerjaan penyembuhan. Hari Sabat adalah hari perhentian dan ibadah orang Yahudi. Tidak diperbolehkan untuk bekerja pada hari Sabat. Iblis adalah makhluk spiritual yang pernah menjadi malaikat, tetapi mereka memberontak terhadap Allah. Mereka adalah roh yang najis. Orang-orang yang kerasukan setan adalah orang-orang yang dikendalikan oleh setan-setan itu. Yesus mengucapkan beberapa kata. Ini menyebabkan setan-setan meninggalkan orang-orang dan berhenti mengendalikan mereka.</w:t>
      </w:r>
    </w:p>
    <w:p>
      <w:pPr/>
      <w:r>
        <w:rPr>
          <w:lang w:val="id_ID" w:bidi="id_ID"/>
        </w:rPr>
      </w:r>
      <w:r>
        <w:rPr>
          <w:lang w:val="id_ID" w:bidi="id_ID"/>
        </w:rPr>
        <w:t>Yesus menyembuhkan orang-orang. Ini menunjukkan bahwa Yesus menggenapi hal-hal yang dikatakan nabi, atau utusan, Yesaya, kepada orang-orang. Allah berbicara kepada Yesaya dan Yesaya mengatakan kepada orang-orang Yahudi dahulu bahwa Allah akan mengutus seorang Juruselamat yang Dijanjikan. Juruselamat ini akan melenyapkan penyakit kita.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turun dari gunung setelah mengajar kerumunan itu. Seorang pria dengan penyakit kulit meminta Yesus untuk menyembuhkannya dari kusta. Yesus menyembuhkan orang itu.</w:t>
      </w:r>
    </w:p>
    <w:p>
      <w:pPr/>
      <w:r>
        <w:rPr>
          <w:lang w:val="id_ID" w:bidi="id_ID"/>
        </w:rPr>
      </w:r>
      <w:r>
        <w:rPr>
          <w:b/>
          <w:lang w:val="id_ID" w:bidi="id_ID"/>
        </w:rPr>
        <w:t>Adegan kedua:</w:t>
      </w:r>
      <w:r>
        <w:rPr>
          <w:lang w:val="id_ID" w:bidi="id_ID"/>
        </w:rPr>
        <w:t xml:space="preserve"> Yesus pergi ke Kapernaum. Seorang perwira Romawi memohon kepada Yesus untuk menyembuhkan hambanya. Yesus berbicara dan hamba itu disembuhkan.</w:t>
      </w:r>
    </w:p>
    <w:p>
      <w:pPr/>
      <w:r>
        <w:rPr>
          <w:lang w:val="id_ID" w:bidi="id_ID"/>
        </w:rPr>
      </w:r>
      <w:r>
        <w:rPr>
          <w:b/>
          <w:lang w:val="id_ID" w:bidi="id_ID"/>
        </w:rPr>
        <w:t>Adegan ketiga:</w:t>
      </w:r>
      <w:r>
        <w:rPr>
          <w:lang w:val="id_ID" w:bidi="id_ID"/>
        </w:rPr>
        <w:t xml:space="preserve"> Yesus pergi ke rumah Petrus. Ibu mertua Petrus sakit dan Yesus menyembuhkannya.</w:t>
      </w:r>
    </w:p>
    <w:p>
      <w:pPr/>
      <w:r>
        <w:rPr>
          <w:lang w:val="id_ID" w:bidi="id_ID"/>
        </w:rPr>
      </w:r>
      <w:r>
        <w:rPr>
          <w:b/>
          <w:lang w:val="id_ID" w:bidi="id_ID"/>
        </w:rPr>
        <w:t>Adegan keempat:</w:t>
      </w:r>
      <w:r>
        <w:rPr>
          <w:lang w:val="id_ID" w:bidi="id_ID"/>
        </w:rPr>
        <w:t xml:space="preserve"> Malam itu, orang-orang datang kepada Yesus membawa orang lain yang membutuhkan penyembuhan. Yesus menyembuhkan banyak orang.</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yang mendengarkan Yesus mengajar dan menyaksikan Yesus menyembuhkan orang lain</w:t>
      </w:r>
    </w:p>
    <w:p>
      <w:pPr>
        <w:pStyle w:val="ListBullet"/>
        <w:spacing w:line="240" w:lineRule="auto"/>
        <w:ind w:left="720"/>
      </w:pPr>
      <w:r>
        <w:rPr>
          <w:lang w:val="id_ID" w:bidi="id_ID"/>
        </w:rPr>
      </w:r>
      <w:r>
        <w:rPr>
          <w:lang w:val="id_ID" w:bidi="id_ID"/>
        </w:rPr>
        <w:t>Pria yang sakit kusta</w:t>
      </w:r>
    </w:p>
    <w:p>
      <w:pPr>
        <w:pStyle w:val="ListBullet"/>
        <w:spacing w:line="240" w:lineRule="auto"/>
        <w:ind w:left="720"/>
      </w:pPr>
      <w:r>
        <w:rPr>
          <w:lang w:val="id_ID" w:bidi="id_ID"/>
        </w:rPr>
      </w:r>
      <w:r>
        <w:rPr>
          <w:lang w:val="id_ID" w:bidi="id_ID"/>
        </w:rPr>
        <w:t>Seorang perwira Romawi</w:t>
      </w:r>
    </w:p>
    <w:p>
      <w:pPr>
        <w:pStyle w:val="ListBullet"/>
        <w:spacing w:line="240" w:lineRule="auto"/>
        <w:ind w:left="720"/>
      </w:pPr>
      <w:r>
        <w:rPr>
          <w:lang w:val="id_ID" w:bidi="id_ID"/>
        </w:rPr>
      </w:r>
      <w:r>
        <w:rPr>
          <w:lang w:val="id_ID" w:bidi="id_ID"/>
        </w:rPr>
        <w:t>Hamba perwira Romawi itu</w:t>
      </w:r>
    </w:p>
    <w:p>
      <w:pPr>
        <w:pStyle w:val="ListBullet"/>
        <w:spacing w:line="240" w:lineRule="auto"/>
        <w:ind w:left="720"/>
      </w:pPr>
      <w:r>
        <w:rPr>
          <w:lang w:val="id_ID" w:bidi="id_ID"/>
        </w:rPr>
      </w:r>
      <w:r>
        <w:rPr>
          <w:lang w:val="id_ID" w:bidi="id_ID"/>
        </w:rPr>
        <w:t>Ibu mertua Petrus</w:t>
      </w:r>
    </w:p>
    <w:p>
      <w:pPr>
        <w:pStyle w:val="ListBullet"/>
        <w:spacing w:line="240" w:lineRule="auto"/>
        <w:ind w:left="720"/>
      </w:pPr>
      <w:r>
        <w:rPr>
          <w:lang w:val="id_ID" w:bidi="id_ID"/>
        </w:rPr>
      </w:r>
      <w:r>
        <w:rPr>
          <w:lang w:val="id_ID" w:bidi="id_ID"/>
        </w:rPr>
        <w:t xml:space="preserve">Orang-orang yang kerasukan setan </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Ingatlah bahwa Yesus baru saja selesai mengajar kerumunan besar di gunung.</w:t>
      </w:r>
    </w:p>
    <w:p>
      <w:pPr/>
      <w:r>
        <w:rPr>
          <w:lang w:val="id_ID" w:bidi="id_ID"/>
        </w:rPr>
      </w:r>
      <w:r>
        <w:rPr>
          <w:lang w:val="id_ID" w:bidi="id_ID"/>
        </w:rPr>
        <w:t xml:space="preserve">Ingatlah bahwa orang-orang Yahudi takut menyentuh seseorang yang kusta karena itu berarti bahwa mereka akan menjadi najis secara ritual. </w:t>
      </w:r>
    </w:p>
    <w:p>
      <w:pPr/>
      <w:r>
        <w:rPr>
          <w:lang w:val="id_ID" w:bidi="id_ID"/>
        </w:rPr>
      </w:r>
      <w:r>
        <w:rPr>
          <w:lang w:val="id_ID" w:bidi="id_ID"/>
        </w:rPr>
        <w:t>Ingatlah bagaimana perwira Romawi itu menunjukkan iman dan kepercayaannya kepada Yesus.</w:t>
      </w:r>
    </w:p>
    <w:p>
      <w:pPr/>
      <w:r>
        <w:rPr>
          <w:lang w:val="id_ID" w:bidi="id_ID"/>
        </w:rPr>
      </w:r>
      <w:r>
        <w:rPr>
          <w:lang w:val="id_ID" w:bidi="id_ID"/>
        </w:rPr>
        <w:t>Penting untuk mengingat apa yang terjadi di rumah Petrus.</w:t>
      </w:r>
    </w:p>
    <w:p>
      <w:pPr/>
      <w:r>
        <w:rPr>
          <w:lang w:val="id_ID" w:bidi="id_ID"/>
        </w:rPr>
      </w:r>
      <w:r>
        <w:rPr>
          <w:lang w:val="id_ID" w:bidi="id_ID"/>
        </w:rPr>
        <w:t>Penting untuk dicatat bahwa kisah ini dimulai dengan Yesus menyembuhkan seorang pria yang najis dan berakhir dengan Yesus menyebabkan setan (roh najis) untuk meninggalkan orang-orang yang mereka kendalikan.</w:t>
      </w:r>
    </w:p>
    <w:p>
      <w:pPr/>
      <w:r>
        <w:rPr>
          <w:lang w:val="id_ID" w:bidi="id_ID"/>
        </w:rPr>
      </w:r>
      <w:r>
        <w:rPr>
          <w:lang w:val="id_ID" w:bidi="id_ID"/>
        </w:rPr>
        <w:t>Kisah ini menampilkan kuasa dan otoritas Yesus untuk menyembuhkan orang sakit dan mentahirkan dari apa yang najis, yang membuktikan bahwa Yesus adalah Mesias yang dijanjikan dari Perjanjian Lama.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yang mendengarkan Yesus mengajar dan menyaksikan Yesus menyembuhkan orang lain</w:t>
      </w:r>
    </w:p>
    <w:p>
      <w:pPr>
        <w:pStyle w:val="ListBullet"/>
        <w:spacing w:line="240" w:lineRule="auto"/>
        <w:ind w:left="720"/>
      </w:pPr>
      <w:r>
        <w:rPr>
          <w:lang w:val="id_ID" w:bidi="id_ID"/>
        </w:rPr>
      </w:r>
      <w:r>
        <w:rPr>
          <w:lang w:val="id_ID" w:bidi="id_ID"/>
        </w:rPr>
        <w:t>Pria yang sakit kusta</w:t>
      </w:r>
    </w:p>
    <w:p>
      <w:pPr>
        <w:pStyle w:val="ListBullet"/>
        <w:spacing w:line="240" w:lineRule="auto"/>
        <w:ind w:left="720"/>
      </w:pPr>
      <w:r>
        <w:rPr>
          <w:lang w:val="id_ID" w:bidi="id_ID"/>
        </w:rPr>
      </w:r>
      <w:r>
        <w:rPr>
          <w:lang w:val="id_ID" w:bidi="id_ID"/>
        </w:rPr>
        <w:t>Seorang perwira Romawi</w:t>
      </w:r>
    </w:p>
    <w:p>
      <w:pPr>
        <w:pStyle w:val="ListBullet"/>
        <w:spacing w:line="240" w:lineRule="auto"/>
        <w:ind w:left="720"/>
      </w:pPr>
      <w:r>
        <w:rPr>
          <w:lang w:val="id_ID" w:bidi="id_ID"/>
        </w:rPr>
      </w:r>
      <w:r>
        <w:rPr>
          <w:lang w:val="id_ID" w:bidi="id_ID"/>
        </w:rPr>
        <w:t>Hamba perwira Romawi itu</w:t>
      </w:r>
    </w:p>
    <w:p>
      <w:pPr>
        <w:pStyle w:val="ListBullet"/>
        <w:spacing w:line="240" w:lineRule="auto"/>
        <w:ind w:left="720"/>
      </w:pPr>
      <w:r>
        <w:rPr>
          <w:lang w:val="id_ID" w:bidi="id_ID"/>
        </w:rPr>
      </w:r>
      <w:r>
        <w:rPr>
          <w:lang w:val="id_ID" w:bidi="id_ID"/>
        </w:rPr>
        <w:t>Ibu mertua Petrus</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tim memerankan kisah itu untuk kedua kali,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 penting atau sulit dari kisah maupun bagian yang akan diperankan dan jangan dilewati. Bantu tim untuk mengingat bagian-bagian dari kisah tersebut.</w:t>
      </w:r>
    </w:p>
    <w:p>
      <w:pPr/>
      <w:r>
        <w:rPr>
          <w:lang w:val="id_ID" w:bidi="id_ID"/>
        </w:rPr>
      </w:r>
      <w:r>
        <w:rPr>
          <w:lang w:val="id_ID" w:bidi="id_ID"/>
        </w:rPr>
        <w:t>Setelah Yesus menyampaikan "Khotbah di Bukit," Ia berjalan turun dari bukit tempat Ia mengajar. Yesus diikuti oleh kerumunan besar orang yang terkesan dengan pengajaran-Nya.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Seorang pria kusta datang kepada Yesus dan berlutut di depan-Nya. Orang itu ingin Yesus menyembuhkannya dan membuatnya tahir. Yesus menyentuh orang itu, menyembuhkannya dari kusta dan membuat orang itu tahir.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sakit, "Bagaimana perasaan Anda?" Anda mungkin mendengar hal-hal seperti:</w:t>
      </w:r>
    </w:p>
    <w:p>
      <w:pPr/>
      <w:r>
        <w:rPr>
          <w:lang w:val="id_ID" w:bidi="id_ID"/>
        </w:rPr>
      </w:r>
      <w:r>
        <w:rPr>
          <w:lang w:val="id_ID" w:bidi="id_ID"/>
        </w:rPr>
        <w:t>Yesus kemudian melakukan perjalanan ke kota Kapernaum. Seorang prajurit Romawi yang adalah pemimpin orang lain datang kepada Yesus karena hamba prajurit itu sakit parah dan tidak dapat bergerak. Prajurit itu menunjukkan iman yang besar kepada Yesus dengan percaya bahwa Yesus cukup mengucapkan sepatah kata dan menyembuhkan hamba itu. Yesus terkesan dengan iman prajurit itu. Lihat Daftar Kata Utama untuk definisi iman.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prajurit Romawi, "Bagaimana perasaan Anda?" Anda mungkin mendengar hal-hal seperti:</w:t>
      </w:r>
    </w:p>
    <w:p>
      <w:pPr/>
      <w:r>
        <w:rPr>
          <w:lang w:val="id_ID" w:bidi="id_ID"/>
        </w:rPr>
      </w:r>
      <w:r>
        <w:rPr>
          <w:lang w:val="id_ID" w:bidi="id_ID"/>
        </w:rPr>
        <w:t>Yesus melakukan perjalanan ke rumah Petrus. Yesus menyembuhkan ibu mertua Petrus begitu Dia melihat bahwa ia sakit di tempat tidur. Ibu mertua Petrus menunjukkan kepada Yesus bahwa ia bersyukur dengan melayani kebutuhan Yesus. Dia mungkin menyajikan makanan kepada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Katakan kepada aktor yang memerankan Yesus, "Perempuan itu baru saja menunjukkan kepadamu betapa bersyukurnya dia, bagaimana perasaanmu?" Anda mungkin mendengar hal-hal seperti:</w:t>
      </w:r>
    </w:p>
    <w:p>
      <w:pPr/>
      <w:r>
        <w:rPr>
          <w:lang w:val="id_ID" w:bidi="id_ID"/>
        </w:rPr>
      </w:r>
      <w:r>
        <w:rPr>
          <w:lang w:val="id_ID" w:bidi="id_ID"/>
        </w:rPr>
        <w:t>Kerumunan mulai membawa orang-orang yang kerasukan setan kepada Yesus. Kerumunan orang ingin Yesus menyembuhkan orang-orang yang kerasukan setan. Yesus membuat setan-setan meninggalkan orang-orang dengan mengucapkan beberapa kata.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kerasukan setan,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Yesus turun dari bukit tempat Dia mengajar. Seorang pria yang sakit </w:t>
      </w:r>
      <w:r>
        <w:rPr>
          <w:b/>
          <w:lang w:val="id_ID" w:bidi="id_ID"/>
        </w:rPr>
        <w:t>kusta</w:t>
      </w:r>
      <w:r>
        <w:rPr>
          <w:lang w:val="id_ID" w:bidi="id_ID"/>
        </w:rPr>
        <w:t xml:space="preserve"> berlutut di depan Yesus. Kusta dapat merujuk pada berbagai jenis penyakit kulit. Penyakit-penyakit kulit ini membuat seseorang menjadi</w:t>
      </w:r>
      <w:r>
        <w:rPr>
          <w:b/>
          <w:lang w:val="id_ID" w:bidi="id_ID"/>
        </w:rPr>
        <w:t>najis</w:t>
      </w:r>
      <w:r>
        <w:rPr>
          <w:lang w:val="id_ID" w:bidi="id_ID"/>
        </w:rPr>
        <w:t xml:space="preserve"> Hukum Yahudi mengatakan bahwa seseorang yang kusta harus mengenakan pakaian yang robek, dan berteriak-teriak "najis!" di depan umum. Orang kusta itu meminta Yesus untuk membuatnya </w:t>
      </w:r>
      <w:r>
        <w:rPr>
          <w:b/>
          <w:lang w:val="id_ID" w:bidi="id_ID"/>
        </w:rPr>
        <w:t>tahir</w:t>
      </w:r>
      <w:r>
        <w:rPr>
          <w:lang w:val="id_ID" w:bidi="id_ID"/>
        </w:rPr>
        <w:t xml:space="preserve">. Lihat Daftar Kata Utama untuk definisi </w:t>
      </w:r>
      <w:r>
        <w:rPr>
          <w:lang w:val="id_ID" w:bidi="id_ID"/>
        </w:rPr>
        <w:t>tahir/najis</w:t>
      </w:r>
      <w:r>
        <w:rPr>
          <w:lang w:val="id_ID" w:bidi="id_ID"/>
        </w:rPr>
        <w:t xml:space="preserve"> dan </w:t>
      </w:r>
      <w:r>
        <w:rPr>
          <w:lang w:val="id_ID" w:bidi="id_ID"/>
        </w:rPr>
        <w:t>kusta</w:t>
      </w:r>
      <w:r>
        <w:rPr>
          <w:lang w:val="id_ID" w:bidi="id_ID"/>
        </w:rPr>
        <w:t>. Ingatlah untuk menggunakan kata-kata yang sama untuk kusta, bersih, dan najis seperti yang digunakan sebelumnya.</w:t>
      </w:r>
    </w:p>
    <w:p>
      <w:pPr/>
      <w:r>
        <w:rPr>
          <w:lang w:val="id_ID" w:bidi="id_ID"/>
        </w:rPr>
      </w:r>
      <w:r>
        <w:rPr>
          <w:lang w:val="id_ID" w:bidi="id_ID"/>
        </w:rPr>
        <w:t xml:space="preserve">Orang itu menyebut Yesus "Tuan." </w:t>
      </w:r>
      <w:r>
        <w:rPr>
          <w:b/>
          <w:lang w:val="id_ID" w:bidi="id_ID"/>
        </w:rPr>
        <w:t>Tuan</w:t>
      </w:r>
      <w:r>
        <w:rPr>
          <w:lang w:val="id_ID" w:bidi="id_ID"/>
        </w:rPr>
        <w:t xml:space="preserve"> adalah sebutan rasa hormat yang digunakan ketika menyapa seorang pria. Gunakan kata yang sama seperti yang Anda gunakan dalam perikop-perikop sebelumnya. Lihat Daftar Kata Utama untuk definisi yang lebih lengkap tentang </w:t>
      </w:r>
      <w:r>
        <w:rPr>
          <w:lang w:val="id_ID" w:bidi="id_ID"/>
        </w:rPr>
        <w:t>tuan</w:t>
      </w:r>
      <w:r>
        <w:rPr>
          <w:lang w:val="id_ID" w:bidi="id_ID"/>
        </w:rPr>
        <w:t>.</w:t>
      </w:r>
    </w:p>
    <w:p>
      <w:pPr/>
      <w:r>
        <w:rPr>
          <w:lang w:val="id_ID" w:bidi="id_ID"/>
        </w:rPr>
      </w:r>
      <w:r>
        <w:rPr>
          <w:lang w:val="id_ID" w:bidi="id_ID"/>
        </w:rPr>
        <w:t xml:space="preserve">Seorang </w:t>
      </w:r>
      <w:r>
        <w:rPr>
          <w:b/>
          <w:lang w:val="id_ID" w:bidi="id_ID"/>
        </w:rPr>
        <w:t>perwira</w:t>
      </w:r>
      <w:r>
        <w:rPr>
          <w:lang w:val="id_ID" w:bidi="id_ID"/>
        </w:rPr>
        <w:t xml:space="preserve"> Romawi datang kepada Yesus. Lihat Daftar Kata Utama untuk definisi dari </w:t>
      </w:r>
      <w:r>
        <w:rPr>
          <w:lang w:val="id_ID" w:bidi="id_ID"/>
        </w:rPr>
        <w:t>perwira</w:t>
      </w:r>
      <w:r>
        <w:rPr>
          <w:lang w:val="id_ID" w:bidi="id_ID"/>
        </w:rPr>
        <w:t>. Seorang perwira adalah seorang pejabat militer Romawi yang memimpin sekelompok seratus prajurit.</w:t>
      </w:r>
    </w:p>
    <w:p>
      <w:pPr/>
      <w:r>
        <w:rPr>
          <w:lang w:val="id_ID" w:bidi="id_ID"/>
        </w:rPr>
      </w:r>
      <w:r>
        <w:rPr>
          <w:lang w:val="id_ID" w:bidi="id_ID"/>
        </w:rPr>
        <w:t>Perwira itu adalah</w:t>
      </w:r>
      <w:r>
        <w:rPr>
          <w:b/>
          <w:lang w:val="id_ID" w:bidi="id_ID"/>
        </w:rPr>
        <w:t>orang dari bangsa lain</w:t>
      </w:r>
      <w:r>
        <w:rPr>
          <w:lang w:val="id_ID" w:bidi="id_ID"/>
        </w:rPr>
        <w:t xml:space="preserve">, seorang non-Yahudi. Gunakan kata yang sama seperti yang Anda gunakan dalam perikop-perikop sebelumnya. Lihat Daftar Kata Utama untuk definisi yang lebih lengkap dari </w:t>
      </w:r>
      <w:r>
        <w:rPr>
          <w:lang w:val="id_ID" w:bidi="id_ID"/>
        </w:rPr>
        <w:t>orang dari bangsa lain/orang bukan Yahudi</w:t>
      </w:r>
      <w:r>
        <w:rPr>
          <w:lang w:val="id_ID" w:bidi="id_ID"/>
        </w:rPr>
        <w:t>.</w:t>
      </w:r>
    </w:p>
    <w:p>
      <w:pPr/>
      <w:r>
        <w:rPr>
          <w:lang w:val="id_ID" w:bidi="id_ID"/>
        </w:rPr>
      </w:r>
      <w:r>
        <w:rPr>
          <w:lang w:val="id_ID" w:bidi="id_ID"/>
        </w:rPr>
        <w:t xml:space="preserve">Yesus mengatakan tentang perwira itu bahwa "Aku belum pernah menemukan siapa pun di Israel dengan </w:t>
      </w:r>
      <w:r>
        <w:rPr>
          <w:b/>
          <w:lang w:val="id_ID" w:bidi="id_ID"/>
        </w:rPr>
        <w:t>iman</w:t>
      </w:r>
      <w:r>
        <w:rPr>
          <w:lang w:val="id_ID" w:bidi="id_ID"/>
        </w:rPr>
        <w:t xml:space="preserve"> sebesar ini." Iman menggambarkan tanggapan orang-orang kepada Allah. Orang-orang yang mempunyai iman setuju dengan orang yang mereka imani. Mereka percaya atau yakin kepada orang itu. Iman menggambarkan respons orang-orang terhadap janji-janji Allah. Gunakan kata yang sama yang telah Anda gunakan di bagian-bagian sebelumnya. Lihat Daftar Kata Utama untuk definisi yang lebih lengkap tentang </w:t>
      </w:r>
      <w:r>
        <w:rPr>
          <w:lang w:val="id_ID" w:bidi="id_ID"/>
        </w:rPr>
        <w:t>iman</w:t>
      </w:r>
      <w:r>
        <w:rPr>
          <w:lang w:val="id_ID" w:bidi="id_ID"/>
        </w:rPr>
        <w:t>.</w:t>
      </w:r>
    </w:p>
    <w:p>
      <w:pPr/>
      <w:r>
        <w:rPr>
          <w:lang w:val="id_ID" w:bidi="id_ID"/>
        </w:rPr>
      </w:r>
      <w:r>
        <w:rPr>
          <w:lang w:val="id_ID" w:bidi="id_ID"/>
        </w:rPr>
        <w:t xml:space="preserve">Yesus berkata, "Banyak orang akan datang </w:t>
      </w:r>
      <w:r>
        <w:rPr>
          <w:b/>
          <w:lang w:val="id_ID" w:bidi="id_ID"/>
        </w:rPr>
        <w:t>dari Timur dan Barat</w:t>
      </w:r>
      <w:r>
        <w:rPr>
          <w:lang w:val="id_ID" w:bidi="id_ID"/>
        </w:rPr>
        <w:t xml:space="preserve"> dan duduk makan bersama-sama </w:t>
      </w:r>
      <w:r>
        <w:rPr>
          <w:b/>
          <w:lang w:val="id_ID" w:bidi="id_ID"/>
        </w:rPr>
        <w:t>Abraham, Ishak, dan Yakub</w:t>
      </w:r>
      <w:r>
        <w:rPr>
          <w:lang w:val="id_ID" w:bidi="id_ID"/>
        </w:rPr>
        <w:t xml:space="preserve"> di pesta </w:t>
      </w:r>
      <w:r>
        <w:rPr>
          <w:b/>
          <w:lang w:val="id_ID" w:bidi="id_ID"/>
        </w:rPr>
        <w:t>kerajaan surga</w:t>
      </w:r>
      <w:r>
        <w:rPr>
          <w:lang w:val="id_ID" w:bidi="id_ID"/>
        </w:rPr>
        <w:t>."</w:t>
      </w:r>
    </w:p>
    <w:p>
      <w:pPr/>
      <w:r>
        <w:rPr>
          <w:lang w:val="id_ID" w:bidi="id_ID"/>
        </w:rPr>
      </w:r>
      <w:r>
        <w:rPr>
          <w:lang w:val="id_ID" w:bidi="id_ID"/>
        </w:rPr>
        <w:t>"Banyak orang akan datang dari Timur dan Barat" merujuk pada orang-orang dari seluruh dunia, termasuk orang-orang bukan Yahudi. Abraham, Ishak, dan Yakub adalah leluhur bangsa Israel.</w:t>
      </w:r>
    </w:p>
    <w:p>
      <w:pPr/>
      <w:r>
        <w:rPr>
          <w:lang w:val="id_ID" w:bidi="id_ID"/>
        </w:rPr>
      </w:r>
      <w:r>
        <w:rPr>
          <w:lang w:val="id_ID" w:bidi="id_ID"/>
        </w:rPr>
        <w:t xml:space="preserve">Sebuah </w:t>
      </w:r>
      <w:r>
        <w:rPr>
          <w:b/>
          <w:lang w:val="id_ID" w:bidi="id_ID"/>
        </w:rPr>
        <w:t>kerajaan</w:t>
      </w:r>
      <w:r>
        <w:rPr>
          <w:lang w:val="id_ID" w:bidi="id_ID"/>
        </w:rPr>
        <w:t xml:space="preserve"> adalah tempat di mana seorang raja memerintah sekelompok orang. </w:t>
      </w:r>
      <w:r>
        <w:rPr>
          <w:b/>
          <w:lang w:val="id_ID" w:bidi="id_ID"/>
        </w:rPr>
        <w:t>Surga</w:t>
      </w:r>
      <w:r>
        <w:rPr>
          <w:lang w:val="id_ID" w:bidi="id_ID"/>
        </w:rPr>
        <w:t xml:space="preserve"> adalah tempat Allah tinggal. Surga adalah tujuan akhir orang-orang percaya kepada Yesus Kristus. </w:t>
      </w:r>
      <w:r>
        <w:rPr>
          <w:b/>
          <w:lang w:val="id_ID" w:bidi="id_ID"/>
        </w:rPr>
        <w:t>Kerajaan surga</w:t>
      </w:r>
      <w:r>
        <w:rPr>
          <w:lang w:val="id_ID" w:bidi="id_ID"/>
        </w:rPr>
        <w:t xml:space="preserve"> adalah kerajaan Allah. Gunakan kata yang sama seperti yang Anda gunakan dalam perikop-perikop sebelumnya. Lihat Daftar Kata Utama untuk definisi yang lebih lengkap tentang </w:t>
      </w:r>
      <w:r>
        <w:rPr>
          <w:lang w:val="id_ID" w:bidi="id_ID"/>
        </w:rPr>
        <w:t>kerajaan surga</w:t>
      </w:r>
      <w:r>
        <w:rPr>
          <w:lang w:val="id_ID" w:bidi="id_ID"/>
        </w:rPr>
        <w:t>.</w:t>
      </w:r>
    </w:p>
    <w:p>
      <w:pPr/>
      <w:r>
        <w:rPr>
          <w:lang w:val="id_ID" w:bidi="id_ID"/>
        </w:rPr>
      </w:r>
      <w:r>
        <w:rPr>
          <w:lang w:val="id_ID" w:bidi="id_ID"/>
        </w:rPr>
        <w:t xml:space="preserve">Yesus berkata, "Tetapi banyak orang Israel, yaitu mereka yang baginya Kerajaan itu dipersiapkan, akan dilemparkan ke dalam </w:t>
      </w:r>
      <w:r>
        <w:rPr>
          <w:b/>
          <w:lang w:val="id_ID" w:bidi="id_ID"/>
        </w:rPr>
        <w:t>kegelapan yang paling gelap</w:t>
      </w:r>
      <w:r>
        <w:rPr>
          <w:lang w:val="id_ID" w:bidi="id_ID"/>
        </w:rPr>
        <w:t xml:space="preserve">, di mana akan terdapat </w:t>
      </w:r>
      <w:r>
        <w:rPr>
          <w:b/>
          <w:lang w:val="id_ID" w:bidi="id_ID"/>
        </w:rPr>
        <w:t>ratap dan kertak gigi</w:t>
      </w:r>
      <w:r>
        <w:rPr>
          <w:lang w:val="id_ID" w:bidi="id_ID"/>
        </w:rPr>
        <w:t>."</w:t>
      </w:r>
    </w:p>
    <w:p>
      <w:pPr/>
      <w:r>
        <w:rPr>
          <w:lang w:val="id_ID" w:bidi="id_ID"/>
        </w:rPr>
      </w:r>
      <w:r>
        <w:rPr>
          <w:lang w:val="id_ID" w:bidi="id_ID"/>
        </w:rPr>
        <w:t xml:space="preserve">Kegelapan yang paling gelap adalah pemisahan kekal dari Allah. Kegelapan yang paling gelap adalah siksaan dan hukuman yang kekal. Kegelapan yang paling gelap adalah neraka. Gunakan kata yang sama seperti yang Anda gunakan dalam perikop-perikop sebelumnya. Lihat Daftar Kata Utama untuk definisi yang lebih lengkap tentang </w:t>
      </w:r>
      <w:r>
        <w:rPr>
          <w:lang w:val="id_ID" w:bidi="id_ID"/>
        </w:rPr>
        <w:t>neraka</w:t>
      </w:r>
      <w:r>
        <w:rPr>
          <w:lang w:val="id_ID" w:bidi="id_ID"/>
        </w:rPr>
        <w:t>. Orang-orang yang berada di kegelapan yang paling gelap menderita karena mereka terpisah dari Allah.</w:t>
      </w:r>
    </w:p>
    <w:p>
      <w:pPr/>
      <w:r>
        <w:rPr>
          <w:lang w:val="id_ID" w:bidi="id_ID"/>
        </w:rPr>
      </w:r>
      <w:r>
        <w:rPr>
          <w:lang w:val="id_ID" w:bidi="id_ID"/>
        </w:rPr>
        <w:t xml:space="preserve">Meratap dan menggertakkan gigi: </w:t>
      </w:r>
      <w:r>
        <w:rPr>
          <w:b/>
          <w:lang w:val="id_ID" w:bidi="id_ID"/>
        </w:rPr>
        <w:t>Meratap</w:t>
      </w:r>
      <w:r>
        <w:rPr>
          <w:lang w:val="id_ID" w:bidi="id_ID"/>
        </w:rPr>
        <w:t xml:space="preserve"> merujuk pada suara nyaring yang dihasilkan orang-orang ketika mereka merasakan kesedihan atau kedukaan yang mendalam. </w:t>
      </w:r>
      <w:r>
        <w:rPr>
          <w:b/>
          <w:lang w:val="id_ID" w:bidi="id_ID"/>
        </w:rPr>
        <w:t>Kertakan gigi</w:t>
      </w:r>
      <w:r>
        <w:rPr>
          <w:lang w:val="id_ID" w:bidi="id_ID"/>
        </w:rPr>
        <w:t xml:space="preserve"> merujuk pada mengertakkan gigi karena rasa sakit, kemarahan, dan kepahitan. Gunakan kata yang sama seperti yang Anda gunakan dalam bagian-bagian sebelumnya.</w:t>
      </w:r>
    </w:p>
    <w:p>
      <w:pPr/>
      <w:r>
        <w:rPr>
          <w:lang w:val="id_ID" w:bidi="id_ID"/>
        </w:rPr>
      </w:r>
      <w:r>
        <w:rPr>
          <w:lang w:val="id_ID" w:bidi="id_ID"/>
        </w:rPr>
        <w:t xml:space="preserve">Yesus pergi ke rumah Petrus di Kapernaum. Yesus menyembuhkan </w:t>
      </w:r>
      <w:r>
        <w:rPr>
          <w:b/>
          <w:lang w:val="id_ID" w:bidi="id_ID"/>
        </w:rPr>
        <w:t>ibu mertua Petrus</w:t>
      </w:r>
      <w:r>
        <w:rPr>
          <w:lang w:val="id_ID" w:bidi="id_ID"/>
        </w:rPr>
        <w:t>, yang sakit karena demam. Ibu mertua adalah ibu dari pasangan seseorang.</w:t>
      </w:r>
    </w:p>
    <w:p>
      <w:pPr/>
      <w:r>
        <w:rPr>
          <w:lang w:val="id_ID" w:bidi="id_ID"/>
        </w:rPr>
      </w:r>
      <w:r>
        <w:rPr>
          <w:lang w:val="id_ID" w:bidi="id_ID"/>
        </w:rPr>
        <w:t xml:space="preserve">Kemudian malam itu, orang-orang dari kota itu membawa </w:t>
      </w:r>
      <w:r>
        <w:rPr>
          <w:b/>
          <w:lang w:val="id_ID" w:bidi="id_ID"/>
        </w:rPr>
        <w:t>orang-orang yang kerasukan setan</w:t>
      </w:r>
      <w:r>
        <w:rPr>
          <w:lang w:val="id_ID" w:bidi="id_ID"/>
        </w:rPr>
        <w:t xml:space="preserve"> kepada Yesus sehingga Dia dapat menyembuhkan mereka. Gunakan kata yang sama untuk </w:t>
      </w:r>
      <w:r>
        <w:rPr>
          <w:lang w:val="id_ID" w:bidi="id_ID"/>
        </w:rPr>
        <w:t>setan-setan</w:t>
      </w:r>
      <w:r>
        <w:rPr>
          <w:lang w:val="id_ID" w:bidi="id_ID"/>
        </w:rPr>
        <w:t xml:space="preserve"> seperti yang Anda gunakan di perikop-perikop sebelumnya. Lihat Daftar Kata Utama untuk definisi yang lengkap.</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8:18–22</w:t>
      </w:r>
      <w:r>
        <w:rPr>
          <w:lang w:val="id_ID" w:bidi="id_ID"/>
        </w:rPr>
      </w:r>
    </w:p>
    <w:p>
      <w:pPr>
        <w:pStyle w:val="Heading3"/>
      </w:pPr>
      <w:r>
        <w:rPr>
          <w:lang w:val="id_ID" w:bidi="id_ID"/>
        </w:rPr>
        <w:t>Dengar dan Renungkan</w:t>
      </w:r>
    </w:p>
    <w:p>
      <w:pPr/>
      <w:r>
        <w:rPr>
          <w:lang w:val="id_ID" w:bidi="id_ID"/>
        </w:rPr>
      </w:r>
      <w:r>
        <w:rPr>
          <w:lang w:val="id_ID" w:bidi="id_ID"/>
        </w:rPr>
        <w:t>Dengarkan Matius 8:18–22 dan renungkan dalam hati Anda. Dengarlah teks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 xml:space="preserve">Dalam perikop sebelumnya, Yesus baru saja selesai menyembuhkan banyak orang dan ada kerumunan orang yang berkumpul di sekitar-Nya. Yesus menyuruh kedua belas murid-Nya untuk pergi bersama-Nya naik perahu. Mereka akan pergi ke sisi lain dari Danau Galilea. </w:t>
      </w:r>
    </w:p>
    <w:p>
      <w:pPr/>
      <w:r>
        <w:rPr>
          <w:lang w:val="id_ID" w:bidi="id_ID"/>
        </w:rPr>
      </w:r>
      <w:r>
        <w:rPr>
          <w:lang w:val="id_ID" w:bidi="id_ID"/>
        </w:rPr>
        <w:t xml:space="preserve">Tunjukkan gambar </w:t>
      </w:r>
      <w:r>
        <w:rPr>
          <w:lang w:val="id_ID" w:bidi="id_ID"/>
        </w:rPr>
        <w:t>perahu nelayan</w:t>
      </w:r>
      <w:r>
        <w:rPr>
          <w:lang w:val="id_ID" w:bidi="id_ID"/>
        </w:rPr>
        <w:t xml:space="preserve"> kecil.</w:t>
      </w:r>
    </w:p>
    <w:p>
      <w:pPr/>
      <w:r>
        <w:rPr>
          <w:lang w:val="id_ID" w:bidi="id_ID"/>
        </w:rPr>
      </w:r>
      <w:r>
        <w:rPr>
          <w:lang w:val="id_ID" w:bidi="id_ID"/>
        </w:rPr>
        <w:t>Berhenti dan diskusikan bagaimana para murid percaya kepada guru mereka. Bagaimana perasaan mereka tentang guru mereka? Hal-hal apa saja yang mungkin mereka lakukan untuk guru mereka?</w:t>
      </w:r>
    </w:p>
    <w:p>
      <w:pPr/>
      <w:r>
        <w:rPr>
          <w:lang w:val="id_ID" w:bidi="id_ID"/>
        </w:rPr>
      </w:r>
      <w:r>
        <w:rPr>
          <w:lang w:val="id_ID" w:bidi="id_ID"/>
        </w:rPr>
        <w:t>Sebelum Yesus dan para murid-Nya masuk ke dalam perahu itu, seorang ahli Taurat, yang ingin menjadi salah satu murid Yesus, mendekati Yesus dan berkata, "Guru, Aku akan mengikut Engkau, ke mana saja Engkau pergi." Ahli Taurat itu menyebut Yesus "guru." Gelar itu, "Guru," adalah istilah yang sopan untuk seorang Yahudi yang memiliki otoritas untuk mengajarkan hal-hal tentang Allah. Para juru tulis, atau ahli-ahli Taurat, biasanya menentang pelayanan dan pengajaran Yesus. Tetapi ahli Taurat ini ingin mengikuti Yesus. Ini berarti bahwa ia ingin pergi bersama Yesus dan menjadi salah satu murid-Nya.</w:t>
      </w:r>
    </w:p>
    <w:p>
      <w:pPr/>
      <w:r>
        <w:rPr>
          <w:lang w:val="id_ID" w:bidi="id_ID"/>
        </w:rPr>
      </w:r>
      <w:r>
        <w:rPr>
          <w:lang w:val="id_ID" w:bidi="id_ID"/>
        </w:rPr>
        <w:t>Yesus menjawab ahli hukum Taurat itu dengan berkata, "Serigala mempunyai liang dan burung mempunyai sarang, tetapi Anak Manusia tidak mempunyai tempat untuk meletakkan kepala-Nya." "Meletakkan kepala-Nya" adalah ungkapan yang berarti beristirahat atau tidur. Rubah (atau diterjemahkan serigala dalam TB) adalah sejenis anjing kecil yang hidup di alam liar. Burung juga hidup di alam liar. Yesus dan para murid-Nya tidak memiliki tempat untuk tidur, tetapi hewan-hewan memilikinya. Yesus menyebut diri-Nya, "Anak Manusia." Anak Manusia, dalam Alkitab, adalah pribadi yang kepadanya Allah memberikan semua otoritas dan kuasa. Anak Manusia disebut oleh nabi Daniel dalam penglihatannya. Semua orang Yahudi tahu tentang nabi Daniel dan tentang penglihatannya. Yesus menyebut diri-Nya sebagai Anak Manusia karena Dia adalah manusia dan mewakili semua orang. Tetapi Yesus juga memiliki sifat dan otoritas Allah.</w:t>
      </w:r>
    </w:p>
    <w:p>
      <w:pPr/>
      <w:r>
        <w:rPr>
          <w:lang w:val="id_ID" w:bidi="id_ID"/>
        </w:rPr>
      </w:r>
      <w:r>
        <w:rPr>
          <w:lang w:val="id_ID" w:bidi="id_ID"/>
        </w:rPr>
        <w:t xml:space="preserve">Tunjukkan gambar </w:t>
      </w:r>
      <w:r>
        <w:rPr>
          <w:lang w:val="id_ID" w:bidi="id_ID"/>
        </w:rPr>
        <w:t>rubah padang pasir dan sebuah lubang rubah</w:t>
      </w:r>
      <w:r>
        <w:rPr>
          <w:lang w:val="id_ID" w:bidi="id_ID"/>
        </w:rPr>
        <w:t>.</w:t>
      </w:r>
    </w:p>
    <w:p>
      <w:pPr/>
      <w:r>
        <w:rPr>
          <w:lang w:val="id_ID" w:bidi="id_ID"/>
        </w:rPr>
      </w:r>
      <w:r>
        <w:rPr>
          <w:lang w:val="id_ID" w:bidi="id_ID"/>
        </w:rPr>
        <w:t>Berhenti dan diskusikan apa rasanya tidur di tempat yang aman dan apa rasanya tidur di tempat yang tidak aman. Bagaimana tempat Anda tidur memengaruhi kehidupan Anda?</w:t>
      </w:r>
    </w:p>
    <w:p>
      <w:pPr/>
      <w:r>
        <w:rPr>
          <w:lang w:val="id_ID" w:bidi="id_ID"/>
        </w:rPr>
      </w:r>
      <w:r>
        <w:rPr>
          <w:lang w:val="id_ID" w:bidi="id_ID"/>
        </w:rPr>
        <w:t>Murid lain, yang bukan salah satu dari dua belas orang itu, berkata kepada Yesus "Tuhan, izinkanlah aku pergi dahulu menguburkan ayahku." Dalam kebiasaan Yahudi, seorang anak laki-laki memiliki kewajiban kepada ayahnya selama bertahun-tahun sebelum ayahnya meninggal. Yesus ingin orang itu segera mengikuti-Nya, jadi Yesus berkata, "Ikutlah Aku, biarlah orang-orang mati menguburkan orang mati mereka." Saat pertama kali Yesus mengucapkan kata "mati", Dia berbicara tentang orang-orang yang mati secara rohani. Mati secara rohani berarti seseorang yang tidak memiliki kehidupan rohani dan tidak mengenal Allah. Yesus mengatakan bahwa orang yang mati secara rohani harus menguburkan mereka yang mati secara fisik. Yesus mengatakan hal ini untuk memberitahu orang itu bahwa dia tidak boleh membiarkan adat istiadat menghalanginya mengikuti Yesus.</w:t>
      </w:r>
    </w:p>
    <w:p>
      <w:pPr/>
      <w:r>
        <w:rPr>
          <w:lang w:val="id_ID" w:bidi="id_ID"/>
        </w:rPr>
      </w:r>
      <w:r>
        <w:rPr>
          <w:lang w:val="id_ID" w:bidi="id_ID"/>
        </w:rPr>
        <w:t>Berhenti dan diskusikan pentingnya pemakaman dalam budaya Anda. Apa tradisi Anda? Mengapa tradisi Anda penting?</w:t>
      </w:r>
    </w:p>
    <w:p>
      <w:pPr/>
      <w:r>
        <w:rPr>
          <w:lang w:val="id_ID" w:bidi="id_ID"/>
        </w:rPr>
      </w:r>
      <w:r>
        <w:rPr>
          <w:lang w:val="id_ID" w:bidi="id_ID"/>
        </w:rPr>
        <w:t>Jawaban Yesus kepada kedua orang ini menunjukkan kepada kita bahwa mengikut Yesus kadang-kadang berarti bahwa kita harus menyerahkan hal-hal dalam kehidupan kita yang kita pedulikan.</w:t>
      </w:r>
    </w:p>
    <w:p>
      <w:pPr/>
      <w:r>
        <w:rPr>
          <w:lang w:val="id_ID" w:bidi="id_ID"/>
        </w:rPr>
      </w:r>
      <w:r>
        <w:rPr>
          <w:lang w:val="id_ID" w:bidi="id_ID"/>
        </w:rPr>
        <w:t>Berhenti dan diskusikan saat ketika Anda harus melepaskan hal-hal dalam kehidupan Anda yang Anda pedulikan untuk kebaikan diri Anda sendiri atau orang lain.</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Sebelum Yesus dan kedua belas murid menyeberangi Danau Galilea, seorang ahli Taurat ingin mengikut Yesus. </w:t>
      </w:r>
    </w:p>
    <w:p>
      <w:pPr/>
      <w:r>
        <w:rPr>
          <w:lang w:val="id_ID" w:bidi="id_ID"/>
        </w:rPr>
      </w:r>
      <w:r>
        <w:rPr>
          <w:b/>
          <w:lang w:val="id_ID" w:bidi="id_ID"/>
        </w:rPr>
        <w:t>Adegan kedua:</w:t>
      </w:r>
      <w:r>
        <w:rPr>
          <w:lang w:val="id_ID" w:bidi="id_ID"/>
        </w:rPr>
        <w:t xml:space="preserve"> Sebelum Yesus dan kedua belas murid menyeberangi Danau Galilea, murid lain ingin pergi dan menguburkan ayahnya sebelum ia akan mengikuti Yesus lebih jauh.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Dua belas murid terdekat Yesus</w:t>
      </w:r>
    </w:p>
    <w:p>
      <w:pPr>
        <w:pStyle w:val="ListBullet"/>
        <w:spacing w:line="240" w:lineRule="auto"/>
        <w:ind w:left="720"/>
      </w:pPr>
      <w:r>
        <w:rPr>
          <w:lang w:val="id_ID" w:bidi="id_ID"/>
        </w:rPr>
      </w:r>
      <w:r>
        <w:rPr>
          <w:lang w:val="id_ID" w:bidi="id_ID"/>
        </w:rPr>
        <w:t>Seorang ahli Taurat/juru tulis</w:t>
      </w:r>
    </w:p>
    <w:p>
      <w:pPr>
        <w:pStyle w:val="ListBullet"/>
        <w:spacing w:line="240" w:lineRule="auto"/>
        <w:ind w:left="720"/>
      </w:pPr>
      <w:r>
        <w:rPr>
          <w:lang w:val="id_ID" w:bidi="id_ID"/>
        </w:rPr>
      </w:r>
      <w:r>
        <w:rPr>
          <w:lang w:val="id_ID" w:bidi="id_ID"/>
        </w:rPr>
        <w:t>Murid lain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Yesus dan para murid-Nya berada di dekat pantai sebuah danau. Ada banyak orang di sekitar mereka. Yesus mengatakan kepada 12 murid-Nya bahwa mereka harus menyeberang ke sisi danau yang lain. Tetapi sebelum mereka dapat masuk ke dalam perahu, seorang ahli Taurat menghentikan Yesus dan mengajukan pertanyaan kepada-Nya. Kemudian orang lain dalam kerumunan mengajukan pertanyaan kepada Yesus.</w:t>
      </w:r>
    </w:p>
    <w:p>
      <w:pPr/>
      <w:r>
        <w:rPr>
          <w:lang w:val="id_ID" w:bidi="id_ID"/>
        </w:rPr>
      </w:r>
      <w:r>
        <w:rPr>
          <w:lang w:val="id_ID" w:bidi="id_ID"/>
        </w:rPr>
        <w:t>Ingatlah bahwa ada dua belas pengikut Yesus yang terdekat yang pergi bersama-Nya ke mana-mana.</w:t>
      </w:r>
    </w:p>
    <w:p>
      <w:pPr/>
      <w:r>
        <w:rPr>
          <w:lang w:val="id_ID" w:bidi="id_ID"/>
        </w:rPr>
      </w:r>
      <w:r>
        <w:rPr>
          <w:lang w:val="id_ID" w:bidi="id_ID"/>
        </w:rPr>
        <w:t>Ingatlah bahwa seorang juru tulis adalah seorang guru hukum Yahudi (atau ahli Taurat). Para ahli Taurat biasanya tidak menyukai pengajaran Yesus, dan mereka tidak ingin mengikuti-Nya.</w:t>
      </w:r>
    </w:p>
    <w:p>
      <w:pPr/>
      <w:r>
        <w:rPr>
          <w:lang w:val="id_ID" w:bidi="id_ID"/>
        </w:rPr>
      </w:r>
      <w:r>
        <w:rPr>
          <w:lang w:val="id_ID" w:bidi="id_ID"/>
        </w:rPr>
        <w:t>Penting untuk mengingat apa yang ditanyakan ahli Taurat itu kepada Yesus dan apa yang dijawab Yesus kepadanya.</w:t>
      </w:r>
    </w:p>
    <w:p>
      <w:pPr/>
      <w:r>
        <w:rPr>
          <w:lang w:val="id_ID" w:bidi="id_ID"/>
        </w:rPr>
      </w:r>
      <w:r>
        <w:rPr>
          <w:lang w:val="id_ID" w:bidi="id_ID"/>
        </w:rPr>
        <w:t>Ingatlah bahwa Yesus dan murid-murid-Nya sedang dalam perjalanan dan tidak memiliki rumah yang permanen.</w:t>
      </w:r>
    </w:p>
    <w:p>
      <w:pPr/>
      <w:r>
        <w:rPr>
          <w:lang w:val="id_ID" w:bidi="id_ID"/>
        </w:rPr>
      </w:r>
      <w:r>
        <w:rPr>
          <w:lang w:val="id_ID" w:bidi="id_ID"/>
        </w:rPr>
        <w:t>Ingatlah kebiasaan Yahudi adalah bahwa seorang anak laki-laki memiliki tugas kepada ayahnya selama bertahun-tahun sebelum ayahnya meninggal. Penting untuk mengingat apa yang dikatakan Yesus kepada murid lain yang ingin mengikuti-Nya.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Seorang ahli Taurat/juru tulis</w:t>
      </w:r>
    </w:p>
    <w:p>
      <w:pPr>
        <w:pStyle w:val="ListBullet"/>
        <w:spacing w:line="240" w:lineRule="auto"/>
        <w:ind w:left="720"/>
      </w:pPr>
      <w:r>
        <w:rPr>
          <w:lang w:val="id_ID" w:bidi="id_ID"/>
        </w:rPr>
      </w:r>
      <w:r>
        <w:rPr>
          <w:lang w:val="id_ID" w:bidi="id_ID"/>
        </w:rPr>
        <w:t>Murid lain</w:t>
      </w:r>
    </w:p>
    <w:p>
      <w:pPr/>
      <w:r>
        <w:rPr>
          <w:lang w:val="id_ID" w:bidi="id_ID"/>
        </w:rPr>
      </w:r>
      <w:r>
        <w:rPr>
          <w:lang w:val="id_ID" w:bidi="id_ID"/>
        </w:rPr>
        <w:t>Minta tim untuk memerankan kisah tersebut dua kali. Mereka harus memerankannya ke dalam bahasa sasaran terjemahan mereka. Pertama, minta tim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dan jangan dilewati. Bantu tim untuk mengingat bagian-bagian dari kisah tersebut.</w:t>
      </w:r>
    </w:p>
    <w:p>
      <w:pPr/>
      <w:r>
        <w:rPr>
          <w:lang w:val="id_ID" w:bidi="id_ID"/>
        </w:rPr>
      </w:r>
      <w:r>
        <w:rPr>
          <w:lang w:val="id_ID" w:bidi="id_ID"/>
        </w:rPr>
        <w:t>Yesus berada di dekat pantai danau dan Dia melihat kerumunan besar di sekitar-Nya. Dia mengatakan kepada 12 murid-Nya yang terdekat untuk menyeberangi danau, Danau Galilea. Sebelum mereka masuk ke dalam perahu itu, seorang ahli hukum Taurat mengatakan bahwa ia ingin mengikuti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"Apakah Anda tahu apa harga yang harus dibayar untuk mengikuti saya?" atau "Berhati-hati karena itu adalah seorang ahli Taurat."</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"Serigala mempunyai liang dan burung mempunyai sarang, tetapi Anak Manusia tidak mempunyai tempat untuk meletakkan kepala-Nya." Matius 8:20 https://www.bible.com/id/bible/306/MAT.8.20.TB."</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ahli Taurat,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Sebelum Yesus dan para murid masuk ke dalam perahu untuk menyeberangi Danau Galilea, murid lain ingin pergi dan menguburkan ayahnya sebelum ia akan mengikuti Yesus lebih jauh.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"Kecewa karena umat-Ku tidak memahami apa yang diperlukan untuk mengikut Aku," atau "Aku ingin mereka memahami Aku dengan lebih baik."</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"Ikutlah Aku, biarlah orang-orang mati menguburkan orang-orang mati mereka."</w:t>
      </w:r>
    </w:p>
    <w:p>
      <w:pPr/>
      <w:r>
        <w:rPr>
          <w:lang w:val="id_ID" w:bidi="id_ID"/>
        </w:rPr>
      </w:r>
      <w:r>
        <w:rPr>
          <w:lang w:val="id_ID" w:bidi="id_ID"/>
        </w:rPr>
        <w:t>Hentikan peragaannya. Tanyakan kepada aktor yang memerankan murid yang lain, "Bagaimana perasaan Anda?" Anda mungkin mendengar hal-hal seperti, "Kecewa karena Yesus ingin saya pergi sekarang daripada merawat ayah saya," atau "Terhina karena Yesus mengatakan ini."</w:t>
      </w:r>
      <w:r>
        <w:rPr>
          <w:lang w:val="id_ID" w:bidi="id_ID"/>
        </w:rPr>
      </w:r>
    </w:p>
    <w:p>
      <w:pPr>
        <w:pStyle w:val="Heading3"/>
      </w:pPr>
      <w:r>
        <w:rPr>
          <w:lang w:val="id_ID" w:bidi="id_ID"/>
        </w:rPr>
        <w:t>Melengkapi yang Kurang</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Yesus mengatakan kepada </w:t>
      </w:r>
      <w:r>
        <w:rPr>
          <w:b/>
          <w:lang w:val="id_ID" w:bidi="id_ID"/>
        </w:rPr>
        <w:t>murid-murid</w:t>
      </w:r>
      <w:r>
        <w:rPr>
          <w:lang w:val="id_ID" w:bidi="id_ID"/>
        </w:rPr>
        <w:t xml:space="preserve">-Nya untuk pergi bersama-Nya dalam sebuah perahu. Murid berarti "pelajar." Murid-murid adalah orang-orang yang mengikuti Yesus. Yesus memanggil dua belas orang untuk menjadi murid-murid-Nya. Gunakan kata yang sama seperti yang Anda gunakan dalam perikop-perikop sebelumnya. Lihat Daftar Kata Utama untuk definisi yang lebih lengkap tentang </w:t>
      </w:r>
      <w:r>
        <w:rPr>
          <w:lang w:val="id_ID" w:bidi="id_ID"/>
        </w:rPr>
        <w:t>murid</w:t>
      </w:r>
      <w:r>
        <w:rPr>
          <w:lang w:val="id_ID" w:bidi="id_ID"/>
        </w:rPr>
        <w:t>.</w:t>
      </w:r>
    </w:p>
    <w:p>
      <w:pPr/>
      <w:r>
        <w:rPr>
          <w:lang w:val="id_ID" w:bidi="id_ID"/>
        </w:rPr>
      </w:r>
      <w:r>
        <w:rPr>
          <w:lang w:val="id_ID" w:bidi="id_ID"/>
        </w:rPr>
        <w:t xml:space="preserve">Sebelum mereka masuk ke dalam perahu itu, ada seorang </w:t>
      </w:r>
      <w:r>
        <w:rPr>
          <w:b/>
          <w:lang w:val="id_ID" w:bidi="id_ID"/>
        </w:rPr>
        <w:t>juru tulis/ahli Taurat</w:t>
      </w:r>
      <w:r>
        <w:rPr>
          <w:lang w:val="id_ID" w:bidi="id_ID"/>
        </w:rPr>
        <w:t xml:space="preserve">. Ini adalah seorang sarjana dan ahli tentang penafsiran hukum Yahudi. Tafsiran-tafsiran tersebut tidak dituliskan, tetapi dihafal dan diajarkan secara lisan oleh para guru. Gunakan kata yang sama seperti yang Anda gunakan dalam perikop-perikop sebelumnya. Lihat Daftar Kata Utama untuk definisi yang lebih lengkap tentang </w:t>
      </w:r>
      <w:r>
        <w:rPr>
          <w:lang w:val="id_ID" w:bidi="id_ID"/>
        </w:rPr>
        <w:t>juru tulis/ahli Taurat</w:t>
      </w:r>
      <w:r>
        <w:rPr>
          <w:lang w:val="id_ID" w:bidi="id_ID"/>
        </w:rPr>
        <w:t xml:space="preserve">. Ahli Taurat itu menyebut Yesus "Guru." </w:t>
      </w:r>
    </w:p>
    <w:p>
      <w:pPr/>
      <w:r>
        <w:rPr>
          <w:lang w:val="id_ID" w:bidi="id_ID"/>
        </w:rPr>
      </w:r>
      <w:r>
        <w:rPr>
          <w:lang w:val="id_ID" w:bidi="id_ID"/>
        </w:rPr>
        <w:t xml:space="preserve">Gelar, </w:t>
      </w:r>
      <w:r>
        <w:rPr>
          <w:b/>
          <w:lang w:val="id_ID" w:bidi="id_ID"/>
        </w:rPr>
        <w:t>Guru</w:t>
      </w:r>
      <w:r>
        <w:rPr>
          <w:lang w:val="id_ID" w:bidi="id_ID"/>
        </w:rPr>
        <w:t xml:space="preserve">: Ini adalah istilah yang sopan untuk seorang pria Yahudi yang memiliki otoritas untuk mengajarkan hal-hal tentang Allah. Gunakan kata yang sama seperti yang Anda gunakan dalam perikop-perikop sebelumnya. Lihat Daftar Kata Utama untuk definisi yang lebih lengkap tentang </w:t>
      </w:r>
      <w:r>
        <w:rPr>
          <w:lang w:val="id_ID" w:bidi="id_ID"/>
        </w:rPr>
        <w:t>guru</w:t>
      </w:r>
      <w:r>
        <w:rPr>
          <w:lang w:val="id_ID" w:bidi="id_ID"/>
        </w:rPr>
        <w:t>ru.</w:t>
      </w:r>
    </w:p>
    <w:p>
      <w:pPr/>
      <w:r>
        <w:rPr>
          <w:lang w:val="id_ID" w:bidi="id_ID"/>
        </w:rPr>
      </w:r>
      <w:r>
        <w:rPr>
          <w:lang w:val="id_ID" w:bidi="id_ID"/>
        </w:rPr>
        <w:t xml:space="preserve">Ahli Taurat itu mengatakan bahwa ia ingin </w:t>
      </w:r>
      <w:r>
        <w:rPr>
          <w:b/>
          <w:lang w:val="id_ID" w:bidi="id_ID"/>
        </w:rPr>
        <w:t>mengikut</w:t>
      </w:r>
      <w:r>
        <w:rPr>
          <w:lang w:val="id_ID" w:bidi="id_ID"/>
        </w:rPr>
        <w:t xml:space="preserve"> Yesus. Mengikuti, berarti pergi bersama seseorang, dan menjadi murid orang itu. Gunakan kata yang sama seperti yang Anda gunakan dalam perikop-perikop sebelumnya. Yesus berkata kepada ahli Taurat itu, "Serigala mempunyai liang dan burung mempunyai sarang, tetapi </w:t>
      </w:r>
      <w:r>
        <w:rPr>
          <w:b/>
          <w:lang w:val="id_ID" w:bidi="id_ID"/>
        </w:rPr>
        <w:t>Anak Manusia</w:t>
      </w:r>
      <w:r>
        <w:rPr>
          <w:lang w:val="id_ID" w:bidi="id_ID"/>
        </w:rPr>
        <w:t xml:space="preserve"> tidak mempunyai tempat untuk meletakkan kepala-Nya." </w:t>
      </w:r>
      <w:r>
        <w:rPr>
          <w:b/>
          <w:lang w:val="id_ID" w:bidi="id_ID"/>
        </w:rPr>
        <w:t>Rubah</w:t>
      </w:r>
      <w:r>
        <w:rPr>
          <w:lang w:val="id_ID" w:bidi="id_ID"/>
        </w:rPr>
        <w:t xml:space="preserve"> (atau diterjemahkan serigala dalam TB) adalah sejenis anjing kecil yang hidup di alam liar. Mereka memiliki bulu oranye, merah, atau abu-abu. </w:t>
      </w:r>
      <w:r>
        <w:rPr>
          <w:b/>
          <w:lang w:val="id_ID" w:bidi="id_ID"/>
        </w:rPr>
        <w:t>Burung-burung di udara</w:t>
      </w:r>
      <w:r>
        <w:rPr>
          <w:lang w:val="id_ID" w:bidi="id_ID"/>
        </w:rPr>
        <w:t xml:space="preserve"> adalah jenis burung apa pun.</w:t>
      </w:r>
    </w:p>
    <w:p>
      <w:pPr/>
      <w:r>
        <w:rPr>
          <w:lang w:val="id_ID" w:bidi="id_ID"/>
        </w:rPr>
      </w:r>
      <w:r>
        <w:rPr>
          <w:b/>
          <w:lang w:val="id_ID" w:bidi="id_ID"/>
        </w:rPr>
        <w:t>Anak Manusia</w:t>
      </w:r>
      <w:r>
        <w:rPr>
          <w:lang w:val="id_ID" w:bidi="id_ID"/>
        </w:rPr>
        <w:t xml:space="preserve">: Anak Manusia, dalam Alkitab, adalah orang yang kepadanya Allah memberikan segala otoritas dan kuasa. Anak Manusia dapat merujuk pada manusia biasa atau manusia supranatural. Anak Manusia disebut oleh nabi Daniel, seorang utusan Allah, dalam sebuah penglihatan. Semua orang Yahudi tahu tentang penglihatan nabi Daniel. Yesus menyebut diri-Nya sebagai Anak Manusia karena Dia adalah manusia dan mewakili semua orang. Tetapi Yesus juga memiliki sifat dan otoritas Allah. Gunakan kata yang sama seperti yang Anda gunakan dalam perikop-perikop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Murid yang lain berkata, "</w:t>
      </w:r>
      <w:r>
        <w:rPr>
          <w:b/>
          <w:lang w:val="id_ID" w:bidi="id_ID"/>
        </w:rPr>
        <w:t>Tuhan</w:t>
      </w:r>
      <w:r>
        <w:rPr>
          <w:lang w:val="id_ID" w:bidi="id_ID"/>
        </w:rPr>
        <w:t xml:space="preserve">, izinkanlah aku pergi dahulu dan </w:t>
      </w:r>
      <w:r>
        <w:rPr>
          <w:b/>
          <w:lang w:val="id_ID" w:bidi="id_ID"/>
        </w:rPr>
        <w:t>menguburkan ayahku</w:t>
      </w:r>
      <w:r>
        <w:rPr>
          <w:lang w:val="id_ID" w:bidi="id_ID"/>
        </w:rPr>
        <w:t xml:space="preserve">." "Murid yang lain" merujuk kepada seorang pria yang merupakan bagian dari kelompok besar yang mengikuti Yesus. Dia bukan salah seorang dari dua belas murid. Terjemahkan murid dengan cara yang sama seperti sebelumnya. Dalam hal ini "Tuhan" adalah ungkapan rasa hormat yang digunakan ketika menyapa seorang pria. Gunakan kata yang sama seperti yang Anda gunakan dalam perikop-perikop sebelumnya. Lihat Daftar Kata Utama untuk definisi yang lebih lengkap tentang </w:t>
      </w:r>
      <w:r>
        <w:rPr>
          <w:lang w:val="id_ID" w:bidi="id_ID"/>
        </w:rPr>
        <w:t>Tuhan</w:t>
      </w:r>
      <w:r>
        <w:rPr>
          <w:lang w:val="id_ID" w:bidi="id_ID"/>
        </w:rPr>
        <w:t>.</w:t>
      </w:r>
    </w:p>
    <w:p>
      <w:pPr/>
      <w:r>
        <w:rPr>
          <w:lang w:val="id_ID" w:bidi="id_ID"/>
        </w:rPr>
      </w:r>
      <w:r>
        <w:rPr>
          <w:lang w:val="id_ID" w:bidi="id_ID"/>
        </w:rPr>
        <w:t xml:space="preserve">Yesus berkata, "Ikutlah Aku, biarlah </w:t>
      </w:r>
      <w:r>
        <w:rPr>
          <w:b/>
          <w:lang w:val="id_ID" w:bidi="id_ID"/>
        </w:rPr>
        <w:t>orang-orang mati</w:t>
      </w:r>
      <w:r>
        <w:rPr>
          <w:lang w:val="id_ID" w:bidi="id_ID"/>
        </w:rPr>
        <w:t xml:space="preserve"> menguburkan orang-orang mati mereka."</w:t>
      </w:r>
    </w:p>
    <w:p>
      <w:pPr/>
      <w:r>
        <w:rPr>
          <w:lang w:val="id_ID" w:bidi="id_ID"/>
        </w:rPr>
      </w:r>
      <w:r>
        <w:rPr>
          <w:lang w:val="id_ID" w:bidi="id_ID"/>
        </w:rPr>
        <w:t xml:space="preserve">Pertama kali kata "mati" muncul, itu digunakan dalam pengertian rohani. Ini merujuk pada orang-orang yang </w:t>
      </w:r>
      <w:r>
        <w:rPr>
          <w:b/>
          <w:lang w:val="id_ID" w:bidi="id_ID"/>
        </w:rPr>
        <w:t>mati secara rohani</w:t>
      </w:r>
      <w:r>
        <w:rPr>
          <w:lang w:val="id_ID" w:bidi="id_ID"/>
        </w:rPr>
        <w:t>. "Mati secara rohani" berarti seseorang yang tidak memiliki kehidupan rohani dan tidak mengenal Allah. Gunakan kata yang sama seperti yang Anda gunakan dalam perikop-perikop sebelumnya. Kali kedua kata "mati" muncul, kata tersebut digunakan dalam arti yang lazim. Ini merujuk pada orang-orang yang mati secara fisik.</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8:23–27</w:t>
      </w:r>
      <w:r>
        <w:rPr>
          <w:lang w:val="id_ID" w:bidi="id_ID"/>
        </w:rPr>
      </w:r>
    </w:p>
    <w:p>
      <w:pPr>
        <w:pStyle w:val="Heading3"/>
      </w:pPr>
      <w:r>
        <w:rPr>
          <w:lang w:val="id_ID" w:bidi="id_ID"/>
        </w:rPr>
        <w:t>Dengar dan Renungkan</w:t>
      </w:r>
    </w:p>
    <w:p>
      <w:pPr/>
      <w:r>
        <w:rPr>
          <w:lang w:val="id_ID" w:bidi="id_ID"/>
        </w:rPr>
      </w:r>
      <w:r>
        <w:rPr>
          <w:lang w:val="id_ID" w:bidi="id_ID"/>
        </w:rPr>
        <w:t>Dengarkan Matius 8:23–27 dan renungkan dalam hati Anda. Dengarlah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kisah nyata ini, Matius memberikan satu contoh tentang kuasa yang Yesus miliki atas alam dan mengapa kita dapat memercayai apa yang Yesus katakan.</w:t>
      </w:r>
    </w:p>
    <w:p>
      <w:pPr/>
      <w:r>
        <w:rPr>
          <w:lang w:val="id_ID" w:bidi="id_ID"/>
        </w:rPr>
      </w:r>
      <w:r>
        <w:rPr>
          <w:lang w:val="id_ID" w:bidi="id_ID"/>
        </w:rPr>
        <w:t>Dalam perikop sebelumnya, Yesus menyembuhkan banyak orang dan ada kerumunan orang yang berkumpul di sekitar-Nya. Yesus mengatakan kepada dua belas murid-Nya untuk pergi bersama-Nya dalam satu perahu. Mereka masuk ke dalam perahu dan mulai menyeberangi Danau Galilea. Perahu ini panjangnya sekitar 8 meter dan lebarnya 2 ½ meter. Kedalamannya sekitar 1 1/4 meter. Perahu seukuran itu bisa memuat tiga belas orang dengan nyaman. Danau Galilea adalah sebuah perairan yang besar, panjangnya sekitar 21 kilometer dan lebarnya 10 kilometer. Kisah ini terjadi di dekat Kapernaum.</w:t>
      </w:r>
    </w:p>
    <w:p>
      <w:pPr/>
      <w:r>
        <w:rPr>
          <w:lang w:val="id_ID" w:bidi="id_ID"/>
        </w:rPr>
      </w:r>
      <w:r>
        <w:rPr>
          <w:lang w:val="id_ID" w:bidi="id_ID"/>
        </w:rPr>
        <w:t xml:space="preserve">Tunjukkan peta </w:t>
      </w:r>
      <w:r>
        <w:rPr>
          <w:lang w:val="id_ID" w:bidi="id_ID"/>
        </w:rPr>
        <w:t>Danau Galilea</w:t>
      </w:r>
      <w:r>
        <w:rPr>
          <w:lang w:val="id_ID" w:bidi="id_ID"/>
        </w:rPr>
        <w:t xml:space="preserve"> Tunjukkan di mana Kapernaum berada pada peta.</w:t>
      </w:r>
    </w:p>
    <w:p>
      <w:pPr/>
      <w:r>
        <w:rPr>
          <w:lang w:val="id_ID" w:bidi="id_ID"/>
        </w:rPr>
      </w:r>
      <w:r>
        <w:rPr>
          <w:lang w:val="id_ID" w:bidi="id_ID"/>
        </w:rPr>
        <w:t>Berhenti dan diskusikan hal-hal apa saja yang akan orang-orang lakukan untuk mereka yang mereka percayai.</w:t>
      </w:r>
    </w:p>
    <w:p>
      <w:pPr/>
      <w:r>
        <w:rPr>
          <w:lang w:val="id_ID" w:bidi="id_ID"/>
        </w:rPr>
      </w:r>
      <w:r>
        <w:rPr>
          <w:lang w:val="id_ID" w:bidi="id_ID"/>
        </w:rPr>
        <w:t xml:space="preserve">Tunjukkan gambar </w:t>
      </w:r>
      <w:r>
        <w:rPr>
          <w:lang w:val="id_ID" w:bidi="id_ID"/>
        </w:rPr>
        <w:t>perahu nelayan</w:t>
      </w:r>
      <w:r>
        <w:rPr>
          <w:lang w:val="id_ID" w:bidi="id_ID"/>
        </w:rPr>
        <w:t>. Kegiatan yang mungkin: Gambarkan garis luar sebuah perahu nelayan kecil dengan panjang sekitar 8 meter dan lebar 2 1/2 meter. Mintalah orang-orang untuk masuk ke dalam garis luar tersebut. Perahu itu memiliki kedalaman sekitar 1 1/4 meter.</w:t>
      </w:r>
    </w:p>
    <w:p>
      <w:pPr/>
      <w:r>
        <w:rPr>
          <w:lang w:val="id_ID" w:bidi="id_ID"/>
        </w:rPr>
      </w:r>
      <w:r>
        <w:rPr>
          <w:lang w:val="id_ID" w:bidi="id_ID"/>
        </w:rPr>
        <w:t>Yesus dan para murid berada agak jauh dari pantai. Tiba-tiba, badai mulai bertiup kencang di Danau Galilea "Tiba-tiba" atau "sekonyong-konyong" adalah kata yang Matius gunakan untuk memberitahu kita bahwa sesuatu yang luar biasa akan segera terjadi. Badai dahsyat yang tiba-tiba sering terjadi di Danau Galilea. Ini karena tempat itu dikelilingi oleh gunung-gunung yang tinggi dan terletak di bawah permukaan laut. Beberapa murid Yesus, yang adalah nelayan, tahu tentang kemungkinan datangnya badai yang berbahaya ini.</w:t>
      </w:r>
    </w:p>
    <w:p>
      <w:pPr/>
      <w:r>
        <w:rPr>
          <w:lang w:val="id_ID" w:bidi="id_ID"/>
        </w:rPr>
      </w:r>
      <w:r>
        <w:rPr>
          <w:lang w:val="id_ID" w:bidi="id_ID"/>
        </w:rPr>
        <w:t>Badai yang tidak terduga memiliki angin yang sangat kuat. Perahu itu mulai dipenuhi air. Dipenuhi air berarti angin meniup air menjadi gelombang-gelombang besar. Perahu itu berulang kali dihantam oleh gelombang raksasa dan air sedang memenuhi perahu. Perahu itu berada dalam bahaya akan tenggelam, tetapi Yesus sedang tidur di perahu itu.</w:t>
      </w:r>
    </w:p>
    <w:p>
      <w:pPr/>
      <w:r>
        <w:rPr>
          <w:lang w:val="id_ID" w:bidi="id_ID"/>
        </w:rPr>
      </w:r>
      <w:r>
        <w:rPr>
          <w:lang w:val="id_ID" w:bidi="id_ID"/>
        </w:rPr>
        <w:t>Beberapa murid adalah nelayan yang berpengalaman. Mereka terbiasa berada di dalam perahu. Para murid ketakutan, mereka berpikir bahwa badai akan menenggelamkan perahu itu. Jadi mereka membangunkan Yesus dari tidur-Nya. Murid-murid berkata kepada-Nya, "Tuhan, tolonglah, kita binasa."</w:t>
      </w:r>
    </w:p>
    <w:p>
      <w:pPr/>
      <w:r>
        <w:rPr>
          <w:lang w:val="id_ID" w:bidi="id_ID"/>
        </w:rPr>
      </w:r>
      <w:r>
        <w:rPr>
          <w:lang w:val="id_ID" w:bidi="id_ID"/>
        </w:rPr>
        <w:t xml:space="preserve">Tunjukkan gambar </w:t>
      </w:r>
      <w:r>
        <w:rPr>
          <w:lang w:val="id_ID" w:bidi="id_ID"/>
        </w:rPr>
        <w:t>Danau Galilea</w:t>
      </w:r>
      <w:r>
        <w:rPr>
          <w:lang w:val="id_ID" w:bidi="id_ID"/>
        </w:rPr>
        <w:t xml:space="preserve"> Tunjukkan itu di peta.</w:t>
      </w:r>
    </w:p>
    <w:p>
      <w:pPr/>
      <w:r>
        <w:rPr>
          <w:lang w:val="id_ID" w:bidi="id_ID"/>
        </w:rPr>
      </w:r>
      <w:r>
        <w:rPr>
          <w:lang w:val="id_ID" w:bidi="id_ID"/>
        </w:rPr>
        <w:t>Bagikan kisah tentang bagaimana badai telah memengaruhi daerah tempat Anda tinggal. Diskusikan apa yang Anda lakukan saat terjadi badai hebat.</w:t>
      </w:r>
    </w:p>
    <w:p>
      <w:pPr/>
      <w:r>
        <w:rPr>
          <w:lang w:val="id_ID" w:bidi="id_ID"/>
        </w:rPr>
      </w:r>
      <w:r>
        <w:rPr>
          <w:lang w:val="id_ID" w:bidi="id_ID"/>
        </w:rPr>
        <w:t>Yesus menjawab mereka, "Mengapa kamu takut, kamu yang kurang percaya?" Yesus ingin para murid memahami bahwa tidak ada alasan untuk takut. Yesus ingin mereka yang mengikut-Nya memiliki iman, atau percaya kepada-Nya. Iman menggambarkan tanggapan orang-orang kepada Allah.</w:t>
      </w:r>
    </w:p>
    <w:p>
      <w:pPr/>
      <w:r>
        <w:rPr>
          <w:lang w:val="id_ID" w:bidi="id_ID"/>
        </w:rPr>
      </w:r>
      <w:r>
        <w:rPr>
          <w:lang w:val="id_ID" w:bidi="id_ID"/>
        </w:rPr>
        <w:t>Yesus menegur, atau memerintahkan, angin dan danau. Yesus menyebabkan badai tiba-tiba berhenti, dan menjadi tenang. Yesus melakukan ini hanya dengan berbicara kepada angin dan danau.</w:t>
      </w:r>
    </w:p>
    <w:p>
      <w:pPr/>
      <w:r>
        <w:rPr>
          <w:lang w:val="id_ID" w:bidi="id_ID"/>
        </w:rPr>
      </w:r>
      <w:r>
        <w:rPr>
          <w:lang w:val="id_ID" w:bidi="id_ID"/>
        </w:rPr>
        <w:t>Para murid kagum bahwa Yesus memiliki kuasa untuk memerintahkan angin dan danau. Mereka bertanya kepada diri mereka sendiri, "Orang apakah Dia ini, ..." Mereka menjawab pertanyaan mereka sendiri: "... sehingga angin dan danau pun taat kepada-Nya!" Pertanyaan ini tidak diajukan untuk menerima jawaban. Pertanyaan itu diajukan karena mereka sangat kagum bahwa Yesus memegang kendali atas cuaca. Kata "taat" menunjukkan bahwa angin dan laut melakukan apa yang Yesus perintahkan kepada mereka. Para murid kagum karena otoritas Yesus jauh lebih besar daripada yang mereka sadari sebelum peristiwa ini.</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dan murid-murid-Nya masuk ke dalam perahu untuk menyeberangi Danau Galilea.</w:t>
      </w:r>
    </w:p>
    <w:p>
      <w:pPr/>
      <w:r>
        <w:rPr>
          <w:lang w:val="id_ID" w:bidi="id_ID"/>
        </w:rPr>
      </w:r>
      <w:r>
        <w:rPr>
          <w:b/>
          <w:lang w:val="id_ID" w:bidi="id_ID"/>
        </w:rPr>
        <w:t>Adegan kedua:</w:t>
      </w:r>
      <w:r>
        <w:rPr>
          <w:lang w:val="id_ID" w:bidi="id_ID"/>
        </w:rPr>
        <w:t xml:space="preserve"> Badai tiba-tiba mulai terjadi di Danau Galilea. Yesus sedang tidur di perahu itu. Para murid ketakutan bahwa badai akan menenggelamkan perahu itu. Jadi mereka membangunkan Yesus dari tidur-Nya.</w:t>
      </w:r>
    </w:p>
    <w:p>
      <w:pPr/>
      <w:r>
        <w:rPr>
          <w:lang w:val="id_ID" w:bidi="id_ID"/>
        </w:rPr>
      </w:r>
      <w:r>
        <w:rPr>
          <w:b/>
          <w:lang w:val="id_ID" w:bidi="id_ID"/>
        </w:rPr>
        <w:t>Adegan ketiga:</w:t>
      </w:r>
      <w:r>
        <w:rPr>
          <w:lang w:val="id_ID" w:bidi="id_ID"/>
        </w:rPr>
        <w:t xml:space="preserve"> Yesus bangun. Dia menyebabkan badai berhenti dengan berbicara kepada angin dan danau.</w:t>
      </w:r>
    </w:p>
    <w:p>
      <w:pPr/>
      <w:r>
        <w:rPr>
          <w:lang w:val="id_ID" w:bidi="id_ID"/>
        </w:rPr>
      </w:r>
      <w:r>
        <w:rPr>
          <w:b/>
          <w:lang w:val="id_ID" w:bidi="id_ID"/>
        </w:rPr>
        <w:t>Adegan keempat:</w:t>
      </w:r>
      <w:r>
        <w:rPr>
          <w:lang w:val="id_ID" w:bidi="id_ID"/>
        </w:rPr>
        <w:t xml:space="preserve"> Murid-murid kagum bahwa angin dan danau menaati perintah Yesus.</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Yesus </w:t>
      </w:r>
    </w:p>
    <w:p>
      <w:pPr>
        <w:pStyle w:val="ListBullet"/>
        <w:spacing w:line="240" w:lineRule="auto"/>
        <w:ind w:left="720"/>
      </w:pPr>
      <w:r>
        <w:rPr>
          <w:lang w:val="id_ID" w:bidi="id_ID"/>
        </w:rPr>
      </w:r>
      <w:r>
        <w:rPr>
          <w:lang w:val="id_ID" w:bidi="id_ID"/>
        </w:rPr>
        <w:t>Danau Galilea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mengingat bahwa Danau Galilea sangat besar dan bahwa badai yang tiba-tiba adalah hal yang umum.</w:t>
      </w:r>
    </w:p>
    <w:p>
      <w:pPr/>
      <w:r>
        <w:rPr>
          <w:lang w:val="id_ID" w:bidi="id_ID"/>
        </w:rPr>
      </w:r>
      <w:r>
        <w:rPr>
          <w:lang w:val="id_ID" w:bidi="id_ID"/>
        </w:rPr>
        <w:t>Penting untuk mengingat bahwa badai mulai terjadi secara tiba-tiba. Badai itu menyebabkan air memenuhi perahu itu. Penting untuk mengingat bahwa Yesus sedang tidur di perahu.</w:t>
      </w:r>
    </w:p>
    <w:p>
      <w:pPr/>
      <w:r>
        <w:rPr>
          <w:lang w:val="id_ID" w:bidi="id_ID"/>
        </w:rPr>
      </w:r>
      <w:r>
        <w:rPr>
          <w:lang w:val="id_ID" w:bidi="id_ID"/>
        </w:rPr>
        <w:t>Penting untuk mengingat bahwa para murid takut perahu itu akan tenggelam. Penting untuk diingat bahwa beberapa murid adalah nelayan yang berpengalaman. Mereka telah berada di dalam perahu sebelumnya.</w:t>
      </w:r>
    </w:p>
    <w:p>
      <w:pPr/>
      <w:r>
        <w:rPr>
          <w:lang w:val="id_ID" w:bidi="id_ID"/>
        </w:rPr>
      </w:r>
      <w:r>
        <w:rPr>
          <w:lang w:val="id_ID" w:bidi="id_ID"/>
        </w:rPr>
        <w:t>Penting untuk mengingat apa yang murid-murid katakan kepada Yesus ketika mereka membangunkan-Nya dari tidur.</w:t>
      </w:r>
    </w:p>
    <w:p>
      <w:pPr/>
      <w:r>
        <w:rPr>
          <w:lang w:val="id_ID" w:bidi="id_ID"/>
        </w:rPr>
      </w:r>
      <w:r>
        <w:rPr>
          <w:lang w:val="id_ID" w:bidi="id_ID"/>
        </w:rPr>
        <w:t>Penting untuk mengingat bahwa Yesus bertanya kepada murid-murid-Nya mengapa mereka tidak percaya kepada-Nya sebelum Dia menghardik badai tersebut.</w:t>
      </w:r>
    </w:p>
    <w:p>
      <w:pPr/>
      <w:r>
        <w:rPr>
          <w:lang w:val="id_ID" w:bidi="id_ID"/>
        </w:rPr>
      </w:r>
      <w:r>
        <w:rPr>
          <w:lang w:val="id_ID" w:bidi="id_ID"/>
        </w:rPr>
        <w:t>Penting untuk mengingat apa yang murid-murid katakan setelah angin dan laut menaati perintah Yesus.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Danau Galilea</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cerita atau kutipan yang akan diperagakan dan jangan dilewati. Bantu tim untuk mengingat bagian-bagian dari cerita tersebut.</w:t>
      </w:r>
    </w:p>
    <w:p>
      <w:pPr/>
      <w:r>
        <w:rPr>
          <w:lang w:val="id_ID" w:bidi="id_ID"/>
        </w:rPr>
      </w:r>
      <w:r>
        <w:rPr>
          <w:lang w:val="id_ID" w:bidi="id_ID"/>
        </w:rPr>
        <w:t>Yesus dan murid-murid-Nya masuk ke dalam perahu untuk menyeberangi Danau Galilea.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"Saya bertanya-tanya ke mana kami pergi," atau "Kami benar-benar sering melakukan banyak perjalanan."</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dan para murid berada agak jauh dari tepi danau. Tiba-tiba, badai mulai bertiup di Danau Galilea, tetapi Yesus sedang tidur di perahu.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"Badai itu datang begitu cepat," "Ini menakutkan," atau "Saya berharap Yesus akan menyelamatkan kami."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Murid-murid membangunkan Yesus dari tidur-Nya. Mereka berkata, "Tuhan, tolonglah, kita binasa."</w:t>
      </w:r>
    </w:p>
    <w:p>
      <w:pPr/>
      <w:r>
        <w:rPr>
          <w:lang w:val="id_ID" w:bidi="id_ID"/>
        </w:rPr>
      </w:r>
      <w:r>
        <w:rPr>
          <w:lang w:val="id_ID" w:bidi="id_ID"/>
        </w:rPr>
        <w:t>Berbicara kepada para murid, Yesus berkata, "Mengapa kamu takut, kamu yang kurang percaya?"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Kemudian Yesus menghardik badai itu dan semuanya menjadi tenang.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"Mengapa kita tidak percaya?" atau "Yesus akan selalu menyelamatkan kita."</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Para murid kagum, atau terkejut, bahwa Yesus dapat mengendalikan angin dan laut. Mereka berkata, "Orang apakah Dia ini, sehingga angin dan danau pun taat kepada-Nya!"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lagi dalam versi yang paling mudah dimengerti.</w:t>
      </w:r>
    </w:p>
    <w:p>
      <w:pPr/>
      <w:r>
        <w:rPr>
          <w:lang w:val="id_ID" w:bidi="id_ID"/>
        </w:rPr>
      </w:r>
      <w:r>
        <w:rPr>
          <w:lang w:val="id_ID" w:bidi="id_ID"/>
        </w:rPr>
        <w:t xml:space="preserve">Yesus mengatakan kepada </w:t>
      </w:r>
      <w:r>
        <w:rPr>
          <w:b/>
          <w:lang w:val="id_ID" w:bidi="id_ID"/>
        </w:rPr>
        <w:t>murid-murid-Nya</w:t>
      </w:r>
      <w:r>
        <w:rPr>
          <w:lang w:val="id_ID" w:bidi="id_ID"/>
        </w:rPr>
        <w:t xml:space="preserve"> untuk pergi bersama-Nya naik </w:t>
      </w:r>
      <w:r>
        <w:rPr>
          <w:b/>
          <w:lang w:val="id_ID" w:bidi="id_ID"/>
        </w:rPr>
        <w:t>perahu</w:t>
      </w:r>
      <w:r>
        <w:rPr>
          <w:lang w:val="id_ID" w:bidi="id_ID"/>
        </w:rPr>
        <w:t xml:space="preserve">. </w:t>
      </w:r>
    </w:p>
    <w:p>
      <w:pPr/>
      <w:r>
        <w:rPr>
          <w:lang w:val="id_ID" w:bidi="id_ID"/>
        </w:rPr>
      </w:r>
      <w:r>
        <w:rPr>
          <w:b/>
          <w:lang w:val="id_ID" w:bidi="id_ID"/>
        </w:rPr>
        <w:t>Murid-murid</w:t>
      </w:r>
      <w:r>
        <w:rPr>
          <w:lang w:val="id_ID" w:bidi="id_ID"/>
        </w:rPr>
        <w:t xml:space="preserve"> merujuk pada para pengikut terdekat Yesus yang pergi bersama-Nya ke mana-mana. Gunakan kata yang sama untuk murid-murid seperti yang Anda gunakan dalam perikop-perikop sebelumnya. Lihat Daftar Kata Utama untuk definisi yang lebih lengkap tentang </w:t>
      </w:r>
      <w:r>
        <w:rPr>
          <w:b/>
          <w:lang w:val="id_ID" w:bidi="id_ID"/>
        </w:rPr>
        <w:t>murid</w:t>
      </w:r>
      <w:r>
        <w:rPr>
          <w:lang w:val="id_ID" w:bidi="id_ID"/>
        </w:rPr>
        <w:t>.</w:t>
      </w:r>
    </w:p>
    <w:p>
      <w:pPr/>
      <w:r>
        <w:rPr>
          <w:lang w:val="id_ID" w:bidi="id_ID"/>
        </w:rPr>
      </w:r>
      <w:r>
        <w:rPr>
          <w:b/>
          <w:lang w:val="id_ID" w:bidi="id_ID"/>
        </w:rPr>
        <w:t>Perahu</w:t>
      </w:r>
      <w:r>
        <w:rPr>
          <w:lang w:val="id_ID" w:bidi="id_ID"/>
        </w:rPr>
        <w:t xml:space="preserve"> itu adalah sebuah perahu nelayan, mungkin dengan layar. Perahu itu memiliki cukup ruang untuk menampung tiga belas orang di dalamnya dengan nyaman. Perahu ini panjangnya 8 meter dan lebarnya 2 ½ meter. Kedalamannya sekitar 1 1/4 meter. Gunakan kata yang sama untuk perahu seperti yang Anda gunakan di perikop-perikop sebelumnya. Lihat Daftar Kata Utama untuk definisi yang lebih lengkap tentang </w:t>
      </w:r>
      <w:r>
        <w:rPr>
          <w:b/>
          <w:lang w:val="id_ID" w:bidi="id_ID"/>
        </w:rPr>
        <w:t>perahu</w:t>
      </w:r>
      <w:r>
        <w:rPr>
          <w:lang w:val="id_ID" w:bidi="id_ID"/>
        </w:rPr>
        <w:t>.</w:t>
      </w:r>
    </w:p>
    <w:p>
      <w:pPr/>
      <w:r>
        <w:rPr>
          <w:lang w:val="id_ID" w:bidi="id_ID"/>
        </w:rPr>
      </w:r>
      <w:r>
        <w:rPr>
          <w:lang w:val="id_ID" w:bidi="id_ID"/>
        </w:rPr>
        <w:t xml:space="preserve">Tunjukkan kepada para penerjemah Anda foto </w:t>
      </w:r>
      <w:r>
        <w:rPr>
          <w:b/>
          <w:lang w:val="id_ID" w:bidi="id_ID"/>
        </w:rPr>
        <w:t>perahu</w:t>
      </w:r>
      <w:r>
        <w:rPr>
          <w:lang w:val="id_ID" w:bidi="id_ID"/>
        </w:rPr>
        <w:t>, jika diperlukan.</w:t>
      </w:r>
    </w:p>
    <w:p>
      <w:pPr/>
      <w:r>
        <w:rPr>
          <w:lang w:val="id_ID" w:bidi="id_ID"/>
        </w:rPr>
      </w:r>
      <w:r>
        <w:rPr>
          <w:b/>
          <w:lang w:val="id_ID" w:bidi="id_ID"/>
        </w:rPr>
        <w:t>Sekonyong-konyong</w:t>
      </w:r>
      <w:r>
        <w:rPr>
          <w:lang w:val="id_ID" w:bidi="id_ID"/>
        </w:rPr>
        <w:t xml:space="preserve">, atau tiba-tiba, </w:t>
      </w:r>
      <w:r>
        <w:rPr>
          <w:b/>
          <w:lang w:val="id_ID" w:bidi="id_ID"/>
        </w:rPr>
        <w:t>badai</w:t>
      </w:r>
      <w:r>
        <w:rPr>
          <w:lang w:val="id_ID" w:bidi="id_ID"/>
        </w:rPr>
        <w:t xml:space="preserve"> muncul di </w:t>
      </w:r>
      <w:r>
        <w:rPr>
          <w:b/>
          <w:lang w:val="id_ID" w:bidi="id_ID"/>
        </w:rPr>
        <w:t>danau</w:t>
      </w:r>
      <w:r>
        <w:rPr>
          <w:lang w:val="id_ID" w:bidi="id_ID"/>
        </w:rPr>
        <w:t>. "Sekonyong-konyong," atau "tiba-tiba," menunjukkan bahwa sesuatu yang tidak terduga atau luar biasa akan segera terjadi. Badai itu memiliki angin yang sangat kencang dan gelombang besar. Badai dahsyat yang tiba-tiba sering terjadi di Danau Galilea. Ini karena tempat itu dikelilingi oleh gunung-gunung yang tinggi dan terletak di bawah permukaan laut. Beberapa murid Yesus, yang adalah nelayan, tahu tentang kemungkinan datangnya badai yang berbahaya ini.</w:t>
      </w:r>
    </w:p>
    <w:p>
      <w:pPr/>
      <w:r>
        <w:rPr>
          <w:lang w:val="id_ID" w:bidi="id_ID"/>
        </w:rPr>
      </w:r>
      <w:r>
        <w:rPr>
          <w:lang w:val="id_ID" w:bidi="id_ID"/>
        </w:rPr>
        <w:t xml:space="preserve">Yesus dan para murid berada di </w:t>
      </w:r>
      <w:r>
        <w:rPr>
          <w:b/>
          <w:lang w:val="id_ID" w:bidi="id_ID"/>
        </w:rPr>
        <w:t>Danau Galilea</w:t>
      </w:r>
      <w:r>
        <w:rPr>
          <w:lang w:val="id_ID" w:bidi="id_ID"/>
        </w:rPr>
        <w:t xml:space="preserve"> Danau Galilea adalah danau yang sangat besar, panjangnya sekitar 21 kilometer dan lebarnya 10 kilometer. Gunakan kata yang sama untuk laut seperti yang Anda gunakan dalam perikop-perikop sebelumnya. Lihat Daftar Kata Utama untuk definisi yang lebih lengkap tentang </w:t>
      </w:r>
      <w:r>
        <w:rPr>
          <w:b/>
          <w:lang w:val="id_ID" w:bidi="id_ID"/>
        </w:rPr>
        <w:t>Danau Galilea</w:t>
      </w:r>
      <w:r>
        <w:rPr>
          <w:lang w:val="id_ID" w:bidi="id_ID"/>
        </w:rPr>
        <w:t>.</w:t>
      </w:r>
    </w:p>
    <w:p>
      <w:pPr/>
      <w:r>
        <w:rPr>
          <w:lang w:val="id_ID" w:bidi="id_ID"/>
        </w:rPr>
      </w:r>
      <w:r>
        <w:rPr>
          <w:lang w:val="id_ID" w:bidi="id_ID"/>
        </w:rPr>
        <w:t>Tunjukkan peta dan foto danau kepada para penerjemah jika Anda belum melakukannya. Diskusikan kata apa yang akan Anda gunakan untuk perairan ini.</w:t>
      </w:r>
    </w:p>
    <w:p>
      <w:pPr/>
      <w:r>
        <w:rPr>
          <w:lang w:val="id_ID" w:bidi="id_ID"/>
        </w:rPr>
      </w:r>
      <w:r>
        <w:rPr>
          <w:lang w:val="id_ID" w:bidi="id_ID"/>
        </w:rPr>
        <w:t xml:space="preserve">Perahu itu mulai </w:t>
      </w:r>
      <w:r>
        <w:rPr>
          <w:b/>
          <w:lang w:val="id_ID" w:bidi="id_ID"/>
        </w:rPr>
        <w:t>dipenuhi</w:t>
      </w:r>
      <w:r>
        <w:rPr>
          <w:lang w:val="id_ID" w:bidi="id_ID"/>
        </w:rPr>
        <w:t xml:space="preserve"> air. "Dipenuhi air" berarti badai meniup air menjadi gelombang-gelombang besar. Perahu itu berulang kali dihantam oleh gelombang raksasa dan air sedang memenuhi perahu. Perahu itu berada dalam bahaya akan tenggelam. Para murid yang adalah nelayan-nelayan yang berpengalaman terbiasa berada di dalam perahu. Para murid ketakutan, mereka berpikir bahwa badai akan menenggelamkan perahu dan mereka akan mati. Jadi mereka membangunkan Yesus dari tidur-Nya. Mereka berkata kepada-Nya, "</w:t>
      </w:r>
      <w:r>
        <w:rPr>
          <w:b/>
          <w:lang w:val="id_ID" w:bidi="id_ID"/>
        </w:rPr>
        <w:t>Tuhan</w:t>
      </w:r>
      <w:r>
        <w:rPr>
          <w:lang w:val="id_ID" w:bidi="id_ID"/>
        </w:rPr>
        <w:t xml:space="preserve">, tolonglah, kita binasa." Dalam contoh ini, "Tuhan" berarti pemilik atau seseorang yang kepadanya kita berutang kesetiaan. Gunakan kata yang sama untuk Tuhan sama seperti yang Anda gunakan di perikop-perikop sebelumnya. Lihat Daftar Kata Utama untuk definisi yang lebih lengkap tentang </w:t>
      </w:r>
      <w:r>
        <w:rPr>
          <w:b/>
          <w:lang w:val="id_ID" w:bidi="id_ID"/>
        </w:rPr>
        <w:t>Tuhan</w:t>
      </w:r>
      <w:r>
        <w:rPr>
          <w:lang w:val="id_ID" w:bidi="id_ID"/>
        </w:rPr>
        <w:t>.</w:t>
      </w:r>
    </w:p>
    <w:p>
      <w:pPr/>
      <w:r>
        <w:rPr>
          <w:lang w:val="id_ID" w:bidi="id_ID"/>
        </w:rPr>
      </w:r>
      <w:r>
        <w:rPr>
          <w:lang w:val="id_ID" w:bidi="id_ID"/>
        </w:rPr>
        <w:t xml:space="preserve">Yesus menjawab mereka, "Mengapa kamu takut, kamu yang kurang percaya?" Yesus ingin mereka yang mengikut-Nya memiliki </w:t>
      </w:r>
      <w:r>
        <w:rPr>
          <w:b/>
          <w:lang w:val="id_ID" w:bidi="id_ID"/>
        </w:rPr>
        <w:t>iman</w:t>
      </w:r>
      <w:r>
        <w:rPr>
          <w:lang w:val="id_ID" w:bidi="id_ID"/>
        </w:rPr>
        <w:t xml:space="preserve">, atau percaya kepada-Nya. Iman menggambarkan respons manusia terhadap janji Allah. Mungkin sekali ini menyiratkan lebih dari sekadar persetujuan batin, melainkan menempatkan iman/keyakinan seseorang dalam Allah. Dalam hal ini, para pengikut harus mempercayai Yesus sendiri. Gunakan kata yang sama untuk iman seperti yang telah Anda gunakan pada perikop-perikop sebelumnya. Lihat Daftar Kata Utama untuk definisi yang lebih lengkap tentang </w:t>
      </w:r>
      <w:r>
        <w:rPr>
          <w:b/>
          <w:lang w:val="id_ID" w:bidi="id_ID"/>
        </w:rPr>
        <w:t>iman</w:t>
      </w:r>
      <w:r>
        <w:rPr>
          <w:lang w:val="id_ID" w:bidi="id_ID"/>
        </w:rPr>
        <w:t>.</w:t>
      </w:r>
    </w:p>
    <w:p>
      <w:pPr/>
      <w:r>
        <w:rPr>
          <w:lang w:val="id_ID" w:bidi="id_ID"/>
        </w:rPr>
      </w:r>
      <w:r>
        <w:rPr>
          <w:lang w:val="id_ID" w:bidi="id_ID"/>
        </w:rPr>
        <w:t xml:space="preserve">Yesus </w:t>
      </w:r>
      <w:r>
        <w:rPr>
          <w:b/>
          <w:lang w:val="id_ID" w:bidi="id_ID"/>
        </w:rPr>
        <w:t>menghardik</w:t>
      </w:r>
      <w:r>
        <w:rPr>
          <w:lang w:val="id_ID" w:bidi="id_ID"/>
        </w:rPr>
        <w:t xml:space="preserve"> angin dan danau. "Menghardik" berarti memberikan perintah sebagai ancaman. Angin dan danau menjadi tenang. Para murid kagum karena Yesus </w:t>
      </w:r>
      <w:r>
        <w:rPr>
          <w:b/>
          <w:lang w:val="id_ID" w:bidi="id_ID"/>
        </w:rPr>
        <w:t>menghentikan</w:t>
      </w:r>
      <w:r>
        <w:rPr>
          <w:lang w:val="id_ID" w:bidi="id_ID"/>
        </w:rPr>
        <w:t xml:space="preserve"> badai. "Kagum" di sini berarti terkesan atau tercengang. Gunakan kata yang sama untuk kagum seperti yang telah Anda gunakan dalam perikop-perikop sebelumnya.</w:t>
      </w:r>
    </w:p>
    <w:p>
      <w:pPr/>
      <w:r>
        <w:rPr>
          <w:lang w:val="id_ID" w:bidi="id_ID"/>
        </w:rPr>
      </w:r>
      <w:r>
        <w:rPr>
          <w:lang w:val="id_ID" w:bidi="id_ID"/>
        </w:rPr>
        <w:t xml:space="preserve">Para murid berkata, "Orang apakah Dia ini, sehingga angin dan danau pun </w:t>
      </w:r>
      <w:r>
        <w:rPr>
          <w:b/>
          <w:lang w:val="id_ID" w:bidi="id_ID"/>
        </w:rPr>
        <w:t>taat</w:t>
      </w:r>
      <w:r>
        <w:rPr>
          <w:lang w:val="id_ID" w:bidi="id_ID"/>
        </w:rPr>
        <w:t>kepada-Nya?" Kata "taat" menunjukkan bahwa angin dan danau melakukan apa yang Yesus perintahkan kepada mereka. Pertanyaan ini tidak diajukan untuk menerima jawaban. Pertanyaan itu diajukan karena mereka sangat kagum bahwa Yesus memegang kendali atas cuaca.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8:28–34</w:t>
      </w:r>
      <w:r>
        <w:rPr>
          <w:lang w:val="id_ID" w:bidi="id_ID"/>
        </w:rPr>
      </w:r>
    </w:p>
    <w:p>
      <w:pPr>
        <w:pStyle w:val="Heading3"/>
      </w:pPr>
      <w:r>
        <w:rPr>
          <w:lang w:val="id_ID" w:bidi="id_ID"/>
        </w:rPr>
        <w:t>Dengar dan Renungkan</w:t>
      </w:r>
    </w:p>
    <w:p>
      <w:pPr/>
      <w:r>
        <w:rPr>
          <w:lang w:val="id_ID" w:bidi="id_ID"/>
        </w:rPr>
      </w:r>
      <w:r>
        <w:rPr>
          <w:lang w:val="id_ID" w:bidi="id_ID"/>
        </w:rPr>
        <w:t>Dengarkan Matius 8:28–34 dan renungkan dalam hati Anda. Dengarkan teks tersebut sebanyak tiga kali (dalam tiga terjemahan yang berbeda, jika memungkinkan). Kemudian sebagai sebuah tim bahaslah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Apa yang kisah ini ceritakan tentang Yesus atau Allah?</w:t>
      </w:r>
    </w:p>
    <w:p>
      <w:pPr>
        <w:pStyle w:val="ListBullet"/>
        <w:spacing w:line="240" w:lineRule="auto"/>
        <w:ind w:left="720"/>
      </w:pPr>
      <w:r>
        <w:rPr>
          <w:lang w:val="id_ID" w:bidi="id_ID"/>
        </w:rPr>
      </w:r>
      <w:r>
        <w:rPr>
          <w:lang w:val="id_ID" w:bidi="id_ID"/>
        </w:rPr>
        <w:t>Apa yang diceritakan kisah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kisah nyata ini, Matius memberikan contoh lain tentang kuasa Yesus, tetapi kali ini atas roh-roh jahat.</w:t>
      </w:r>
    </w:p>
    <w:p>
      <w:pPr/>
      <w:r>
        <w:rPr>
          <w:lang w:val="id_ID" w:bidi="id_ID"/>
        </w:rPr>
      </w:r>
      <w:r>
        <w:rPr>
          <w:lang w:val="id_ID" w:bidi="id_ID"/>
        </w:rPr>
        <w:t>Dalam perikop sebelumnya, Yesus dan para murid-Nya sedang menyeberangi Danau Galilea. Badai tiba-tiba akan menenggelamkan perahu mereka, tetapi Yesus memerintahkan badai itu untuk berhenti dan badai itu menaati Yesus.</w:t>
      </w:r>
    </w:p>
    <w:p>
      <w:pPr/>
      <w:r>
        <w:rPr>
          <w:lang w:val="id_ID" w:bidi="id_ID"/>
        </w:rPr>
      </w:r>
      <w:r>
        <w:rPr>
          <w:lang w:val="id_ID" w:bidi="id_ID"/>
        </w:rPr>
        <w:t>Yesus dan para murid tiba di tanah orang Gadara, dekat kota Gadara. Orang-orang bukan Yahudi tinggal di Gadara. Ada dua orang yang kejam yang kerasukan setan-setan, atau roh-roh jahat. Orang-orang ini ingin menyakiti orang lain, dan tidak ada seorang pun yang dapat melewati daerah itu. Ada tebing-tebing di tepi danau. Orang-orang memahat gua di dalam batu dan menguburkan jenazah-jenazah di gua-gua tersebut. Orang-orang ini tinggal di gua-gua. Orang-orang itu keluar dari kuburan dan mendekati Yesus.</w:t>
      </w:r>
    </w:p>
    <w:p>
      <w:pPr/>
      <w:r>
        <w:rPr>
          <w:lang w:val="id_ID" w:bidi="id_ID"/>
        </w:rPr>
      </w:r>
      <w:r>
        <w:rPr>
          <w:lang w:val="id_ID" w:bidi="id_ID"/>
        </w:rPr>
        <w:t xml:space="preserve">Tunjukkan gambar </w:t>
      </w:r>
      <w:r>
        <w:rPr>
          <w:lang w:val="id_ID" w:bidi="id_ID"/>
        </w:rPr>
        <w:t>gua-gua di tebing</w:t>
      </w:r>
      <w:r>
        <w:rPr>
          <w:lang w:val="id_ID" w:bidi="id_ID"/>
        </w:rPr>
        <w:t>.</w:t>
      </w:r>
    </w:p>
    <w:p>
      <w:pPr/>
      <w:r>
        <w:rPr>
          <w:lang w:val="id_ID" w:bidi="id_ID"/>
        </w:rPr>
      </w:r>
      <w:r>
        <w:rPr>
          <w:lang w:val="id_ID" w:bidi="id_ID"/>
        </w:rPr>
        <w:t xml:space="preserve">Tunjukkan peta yang menunjukkan rute </w:t>
      </w:r>
      <w:r>
        <w:rPr>
          <w:lang w:val="id_ID" w:bidi="id_ID"/>
        </w:rPr>
        <w:t>Yesus dari Kapernaum di sisi barat laut danau ke daerah orang-orang Gadara</w:t>
      </w:r>
      <w:r>
        <w:rPr>
          <w:lang w:val="id_ID" w:bidi="id_ID"/>
        </w:rPr>
        <w:t xml:space="preserve">. </w:t>
      </w:r>
    </w:p>
    <w:p>
      <w:pPr/>
      <w:r>
        <w:rPr>
          <w:lang w:val="id_ID" w:bidi="id_ID"/>
        </w:rPr>
      </w:r>
      <w:r>
        <w:rPr>
          <w:lang w:val="id_ID" w:bidi="id_ID"/>
        </w:rPr>
        <w:t>Berhenti dan diskusikan seperti apa rasanya berada di sekitar orang-orang yang suka melakukan kekerasan. Hal-hal apa saja yang mungkin mereka katakan atau lakukan? Bagikan kisah-kisah tentang pertemuan Anda dengan orang-orang yang suka melakukan kekerasan.</w:t>
      </w:r>
    </w:p>
    <w:p>
      <w:pPr/>
      <w:r>
        <w:rPr>
          <w:lang w:val="id_ID" w:bidi="id_ID"/>
        </w:rPr>
      </w:r>
      <w:r>
        <w:rPr>
          <w:lang w:val="id_ID" w:bidi="id_ID"/>
        </w:rPr>
        <w:t>Sekonyong-konyong, atau tiba-tiba: Kata ini menunjukkan bahwa sesuatu yang tidak terduga atau luar biasa akan segera terjadi. Setan-setan berbicara melalui orang-orang itu. Mereka berteriak kepada Yesus. "Apa urusan-Mu dengan kami, hai Anak Allah!" Setan-setan itu takut dan tidak ingin Yesus mengusir mereka keluar dari orang-orang itu. Setan-setan tahu bahwa Yesus adalah Anak Allah. Anak Allah memiliki hakikat dan karakter yang sama dengan Allah. Setan-setan juga berteriak, "Adakah Engkau ke mari untuk menyiksa kami sebelum waktunya?" Mereka tidak mengajukan pertanyaan ini untuk menerima jawaban. Mereka tidak ingin Yesus menghukum mereka sebelum waktu yang telah ditetapkan Allah untuk menghukum setan-setan itu. Jadi, setan-setan itu memohon kepada Yesus untuk mengirim mereka ke dalam kawanan babi. Babi-babi itu sedang makan. Mereka jauh dari Yesus dan kedua orang itu, tetapi babi-babi itu masih dapat dilihat. Kawanan babi adalah sekelompok besar babi ternak. Babi dianggap najis oleh orang-orang Yahudi. Ini adalah salah satu cara kita tahu bahwa orang-orang bukan Yahudi tinggal di daerah ini.</w:t>
      </w:r>
    </w:p>
    <w:p>
      <w:pPr/>
      <w:r>
        <w:rPr>
          <w:lang w:val="id_ID" w:bidi="id_ID"/>
        </w:rPr>
      </w:r>
      <w:r>
        <w:rPr>
          <w:lang w:val="id_ID" w:bidi="id_ID"/>
        </w:rPr>
        <w:t xml:space="preserve">Tunjukkan gambar </w:t>
      </w:r>
      <w:r>
        <w:rPr>
          <w:lang w:val="id_ID" w:bidi="id_ID"/>
        </w:rPr>
        <w:t>kawanan babi</w:t>
      </w:r>
      <w:r>
        <w:rPr>
          <w:lang w:val="id_ID" w:bidi="id_ID"/>
        </w:rPr>
        <w:t>.</w:t>
      </w:r>
    </w:p>
    <w:p>
      <w:pPr/>
      <w:r>
        <w:rPr>
          <w:lang w:val="id_ID" w:bidi="id_ID"/>
        </w:rPr>
      </w:r>
      <w:r>
        <w:rPr>
          <w:lang w:val="id_ID" w:bidi="id_ID"/>
        </w:rPr>
        <w:t>Yesus memberikan izin kepada setan-setan itu untuk masuk ke dalam babi-babi dengan memerintahkan mereka untuk pergi. Setan-setan keluar dari orang-orang itu dan memasuki babi-babi itu. Jadi, setan-setan tidak lagi mengendalikan orang-orang itu. Tiba-tiba, seluruh kawanan babi berlari menuruni tebing yang curam di lereng bukit, dan ke dalam danau. Babi-babi itu tenggelam dan mati di dalam air.</w:t>
      </w:r>
    </w:p>
    <w:p>
      <w:pPr/>
      <w:r>
        <w:rPr>
          <w:lang w:val="id_ID" w:bidi="id_ID"/>
        </w:rPr>
      </w:r>
      <w:r>
        <w:rPr>
          <w:lang w:val="id_ID" w:bidi="id_ID"/>
        </w:rPr>
        <w:t xml:space="preserve">Tunjukkan gambar </w:t>
      </w:r>
      <w:r>
        <w:rPr>
          <w:lang w:val="id_ID" w:bidi="id_ID"/>
        </w:rPr>
        <w:t>bukit yang curam di samping Danau Galilea</w:t>
      </w:r>
    </w:p>
    <w:p>
      <w:pPr/>
      <w:r>
        <w:rPr>
          <w:lang w:val="id_ID" w:bidi="id_ID"/>
        </w:rPr>
      </w:r>
      <w:r>
        <w:rPr>
          <w:lang w:val="id_ID" w:bidi="id_ID"/>
        </w:rPr>
        <w:t>Para penggembala, orang-orang yang memelihara ternak, berlari ke kota. Gembala-gembala itu memberi tahu semua orang apa yang terjadi pada babi-babi mereka dan orang-orang yang kerasukan setan. Hampir semua orang dari kota itu pergi untuk berbicara kepada Yesus dan memohon kepada-Nya untuk pergi.</w:t>
      </w:r>
    </w:p>
    <w:p>
      <w:pPr/>
      <w:r>
        <w:rPr>
          <w:lang w:val="id_ID" w:bidi="id_ID"/>
        </w:rPr>
      </w:r>
      <w:r>
        <w:rPr>
          <w:lang w:val="id_ID" w:bidi="id_ID"/>
        </w:rPr>
        <w:t>Dalam Injil Markus kita diberi tahu bahwa orang-orang dari kota itu takut. Matius tidak mengatakan kepada kita mengapa orang-orang menyuruh Yesus untuk pergi. Salah satu alasan yang mungkin adalah bahwa orang-orang kesal karena mereka kehilangan babi-babi mereka.</w:t>
      </w:r>
    </w:p>
    <w:p>
      <w:pPr/>
      <w:r>
        <w:rPr>
          <w:lang w:val="id_ID" w:bidi="id_ID"/>
        </w:rPr>
      </w:r>
      <w:r>
        <w:rPr>
          <w:lang w:val="id_ID" w:bidi="id_ID"/>
        </w:rPr>
        <w:t>Berhenti dan diskusikan seperti apa rasanya kehilangan sesuatu yang Anda pedulikan. Bagikan kisah-kisah tentang saat ketika Anda kehilangan sesuatu atau sesuatu telah diambil dari Anda. Hal-hal apa saja yang Anda katakan, atau lakukan setelah kehilangan itu?</w:t>
      </w:r>
    </w:p>
    <w:p>
      <w:pPr/>
      <w:r>
        <w:rPr>
          <w:lang w:val="id_ID" w:bidi="id_ID"/>
        </w:rPr>
      </w:r>
      <w:r>
        <w:rPr>
          <w:lang w:val="id_ID" w:bidi="id_ID"/>
        </w:rPr>
        <w:t>Peristiwa ini adalah satu contoh yang baik tentang otoritas dan kuasa yang tertinggi yang Yesus miliki karena Ia adalah Anak Allah.</w:t>
      </w:r>
      <w:r>
        <w:rPr>
          <w:lang w:val="id_ID" w:bidi="id_ID"/>
        </w:rPr>
      </w:r>
    </w:p>
    <w:p>
      <w:pPr>
        <w:pStyle w:val="Heading3"/>
      </w:pPr>
      <w:r>
        <w:rPr>
          <w:lang w:val="id_ID" w:bidi="id_ID"/>
        </w:rPr>
        <w:t>Menjelaskan Adegan</w:t>
      </w:r>
    </w:p>
    <w:p>
      <w:pPr/>
      <w:r>
        <w:rPr>
          <w:lang w:val="id_ID" w:bidi="id_ID"/>
        </w:rPr>
      </w:r>
      <w:r>
        <w:rPr>
          <w:lang w:val="id_ID" w:bidi="id_ID"/>
        </w:rPr>
        <w:t>Dengarkan teks ini satu kali lagi dalam versi yang paling mudah dimengerti.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datang ke sisi lain dari danau. Dua orang yang kerasukan setan keluar dari kuburan. Kedua orang itu suka melakukan kekerasan dan tidak akan membiarkan siapa pun melewati mereka. Orang-orang yang kerasukan setan itu mendekati Yesus.</w:t>
      </w:r>
    </w:p>
    <w:p>
      <w:pPr/>
      <w:r>
        <w:rPr>
          <w:lang w:val="id_ID" w:bidi="id_ID"/>
        </w:rPr>
      </w:r>
      <w:r>
        <w:rPr>
          <w:b/>
          <w:lang w:val="id_ID" w:bidi="id_ID"/>
        </w:rPr>
        <w:t>Adegan kedua:</w:t>
      </w:r>
      <w:r>
        <w:rPr>
          <w:lang w:val="id_ID" w:bidi="id_ID"/>
        </w:rPr>
        <w:t xml:space="preserve"> Setan-setan berbicara melalui dua orang itu. Tiba-tiba, mereka berteriak kepada Yesus. Setan-setan tidak ingin Yesus menghukum mereka. Jadi, mereka memohon kepada Yesus untuk menyuruh mereka pergi ke dalam kawanan babi yang berada di kejauhan, tetapi babi-babi itu masih dapat dilihat. Yesus memerintahkan setan-setan itu untuk meninggalkan kedua orang itu.</w:t>
      </w:r>
    </w:p>
    <w:p>
      <w:pPr/>
      <w:r>
        <w:rPr>
          <w:lang w:val="id_ID" w:bidi="id_ID"/>
        </w:rPr>
      </w:r>
      <w:r>
        <w:rPr>
          <w:b/>
          <w:lang w:val="id_ID" w:bidi="id_ID"/>
        </w:rPr>
        <w:t>Adegan ketiga:</w:t>
      </w:r>
      <w:r>
        <w:rPr>
          <w:lang w:val="id_ID" w:bidi="id_ID"/>
        </w:rPr>
        <w:t xml:space="preserve"> Setan-setan itu melakukan apa yang Yesus perintahkan. Mereka meninggalkan orang-orang itu dan masuk ke dalam kawanan babi. Tiba-tiba, babi-babi itu berlari ke danau dan tenggelam di air.</w:t>
      </w:r>
    </w:p>
    <w:p>
      <w:pPr/>
      <w:r>
        <w:rPr>
          <w:lang w:val="id_ID" w:bidi="id_ID"/>
        </w:rPr>
      </w:r>
      <w:r>
        <w:rPr>
          <w:b/>
          <w:lang w:val="id_ID" w:bidi="id_ID"/>
        </w:rPr>
        <w:t>Adegan keempat:</w:t>
      </w:r>
      <w:r>
        <w:rPr>
          <w:lang w:val="id_ID" w:bidi="id_ID"/>
        </w:rPr>
        <w:t xml:space="preserve"> Para penjaga babi berlari ke kota dan menceritakan kepada orang-orang apa yang terjadi. Tiba-tiba, orang-orang pergi ke tepi danau dan memohon kepada Yesus untuk pergi.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Dua orang yang dirasuki setan</w:t>
      </w:r>
    </w:p>
    <w:p>
      <w:pPr>
        <w:pStyle w:val="ListBullet"/>
        <w:spacing w:line="240" w:lineRule="auto"/>
        <w:ind w:left="720"/>
      </w:pPr>
      <w:r>
        <w:rPr>
          <w:lang w:val="id_ID" w:bidi="id_ID"/>
        </w:rPr>
      </w:r>
      <w:r>
        <w:rPr>
          <w:lang w:val="id_ID" w:bidi="id_ID"/>
        </w:rPr>
        <w:t>Sekawanan babi</w:t>
      </w:r>
    </w:p>
    <w:p>
      <w:pPr>
        <w:pStyle w:val="ListBullet"/>
        <w:spacing w:line="240" w:lineRule="auto"/>
        <w:ind w:left="720"/>
      </w:pPr>
      <w:r>
        <w:rPr>
          <w:lang w:val="id_ID" w:bidi="id_ID"/>
        </w:rPr>
      </w:r>
      <w:r>
        <w:rPr>
          <w:lang w:val="id_ID" w:bidi="id_ID"/>
        </w:rPr>
        <w:t>Para penjaga babi.</w:t>
      </w:r>
    </w:p>
    <w:p>
      <w:pPr>
        <w:pStyle w:val="ListBullet"/>
        <w:spacing w:line="240" w:lineRule="auto"/>
        <w:ind w:left="720"/>
      </w:pPr>
      <w:r>
        <w:rPr>
          <w:lang w:val="id_ID" w:bidi="id_ID"/>
        </w:rPr>
      </w:r>
      <w:r>
        <w:rPr>
          <w:lang w:val="id_ID" w:bidi="id_ID"/>
        </w:rPr>
        <w:t>Orang-orang di kota</w:t>
      </w:r>
    </w:p>
    <w:p>
      <w:pPr/>
      <w:r>
        <w:rPr>
          <w:lang w:val="id_ID" w:bidi="id_ID"/>
        </w:rPr>
      </w:r>
      <w:r>
        <w:rPr>
          <w:lang w:val="id_ID" w:bidi="id_ID"/>
        </w:rPr>
        <w:t xml:space="preserve">Dalam sesi ini, ambil papan cerita kelompok, buatlah gambar, atau 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mengingat bahwa Yesus baru saja menyeberangi Danau Galilea dalam sebuah perahu. Yesus baru saja menenangkan badai. Ingatlah bahwa para murid ada bersama Yesus dan mereka tiba di wilayah non-Yahudi. Penting untuk mengingat bahwa orang-orang yang dirasuk setan-setan ini tinggal di gua-gua pekuburan yang berada di dekat pantai.</w:t>
      </w:r>
    </w:p>
    <w:p>
      <w:pPr/>
      <w:r>
        <w:rPr>
          <w:lang w:val="id_ID" w:bidi="id_ID"/>
        </w:rPr>
      </w:r>
      <w:r>
        <w:rPr>
          <w:lang w:val="id_ID" w:bidi="id_ID"/>
        </w:rPr>
        <w:t>Penting untuk mengingat bahwa setan-setan itu berteriak kepada Yesus. Ingat apa yang setan-setan itu katakan kepada Yesus.</w:t>
      </w:r>
    </w:p>
    <w:p>
      <w:pPr/>
      <w:r>
        <w:rPr>
          <w:lang w:val="id_ID" w:bidi="id_ID"/>
        </w:rPr>
      </w:r>
      <w:r>
        <w:rPr>
          <w:lang w:val="id_ID" w:bidi="id_ID"/>
        </w:rPr>
        <w:t>Penting untuk mengingat bahwa Yesus memerintahkan setan-setan itu untuk pergi. Kemudian, setan-setan itu meninggalkan kedua orang itu dan masuk ke dalam babi-babi. Penting untuk mengingat apa yang dilakukan babi-babi itu setelah setan-setan itu masuk ke dalam mereka.</w:t>
      </w:r>
    </w:p>
    <w:p>
      <w:pPr/>
      <w:r>
        <w:rPr>
          <w:lang w:val="id_ID" w:bidi="id_ID"/>
        </w:rPr>
      </w:r>
      <w:r>
        <w:rPr>
          <w:lang w:val="id_ID" w:bidi="id_ID"/>
        </w:rPr>
        <w:t>Penting untuk mengingat apa yang dilakukan para penjaga babi setelah mereka melihat apa yang terjadi pada babi-babi itu. Penting untuk mengingat apa yang dilakukan orang-orang di kota, setelah mereka mendengar tentang babi-babi dan orang-orang yang kerasukan setan.</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Dua orang yang kerasukan setan</w:t>
      </w:r>
    </w:p>
    <w:p>
      <w:pPr>
        <w:pStyle w:val="ListBullet"/>
        <w:spacing w:line="240" w:lineRule="auto"/>
        <w:ind w:left="720"/>
      </w:pPr>
      <w:r>
        <w:rPr>
          <w:lang w:val="id_ID" w:bidi="id_ID"/>
        </w:rPr>
      </w:r>
      <w:r>
        <w:rPr>
          <w:lang w:val="id_ID" w:bidi="id_ID"/>
        </w:rPr>
        <w:t>Sekawanan babi</w:t>
      </w:r>
    </w:p>
    <w:p>
      <w:pPr>
        <w:pStyle w:val="ListBullet"/>
        <w:spacing w:line="240" w:lineRule="auto"/>
        <w:ind w:left="720"/>
      </w:pPr>
      <w:r>
        <w:rPr>
          <w:lang w:val="id_ID" w:bidi="id_ID"/>
        </w:rPr>
      </w:r>
      <w:r>
        <w:rPr>
          <w:lang w:val="id_ID" w:bidi="id_ID"/>
        </w:rPr>
        <w:t xml:space="preserve">Para penjaga babi. </w:t>
      </w:r>
    </w:p>
    <w:p>
      <w:pPr>
        <w:pStyle w:val="ListBullet"/>
        <w:spacing w:line="240" w:lineRule="auto"/>
        <w:ind w:left="720"/>
      </w:pPr>
      <w:r>
        <w:rPr>
          <w:lang w:val="id_ID" w:bidi="id_ID"/>
        </w:rPr>
      </w:r>
      <w:r>
        <w:rPr>
          <w:lang w:val="id_ID" w:bidi="id_ID"/>
        </w:rPr>
        <w:t>Orang-orang di kota</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ini atau bagian-bagian yang akan diperagakan dan jangan dilewati. Bantu kelompok untuk mengingat bagian-bagian dari kisah tersebut.</w:t>
      </w:r>
    </w:p>
    <w:p>
      <w:pPr/>
      <w:r>
        <w:rPr>
          <w:lang w:val="id_ID" w:bidi="id_ID"/>
        </w:rPr>
      </w:r>
      <w:r>
        <w:rPr>
          <w:lang w:val="id_ID" w:bidi="id_ID"/>
        </w:rPr>
        <w:t>Yesus sampai di seberang danau. Dua orang kejam yang kerasukan setan keluar dari pekuburan dan mulai berteriak kepada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kedua orang yang kerasukan setan itu, “Bagaimana perasaan kalian?” Anda mungkin mendengar hal-hal seperti, "Kami marah karena Anak Allah mengganggu kami," "Kami takut kepada setan-setan yang ada di dalam kami," atau "Kami takut kepada Yesus."</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Setan-setan itu memohon kepada Yesus untuk mengirim mereka ke dalam kawanan babi dan tidak menghukum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"Setan-setan ini tidak membuat saya takut," "Orang-orang ini tidak membuat saya takut," atau "Saya merasa kasihan terhadap orang-orang ini."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memerintahkan setan-setan itu untuk meninggalkan kedua orang itu. Setan-setan itu menaati Yesus dengan meninggalkan orang-orang itu dan masuk ke dalam kawanan babi. Tiba-tiba, babi-babi itu berlari ke danau dan tenggelam di dalam air.</w:t>
      </w:r>
    </w:p>
    <w:p>
      <w:pPr/>
      <w:r>
        <w:rPr>
          <w:lang w:val="id_ID" w:bidi="id_ID"/>
        </w:rPr>
      </w:r>
      <w:r>
        <w:rPr>
          <w:lang w:val="id_ID" w:bidi="id_ID"/>
        </w:rPr>
        <w:t>Para penjaga babi berlari ke kota dan menceritakan kepada orang-orang apa yang terjadi. Orang-orang pergi ke tepi danau tempat Yesus berada.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para penjaga babi, “Bagaimana perasaan kalian?” Anda mungkin mendengar hal-hal seperti, "Apa yang baru saja terjadi pada babi-babi kami?" "Bagaimana Yesus melakukan itu?" atau "Apa yang akan kami lakukan tanpa babi-babi kami?"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Tiba-tiba, orang-orang di kota itu pergi ke tempat Yesus berada. Mereka memohon kepada Yesus untuk pergi dan meninggalkan mereka sendirian.</w:t>
      </w:r>
    </w:p>
    <w:p>
      <w:pPr/>
      <w:r>
        <w:rPr>
          <w:lang w:val="id_ID" w:bidi="id_ID"/>
        </w:rPr>
      </w:r>
      <w:r>
        <w:rPr>
          <w:lang w:val="id_ID" w:bidi="id_ID"/>
        </w:rPr>
        <w:t>Hentikan peragaannya. Tanyakan kepada para aktor yang memerankan orang-orang di kota, "Bagaimana perasaan kalian?" Anda mungkin mendengar hal-hal seperti, "Babi-babi itu telah lenyap, apa yang akan kami makan?" "Mengapa Yesus membunuh babi-babi kami?" atau "Apa yang terjadi pada kedua orang itu?"</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lagi dalam versi yang paling mudah dimengerti.</w:t>
      </w:r>
    </w:p>
    <w:p>
      <w:pPr/>
      <w:r>
        <w:rPr>
          <w:lang w:val="id_ID" w:bidi="id_ID"/>
        </w:rPr>
      </w:r>
      <w:r>
        <w:rPr>
          <w:lang w:val="id_ID" w:bidi="id_ID"/>
        </w:rPr>
        <w:t xml:space="preserve">Yesus tiba di wilayah orang-orang </w:t>
      </w:r>
      <w:r>
        <w:rPr>
          <w:b/>
          <w:lang w:val="id_ID" w:bidi="id_ID"/>
        </w:rPr>
        <w:t>Gadara</w:t>
      </w:r>
      <w:r>
        <w:rPr>
          <w:lang w:val="id_ID" w:bidi="id_ID"/>
        </w:rPr>
        <w:t xml:space="preserve">. Gadara merujuk ke wilayah di sisi timur Danau Galilea. Wilayah itu berada di dekat kota Gadara, tempat orang-orang bukan Yahudi tinggal. Dua </w:t>
      </w:r>
      <w:r>
        <w:rPr>
          <w:b/>
          <w:lang w:val="id_ID" w:bidi="id_ID"/>
        </w:rPr>
        <w:t xml:space="preserve">orang yang dirasuk setan </w:t>
      </w:r>
      <w:r>
        <w:rPr>
          <w:lang w:val="id_ID" w:bidi="id_ID"/>
        </w:rPr>
        <w:t xml:space="preserve">keluar dari </w:t>
      </w:r>
      <w:r>
        <w:rPr>
          <w:b/>
          <w:lang w:val="id_ID" w:bidi="id_ID"/>
        </w:rPr>
        <w:t>pekuburan</w:t>
      </w:r>
    </w:p>
    <w:p>
      <w:pPr/>
      <w:r>
        <w:rPr>
          <w:lang w:val="id_ID" w:bidi="id_ID"/>
        </w:rPr>
      </w:r>
      <w:r>
        <w:rPr>
          <w:b/>
          <w:lang w:val="id_ID" w:bidi="id_ID"/>
        </w:rPr>
        <w:t>Setan</w:t>
      </w:r>
      <w:r>
        <w:rPr>
          <w:lang w:val="id_ID" w:bidi="id_ID"/>
        </w:rPr>
        <w:t xml:space="preserve"> adalah roh jahat. Gunakan kata yang sama untuk setan seperti yang Anda gunakan dalam perikop-perikop sebelumnya. Lihat Daftar Kata Utama untuk definisi yang lebih lengkap tentang</w:t>
      </w:r>
      <w:r>
        <w:rPr>
          <w:lang w:val="id_ID" w:bidi="id_ID"/>
        </w:rPr>
        <w:t>setan</w:t>
      </w:r>
      <w:r>
        <w:rPr>
          <w:lang w:val="id_ID" w:bidi="id_ID"/>
        </w:rPr>
        <w:t>.</w:t>
      </w:r>
    </w:p>
    <w:p>
      <w:pPr/>
      <w:r>
        <w:rPr>
          <w:lang w:val="id_ID" w:bidi="id_ID"/>
        </w:rPr>
      </w:r>
      <w:r>
        <w:rPr>
          <w:b/>
          <w:lang w:val="id_ID" w:bidi="id_ID"/>
        </w:rPr>
        <w:t>Pekuburan</w:t>
      </w:r>
      <w:r>
        <w:rPr>
          <w:lang w:val="id_ID" w:bidi="id_ID"/>
        </w:rPr>
        <w:t xml:space="preserve">: Ada tebing-tebing di sisi danau. Orang-orang memahat gua di dalam batu dan menguburkan jenazah-jenazah di gua-gua tersebut. Lihat Daftar Kata Utama untuk definisi yang lebih lengkap tentang </w:t>
      </w:r>
      <w:r>
        <w:rPr>
          <w:lang w:val="id_ID" w:bidi="id_ID"/>
        </w:rPr>
        <w:t>kuburan</w:t>
      </w:r>
      <w:r>
        <w:rPr>
          <w:lang w:val="id_ID" w:bidi="id_ID"/>
        </w:rPr>
        <w:t>.</w:t>
      </w:r>
    </w:p>
    <w:p>
      <w:pPr/>
      <w:r>
        <w:rPr>
          <w:lang w:val="id_ID" w:bidi="id_ID"/>
        </w:rPr>
      </w:r>
      <w:r>
        <w:rPr>
          <w:b/>
          <w:lang w:val="id_ID" w:bidi="id_ID"/>
        </w:rPr>
        <w:t>Sekonyong-konyong</w:t>
      </w:r>
      <w:r>
        <w:rPr>
          <w:lang w:val="id_ID" w:bidi="id_ID"/>
        </w:rPr>
        <w:t xml:space="preserve"> atau </w:t>
      </w:r>
      <w:r>
        <w:rPr>
          <w:b/>
          <w:lang w:val="id_ID" w:bidi="id_ID"/>
        </w:rPr>
        <w:t>tiba-tiba</w:t>
      </w:r>
      <w:r>
        <w:rPr>
          <w:lang w:val="id_ID" w:bidi="id_ID"/>
        </w:rPr>
        <w:t>: Sesuatu yang tidak terduga atau luar biasa akan segera terjadi.</w:t>
      </w:r>
    </w:p>
    <w:p>
      <w:pPr/>
      <w:r>
        <w:rPr>
          <w:lang w:val="id_ID" w:bidi="id_ID"/>
        </w:rPr>
      </w:r>
      <w:r>
        <w:rPr>
          <w:lang w:val="id_ID" w:bidi="id_ID"/>
        </w:rPr>
        <w:t xml:space="preserve">Orang-orang yang kerasukan setan itu berteriak kepada Yesus. Setan-setan itu menyebut Yesus </w:t>
      </w:r>
      <w:r>
        <w:rPr>
          <w:b/>
          <w:lang w:val="id_ID" w:bidi="id_ID"/>
        </w:rPr>
        <w:t>Anak Allah</w:t>
      </w:r>
      <w:r>
        <w:rPr>
          <w:lang w:val="id_ID" w:bidi="id_ID"/>
        </w:rPr>
        <w:t xml:space="preserve">. Anak Allah adalah gelar bagi Yesus yang menunjukkan bahwa Yesus memiliki hakikat dan karakter yang sama dengan Allah. Anak Allah menunjukkan bahwa hubungan antara Allah Bapa dan Yesus, Anak-Nya, serupa dengan hubungan antara ayah dan anak pada manusia. Gunakan kata yang sama untuk Anak Allah seperti yang Anda gunakan dalam perikop-perikop sebelumnya. Lihat Daftar Kata Utama untuk definisi yang lebih lengkap tentang </w:t>
      </w:r>
      <w:r>
        <w:rPr>
          <w:lang w:val="id_ID" w:bidi="id_ID"/>
        </w:rPr>
        <w:t>Anak Allah</w:t>
      </w:r>
      <w:r>
        <w:rPr>
          <w:lang w:val="id_ID" w:bidi="id_ID"/>
        </w:rPr>
        <w:t xml:space="preserve">. </w:t>
      </w:r>
    </w:p>
    <w:p>
      <w:pPr/>
      <w:r>
        <w:rPr>
          <w:lang w:val="id_ID" w:bidi="id_ID"/>
        </w:rPr>
      </w:r>
      <w:r>
        <w:rPr>
          <w:lang w:val="id_ID" w:bidi="id_ID"/>
        </w:rPr>
        <w:t xml:space="preserve">Setan-setan itu mengatakan kepada Yesus untuk tidak mengganggu mereka dan tidak </w:t>
      </w:r>
      <w:r>
        <w:rPr>
          <w:b/>
          <w:lang w:val="id_ID" w:bidi="id_ID"/>
        </w:rPr>
        <w:t>menghukum mereka sebelum waktunya</w:t>
      </w:r>
      <w:r>
        <w:rPr>
          <w:lang w:val="id_ID" w:bidi="id_ID"/>
        </w:rPr>
        <w:t>. "Hukuman sebelum waktunya" merujuk pada saat yang telah Allah rencanakan untuk menghukum semua kejahatan dan dosa. Orang-orang Yahudi tahu bahwa suatu hari nanti Allah akan datang dan menghakimi dunia.</w:t>
      </w:r>
    </w:p>
    <w:p>
      <w:pPr/>
      <w:r>
        <w:rPr>
          <w:lang w:val="id_ID" w:bidi="id_ID"/>
        </w:rPr>
      </w:r>
      <w:r>
        <w:rPr>
          <w:lang w:val="id_ID" w:bidi="id_ID"/>
        </w:rPr>
        <w:t xml:space="preserve">Setan-setan itu memohon kepada Yesus untuk mengirim mereka ke dalam kawanan babi yang cukup dekat untuk dilihat. Yesus mengatakan kepada setan-setan itu, "Pergilah." </w:t>
      </w:r>
      <w:r>
        <w:rPr>
          <w:b/>
          <w:lang w:val="id_ID" w:bidi="id_ID"/>
        </w:rPr>
        <w:t>Pergilah</w:t>
      </w:r>
      <w:r>
        <w:rPr>
          <w:lang w:val="id_ID" w:bidi="id_ID"/>
        </w:rPr>
        <w:t xml:space="preserve"> adalah perintah yang diberikan oleh Yesus untuk menyuruh setan-setan itu meninggalkan orang-orang itu.</w:t>
      </w:r>
    </w:p>
    <w:p>
      <w:pPr/>
      <w:r>
        <w:rPr>
          <w:lang w:val="id_ID" w:bidi="id_ID"/>
        </w:rPr>
      </w:r>
      <w:r>
        <w:rPr>
          <w:lang w:val="id_ID" w:bidi="id_ID"/>
        </w:rPr>
        <w:t>Setan-setan itu melakukan apa yang Yesus perintahkan. Setan-setan itu meninggalkan orang-orang itu dan masuk ke dalam babi-babi itu. Lalu, babi-babi itu berlari menuruni bukit dan masuk ke danau. Mereka mati karena tenggelam di dalam air.</w:t>
      </w:r>
    </w:p>
    <w:p>
      <w:pPr/>
      <w:r>
        <w:rPr>
          <w:lang w:val="id_ID" w:bidi="id_ID"/>
        </w:rPr>
      </w:r>
      <w:r>
        <w:rPr>
          <w:lang w:val="id_ID" w:bidi="id_ID"/>
        </w:rPr>
        <w:t xml:space="preserve">Para </w:t>
      </w:r>
      <w:r>
        <w:rPr>
          <w:b/>
          <w:lang w:val="id_ID" w:bidi="id_ID"/>
        </w:rPr>
        <w:t>penjaga babi</w:t>
      </w:r>
      <w:r>
        <w:rPr>
          <w:lang w:val="id_ID" w:bidi="id_ID"/>
        </w:rPr>
        <w:t xml:space="preserve"> berlari ke dalam kota. Para penjaga babi adalah orang-orang yang merawat ternak. Dalam hal ini, ternaknya adalah babi-babi tersebut.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9:1–8</w:t>
      </w:r>
      <w:r>
        <w:rPr>
          <w:lang w:val="id_ID" w:bidi="id_ID"/>
        </w:rPr>
      </w:r>
    </w:p>
    <w:p>
      <w:pPr>
        <w:pStyle w:val="Heading3"/>
      </w:pPr>
      <w:r>
        <w:rPr>
          <w:lang w:val="id_ID" w:bidi="id_ID"/>
        </w:rPr>
        <w:t>Dengar dan Renungkan</w:t>
      </w:r>
    </w:p>
    <w:p>
      <w:pPr/>
      <w:r>
        <w:rPr>
          <w:lang w:val="id_ID" w:bidi="id_ID"/>
        </w:rPr>
      </w:r>
      <w:r>
        <w:rPr>
          <w:lang w:val="id_ID" w:bidi="id_ID"/>
        </w:rPr>
        <w:t>Dengarkan Matius 9:1–8 dan renungkan dalam hati Anda. Dengarkanlah teks tersebut sebanyak tiga kali (dalam tiga terjemahan yang berbeda, jika memungkinkan). Kemudian sebagai sebuah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kisah nyata ini, Matius memberikan satu contoh tentang otoritas Yesus untuk mengetahui pikiran manusia dan mengampuni dosa-dosa kita.</w:t>
      </w:r>
    </w:p>
    <w:p>
      <w:pPr/>
      <w:r>
        <w:rPr>
          <w:lang w:val="id_ID" w:bidi="id_ID"/>
        </w:rPr>
      </w:r>
      <w:r>
        <w:rPr>
          <w:lang w:val="id_ID" w:bidi="id_ID"/>
        </w:rPr>
        <w:t>Dalam perikop sebelumnya, Yesus berada di sisi timur Danau Galilea. Dia memerintahkan banyak setan untuk meninggalkan dua orang. Yesus masuk ke dalam perahu. Dia menyeberangi laut itu dan kembali ke Kapernaum di mana Yesus tinggal.</w:t>
      </w:r>
    </w:p>
    <w:p>
      <w:pPr/>
      <w:r>
        <w:rPr>
          <w:lang w:val="id_ID" w:bidi="id_ID"/>
        </w:rPr>
      </w:r>
      <w:r>
        <w:rPr>
          <w:lang w:val="id_ID" w:bidi="id_ID"/>
        </w:rPr>
        <w:t>Matius menggunakan kata yang kadang-kadang diterjemahkan sebagai "Sekonyong-konyong." Ini berarti sesuatu yang luar biasa atau tidak terduga akan segera terjadi. Hal tidak terduga yang terjadi dalam bagian cerita ini adalah: Beberapa orang membawa seorang yang lumpuh kepada Yesus. Orang yang lumpuh itu kemungkinan besar tidak dapat menggerakkan sebagian besar tubuhnya. Orang itu dibawa kepada Yesus di atas tikar. Tikar mengacu pada benda apapun yang digunakan untuk berbaring. Itu cukup ringan bagi seseorang untuk membawa satu orang di atasnya. Yesus melihat bahwa orang-orang yang membawa orang itu memiliki iman, atau mereka percaya kepada-Nya. Yesus berkata kepada orang yang lumpuh itu, "Kuatkanlah hatimu, atau teguhkanlah hatimu, anak-Ku, dosa-dosamu sudah diampuni." Yesus menyebut orang itu "anak-Ku." Ini tidak berarti bahwa Yesus adalah ayah orang itu. Itu adalah cara yang ramah untuk menyapa orang itu. Yesus mengampuni, atau menghapuskan, dosa orang itu. Orang itu tidak akan dihukum karena dosanya.</w:t>
      </w:r>
    </w:p>
    <w:p>
      <w:pPr/>
      <w:r>
        <w:rPr>
          <w:lang w:val="id_ID" w:bidi="id_ID"/>
        </w:rPr>
      </w:r>
      <w:r>
        <w:rPr>
          <w:lang w:val="id_ID" w:bidi="id_ID"/>
        </w:rPr>
        <w:t xml:space="preserve">Tunjukkan foto </w:t>
      </w:r>
      <w:r>
        <w:rPr>
          <w:lang w:val="id_ID" w:bidi="id_ID"/>
        </w:rPr>
        <w:t>tempat tidur atau tikar tidur</w:t>
      </w:r>
      <w:r>
        <w:rPr>
          <w:lang w:val="id_ID" w:bidi="id_ID"/>
        </w:rPr>
        <w:t>.</w:t>
      </w:r>
    </w:p>
    <w:p>
      <w:pPr/>
      <w:r>
        <w:rPr>
          <w:lang w:val="id_ID" w:bidi="id_ID"/>
        </w:rPr>
      </w:r>
      <w:r>
        <w:rPr>
          <w:lang w:val="id_ID" w:bidi="id_ID"/>
        </w:rPr>
        <w:t>Berhenti dan diskusikan berbagai waktu dan situasi ketika Anda telah menunjukkan iman kepada Allah.</w:t>
      </w:r>
    </w:p>
    <w:p>
      <w:pPr/>
      <w:r>
        <w:rPr>
          <w:lang w:val="id_ID" w:bidi="id_ID"/>
        </w:rPr>
      </w:r>
      <w:r>
        <w:rPr>
          <w:lang w:val="id_ID" w:bidi="id_ID"/>
        </w:rPr>
        <w:t>Beberapa ahli Taurat, para pengajar hukum Yahudi, berkata kepada diri mereka sendiri, "Orang ini menghujat." Ungkapan "berkata dalam hati" berarti bahwa mereka sedang memikirkannya dalam pikiran mereka. Penghujatan adalah sengaja mengatakan sesuatu yang merusak reputasi seseorang. Ketika seseorang menghujat Allah, mereka menghina Allah dan membuat Allah kurang agung. Menghujat adalah menghina Allah.</w:t>
      </w:r>
    </w:p>
    <w:p>
      <w:pPr/>
      <w:r>
        <w:rPr>
          <w:lang w:val="id_ID" w:bidi="id_ID"/>
        </w:rPr>
      </w:r>
      <w:r>
        <w:rPr>
          <w:lang w:val="id_ID" w:bidi="id_ID"/>
        </w:rPr>
        <w:t>Yesus tahu apa yang mereka pikirkan. Dia berkata, "Mengapa kamu memikirkan hal-hal yang jahat dalam hatimu?" Yesus tidak mengajukan pertanyaan ini untuk menerima jawaban. Dia mengatakan ini karena Dia sangat tidak menyetujui apa yang mereka pikirkan. Hanya Allah yang dapat menghapus dosa kita, tetapi Yesus memiliki otoritas Allah. Jadi, Yesus dapat mengampuni semua dosa. Yesus menegur dengan keras para ahli Taurat bahwa mereka salah karena berpikir bahwa Dia telah menghujat Allah.</w:t>
      </w:r>
    </w:p>
    <w:p>
      <w:pPr/>
      <w:r>
        <w:rPr>
          <w:lang w:val="id_ID" w:bidi="id_ID"/>
        </w:rPr>
      </w:r>
      <w:r>
        <w:rPr>
          <w:lang w:val="id_ID" w:bidi="id_ID"/>
        </w:rPr>
        <w:t>Berhenti dan diskusikan kata-kata atau tindakan orang lain yang tidak Anda setujui. Hal-hal apa saja yang mungkin Anda katakan kepada mereka? Hal-hal apa saja yang mungkin Anda lakukan?</w:t>
      </w:r>
    </w:p>
    <w:p>
      <w:pPr/>
      <w:r>
        <w:rPr>
          <w:lang w:val="id_ID" w:bidi="id_ID"/>
        </w:rPr>
      </w:r>
      <w:r>
        <w:rPr>
          <w:lang w:val="id_ID" w:bidi="id_ID"/>
        </w:rPr>
        <w:t>Lalu Yesus berkata, "Manakah yang lebih mudah, mengatakan: Dosamu sudah diampuni, atau mengatakan: Bangunlah dan berjalanlah?" Yesus tidak mengajukan pertanyaan ini untuk menerima jawaban. Yesus mengajukan pertanyaan ini untuk membandingkan dua pernyataan. "Apakah lebih mudah untuk mengatakan kepada seseorang bahwa dosa-dosa mereka diampuni," atau "Apakah lebih mudah untuk mengatakan kepada seseorang untuk bangun dan berjalan?" Alasan lebih mudah untuk mengatakan kepada seseorang, "Dosa-dosamu diampuni," adalah karena pengampunan dosa tidak dapat dilihat. Tetapi jika orang itu bangun dan berjalan, semua orang akan dengan jelas melihatnya berjalan. Yesus berkata kepada orang-orang Farisi, "Tetapi supaya kamu tahu, bahwa di dunia ini Anak Manusia berkuasa mengampuni dosa," Ia lalu berkata kepada orang lumpuh itu, "Bangunlah, angkatlah tempat tidurmu dan pulanglah ke rumahmu." Allah memberikan otoritas kepada Anak Manusia dalam penglihatan nabi Daniel dahulu kala. Yesus menyebut diri-Nya Anak Manusia untuk menunjukkan bahwa kepada-Nya telah diberikan otoritas dari Allah. Orang itu berdiri, mengambil tikarnya, lalu berjalan pulang. Ini menunjukkan bahwa Yesus telah menyembuhkan orang itu dan telah mengampuni dosa-dosanya.</w:t>
      </w:r>
    </w:p>
    <w:p>
      <w:pPr/>
      <w:r>
        <w:rPr>
          <w:lang w:val="id_ID" w:bidi="id_ID"/>
        </w:rPr>
      </w:r>
      <w:r>
        <w:rPr>
          <w:lang w:val="id_ID" w:bidi="id_ID"/>
        </w:rPr>
        <w:t>Berhenti dan diskusikan dengan tim Anda bagaimana Anda akan membandingkan dua pernyataan dalam bahasa Anda.</w:t>
      </w:r>
    </w:p>
    <w:p>
      <w:pPr/>
      <w:r>
        <w:rPr>
          <w:lang w:val="id_ID" w:bidi="id_ID"/>
        </w:rPr>
      </w:r>
      <w:r>
        <w:rPr>
          <w:lang w:val="id_ID" w:bidi="id_ID"/>
        </w:rPr>
        <w:t>Ketika kerumunan orang melihat bahwa Yesus menyembuhkan orang itu, mereka takut. Dalam contoh ini takut berarti takut akan Allah. Ini berarti memiliki sikap yang menghormati, memuliakan, dan menghargai Allah. Orang-orang menghormati Allah dengan cara ini. Mereka memuji dan memuliakan Allah, yang berarti mereka menghormati Allah, karena Allah telah memberikan otoritas ini kepada Yesus.</w:t>
      </w:r>
    </w:p>
    <w:p>
      <w:pPr/>
      <w:r>
        <w:rPr>
          <w:lang w:val="id_ID" w:bidi="id_ID"/>
        </w:rPr>
      </w:r>
      <w:r>
        <w:rPr>
          <w:lang w:val="id_ID" w:bidi="id_ID"/>
        </w:rPr>
        <w:t>Berhenti dan diskusikan saat ketika orang-orang di komunitas Anda melihat sesuatu yang luar biasa terjadi. Jelaskan bagaimana orang-orang itu menanggapi.</w:t>
      </w:r>
    </w:p>
    <w:p>
      <w:pPr/>
      <w:r>
        <w:rPr>
          <w:lang w:val="id_ID" w:bidi="id_ID"/>
        </w:rPr>
      </w:r>
      <w:r>
        <w:rPr>
          <w:lang w:val="id_ID" w:bidi="id_ID"/>
        </w:rPr>
        <w:t>Perikop ini menunjukkan kepada kita bahwa Yesus memiliki otoritas untuk mengampuni dosa dan menyembuhkan penyakit.</w:t>
      </w:r>
      <w:r>
        <w:rPr>
          <w:lang w:val="id_ID" w:bidi="id_ID"/>
        </w:rPr>
      </w:r>
    </w:p>
    <w:p>
      <w:pPr>
        <w:pStyle w:val="Heading3"/>
      </w:pPr>
      <w:r>
        <w:rPr>
          <w:lang w:val="id_ID" w:bidi="id_ID"/>
        </w:rPr>
        <w:t>Menjelaskan Adegan</w:t>
      </w:r>
    </w:p>
    <w:p>
      <w:pPr/>
      <w:r>
        <w:rPr>
          <w:lang w:val="id_ID" w:bidi="id_ID"/>
        </w:rPr>
      </w:r>
      <w:r>
        <w:rPr>
          <w:lang w:val="id_ID" w:bidi="id_ID"/>
        </w:rPr>
        <w:t>Dengarkan teks ini satu kali lagi dalam versi yang paling mudah dimengerti.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dan para murid-Nya menyeberangi danau dan kembali ke Kapernaum. Tanpa diduga, beberapa orang membawa seorang yang lumpuh kepada Yesus. Yesus berbicara kepada orang itu.</w:t>
      </w:r>
    </w:p>
    <w:p>
      <w:pPr/>
      <w:r>
        <w:rPr>
          <w:lang w:val="id_ID" w:bidi="id_ID"/>
        </w:rPr>
      </w:r>
      <w:r>
        <w:rPr>
          <w:b/>
          <w:lang w:val="id_ID" w:bidi="id_ID"/>
        </w:rPr>
        <w:t>Adegan kedua:</w:t>
      </w:r>
      <w:r>
        <w:rPr>
          <w:lang w:val="id_ID" w:bidi="id_ID"/>
        </w:rPr>
        <w:t xml:space="preserve"> Beberapa ahli Taurat berpikir bahwa Yesus salah karena mengatakan kepada orang itu bahwa dosa-dosanya diampuni.</w:t>
      </w:r>
    </w:p>
    <w:p>
      <w:pPr/>
      <w:r>
        <w:rPr>
          <w:lang w:val="id_ID" w:bidi="id_ID"/>
        </w:rPr>
      </w:r>
      <w:r>
        <w:rPr>
          <w:b/>
          <w:lang w:val="id_ID" w:bidi="id_ID"/>
        </w:rPr>
        <w:t>Adegan ketiga:</w:t>
      </w:r>
      <w:r>
        <w:rPr>
          <w:lang w:val="id_ID" w:bidi="id_ID"/>
        </w:rPr>
        <w:t xml:space="preserve"> Yesus berbicara kepada para ahli Taurat. Lalu, Yesus menyembuhkan orang yang lumpuh itu.</w:t>
      </w:r>
    </w:p>
    <w:p>
      <w:pPr/>
      <w:r>
        <w:rPr>
          <w:lang w:val="id_ID" w:bidi="id_ID"/>
        </w:rPr>
      </w:r>
      <w:r>
        <w:rPr>
          <w:b/>
          <w:lang w:val="id_ID" w:bidi="id_ID"/>
        </w:rPr>
        <w:t>Adegan keempat:</w:t>
      </w:r>
      <w:r>
        <w:rPr>
          <w:lang w:val="id_ID" w:bidi="id_ID"/>
        </w:rPr>
        <w:t xml:space="preserve"> Orang itu mengambil tikarnya dan pergi.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di wilayah itu</w:t>
      </w:r>
    </w:p>
    <w:p>
      <w:pPr>
        <w:pStyle w:val="ListBullet"/>
        <w:spacing w:line="240" w:lineRule="auto"/>
        <w:ind w:left="720"/>
      </w:pPr>
      <w:r>
        <w:rPr>
          <w:lang w:val="id_ID" w:bidi="id_ID"/>
        </w:rPr>
      </w:r>
      <w:r>
        <w:rPr>
          <w:lang w:val="id_ID" w:bidi="id_ID"/>
        </w:rPr>
        <w:t>Seorang laki-laki yang lumpuh</w:t>
      </w:r>
    </w:p>
    <w:p>
      <w:pPr>
        <w:pStyle w:val="ListBullet"/>
        <w:spacing w:line="240" w:lineRule="auto"/>
        <w:ind w:left="720"/>
      </w:pPr>
      <w:r>
        <w:rPr>
          <w:lang w:val="id_ID" w:bidi="id_ID"/>
        </w:rPr>
      </w:r>
      <w:r>
        <w:rPr>
          <w:lang w:val="id_ID" w:bidi="id_ID"/>
        </w:rPr>
        <w:t>Para ahli Taurat/Para pengajar hukum Taurat</w:t>
      </w:r>
    </w:p>
    <w:p>
      <w:pPr/>
      <w:r>
        <w:rPr>
          <w:lang w:val="id_ID" w:bidi="id_ID"/>
        </w:rPr>
      </w:r>
      <w:r>
        <w:rPr>
          <w:lang w:val="id_ID" w:bidi="id_ID"/>
        </w:rPr>
        <w:t xml:space="preserve">Dalam sesi ini, ambil papan cerita kelompok, buatlah gambar, atau 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mengingat bahwa Yesus melihat iman orang-orang yang membawa kepada-Nya orang yang lumpuh itu. Ingatlah apa yang Yesus katakan kepada orang lumpuh itu.</w:t>
      </w:r>
    </w:p>
    <w:p>
      <w:pPr/>
      <w:r>
        <w:rPr>
          <w:lang w:val="id_ID" w:bidi="id_ID"/>
        </w:rPr>
      </w:r>
      <w:r>
        <w:rPr>
          <w:lang w:val="id_ID" w:bidi="id_ID"/>
        </w:rPr>
        <w:t>Penting untuk mengingat apa yang dipikirkan para ahli Taurat tentang Yesus setelah Dia mengatakan kepada orang itu bahwa dosa-dosanya diampuni.</w:t>
      </w:r>
    </w:p>
    <w:p>
      <w:pPr/>
      <w:r>
        <w:rPr>
          <w:lang w:val="id_ID" w:bidi="id_ID"/>
        </w:rPr>
      </w:r>
      <w:r>
        <w:rPr>
          <w:lang w:val="id_ID" w:bidi="id_ID"/>
        </w:rPr>
        <w:t>Penting untuk mengingat bahwa Yesus tahu apa yang dipikirkan para ahli Taurat dan apa yang Dia katakan kepada mereka. Penting untuk mengingat apa yang Yesus katakan kepada orang lumpuh itu.</w:t>
      </w:r>
    </w:p>
    <w:p>
      <w:pPr/>
      <w:r>
        <w:rPr>
          <w:lang w:val="id_ID" w:bidi="id_ID"/>
        </w:rPr>
      </w:r>
      <w:r>
        <w:rPr>
          <w:lang w:val="id_ID" w:bidi="id_ID"/>
        </w:rPr>
        <w:t>Ingatlah bagaimana orang-orang menanggapi setelah orang lumpuh itu bangkit dan berjalan.</w:t>
      </w:r>
      <w:r>
        <w:rPr>
          <w:lang w:val="id_ID" w:bidi="id_ID"/>
        </w:rPr>
      </w:r>
    </w:p>
    <w:p>
      <w:pPr>
        <w:pStyle w:val="Heading3"/>
      </w:pPr>
      <w:r>
        <w:rPr>
          <w:lang w:val="id_ID" w:bidi="id_ID"/>
        </w:rPr>
        <w:t>Memperagakan Bacaan</w:t>
      </w:r>
    </w:p>
    <w:p>
      <w:pPr/>
      <w:r>
        <w:rPr>
          <w:lang w:val="id_ID" w:bidi="id_ID"/>
        </w:rPr>
      </w:r>
      <w:r>
        <w:rPr>
          <w:lang w:val="id_ID" w:bidi="id_ID"/>
        </w:rPr>
        <w:t>Dengarkan teks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daerah itu</w:t>
      </w:r>
    </w:p>
    <w:p>
      <w:pPr>
        <w:pStyle w:val="ListBullet"/>
        <w:spacing w:line="240" w:lineRule="auto"/>
        <w:ind w:left="720"/>
      </w:pPr>
      <w:r>
        <w:rPr>
          <w:lang w:val="id_ID" w:bidi="id_ID"/>
        </w:rPr>
      </w:r>
      <w:r>
        <w:rPr>
          <w:lang w:val="id_ID" w:bidi="id_ID"/>
        </w:rPr>
        <w:t>Seorang laki-laki yang lumpuh</w:t>
      </w:r>
    </w:p>
    <w:p>
      <w:pPr>
        <w:pStyle w:val="ListBullet"/>
        <w:spacing w:line="240" w:lineRule="auto"/>
        <w:ind w:left="720"/>
      </w:pPr>
      <w:r>
        <w:rPr>
          <w:lang w:val="id_ID" w:bidi="id_ID"/>
        </w:rPr>
      </w:r>
      <w:r>
        <w:rPr>
          <w:lang w:val="id_ID" w:bidi="id_ID"/>
        </w:rPr>
        <w:t>Ahli-ahli Taurat</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tim untuk mengingat bagian-bagian dari kisah tersebut.</w:t>
      </w:r>
    </w:p>
    <w:p>
      <w:pPr/>
      <w:r>
        <w:rPr>
          <w:lang w:val="id_ID" w:bidi="id_ID"/>
        </w:rPr>
      </w:r>
      <w:r>
        <w:rPr>
          <w:lang w:val="id_ID" w:bidi="id_ID"/>
        </w:rPr>
        <w:t>Yesus dan para murid-Nya menyeberangi danau dan kembali ke Kapernaum. Kapernaum adalah tempat Yesus tinggal. Seorang yang lumpuh dibawa kepada Yesus di atas tikar karena orang-orang di daerah itu percaya bahwa Yesus dapat menyembuhkan orang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orang yang lumpuh,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orang itu bahwa dosa-dosanya diampuni. Para ahli Taurat berpikir bahwa Yesus tidak menghormati Allah.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ahli-ahli Taurat,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mengetahui pikiran para ahli Taurat. Dia memperingatkan dengan keras para ahli Taurat bahwa mereka salah. Lalu Yesus menyembuhkan orang yang lumpuh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yang lumpuh,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Orang-orang merasakan ketakutan dan rasa hormat yang besar kepada Allah. Mereka memuji dan memuliakan Allah karena Dia memberikan otoritas ini kepada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di daerah itu,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satu kali lagi dalam versi yang paling mudah dimengerti.</w:t>
      </w:r>
    </w:p>
    <w:p>
      <w:pPr/>
      <w:r>
        <w:rPr>
          <w:lang w:val="id_ID" w:bidi="id_ID"/>
        </w:rPr>
      </w:r>
      <w:r>
        <w:rPr>
          <w:lang w:val="id_ID" w:bidi="id_ID"/>
        </w:rPr>
        <w:t xml:space="preserve">"Lihatlah," beberapa orang membawa kepada Yesus seorang laki-laki yang </w:t>
      </w:r>
      <w:r>
        <w:rPr>
          <w:b/>
          <w:lang w:val="id_ID" w:bidi="id_ID"/>
        </w:rPr>
        <w:t>lumpuh</w:t>
      </w:r>
      <w:r>
        <w:rPr>
          <w:lang w:val="id_ID" w:bidi="id_ID"/>
        </w:rPr>
        <w:t xml:space="preserve">. </w:t>
      </w:r>
      <w:r>
        <w:rPr>
          <w:b/>
          <w:lang w:val="id_ID" w:bidi="id_ID"/>
        </w:rPr>
        <w:t>"Lihatlah</w:t>
      </w:r>
      <w:r>
        <w:rPr>
          <w:lang w:val="id_ID" w:bidi="id_ID"/>
        </w:rPr>
        <w:t xml:space="preserve">," atau </w:t>
      </w:r>
      <w:r>
        <w:rPr>
          <w:b/>
          <w:lang w:val="id_ID" w:bidi="id_ID"/>
        </w:rPr>
        <w:t>"tiba-tiba</w:t>
      </w:r>
      <w:r>
        <w:rPr>
          <w:lang w:val="id_ID" w:bidi="id_ID"/>
        </w:rPr>
        <w:t xml:space="preserve">," berarti bahwa sesuatu yang luar biasa atau yang tidak terduga akan segera terjadi. Hal yang tidak terduga yang terjadi di sini adalah: Beberapa orang membawa kepada Yesus seorang yang lumpuh di atas </w:t>
      </w:r>
      <w:r>
        <w:rPr>
          <w:b/>
          <w:lang w:val="id_ID" w:bidi="id_ID"/>
        </w:rPr>
        <w:t>tempat tidur</w:t>
      </w:r>
      <w:r>
        <w:rPr>
          <w:lang w:val="id_ID" w:bidi="id_ID"/>
        </w:rPr>
        <w:t xml:space="preserve"> atau </w:t>
      </w:r>
      <w:r>
        <w:rPr>
          <w:b/>
          <w:lang w:val="id_ID" w:bidi="id_ID"/>
        </w:rPr>
        <w:t>tikar</w:t>
      </w:r>
      <w:r>
        <w:rPr>
          <w:lang w:val="id_ID" w:bidi="id_ID"/>
        </w:rPr>
        <w:t>.</w:t>
      </w:r>
    </w:p>
    <w:p>
      <w:pPr/>
      <w:r>
        <w:rPr>
          <w:lang w:val="id_ID" w:bidi="id_ID"/>
        </w:rPr>
      </w:r>
      <w:r>
        <w:rPr>
          <w:lang w:val="id_ID" w:bidi="id_ID"/>
        </w:rPr>
        <w:t xml:space="preserve">Seorang yang </w:t>
      </w:r>
      <w:r>
        <w:rPr>
          <w:b/>
          <w:lang w:val="id_ID" w:bidi="id_ID"/>
        </w:rPr>
        <w:t>lumpuh</w:t>
      </w:r>
      <w:r>
        <w:rPr>
          <w:lang w:val="id_ID" w:bidi="id_ID"/>
        </w:rPr>
        <w:t xml:space="preserve"> adalah seseorang yang tidak dapat menggerakkan kaki mereka, atau lengan mereka, atau keduanya. Kadang-kadang seorang yang lumpuh tidak dapat bergerak sama sekali. Gunakan kata yang sama untuk lumpuh seperti yang Anda gunakan dalam perikop-perikop sebelumnya. </w:t>
      </w:r>
    </w:p>
    <w:p>
      <w:pPr/>
      <w:r>
        <w:rPr>
          <w:lang w:val="id_ID" w:bidi="id_ID"/>
        </w:rPr>
      </w:r>
      <w:r>
        <w:rPr>
          <w:lang w:val="id_ID" w:bidi="id_ID"/>
        </w:rPr>
        <w:t xml:space="preserve"> </w:t>
      </w:r>
      <w:r>
        <w:rPr>
          <w:b/>
          <w:lang w:val="id_ID" w:bidi="id_ID"/>
        </w:rPr>
        <w:t>Tikar</w:t>
      </w:r>
      <w:r>
        <w:rPr>
          <w:lang w:val="id_ID" w:bidi="id_ID"/>
        </w:rPr>
        <w:t xml:space="preserve"> mengacu pada benda apa pun yang digunakan untuk berbaring. Itu cukup ringan bagi seseorang untuk membawa satu orang di atasnya. Kebanyakan orang miskin di Israel tidur di atas tikar anyaman yang bisa digulung. Ini adalah jenis tikar yang mungkin dirujuk dalam kisah ini.</w:t>
      </w:r>
    </w:p>
    <w:p>
      <w:pPr/>
      <w:r>
        <w:rPr>
          <w:lang w:val="id_ID" w:bidi="id_ID"/>
        </w:rPr>
      </w:r>
      <w:r>
        <w:rPr>
          <w:lang w:val="id_ID" w:bidi="id_ID"/>
        </w:rPr>
        <w:t xml:space="preserve">Yesus melihat bahwa orang-orang itu memiliki </w:t>
      </w:r>
      <w:r>
        <w:rPr>
          <w:b/>
          <w:lang w:val="id_ID" w:bidi="id_ID"/>
        </w:rPr>
        <w:t>iman</w:t>
      </w:r>
      <w:r>
        <w:rPr>
          <w:lang w:val="id_ID" w:bidi="id_ID"/>
        </w:rPr>
        <w:t xml:space="preserve">—mereka percaya kepada-Nya. Orang-orang yang memiliki iman percaya atau memiliki keyakinan di dalam Allah. Gunakan kata yang sama untuk iman seperti yang Anda gunakan dalam perikop-perikop sebelumnya. Lihat Daftar Kata Utama untuk definisi yang lebih lengkap tentang </w:t>
      </w:r>
      <w:r>
        <w:rPr>
          <w:lang w:val="id_ID" w:bidi="id_ID"/>
        </w:rPr>
        <w:t>iman</w:t>
      </w:r>
      <w:r>
        <w:rPr>
          <w:lang w:val="id_ID" w:bidi="id_ID"/>
        </w:rPr>
        <w:t>.</w:t>
      </w:r>
    </w:p>
    <w:p>
      <w:pPr/>
      <w:r>
        <w:rPr>
          <w:lang w:val="id_ID" w:bidi="id_ID"/>
        </w:rPr>
      </w:r>
      <w:r>
        <w:rPr>
          <w:lang w:val="id_ID" w:bidi="id_ID"/>
        </w:rPr>
        <w:t>Yesus mengatakan kepada orang yang lumpuh itu, "</w:t>
      </w:r>
      <w:r>
        <w:rPr>
          <w:b/>
          <w:lang w:val="id_ID" w:bidi="id_ID"/>
        </w:rPr>
        <w:t>Kuatkanlah hati</w:t>
      </w:r>
      <w:r>
        <w:rPr>
          <w:lang w:val="id_ID" w:bidi="id_ID"/>
        </w:rPr>
        <w:t xml:space="preserve">, atau </w:t>
      </w:r>
      <w:r>
        <w:rPr>
          <w:b/>
          <w:lang w:val="id_ID" w:bidi="id_ID"/>
        </w:rPr>
        <w:t>jadilah berani</w:t>
      </w:r>
      <w:r>
        <w:rPr>
          <w:lang w:val="id_ID" w:bidi="id_ID"/>
        </w:rPr>
        <w:t xml:space="preserve">, </w:t>
      </w:r>
      <w:r>
        <w:rPr>
          <w:b/>
          <w:lang w:val="id_ID" w:bidi="id_ID"/>
        </w:rPr>
        <w:t>anak-Ku</w:t>
      </w:r>
      <w:r>
        <w:rPr>
          <w:lang w:val="id_ID" w:bidi="id_ID"/>
        </w:rPr>
        <w:t xml:space="preserve">, </w:t>
      </w:r>
      <w:r>
        <w:rPr>
          <w:b/>
          <w:lang w:val="id_ID" w:bidi="id_ID"/>
        </w:rPr>
        <w:t>dosa-dosamu diampuni</w:t>
      </w:r>
      <w:r>
        <w:rPr>
          <w:lang w:val="id_ID" w:bidi="id_ID"/>
        </w:rPr>
        <w:t>."</w:t>
      </w:r>
    </w:p>
    <w:p>
      <w:pPr/>
      <w:r>
        <w:rPr>
          <w:lang w:val="id_ID" w:bidi="id_ID"/>
        </w:rPr>
      </w:r>
      <w:r>
        <w:rPr>
          <w:lang w:val="id_ID" w:bidi="id_ID"/>
        </w:rPr>
        <w:t>"</w:t>
      </w:r>
      <w:r>
        <w:rPr>
          <w:b/>
          <w:lang w:val="id_ID" w:bidi="id_ID"/>
        </w:rPr>
        <w:t>Kuatkanlah hati</w:t>
      </w:r>
      <w:r>
        <w:rPr>
          <w:lang w:val="id_ID" w:bidi="id_ID"/>
        </w:rPr>
        <w:t>" atau "jadilah berani" berarti bergembiralah atau bersemangatlah.</w:t>
      </w:r>
    </w:p>
    <w:p>
      <w:pPr/>
      <w:r>
        <w:rPr>
          <w:lang w:val="id_ID" w:bidi="id_ID"/>
        </w:rPr>
      </w:r>
      <w:r>
        <w:rPr>
          <w:lang w:val="id_ID" w:bidi="id_ID"/>
        </w:rPr>
        <w:t>Yesus menyebut orang itu "</w:t>
      </w:r>
      <w:r>
        <w:rPr>
          <w:b/>
          <w:lang w:val="id_ID" w:bidi="id_ID"/>
        </w:rPr>
        <w:t>anak-Ku</w:t>
      </w:r>
      <w:r>
        <w:rPr>
          <w:lang w:val="id_ID" w:bidi="id_ID"/>
        </w:rPr>
        <w:t>." Ini tidak berarti bahwa Yesus adalah ayah orang itu. Itu adalah cara yang ramah untuk menyapa orang itu.</w:t>
      </w:r>
    </w:p>
    <w:p>
      <w:pPr/>
      <w:r>
        <w:rPr>
          <w:lang w:val="id_ID" w:bidi="id_ID"/>
        </w:rPr>
      </w:r>
      <w:r>
        <w:rPr>
          <w:lang w:val="id_ID" w:bidi="id_ID"/>
        </w:rPr>
        <w:t xml:space="preserve">"Dosa-dosamu diampuni" berarti bahwa Yesus menghapus </w:t>
      </w:r>
      <w:r>
        <w:rPr>
          <w:b/>
          <w:lang w:val="id_ID" w:bidi="id_ID"/>
        </w:rPr>
        <w:t>dosa</w:t>
      </w:r>
      <w:r>
        <w:rPr>
          <w:lang w:val="id_ID" w:bidi="id_ID"/>
        </w:rPr>
        <w:t xml:space="preserve"> orang itu, atau tindakan ketidaktaatan terhadap Allah. Dalam </w:t>
      </w:r>
      <w:r>
        <w:rPr>
          <w:b/>
          <w:lang w:val="id_ID" w:bidi="id_ID"/>
        </w:rPr>
        <w:t>pengampunan</w:t>
      </w:r>
      <w:r>
        <w:rPr>
          <w:lang w:val="id_ID" w:bidi="id_ID"/>
        </w:rPr>
        <w:t xml:space="preserve">, orang yang diperlakukan dengan tidak benar mengesampingkan haknya dan tidak menghukum orang yang bersalah kepadanya setimpal dengan kesalahannya. Gunakan kata-kata yang sama untuk pengampunan dan dosa seperti yang Anda lakukan di perikop-perikop sebelumnya. Lihat Daftar Kata Utama untuk definisi yang lebih lengkap tentang </w:t>
      </w:r>
      <w:r>
        <w:rPr>
          <w:lang w:val="id_ID" w:bidi="id_ID"/>
        </w:rPr>
        <w:t xml:space="preserve">pengampunan </w:t>
      </w:r>
      <w:r>
        <w:rPr>
          <w:lang w:val="id_ID" w:bidi="id_ID"/>
        </w:rPr>
        <w:t xml:space="preserve">dan </w:t>
      </w:r>
      <w:r>
        <w:rPr>
          <w:lang w:val="id_ID" w:bidi="id_ID"/>
        </w:rPr>
        <w:t>dosa</w:t>
      </w:r>
      <w:r>
        <w:rPr>
          <w:lang w:val="id_ID" w:bidi="id_ID"/>
        </w:rPr>
        <w:t>.</w:t>
      </w:r>
    </w:p>
    <w:p>
      <w:pPr/>
      <w:r>
        <w:rPr>
          <w:lang w:val="id_ID" w:bidi="id_ID"/>
        </w:rPr>
      </w:r>
      <w:r>
        <w:rPr>
          <w:b/>
          <w:lang w:val="id_ID" w:bidi="id_ID"/>
        </w:rPr>
        <w:t>Ahli-ahli Taurat,</w:t>
      </w:r>
      <w:r>
        <w:rPr>
          <w:lang w:val="id_ID" w:bidi="id_ID"/>
        </w:rPr>
        <w:t xml:space="preserve">para pengajar hukum Yahudi, </w:t>
      </w:r>
      <w:r>
        <w:rPr>
          <w:b/>
          <w:lang w:val="id_ID" w:bidi="id_ID"/>
        </w:rPr>
        <w:t>berkata kepada diri mereka sendiri</w:t>
      </w:r>
      <w:r>
        <w:rPr>
          <w:lang w:val="id_ID" w:bidi="id_ID"/>
        </w:rPr>
        <w:t xml:space="preserve">, "Orang ini </w:t>
      </w:r>
      <w:r>
        <w:rPr>
          <w:b/>
          <w:lang w:val="id_ID" w:bidi="id_ID"/>
        </w:rPr>
        <w:t>menghujat</w:t>
      </w:r>
      <w:r>
        <w:rPr>
          <w:lang w:val="id_ID" w:bidi="id_ID"/>
        </w:rPr>
        <w:t xml:space="preserve">." </w:t>
      </w:r>
    </w:p>
    <w:p>
      <w:pPr/>
      <w:r>
        <w:rPr>
          <w:lang w:val="id_ID" w:bidi="id_ID"/>
        </w:rPr>
      </w:r>
      <w:r>
        <w:rPr>
          <w:lang w:val="id_ID" w:bidi="id_ID"/>
        </w:rPr>
        <w:t xml:space="preserve">Gunakan kata yang sama untuk </w:t>
      </w:r>
      <w:r>
        <w:rPr>
          <w:b/>
          <w:lang w:val="id_ID" w:bidi="id_ID"/>
        </w:rPr>
        <w:t>ahli Taurat</w:t>
      </w:r>
      <w:r>
        <w:rPr>
          <w:lang w:val="id_ID" w:bidi="id_ID"/>
        </w:rPr>
        <w:t xml:space="preserve"> seperti yang Anda gunakan dalam perikop-perikop sebelumnya. Lihat Daftar Kata Utama untuk definisi yang lebih lengkap tentang</w:t>
      </w:r>
      <w:r>
        <w:rPr>
          <w:lang w:val="id_ID" w:bidi="id_ID"/>
        </w:rPr>
        <w:t xml:space="preserve"> ahli Taurat</w:t>
      </w:r>
      <w:r>
        <w:rPr>
          <w:lang w:val="id_ID" w:bidi="id_ID"/>
        </w:rPr>
        <w:t>.</w:t>
      </w:r>
    </w:p>
    <w:p>
      <w:pPr/>
      <w:r>
        <w:rPr>
          <w:lang w:val="id_ID" w:bidi="id_ID"/>
        </w:rPr>
      </w:r>
      <w:r>
        <w:rPr>
          <w:lang w:val="id_ID" w:bidi="id_ID"/>
        </w:rPr>
        <w:t>"</w:t>
      </w:r>
      <w:r>
        <w:rPr>
          <w:b/>
          <w:lang w:val="id_ID" w:bidi="id_ID"/>
        </w:rPr>
        <w:t>Berkata dalam hati</w:t>
      </w:r>
      <w:r>
        <w:rPr>
          <w:lang w:val="id_ID" w:bidi="id_ID"/>
        </w:rPr>
        <w:t>" berarti bahwa mereka sedang memikirkannya dalam pikiran mereka. Dalam bahasa Anda, Anda mungkin perlu menggunakan bagian tubuh atau ungkapan yang berbeda untuk menggambarkan tempat seseorang berpikir.</w:t>
      </w:r>
    </w:p>
    <w:p>
      <w:pPr/>
      <w:r>
        <w:rPr>
          <w:lang w:val="id_ID" w:bidi="id_ID"/>
        </w:rPr>
      </w:r>
      <w:r>
        <w:rPr>
          <w:b/>
          <w:lang w:val="id_ID" w:bidi="id_ID"/>
        </w:rPr>
        <w:t xml:space="preserve">Penghujatan </w:t>
      </w:r>
      <w:r>
        <w:rPr>
          <w:lang w:val="id_ID" w:bidi="id_ID"/>
        </w:rPr>
        <w:t xml:space="preserve">adalah sengaja mengatakan sesuatu yang merusak reputasi seseorang. Ketika seseorang menghujat Allah, mereka tidak menghormati Allah dan membuat Allah kurang agung. Menghujat adalah menghina Allah. Dalam contoh ini, menghujat merujuk pada Yesus yang menunjukkan otoritas Allah yang sama dengan mengampuni dosa-dosa orang lumpuh itu. Lihat Daftar Kata Utama untuk definisi yang lebih lengkap tentang </w:t>
      </w:r>
      <w:r>
        <w:rPr>
          <w:lang w:val="id_ID" w:bidi="id_ID"/>
        </w:rPr>
        <w:t>penghujatan</w:t>
      </w:r>
      <w:r>
        <w:rPr>
          <w:lang w:val="id_ID" w:bidi="id_ID"/>
        </w:rPr>
        <w:t>.</w:t>
      </w:r>
    </w:p>
    <w:p>
      <w:pPr/>
      <w:r>
        <w:rPr>
          <w:lang w:val="id_ID" w:bidi="id_ID"/>
        </w:rPr>
      </w:r>
      <w:r>
        <w:rPr>
          <w:lang w:val="id_ID" w:bidi="id_ID"/>
        </w:rPr>
        <w:t>Yesus mengetahui apa yang orang-orang Farisi sedang pikirkan. Jadi, Dia berkata kepada mereka, "</w:t>
      </w:r>
      <w:r>
        <w:rPr>
          <w:b/>
          <w:lang w:val="id_ID" w:bidi="id_ID"/>
        </w:rPr>
        <w:t>Anak Manusia</w:t>
      </w:r>
      <w:r>
        <w:rPr>
          <w:lang w:val="id_ID" w:bidi="id_ID"/>
        </w:rPr>
        <w:t xml:space="preserve"> berkuasa mengampuni dosa." Yesus menyebut diri-Nya Anak Manusia karena Dia adalah manusia dan mewakili semua orang. Tetapi Yesus juga memiliki hakikat dan otoritas Allah. Gunakan kata yang sama untuk Anak Manusia yang telah Anda gunakan pada perikop-perikop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 xml:space="preserve">Kerumunan orang melihat bahwa Yesus menyembuhkan orang yang lumpuh itu dan mereka </w:t>
      </w:r>
      <w:r>
        <w:rPr>
          <w:b/>
          <w:lang w:val="id_ID" w:bidi="id_ID"/>
        </w:rPr>
        <w:t>takut</w:t>
      </w:r>
      <w:r>
        <w:rPr>
          <w:lang w:val="id_ID" w:bidi="id_ID"/>
        </w:rPr>
        <w:t xml:space="preserve">. Dalam contoh ini, "takut" berarti "takut akan Allah." </w:t>
      </w:r>
      <w:r>
        <w:rPr>
          <w:b/>
          <w:lang w:val="id_ID" w:bidi="id_ID"/>
        </w:rPr>
        <w:t>Takut akan Allah</w:t>
      </w:r>
      <w:r>
        <w:rPr>
          <w:lang w:val="id_ID" w:bidi="id_ID"/>
        </w:rPr>
        <w:t xml:space="preserve"> berarti memiliki sikap yang menghormati, memuliakan, dan menghargai Allah. Ini menunjukkan rasa hormat yang kudus atau ketakutan akan hukuman. Orang-orang mungkin takut kepada Allah dengan cara yang positif karena mereka sangat menghormati-Nya dan menaati-Nya karena Dia Mahamulia. Orang-orang mungkin takut kepada Allah dengan cara yang negatif karena mereka takut bahwa jika mereka tidak menaati-Nya, Dia akan menghukum mereka. Lihat Daftar Kata Utama untuk definisi yang lebih lengkap tentang </w:t>
      </w:r>
      <w:r>
        <w:rPr>
          <w:lang w:val="id_ID" w:bidi="id_ID"/>
        </w:rPr>
        <w:t>takut akan Allah</w:t>
      </w:r>
      <w:r>
        <w:rPr>
          <w:lang w:val="id_ID" w:bidi="id_ID"/>
        </w:rPr>
        <w:t>.</w:t>
      </w:r>
    </w:p>
    <w:p>
      <w:pPr/>
      <w:r>
        <w:rPr>
          <w:lang w:val="id_ID" w:bidi="id_ID"/>
        </w:rPr>
      </w:r>
      <w:r>
        <w:rPr>
          <w:lang w:val="id_ID" w:bidi="id_ID"/>
        </w:rPr>
        <w:t xml:space="preserve">Kerumunan orang "memuji dan memuliakan Allah." Ini adalah tanggapan terhadap rasa takut akan Allah yang positif dari mereka. Mereka menghormati Allah karena Allah telah memberikan otoritas ini kepada Yesus. Gunakan kata yang sama untuk </w:t>
      </w:r>
      <w:r>
        <w:rPr>
          <w:b/>
          <w:lang w:val="id_ID" w:bidi="id_ID"/>
        </w:rPr>
        <w:t>memuliakan</w:t>
      </w:r>
      <w:r>
        <w:rPr>
          <w:lang w:val="id_ID" w:bidi="id_ID"/>
        </w:rPr>
        <w:t xml:space="preserve"> seperti yang Anda gunakan dalam perikop-perikop sebelumnya. Lihat Daftar Kata Utama untuk definisi yang lebih lengkap tentang </w:t>
      </w:r>
      <w:r>
        <w:rPr>
          <w:lang w:val="id_ID" w:bidi="id_ID"/>
        </w:rPr>
        <w:t>memuliakan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9:9–13</w:t>
      </w:r>
      <w:r>
        <w:rPr>
          <w:lang w:val="id_ID" w:bidi="id_ID"/>
        </w:rPr>
      </w:r>
    </w:p>
    <w:p>
      <w:pPr>
        <w:pStyle w:val="Heading3"/>
      </w:pPr>
      <w:r>
        <w:rPr>
          <w:lang w:val="id_ID" w:bidi="id_ID"/>
        </w:rPr>
        <w:t>Dengar dan Renungkan</w:t>
      </w:r>
    </w:p>
    <w:p>
      <w:pPr/>
      <w:r>
        <w:rPr>
          <w:lang w:val="id_ID" w:bidi="id_ID"/>
        </w:rPr>
      </w:r>
      <w:r>
        <w:rPr>
          <w:lang w:val="id_ID" w:bidi="id_ID"/>
        </w:rPr>
        <w:t>Dengarkan Matius 9:9–13 dan renungkan dalam hati Anda. Dengarkanlah teks ini tiga kali (dalam tiga terjemahan yang berbeda, jika memungkinkan). Lalu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 yang kisah ini katakan kepada kita tentang Allah atau Yesus?</w:t>
      </w:r>
    </w:p>
    <w:p>
      <w:pPr>
        <w:pStyle w:val="ListBullet"/>
        <w:spacing w:line="240" w:lineRule="auto"/>
        <w:ind w:left="720"/>
      </w:pPr>
      <w:r>
        <w:rPr>
          <w:lang w:val="id_ID" w:bidi="id_ID"/>
        </w:rPr>
      </w:r>
      <w:r>
        <w:rPr>
          <w:lang w:val="id_ID" w:bidi="id_ID"/>
        </w:rPr>
        <w:t>Apa yang diceritakan kisah ini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Yesus menyembuhkan seorang yang lumpuh di Kapernaum. Ketika orang-orang melihat penyembuhan itu, mereka memuji Allah dan memberikan kemuliaan kepada-Nya karena memberikan otoritas seperti itu kepada Yesus. Dalam perikop ini, Matius, penulis kitab ini dalam Alkitab, menggambarkan bagaimana ia bertemu dengan Yesus dan menjadi salah satu pengikut Yesus yang terdekat.</w:t>
      </w:r>
    </w:p>
    <w:p>
      <w:pPr/>
      <w:r>
        <w:rPr>
          <w:lang w:val="id_ID" w:bidi="id_ID"/>
        </w:rPr>
      </w:r>
      <w:r>
        <w:rPr>
          <w:lang w:val="id_ID" w:bidi="id_ID"/>
        </w:rPr>
        <w:t>Dalam kisah nyata ini, Matius memberikan satu contoh tentang Yesus yang mengundang orang-orang berdosa untuk berhenti berdosa dan mulai mengikut Yesus.</w:t>
      </w:r>
    </w:p>
    <w:p>
      <w:pPr/>
      <w:r>
        <w:rPr>
          <w:lang w:val="id_ID" w:bidi="id_ID"/>
        </w:rPr>
      </w:r>
      <w:r>
        <w:rPr>
          <w:lang w:val="id_ID" w:bidi="id_ID"/>
        </w:rPr>
        <w:t>Yesus pergi dari sana, meninggalkan Kapernaum, dan mungkin sekali sedang berjalan di tepi danau. Yesus melihat Matius sedang duduk di rumah cukai. Matius adalah seorang Yahudi yang mengumpulkan pajak untuk pemerintah Romawi. Para pemungut cukai mungkin mengambil uang dari para pedagang dan nelayan yang menjual produk mereka di pasar. Rumah cukai mungkin adalah sebuah meja kecil di bawah sebuah tempat perteduhan di mana para pemungut cukai menerima pajak dari orang-orang. Yesus berkata kepada Matius, "Ikutlah Aku." Yesus ingin Matius pergi bersama-Nya dan menjadi murid-Nya. Matius bangun, berdiri, dan mengikut Yesus.</w:t>
      </w:r>
    </w:p>
    <w:p>
      <w:pPr/>
      <w:r>
        <w:rPr>
          <w:lang w:val="id_ID" w:bidi="id_ID"/>
        </w:rPr>
      </w:r>
      <w:r>
        <w:rPr>
          <w:lang w:val="id_ID" w:bidi="id_ID"/>
        </w:rPr>
        <w:t xml:space="preserve">Tunjukkan foto atau gambar </w:t>
      </w:r>
      <w:r>
        <w:rPr>
          <w:lang w:val="id_ID" w:bidi="id_ID"/>
        </w:rPr>
        <w:t>rumah cukai</w:t>
      </w:r>
      <w:r>
        <w:rPr>
          <w:lang w:val="id_ID" w:bidi="id_ID"/>
        </w:rPr>
        <w:t>.</w:t>
      </w:r>
    </w:p>
    <w:p>
      <w:pPr/>
      <w:r>
        <w:rPr>
          <w:lang w:val="id_ID" w:bidi="id_ID"/>
        </w:rPr>
      </w:r>
      <w:r>
        <w:rPr>
          <w:lang w:val="id_ID" w:bidi="id_ID"/>
        </w:rPr>
        <w:t>Yesus dan murid-murid-Nya duduk makan. Dalam budaya Yahudi, orang-orang biasanya berbaring miring di sofa rendah atau bantal di samping meja tempat mereka makan. Mereka mungkin berbaring dengan kepala bertumpu pada satu siku. Mereka mungkin berada di rumah Matius. Ketika mereka sedang makan, "lihatlah," banyak pemungut cukai dan orang-orang berdosa datang. Lihatlah adalah satu kata yang digunakan Matius untuk menunjukkan bahwa sesuatu yang luar biasa atau yang tidak terduga akan segera terjadi. Dalam peristiwa ini, tidak disangka bahwa Yesus dan para murid-Nya sedang makan bersama banyak pemungut cukai dan orang-orang berdosa. Tidak ada yang menyukai para pemungut cuaki karena mereka biasanya tidak jujur dan mengambil lebih dari bagian mereka dari masyarakat. Para pemungut cukai dianggap berada dalam kategori yang sama dengan para pembunuh dan pencuri. Orang-orang berdosa adalah orang-orang yang hidup dalam dosa, atau tidak bermoral. Baik para pemungut cukai maupun orang-orang berdosa dianggap sebagai orang-orang buangan, atau yang tidak diinginkan, dalam masyarakat Yahudi.</w:t>
      </w:r>
    </w:p>
    <w:p>
      <w:pPr/>
      <w:r>
        <w:rPr>
          <w:lang w:val="id_ID" w:bidi="id_ID"/>
        </w:rPr>
      </w:r>
      <w:r>
        <w:rPr>
          <w:lang w:val="id_ID" w:bidi="id_ID"/>
        </w:rPr>
        <w:t>Mari berhenti sejenak dan diskusikan alasan-alasan mengapa seseorang dianggap sebagai orang buangan, atau tidak diinginkan, dalam budaya Anda. Jenis kegiatan apa saja yang mereka lakukan? Ke mana mereka akan pergi? Bagaimana orang lain menanggapi mereka?</w:t>
      </w:r>
    </w:p>
    <w:p>
      <w:pPr/>
      <w:r>
        <w:rPr>
          <w:lang w:val="id_ID" w:bidi="id_ID"/>
        </w:rPr>
      </w:r>
      <w:r>
        <w:rPr>
          <w:lang w:val="id_ID" w:bidi="id_ID"/>
        </w:rPr>
        <w:t>Beberapa orang Farisi, yang sedang berjalan lewat, melihat Yesus di rumah Matius. Mereka berkata kepada murid-murid Yesus, "Mengapa gurumu makan bersama-sama dengan pemungut cukai dan orang berdosa?" Orang-orang Farisi adalah salah satu kelompok pemimpin agama yang paling berpengaruh di Israel. Orang-orang Farisi menganggap siapa pun yang tidak mengikuti hukum mereka yang ketat tentang kebersihan religius sebagai orang-orang berdosa. Orang-orang Farisi percaya bahwa mereka akan menjadi najis kalau bergaul dengan para pemungut cukai dan orang-orang berdosa. Bagi orang-orang Farisi, siapa pun yang dengan sadar makan bersama para pemungut cukai dan orang-orang berdosa berarti menerima mereka. Dengan melakukan ini, Yesus terlihat seolah-olah Dia adalah salah satu dari mereka. Orang-orang Farisi tidak mengajukan pertanyaan ini untuk menerima jawaban. Mereka sedang mengkritik Yesus. Orang-orang Farisi ingin semua orang berpikir bahwa Yesus salah karena makan bersama orang-orang buangan. Orang-orang Farisi ingin semua orang tahu bahwa mereka tidak menyetujui Yesus makan bersama para pemungut cukai dan orang-orang berdosa.</w:t>
      </w:r>
    </w:p>
    <w:p>
      <w:pPr/>
      <w:r>
        <w:rPr>
          <w:lang w:val="id_ID" w:bidi="id_ID"/>
        </w:rPr>
      </w:r>
      <w:r>
        <w:rPr>
          <w:lang w:val="id_ID" w:bidi="id_ID"/>
        </w:rPr>
        <w:t>Berhenti dan diskusikan apa artinya makan bersama seseorang dalam budaya Anda. Apa pentingnya makan bersama seseorang? Apakah ada makna khusus ketika diundang ke rumah seseorang? Hal-hal apa sajakah yang dibicarakan saat Anda makan?</w:t>
      </w:r>
    </w:p>
    <w:p>
      <w:pPr/>
      <w:r>
        <w:rPr>
          <w:lang w:val="id_ID" w:bidi="id_ID"/>
        </w:rPr>
      </w:r>
      <w:r>
        <w:rPr>
          <w:lang w:val="id_ID" w:bidi="id_ID"/>
        </w:rPr>
        <w:t>Yesus mendengar apa yang orang-orang Farisi tanyakan kepada murid-murid-Nya. Yesus menjawab pertanyaan orang-orang Farisi dengan sebuah peribahasa, satu ucapan bijak yang berisi pengajaran. Dia berkata, "Bukan orang sehat yang memerlukan tabib, tetapi orang sakit." Yesus menggunakan penyakit fisik untuk menggambarkan kebutuhan rohani. Seorang berdosa membutuhkan Yesus untuk menangani kebutuhan rohani mereka, sama seperti seseorang yang sakit membutuhkan seorang dokter untuk mengobati penyakit mereka. Yesus mengutip Nabi Hosea ketika Dia berkata, "Pergilah dan pelajarilah arti firman ini: Yang Kukehendaki ialah belas kasihan dan bukan persembahan." "Pergilah dan pelajarilah arti firman ini" secara umum digunakan oleh guru-guru Yahudi. Itu berarti bahwa pelajar harus memperhatikan dengan seksama makna yang sebenarnya dari sebuah perikop. Belas kasihan adalah menunjukkan kasih sayang kepada mereka yang menderita atau yang membutuhkan. Sebuah persembahan adalah sesuatu yang diberikan kepada Allah untuk bersyukur kepada-Nya atau meminta pengampunan. Itu bisa berupa persembahan darah, membunuh dan membakar seekor hewan, atau persembahan tanpa darah seperti gandum. Yesus menggunakan kata-kata Hosea untuk menunjukkan bahwa Allah menginginkan orang-orang menempatkan nilai yang lebih tinggi pada kasih dan belas kasihan daripada pada kebersihan ritual atau aturan agama. Yesus juga berkata, "Karena Aku datang bukan untuk memanggil orang benar, melainkan orang berdosa." Kebenaran merujuk pada kedudukan yang benar, atau tidak adanya status bersalah. Dalam Alkitab, orang-orang tidak akan pernah bisa menjadi benar dengan usaha mereka sendiri, atau dengan melakukan cukup banyak hal yang baik. Hanya hubungan yang benar dengan Allah yang dapat membuat seseorang benar. Yesus ingin orang-orang Farisi, dan semua orang lain, tahu bahwa tujuan pelayanan-Nya adalah mengundang orang-orang berdosa untuk berhenti berdosa dan menjadi salah satu dari murid-murid-Nya.</w:t>
      </w:r>
    </w:p>
    <w:p>
      <w:pPr/>
      <w:r>
        <w:rPr>
          <w:lang w:val="id_ID" w:bidi="id_ID"/>
        </w:rPr>
      </w:r>
      <w:r>
        <w:rPr>
          <w:lang w:val="id_ID" w:bidi="id_ID"/>
        </w:rPr>
        <w:t>Berhenti dan diskusikan apa artinya menunjukkan belas kasihan. Bagikan kisah tentang saat Anda atau seseorang yang Anda kenal sedang menderita atau membutuhkan bantuan. Hal-hal apa saja yang menyebabkan penderitaan atau kebutuhan tersebut? Bagaimana seseorang menunjukkan belas kasihan kepada orang yang menderita itu? Bagaimana orang yang menderita itu menanggapi belas kasihan?</w:t>
      </w:r>
    </w:p>
    <w:p>
      <w:pPr/>
      <w:r>
        <w:rPr>
          <w:lang w:val="id_ID" w:bidi="id_ID"/>
        </w:rPr>
      </w:r>
      <w:r>
        <w:rPr>
          <w:lang w:val="id_ID" w:bidi="id_ID"/>
        </w:rPr>
        <w:t>Peristiwa ini mengajarkan kita bahwa Yesus ingin semua orang mengikut-Nya termasuk orang-orang buangan, orang-orang yang dianggap tidak diinginkan oleh masyarakat.</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sedang berjalan menyusuri tepi danau. Dia melihat Matius, dan berkata kepadanya, "Ikutlah Aku." Matius meninggalkan rumah cukai dan mengikut Yesus.</w:t>
      </w:r>
    </w:p>
    <w:p>
      <w:pPr/>
      <w:r>
        <w:rPr>
          <w:lang w:val="id_ID" w:bidi="id_ID"/>
        </w:rPr>
      </w:r>
      <w:r>
        <w:rPr>
          <w:b/>
          <w:lang w:val="id_ID" w:bidi="id_ID"/>
        </w:rPr>
        <w:t>Adegan kedua:</w:t>
      </w:r>
      <w:r>
        <w:rPr>
          <w:lang w:val="id_ID" w:bidi="id_ID"/>
        </w:rPr>
        <w:t xml:space="preserve"> Yesus dan para murid-Nya sedang makan di rumah Matius. Beberapa orang Farisi mengkritik Yesus karena makan bersama para pemungut cukai dan orang-orang berdosa.</w:t>
      </w:r>
    </w:p>
    <w:p>
      <w:pPr/>
      <w:r>
        <w:rPr>
          <w:lang w:val="id_ID" w:bidi="id_ID"/>
        </w:rPr>
      </w:r>
      <w:r>
        <w:rPr>
          <w:b/>
          <w:lang w:val="id_ID" w:bidi="id_ID"/>
        </w:rPr>
        <w:t>Adegan ketiga:</w:t>
      </w:r>
      <w:r>
        <w:rPr>
          <w:lang w:val="id_ID" w:bidi="id_ID"/>
        </w:rPr>
        <w:t xml:space="preserve"> Yesus menanggapi kritik orang-orang Farisi.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Matius</w:t>
      </w:r>
    </w:p>
    <w:p>
      <w:pPr>
        <w:pStyle w:val="ListBullet"/>
        <w:spacing w:line="240" w:lineRule="auto"/>
        <w:ind w:left="720"/>
      </w:pPr>
      <w:r>
        <w:rPr>
          <w:lang w:val="id_ID" w:bidi="id_ID"/>
        </w:rPr>
      </w:r>
      <w:r>
        <w:rPr>
          <w:lang w:val="id_ID" w:bidi="id_ID"/>
        </w:rPr>
        <w:t>Para pemungut cukai dan orang-orang berdosa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Murid-murid Yesus yang terdekat</w:t>
      </w:r>
    </w:p>
    <w:p>
      <w:pPr/>
      <w:r>
        <w:rPr>
          <w:lang w:val="id_ID" w:bidi="id_ID"/>
        </w:rPr>
      </w:r>
      <w:r>
        <w:rPr>
          <w:lang w:val="id_ID" w:bidi="id_ID"/>
        </w:rPr>
        <w:t>Dalam sesi ini, minta kelompok untuk membuat papan cerita, menggambar, atau menggunakan semacam alat peraga (benda-benda yang dapat Anda pindah-pindahkan seperti batu, kayu, mainan anak-anak) untuk memvisualisasikan kisah dan adegan di dalamnya.</w:t>
      </w:r>
    </w:p>
    <w:p>
      <w:pPr/>
      <w:r>
        <w:rPr>
          <w:lang w:val="id_ID" w:bidi="id_ID"/>
        </w:rPr>
      </w:r>
      <w:r>
        <w:rPr>
          <w:lang w:val="id_ID" w:bidi="id_ID"/>
        </w:rPr>
        <w:t>Ingatlah bahwa Yesus mungkin sekali sedang berjalan di tepi Danau Galilea.</w:t>
      </w:r>
    </w:p>
    <w:p>
      <w:pPr/>
      <w:r>
        <w:rPr>
          <w:lang w:val="id_ID" w:bidi="id_ID"/>
        </w:rPr>
      </w:r>
      <w:r>
        <w:rPr>
          <w:lang w:val="id_ID" w:bidi="id_ID"/>
        </w:rPr>
        <w:t>Penting untuk mengingat apa yang Matius lakukan ketika Yesus mengatakan "Ikutlah Aku."</w:t>
      </w:r>
    </w:p>
    <w:p>
      <w:pPr/>
      <w:r>
        <w:rPr>
          <w:lang w:val="id_ID" w:bidi="id_ID"/>
        </w:rPr>
      </w:r>
      <w:r>
        <w:rPr>
          <w:lang w:val="id_ID" w:bidi="id_ID"/>
        </w:rPr>
        <w:t>Penting untuk mengingat bahwa Matius menggunakan kata "lihatlah" untuk menunjukkan bahwa sesuatu yang tidak terduga atau mengejutkan akan terjadi. Dalam peristiwa ini, kedatangan banyak pemungut cukai dan orang-orang berdosa untuk makan bersama Yesus adalah hal yang tidak diduga.</w:t>
      </w:r>
    </w:p>
    <w:p>
      <w:pPr/>
      <w:r>
        <w:rPr>
          <w:lang w:val="id_ID" w:bidi="id_ID"/>
        </w:rPr>
      </w:r>
      <w:r>
        <w:rPr>
          <w:lang w:val="id_ID" w:bidi="id_ID"/>
        </w:rPr>
        <w:t>Penting untuk mengingat bahwa para pemungut cukai dan orang-orang berdosa adalah orang-orang buangan.</w:t>
      </w:r>
    </w:p>
    <w:p>
      <w:pPr/>
      <w:r>
        <w:rPr>
          <w:lang w:val="id_ID" w:bidi="id_ID"/>
        </w:rPr>
      </w:r>
      <w:r>
        <w:rPr>
          <w:lang w:val="id_ID" w:bidi="id_ID"/>
        </w:rPr>
        <w:t>Penting untuk diingat bahwa orang-orang Farisi tidak sedang makan di rumah Matius. Penting untuk mengingat bahwa orang-orang Farisi adalah salah satu kelompok pemimpin agama yang paling berpengaruh di Israel. Ingatlah apa yang mereka katakan kepada murid-murid Yesus.</w:t>
      </w:r>
    </w:p>
    <w:p>
      <w:pPr/>
      <w:r>
        <w:rPr>
          <w:lang w:val="id_ID" w:bidi="id_ID"/>
        </w:rPr>
      </w:r>
      <w:r>
        <w:rPr>
          <w:lang w:val="id_ID" w:bidi="id_ID"/>
        </w:rPr>
        <w:t>Ingatlah bahwa Yesus menanggapi orang-orang Farisi dengan satu peribahasa, atau ucapan bijak yang berisi satu pengajaran.</w:t>
      </w:r>
    </w:p>
    <w:p>
      <w:pPr/>
      <w:r>
        <w:rPr>
          <w:lang w:val="id_ID" w:bidi="id_ID"/>
        </w:rPr>
      </w:r>
      <w:r>
        <w:rPr>
          <w:lang w:val="id_ID" w:bidi="id_ID"/>
        </w:rPr>
        <w:t>Penting untuk mengingat bahwa Yesus mengatakan kepada para pemimpin agama untuk pergi dan belajar apa artinya bahwa Allah menginginkan belas kasihan dan bukan persembahan. "Pergilah dan pelajarilah" adalah cara umum yang digunakan para guru Yahudi untuk meminta para murid memperhatikan dengan lebih seksama makna suatu perikop.</w:t>
      </w:r>
    </w:p>
    <w:p>
      <w:pPr/>
      <w:r>
        <w:rPr>
          <w:lang w:val="id_ID" w:bidi="id_ID"/>
        </w:rPr>
      </w:r>
      <w:r>
        <w:rPr>
          <w:lang w:val="id_ID" w:bidi="id_ID"/>
        </w:rPr>
        <w:t>Penting untuk diingat bahwa ketika Yesus berkata, "Karena Aku datang bukan untuk memanggil orang benar, melainkan orang berdosa." Yesus ingin menunjukkan bahwa Ia sedang menggenapi apa yang dikatakan dalam nubuat Hosea.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Matius</w:t>
      </w:r>
    </w:p>
    <w:p>
      <w:pPr>
        <w:pStyle w:val="ListBullet"/>
        <w:spacing w:line="240" w:lineRule="auto"/>
        <w:ind w:left="720"/>
      </w:pPr>
      <w:r>
        <w:rPr>
          <w:lang w:val="id_ID" w:bidi="id_ID"/>
        </w:rPr>
      </w:r>
      <w:r>
        <w:rPr>
          <w:lang w:val="id_ID" w:bidi="id_ID"/>
        </w:rPr>
        <w:t>Para pemungut cukai dan orang-orang berdosa</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 xml:space="preserve">Murid-murid terdekat Yesus </w:t>
      </w:r>
    </w:p>
    <w:p>
      <w:pPr/>
      <w:r>
        <w:rPr>
          <w:lang w:val="id_ID" w:bidi="id_ID"/>
        </w:rPr>
      </w:r>
      <w:r>
        <w:rPr>
          <w:lang w:val="id_ID" w:bidi="id_ID"/>
        </w:rPr>
        <w:t>Minta tim untuk memerankan kisah ini dua kali. Mereka harus memerankannya ke dalam bahasa sasaran terjemahan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yang penting atau sulit dari kisah atau teks tersebut yang harus diperagakan dan tidak boleh dilewatkan. Bantu tim untuk mengingat bagian-bagian dari kisah tersebut.</w:t>
      </w:r>
    </w:p>
    <w:p>
      <w:pPr/>
      <w:r>
        <w:rPr>
          <w:lang w:val="id_ID" w:bidi="id_ID"/>
        </w:rPr>
      </w:r>
      <w:r>
        <w:rPr>
          <w:lang w:val="id_ID" w:bidi="id_ID"/>
        </w:rPr>
        <w:t>Ketika Yesus sedang berjalan di tepi danau, Dia melihat Matius di tempat pemungutan cukai. Yesus mengatakan kepada Matius, "Ikutlah Aku." Jadi, Matius berdiri dan mulai mengikut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Matius,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dan para murid-Nya sampai di rumah Matius untuk makan malam. Beberapa orang Farisi melihat Yesus makan bersama para pemungut cukai dan orang-orang berdosa.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Farisi,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Orang-orang Farisi mengatakan kepada murid-murid Yesus bahwa adalah salah bagi Yesus untuk makan bersama para pemungut cukai dan orang-orang berdosa.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menanggapi orang-orang Farisi dengan mengatakan kepada mereka untuk meneliti dan mempelajari makna Kitab Suci dan bahwa Dia datang untuk memanggil para pemungut cukai dan orang-orang berdosa.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Farisi, "Bagaimana perasaan kalian?" Anda mungkin mendengar hal-hal seperti:</w:t>
      </w:r>
    </w:p>
    <w:p>
      <w:pPr>
        <w:pStyle w:val="ListBullet"/>
        <w:spacing w:line="240" w:lineRule="auto"/>
        <w:ind w:left="720"/>
      </w:pPr>
      <w:r>
        <w:rPr>
          <w:lang w:val="id_ID" w:bidi="id_ID"/>
        </w:rPr>
      </w:r>
      <w:r>
        <w:rPr>
          <w:lang w:val="id_ID" w:bidi="id_ID"/>
        </w:rPr>
        <w:t>Tanyakan kepada para aktor yang memerankan para pemungut cukai dan orang-orang berdosa,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Yesus sedang berjalan di tepi danau dan melihat Matius. </w:t>
      </w:r>
      <w:r>
        <w:rPr>
          <w:b/>
          <w:lang w:val="id_ID" w:bidi="id_ID"/>
        </w:rPr>
        <w:t>Matius</w:t>
      </w:r>
      <w:r>
        <w:rPr>
          <w:lang w:val="id_ID" w:bidi="id_ID"/>
        </w:rPr>
        <w:t xml:space="preserve"> adalah penulis kitab ini dalam Alkitab. Matius adalah salah satu dari dua belas </w:t>
      </w:r>
      <w:r>
        <w:rPr>
          <w:lang w:val="id_ID" w:bidi="id_ID"/>
        </w:rPr>
        <w:t>murid</w:t>
      </w:r>
      <w:r>
        <w:rPr>
          <w:lang w:val="id_ID" w:bidi="id_ID"/>
        </w:rPr>
        <w:t xml:space="preserve"> yang mengikut Yesus ke mana-mana. Yesus berkata kepada Matius, "Ikutlah Aku." Matius berdiri dan mengikut Yesus. Ini berarti Matius segera mulai menjadi salah satu murid Yesus. Gunakan kata yang sama untuk </w:t>
      </w:r>
      <w:r>
        <w:rPr>
          <w:b/>
          <w:lang w:val="id_ID" w:bidi="id_ID"/>
        </w:rPr>
        <w:t>mengikut</w:t>
      </w:r>
      <w:r>
        <w:rPr>
          <w:lang w:val="id_ID" w:bidi="id_ID"/>
        </w:rPr>
        <w:t xml:space="preserve"> seperti yang Anda gunakan dalam perikop-perikop sebelumnya.</w:t>
      </w:r>
    </w:p>
    <w:p>
      <w:pPr/>
      <w:r>
        <w:rPr>
          <w:lang w:val="id_ID" w:bidi="id_ID"/>
        </w:rPr>
      </w:r>
      <w:r>
        <w:rPr>
          <w:lang w:val="id_ID" w:bidi="id_ID"/>
        </w:rPr>
        <w:t>"Lihatlah, para pemungut cukai dan orang-orang berdosa sedang duduk makan bersama Yesus."</w:t>
      </w:r>
    </w:p>
    <w:p>
      <w:pPr/>
      <w:r>
        <w:rPr>
          <w:lang w:val="id_ID" w:bidi="id_ID"/>
        </w:rPr>
      </w:r>
      <w:r>
        <w:rPr>
          <w:b/>
          <w:lang w:val="id_ID" w:bidi="id_ID"/>
        </w:rPr>
        <w:t>Lihatlah</w:t>
      </w:r>
      <w:r>
        <w:rPr>
          <w:lang w:val="id_ID" w:bidi="id_ID"/>
        </w:rPr>
        <w:t xml:space="preserve"> menunjukkan bahwa sesuatu yang luar biasa atau tidak terduga sedang terjadi. Fakta bahwa para pemungut cukai dan orang-orang berdosa duduk bersama Yesus adalah hal yang tidak diduga.</w:t>
      </w:r>
    </w:p>
    <w:p>
      <w:pPr/>
      <w:r>
        <w:rPr>
          <w:lang w:val="id_ID" w:bidi="id_ID"/>
        </w:rPr>
      </w:r>
      <w:r>
        <w:rPr>
          <w:b/>
          <w:lang w:val="id_ID" w:bidi="id_ID"/>
        </w:rPr>
        <w:t>Berbaring sambil bersandar di meja</w:t>
      </w:r>
      <w:r>
        <w:rPr>
          <w:lang w:val="id_ID" w:bidi="id_ID"/>
        </w:rPr>
        <w:t xml:space="preserve"> berarti makan bersama seseorang. Dalam budaya Yahudi, orang-orang biasanya berbaring miring di sofa rendah atau bantal di samping meja tempat mereka makan. Kepala mereka mungkin ditopang dengan satu tangan yang bertumpu pada siku. Posisi ini khususnya digunakan ketika mereka sedang menyantap hidangan istimewa. Gunakan kata yang sama untuk "berbaring dengan bersandar pada meja" yang telah Anda gunakan pada perikop-perikop sebelumnya.</w:t>
      </w:r>
    </w:p>
    <w:p>
      <w:pPr/>
      <w:r>
        <w:rPr>
          <w:lang w:val="id_ID" w:bidi="id_ID"/>
        </w:rPr>
      </w:r>
      <w:r>
        <w:rPr>
          <w:lang w:val="id_ID" w:bidi="id_ID"/>
        </w:rPr>
        <w:t xml:space="preserve">Seorang </w:t>
      </w:r>
      <w:r>
        <w:rPr>
          <w:b/>
          <w:lang w:val="id_ID" w:bidi="id_ID"/>
        </w:rPr>
        <w:t>pemungut cukai</w:t>
      </w:r>
      <w:r>
        <w:rPr>
          <w:lang w:val="id_ID" w:bidi="id_ID"/>
        </w:rPr>
        <w:t xml:space="preserve"> dianggap sebagai pengkhianat oleh orang-orang Yahudi lainnya karena mereka bekerja untuk pemerintah Romawi. Para pemungut cukai tidak dapat lagi menjadi hakim atau saksi di pengadilan, mereka tidak dapat lagi beribadah di sinagoge bersama orang lain, dan mereka dianggap aib atau kenistaan bagi keluarga mereka. Para pemungut cukai dan orang-orang berdosa sering dikelompokkan bersama karena para pemungut cukai itu korup, dan orang-orang berdosa itu tidak bermoral. Gunakan kata yang sama untuk pemungut cukai seperti yang Anda gunakan pada perikop-perikop sebelumnya. </w:t>
      </w:r>
    </w:p>
    <w:p>
      <w:pPr/>
      <w:r>
        <w:rPr>
          <w:lang w:val="id_ID" w:bidi="id_ID"/>
        </w:rPr>
      </w:r>
      <w:r>
        <w:rPr>
          <w:b/>
          <w:lang w:val="id_ID" w:bidi="id_ID"/>
        </w:rPr>
        <w:t>Orang berdosa</w:t>
      </w:r>
      <w:r>
        <w:rPr>
          <w:lang w:val="id_ID" w:bidi="id_ID"/>
        </w:rPr>
        <w:t xml:space="preserve"> merujuk kepada orang-orang Yahudi yang tidak bermoral dan tidak mengikuti hukum Yahudi. Orang-orang berdosa dalam kisah ini tidak mengikuti hukum-hukum ketat orang Farisi tentang kemurnian seremonial. Orang-orang Farisi melihat hal ini sebagai dosa. Gunakan kata yang sama untuk orang-orang berdosa seperti yang Anda gunakan dalam perikop-perikop sebelumnya. Lihat Daftar Kata Utama untuk definisi yang lebih lengkap tentang </w:t>
      </w:r>
      <w:r>
        <w:rPr>
          <w:lang w:val="id_ID" w:bidi="id_ID"/>
        </w:rPr>
        <w:t>dosa</w:t>
      </w:r>
      <w:r>
        <w:rPr>
          <w:lang w:val="id_ID" w:bidi="id_ID"/>
        </w:rPr>
        <w:t>.</w:t>
      </w:r>
    </w:p>
    <w:p>
      <w:pPr/>
      <w:r>
        <w:rPr>
          <w:lang w:val="id_ID" w:bidi="id_ID"/>
        </w:rPr>
      </w:r>
      <w:r>
        <w:rPr>
          <w:b/>
          <w:lang w:val="id_ID" w:bidi="id_ID"/>
        </w:rPr>
        <w:t>Orang-orang Farisi</w:t>
      </w:r>
      <w:r>
        <w:rPr>
          <w:lang w:val="id_ID" w:bidi="id_ID"/>
        </w:rPr>
        <w:t xml:space="preserve"> mengatakan kepada murid-murid Yesus bahwa adalah salah bagi Yesus untuk makan bersama para pemungut cukai dan orang-orang berdosa. Orang-orang Farisi adalah kelompok pemimpin agama yang paling berpengaruh di Israel. Mereka mengakui tradisi-tradisi dan hukum agama baik yang tertulis maupun yang lisan. Gunakan kata yang sama untuk orang-orang Farisi seperti yang Anda gunakan dalam perikop-perikop sebelumnya. Lihat Daftar Kata Utama untuk definisi yang lebih lengkap tentang </w:t>
      </w:r>
      <w:r>
        <w:rPr>
          <w:lang w:val="id_ID" w:bidi="id_ID"/>
        </w:rPr>
        <w:t>orang-orang Farisi</w:t>
      </w:r>
      <w:r>
        <w:rPr>
          <w:lang w:val="id_ID" w:bidi="id_ID"/>
        </w:rPr>
        <w:t>.</w:t>
      </w:r>
    </w:p>
    <w:p>
      <w:pPr/>
      <w:r>
        <w:rPr>
          <w:lang w:val="id_ID" w:bidi="id_ID"/>
        </w:rPr>
      </w:r>
      <w:r>
        <w:rPr>
          <w:lang w:val="id_ID" w:bidi="id_ID"/>
        </w:rPr>
        <w:t>"Pergilah dan pelajarilah apa arti firman ini," berarti bahwa murid harus memperhatikan dengan seksama makna yang sebenarnya dari sebuah perikop. Dalam hal ini itulah yang ditulis Nabi Hosea dalam Perjanjian Lama. "Yang Kukehendaki ialah belas kasihan, dan bukan persembahan."</w:t>
      </w:r>
    </w:p>
    <w:p>
      <w:pPr/>
      <w:r>
        <w:rPr>
          <w:lang w:val="id_ID" w:bidi="id_ID"/>
        </w:rPr>
      </w:r>
      <w:r>
        <w:rPr>
          <w:b/>
          <w:lang w:val="id_ID" w:bidi="id_ID"/>
        </w:rPr>
        <w:t>Belas kasihan</w:t>
      </w:r>
      <w:r>
        <w:rPr>
          <w:lang w:val="id_ID" w:bidi="id_ID"/>
        </w:rPr>
        <w:t xml:space="preserve"> adalah menunjukkan kasih sayang kepada mereka yang menderita atau yang membutuhkan. Gunakan kata yang sama untuk belas kasihan seperti yang Anda gunakan dalam perikop-perikop sebelumnya. Lihat Daftar Kata Utama untuk definisi yang lebih lengkap tentang </w:t>
      </w:r>
      <w:r>
        <w:rPr>
          <w:lang w:val="id_ID" w:bidi="id_ID"/>
        </w:rPr>
        <w:t>belas kasihan</w:t>
      </w:r>
      <w:r>
        <w:rPr>
          <w:lang w:val="id_ID" w:bidi="id_ID"/>
        </w:rPr>
        <w:t xml:space="preserve"> .</w:t>
      </w:r>
    </w:p>
    <w:p>
      <w:pPr/>
      <w:r>
        <w:rPr>
          <w:lang w:val="id_ID" w:bidi="id_ID"/>
        </w:rPr>
      </w:r>
      <w:r>
        <w:rPr>
          <w:b/>
          <w:lang w:val="id_ID" w:bidi="id_ID"/>
        </w:rPr>
        <w:t>Persembahan</w:t>
      </w:r>
      <w:r>
        <w:rPr>
          <w:lang w:val="id_ID" w:bidi="id_ID"/>
        </w:rPr>
        <w:t xml:space="preserve"> adalah sesuatu yang diberikan kepada Allah untuk bersyukur kepada-Nya atau meminta pengampunan. Itu bisa berupa persembahan darah, membunuh dan membakar seekor binatang. Korban binatang adalah kebiasaan umum dalam Perjanjian Lama. Ada juga korban tanpa darah seperti gandum atau dupa. Gunakan kata yang sama untuk persembahan seperti yang telah Anda gunakan sebelumnya. Lihat Daftar Kata Utama untuk definisi yang lebih lengkap tentang </w:t>
      </w:r>
      <w:r>
        <w:rPr>
          <w:lang w:val="id_ID" w:bidi="id_ID"/>
        </w:rPr>
        <w:t>persembahan</w:t>
      </w:r>
      <w:r>
        <w:rPr>
          <w:lang w:val="id_ID" w:bidi="id_ID"/>
        </w:rPr>
        <w:t>.</w:t>
      </w:r>
    </w:p>
    <w:p>
      <w:pPr/>
      <w:r>
        <w:rPr>
          <w:lang w:val="id_ID" w:bidi="id_ID"/>
        </w:rPr>
      </w:r>
      <w:r>
        <w:rPr>
          <w:lang w:val="id_ID" w:bidi="id_ID"/>
        </w:rPr>
        <w:t>"Karena Aku datang bukan untuk memanggil orang benar, melainkan orang berdosa."</w:t>
      </w:r>
    </w:p>
    <w:p>
      <w:pPr/>
      <w:r>
        <w:rPr>
          <w:lang w:val="id_ID" w:bidi="id_ID"/>
        </w:rPr>
      </w:r>
      <w:r>
        <w:rPr>
          <w:lang w:val="id_ID" w:bidi="id_ID"/>
        </w:rPr>
        <w:t xml:space="preserve">Dalam Perjanjian Lama, </w:t>
      </w:r>
      <w:r>
        <w:rPr>
          <w:b/>
          <w:lang w:val="id_ID" w:bidi="id_ID"/>
        </w:rPr>
        <w:t xml:space="preserve">kebenaran </w:t>
      </w:r>
      <w:r>
        <w:rPr>
          <w:lang w:val="id_ID" w:bidi="id_ID"/>
        </w:rPr>
        <w:t xml:space="preserve">didasarkan pada hubungan antara Allah dengan manusia. Kebenaran adalah hubungan yang benar dengan Allah. Kebenaran merujuk pada kedudukan yang benar dengan Allah, atau tidak adanya status bersalah. Dalam Alkitab, manusia tidak akan pernah bisa menjadi benar dengan usaha mereka sendiri, atau dengan melakukan cukup banyak hal yang baik. Lihat Daftar Kata Utama untuk definisi yang lebih lengkap tentang </w:t>
      </w:r>
      <w:r>
        <w:rPr>
          <w:lang w:val="id_ID" w:bidi="id_ID"/>
        </w:rPr>
        <w:t>kebenaran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9:14–17</w:t>
      </w:r>
      <w:r>
        <w:rPr>
          <w:lang w:val="id_ID" w:bidi="id_ID"/>
        </w:rPr>
      </w:r>
    </w:p>
    <w:p>
      <w:pPr>
        <w:pStyle w:val="Heading3"/>
      </w:pPr>
      <w:r>
        <w:rPr>
          <w:lang w:val="id_ID" w:bidi="id_ID"/>
        </w:rPr>
        <w:t>Dengar dan Renungkan</w:t>
      </w:r>
    </w:p>
    <w:p>
      <w:pPr/>
      <w:r>
        <w:rPr>
          <w:lang w:val="id_ID" w:bidi="id_ID"/>
        </w:rPr>
      </w:r>
      <w:r>
        <w:rPr>
          <w:lang w:val="id_ID" w:bidi="id_ID"/>
        </w:rPr>
        <w:t>Dengarkan Matius 9:14–17 dan renungkan dalam hati Anda. Dengarlah teks sebanyak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Yesus mengundang Matius untuk mengikut-Nya. Kemudian, Yesus dan para murid-Nya pergi ke rumah Matius untuk makan. Beberapa orang Farisi melihat Yesus dan bertanya kepada para murid-Nya mengapa Dia makan bersama para pemungut cukai dan orang-orang berdosa.</w:t>
      </w:r>
    </w:p>
    <w:p>
      <w:pPr/>
      <w:r>
        <w:rPr>
          <w:lang w:val="id_ID" w:bidi="id_ID"/>
        </w:rPr>
      </w:r>
      <w:r>
        <w:rPr>
          <w:lang w:val="id_ID" w:bidi="id_ID"/>
        </w:rPr>
        <w:t xml:space="preserve">Dalam kisah nyata ini, Yesus menggunakan perbandingan yang menunjukkan apa yang Ia ajarkan adalah cara baru untuk mengabdikan diri kepada Allah. </w:t>
      </w:r>
    </w:p>
    <w:p>
      <w:pPr/>
      <w:r>
        <w:rPr>
          <w:lang w:val="id_ID" w:bidi="id_ID"/>
        </w:rPr>
      </w:r>
      <w:r>
        <w:rPr>
          <w:lang w:val="id_ID" w:bidi="id_ID"/>
        </w:rPr>
        <w:t>Setelah orang-orang Farisi mempertanyakan murid-murid Yesus, para pengikut Yohanes Pembaptis mendekati Yesus. Mereka bertanya, "Mengapa kami dan orang Farisi berpuasa, tetapi murid-murid-Mu tidak?" Puasa adalah tidak makan sebagai cara untuk menunjukkan pengabdian kepada Allah. Orang-orang berpuasa untuk merendahkan diri mereka, atau menunjukkan kesedihan karena dosa, atau mencari Allah. Para pengikut Yohanes Pembaptis secara tidak langsung menuduh para pengikut Yesus tidak menunjukkan pengabdian kepada Allah. Yesus menjawab mereka dengan satu perbandingan. Dia berkata, "Dapatkah sahabat-sahabat mempelai laki-laki berdukacita selama mempelai itu bersama mereka." Yesus menggambarkan diri-Nya sebagai seorang laki-laki yang akan menikah, sang mempelai laki-laki. Yesus menggambarkan para murid-Nya sebagai tamu pesta pernikahan yang merayakan pernikahan-Nya.</w:t>
      </w:r>
    </w:p>
    <w:p>
      <w:pPr/>
      <w:r>
        <w:rPr>
          <w:lang w:val="id_ID" w:bidi="id_ID"/>
        </w:rPr>
      </w:r>
      <w:r>
        <w:rPr>
          <w:lang w:val="id_ID" w:bidi="id_ID"/>
        </w:rPr>
        <w:t>Berhenti sejenak dan diskusikan pernikahan dalam budaya Anda. Ceritakan kisah-kisah tentang cara orang-orang merayakan pesta pernikahan. Apakah ada tradisi yang penting untuk dipelihara?</w:t>
      </w:r>
    </w:p>
    <w:p>
      <w:pPr/>
      <w:r>
        <w:rPr>
          <w:lang w:val="id_ID" w:bidi="id_ID"/>
        </w:rPr>
      </w:r>
      <w:r>
        <w:rPr>
          <w:lang w:val="id_ID" w:bidi="id_ID"/>
        </w:rPr>
        <w:t>Yesus berada bersama para murid-Nya. Jadi, tidak perlu bagi mereka untuk berpuasa. Yesus juga berkata, "Tetapi waktunya akan datang mempelai itu diambil dari mereka pada waktu itulah mereka akan berpuasa." Ini menyiratkan bahwa Yesus akan diambil dari para pengikut-Nya pada suatu hari di masa depan. Para murid-Nya akan berpuasa ketika Dia pergi untuk menunjukkan kesedihan mereka.</w:t>
      </w:r>
    </w:p>
    <w:p>
      <w:pPr/>
      <w:r>
        <w:rPr>
          <w:lang w:val="id_ID" w:bidi="id_ID"/>
        </w:rPr>
      </w:r>
      <w:r>
        <w:rPr>
          <w:lang w:val="id_ID" w:bidi="id_ID"/>
        </w:rPr>
        <w:t>Berhenti sejenak dan diskusikan bagaimana cara menunjukkan kesedihan dalam budaya Anda. Hal-hal apa saja yang menyebabkan kesedihan? Ceritakan kisah-kisah tentang bagaimana Anda menunjukkan kesedihan.</w:t>
      </w:r>
    </w:p>
    <w:p>
      <w:pPr/>
      <w:r>
        <w:rPr>
          <w:lang w:val="id_ID" w:bidi="id_ID"/>
        </w:rPr>
      </w:r>
      <w:r>
        <w:rPr>
          <w:lang w:val="id_ID" w:bidi="id_ID"/>
        </w:rPr>
        <w:t>Yesus terus mengajar dengan berbicara dalam perumpamaan. Perumpamaan adalah kisah khusus yang diceritakan oleh Yesus. Ia menggunakan hal-hal sehari-hari untuk menggambarkan hal-hal yang lebih mendalam tentang Allah. Yesus membandingkan ajaran-ajaran yang lama, dan cara lama untuk menunjukkan pengabdian kepada Allah, dengan sehelai baju yang tua. Dia membandingkan ajaran-Nya yang baru tentang hidup yang benar di hadapan Allah dengan kain penambal yang dipotong dari sepotong baju yang baru. Ketika seseorang mencuci baju itu dengan tambalan baru di atasnya, tambalan itu akan menyusut dan robek dari baju yang tua. Tetapi tambalan yang lama tidak akan menyusut ketika dicuci. Jadi, tambalan lama akan tetap terhubung baju itu.</w:t>
      </w:r>
    </w:p>
    <w:p>
      <w:pPr/>
      <w:r>
        <w:rPr>
          <w:lang w:val="id_ID" w:bidi="id_ID"/>
        </w:rPr>
      </w:r>
      <w:r>
        <w:rPr>
          <w:lang w:val="id_ID" w:bidi="id_ID"/>
        </w:rPr>
        <w:t>Yesus juga membandingkan cara lama untuk menunjukkan pengabdian kepada Allah, dan ajaran yang lama, dengan kantong kulit yang lama. Kantong kulit adalah sebuah wadah yang terbuat dari kulit hewan yang digunakan orang untuk menyimpan anggur. Yesus membandingkan ajaran baru-Nya tentang hidup yang benar di hadapan Allah dengan anggur baru. Anggur adalah minuman fermentasi yang terbuat dari buah anggur.</w:t>
      </w:r>
    </w:p>
    <w:p>
      <w:pPr/>
      <w:r>
        <w:rPr>
          <w:lang w:val="id_ID" w:bidi="id_ID"/>
        </w:rPr>
      </w:r>
      <w:r>
        <w:rPr>
          <w:lang w:val="id_ID" w:bidi="id_ID"/>
        </w:rPr>
        <w:t xml:space="preserve">Orang-orang Yahudi tahu bahwa ketika anggur baru dimasukkan ke dalam kantong kulit yang lama, kantong kulit itu akan pecah terbuka. Anggur yang baru mengembang ketika berfermentasi, dan kantong kulit yang baru akan mengembang ketika anggur yang baru itu berfermentasi. Tetapi kantong kulit yang lama telah mengembang. Jadi, anggur yang baru akan selalu mengembang dan memecahkan kantong kulit yang lama. Yesus membandingkan cara hidup yang lama dengan ajaran yang baru dari Yesus sebagai dua hal yang tidak selalu sejalan, atau tidak dapat berjalan beriringan. Perbandingan ini menunjukkan kepada kita bahwa apa yang Yesus ajarkan adalah cara baru untuk pengabdian dan hidup yang benar dengan Allah. Ajaran Yesus menyenangkan dan dapat diterima oleh Allah, tetapi apa yang Yesus ajarkan tentang hidup yang benar dengan Allah tidak dapat ditambahkan ke cara hidup yang lama dari seseorang. </w:t>
      </w:r>
    </w:p>
    <w:p>
      <w:pPr/>
      <w:r>
        <w:rPr>
          <w:lang w:val="id_ID" w:bidi="id_ID"/>
        </w:rPr>
      </w:r>
      <w:r>
        <w:rPr>
          <w:lang w:val="id_ID" w:bidi="id_ID"/>
        </w:rPr>
        <w:t xml:space="preserve">Tunjukkan gambar </w:t>
      </w:r>
      <w:r>
        <w:rPr>
          <w:lang w:val="id_ID" w:bidi="id_ID"/>
        </w:rPr>
        <w:t>kantong kulit anggur</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Para pengikut Yohanes Pembaptis bertanya kepada Yesus mengapa murid-murid-Nya tidak berpuasa seperti yang dilakukan orang lain. Yesus mulai mengajar mereka tentang puasa.</w:t>
      </w:r>
    </w:p>
    <w:p>
      <w:pPr/>
      <w:r>
        <w:rPr>
          <w:lang w:val="id_ID" w:bidi="id_ID"/>
        </w:rPr>
      </w:r>
      <w:r>
        <w:rPr>
          <w:b/>
          <w:lang w:val="id_ID" w:bidi="id_ID"/>
        </w:rPr>
        <w:t>Adegan kedua:</w:t>
      </w:r>
      <w:r>
        <w:rPr>
          <w:lang w:val="id_ID" w:bidi="id_ID"/>
        </w:rPr>
        <w:t xml:space="preserve"> Yesus menyampaikan perumpamaan-perumpamaan untuk menjelaskan bahwa ajaran-Nya berbeda dari tradisi Yahudi yang lama.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Para pengikut Yohanes Pembaptis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 xml:space="preserve">Dalam sesi ini, mintalah kelompok untuk membuat papan cerita, membuat gambar, atau menggunakan semacam alat peraga (benda-benda yang dapat Anda pindah-pindahkan seperti batu, kayu, mainan anak-anak) untuk memvisualisasikan kisah dan adegan di dalamnya. </w:t>
      </w:r>
    </w:p>
    <w:p>
      <w:pPr/>
      <w:r>
        <w:rPr>
          <w:lang w:val="id_ID" w:bidi="id_ID"/>
        </w:rPr>
      </w:r>
      <w:r>
        <w:rPr>
          <w:lang w:val="id_ID" w:bidi="id_ID"/>
        </w:rPr>
        <w:t>Suatu hari, murid-murid Yohanes Pembaptis datang kepada Yesus. Penting untuk mengingat pertanyaan yang mereka ajukan kepada Yesus.</w:t>
      </w:r>
    </w:p>
    <w:p>
      <w:pPr/>
      <w:r>
        <w:rPr>
          <w:lang w:val="id_ID" w:bidi="id_ID"/>
        </w:rPr>
      </w:r>
      <w:r>
        <w:rPr>
          <w:lang w:val="id_ID" w:bidi="id_ID"/>
        </w:rPr>
        <w:t>Penting untuk mengingat bahwa orang-orang berpuasa untuk merendahkan diri mereka, atau menunjukkan kesedihan karena dosa, atau mencari Allah. Dengan bertanya kepada murid-murid Yesus mengapa mereka tidak berpuasa, para pengikut Yohanes Pembaptis mempertanyakan apakah murid-murid Yesus mengabdi kepada Allah.</w:t>
      </w:r>
    </w:p>
    <w:p>
      <w:pPr/>
      <w:r>
        <w:rPr>
          <w:lang w:val="id_ID" w:bidi="id_ID"/>
        </w:rPr>
      </w:r>
      <w:r>
        <w:rPr>
          <w:lang w:val="id_ID" w:bidi="id_ID"/>
        </w:rPr>
        <w:t>Penting untuk mengingat bahwa Yesus membandingkan diri-Nya dengan seorang laki-laki yang akan menikah dan murid-murid-Nya sebagai tamu pesta pernikahan yang bersukacita selama Yesus bersama mereka.</w:t>
      </w:r>
    </w:p>
    <w:p>
      <w:pPr/>
      <w:r>
        <w:rPr>
          <w:lang w:val="id_ID" w:bidi="id_ID"/>
        </w:rPr>
      </w:r>
      <w:r>
        <w:rPr>
          <w:lang w:val="id_ID" w:bidi="id_ID"/>
        </w:rPr>
        <w:t>Penting untuk mengingat bahwa Yesus menggunakan perumpamaan-perumpamaan untuk mengajar. Perumpamaan adalah kisah khusus yang diceritakan oleh Yesus. Ia menggunakan hal-hal sehari-hari untuk menggambarkan hal-hal yang lebih mendalam tentang Allah.</w:t>
      </w:r>
    </w:p>
    <w:p>
      <w:pPr/>
      <w:r>
        <w:rPr>
          <w:lang w:val="id_ID" w:bidi="id_ID"/>
        </w:rPr>
      </w:r>
      <w:r>
        <w:rPr>
          <w:lang w:val="id_ID" w:bidi="id_ID"/>
        </w:rPr>
        <w:t>Penting untuk mengingat bahwa Yesus membandingkan cara hidup yang lama dengan ajaran yang baru dari Yesus sebagai dua hal yang tidak selalu sejalan, atau tidak dapat berjalan beriringan.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Para pengikut Yohanes Pembaptis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tim memerankan kisah itu untuk kedua kalinya, hentikan mereka pada titik-titik yang berbeda dalam kisah itu.</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teks yang akan diperankan dan jangan dilewatkan. Bantu tim untuk mengingat bagian-bagian dari kisah tersebut.</w:t>
      </w:r>
    </w:p>
    <w:p>
      <w:pPr/>
      <w:r>
        <w:rPr>
          <w:lang w:val="id_ID" w:bidi="id_ID"/>
        </w:rPr>
      </w:r>
      <w:r>
        <w:rPr>
          <w:lang w:val="id_ID" w:bidi="id_ID"/>
        </w:rPr>
        <w:t>Setelah Yesus mengundang Matius menjadi murid-Nya, para pengikut Yohanes Pembaptis datang kepada Yesus.</w:t>
      </w:r>
    </w:p>
    <w:p>
      <w:pPr/>
      <w:r>
        <w:rPr>
          <w:lang w:val="id_ID" w:bidi="id_ID"/>
        </w:rPr>
      </w:r>
      <w:r>
        <w:rPr>
          <w:lang w:val="id_ID" w:bidi="id_ID"/>
        </w:rPr>
        <w:t>Mereka bertanya kepada Yesus, "Mengapa kami dan orang Farisi berpuasa, tetapi murid-murid-Mu tidak?"</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para pengikut Yohanes Pembaptis,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menjawab pertanyaan mereka dengan satu pertanyaan yang membandingkan diri-Nya dengan seorang mempelai laki-laki dan para pengikut-Nya dengan tamu pesta pernikahan.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Yesus,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mulai mengajar dengan menyampaikan perumpamaan-perumpamaan tentang baju dan anggur.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Tanyakan kepada para aktor yang memerankan para pengikut Yohanes Pembaptis,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sekali lagi dalam versi yang paling mudah dimengerti.</w:t>
      </w:r>
    </w:p>
    <w:p>
      <w:pPr/>
      <w:r>
        <w:rPr>
          <w:lang w:val="id_ID" w:bidi="id_ID"/>
        </w:rPr>
      </w:r>
      <w:r>
        <w:rPr>
          <w:b/>
          <w:lang w:val="id_ID" w:bidi="id_ID"/>
        </w:rPr>
        <w:t>Murid-murid</w:t>
      </w:r>
      <w:r>
        <w:rPr>
          <w:lang w:val="id_ID" w:bidi="id_ID"/>
        </w:rPr>
        <w:t xml:space="preserve"> </w:t>
      </w:r>
      <w:r>
        <w:rPr>
          <w:b/>
          <w:lang w:val="id_ID" w:bidi="id_ID"/>
        </w:rPr>
        <w:t xml:space="preserve">Yohanes Pembaptis </w:t>
      </w:r>
      <w:r>
        <w:rPr>
          <w:lang w:val="id_ID" w:bidi="id_ID"/>
        </w:rPr>
        <w:t xml:space="preserve">bertanya kepada Yesus mengapa murid-murid-Nya tidak </w:t>
      </w:r>
      <w:r>
        <w:rPr>
          <w:b/>
          <w:lang w:val="id_ID" w:bidi="id_ID"/>
        </w:rPr>
        <w:t>berpuasa</w:t>
      </w:r>
      <w:r>
        <w:rPr>
          <w:lang w:val="id_ID" w:bidi="id_ID"/>
        </w:rPr>
        <w:t xml:space="preserve"> seperti yang mereka dan </w:t>
      </w:r>
      <w:r>
        <w:rPr>
          <w:b/>
          <w:lang w:val="id_ID" w:bidi="id_ID"/>
        </w:rPr>
        <w:t>orang-orang Farisi</w:t>
      </w:r>
      <w:r>
        <w:rPr>
          <w:lang w:val="id_ID" w:bidi="id_ID"/>
        </w:rPr>
        <w:t xml:space="preserve"> lakukan.</w:t>
      </w:r>
    </w:p>
    <w:p>
      <w:pPr/>
      <w:r>
        <w:rPr>
          <w:lang w:val="id_ID" w:bidi="id_ID"/>
        </w:rPr>
      </w:r>
      <w:r>
        <w:rPr>
          <w:lang w:val="id_ID" w:bidi="id_ID"/>
        </w:rPr>
        <w:t xml:space="preserve">Seorang </w:t>
      </w:r>
      <w:r>
        <w:rPr>
          <w:b/>
          <w:lang w:val="id_ID" w:bidi="id_ID"/>
        </w:rPr>
        <w:t xml:space="preserve">murid </w:t>
      </w:r>
      <w:r>
        <w:rPr>
          <w:lang w:val="id_ID" w:bidi="id_ID"/>
        </w:rPr>
        <w:t xml:space="preserve">adalah seseorang yang mengikuti seorang guru dan belajar darinya. Gunakan kata yang sama untuk murid yang Anda gunakan dalam perikop-perikop sebelumnya. Lihat Daftar Kata Utama untuk definisi yang lebih lengkap tentang </w:t>
      </w:r>
      <w:r>
        <w:rPr>
          <w:lang w:val="id_ID" w:bidi="id_ID"/>
        </w:rPr>
        <w:t>murid</w:t>
      </w:r>
      <w:r>
        <w:rPr>
          <w:lang w:val="id_ID" w:bidi="id_ID"/>
        </w:rPr>
        <w:t>.</w:t>
      </w:r>
    </w:p>
    <w:p>
      <w:pPr/>
      <w:r>
        <w:rPr>
          <w:lang w:val="id_ID" w:bidi="id_ID"/>
        </w:rPr>
      </w:r>
      <w:r>
        <w:rPr>
          <w:b/>
          <w:lang w:val="id_ID" w:bidi="id_ID"/>
        </w:rPr>
        <w:t>Yohanes Pembaptis</w:t>
      </w:r>
      <w:r>
        <w:rPr>
          <w:lang w:val="id_ID" w:bidi="id_ID"/>
        </w:rPr>
        <w:t xml:space="preserve"> mulai berkhotbah sebelum Yesus melakukannya. </w:t>
      </w:r>
      <w:r>
        <w:rPr>
          <w:lang w:val="id_ID" w:bidi="id_ID"/>
        </w:rPr>
        <w:t>Yohanes Pembaptis</w:t>
      </w:r>
      <w:r>
        <w:rPr>
          <w:lang w:val="id_ID" w:bidi="id_ID"/>
        </w:rPr>
        <w:t xml:space="preserve"> memiliki murid-murid yang mengikutnya dan berkomitmen pada ajaran-ajarannya.</w:t>
      </w:r>
    </w:p>
    <w:p>
      <w:pPr/>
      <w:r>
        <w:rPr>
          <w:lang w:val="id_ID" w:bidi="id_ID"/>
        </w:rPr>
      </w:r>
      <w:r>
        <w:rPr>
          <w:b/>
          <w:lang w:val="id_ID" w:bidi="id_ID"/>
        </w:rPr>
        <w:t>Orang-orang Farisi</w:t>
      </w:r>
      <w:r>
        <w:rPr>
          <w:lang w:val="id_ID" w:bidi="id_ID"/>
        </w:rPr>
        <w:t xml:space="preserve"> adalah salah satu kelompok pemimpin agama yang paling berpengaruh di Israel. Orang-orang Farisi juga memiliki murid-murid. Gunakan kata yang sama untuk orang Farisi yang Anda gunakan dalam perikop-perikop sebelumnya. Lihat Daftar Kata Utama untuk definisi lebih lengkap tentang </w:t>
      </w:r>
      <w:r>
        <w:rPr>
          <w:lang w:val="id_ID" w:bidi="id_ID"/>
        </w:rPr>
        <w:t>orang Farisi</w:t>
      </w:r>
      <w:r>
        <w:rPr>
          <w:lang w:val="id_ID" w:bidi="id_ID"/>
        </w:rPr>
        <w:t>.</w:t>
      </w:r>
    </w:p>
    <w:p>
      <w:pPr/>
      <w:r>
        <w:rPr>
          <w:lang w:val="id_ID" w:bidi="id_ID"/>
        </w:rPr>
      </w:r>
      <w:r>
        <w:rPr>
          <w:b/>
          <w:lang w:val="id_ID" w:bidi="id_ID"/>
        </w:rPr>
        <w:t>Puasa</w:t>
      </w:r>
      <w:r>
        <w:rPr>
          <w:lang w:val="id_ID" w:bidi="id_ID"/>
        </w:rPr>
        <w:t xml:space="preserve"> adalah tidak makan sebagai cara untuk menunjukkan pengabdian kepada Allah. Gunakan kata yang sama untuk puasa yang Anda gunakan pada perikop-perikop sebelumnya. Lihat Daftar Kata Utama untuk definisi yang lebih lengkap tentang </w:t>
      </w:r>
      <w:r>
        <w:rPr>
          <w:lang w:val="id_ID" w:bidi="id_ID"/>
        </w:rPr>
        <w:t>puasa</w:t>
      </w:r>
      <w:r>
        <w:rPr>
          <w:lang w:val="id_ID" w:bidi="id_ID"/>
        </w:rPr>
        <w:t>.</w:t>
      </w:r>
    </w:p>
    <w:p>
      <w:pPr/>
      <w:r>
        <w:rPr>
          <w:lang w:val="id_ID" w:bidi="id_ID"/>
        </w:rPr>
      </w:r>
      <w:r>
        <w:rPr>
          <w:lang w:val="id_ID" w:bidi="id_ID"/>
        </w:rPr>
        <w:t>Yesus menjawab pertanyaan itu dengan membandingkan diri-Nya dengan seorang mempelai laki-laki, atau seorang laki-laki yang akan menikah. Yesus membandingkan para murid-Nya dengan para tamu pesta pernikahan yang tidak dapat menunjukkan kesedihan dengan berpuasa selama mempelai laki-laki bersama mereka.</w:t>
      </w:r>
    </w:p>
    <w:p>
      <w:pPr/>
      <w:r>
        <w:rPr>
          <w:lang w:val="id_ID" w:bidi="id_ID"/>
        </w:rPr>
      </w:r>
      <w:r>
        <w:rPr>
          <w:lang w:val="id_ID" w:bidi="id_ID"/>
        </w:rPr>
        <w:t xml:space="preserve">Yesus membandingkan cara-cara lama, dan ajaran-ajaran lama, dengan kantong kulit </w:t>
      </w:r>
      <w:r>
        <w:rPr>
          <w:b/>
          <w:lang w:val="id_ID" w:bidi="id_ID"/>
        </w:rPr>
        <w:t>yang lama</w:t>
      </w:r>
      <w:r>
        <w:rPr>
          <w:lang w:val="id_ID" w:bidi="id_ID"/>
        </w:rPr>
        <w:t xml:space="preserve">. Kantong kulit adalah satu wadah yang terbuat dari kulit hewan yang orang-orang gunakan untuk menyimpan anggur. Ketika kantong kulit masih baru, kantong itu dapat mengembang dengan mudah karena lembut. Ketika kantong kulit sudah tua, kantong kulit itu kaku sehingga tidak akan mengembang. Yesus membandingkan ajaran-Nya yang baru dengan </w:t>
      </w:r>
      <w:r>
        <w:rPr>
          <w:b/>
          <w:lang w:val="id_ID" w:bidi="id_ID"/>
        </w:rPr>
        <w:t>anggur</w:t>
      </w:r>
      <w:r>
        <w:rPr>
          <w:lang w:val="id_ID" w:bidi="id_ID"/>
        </w:rPr>
        <w:t xml:space="preserve"> baru. </w:t>
      </w:r>
      <w:r>
        <w:rPr>
          <w:lang w:val="id_ID" w:bidi="id_ID"/>
        </w:rPr>
        <w:t>Anggur</w:t>
      </w:r>
      <w:r>
        <w:rPr>
          <w:lang w:val="id_ID" w:bidi="id_ID"/>
        </w:rPr>
        <w:t xml:space="preserve"> adalah minuman fermentasi yang terbuat dari buah anggur. Anggur dibuat di dalam </w:t>
      </w:r>
      <w:r>
        <w:rPr>
          <w:lang w:val="id_ID" w:bidi="id_ID"/>
        </w:rPr>
        <w:t>tempat pemerasan anggur</w:t>
      </w:r>
      <w:r>
        <w:rPr>
          <w:lang w:val="id_ID" w:bidi="id_ID"/>
        </w:rPr>
        <w:t xml:space="preserve">. Orang-orang menggali lubang pada batu. Mereka memasukkan buah anggur ke dalam lubang, lalu menginjak-injaknya sampai hancur. Jus itu keluar dari lubang di bagian bawah dan disimpan dalam kantong kulit baru sampai jus itu berfermentasi. Anggur yang baru mengembang ketika berfermentasi, dan kantong kulit yang baru akan mengembang ketika anggur yang baru itu berfermentasi.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9:18–26</w:t>
      </w:r>
      <w:r>
        <w:rPr>
          <w:lang w:val="id_ID" w:bidi="id_ID"/>
        </w:rPr>
      </w:r>
    </w:p>
    <w:p>
      <w:pPr>
        <w:pStyle w:val="Heading3"/>
      </w:pPr>
      <w:r>
        <w:rPr>
          <w:lang w:val="id_ID" w:bidi="id_ID"/>
        </w:rPr>
        <w:t>Dengar dan Renungkan</w:t>
      </w:r>
    </w:p>
    <w:p>
      <w:pPr/>
      <w:r>
        <w:rPr>
          <w:lang w:val="id_ID" w:bidi="id_ID"/>
        </w:rPr>
      </w:r>
      <w:r>
        <w:rPr>
          <w:lang w:val="id_ID" w:bidi="id_ID"/>
        </w:rPr>
        <w:t>Dengarkan Matius 9:18–26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Dalam kisah nyata ini, Matius memberikan contoh-contoh tentang kuasa Yesus atas penyakit dan kematian. Perikop ini juga menunjukkan kepada kita bahwa iman, percaya kepada Yesus, adalah penting.</w:t>
      </w:r>
    </w:p>
    <w:p>
      <w:pPr/>
      <w:r>
        <w:rPr>
          <w:lang w:val="id_ID" w:bidi="id_ID"/>
        </w:rPr>
      </w:r>
      <w:r>
        <w:rPr>
          <w:lang w:val="id_ID" w:bidi="id_ID"/>
        </w:rPr>
        <w:t>Dalam perikop sebelumnya, Yesus ditanya mengapa murid-murid-Nya tidak berpuasa seperti orang lain. Yesus menjawab pertanyaan itu dengan perbandingan-perbandingan yang menunjukkan ajaran-Nya adalah cara baru untuk menunjukkan pengabdian kepada Allah.</w:t>
      </w:r>
    </w:p>
    <w:p>
      <w:pPr/>
      <w:r>
        <w:rPr>
          <w:lang w:val="id_ID" w:bidi="id_ID"/>
        </w:rPr>
      </w:r>
      <w:r>
        <w:rPr>
          <w:lang w:val="id_ID" w:bidi="id_ID"/>
        </w:rPr>
        <w:t>Ketika Yesus berbicara kepada para murid Yohanes, lihatlah, atau tiba-tiba, seorang pejabat atau pemuka Yahudi, berlutut di depan Yesus. "Lihatlah" menunjukkan bahwa sesuatu yang luar biasa atau tidak terduga akan terjadi. Datangnya seorang pejabat Yahudi kepada Yesus adalah hal yang tidak diduga. Pejabat Yahudi itu mungkin sekali adalah pemimpin satu Sinagoge, atau tempat ibadah Yahudi. Berlutut di hadapan seseorang adalah satu cara untuk menghormati mereka. Ini juga menunjukkan kerendahan hati dan keinginan agar permohonan dapat dikabulkan.</w:t>
      </w:r>
    </w:p>
    <w:p>
      <w:pPr/>
      <w:r>
        <w:rPr>
          <w:lang w:val="id_ID" w:bidi="id_ID"/>
        </w:rPr>
      </w:r>
      <w:r>
        <w:rPr>
          <w:lang w:val="id_ID" w:bidi="id_ID"/>
        </w:rPr>
        <w:t>Berhenti dan diskusikan cara Anda menunjukkan rasa hormat kepada seseorang dalam budaya Anda. Apa saja alasan-alasan Anda untuk menunjukkan rasa hormat kepada mereka?</w:t>
      </w:r>
    </w:p>
    <w:p>
      <w:pPr/>
      <w:r>
        <w:rPr>
          <w:lang w:val="id_ID" w:bidi="id_ID"/>
        </w:rPr>
      </w:r>
      <w:r>
        <w:rPr>
          <w:lang w:val="id_ID" w:bidi="id_ID"/>
        </w:rPr>
        <w:t>Anak perempuan pejabat Yahudi yang meninggal itu mungkin sekali meninggal beberapa menit sebelum ia datang kepada Yesus. Dia berkata kepada Yesus, "Anakku perempuan baru saja meninggal, tetapi datanglah dan letakkanlah tangan-Mu atasnya, maka ia akan hidup." Dia ingin Yesus menjamah anak perempuannya dan membuatnya hidup kembali. Yesus berdiri dari tempat mereka berada dan mengikuti pejabat Yahudi itu ke rumahnya.</w:t>
      </w:r>
    </w:p>
    <w:p>
      <w:pPr/>
      <w:r>
        <w:rPr>
          <w:lang w:val="id_ID" w:bidi="id_ID"/>
        </w:rPr>
      </w:r>
      <w:r>
        <w:rPr>
          <w:lang w:val="id_ID" w:bidi="id_ID"/>
        </w:rPr>
        <w:t>Sementara Yesus dan para murid-Nya sedang berjalan bersama orang itu ke rumahnya, seorang perempuan yang menderita pendarahan selama dua belas tahun mendekati Yesus untuk menyentuh jumbai jubah-Nya. Dia menyentuh jumbai, atau benang-benang, di bagian bawah jubah-Nya. Perempuan itu terus mengalami pendarahan. Pendarahan ini mungkin berasal dari kandungannya.</w:t>
      </w:r>
    </w:p>
    <w:p>
      <w:pPr/>
      <w:r>
        <w:rPr>
          <w:lang w:val="id_ID" w:bidi="id_ID"/>
        </w:rPr>
      </w:r>
      <w:r>
        <w:rPr>
          <w:lang w:val="id_ID" w:bidi="id_ID"/>
        </w:rPr>
        <w:t>Berhenti dan diskusikan dalam budaya Anda bagaimana pendarahan semacam ini akan dijelaskan dengan cara yang tepat.</w:t>
      </w:r>
    </w:p>
    <w:p>
      <w:pPr/>
      <w:r>
        <w:rPr>
          <w:lang w:val="id_ID" w:bidi="id_ID"/>
        </w:rPr>
      </w:r>
      <w:r>
        <w:rPr>
          <w:lang w:val="id_ID" w:bidi="id_ID"/>
        </w:rPr>
        <w:t>Perempuan itu berkata dalam hatinya, atau memikirkan hal ini dalam pikiran, "Asal kujamah saja jubah-Nya, aku akan sembuh." Yesus menatapnya, setelah perempuan itu menjamah benang-benang jubah-Nya, dan berkata, "Teguhkanlah hatimu, hai anak-Ku." Yesus bukan ayah dari perempuan itu. Menyebut perempuan itu "anak" adalah cara yang sopan untuk menyapanya. Yesus berkata kepadanya, "Imanmu telah menyelamatkan engkau." Ini menunjukkan bahwa ia disembuhkan dari pendarahan yang sering terjadi karena ia percaya kepada Yesus. Perempuan itu langsung sembuh. Dia sembuh segera setelah ia menyentuh jubah Yesus. Perempuan yang menderita pendarahan itu dianggap najis secara religius, atau secara ritual. Najis berarti tidak layak untuk melayani Allah atau berada di masyarakat. Dalam budaya Yahudi, siapa pun yang berhubungan dengan seseorang yang najis akan menjadi najis. Tetapi Yesus membuatnya tahir karena ia sembuh.</w:t>
      </w:r>
    </w:p>
    <w:p>
      <w:pPr/>
      <w:r>
        <w:rPr>
          <w:lang w:val="id_ID" w:bidi="id_ID"/>
        </w:rPr>
      </w:r>
      <w:r>
        <w:rPr>
          <w:lang w:val="id_ID" w:bidi="id_ID"/>
        </w:rPr>
        <w:t xml:space="preserve">Tunjukkan gambar </w:t>
      </w:r>
      <w:r>
        <w:rPr>
          <w:lang w:val="id_ID" w:bidi="id_ID"/>
        </w:rPr>
        <w:t>pakaian luar tradisional Yahudi</w:t>
      </w:r>
      <w:r>
        <w:rPr>
          <w:lang w:val="id_ID" w:bidi="id_ID"/>
        </w:rPr>
        <w:t>.</w:t>
      </w:r>
    </w:p>
    <w:p>
      <w:pPr/>
      <w:r>
        <w:rPr>
          <w:lang w:val="id_ID" w:bidi="id_ID"/>
        </w:rPr>
      </w:r>
      <w:r>
        <w:rPr>
          <w:lang w:val="id_ID" w:bidi="id_ID"/>
        </w:rPr>
        <w:t>Berhenti dan diskusikan apa artinya najis dalam budaya Anda. Adakah orang-orang yang tidak layak untuk melayani Allah atau berada dalam komunitas? Apa yang membuat seseorang najis di komunitas Anda? Bagaimana orang-orang memperlakukan mereka di komunitas Anda?</w:t>
      </w:r>
    </w:p>
    <w:p>
      <w:pPr/>
      <w:r>
        <w:rPr>
          <w:lang w:val="id_ID" w:bidi="id_ID"/>
        </w:rPr>
      </w:r>
      <w:r>
        <w:rPr>
          <w:lang w:val="id_ID" w:bidi="id_ID"/>
        </w:rPr>
        <w:t>Para peniup seruling dan orang banyak yang membuat keributan, atau yang meratap dan berkabung, berada di rumah pejabat Yahudi itu ketika Yesus dan murid-murid-Nya tiba. Seruling adalah pipa dengan lubang-lubang di dalamnya. Orang-orang meniup ke dalam satu ujung seruling untuk membuat musik. Para pemain seruling dibayar untuk memainkan musik yang menyedihkan ketika seseorang meninggal. Kerumunan orang yang gaduh, atau meratap dan berkabung, adalah sekelompok orang yang dibayar untuk menangis dan mengeluarkan suara-suara lain ketika seseorang meninggal. Ini adalah cara tradisional orang-orang berkabung bagi orang mati dalam budaya Yahudi.</w:t>
      </w:r>
    </w:p>
    <w:p>
      <w:pPr/>
      <w:r>
        <w:rPr>
          <w:lang w:val="id_ID" w:bidi="id_ID"/>
        </w:rPr>
      </w:r>
      <w:r>
        <w:rPr>
          <w:lang w:val="id_ID" w:bidi="id_ID"/>
        </w:rPr>
        <w:t xml:space="preserve">Tunjukkan satu gambar </w:t>
      </w:r>
      <w:r>
        <w:rPr>
          <w:lang w:val="id_ID" w:bidi="id_ID"/>
        </w:rPr>
        <w:t>seruling</w:t>
      </w:r>
      <w:r>
        <w:rPr>
          <w:lang w:val="id_ID" w:bidi="id_ID"/>
        </w:rPr>
        <w:t>. Berhenti dan diskusikan cara orang-orang dalam budaya Anda menanggapi kematian. Hal-hal apa saja yang mungkin mereka katakan atau lakukan untuk menunjukkan kesedihan?</w:t>
      </w:r>
    </w:p>
    <w:p>
      <w:pPr/>
      <w:r>
        <w:rPr>
          <w:lang w:val="id_ID" w:bidi="id_ID"/>
        </w:rPr>
      </w:r>
      <w:r>
        <w:rPr>
          <w:lang w:val="id_ID" w:bidi="id_ID"/>
        </w:rPr>
        <w:t>Yesus mengatakan kepada orang-orang itu untuk pergi karena anak perempuan itu hanya tidur dan tidak meninggal. Yesus tahu bahwa anak itu sudah meninggal. Dia tidak memaksudkan ini secara harfiah, tetapi Yesus menggunakan bahasa simbolis karena Dia tahu bahwa Dia akan membuatnya hidup kembali. Ketika mereka menertawakan Yesus, ini adalah untuk mengejek, atau mengolok-olok-Nya.</w:t>
      </w:r>
    </w:p>
    <w:p>
      <w:pPr/>
      <w:r>
        <w:rPr>
          <w:lang w:val="id_ID" w:bidi="id_ID"/>
        </w:rPr>
      </w:r>
      <w:r>
        <w:rPr>
          <w:lang w:val="id_ID" w:bidi="id_ID"/>
        </w:rPr>
        <w:t>Berhenti dan diskusikan penggunaan bahasa simbolis dalam budaya Anda. Kata atau frasa apa saja yang digunakan untuk menggambarkan atau melambangkan kematian? Apa saja situasi lain di mana seseorang mungkin menggunakan bahasa simbolis?</w:t>
      </w:r>
    </w:p>
    <w:p>
      <w:pPr/>
      <w:r>
        <w:rPr>
          <w:lang w:val="id_ID" w:bidi="id_ID"/>
        </w:rPr>
      </w:r>
      <w:r>
        <w:rPr>
          <w:lang w:val="id_ID" w:bidi="id_ID"/>
        </w:rPr>
        <w:t>Setelah orang-orang meninggalkan rumah itu, Yesus berjalan ke tempat anak itu berbaring. Dia memegang tangannya. Anak perempuan itu bangun, atau dia berdiri, karena dia hidup kembali. Anak perempuan yang sudah mati itu akan dianggap najis. Dalam budaya Yahudi, siapa pun yang bersentuhan dengan mayat akan menjadi najis. Tetapi Yesus membuat anak perempuan pejabat Yahudi itu tahir dengan menjamahnya dan menghidupkannya kembali. Kabar, atau berita, tentang peristiwa ini diceritakan kepada setiap orang di daerah itu.</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Seorang pejabat Yahudi datang kepada Yesus dan meminta-Nya untuk membangkitkan anak perempuannya dari kematian. Yesus dan murid-murid-Nya pergi ke rumahnya.</w:t>
      </w:r>
    </w:p>
    <w:p>
      <w:pPr/>
      <w:r>
        <w:rPr>
          <w:lang w:val="id_ID" w:bidi="id_ID"/>
        </w:rPr>
      </w:r>
      <w:r>
        <w:rPr>
          <w:b/>
          <w:lang w:val="id_ID" w:bidi="id_ID"/>
        </w:rPr>
        <w:t>Adegan kedua:</w:t>
      </w:r>
      <w:r>
        <w:rPr>
          <w:lang w:val="id_ID" w:bidi="id_ID"/>
        </w:rPr>
        <w:t xml:space="preserve"> Seorang perempuan yang menderita pendarahan yang parah menyentuh jubah Yesus. Dia disembuhkan. Lalu Yesus berbicara kepadanya.</w:t>
      </w:r>
    </w:p>
    <w:p>
      <w:pPr/>
      <w:r>
        <w:rPr>
          <w:lang w:val="id_ID" w:bidi="id_ID"/>
        </w:rPr>
      </w:r>
      <w:r>
        <w:rPr>
          <w:b/>
          <w:lang w:val="id_ID" w:bidi="id_ID"/>
        </w:rPr>
        <w:t>Adegan ketiga:</w:t>
      </w:r>
      <w:r>
        <w:rPr>
          <w:lang w:val="id_ID" w:bidi="id_ID"/>
        </w:rPr>
        <w:t xml:space="preserve"> Yesus dan murid-murid-Nya tiba di rumah pejabat Yahudi. Orang-orang sedang berada di rumah, memainkan musik dan menangis. Dia menghidupkan kembali anak perempuan itu. Orang-orang menyebarkan berita tentang peristiwa itu.</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Pejabat Yahudi</w:t>
      </w:r>
    </w:p>
    <w:p>
      <w:pPr>
        <w:pStyle w:val="ListBullet"/>
        <w:spacing w:line="240" w:lineRule="auto"/>
        <w:ind w:left="720"/>
      </w:pPr>
      <w:r>
        <w:rPr>
          <w:lang w:val="id_ID" w:bidi="id_ID"/>
        </w:rPr>
      </w:r>
      <w:r>
        <w:rPr>
          <w:lang w:val="id_ID" w:bidi="id_ID"/>
        </w:rPr>
        <w:t>Seorang perempuan yang sakit pendarahan</w:t>
      </w:r>
    </w:p>
    <w:p>
      <w:pPr>
        <w:pStyle w:val="ListBullet"/>
        <w:spacing w:line="240" w:lineRule="auto"/>
        <w:ind w:left="720"/>
      </w:pPr>
      <w:r>
        <w:rPr>
          <w:lang w:val="id_ID" w:bidi="id_ID"/>
        </w:rPr>
      </w:r>
      <w:r>
        <w:rPr>
          <w:lang w:val="id_ID" w:bidi="id_ID"/>
        </w:rPr>
        <w:t>Para pemain seruling dan orang-orang yang berkabung</w:t>
      </w:r>
    </w:p>
    <w:p>
      <w:pPr>
        <w:pStyle w:val="ListBullet"/>
        <w:spacing w:line="240" w:lineRule="auto"/>
        <w:ind w:left="720"/>
      </w:pPr>
      <w:r>
        <w:rPr>
          <w:lang w:val="id_ID" w:bidi="id_ID"/>
        </w:rPr>
      </w:r>
      <w:r>
        <w:rPr>
          <w:lang w:val="id_ID" w:bidi="id_ID"/>
        </w:rPr>
        <w:t>Seorang anak perempuan yang meninggal</w:t>
      </w:r>
    </w:p>
    <w:p>
      <w:pPr>
        <w:pStyle w:val="ListBullet"/>
        <w:spacing w:line="240" w:lineRule="auto"/>
        <w:ind w:left="720"/>
      </w:pPr>
      <w:r>
        <w:rPr>
          <w:lang w:val="id_ID" w:bidi="id_ID"/>
        </w:rPr>
      </w:r>
      <w:r>
        <w:rPr>
          <w:lang w:val="id_ID" w:bidi="id_ID"/>
        </w:rPr>
        <w:t>Orang-orang yang menyebarkan berita</w:t>
      </w:r>
    </w:p>
    <w:p>
      <w:pPr/>
      <w:r>
        <w:rPr>
          <w:lang w:val="id_ID" w:bidi="id_ID"/>
        </w:rPr>
      </w:r>
      <w:r>
        <w:rPr>
          <w:lang w:val="id_ID" w:bidi="id_ID"/>
        </w:rPr>
        <w:t xml:space="preserve">Dalam sesi ini, mintalah kelompok untuk membuat papan cerita, buatlah gambar, atau 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mengingat bahwa Yesus sedang mengajar murid-murid Yohanes ketika pejabat Yahudi itu datang secara tidak terduga. Penting untuk mengingat bahwa pejabat Yahudi itu berlutut di depan Yesus. Penting untuk mengingat bahwa anak perempuan pejabat Yahudi itu mungkin sekali meninggal beberapa menit sebelum ia datang kepada Yesus. Ingatlah apa yang ia katakan kepada Yesus. Yesus dan murid-murid-Nya pergi bersamanya ke rumahnya.</w:t>
      </w:r>
    </w:p>
    <w:p>
      <w:pPr/>
      <w:r>
        <w:rPr>
          <w:lang w:val="id_ID" w:bidi="id_ID"/>
        </w:rPr>
      </w:r>
      <w:r>
        <w:rPr>
          <w:lang w:val="id_ID" w:bidi="id_ID"/>
        </w:rPr>
        <w:t>Penting untuk mengingat bahwa Yesus dan murid-murid-Nya sedang dalam perjalanan ke rumah pejabat Yahudi itu. Sementara mereka sedang berjalan ke rumah pejabat Yahudi itu, perempuan yang menderita pendarahan selama dua belas tahun tanpa diduga menyentuh jubah Yesus. Penting untuk mengingat bahwa ia menyentuh jumbai di bagian bawah jubah Yesus. Ini berarti bahwa ia pasti sedang membungkuk. Ingatlah apa yang dia pikirkan sebelum dia menyentuh jubah Yesus. Penting untuk mengingat apa yang Yesus katakan kepadanya. Ingatlah bahwa dia sembuh segera setelah ia menyentuh jubah Yesus.</w:t>
      </w:r>
    </w:p>
    <w:p>
      <w:pPr/>
      <w:r>
        <w:rPr>
          <w:lang w:val="id_ID" w:bidi="id_ID"/>
        </w:rPr>
      </w:r>
      <w:r>
        <w:rPr>
          <w:lang w:val="id_ID" w:bidi="id_ID"/>
        </w:rPr>
        <w:t>Penting untuk diingat bahwa para peniup seruling dan orang banyak yang membuat kegaduhan berada di rumah pejabat Yahudi itu ketika Yesus dan murid-murid-Nya tiba. Isi rumah itu sedang berkabung atas kematian anak perempuan itu. Ingatlah bahwa Yesus menyuruh mereka pergi dan mereka pun pergi, tetapi apa yang Yesus katakan tentang anak perempuan yang tidur itu bersifat simbolis dan merupakan sebuah hiperbola. Para pemain seruling dan orang-orang yang berkabung menertawakan Dia karena apa yang Dia katakan. Penting untuk mengingat bahwa Yesus memegang tangan anak perempuan itu sebelum Dia menghidupkannya kembali.</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Pejabat Yahudi</w:t>
      </w:r>
    </w:p>
    <w:p>
      <w:pPr>
        <w:pStyle w:val="ListBullet"/>
        <w:spacing w:line="240" w:lineRule="auto"/>
        <w:ind w:left="720"/>
      </w:pPr>
      <w:r>
        <w:rPr>
          <w:lang w:val="id_ID" w:bidi="id_ID"/>
        </w:rPr>
      </w:r>
      <w:r>
        <w:rPr>
          <w:lang w:val="id_ID" w:bidi="id_ID"/>
        </w:rPr>
        <w:t>Seorang perempuan yang sakit pendarahan</w:t>
      </w:r>
    </w:p>
    <w:p>
      <w:pPr>
        <w:pStyle w:val="ListBullet"/>
        <w:spacing w:line="240" w:lineRule="auto"/>
        <w:ind w:left="720"/>
      </w:pPr>
      <w:r>
        <w:rPr>
          <w:lang w:val="id_ID" w:bidi="id_ID"/>
        </w:rPr>
      </w:r>
      <w:r>
        <w:rPr>
          <w:lang w:val="id_ID" w:bidi="id_ID"/>
        </w:rPr>
        <w:t>Para pemain seruling dan orang-orang yang berkabung</w:t>
      </w:r>
    </w:p>
    <w:p>
      <w:pPr>
        <w:pStyle w:val="ListBullet"/>
        <w:spacing w:line="240" w:lineRule="auto"/>
        <w:ind w:left="720"/>
      </w:pPr>
      <w:r>
        <w:rPr>
          <w:lang w:val="id_ID" w:bidi="id_ID"/>
        </w:rPr>
      </w:r>
      <w:r>
        <w:rPr>
          <w:lang w:val="id_ID" w:bidi="id_ID"/>
        </w:rPr>
        <w:t>Seorang anak perempuan yang meninggal</w:t>
      </w:r>
    </w:p>
    <w:p>
      <w:pPr>
        <w:pStyle w:val="ListBullet"/>
        <w:spacing w:line="240" w:lineRule="auto"/>
        <w:ind w:left="720"/>
      </w:pPr>
      <w:r>
        <w:rPr>
          <w:lang w:val="id_ID" w:bidi="id_ID"/>
        </w:rPr>
      </w:r>
      <w:r>
        <w:rPr>
          <w:lang w:val="id_ID" w:bidi="id_ID"/>
        </w:rPr>
        <w:t>Orang-orang yang menyebarkan berita</w:t>
      </w:r>
    </w:p>
    <w:p>
      <w:pPr/>
      <w:r>
        <w:rPr>
          <w:lang w:val="id_ID" w:bidi="id_ID"/>
        </w:rPr>
      </w:r>
      <w:r>
        <w:rPr>
          <w:lang w:val="id_ID" w:bidi="id_ID"/>
        </w:rPr>
        <w:t>Minta tim untuk memerankan kisah ini dua kali. Mereka harus memerankannya ke dalam bahasa sasaran terjemahan mereka. Pertama, minta mereka memerankan kisah itu tanpa berhenti. Pada saat kelompok memerankan kisah itu untuk kedua kalinya, hentikan mereka pada titik-titik yang berbeda dalam kisah itu.</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teks yang harus diperagakan dan tidak boleh dilewati. Bantu tim untuk mengingat bagian-bagian dari kisah tersebut.</w:t>
      </w:r>
    </w:p>
    <w:p>
      <w:pPr/>
      <w:r>
        <w:rPr>
          <w:lang w:val="id_ID" w:bidi="id_ID"/>
        </w:rPr>
      </w:r>
      <w:r>
        <w:rPr>
          <w:lang w:val="id_ID" w:bidi="id_ID"/>
        </w:rPr>
        <w:t>Seorang pejabat Yahudi secara tidak terduga datang kepada Yesus. Dia berlutut di depan Yesus dan meminta-Nya untuk membangkitkan anak perempuannya dari kematian. Yesus dan murid-murid-Nya pergi ke rumahnya.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pejabat Yahudi itu, "Bagaimana perasaan Anda?" Anda mungkin mendengar hal-hal seperti:</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Seorang perempuan yang menderita pendarahan yang parah menyentuh jubah Yesus. Dia langsung disembuhkan. Yesus menatapnya.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aktris yang memerankan perempuan itu,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kepadanya, "Kuatkanlah hatimu, hai anak, imanmu telah menyembuhkanmu."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dan murid-murid-Nya terus berjalan ke rumah pejabat Yahudi itu. Mereka tiba, orang-orang sedang berada di rumah itu sambil memainkan musik dan menangis. Yesus berkata, "Pergilah, karena anak ini tidak mati, tetapi tidur."</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para pemain seruling dan orang-orang yang berkabung, "Bagaimana perasaan Anda?" Anda mungkin mendengar hal-hal seperti:</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Mereka menertawakan Yesus, tetapi tetap meninggalkan rumah itu. Yesus memegang tangan anak perempuan itu dan menghidupkannya kembali.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aktris yang memerankan anak perempuan itu, "Bagaimana perasaan Anda?" Anda mungkin mendengar hal-hal seperti:</w:t>
      </w:r>
    </w:p>
    <w:p>
      <w:pPr>
        <w:pStyle w:val="ListBullet"/>
        <w:spacing w:line="240" w:lineRule="auto"/>
        <w:ind w:left="720"/>
      </w:pPr>
      <w:r>
        <w:rPr>
          <w:lang w:val="id_ID" w:bidi="id_ID"/>
        </w:rPr>
      </w:r>
      <w:r>
        <w:rPr>
          <w:lang w:val="id_ID" w:bidi="id_ID"/>
        </w:rPr>
        <w:t>Tanyakan kepada aktor yang memerankan pejabat Yahudi itu, "Bagaimana perasaan Anda?" Anda mungkin mendengar hal-hal seperti:</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Orang-orang menyebarkan berita tentang peristiwa itu.</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yang menyebarkan berita di daerah itu,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ini sekali dalam versi yang paling mudah dimengerti.</w:t>
      </w:r>
    </w:p>
    <w:p>
      <w:pPr/>
      <w:r>
        <w:rPr>
          <w:lang w:val="id_ID" w:bidi="id_ID"/>
        </w:rPr>
      </w:r>
      <w:r>
        <w:rPr>
          <w:lang w:val="id_ID" w:bidi="id_ID"/>
        </w:rPr>
        <w:t xml:space="preserve">Yesus sedang berbicara kepada murid-murid Yohanes dan </w:t>
      </w:r>
      <w:r>
        <w:rPr>
          <w:b/>
          <w:lang w:val="id_ID" w:bidi="id_ID"/>
        </w:rPr>
        <w:t>lihatlah</w:t>
      </w:r>
      <w:r>
        <w:rPr>
          <w:lang w:val="id_ID" w:bidi="id_ID"/>
        </w:rPr>
        <w:t xml:space="preserve">, atau tiba-tiba, seorang </w:t>
      </w:r>
      <w:r>
        <w:rPr>
          <w:b/>
          <w:lang w:val="id_ID" w:bidi="id_ID"/>
        </w:rPr>
        <w:t>pejabat Yahudi</w:t>
      </w:r>
      <w:r>
        <w:rPr>
          <w:lang w:val="id_ID" w:bidi="id_ID"/>
        </w:rPr>
        <w:t xml:space="preserve"> </w:t>
      </w:r>
      <w:r>
        <w:rPr>
          <w:b/>
          <w:lang w:val="id_ID" w:bidi="id_ID"/>
        </w:rPr>
        <w:t>berlutut</w:t>
      </w:r>
      <w:r>
        <w:rPr>
          <w:lang w:val="id_ID" w:bidi="id_ID"/>
        </w:rPr>
        <w:t xml:space="preserve"> di depan Yesus.</w:t>
      </w:r>
    </w:p>
    <w:p>
      <w:pPr/>
      <w:r>
        <w:rPr>
          <w:lang w:val="id_ID" w:bidi="id_ID"/>
        </w:rPr>
      </w:r>
      <w:r>
        <w:rPr>
          <w:b/>
          <w:lang w:val="id_ID" w:bidi="id_ID"/>
        </w:rPr>
        <w:t>Pejabat Yahudi</w:t>
      </w:r>
      <w:r>
        <w:rPr>
          <w:lang w:val="id_ID" w:bidi="id_ID"/>
        </w:rPr>
        <w:t>, atau pemimpin, adalah salah satu tokoh di daerah itu yang dihormati orang-orang. Dia mungkin sekali adalah pemimpin sebuah tempat ibadah Yahudi.</w:t>
      </w:r>
    </w:p>
    <w:p>
      <w:pPr/>
      <w:r>
        <w:rPr>
          <w:lang w:val="id_ID" w:bidi="id_ID"/>
        </w:rPr>
      </w:r>
      <w:r>
        <w:rPr>
          <w:lang w:val="id_ID" w:bidi="id_ID"/>
        </w:rPr>
        <w:t xml:space="preserve">Dalam hal ini, </w:t>
      </w:r>
      <w:r>
        <w:rPr>
          <w:b/>
          <w:lang w:val="id_ID" w:bidi="id_ID"/>
        </w:rPr>
        <w:t>berlutut</w:t>
      </w:r>
      <w:r>
        <w:rPr>
          <w:lang w:val="id_ID" w:bidi="id_ID"/>
        </w:rPr>
        <w:t xml:space="preserve"> berarti menempatkan wajah seseorang ke tanah. Posisi ini menunjukkan kerendahan hati dan keinginan agar suatu permohonan dikabulkan. Dia memohon kepada Yesus untuk menjamah anak perempuannya dan membuatnya hidup kembali.</w:t>
      </w:r>
    </w:p>
    <w:p>
      <w:pPr/>
      <w:r>
        <w:rPr>
          <w:lang w:val="id_ID" w:bidi="id_ID"/>
        </w:rPr>
      </w:r>
      <w:r>
        <w:rPr>
          <w:lang w:val="id_ID" w:bidi="id_ID"/>
        </w:rPr>
        <w:t xml:space="preserve">Yesus bangun, atau berdiri, dan mengikuti orang itu bersama murid-murid-Nya. Yesus dan murid-murid-Nya </w:t>
      </w:r>
      <w:r>
        <w:rPr>
          <w:b/>
          <w:lang w:val="id_ID" w:bidi="id_ID"/>
        </w:rPr>
        <w:t>mengikuti</w:t>
      </w:r>
      <w:r>
        <w:rPr>
          <w:lang w:val="id_ID" w:bidi="id_ID"/>
        </w:rPr>
        <w:t xml:space="preserve"> pejabat Yahudi itu. Mereka pergi bersama orang itu ke rumahnya. </w:t>
      </w:r>
      <w:r>
        <w:rPr>
          <w:b/>
          <w:lang w:val="id_ID" w:bidi="id_ID"/>
        </w:rPr>
        <w:t>Murid-murid</w:t>
      </w:r>
      <w:r>
        <w:rPr>
          <w:lang w:val="id_ID" w:bidi="id_ID"/>
        </w:rPr>
        <w:t xml:space="preserve"> Yesus pergi bersama Yesus ke mana-mana. Gunakan kata yang sama untuk murid yang Anda gunakan dalam perikop-perikop sebelumnya. Lihat Daftar Kata Utama untuk definisi yang lebih lengkap tentang </w:t>
      </w:r>
      <w:r>
        <w:rPr>
          <w:lang w:val="id_ID" w:bidi="id_ID"/>
        </w:rPr>
        <w:t>murid</w:t>
      </w:r>
      <w:r>
        <w:rPr>
          <w:lang w:val="id_ID" w:bidi="id_ID"/>
        </w:rPr>
        <w:t>.</w:t>
      </w:r>
    </w:p>
    <w:p>
      <w:pPr/>
      <w:r>
        <w:rPr>
          <w:lang w:val="id_ID" w:bidi="id_ID"/>
        </w:rPr>
      </w:r>
      <w:r>
        <w:rPr>
          <w:lang w:val="id_ID" w:bidi="id_ID"/>
        </w:rPr>
        <w:t xml:space="preserve">Perempuan yang menyentuh jubah Yesus, atau pakaian, </w:t>
      </w:r>
      <w:r>
        <w:rPr>
          <w:b/>
          <w:lang w:val="id_ID" w:bidi="id_ID"/>
        </w:rPr>
        <w:t>menderita pendarahan</w:t>
      </w:r>
      <w:r>
        <w:rPr>
          <w:lang w:val="id_ID" w:bidi="id_ID"/>
        </w:rPr>
        <w:t xml:space="preserve"> selama dua belas tahun. "Menderita pendarahan" mungkin berarti bahwa ia mengalami pendarahan dari rahim pada saat-saat yang tidak normal. Dia mungkin mengalami pendarahan hampir sepanjang waktu selama dua belas tahun ia menderita pendarahan. Injil Lukas memberi tahu kita bahwa perempuan itu menghabiskan semua uangnya untuk para dokter dan tidak ada seorang pun dari mereka yang dapat </w:t>
      </w:r>
      <w:r>
        <w:rPr>
          <w:b/>
          <w:lang w:val="id_ID" w:bidi="id_ID"/>
        </w:rPr>
        <w:t>menyembuhkan pendarahannya</w:t>
      </w:r>
      <w:r>
        <w:rPr>
          <w:lang w:val="id_ID" w:bidi="id_ID"/>
        </w:rPr>
        <w:t xml:space="preserve">. Hukum Yahudi mengatakan bahwa setiap </w:t>
      </w:r>
      <w:r>
        <w:rPr>
          <w:b/>
          <w:lang w:val="id_ID" w:bidi="id_ID"/>
        </w:rPr>
        <w:t>pengeluaran cairan tubuh</w:t>
      </w:r>
      <w:r>
        <w:rPr>
          <w:lang w:val="id_ID" w:bidi="id_ID"/>
        </w:rPr>
        <w:t xml:space="preserve"> membuat seseorang </w:t>
      </w:r>
      <w:r>
        <w:rPr>
          <w:lang w:val="id_ID" w:bidi="id_ID"/>
        </w:rPr>
        <w:t>najis</w:t>
      </w:r>
      <w:r>
        <w:rPr>
          <w:lang w:val="id_ID" w:bidi="id_ID"/>
        </w:rPr>
        <w:t>.</w:t>
      </w:r>
    </w:p>
    <w:p>
      <w:pPr/>
      <w:r>
        <w:rPr>
          <w:lang w:val="id_ID" w:bidi="id_ID"/>
        </w:rPr>
      </w:r>
      <w:r>
        <w:rPr>
          <w:lang w:val="id_ID" w:bidi="id_ID"/>
        </w:rPr>
        <w:t xml:space="preserve">Yesus mengatakan kepada perempuan itu bahwa </w:t>
      </w:r>
      <w:r>
        <w:rPr>
          <w:b/>
          <w:lang w:val="id_ID" w:bidi="id_ID"/>
        </w:rPr>
        <w:t>imannya</w:t>
      </w:r>
      <w:r>
        <w:rPr>
          <w:lang w:val="id_ID" w:bidi="id_ID"/>
        </w:rPr>
        <w:t xml:space="preserve"> membuatnya </w:t>
      </w:r>
      <w:r>
        <w:rPr>
          <w:b/>
          <w:lang w:val="id_ID" w:bidi="id_ID"/>
        </w:rPr>
        <w:t>sembuh</w:t>
      </w:r>
      <w:r>
        <w:rPr>
          <w:lang w:val="id_ID" w:bidi="id_ID"/>
        </w:rPr>
        <w:t>.</w:t>
      </w:r>
    </w:p>
    <w:p>
      <w:pPr/>
      <w:r>
        <w:rPr>
          <w:lang w:val="id_ID" w:bidi="id_ID"/>
        </w:rPr>
      </w:r>
      <w:r>
        <w:rPr>
          <w:b/>
          <w:lang w:val="id_ID" w:bidi="id_ID"/>
        </w:rPr>
        <w:t>Iman</w:t>
      </w:r>
      <w:r>
        <w:rPr>
          <w:lang w:val="id_ID" w:bidi="id_ID"/>
        </w:rPr>
        <w:t xml:space="preserve"> adalah tanggapan seseorang kepada Allah. Seseorang yang memiliki iman memiliki kepercayaan dan keyakinan kepada Allah. Gunakan kata yang sama untuk iman seperti yang Anda gunakan dalam perikop-perikop sebelumnya. Lihat Daftar Kata Utama untuk definisi yang lebih lengkap tentang </w:t>
      </w:r>
      <w:r>
        <w:rPr>
          <w:lang w:val="id_ID" w:bidi="id_ID"/>
        </w:rPr>
        <w:t>iman</w:t>
      </w:r>
      <w:r>
        <w:rPr>
          <w:lang w:val="id_ID" w:bidi="id_ID"/>
        </w:rPr>
        <w:t xml:space="preserve">. </w:t>
      </w:r>
    </w:p>
    <w:p>
      <w:pPr/>
      <w:r>
        <w:rPr>
          <w:lang w:val="id_ID" w:bidi="id_ID"/>
        </w:rPr>
      </w:r>
      <w:r>
        <w:rPr>
          <w:b/>
          <w:lang w:val="id_ID" w:bidi="id_ID"/>
        </w:rPr>
        <w:t>Sembuh</w:t>
      </w:r>
      <w:r>
        <w:rPr>
          <w:lang w:val="id_ID" w:bidi="id_ID"/>
        </w:rPr>
        <w:t xml:space="preserve"> dalam peristiwa ini berarti menyebabkan seseorang menjadi sehat setelah mereka sakit untuk jangka waktu yang lama. Ini menunjukkan kelepasan dari bahaya dan pembebasan menuju keselamatan. Kata yang sama digunakan dalam rujukan kepada Allah yang menyelamatkan orang-orang percaya dari dosa.</w:t>
      </w:r>
    </w:p>
    <w:p>
      <w:pPr/>
      <w:r>
        <w:rPr>
          <w:lang w:val="id_ID" w:bidi="id_ID"/>
        </w:rPr>
      </w:r>
      <w:r>
        <w:rPr>
          <w:lang w:val="id_ID" w:bidi="id_ID"/>
        </w:rPr>
        <w:t xml:space="preserve">Para peniup seruling dan orang banyak yang membuat kegaduhan, atau yang meratap dan berkabung, berada di rumah pejabat Yahudi itu ketika Yesus tiba. </w:t>
      </w:r>
      <w:r>
        <w:rPr>
          <w:b/>
          <w:lang w:val="id_ID" w:bidi="id_ID"/>
        </w:rPr>
        <w:t>Para pemain</w:t>
      </w:r>
      <w:r>
        <w:rPr>
          <w:lang w:val="id_ID" w:bidi="id_ID"/>
        </w:rPr>
        <w:t xml:space="preserve"> seruling dibayar untuk memainkan musik yang menyedihkan ketika seseorang meninggal. </w:t>
      </w:r>
      <w:r>
        <w:rPr>
          <w:b/>
          <w:lang w:val="id_ID" w:bidi="id_ID"/>
        </w:rPr>
        <w:t>Kerumunan orang yang membuat suara keras</w:t>
      </w:r>
      <w:r>
        <w:rPr>
          <w:lang w:val="id_ID" w:bidi="id_ID"/>
        </w:rPr>
        <w:t>, atau meratap dan berkabung, adalah sekelompok orang yang dibayar untuk menangis dan mengeluarkan suara-suara lain ketika seseorang meninggal. Yesus mengatakan kepada orang-orang itu untuk pergi.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9:27–38</w:t>
      </w:r>
      <w:r>
        <w:rPr>
          <w:lang w:val="id_ID" w:bidi="id_ID"/>
        </w:rPr>
      </w:r>
    </w:p>
    <w:p>
      <w:pPr>
        <w:pStyle w:val="Heading3"/>
      </w:pPr>
      <w:r>
        <w:rPr>
          <w:lang w:val="id_ID" w:bidi="id_ID"/>
        </w:rPr>
        <w:t>Dengar dan Renungkan</w:t>
      </w:r>
    </w:p>
    <w:p>
      <w:pPr/>
      <w:r>
        <w:rPr>
          <w:lang w:val="id_ID" w:bidi="id_ID"/>
        </w:rPr>
      </w:r>
      <w:r>
        <w:rPr>
          <w:lang w:val="id_ID" w:bidi="id_ID"/>
        </w:rPr>
        <w:t>Dengarkan Matius 9:27–38 dan renungkan dalam hati Anda. Dengarkan teks tersebut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diceritakan kisah ini kepada kita tentang Allah atau Yesus?</w:t>
      </w:r>
    </w:p>
    <w:p>
      <w:pPr>
        <w:pStyle w:val="ListBullet"/>
        <w:spacing w:line="240" w:lineRule="auto"/>
        <w:ind w:left="720"/>
      </w:pPr>
      <w:r>
        <w:rPr>
          <w:lang w:val="id_ID" w:bidi="id_ID"/>
        </w:rPr>
      </w:r>
      <w:r>
        <w:rPr>
          <w:lang w:val="id_ID" w:bidi="id_ID"/>
        </w:rPr>
        <w:t>Apa yang diceritakan kisah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Yesus menyembuhkan seorang perempuan dengan masalah pendarahan yang parah. Dia juga menghidupkan kembali seorang anak perempuan. Berita tentang anak perempuan itu menyebar ke seluruh daerah itu.</w:t>
      </w:r>
    </w:p>
    <w:p>
      <w:pPr/>
      <w:r>
        <w:rPr>
          <w:lang w:val="id_ID" w:bidi="id_ID"/>
        </w:rPr>
      </w:r>
      <w:r>
        <w:rPr>
          <w:lang w:val="id_ID" w:bidi="id_ID"/>
        </w:rPr>
        <w:t>Dalam kisah nyata ini, Matius memberikan lebih banyak contoh tentang Yesus yang menyembuhkan orang-orang yang memiliki iman.</w:t>
      </w:r>
    </w:p>
    <w:p>
      <w:pPr/>
      <w:r>
        <w:rPr>
          <w:lang w:val="id_ID" w:bidi="id_ID"/>
        </w:rPr>
      </w:r>
      <w:r>
        <w:rPr>
          <w:lang w:val="id_ID" w:bidi="id_ID"/>
        </w:rPr>
        <w:t>Yesus pergi dari sana. Dia pergi, dan sedang berjalan menjauh dari rumah penguasa itu. Dua orang buta mengikuti, atau berjalan di belakang, Yesus. Berteriak, atau berseru dengan suara nyaring, berarti mereka memanggil Yesus. "Kasihanilah kami, hai Anak Daud." Belas kasihan adalah menunjukkan kasih sayang. Mereka ingin Yesus menyembuhkan mereka. "Anak Daud" adalah gelar yang menunjukkan Yesus adalah keturunan Raja Daud. Gelar ini merujuk pada Mesias, atau Juruselamat yang dijanjikan. Yesus dan orang-orang buta itu pergi ke rumah tempat Yesus tinggal.</w:t>
      </w:r>
    </w:p>
    <w:p>
      <w:pPr/>
      <w:r>
        <w:rPr>
          <w:lang w:val="id_ID" w:bidi="id_ID"/>
        </w:rPr>
      </w:r>
      <w:r>
        <w:rPr>
          <w:lang w:val="id_ID" w:bidi="id_ID"/>
        </w:rPr>
        <w:t>Yesus bertanya kepada orang-orang itu, "Percayakah kamu, bahwa Aku dapat melakukannya, atau membuat kamu melihat?"</w:t>
      </w:r>
    </w:p>
    <w:p>
      <w:pPr/>
      <w:r>
        <w:rPr>
          <w:lang w:val="id_ID" w:bidi="id_ID"/>
        </w:rPr>
      </w:r>
      <w:r>
        <w:rPr>
          <w:lang w:val="id_ID" w:bidi="id_ID"/>
        </w:rPr>
        <w:t>Mereka menjawab, "Ya, Tuhan." Tuhan adalah cara yang sopan untuk menyapa seorang laki-laki.</w:t>
      </w:r>
    </w:p>
    <w:p>
      <w:pPr/>
      <w:r>
        <w:rPr>
          <w:lang w:val="id_ID" w:bidi="id_ID"/>
        </w:rPr>
      </w:r>
      <w:r>
        <w:rPr>
          <w:lang w:val="id_ID" w:bidi="id_ID"/>
        </w:rPr>
        <w:t>Ketika Yesus menyentuh mata orang-orang itu, Dia berkata, "Karena kamu percaya, atau memiliki iman kepada-Ku, jadilah kepadamu menurut imanmu." Segera setelah Yesus mengatakan ini, mereka dapat melihat. Yesus memperingatkan mereka dengan keras, tetapi tidak dengan marah, "Jagalah supaya jangan seorang pun mengetahui hal ini." Tetapi orang-orang itu menyebarkan kemasyhuran-Nya, atau berita tentang penyembuhan mereka, di semua desa terdekat. Tidak jelas mengapa Yesus memberikan peringatan ini. Mungkin Yesus tidak ingin mereka mengatakan kepada orang-orang bahwa Dia adalah Anak Daud, atau Juruselamat yang dijanjikan.</w:t>
      </w:r>
    </w:p>
    <w:p>
      <w:pPr/>
      <w:r>
        <w:rPr>
          <w:lang w:val="id_ID" w:bidi="id_ID"/>
        </w:rPr>
      </w:r>
      <w:r>
        <w:rPr>
          <w:lang w:val="id_ID" w:bidi="id_ID"/>
        </w:rPr>
        <w:t>Berhenti dan diskusikan tunanetra dalam budaya Anda. Hal-hal apa saja yang tidak dapat mereka lakukan? Dalam hal-hal apa saja mereka mungkin membutuhkan bantuan untuk melakukannya? Apa yang orang-orang dalam budaya Anda lakukan untuk merawat orang buta?</w:t>
      </w:r>
    </w:p>
    <w:p>
      <w:pPr/>
      <w:r>
        <w:rPr>
          <w:lang w:val="id_ID" w:bidi="id_ID"/>
        </w:rPr>
      </w:r>
      <w:r>
        <w:rPr>
          <w:lang w:val="id_ID" w:bidi="id_ID"/>
        </w:rPr>
        <w:t>Sementara orang-orang itu meninggalkan rumah itu, tiba-tiba beberapa orang membawa kepada Yesus seorang laki-laki bisu yang dirasuk setan. "Lihatlah" atau "tiba-tiba" menunjukkan bahwa sesuatu yang luar biasa atau tidak terduga akan terjadi. Setan, atau roh jahat, mengendalikan pikiran dan tindakan orang itu yang menyebabkan orang itu bisu, atau tidak dapat berbicara. Yesus mungkin memberikan perintah untuk mengusir setan itu, atau memaksa setan itu pergi. Segera setelah Yesus melakukan ini, orang itu dapat berbicara. Orang banyak itu takjub, atau heran. "Yang demikian belum pernah dilihat orang di Israel." Jenis mujizat ini, atau tindakan yang penuh kuasa yang hanya dapat dilakukan oleh Allah, tidak pernah terjadi di negeri mereka. Tetapi orang-orang Farisi, atau para pemimpin agama, secara keliru menuduh Yesus mengusir setan-setan dengan menggunakan kuasa penghulu setan. "Penghulu" merujuk pada seorang pemimpin, atau kepala. Iblis adalah penghulu setan-setan. Iblis adalah satu makhluk rohani yang adalah pemimpin roh-roh jahat.</w:t>
      </w:r>
    </w:p>
    <w:p>
      <w:pPr/>
      <w:r>
        <w:rPr>
          <w:lang w:val="id_ID" w:bidi="id_ID"/>
        </w:rPr>
      </w:r>
      <w:r>
        <w:rPr>
          <w:lang w:val="id_ID" w:bidi="id_ID"/>
        </w:rPr>
        <w:t>Berhenti dan diskusikan penghulu setan-setan dalam budaya Anda. Ceritakan kisah dari budaya Anda tentang seorang pemimpin roh-roh jahat. Hal-hal apa saja yang menjadi tanggung jawab makhluk rohani ini untuk dilakukan?</w:t>
      </w:r>
    </w:p>
    <w:p>
      <w:pPr/>
      <w:r>
        <w:rPr>
          <w:lang w:val="id_ID" w:bidi="id_ID"/>
        </w:rPr>
      </w:r>
      <w:r>
        <w:rPr>
          <w:lang w:val="id_ID" w:bidi="id_ID"/>
        </w:rPr>
        <w:t>Yesus mungkin sedang mengunjungi semua kota dan desa di wilayah negeri itu yang disebut Galilea. Yesus mengajar di sinagoge-sinagoge, atau tempat-tempat ibadah Yahudi. Dia memberitakan atau mengkhotbahkan Injil kerajaan. Injil berarti kabar baik. Kabar baik ini adalah tentang Kerajaan Allah, pemerintahan Allah di hati orang-orang. Kerajaan itu adalah kerajaan surga. Kerajaan adalah tempat seorang raja memerintah sekelompok orang. Yesus menyembuhkan setiap penyakit dan kelemahan, atau setiap jenis penyakit dan masalah fisik yang mungkin dialami orang-orang. Ini menggambarkan pekerjaan Yesus ketika Ia melakukan perjalanan dari satu tempat ke tempat lain.</w:t>
      </w:r>
    </w:p>
    <w:p>
      <w:pPr/>
      <w:r>
        <w:rPr>
          <w:lang w:val="id_ID" w:bidi="id_ID"/>
        </w:rPr>
      </w:r>
      <w:r>
        <w:rPr>
          <w:lang w:val="id_ID" w:bidi="id_ID"/>
        </w:rPr>
        <w:t xml:space="preserve">Tunjukkan peta </w:t>
      </w:r>
      <w:r>
        <w:rPr>
          <w:lang w:val="id_ID" w:bidi="id_ID"/>
        </w:rPr>
        <w:t>Galilea</w:t>
      </w:r>
      <w:r>
        <w:rPr>
          <w:lang w:val="id_ID" w:bidi="id_ID"/>
        </w:rPr>
        <w:t xml:space="preserve"> Diskusikan bagaimana para pencerita dalam bahasa dan budaya Anda memberikan ringkasan peristiwa-peristiwa dalam satu kisah yang besar. Kata-kata atau teknik bercerita apa saja yang digunakan?</w:t>
      </w:r>
    </w:p>
    <w:p>
      <w:pPr/>
      <w:r>
        <w:rPr>
          <w:lang w:val="id_ID" w:bidi="id_ID"/>
        </w:rPr>
      </w:r>
      <w:r>
        <w:rPr>
          <w:lang w:val="id_ID" w:bidi="id_ID"/>
        </w:rPr>
        <w:t>Yesus berbelas kasihan kepada orang banyak itu. Dia merasakan simpati, atau memahami dan memedulikan mereka. Mereka lelah dan tidak berdaya karena mengalami banyak kesulitan dan tidak ada seorang pun yang membantu mereka. Yesus mengatakan bahwa orang-orang itu seperti domba tanpa seorang gembala karena Ia melihat bahwa orang-orang itu seperti domba tanpa seseorang untuk membimbing mereka ke arah makanan dan melindungi mereka dari binatang buas. Seorang gembala adalah seseorang yang memelihara domba-domba dan melindungi mereka.</w:t>
      </w:r>
    </w:p>
    <w:p>
      <w:pPr/>
      <w:r>
        <w:rPr>
          <w:lang w:val="id_ID" w:bidi="id_ID"/>
        </w:rPr>
      </w:r>
      <w:r>
        <w:rPr>
          <w:lang w:val="id_ID" w:bidi="id_ID"/>
        </w:rPr>
        <w:t xml:space="preserve">Tunjukkan gambar seorang </w:t>
      </w:r>
      <w:r>
        <w:rPr>
          <w:lang w:val="id_ID" w:bidi="id_ID"/>
        </w:rPr>
        <w:t>gembala</w:t>
      </w:r>
      <w:r>
        <w:rPr>
          <w:lang w:val="id_ID" w:bidi="id_ID"/>
        </w:rPr>
        <w:t xml:space="preserve">. Bagaimana Anda menerjemahkan gembala dalam bahasa Anda? Tunjukkan gambar </w:t>
      </w:r>
      <w:r>
        <w:rPr>
          <w:lang w:val="id_ID" w:bidi="id_ID"/>
        </w:rPr>
        <w:t>domba</w:t>
      </w:r>
      <w:r>
        <w:rPr>
          <w:lang w:val="id_ID" w:bidi="id_ID"/>
        </w:rPr>
        <w:t xml:space="preserve">. Berhenti dan diskusikan apa yang dilakukan seorang gembala dan apa yang mungkin terjadi pada domba-domba tanpa seorang gembala </w:t>
      </w:r>
    </w:p>
    <w:p>
      <w:pPr/>
      <w:r>
        <w:rPr>
          <w:lang w:val="id_ID" w:bidi="id_ID"/>
        </w:rPr>
      </w:r>
      <w:r>
        <w:rPr>
          <w:lang w:val="id_ID" w:bidi="id_ID"/>
        </w:rPr>
        <w:t>Yesus sedang berbicara kepada murid-murid-Nya, kedua belas orang yang melakukan perjalanan bersama-Nya ke mana-mana. Dia membuat perbandingan antara dua hal yang berbeda. Orang-orang yang siap datang kepada Allah dibandingkan dengan tanaman yang siap untuk dituai. "Tuaiannya berlimpah" berarti hasil tanaman sangat banyak dan siap untuk dituai. "Para pekerja" adalah orang-orang yang mengumpulkan hasil panen. Berdoa dengan sungguh-sungguh berarti berkomunikasi secara pribadi dengan Allah. Tuan dari tuaian itu adalah Allah. Hal yang seharusnya didoakan para pengikut Yesus adalah agar Allah mengutus lebih banyak orang untuk mengumpulkan tuaian.</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Dua orang buta sedang berjalan di belakang Yesus. Mereka berseru kepada Yesus untuk menyembuhkan mereka. Yesus bertanya apakah mereka percaya. Dia menjamah mata mereka dan menyembuhkan mereka.</w:t>
      </w:r>
    </w:p>
    <w:p>
      <w:pPr/>
      <w:r>
        <w:rPr>
          <w:lang w:val="id_ID" w:bidi="id_ID"/>
        </w:rPr>
      </w:r>
      <w:r>
        <w:rPr>
          <w:b/>
          <w:lang w:val="id_ID" w:bidi="id_ID"/>
        </w:rPr>
        <w:t>Adegan kedua:</w:t>
      </w:r>
      <w:r>
        <w:rPr>
          <w:lang w:val="id_ID" w:bidi="id_ID"/>
        </w:rPr>
        <w:t xml:space="preserve"> Seorang laki-laki yang kerasukan setan dibawa kepada Yesus. Yesus menyembuhkannya. Semua orang kagum.</w:t>
      </w:r>
    </w:p>
    <w:p>
      <w:pPr/>
      <w:r>
        <w:rPr>
          <w:lang w:val="id_ID" w:bidi="id_ID"/>
        </w:rPr>
      </w:r>
      <w:r>
        <w:rPr>
          <w:b/>
          <w:lang w:val="id_ID" w:bidi="id_ID"/>
        </w:rPr>
        <w:t>Adegan ketiga:</w:t>
      </w:r>
      <w:r>
        <w:rPr>
          <w:lang w:val="id_ID" w:bidi="id_ID"/>
        </w:rPr>
        <w:t xml:space="preserve"> Yesus mengajar dan menyembuhkan di kota-kota dan desa-desa. Murid-murid-Nya sedang bersama Dia.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Dua orang buta</w:t>
      </w:r>
    </w:p>
    <w:p>
      <w:pPr>
        <w:pStyle w:val="ListBullet"/>
        <w:spacing w:line="240" w:lineRule="auto"/>
        <w:ind w:left="720"/>
      </w:pPr>
      <w:r>
        <w:rPr>
          <w:lang w:val="id_ID" w:bidi="id_ID"/>
        </w:rPr>
      </w:r>
      <w:r>
        <w:rPr>
          <w:lang w:val="id_ID" w:bidi="id_ID"/>
        </w:rPr>
        <w:t>Orang-orang yang membawa orang yang kerasukan setan itu</w:t>
      </w:r>
    </w:p>
    <w:p>
      <w:pPr>
        <w:pStyle w:val="ListBullet"/>
        <w:spacing w:line="240" w:lineRule="auto"/>
        <w:ind w:left="720"/>
      </w:pPr>
      <w:r>
        <w:rPr>
          <w:lang w:val="id_ID" w:bidi="id_ID"/>
        </w:rPr>
      </w:r>
      <w:r>
        <w:rPr>
          <w:lang w:val="id_ID" w:bidi="id_ID"/>
        </w:rPr>
        <w:t xml:space="preserve">Seorang bisu yang kerasukan setan </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Beberapa orang yang disembuhkan</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Dalam sesi ini, mintalah kelompok untuk membuat papan cerita, buatlah gambar, atau gunakan beberapa macam alat peraga (benda-benda yang dapat Anda pindah-pindahkan seperti batu, kayu, mainan anak-anak) untuk memvisualisasikan kisah dan adegan di dalamnya.</w:t>
      </w:r>
    </w:p>
    <w:p>
      <w:pPr/>
      <w:r>
        <w:rPr>
          <w:lang w:val="id_ID" w:bidi="id_ID"/>
        </w:rPr>
      </w:r>
      <w:r>
        <w:rPr>
          <w:lang w:val="id_ID" w:bidi="id_ID"/>
        </w:rPr>
        <w:t>Penting untuk mengingat bahwa Yesus sedang berjalan menjauh dari rumah di mana Dia menghidupkan kembali seorang anak perempuan. Ingatlah bahwa orang-orang buta itu sedang berjalan di belakang Yesus dan memanggil Yesus "Anak Daud." Mereka meminta Yesus untuk berbelas kasihan kepada mereka. Setelah orang-orang itu mengikuti Yesus ke dalam rumah, Yesus bertanya kepada mereka, "Percayakah kamu, bahwa Aku dapat membuat kalian melihat?"</w:t>
      </w:r>
    </w:p>
    <w:p>
      <w:pPr/>
      <w:r>
        <w:rPr>
          <w:lang w:val="id_ID" w:bidi="id_ID"/>
        </w:rPr>
      </w:r>
      <w:r>
        <w:rPr>
          <w:lang w:val="id_ID" w:bidi="id_ID"/>
        </w:rPr>
        <w:t>Penting untuk mengingat bahwa beberapa orang membawa seorang yang kerasukan setan kepada Yesus sementara dua orang yang lain pergi. Ingatlah bahwa orang itu tidak dapat berbicara. Penting untuk mengingat apa yang orang itu lakukan ketika Yesus memaksa setan itu untuk pergi. Ingatlah apa yang orang banyak katakan dan apa yang orang-orang Farisi katakan.</w:t>
      </w:r>
    </w:p>
    <w:p>
      <w:pPr/>
      <w:r>
        <w:rPr>
          <w:lang w:val="id_ID" w:bidi="id_ID"/>
        </w:rPr>
      </w:r>
      <w:r>
        <w:rPr>
          <w:lang w:val="id_ID" w:bidi="id_ID"/>
        </w:rPr>
        <w:t>Penting untuk mengingat bahwa adegan 3 merujuk kepada semua yang Yesus lakukan di wilayah itu. Ingatlah apa yang Yesus beritakan. Penting untuk mengingat mengapa Yesus berbelas kasihan kepada orang-orang.</w:t>
      </w:r>
    </w:p>
    <w:p>
      <w:pPr/>
      <w:r>
        <w:rPr>
          <w:lang w:val="id_ID" w:bidi="id_ID"/>
        </w:rPr>
      </w:r>
      <w:r>
        <w:rPr>
          <w:lang w:val="id_ID" w:bidi="id_ID"/>
        </w:rPr>
        <w:t>Ingatlah bagaimana Yesus menggambarkan orang-orang yang siap untuk mengikut Allah sebagai hasil tanaman yang siap untuk dituai. Diskusikan dengan tim Anda bagaimana Anda akan menerjemahkan perbandingan yang dibuat Yesus ini sehingga orang-orang akan tahu bahwa itu adalah perbandingan.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Dua orang buta</w:t>
      </w:r>
    </w:p>
    <w:p>
      <w:pPr>
        <w:pStyle w:val="ListBullet"/>
        <w:spacing w:line="240" w:lineRule="auto"/>
        <w:ind w:left="720"/>
      </w:pPr>
      <w:r>
        <w:rPr>
          <w:lang w:val="id_ID" w:bidi="id_ID"/>
        </w:rPr>
      </w:r>
      <w:r>
        <w:rPr>
          <w:lang w:val="id_ID" w:bidi="id_ID"/>
        </w:rPr>
        <w:t>Orang-orang yang membawa seorang laki-laki yang kerasukan setan</w:t>
      </w:r>
    </w:p>
    <w:p>
      <w:pPr>
        <w:pStyle w:val="ListBullet"/>
        <w:spacing w:line="240" w:lineRule="auto"/>
        <w:ind w:left="720"/>
      </w:pPr>
      <w:r>
        <w:rPr>
          <w:lang w:val="id_ID" w:bidi="id_ID"/>
        </w:rPr>
      </w:r>
      <w:r>
        <w:rPr>
          <w:lang w:val="id_ID" w:bidi="id_ID"/>
        </w:rPr>
        <w:t xml:space="preserve">Seorang bisu yang kerasukan setan </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Beberapa orang yang disembuhkan</w:t>
      </w:r>
    </w:p>
    <w:p>
      <w:pPr>
        <w:pStyle w:val="ListBullet"/>
        <w:spacing w:line="240" w:lineRule="auto"/>
        <w:ind w:left="720"/>
      </w:pPr>
      <w:r>
        <w:rPr>
          <w:lang w:val="id_ID" w:bidi="id_ID"/>
        </w:rPr>
      </w:r>
      <w:r>
        <w:rPr>
          <w:lang w:val="id_ID" w:bidi="id_ID"/>
        </w:rPr>
        <w:t xml:space="preserve">Murid-murid Yesus </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yang penting atau sulit dari kisah atau teks yang akan diperagakan dan jangan sampai terlewatkan. Bantu tim untuk mengingat bagian-bagian dari kisah tersebut.</w:t>
      </w:r>
    </w:p>
    <w:p>
      <w:pPr/>
      <w:r>
        <w:rPr>
          <w:lang w:val="id_ID" w:bidi="id_ID"/>
        </w:rPr>
      </w:r>
      <w:r>
        <w:rPr>
          <w:lang w:val="id_ID" w:bidi="id_ID"/>
        </w:rPr>
        <w:t>Yesus meninggalkan rumah di mana Dia membuat anak perempuan itu hidup kembali. Dua orang buta sedang berjalan di belakang-Nya. Mereka berseru kepada Yesus: "Kasihanilah kami, hai Anak Daud."</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dua orang buta,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masuk ke dalam rumah. Orang-orang buta itu juga masuk ke dalam. Yesus bertanya kepada orang-orang itu, "Percayakah kamu (berdua) bahwa Aku dapat melakukannya (membuat kamu melihat)?" Orang-orang itu menjawab Yesus, "Ya, Tuhan."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menyentuh mata orang-orang itu dan berkata, "Karena kamu memiliki iman, jadilah kepadamu menurut imanmu." Orang-orang itu sembuh, dan mereka mulai melihat.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dua orang buta,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Orang-orang itu meninggalkan rumah. Secara tidak terduga, beberapa orang membawa seorang bisu yang kerasukan setan kepada Yesus. Yesus memberikan perintah untuk mengusir setan itu. Orang itu mulai berbicara. Orang banyak takjub, mereka berkata, "Yang demikian belum pernah dilihat orang di Israel."</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orang yang kerasukan setan, "Bagaimana perasaan Anda?" Anda mungkin mendengar hal-hal seperti:</w:t>
      </w:r>
    </w:p>
    <w:p>
      <w:pPr>
        <w:pStyle w:val="ListBullet"/>
        <w:spacing w:line="240" w:lineRule="auto"/>
        <w:ind w:left="720"/>
      </w:pPr>
      <w:r>
        <w:rPr>
          <w:lang w:val="id_ID" w:bidi="id_ID"/>
        </w:rPr>
      </w:r>
      <w:r>
        <w:rPr>
          <w:lang w:val="id_ID" w:bidi="id_ID"/>
        </w:rPr>
        <w:t>Tanyakan kepada para aktor yang memerankan beberapa orang di kota,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Tetapi orang-orang Farisi salah menuduh Yesus. Mereka berkata, "Dengan kuasa penghulu setan Ia mengusir setan."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Farisi, "Bagaimana perasaan kalian?" Anda mungkin mendengar hal-hal seperti:</w:t>
      </w:r>
    </w:p>
    <w:p>
      <w:pPr/>
      <w:r>
        <w:rPr>
          <w:lang w:val="id_ID" w:bidi="id_ID"/>
        </w:rPr>
      </w:r>
      <w:r>
        <w:rPr>
          <w:lang w:val="id_ID" w:bidi="id_ID"/>
        </w:rPr>
        <w:t>Yesus sedang mengunjungi semua kota dan desa di wilayah Galilea. Yesus mengajarkan Injil kerajaan di rumah-rumah ibadat (sinagoge). Dia menyembuhkan setiap jenis penyakit dan masalah fisik orang-orang. Yesus berbelas kasihan kepada orang banyak itu. Lalu Yesus berkata kepada murid-murid-Nya, "Tuaian memang banyak, tetapi pekerja sedikit." Jadi, mintalah kepada Allah untuk mengutus lebih banyak orang untuk mengumpulkan hasil tanaman."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Yesus,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meninggalkan rumah, dan dua orang buta mengikuti-Nya, </w:t>
      </w:r>
      <w:r>
        <w:rPr>
          <w:b/>
          <w:lang w:val="id_ID" w:bidi="id_ID"/>
        </w:rPr>
        <w:t>berteriak</w:t>
      </w:r>
      <w:r>
        <w:rPr>
          <w:lang w:val="id_ID" w:bidi="id_ID"/>
        </w:rPr>
        <w:t xml:space="preserve">, atau </w:t>
      </w:r>
      <w:r>
        <w:rPr>
          <w:b/>
          <w:lang w:val="id_ID" w:bidi="id_ID"/>
        </w:rPr>
        <w:t>berseru dengan suara nyaring</w:t>
      </w:r>
      <w:r>
        <w:rPr>
          <w:lang w:val="id_ID" w:bidi="id_ID"/>
        </w:rPr>
        <w:t>. Ini tidak menunjukkan bahwa mereka menangis, tetapi berseru, supaya Yesus dapat mendengar mereka. Mereka berseru, dengan cara yang sopan, "</w:t>
      </w:r>
      <w:r>
        <w:rPr>
          <w:b/>
          <w:lang w:val="id_ID" w:bidi="id_ID"/>
        </w:rPr>
        <w:t>Kasihanilah</w:t>
      </w:r>
      <w:r>
        <w:rPr>
          <w:lang w:val="id_ID" w:bidi="id_ID"/>
        </w:rPr>
        <w:t xml:space="preserve"> kami, hai</w:t>
      </w:r>
      <w:r>
        <w:rPr>
          <w:b/>
          <w:lang w:val="id_ID" w:bidi="id_ID"/>
        </w:rPr>
        <w:t>Anak Daud</w:t>
      </w:r>
      <w:r>
        <w:rPr>
          <w:lang w:val="id_ID" w:bidi="id_ID"/>
        </w:rPr>
        <w:t>."</w:t>
      </w:r>
    </w:p>
    <w:p>
      <w:pPr/>
      <w:r>
        <w:rPr>
          <w:lang w:val="id_ID" w:bidi="id_ID"/>
        </w:rPr>
      </w:r>
      <w:r>
        <w:rPr>
          <w:b/>
          <w:lang w:val="id_ID" w:bidi="id_ID"/>
        </w:rPr>
        <w:t xml:space="preserve">Belas kasihan </w:t>
      </w:r>
      <w:r>
        <w:rPr>
          <w:lang w:val="id_ID" w:bidi="id_ID"/>
        </w:rPr>
        <w:t xml:space="preserve">adalah memiliki kasih sayang kepada mereka yang menderita atau yang membutuhkan. Gunakan kata yang sama untuk belas kasihan seperti yang Anda gunakan dalam perikop-perikop sebelumnya. Lihat Daftar Kata Utama untuk definisi yang lebih lengkap tentang </w:t>
      </w:r>
      <w:r>
        <w:rPr>
          <w:lang w:val="id_ID" w:bidi="id_ID"/>
        </w:rPr>
        <w:t>belas kasihan</w:t>
      </w:r>
      <w:r>
        <w:rPr>
          <w:lang w:val="id_ID" w:bidi="id_ID"/>
        </w:rPr>
        <w:t>.</w:t>
      </w:r>
    </w:p>
    <w:p>
      <w:pPr/>
      <w:r>
        <w:rPr>
          <w:lang w:val="id_ID" w:bidi="id_ID"/>
        </w:rPr>
      </w:r>
      <w:r>
        <w:rPr>
          <w:b/>
          <w:lang w:val="id_ID" w:bidi="id_ID"/>
        </w:rPr>
        <w:t>Anak Daud</w:t>
      </w:r>
      <w:r>
        <w:rPr>
          <w:lang w:val="id_ID" w:bidi="id_ID"/>
        </w:rPr>
        <w:t xml:space="preserve"> adalah gelar yang menunjukkan Yesus adalah keturunan </w:t>
      </w:r>
      <w:r>
        <w:rPr>
          <w:b/>
          <w:lang w:val="id_ID" w:bidi="id_ID"/>
        </w:rPr>
        <w:t>Raja Daud</w:t>
      </w:r>
      <w:r>
        <w:rPr>
          <w:lang w:val="id_ID" w:bidi="id_ID"/>
        </w:rPr>
        <w:t xml:space="preserve">. </w:t>
      </w:r>
      <w:r>
        <w:rPr>
          <w:lang w:val="id_ID" w:bidi="id_ID"/>
        </w:rPr>
        <w:t>Daud</w:t>
      </w:r>
      <w:r>
        <w:rPr>
          <w:lang w:val="id_ID" w:bidi="id_ID"/>
        </w:rPr>
        <w:t xml:space="preserve"> adalah raja Israel terbesar dalam Perjanjian Lama. Allah berjanji bahwa seseorang dari keluarga Daud akan menyelamatkan Israel dari musuh-musuh mereka dan menjadi raja. Orang-orang Yahudi menggunakan gelar ini untuk merujuk pada Mesias, atau Kristus. Lihat Daftar Kata Utama untuk definisi yang lebih lengkap tentang </w:t>
      </w:r>
      <w:r>
        <w:rPr>
          <w:lang w:val="id_ID" w:bidi="id_ID"/>
        </w:rPr>
        <w:t>Anak Daud</w:t>
      </w:r>
      <w:r>
        <w:rPr>
          <w:lang w:val="id_ID" w:bidi="id_ID"/>
        </w:rPr>
        <w:t>.</w:t>
      </w:r>
    </w:p>
    <w:p>
      <w:pPr/>
      <w:r>
        <w:rPr>
          <w:lang w:val="id_ID" w:bidi="id_ID"/>
        </w:rPr>
      </w:r>
      <w:r>
        <w:rPr>
          <w:lang w:val="id_ID" w:bidi="id_ID"/>
        </w:rPr>
        <w:t xml:space="preserve">Yesus berkata kepada orang-orang buta itu, "Karena kamu percaya, atau memiliki </w:t>
      </w:r>
      <w:r>
        <w:rPr>
          <w:b/>
          <w:lang w:val="id_ID" w:bidi="id_ID"/>
        </w:rPr>
        <w:t>iman</w:t>
      </w:r>
      <w:r>
        <w:rPr>
          <w:lang w:val="id_ID" w:bidi="id_ID"/>
        </w:rPr>
        <w:t>, jadilah kepadamu menurut imanmu."</w:t>
      </w:r>
    </w:p>
    <w:p>
      <w:pPr/>
      <w:r>
        <w:rPr>
          <w:lang w:val="id_ID" w:bidi="id_ID"/>
        </w:rPr>
      </w:r>
      <w:r>
        <w:rPr>
          <w:b/>
          <w:lang w:val="id_ID" w:bidi="id_ID"/>
        </w:rPr>
        <w:t>Iman</w:t>
      </w:r>
      <w:r>
        <w:rPr>
          <w:lang w:val="id_ID" w:bidi="id_ID"/>
        </w:rPr>
        <w:t xml:space="preserve"> adalah tanggapan seseorang kepada Allah, yang menunjukkan bahwa mereka percaya kepada-Nya. Gunakan kata yang sama untuk iman seperti yang Anda gunakan dalam perikop-perikop sebelumnya. Lihat Daftar Kata Utama untuk definisi yang lebih lengkap tentang </w:t>
      </w:r>
      <w:r>
        <w:rPr>
          <w:lang w:val="id_ID" w:bidi="id_ID"/>
        </w:rPr>
        <w:t>iman</w:t>
      </w:r>
      <w:r>
        <w:rPr>
          <w:lang w:val="id_ID" w:bidi="id_ID"/>
        </w:rPr>
        <w:t>.</w:t>
      </w:r>
    </w:p>
    <w:p>
      <w:pPr/>
      <w:r>
        <w:rPr>
          <w:lang w:val="id_ID" w:bidi="id_ID"/>
        </w:rPr>
      </w:r>
      <w:r>
        <w:rPr>
          <w:b/>
          <w:lang w:val="id_ID" w:bidi="id_ID"/>
        </w:rPr>
        <w:t>Dan mata mereka terbuka</w:t>
      </w:r>
      <w:r>
        <w:rPr>
          <w:lang w:val="id_ID" w:bidi="id_ID"/>
        </w:rPr>
        <w:t>: Segera setelah Yesus mengatakan ini, "mata mereka terbuka." Ini tidak berarti mata orang-orang itu tertutup. Itu berarti mereka disembuhkan dari kebutaan dan dapat melihat.</w:t>
      </w:r>
    </w:p>
    <w:p>
      <w:pPr/>
      <w:r>
        <w:rPr>
          <w:lang w:val="id_ID" w:bidi="id_ID"/>
        </w:rPr>
      </w:r>
      <w:r>
        <w:rPr>
          <w:lang w:val="id_ID" w:bidi="id_ID"/>
        </w:rPr>
        <w:t xml:space="preserve">Orang-orang membawa seorang laki-laki yang </w:t>
      </w:r>
      <w:r>
        <w:rPr>
          <w:b/>
          <w:lang w:val="id_ID" w:bidi="id_ID"/>
        </w:rPr>
        <w:t>kerasukan setan</w:t>
      </w:r>
      <w:r>
        <w:rPr>
          <w:lang w:val="id_ID" w:bidi="id_ID"/>
        </w:rPr>
        <w:t xml:space="preserve"> yang </w:t>
      </w:r>
      <w:r>
        <w:rPr>
          <w:b/>
          <w:lang w:val="id_ID" w:bidi="id_ID"/>
        </w:rPr>
        <w:t>bisu</w:t>
      </w:r>
      <w:r>
        <w:rPr>
          <w:lang w:val="id_ID" w:bidi="id_ID"/>
        </w:rPr>
        <w:t xml:space="preserve"> kepada Yesus. </w:t>
      </w:r>
      <w:r>
        <w:rPr>
          <w:b/>
          <w:lang w:val="id_ID" w:bidi="id_ID"/>
        </w:rPr>
        <w:t>Setan</w:t>
      </w:r>
      <w:r>
        <w:rPr>
          <w:lang w:val="id_ID" w:bidi="id_ID"/>
        </w:rPr>
        <w:t xml:space="preserve"> adalah </w:t>
      </w:r>
      <w:r>
        <w:rPr>
          <w:lang w:val="id_ID" w:bidi="id_ID"/>
        </w:rPr>
        <w:t>roh jahat</w:t>
      </w:r>
      <w:r>
        <w:rPr>
          <w:lang w:val="id_ID" w:bidi="id_ID"/>
        </w:rPr>
        <w:t>.</w:t>
      </w:r>
    </w:p>
    <w:p>
      <w:pPr/>
      <w:r>
        <w:rPr>
          <w:lang w:val="id_ID" w:bidi="id_ID"/>
        </w:rPr>
      </w:r>
      <w:r>
        <w:rPr>
          <w:b/>
          <w:lang w:val="id_ID" w:bidi="id_ID"/>
        </w:rPr>
        <w:t>Bisu</w:t>
      </w:r>
      <w:r>
        <w:rPr>
          <w:lang w:val="id_ID" w:bidi="id_ID"/>
        </w:rPr>
        <w:t xml:space="preserve"> adalah tidak dapat berbicara. Gunakan kata yang sama untuk </w:t>
      </w:r>
      <w:r>
        <w:rPr>
          <w:b/>
          <w:lang w:val="id_ID" w:bidi="id_ID"/>
        </w:rPr>
        <w:t xml:space="preserve">setan </w:t>
      </w:r>
      <w:r>
        <w:rPr>
          <w:lang w:val="id_ID" w:bidi="id_ID"/>
        </w:rPr>
        <w:t xml:space="preserve">seperti yang Anda gunakan dalam perikop-perikop sebelumnya. Lihat Daftar Kata Utama untuk definisi yang lebih lengkap tentang </w:t>
      </w:r>
      <w:r>
        <w:rPr>
          <w:lang w:val="id_ID" w:bidi="id_ID"/>
        </w:rPr>
        <w:t>setan</w:t>
      </w:r>
      <w:r>
        <w:rPr>
          <w:lang w:val="id_ID" w:bidi="id_ID"/>
        </w:rPr>
        <w:t>.</w:t>
      </w:r>
    </w:p>
    <w:p>
      <w:pPr/>
      <w:r>
        <w:rPr>
          <w:lang w:val="id_ID" w:bidi="id_ID"/>
        </w:rPr>
      </w:r>
      <w:r>
        <w:rPr>
          <w:b/>
          <w:lang w:val="id_ID" w:bidi="id_ID"/>
        </w:rPr>
        <w:t>Orang-orang Farisi</w:t>
      </w:r>
      <w:r>
        <w:rPr>
          <w:lang w:val="id_ID" w:bidi="id_ID"/>
        </w:rPr>
        <w:t xml:space="preserve"> berkata, "Dengan kuasa </w:t>
      </w:r>
      <w:r>
        <w:rPr>
          <w:b/>
          <w:lang w:val="id_ID" w:bidi="id_ID"/>
        </w:rPr>
        <w:t>penghulu setan</w:t>
      </w:r>
      <w:r>
        <w:rPr>
          <w:lang w:val="id_ID" w:bidi="id_ID"/>
        </w:rPr>
        <w:t xml:space="preserve"> Ia mengusir setan."</w:t>
      </w:r>
    </w:p>
    <w:p>
      <w:pPr/>
      <w:r>
        <w:rPr>
          <w:lang w:val="id_ID" w:bidi="id_ID"/>
        </w:rPr>
      </w:r>
      <w:r>
        <w:rPr>
          <w:b/>
          <w:lang w:val="id_ID" w:bidi="id_ID"/>
        </w:rPr>
        <w:t>Orang-orang Farisi</w:t>
      </w:r>
      <w:r>
        <w:rPr>
          <w:lang w:val="id_ID" w:bidi="id_ID"/>
        </w:rPr>
        <w:t xml:space="preserve"> adalah pemimpin-pemimpin agama. Gunakan kata yang sama untuk orang-orang Farisi seperti yang Anda gunakan dalam perikop-perikop sebelumnya. Lihat Daftar Kata Utama untuk definisi yang lebih lengkap tentang </w:t>
      </w:r>
      <w:r>
        <w:rPr>
          <w:lang w:val="id_ID" w:bidi="id_ID"/>
        </w:rPr>
        <w:t>orang-orang Farisi</w:t>
      </w:r>
      <w:r>
        <w:rPr>
          <w:lang w:val="id_ID" w:bidi="id_ID"/>
        </w:rPr>
        <w:t>.</w:t>
      </w:r>
    </w:p>
    <w:p>
      <w:pPr/>
      <w:r>
        <w:rPr>
          <w:lang w:val="id_ID" w:bidi="id_ID"/>
        </w:rPr>
      </w:r>
      <w:r>
        <w:rPr>
          <w:b/>
          <w:lang w:val="id_ID" w:bidi="id_ID"/>
        </w:rPr>
        <w:t>Pangeran</w:t>
      </w:r>
      <w:r>
        <w:rPr>
          <w:lang w:val="id_ID" w:bidi="id_ID"/>
        </w:rPr>
        <w:t xml:space="preserve"> merujuk pada seorang pemimpin, atau kepala. </w:t>
      </w:r>
      <w:r>
        <w:rPr>
          <w:b/>
          <w:lang w:val="id_ID" w:bidi="id_ID"/>
        </w:rPr>
        <w:t>Iblis</w:t>
      </w:r>
      <w:r>
        <w:rPr>
          <w:lang w:val="id_ID" w:bidi="id_ID"/>
        </w:rPr>
        <w:t xml:space="preserve"> adalah </w:t>
      </w:r>
      <w:r>
        <w:rPr>
          <w:b/>
          <w:lang w:val="id_ID" w:bidi="id_ID"/>
        </w:rPr>
        <w:t>penghulu setan-setan</w:t>
      </w:r>
      <w:r>
        <w:rPr>
          <w:lang w:val="id_ID" w:bidi="id_ID"/>
        </w:rPr>
        <w:t xml:space="preserve">. Iblis adalah makhluk rohani yang diciptakan Allah. Iblis adalah pemimpin makhluk-makhluk spiritual yang jahat yang memutuskan untuk memberontak melawan Allah. Gunakan kata yang sama untuk Iblis seperti yang Anda gunakan dalam perikop-perikop sebelumnya. Lihat Daftar Kata Utama untuk definisi yang lebih lengkap tentang </w:t>
      </w:r>
      <w:r>
        <w:rPr>
          <w:lang w:val="id_ID" w:bidi="id_ID"/>
        </w:rPr>
        <w:t>Iblis</w:t>
      </w:r>
      <w:r>
        <w:rPr>
          <w:lang w:val="id_ID" w:bidi="id_ID"/>
        </w:rPr>
        <w:t>.</w:t>
      </w:r>
    </w:p>
    <w:p>
      <w:pPr/>
      <w:r>
        <w:rPr>
          <w:lang w:val="id_ID" w:bidi="id_ID"/>
        </w:rPr>
      </w:r>
      <w:r>
        <w:rPr>
          <w:lang w:val="id_ID" w:bidi="id_ID"/>
        </w:rPr>
        <w:t xml:space="preserve">Yesus sedang mengajar di </w:t>
      </w:r>
      <w:r>
        <w:rPr>
          <w:b/>
          <w:lang w:val="id_ID" w:bidi="id_ID"/>
        </w:rPr>
        <w:t>rumah-rumah ibadat</w:t>
      </w:r>
      <w:r>
        <w:rPr>
          <w:lang w:val="id_ID" w:bidi="id_ID"/>
        </w:rPr>
        <w:t xml:space="preserve">. Sinagoge adalah tempat ibadah orang Yahudi di mana orang-orang di desa bisa bertemu alih-alih di Bait Suci di Yerusalem. Gunakan kata yang sama untuk rumah ibadat (sinagoge) seperti yang Anda gunakan dalam perikop-perikop sebelumnya. Lihat Daftar Kata Utama untuk definisi yang lebih lengkap tentang </w:t>
      </w:r>
      <w:r>
        <w:rPr>
          <w:lang w:val="id_ID" w:bidi="id_ID"/>
        </w:rPr>
        <w:t>sinagoge</w:t>
      </w:r>
      <w:r>
        <w:rPr>
          <w:lang w:val="id_ID" w:bidi="id_ID"/>
        </w:rPr>
        <w:t>.</w:t>
      </w:r>
    </w:p>
    <w:p>
      <w:pPr/>
      <w:r>
        <w:rPr>
          <w:lang w:val="id_ID" w:bidi="id_ID"/>
        </w:rPr>
      </w:r>
      <w:r>
        <w:rPr>
          <w:lang w:val="id_ID" w:bidi="id_ID"/>
        </w:rPr>
        <w:t xml:space="preserve">Yesus sedang mengajar tentang </w:t>
      </w:r>
      <w:r>
        <w:rPr>
          <w:b/>
          <w:lang w:val="id_ID" w:bidi="id_ID"/>
        </w:rPr>
        <w:t xml:space="preserve">Injil Kerajaan </w:t>
      </w:r>
      <w:r>
        <w:rPr>
          <w:lang w:val="id_ID" w:bidi="id_ID"/>
        </w:rPr>
        <w:t>.</w:t>
      </w:r>
    </w:p>
    <w:p>
      <w:pPr/>
      <w:r>
        <w:rPr>
          <w:lang w:val="id_ID" w:bidi="id_ID"/>
        </w:rPr>
      </w:r>
      <w:r>
        <w:rPr>
          <w:b/>
          <w:lang w:val="id_ID" w:bidi="id_ID"/>
        </w:rPr>
        <w:t>Injil</w:t>
      </w:r>
      <w:r>
        <w:rPr>
          <w:lang w:val="id_ID" w:bidi="id_ID"/>
        </w:rPr>
        <w:t xml:space="preserve">, atau </w:t>
      </w:r>
      <w:r>
        <w:rPr>
          <w:b/>
          <w:lang w:val="id_ID" w:bidi="id_ID"/>
        </w:rPr>
        <w:t>kabar baik</w:t>
      </w:r>
      <w:r>
        <w:rPr>
          <w:lang w:val="id_ID" w:bidi="id_ID"/>
        </w:rPr>
        <w:t xml:space="preserve">, adalah tentang Kerajaan Allah, pemerintahan Allah di hati orang-orang. Gunakan kata yang sama untuk Injil atau Kabar Baik yang Anda gunakan di perikop-perikop sebelumnya. Lihat Daftar Kata Utama untuk definisi yang lebih lengkap tentang </w:t>
      </w:r>
      <w:r>
        <w:rPr>
          <w:lang w:val="id_ID" w:bidi="id_ID"/>
        </w:rPr>
        <w:t>Injil</w:t>
      </w:r>
      <w:r>
        <w:rPr>
          <w:lang w:val="id_ID" w:bidi="id_ID"/>
        </w:rPr>
        <w:t xml:space="preserve"> atau </w:t>
      </w:r>
      <w:r>
        <w:rPr>
          <w:lang w:val="id_ID" w:bidi="id_ID"/>
        </w:rPr>
        <w:t>Kabar Baik</w:t>
      </w:r>
      <w:r>
        <w:rPr>
          <w:lang w:val="id_ID" w:bidi="id_ID"/>
        </w:rPr>
        <w:t>.</w:t>
      </w:r>
    </w:p>
    <w:p>
      <w:pPr/>
      <w:r>
        <w:rPr>
          <w:lang w:val="id_ID" w:bidi="id_ID"/>
        </w:rPr>
      </w:r>
      <w:r>
        <w:rPr>
          <w:b/>
          <w:lang w:val="id_ID" w:bidi="id_ID"/>
        </w:rPr>
        <w:t>Kerajaan</w:t>
      </w:r>
      <w:r>
        <w:rPr>
          <w:lang w:val="id_ID" w:bidi="id_ID"/>
        </w:rPr>
        <w:t xml:space="preserve"> adalah </w:t>
      </w:r>
      <w:r>
        <w:rPr>
          <w:b/>
          <w:lang w:val="id_ID" w:bidi="id_ID"/>
        </w:rPr>
        <w:t>kerajaan surga</w:t>
      </w:r>
      <w:r>
        <w:rPr>
          <w:lang w:val="id_ID" w:bidi="id_ID"/>
        </w:rPr>
        <w:t xml:space="preserve">. </w:t>
      </w:r>
      <w:r>
        <w:rPr>
          <w:lang w:val="id_ID" w:bidi="id_ID"/>
        </w:rPr>
        <w:t>Kerajaan</w:t>
      </w:r>
      <w:r>
        <w:rPr>
          <w:lang w:val="id_ID" w:bidi="id_ID"/>
        </w:rPr>
        <w:t xml:space="preserve"> adalah tempat seorang raja </w:t>
      </w:r>
      <w:r>
        <w:rPr>
          <w:lang w:val="id_ID" w:bidi="id_ID"/>
        </w:rPr>
        <w:t>memerintah</w:t>
      </w:r>
      <w:r>
        <w:rPr>
          <w:lang w:val="id_ID" w:bidi="id_ID"/>
        </w:rPr>
        <w:t xml:space="preserve"> sekelompok orang. </w:t>
      </w:r>
      <w:r>
        <w:rPr>
          <w:lang w:val="id_ID" w:bidi="id_ID"/>
        </w:rPr>
        <w:t xml:space="preserve">Surga </w:t>
      </w:r>
      <w:r>
        <w:rPr>
          <w:lang w:val="id_ID" w:bidi="id_ID"/>
        </w:rPr>
        <w:t xml:space="preserve">adalah tempat di mana Allah tinggal dan tujuan utama orang-orang percaya kepada Yesus Kristus. Allah adalah Raja surga. Gunakan kata yang sama untuk "kerajaan surga" seperti yang Anda gunakan dalam perikop-perikop sebelumnya. Lihat Daftar Kata Utama untuk definisi yang lebih lengkap tentang </w:t>
      </w:r>
      <w:r>
        <w:rPr>
          <w:lang w:val="id_ID" w:bidi="id_ID"/>
        </w:rPr>
        <w:t>kerajaan surga</w:t>
      </w:r>
      <w:r>
        <w:rPr>
          <w:lang w:val="id_ID" w:bidi="id_ID"/>
        </w:rPr>
        <w:t>.</w:t>
      </w:r>
    </w:p>
    <w:p>
      <w:pPr/>
      <w:r>
        <w:rPr>
          <w:lang w:val="id_ID" w:bidi="id_ID"/>
        </w:rPr>
      </w:r>
      <w:r>
        <w:rPr>
          <w:lang w:val="id_ID" w:bidi="id_ID"/>
        </w:rPr>
        <w:t xml:space="preserve">Yesus mengatakan satu perbandingan kepada </w:t>
      </w:r>
      <w:r>
        <w:rPr>
          <w:b/>
          <w:lang w:val="id_ID" w:bidi="id_ID"/>
        </w:rPr>
        <w:t>murid-murid</w:t>
      </w:r>
      <w:r>
        <w:rPr>
          <w:lang w:val="id_ID" w:bidi="id_ID"/>
        </w:rPr>
        <w:t xml:space="preserve">-Nya. Para murid melakukan perjalanan bersama Yesus ke mana-mana dan belajar dari-Nya. Gunakan kata yang sama untuk murid-murid seperti yang Anda gunakan dalam perikop-perikop sebelumnya. Lihat Daftar Kata Utama untuk definisi yang lebih lengkap tentang </w:t>
      </w:r>
      <w:r>
        <w:rPr>
          <w:lang w:val="id_ID" w:bidi="id_ID"/>
        </w:rPr>
        <w:t>murid-murid</w:t>
      </w:r>
      <w:r>
        <w:rPr>
          <w:lang w:val="id_ID" w:bidi="id_ID"/>
        </w:rPr>
        <w:t>.</w:t>
      </w:r>
    </w:p>
    <w:p>
      <w:pPr/>
      <w:r>
        <w:rPr>
          <w:lang w:val="id_ID" w:bidi="id_ID"/>
        </w:rPr>
      </w:r>
      <w:r>
        <w:rPr>
          <w:lang w:val="id_ID" w:bidi="id_ID"/>
        </w:rPr>
        <w:t xml:space="preserve">"Tuaian memang banyak, tetapi pekerja sedikit; karena itu, </w:t>
      </w:r>
      <w:r>
        <w:rPr>
          <w:b/>
          <w:lang w:val="id_ID" w:bidi="id_ID"/>
        </w:rPr>
        <w:t xml:space="preserve">mintalah </w:t>
      </w:r>
      <w:r>
        <w:rPr>
          <w:lang w:val="id_ID" w:bidi="id_ID"/>
        </w:rPr>
        <w:t xml:space="preserve"> kepada </w:t>
      </w:r>
      <w:r>
        <w:rPr>
          <w:b/>
          <w:lang w:val="id_ID" w:bidi="id_ID"/>
        </w:rPr>
        <w:t>tuan yang empunya tuaian</w:t>
      </w:r>
      <w:r>
        <w:rPr>
          <w:lang w:val="id_ID" w:bidi="id_ID"/>
        </w:rPr>
        <w:t>, supaya Ia mengirimkan pekerja-pekerja untuk tuaian itu."</w:t>
      </w:r>
    </w:p>
    <w:p>
      <w:pPr/>
      <w:r>
        <w:rPr>
          <w:lang w:val="id_ID" w:bidi="id_ID"/>
        </w:rPr>
      </w:r>
      <w:r>
        <w:rPr>
          <w:b/>
          <w:lang w:val="id_ID" w:bidi="id_ID"/>
        </w:rPr>
        <w:t xml:space="preserve">Berdoa </w:t>
      </w:r>
      <w:r>
        <w:rPr>
          <w:lang w:val="id_ID" w:bidi="id_ID"/>
        </w:rPr>
        <w:t xml:space="preserve">berarti berkomunikasi secara pribadi, atau berbicara dengan Allah. Gunakan kata yang sama untuk berdoa seperti yang Anda gunakan dalam perikop-perikop sebelumnya. Lihat Daftar Kata Utama untuk definisi yang lebih lengkap tentang </w:t>
      </w:r>
      <w:r>
        <w:rPr>
          <w:lang w:val="id_ID" w:bidi="id_ID"/>
        </w:rPr>
        <w:t>berdoa</w:t>
      </w:r>
      <w:r>
        <w:rPr>
          <w:lang w:val="id_ID" w:bidi="id_ID"/>
        </w:rPr>
        <w:t>.</w:t>
      </w:r>
    </w:p>
    <w:p>
      <w:pPr/>
      <w:r>
        <w:rPr>
          <w:lang w:val="id_ID" w:bidi="id_ID"/>
        </w:rPr>
      </w:r>
      <w:r>
        <w:rPr>
          <w:b/>
          <w:lang w:val="id_ID" w:bidi="id_ID"/>
        </w:rPr>
        <w:t>Bersungguh-sungguh</w:t>
      </w:r>
      <w:r>
        <w:rPr>
          <w:lang w:val="id_ID" w:bidi="id_ID"/>
        </w:rPr>
        <w:t xml:space="preserve"> ialah memohon, atau mendesak, atau meminta secara serius.</w:t>
      </w:r>
    </w:p>
    <w:p>
      <w:pPr/>
      <w:r>
        <w:rPr>
          <w:lang w:val="id_ID" w:bidi="id_ID"/>
        </w:rPr>
      </w:r>
      <w:r>
        <w:rPr>
          <w:b/>
          <w:lang w:val="id_ID" w:bidi="id_ID"/>
        </w:rPr>
        <w:t>Tuan yang empunya tuaian</w:t>
      </w:r>
      <w:r>
        <w:rPr>
          <w:lang w:val="id_ID" w:bidi="id_ID"/>
        </w:rPr>
        <w:t xml:space="preserve"> adalah Allah sendiri. Yesus ingin murid-murid-Nya berdoa agar Allah mengutus lebih banyak orang untuk mengajar orang lain tentang Dia.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10:1–15</w:t>
      </w:r>
      <w:r>
        <w:rPr>
          <w:lang w:val="id_ID" w:bidi="id_ID"/>
        </w:rPr>
      </w:r>
    </w:p>
    <w:p>
      <w:pPr>
        <w:pStyle w:val="Heading3"/>
      </w:pPr>
      <w:r>
        <w:rPr>
          <w:lang w:val="id_ID" w:bidi="id_ID"/>
        </w:rPr>
        <w:t>Dengar dan Renungkan</w:t>
      </w:r>
    </w:p>
    <w:p>
      <w:pPr/>
      <w:r>
        <w:rPr>
          <w:lang w:val="id_ID" w:bidi="id_ID"/>
        </w:rPr>
      </w:r>
      <w:r>
        <w:rPr>
          <w:lang w:val="id_ID" w:bidi="id_ID"/>
        </w:rPr>
        <w:t>Dengarkan Matius 10:1–15 dan renungkan dalam hati Anda. Dengarlah teks tiga kali (dalam tiga terjemahan yang berbeda, jika memungkinkan). Kemudian sebagai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 xml:space="preserve">Apa yang kisah ini katakan kepada kita tentang orang-orang?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Dalam perikop sebelumnya, Yesus telah melakukan perjalanan di sekitar Galilea. Ia mengajar orang-orang dan menyembuhkan orang sakit.</w:t>
      </w:r>
    </w:p>
    <w:p>
      <w:pPr/>
      <w:r>
        <w:rPr>
          <w:lang w:val="id_ID" w:bidi="id_ID"/>
        </w:rPr>
      </w:r>
      <w:r>
        <w:rPr>
          <w:lang w:val="id_ID" w:bidi="id_ID"/>
        </w:rPr>
        <w:t>Yesus sudah memilih 12 orang untuk menjadi murid-murid khusus-Nya. Dalam kisah ini, Matius memberi tahu kita bahwa Yesus meminta ke-12 murid untuk datang kepada-Nya, dan Ia memberi mereka otoritas untuk mengusir roh-roh jahat, untuk membuat orang-orang sakit lebih baik dan untuk menyembuhkan setiap jenis penyakit. Yesus selalu memiliki kuasa untuk melakukan hal-hal ini—sekarang Ia memberikan kepada ke-12 murid itu hak untuk menggunakan kuasa ini untuk melakukan hal-hal yang sama seperti Yesus.</w:t>
      </w:r>
    </w:p>
    <w:p>
      <w:pPr/>
      <w:r>
        <w:rPr>
          <w:lang w:val="id_ID" w:bidi="id_ID"/>
        </w:rPr>
      </w:r>
      <w:r>
        <w:rPr>
          <w:lang w:val="id_ID" w:bidi="id_ID"/>
        </w:rPr>
        <w:t>Dalam kisah ini, Matius memberikan kepada kita daftar nama ke-12 murid. Di sini mereka juga disebut rasul—itu adalah satu-satunya penyebutan dalam Injil Matius bahwa ke-12 murid disebut rasul. Para rasul adalah orang-orang yang diutus dengan otoritas Yesus. Dalam kisah-kisah lain di mana Yesus mengutus para murid untuk berbicara kepada orang-orang tentang kerajaan surga, para murid melakukan perjalanan berpasangan. Mungkin inilah sebabnya nama-nama dalam daftar ini berpasangan:</w:t>
      </w:r>
    </w:p>
    <w:p>
      <w:pPr>
        <w:pStyle w:val="ListBullet"/>
        <w:spacing w:line="240" w:lineRule="auto"/>
        <w:ind w:left="720"/>
      </w:pPr>
      <w:r>
        <w:rPr>
          <w:lang w:val="id_ID" w:bidi="id_ID"/>
        </w:rPr>
      </w:r>
      <w:r>
        <w:rPr>
          <w:lang w:val="id_ID" w:bidi="id_ID"/>
        </w:rPr>
        <w:t>Simon dan Andreas adalah saudara. Kita tidak tahu mengapa Simon disebutkan terlebih dahulu. "Simon" adalah nama Yahudinya, tetapi Simon juga disebut "Petrus," yang adalah nama Yunaninya.</w:t>
      </w:r>
    </w:p>
    <w:p>
      <w:pPr>
        <w:pStyle w:val="ListBullet"/>
        <w:spacing w:line="240" w:lineRule="auto"/>
        <w:ind w:left="720"/>
      </w:pPr>
      <w:r>
        <w:rPr>
          <w:lang w:val="id_ID" w:bidi="id_ID"/>
        </w:rPr>
      </w:r>
      <w:r>
        <w:rPr>
          <w:lang w:val="id_ID" w:bidi="id_ID"/>
        </w:rPr>
        <w:t>Yakobus dan Yohanes adalah saudara. Ayah mereka adalah Zebedeus.</w:t>
      </w:r>
    </w:p>
    <w:p>
      <w:pPr>
        <w:pStyle w:val="ListBullet"/>
        <w:spacing w:line="240" w:lineRule="auto"/>
        <w:ind w:left="720"/>
      </w:pPr>
      <w:r>
        <w:rPr>
          <w:lang w:val="id_ID" w:bidi="id_ID"/>
        </w:rPr>
      </w:r>
      <w:r>
        <w:rPr>
          <w:lang w:val="id_ID" w:bidi="id_ID"/>
        </w:rPr>
        <w:t>Filipus dan Bartolomeus</w:t>
      </w:r>
    </w:p>
    <w:p>
      <w:pPr>
        <w:pStyle w:val="ListBullet"/>
        <w:spacing w:line="240" w:lineRule="auto"/>
        <w:ind w:left="720"/>
      </w:pPr>
      <w:r>
        <w:rPr>
          <w:lang w:val="id_ID" w:bidi="id_ID"/>
        </w:rPr>
      </w:r>
      <w:r>
        <w:rPr>
          <w:lang w:val="id_ID" w:bidi="id_ID"/>
        </w:rPr>
        <w:t>Tomas dan Matius "pemungut cukai." Anda akan mengingat dari satu kisah sebelumnya bahwa Yesus melihat Matius ketika ia sedang mengumpulkan pajak dan mengatakan kepada Matius untuk mengikut-Nya. Matius mungkin berhenti mengumpulkan pajak ketika dia mulai mengikut Yesus.</w:t>
      </w:r>
    </w:p>
    <w:p>
      <w:pPr>
        <w:pStyle w:val="ListBullet"/>
        <w:spacing w:line="240" w:lineRule="auto"/>
        <w:ind w:left="720"/>
      </w:pPr>
      <w:r>
        <w:rPr>
          <w:lang w:val="id_ID" w:bidi="id_ID"/>
        </w:rPr>
      </w:r>
      <w:r>
        <w:rPr>
          <w:lang w:val="id_ID" w:bidi="id_ID"/>
        </w:rPr>
        <w:t>Yakobus dan Tadeus. Yakobus adalah anak Alfeus.</w:t>
      </w:r>
    </w:p>
    <w:p>
      <w:pPr>
        <w:pStyle w:val="ListBullet"/>
        <w:spacing w:line="240" w:lineRule="auto"/>
        <w:ind w:left="720"/>
      </w:pPr>
      <w:r>
        <w:rPr>
          <w:lang w:val="id_ID" w:bidi="id_ID"/>
        </w:rPr>
      </w:r>
      <w:r>
        <w:rPr>
          <w:lang w:val="id_ID" w:bidi="id_ID"/>
        </w:rPr>
        <w:t>Simon "orang Zelot," dan Yudas Iskariot. Simon disebut "orang Zelot" sehingga kita tahu dia berbeda dari Simon Petrus. Seorang Zelot adalah seseorang yang sangat bersemangat, atau marah tentang sesuatu. Kita tidak tahu apa yang membuat Simon "orang Zelot" bersemangat atau marah, tetapi mungkin itu karena dia tidak menyukai orang Romawi yang memerintah di negerinya. Kemudian dalam kisah kehidupan Yesus, Yudas "Iskariot" adalah orang yang akan memungkinkan musuh-musuh Yesus untuk menangkap Yesus.</w:t>
      </w:r>
    </w:p>
    <w:p>
      <w:pPr/>
      <w:r>
        <w:rPr>
          <w:lang w:val="id_ID" w:bidi="id_ID"/>
        </w:rPr>
      </w:r>
      <w:r>
        <w:rPr>
          <w:lang w:val="id_ID" w:bidi="id_ID"/>
        </w:rPr>
        <w:t>Dalam bagian berikutnya dari kisah ini, Yesus akan mengutus ke-12 murid-Nya untuk melakukan hal-hal yang sama seperti yang Dia, Yesus, telah lakukan—berbicara tentang kerajaan surga, menyembuhkan orang-orang sakit, dan mengusir roh-roh jahat.</w:t>
      </w:r>
    </w:p>
    <w:p>
      <w:pPr/>
      <w:r>
        <w:rPr>
          <w:lang w:val="id_ID" w:bidi="id_ID"/>
        </w:rPr>
      </w:r>
      <w:r>
        <w:rPr>
          <w:lang w:val="id_ID" w:bidi="id_ID"/>
        </w:rPr>
        <w:t>Pertama, Yesus memberi mereka beberapa instruksi. Tidak ada kisah tentang ke-12 murid yang benar-benar melakukan apa yang Yesus perintahkan kepada mereka. Ini mungkin berarti bahwa apa yang Yesus perintahkan kepada 12 murid-Nya untuk dilakukan sangat penting, dan sangat penting bagi kita hari ini. Yesus mengatakan bahwa para murid tidak boleh pergi ke daerah-daerah di mana orang-orang bukan Yahudi atau orang-orang Samaria, yang adalah non-Yahudi, tinggal, tetapi mereka harus pergi dan berbicara kepada orang-orang Yahudi. Orang-orang kafir adalah siapa pun yang bukan orang Yahudi. Orang-orang Samaria bukan orang Yahudi murni, dan oleh karena itu sebagian bukan Yahudi. Orang-orang Samaria tinggal di Samaria —tanah antara Galilea dan Yudea . Orang-orang Yahudi tidak menyukai orang-orang Samaria karena beberapa alasan. Orang-orang Samaria mengatakan bahwa mereka adalah keturunan Yusuf. Orang-orang Yahudi telah membangun Bait Suci pertama mereka di Yerusalem, tetapi orang-orang Samaria ingin pusat ibadah berada di Gunung Gerizim, di mana itu sudah ada pada zaman Yosua, salah satu dari pemimpin-pemimpin Yahudi pertama. Jauh sebelum Yesus, beberapa orang asing yang disebut orang-orang Asyur telah menyerang dan menaklukkan Samaria . Orang-orang Asyur melakukan perkawinan campur dengan orang-orang yang tinggal di wilayah itu. Jadi keturunan mereka yang tinggal di wilayah itu—orang-orang Samaria—bukan orang-orang Yahudi murni.</w:t>
      </w:r>
    </w:p>
    <w:p>
      <w:pPr/>
      <w:r>
        <w:rPr>
          <w:lang w:val="id_ID" w:bidi="id_ID"/>
        </w:rPr>
      </w:r>
      <w:r>
        <w:rPr>
          <w:lang w:val="id_ID" w:bidi="id_ID"/>
        </w:rPr>
        <w:t>Yesus menyebut orang-orang Yahudi "domba-domba Israel yang hilang." Ini menggambarkan orang-orang Yahudi sebagai satu kawanan domba yang terpisah dari gembala mereka. Allah seperti gembala, dan orang-orang terpisah dari-Nya—mereka tidak mengikut-Nya.</w:t>
      </w:r>
    </w:p>
    <w:p>
      <w:pPr/>
      <w:r>
        <w:rPr>
          <w:lang w:val="id_ID" w:bidi="id_ID"/>
        </w:rPr>
      </w:r>
      <w:r>
        <w:rPr>
          <w:lang w:val="id_ID" w:bidi="id_ID"/>
        </w:rPr>
        <w:t xml:space="preserve">Berhenti dan tunjukkan kepada tim Anda foto-foto </w:t>
      </w:r>
      <w:r>
        <w:rPr>
          <w:lang w:val="id_ID" w:bidi="id_ID"/>
        </w:rPr>
        <w:t>kawanan domba</w:t>
      </w:r>
      <w:r>
        <w:rPr>
          <w:lang w:val="id_ID" w:bidi="id_ID"/>
        </w:rPr>
        <w:t xml:space="preserve">, dan seorang </w:t>
      </w:r>
      <w:r>
        <w:rPr>
          <w:lang w:val="id_ID" w:bidi="id_ID"/>
        </w:rPr>
        <w:t>gembala</w:t>
      </w:r>
      <w:r>
        <w:rPr>
          <w:lang w:val="id_ID" w:bidi="id_ID"/>
        </w:rPr>
        <w:t>.</w:t>
      </w:r>
    </w:p>
    <w:p>
      <w:pPr/>
      <w:r>
        <w:rPr>
          <w:lang w:val="id_ID" w:bidi="id_ID"/>
        </w:rPr>
      </w:r>
      <w:r>
        <w:rPr>
          <w:lang w:val="id_ID" w:bidi="id_ID"/>
        </w:rPr>
        <w:t>Yesus mengatakan kepada ke-12 murid bahwa mereka harus berbicara kepada orang-orang tentang kerajaan surga. Yesus mengatakan kepada mereka untuk melakukan semua hal yang telah Ia lakukan: membuat orang-orang sakit lebih baik, termasuk orang-orang dengan kusta. Dalam Alkitab, kusta menggambarkan penyakit apa pun yang memengaruhi kulit seseorang. Orang-orang kusta dianggap sebagai "najis" dan tidak diizinkan menjadi bagian dari komunitas.</w:t>
      </w:r>
    </w:p>
    <w:p>
      <w:pPr/>
      <w:r>
        <w:rPr>
          <w:lang w:val="id_ID" w:bidi="id_ID"/>
        </w:rPr>
      </w:r>
      <w:r>
        <w:rPr>
          <w:lang w:val="id_ID" w:bidi="id_ID"/>
        </w:rPr>
        <w:t>Yesus juga mengatakan kepada ke-12 murid untuk menghidupkan kembali orang-orang mati dan mengusir roh-roh jahat.</w:t>
      </w:r>
    </w:p>
    <w:p>
      <w:pPr/>
      <w:r>
        <w:rPr>
          <w:lang w:val="id_ID" w:bidi="id_ID"/>
        </w:rPr>
      </w:r>
      <w:r>
        <w:rPr>
          <w:lang w:val="id_ID" w:bidi="id_ID"/>
        </w:rPr>
        <w:t>Berhenti dan diskusikan dengan tim Anda: Orang-orang kusta dan orang-orang yang mempunyai roh-roh jahat dikucilkan dari komunitas mereka. Yesus mengatakan kepada para murid-Nya untuk menyembuhkan mereka yang berpenyakit kusta dan mengusir roh-roh jahat. Ini bukan hanya tentang membuat orang-orang lebih baik, ini tentang membuat apa yang najis menjadi "tahir." Itu adalah tentang memungkinkan mereka untuk bergabung kembali dengan keluarga dan komunitas mereka lagi. Dalam budaya Anda, apakah ada orang-orang yang ditolak, atau dikucilkan, dari keanggotaan komunitas tersebut? Ceritakan satu kisah tentang seseorang yang dikucilkan dari komunitas mereka, tetapi kemudian dipulihkan kembali ke komunitas mereka. Apa yang terjadi?</w:t>
      </w:r>
    </w:p>
    <w:p>
      <w:pPr/>
      <w:r>
        <w:rPr>
          <w:lang w:val="id_ID" w:bidi="id_ID"/>
        </w:rPr>
      </w:r>
      <w:r>
        <w:rPr>
          <w:lang w:val="id_ID" w:bidi="id_ID"/>
        </w:rPr>
        <w:t>Yesus mengatakan kepada ke-12 murid bahwa ketika Ia memberi mereka otoritas untuk melakukan hal-hal ini, Dia, Yesus, tidak meminta uang sebagai balasan. Jadi kedua belas murid tidak boleh meminta, atau berharap diberi, uang ketika mereka melakukan hal-hal ini.</w:t>
      </w:r>
    </w:p>
    <w:p>
      <w:pPr/>
      <w:r>
        <w:rPr>
          <w:lang w:val="id_ID" w:bidi="id_ID"/>
        </w:rPr>
      </w:r>
      <w:r>
        <w:rPr>
          <w:lang w:val="id_ID" w:bidi="id_ID"/>
        </w:rPr>
        <w:t>Yesus juga mengatakan kepada kedua belas murid bahwa mereka tidak boleh membawa uang, atau pakaian tambahan. Ini menunjukkan bahwa ke-12 murid itu harus mengandalkan Allah untuk menyediakan semua yang mereka butuhkan.</w:t>
      </w:r>
    </w:p>
    <w:p>
      <w:pPr/>
      <w:r>
        <w:rPr>
          <w:lang w:val="id_ID" w:bidi="id_ID"/>
        </w:rPr>
      </w:r>
      <w:r>
        <w:rPr>
          <w:lang w:val="id_ID" w:bidi="id_ID"/>
        </w:rPr>
        <w:t>Yesus mengatakan kepada ke-12 murid bahwa ketika mereka sampai di satu kota atau desa, mereka harus mencari seseorang yang bersedia menyambut para murid ke dalam rumah mereka dan merawat mereka selama para murid tinggal di kota atau desa itu. Ketika para murid memasuki rumah itu, mereka harus berkata kepada orang-orang di rumah itu, "Semoga damai Allah menyertai kalian." Jika orang-orang di rumah itu menyambut para murid dan memperlakukan mereka dengan baik, maka damai Allah akan tinggal bersama orang-orang di rumah itu. Tetapi jika para murid tidak diterima atau diperlakukan dengan baik, maka damai Allah tidak akan tinggal bersama orang-orang di rumah itu.</w:t>
      </w:r>
    </w:p>
    <w:p>
      <w:pPr/>
      <w:r>
        <w:rPr>
          <w:lang w:val="id_ID" w:bidi="id_ID"/>
        </w:rPr>
      </w:r>
      <w:r>
        <w:rPr>
          <w:lang w:val="id_ID" w:bidi="id_ID"/>
        </w:rPr>
        <w:t>Jika ke-12 murid tidak diterima, Yesus mengatakan kepada para murid-Nya untuk mengebaskan atau menghilangkan debu yang berada di kaki dan sandal mereka. Mereka mungkin melakukan ini dengan menggoyangkan kaki mereka atau menyikat debu dengan tangan mereka. Ini adalah satu gestur budaya yang memiliki makna simbolis. Ketika seorang Yahudi mengebaskan debu suatu tempat dari kakinya, itu menunjukkan bahwa ia tidak memiliki hubungan apa pun dengan orang-orang di tempat itu. Itu menunjukkan bahwa ia menolak orang-orang itu.</w:t>
      </w:r>
    </w:p>
    <w:p>
      <w:pPr/>
      <w:r>
        <w:rPr>
          <w:lang w:val="id_ID" w:bidi="id_ID"/>
        </w:rPr>
      </w:r>
      <w:r>
        <w:rPr>
          <w:lang w:val="id_ID" w:bidi="id_ID"/>
        </w:rPr>
        <w:t>Berhenti dan diskusikan dengan tim Anda bagaimana orang-orang dalam budaya Anda menunjukkan bahwa Anda sedang mengakhiri suatu hubungan, atau menolak seseorang.</w:t>
      </w:r>
    </w:p>
    <w:p>
      <w:pPr/>
      <w:r>
        <w:rPr>
          <w:lang w:val="id_ID" w:bidi="id_ID"/>
        </w:rPr>
      </w:r>
      <w:r>
        <w:rPr>
          <w:lang w:val="id_ID" w:bidi="id_ID"/>
        </w:rPr>
        <w:t>Yesus mengatakan satu hal yang sangat penting. Yesus berbicara tentang Sodom dan Gomora, dua kota dari zaman dahulu. Orang-orang di kota-kota ini tidak menaati Allah dan Allah menghancurkan mereka. Pada hari-hari terakhir ketika Allah menghakimi semua orang untuk hal-hal yang telah mereka katakan dan lakukan, Allah tidak akan berbelas kasihan kepada orang-orang Sodom dan Gomora. Tetapi pada hari itu, Allah bahkan akan lebih tidak berbelas kasihan kepada orang-orang yang tidak mendengarkan para murid.</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Yesus meminta ke-12 murid-Nya untuk datang kepada-Nya. Dia memberikan otoritas kepada ke-12 murid untuk menggunakan kuasa yang Yesus miliki.</w:t>
      </w:r>
    </w:p>
    <w:p>
      <w:pPr/>
      <w:r>
        <w:rPr>
          <w:lang w:val="id_ID" w:bidi="id_ID"/>
        </w:rPr>
      </w:r>
      <w:r>
        <w:rPr>
          <w:b/>
          <w:lang w:val="id_ID" w:bidi="id_ID"/>
        </w:rPr>
        <w:t>Adegan kedua:</w:t>
      </w:r>
      <w:r>
        <w:rPr>
          <w:lang w:val="id_ID" w:bidi="id_ID"/>
        </w:rPr>
        <w:t xml:space="preserve"> Yesus mengutus para murid-Nya. Dia memberikan instruksi khusus kepada para murid-Nya tentang ke mana harus pergi, apa yang harus dilakukan, dan apa yang harus dibawa ketika mereka pergi.</w:t>
      </w:r>
    </w:p>
    <w:p>
      <w:pPr/>
      <w:r>
        <w:rPr>
          <w:lang w:val="id_ID" w:bidi="id_ID"/>
        </w:rPr>
      </w:r>
      <w:r>
        <w:rPr>
          <w:b/>
          <w:lang w:val="id_ID" w:bidi="id_ID"/>
        </w:rPr>
        <w:t>Adegan ketiga:</w:t>
      </w:r>
      <w:r>
        <w:rPr>
          <w:lang w:val="id_ID" w:bidi="id_ID"/>
        </w:rPr>
        <w:t xml:space="preserve"> Yesus memberikan instruksi kepada para murid-Nya tentang apa yang harus dilakukan ketika mereka memasuki suatu kota.</w:t>
      </w:r>
    </w:p>
    <w:p>
      <w:pPr/>
      <w:r>
        <w:rPr>
          <w:lang w:val="id_ID" w:bidi="id_ID"/>
        </w:rPr>
      </w:r>
      <w:r>
        <w:rPr>
          <w:b/>
          <w:lang w:val="id_ID" w:bidi="id_ID"/>
        </w:rPr>
        <w:t>Adegan keempat:</w:t>
      </w:r>
      <w:r>
        <w:rPr>
          <w:lang w:val="id_ID" w:bidi="id_ID"/>
        </w:rPr>
        <w:t xml:space="preserve"> Yesus mengatakan kepada para murid-Nya apa yang harus dilakukan jika orang-orang di kota itu menolak mereka.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Ke-12 murid</w:t>
      </w:r>
    </w:p>
    <w:p>
      <w:pPr>
        <w:pStyle w:val="ListBullet"/>
        <w:spacing w:line="240" w:lineRule="auto"/>
        <w:ind w:left="720"/>
      </w:pPr>
      <w:r>
        <w:rPr>
          <w:lang w:val="id_ID" w:bidi="id_ID"/>
        </w:rPr>
      </w:r>
      <w:r>
        <w:rPr>
          <w:lang w:val="id_ID" w:bidi="id_ID"/>
        </w:rPr>
        <w:t>Orang-orang Yahudi yang ke-12 murid datangi dan ajak bicara.</w:t>
      </w:r>
    </w:p>
    <w:p>
      <w:pPr>
        <w:pStyle w:val="ListBullet"/>
        <w:spacing w:line="240" w:lineRule="auto"/>
        <w:ind w:left="720"/>
      </w:pPr>
      <w:r>
        <w:rPr>
          <w:lang w:val="id_ID" w:bidi="id_ID"/>
        </w:rPr>
      </w:r>
      <w:r>
        <w:rPr>
          <w:lang w:val="id_ID" w:bidi="id_ID"/>
        </w:rPr>
        <w:t>Beberapa orang yang menyambut dan mendengarkan para murid</w:t>
      </w:r>
    </w:p>
    <w:p>
      <w:pPr>
        <w:pStyle w:val="ListBullet"/>
        <w:spacing w:line="240" w:lineRule="auto"/>
        <w:ind w:left="720"/>
      </w:pPr>
      <w:r>
        <w:rPr>
          <w:lang w:val="id_ID" w:bidi="id_ID"/>
        </w:rPr>
      </w:r>
      <w:r>
        <w:rPr>
          <w:lang w:val="id_ID" w:bidi="id_ID"/>
        </w:rPr>
        <w:t>Beberapa orang yang tidak menyambut atau mendengarkan para murid</w:t>
      </w:r>
    </w:p>
    <w:p>
      <w:pPr/>
      <w:r>
        <w:rPr>
          <w:lang w:val="id_ID" w:bidi="id_ID"/>
        </w:rPr>
      </w:r>
      <w:r>
        <w:rPr>
          <w:lang w:val="id_ID" w:bidi="id_ID"/>
        </w:rPr>
        <w:t xml:space="preserve">Dalam sesi ini, mintalah kelompok untuk membuat papan cerita, buatlah gambar, atau 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kisah ini dimulai dengan Yesus yang memberikan otoritas-Nya kepada ke-12 murid untuk menggunakan kuasa-Nya.</w:t>
      </w:r>
    </w:p>
    <w:p>
      <w:pPr/>
      <w:r>
        <w:rPr>
          <w:lang w:val="id_ID" w:bidi="id_ID"/>
        </w:rPr>
      </w:r>
      <w:r>
        <w:rPr>
          <w:lang w:val="id_ID" w:bidi="id_ID"/>
        </w:rPr>
        <w:t>Penting untuk dicatat bahwa sisa kisah ini adalah Yesus yang berbicara kepada kedua belas murid. Dalam daftar ini, kadang-kadang hanya nama murid yang diberikan, kadang-kadang kita diberikan informasi lebih lanjut tentang murid tersebut. Ke-12 murid sedang mendengarkan Yesus. Yesus memberikan instruksi kepada ke-12 murid tentang apa yang akan mereka lakukan.</w:t>
      </w:r>
    </w:p>
    <w:p>
      <w:pPr/>
      <w:r>
        <w:rPr>
          <w:lang w:val="id_ID" w:bidi="id_ID"/>
        </w:rPr>
      </w:r>
      <w:r>
        <w:rPr>
          <w:lang w:val="id_ID" w:bidi="id_ID"/>
        </w:rPr>
        <w:t>Berhenti dan diskusikan dengan tim Anda bagaimana Anda menunjukkan bahwa apa yang akan Anda katakan benar-benar penting dan layak didengarkan.</w:t>
      </w:r>
    </w:p>
    <w:p>
      <w:pPr/>
      <w:r>
        <w:rPr>
          <w:lang w:val="id_ID" w:bidi="id_ID"/>
        </w:rPr>
      </w:r>
      <w:r>
        <w:rPr>
          <w:lang w:val="id_ID" w:bidi="id_ID"/>
        </w:rPr>
        <w:t>Penting untuk dicatat bahwa tidak ada kisah tentang 12 murid yang melakukan apa yang Yesus perintahkan kepada mereka. Ini adalah instruksi yang Yesus berikan kepada para murid-Nya.</w:t>
      </w:r>
    </w:p>
    <w:p>
      <w:pPr/>
      <w:r>
        <w:rPr>
          <w:lang w:val="id_ID" w:bidi="id_ID"/>
        </w:rPr>
      </w:r>
      <w:r>
        <w:rPr>
          <w:lang w:val="id_ID" w:bidi="id_ID"/>
        </w:rPr>
        <w:t>Setelah Yesus memberikan instruksi kepada para murid-Nya, Yesus berkata, "Sesungguhnya Aku berkata kepadamu." Ini berarti bahwa apa yang ia katakan berikutnya sangat penting. Yesus kemudian mengatakan bahwa kota-kota yang menolak para murid akan mengalami nasib yang lebih buruk daripada kota-kota Sodom dan Gomora yang jahat dari zaman dahulu.</w:t>
      </w:r>
    </w:p>
    <w:p>
      <w:pPr/>
      <w:r>
        <w:rPr>
          <w:lang w:val="id_ID" w:bidi="id_ID"/>
        </w:rPr>
      </w:r>
      <w:r>
        <w:rPr>
          <w:lang w:val="id_ID" w:bidi="id_ID"/>
        </w:rPr>
        <w:t>Penting untuk diingat bahwa Yesus tidak berhenti berbicara kepada kedua belas murid di akhir kisah ini. Dalam kisah yang mengikuti kisah ini, Yesus masih berbicara dan memberikan lebih banyak instruksi kepada ke-12 murid.</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4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Ke-12 murid</w:t>
      </w:r>
    </w:p>
    <w:p>
      <w:pPr>
        <w:pStyle w:val="ListBullet"/>
        <w:spacing w:line="240" w:lineRule="auto"/>
        <w:ind w:left="720"/>
      </w:pPr>
      <w:r>
        <w:rPr>
          <w:lang w:val="id_ID" w:bidi="id_ID"/>
        </w:rPr>
      </w:r>
      <w:r>
        <w:rPr>
          <w:lang w:val="id_ID" w:bidi="id_ID"/>
        </w:rPr>
        <w:t>Orang-orang Yahudi yang ke-12 murid datangi dan ajak bicara.</w:t>
      </w:r>
    </w:p>
    <w:p>
      <w:pPr>
        <w:pStyle w:val="ListBullet"/>
        <w:spacing w:line="240" w:lineRule="auto"/>
        <w:ind w:left="720"/>
      </w:pPr>
      <w:r>
        <w:rPr>
          <w:lang w:val="id_ID" w:bidi="id_ID"/>
        </w:rPr>
      </w:r>
      <w:r>
        <w:rPr>
          <w:lang w:val="id_ID" w:bidi="id_ID"/>
        </w:rPr>
        <w:t>Beberapa orang yang menyambut dan mendengarkan para murid</w:t>
      </w:r>
    </w:p>
    <w:p>
      <w:pPr>
        <w:pStyle w:val="ListBullet"/>
        <w:spacing w:line="240" w:lineRule="auto"/>
        <w:ind w:left="720"/>
      </w:pPr>
      <w:r>
        <w:rPr>
          <w:lang w:val="id_ID" w:bidi="id_ID"/>
        </w:rPr>
      </w:r>
      <w:r>
        <w:rPr>
          <w:lang w:val="id_ID" w:bidi="id_ID"/>
        </w:rPr>
        <w:t>Beberapa orang yang tidak menyambut atau mendengarkan para murid</w:t>
      </w:r>
    </w:p>
    <w:p>
      <w:pPr/>
      <w:r>
        <w:rPr>
          <w:lang w:val="id_ID" w:bidi="id_ID"/>
        </w:rPr>
      </w:r>
      <w:r>
        <w:rPr>
          <w:lang w:val="id_ID" w:bidi="id_ID"/>
        </w:rPr>
        <w:t>Minta tim untuk memerankan kisah ini dua kali. Mereka harus memerankannya ke dalam bahasa sasaran terjemahan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teks yang akan diperagakan dan jangan sampai terlewat. Bantu tim untuk mengingat bagian-bagian dari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Yesus meminta ke-12 murid untuk datang kepada-Nya, Yesus mengatakan kepada mereka bahwa Ia akan mengutus mereka ke kota-kota dan desa-desa. Lalu Yesus memberi mereka instruksi mengenai apa yang harus mereka katakan dan lakukan.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beberapa aktor yang memerankan ke-12 murid, "Bagaimana perasaan kalian tentang Yesus yang memberikan otoritas kepada kalian untuk menggunakan kuasa-Nya?"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memberikan beberapa instruksi kepada kedua belas murid. Yesus mengatakan bahwa para murid tidak boleh pergi ke daerah-daerah di mana orang-orang bukan Yahudi atau orang-orang Samaria tinggal, tetapi mereka harus pergi dan berbicara kepada orang-orang Yahudi. Yesus berkata, "Pergilah kepada domba-domba Israel yang hilang."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tentang mengatakan kepada ke-12 murid bahwa mereka tidak boleh berbicara kepada orang-orang bukan Yahudi, dan berbicara hanya kepada orang-orang Yahudi?"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ke-12 murid bahwa mereka harus berbicara kepada orang-orang tentang kerajaan surga. Yesus mengatakan kepada mereka untuk melakukan semua hal yang telah Ia lakukan: menyembuhkan orang-orang sakit, termasuk orang-orang dengan kusta.</w:t>
      </w:r>
    </w:p>
    <w:p>
      <w:pPr/>
      <w:r>
        <w:rPr>
          <w:lang w:val="id_ID" w:bidi="id_ID"/>
        </w:rPr>
      </w:r>
      <w:r>
        <w:rPr>
          <w:lang w:val="id_ID" w:bidi="id_ID"/>
        </w:rPr>
        <w:t xml:space="preserve">Yesus juga mengatakan kepada ke-12 murid untuk menghidupkan kembali orang-orang mati dan mengusir roh-roh jahat.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beberapa aktor yang memerankan para murid, "Bagaimana perasaan kalian tentang apa yang Yesus minta kalian lakukan?"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ke-12 murid bahwa ketika Ia memberi mereka kuasa untuk melakukan hal-hal ini, Dia, Yesus, tidak meminta uang sebagai balasan. Jadi kedua belas murid tidak boleh meminta, atau berharap diberi, uang ketika mereka melakukan hal-hal ini. Yesus juga mengatakan kepada kedua belas murid bahwa mereka tidak boleh membawa uang, atau pakaian tambahan.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beberapa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ke-12 murid bahwa ketika mereka sampai di satu kota atau desa, mereka harus mencari seseorang yang bersedia menyambut para murid ke dalam rumah mereka dan merawat mereka selama para murid tinggal di kota atau desa itu. Ketika para murid memasuki rumah itu, mereka harus berkata kepada orang-orang di rumah itu, "Semoga damai Allah menyertai kalian." Jika para murid tidak diterima atau diperlakukan dengan baik, maka damai Allah tidak akan tinggal bersama orang-orang di rumah itu. Yesus mengatakan kepada para murid-Nya untuk meninggalkan rumah itu dan mengebaskan atau menghilangkan debu yang berada di kaki dan sandal mereka.</w:t>
      </w:r>
    </w:p>
    <w:p>
      <w:pPr/>
      <w:r>
        <w:rPr>
          <w:lang w:val="id_ID" w:bidi="id_ID"/>
        </w:rPr>
      </w:r>
      <w:r>
        <w:rPr>
          <w:lang w:val="id_ID" w:bidi="id_ID"/>
        </w:rPr>
        <w:t>Hal penting yang Yesus katakan adalah bahwa pada hari penghakiman terakhir, Allah akan menunjukkan belas kasihan yang lebih sedikit kepada orang-orang yang tidak mendengarkan apa yang dikatakan ke-12 murid kepada mereka daripada yang Dia tunjukkan kepada orang-orang Sodom dan Gomora. Hari terakhir penghakiman adalah saat ketika Allah akan menghakimi semua orang atas hal-hal yang telah mereka katakan dan lakukan di bumi. Sodom dan Gomora adalah nama dua kota dari masa sebelum Yesus. Allah menghancurkan kedua kota ini dan orang-orang yang tinggal di sana karena mereka telah tidak menaati Allah dan memutuskan hubungan mereka dengan Allah.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beberapa aktor yang memerankan para murid "Bagaimana perasaan kalian ketika kalian mendengar apa yang akan Allah lakukan kepada orang-orang yang tidak menyambut kalian dan tidak mendengarkan apa yang kalian katakan?" Anda mungkin mendengar hal-hal seperti:</w:t>
      </w:r>
    </w:p>
    <w:p>
      <w:pPr/>
      <w:r>
        <w:rPr>
          <w:lang w:val="id_ID" w:bidi="id_ID"/>
        </w:rPr>
      </w:r>
      <w:r>
        <w:rPr>
          <w:lang w:val="id_ID" w:bidi="id_ID"/>
        </w:rPr>
        <w:t>Kisah ini berakhir di sini.</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sudah memilih 12 orang untuk menjadi </w:t>
      </w:r>
      <w:r>
        <w:rPr>
          <w:b/>
          <w:lang w:val="id_ID" w:bidi="id_ID"/>
        </w:rPr>
        <w:t>murid-murid</w:t>
      </w:r>
      <w:r>
        <w:rPr>
          <w:lang w:val="id_ID" w:bidi="id_ID"/>
        </w:rPr>
        <w:t xml:space="preserve"> khusus-Nya. Lihat Daftar Kata Utama untuk definisi lengkap tentang</w:t>
      </w:r>
      <w:r>
        <w:rPr>
          <w:lang w:val="id_ID" w:bidi="id_ID"/>
        </w:rPr>
        <w:t>murid-murid</w:t>
      </w:r>
      <w:r>
        <w:rPr>
          <w:lang w:val="id_ID" w:bidi="id_ID"/>
        </w:rPr>
        <w:t xml:space="preserve">, dan terjemahkan dengan cara yang sama seperti yang Anda lakukan sebelumnya. Dalam kisah ini, Matius memberikan kepada kita daftar nama ke-12 murid. </w:t>
      </w:r>
    </w:p>
    <w:p>
      <w:pPr/>
      <w:r>
        <w:rPr>
          <w:lang w:val="id_ID" w:bidi="id_ID"/>
        </w:rPr>
      </w:r>
      <w:r>
        <w:rPr>
          <w:lang w:val="id_ID" w:bidi="id_ID"/>
        </w:rPr>
        <w:t xml:space="preserve">Dalam kisah ini, Yesus meminta ke-12 murid untuk datang kepada-Nya, dan Ia memberi mereka </w:t>
      </w:r>
      <w:r>
        <w:rPr>
          <w:b/>
          <w:lang w:val="id_ID" w:bidi="id_ID"/>
        </w:rPr>
        <w:t>otoritas</w:t>
      </w:r>
      <w:r>
        <w:rPr>
          <w:lang w:val="id_ID" w:bidi="id_ID"/>
        </w:rPr>
        <w:t xml:space="preserve"> untuk mengusir </w:t>
      </w:r>
      <w:r>
        <w:rPr>
          <w:lang w:val="id_ID" w:bidi="id_ID"/>
        </w:rPr>
        <w:t>roh-roh jahat</w:t>
      </w:r>
      <w:r>
        <w:rPr>
          <w:lang w:val="id_ID" w:bidi="id_ID"/>
        </w:rPr>
        <w:t xml:space="preserve">, untuk menyembuhkan orang-orang sakit dan untuk menyembuhkan setiap jenis penyakit. Yesus selalu memiliki kuasa untuk melakukan ini—sekarang Ia memberikan kepada ke-12 murid itu hak untuk menggunakan kuasa Yesus untuk melakukan hal-hal yang sama. </w:t>
      </w:r>
      <w:r>
        <w:rPr>
          <w:b/>
          <w:lang w:val="id_ID" w:bidi="id_ID"/>
        </w:rPr>
        <w:t>Kuasa</w:t>
      </w:r>
      <w:r>
        <w:rPr>
          <w:lang w:val="id_ID" w:bidi="id_ID"/>
        </w:rPr>
        <w:t xml:space="preserve"> adalah kuasa Allah, di dalam Yesus, untuk melakukan hal-hal yang ajaib. Ketika </w:t>
      </w:r>
      <w:r>
        <w:rPr>
          <w:lang w:val="id_ID" w:bidi="id_ID"/>
        </w:rPr>
        <w:t xml:space="preserve">otoritas </w:t>
      </w:r>
      <w:r>
        <w:rPr>
          <w:lang w:val="id_ID" w:bidi="id_ID"/>
        </w:rPr>
        <w:t>diberikan kepada seseorang, itu memberikan hak kepada orang itu untuk bertindak—dalam kisah ini, itu memberikan kepada ke-12 murid hak untuk melakukan hal-hal yang Yesus lakukan.</w:t>
      </w:r>
    </w:p>
    <w:p>
      <w:pPr/>
      <w:r>
        <w:rPr>
          <w:lang w:val="id_ID" w:bidi="id_ID"/>
        </w:rPr>
      </w:r>
      <w:r>
        <w:rPr>
          <w:lang w:val="id_ID" w:bidi="id_ID"/>
        </w:rPr>
        <w:t xml:space="preserve">Dalam kisah ini ke-12 murid juga disebut </w:t>
      </w:r>
      <w:r>
        <w:rPr>
          <w:b/>
          <w:lang w:val="id_ID" w:bidi="id_ID"/>
        </w:rPr>
        <w:t>rasul-rasul</w:t>
      </w:r>
      <w:r>
        <w:rPr>
          <w:lang w:val="id_ID" w:bidi="id_ID"/>
        </w:rPr>
        <w:t xml:space="preserve">—itu adalah satu-satunya penyebutan dalam Injil Matius bahwa ke-12 murid disebut rasul-rasul. </w:t>
      </w:r>
      <w:r>
        <w:rPr>
          <w:lang w:val="id_ID" w:bidi="id_ID"/>
        </w:rPr>
        <w:t>Para rasul</w:t>
      </w:r>
      <w:r>
        <w:rPr>
          <w:lang w:val="id_ID" w:bidi="id_ID"/>
        </w:rPr>
        <w:t xml:space="preserve"> ditunjuk oleh Yesus sendiri sebagai wakil-wakil-Nya. Fungsi-fungsi utama mereka adalah memberitakan kabar baik, menjadi pendiri-pendiri gereja, memegang otoritas rohani dalam gereja, dan menjadi saksi-saksi atas fakta bahwa Yesus telah dibangkitkan dari kematian. Jika bahasa Anda memiliki satu istilah yang diterima untuk rasul yang mudah dipahami oleh semua orang, Anda bisa menggunakan istilah itu di sini. Namun, jika pendengar Anda bukan dari gereja atau orang-orang yang baru percaya, mereka mungkin memerlukan penjelasan lebih lanjut, dan satu istilah yang lain dapat membantu mereka. Beberapa saran antara lain:</w:t>
      </w:r>
    </w:p>
    <w:p>
      <w:pPr>
        <w:pStyle w:val="ListBullet"/>
        <w:spacing w:line="240" w:lineRule="auto"/>
        <w:ind w:left="720"/>
      </w:pPr>
      <w:r>
        <w:rPr>
          <w:lang w:val="id_ID" w:bidi="id_ID"/>
        </w:rPr>
      </w:r>
      <w:r>
        <w:rPr>
          <w:lang w:val="id_ID" w:bidi="id_ID"/>
        </w:rPr>
        <w:t xml:space="preserve">wakil-wakil dari Yesus Kristus </w:t>
      </w:r>
    </w:p>
    <w:p>
      <w:pPr>
        <w:pStyle w:val="ListBullet"/>
        <w:spacing w:line="240" w:lineRule="auto"/>
        <w:ind w:left="720"/>
      </w:pPr>
      <w:r>
        <w:rPr>
          <w:lang w:val="id_ID" w:bidi="id_ID"/>
        </w:rPr>
      </w:r>
      <w:r>
        <w:rPr>
          <w:lang w:val="id_ID" w:bidi="id_ID"/>
        </w:rPr>
        <w:t xml:space="preserve">utusan-utusan khusus dari Yesus Kristus </w:t>
      </w:r>
    </w:p>
    <w:p>
      <w:pPr>
        <w:pStyle w:val="ListBullet"/>
        <w:spacing w:line="240" w:lineRule="auto"/>
        <w:ind w:left="720"/>
      </w:pPr>
      <w:r>
        <w:rPr>
          <w:lang w:val="id_ID" w:bidi="id_ID"/>
        </w:rPr>
      </w:r>
      <w:r>
        <w:rPr>
          <w:lang w:val="id_ID" w:bidi="id_ID"/>
        </w:rPr>
        <w:t>orang-orang yang diutus oleh Yesus Kristus</w:t>
      </w:r>
    </w:p>
    <w:p>
      <w:pPr/>
      <w:r>
        <w:rPr>
          <w:lang w:val="id_ID" w:bidi="id_ID"/>
        </w:rPr>
      </w:r>
      <w:r>
        <w:rPr>
          <w:lang w:val="id_ID" w:bidi="id_ID"/>
        </w:rPr>
        <w:t>Istilah apa pun yang Anda pilih harus menyiratkan bahwa orang-orang ini berada dalam posisi kepercayaan dan otoritas .</w:t>
      </w:r>
    </w:p>
    <w:p>
      <w:pPr/>
      <w:r>
        <w:rPr>
          <w:lang w:val="id_ID" w:bidi="id_ID"/>
        </w:rPr>
      </w:r>
      <w:r>
        <w:rPr>
          <w:lang w:val="id_ID" w:bidi="id_ID"/>
        </w:rPr>
        <w:t xml:space="preserve">Salah satu murid, Matius, disebut </w:t>
      </w:r>
      <w:r>
        <w:rPr>
          <w:b/>
          <w:lang w:val="id_ID" w:bidi="id_ID"/>
        </w:rPr>
        <w:t>pemungut cukai</w:t>
      </w:r>
      <w:r>
        <w:rPr>
          <w:lang w:val="id_ID" w:bidi="id_ID"/>
        </w:rPr>
        <w:t>. Terjemahkan "pemungut cukai" dengan cara yang sama seperti yang Anda lakukan pada perikop-perikop sebelumnya.</w:t>
      </w:r>
    </w:p>
    <w:p>
      <w:pPr/>
      <w:r>
        <w:rPr>
          <w:lang w:val="id_ID" w:bidi="id_ID"/>
        </w:rPr>
      </w:r>
      <w:r>
        <w:rPr>
          <w:lang w:val="id_ID" w:bidi="id_ID"/>
        </w:rPr>
        <w:t xml:space="preserve">Seorang murid yang lain disebut Simon </w:t>
      </w:r>
      <w:r>
        <w:rPr>
          <w:b/>
          <w:lang w:val="id_ID" w:bidi="id_ID"/>
        </w:rPr>
        <w:t>orang Zelot</w:t>
      </w:r>
      <w:r>
        <w:rPr>
          <w:lang w:val="id_ID" w:bidi="id_ID"/>
        </w:rPr>
        <w:t>. Simon disebut "orang Zelot" sehingga kita tahu dia berbeda dari Simon Petrus. Seorang Zelot adalah seseorang yang sangat bersemangat, atau marah tentang sesuatu. Kita tidak tahu apa yang membuat Simon "orang Zelot" bersemangat atau marah, tetapi mungkin itu karena dia tidak menyukai orang-orang Romawi yang memerintah di negerinya. Jika ini benar, Simon orang Zelot akan merasa sangat sulit untuk berteman dengan Matius, pemungut cukai yang telah bekerja untuk orang-orang Romawi.</w:t>
      </w:r>
    </w:p>
    <w:p>
      <w:pPr/>
      <w:r>
        <w:rPr>
          <w:lang w:val="id_ID" w:bidi="id_ID"/>
        </w:rPr>
      </w:r>
      <w:r>
        <w:rPr>
          <w:lang w:val="id_ID" w:bidi="id_ID"/>
        </w:rPr>
        <w:t xml:space="preserve">Yesus mengatakan kepada ke-12 murid untuk tidak pergi ke daerah-daerah di mana </w:t>
      </w:r>
      <w:r>
        <w:rPr>
          <w:b/>
          <w:lang w:val="id_ID" w:bidi="id_ID"/>
        </w:rPr>
        <w:t>bangsa-bangsa lain</w:t>
      </w:r>
      <w:r>
        <w:rPr>
          <w:lang w:val="id_ID" w:bidi="id_ID"/>
        </w:rPr>
        <w:t xml:space="preserve"> atau </w:t>
      </w:r>
      <w:r>
        <w:rPr>
          <w:b/>
          <w:lang w:val="id_ID" w:bidi="id_ID"/>
        </w:rPr>
        <w:t>orang-orang Samaria</w:t>
      </w:r>
      <w:r>
        <w:rPr>
          <w:lang w:val="id_ID" w:bidi="id_ID"/>
        </w:rPr>
        <w:t xml:space="preserve"> tinggal. </w:t>
      </w:r>
      <w:r>
        <w:rPr>
          <w:lang w:val="id_ID" w:bidi="id_ID"/>
        </w:rPr>
        <w:t>Bangsa-bangsa lain</w:t>
      </w:r>
      <w:r>
        <w:rPr>
          <w:lang w:val="id_ID" w:bidi="id_ID"/>
        </w:rPr>
        <w:t xml:space="preserve"> adalah siapa pun yang bukan orang Yahudi. </w:t>
      </w:r>
      <w:r>
        <w:rPr>
          <w:lang w:val="id_ID" w:bidi="id_ID"/>
        </w:rPr>
        <w:t>Orang-orang Samaria</w:t>
      </w:r>
      <w:r>
        <w:rPr>
          <w:lang w:val="id_ID" w:bidi="id_ID"/>
        </w:rPr>
        <w:t xml:space="preserve"> bukanlah orang-orang Yahudi yang murni. Orang-orang Yahudi yang murni tidak menyukai orang-orang bukan Yahudi atau orang-orang Samaria. Orang-orang Yahudi tinggal di </w:t>
      </w:r>
      <w:r>
        <w:rPr>
          <w:lang w:val="id_ID" w:bidi="id_ID"/>
        </w:rPr>
        <w:t>Galilea</w:t>
      </w:r>
      <w:r>
        <w:rPr>
          <w:lang w:val="id_ID" w:bidi="id_ID"/>
        </w:rPr>
        <w:t xml:space="preserve"> dan </w:t>
      </w:r>
      <w:r>
        <w:rPr>
          <w:lang w:val="id_ID" w:bidi="id_ID"/>
        </w:rPr>
        <w:t xml:space="preserve">Yudea </w:t>
      </w:r>
      <w:r>
        <w:rPr>
          <w:lang w:val="id_ID" w:bidi="id_ID"/>
        </w:rPr>
        <w:t>.</w:t>
      </w:r>
    </w:p>
    <w:p>
      <w:pPr/>
      <w:r>
        <w:rPr>
          <w:lang w:val="id_ID" w:bidi="id_ID"/>
        </w:rPr>
      </w:r>
      <w:r>
        <w:rPr>
          <w:lang w:val="id_ID" w:bidi="id_ID"/>
        </w:rPr>
        <w:t xml:space="preserve">Yesus mengatakan kepada ke-12 murid bahwa mereka harus berbicara kepada orang-orang tentang </w:t>
      </w:r>
      <w:r>
        <w:rPr>
          <w:b/>
          <w:lang w:val="id_ID" w:bidi="id_ID"/>
        </w:rPr>
        <w:t>kerajaan surga</w:t>
      </w:r>
      <w:r>
        <w:rPr>
          <w:lang w:val="id_ID" w:bidi="id_ID"/>
        </w:rPr>
        <w:t xml:space="preserve">. Terjemahkan "kerajaan surga" dengan cara yang sama seperti Anda telah lakukan di perikop-perikop sebelumnya dan ingatlah bahwa </w:t>
      </w:r>
      <w:r>
        <w:rPr>
          <w:lang w:val="id_ID" w:bidi="id_ID"/>
        </w:rPr>
        <w:t>kerajaan surga</w:t>
      </w:r>
      <w:r>
        <w:rPr>
          <w:lang w:val="id_ID" w:bidi="id_ID"/>
        </w:rPr>
        <w:t xml:space="preserve"> ada di Daftar Kata Utama.</w:t>
      </w:r>
    </w:p>
    <w:p>
      <w:pPr/>
      <w:r>
        <w:rPr>
          <w:lang w:val="id_ID" w:bidi="id_ID"/>
        </w:rPr>
      </w:r>
      <w:r>
        <w:rPr>
          <w:lang w:val="id_ID" w:bidi="id_ID"/>
        </w:rPr>
        <w:t xml:space="preserve">Yesus mengatakan kepada ke-12 murid untuk melakukan semua hal yang telah Ia lakukan: menyembuhkan orang-orang sakit, termasuk orang-orang dengan </w:t>
      </w:r>
      <w:r>
        <w:rPr>
          <w:lang w:val="id_ID" w:bidi="id_ID"/>
        </w:rPr>
        <w:t>kusta</w:t>
      </w:r>
      <w:r>
        <w:rPr>
          <w:lang w:val="id_ID" w:bidi="id_ID"/>
        </w:rPr>
        <w:t xml:space="preserve">. Istilah ini dalam Alkitab dapat mengacu kepada salah satu dari beberapa jenis penyakit kulit. Penyakit-penyakit ini membuat seseorang </w:t>
      </w:r>
      <w:r>
        <w:rPr>
          <w:lang w:val="id_ID" w:bidi="id_ID"/>
        </w:rPr>
        <w:t>najis</w:t>
      </w:r>
      <w:r>
        <w:rPr>
          <w:lang w:val="id_ID" w:bidi="id_ID"/>
        </w:rPr>
        <w:t>, atau tidak dapat tinggal dalam komunitas. Orang-orang ini hanya bisa beribadah di rumah ibadat (sinagoge) di balik layar, dan jika ada yang menyentuh mereka, orang itu akan menjadi najis juga. Hukum Perjanjian Lama mengatakan bahwa mereka harus mengenakan pakaian yang robek, tidak menyisir rambut mereka, dan berseru "najis!" di depan umum ketika mereka bepergian.</w:t>
      </w:r>
    </w:p>
    <w:p>
      <w:pPr/>
      <w:r>
        <w:rPr>
          <w:lang w:val="id_ID" w:bidi="id_ID"/>
        </w:rPr>
      </w:r>
      <w:r>
        <w:rPr>
          <w:lang w:val="id_ID" w:bidi="id_ID"/>
        </w:rPr>
        <w:t xml:space="preserve">Yesus mengatakan kepada ke-12 murid bahwa ketika para murid memasuki rumah itu mereka harus memberikan </w:t>
      </w:r>
      <w:r>
        <w:rPr>
          <w:b/>
          <w:lang w:val="id_ID" w:bidi="id_ID"/>
        </w:rPr>
        <w:t>berkat damai</w:t>
      </w:r>
      <w:r>
        <w:rPr>
          <w:lang w:val="id_ID" w:bidi="id_ID"/>
        </w:rPr>
        <w:t xml:space="preserve">, atau berkata kepada orang-orang di rumah itu, "Semoga damai Allah menyertai kalian." Lihat Daftar Kata Utama untuk definisi lengkap tentang </w:t>
      </w:r>
      <w:r>
        <w:rPr>
          <w:lang w:val="id_ID" w:bidi="id_ID"/>
        </w:rPr>
        <w:t>memberkati</w:t>
      </w:r>
      <w:r>
        <w:rPr>
          <w:lang w:val="id_ID" w:bidi="id_ID"/>
        </w:rPr>
        <w:t xml:space="preserve"> dan </w:t>
      </w:r>
      <w:r>
        <w:rPr>
          <w:lang w:val="id_ID" w:bidi="id_ID"/>
        </w:rPr>
        <w:t>damai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10:16–25</w:t>
      </w:r>
      <w:r>
        <w:rPr>
          <w:lang w:val="id_ID" w:bidi="id_ID"/>
        </w:rPr>
      </w:r>
    </w:p>
    <w:p>
      <w:pPr>
        <w:pStyle w:val="Heading3"/>
      </w:pPr>
      <w:r>
        <w:rPr>
          <w:lang w:val="id_ID" w:bidi="id_ID"/>
        </w:rPr>
        <w:t>Dengar dan Renungkan</w:t>
      </w:r>
    </w:p>
    <w:p>
      <w:pPr/>
      <w:r>
        <w:rPr>
          <w:lang w:val="id_ID" w:bidi="id_ID"/>
        </w:rPr>
      </w:r>
      <w:r>
        <w:rPr>
          <w:lang w:val="id_ID" w:bidi="id_ID"/>
        </w:rPr>
        <w:t>Dengarkan Matius 10:16–25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 yang kisah ini katakan kepada kita tentang Allah atau Yesus?</w:t>
      </w:r>
    </w:p>
    <w:p>
      <w:pPr>
        <w:pStyle w:val="ListBullet"/>
        <w:spacing w:line="240" w:lineRule="auto"/>
        <w:ind w:left="720"/>
      </w:pPr>
      <w:r>
        <w:rPr>
          <w:lang w:val="id_ID" w:bidi="id_ID"/>
        </w:rPr>
      </w:r>
      <w:r>
        <w:rPr>
          <w:lang w:val="id_ID" w:bidi="id_ID"/>
        </w:rPr>
        <w:t>Apa yang diceritakan kisah ini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lagi dalam versi yang paling mudah dimengerti.</w:t>
      </w:r>
    </w:p>
    <w:p>
      <w:pPr/>
      <w:r>
        <w:rPr>
          <w:lang w:val="id_ID" w:bidi="id_ID"/>
        </w:rPr>
      </w:r>
      <w:r>
        <w:rPr>
          <w:lang w:val="id_ID" w:bidi="id_ID"/>
        </w:rPr>
        <w:t>Dalam kisah nyata ini, Matius membagikan apa yang Yesus ajarkan kepada para murid tentang penganiayaan, atau kesulitan, yang akan datang di masa depan.</w:t>
      </w:r>
    </w:p>
    <w:p>
      <w:pPr/>
      <w:r>
        <w:rPr>
          <w:lang w:val="id_ID" w:bidi="id_ID"/>
        </w:rPr>
      </w:r>
      <w:r>
        <w:rPr>
          <w:lang w:val="id_ID" w:bidi="id_ID"/>
        </w:rPr>
        <w:t>Dalam perikop sebelumnya, Yesus mengutus ke-12 murid-Nya dalam misi untuk memberitakan kerajaan surga, atau ketika Allah datang untuk memerintah, kepada orang-orang di Israel. Yesus memberikan otoritas kepada para murid-Nya untuk menyembuhkan orang sakit, membangkitkan orang mati, dan mengusir setan-setan.</w:t>
      </w:r>
    </w:p>
    <w:p>
      <w:pPr/>
      <w:r>
        <w:rPr>
          <w:lang w:val="id_ID" w:bidi="id_ID"/>
        </w:rPr>
      </w:r>
      <w:r>
        <w:rPr>
          <w:lang w:val="id_ID" w:bidi="id_ID"/>
        </w:rPr>
        <w:t>Matius menggunakan kata seperti "lihatlah" untuk menunjukkan bahwa sesuatu yang penting atau yang luar biasa akan terjadi. Dalam bagian kisah ini, hal yang penting atau yang luar biasa adalah bahaya yang akan dihadapi para murid. Yesus secara simbolis membandingkan murid-murid-Nya dengan domba. Dia membandingkan orang-orang yang akan mereka hadapi dengan serigala. Domba berada dalam bahaya ketika mereka berada di antara serigala. Serigala adalah sejenis anjing liar. Mereka hidup dalam kelompok sehingga mereka dapat menyerang hewan lain, seperti domba, dan memakannya.</w:t>
      </w:r>
    </w:p>
    <w:p>
      <w:pPr/>
      <w:r>
        <w:rPr>
          <w:lang w:val="id_ID" w:bidi="id_ID"/>
        </w:rPr>
      </w:r>
      <w:r>
        <w:rPr>
          <w:lang w:val="id_ID" w:bidi="id_ID"/>
        </w:rPr>
        <w:t xml:space="preserve">Tunjukkan gambar </w:t>
      </w:r>
      <w:r>
        <w:rPr>
          <w:lang w:val="id_ID" w:bidi="id_ID"/>
        </w:rPr>
        <w:t>serigala</w:t>
      </w:r>
      <w:r>
        <w:rPr>
          <w:lang w:val="id_ID" w:bidi="id_ID"/>
        </w:rPr>
        <w:t>.</w:t>
      </w:r>
    </w:p>
    <w:p>
      <w:pPr/>
      <w:r>
        <w:rPr>
          <w:lang w:val="id_ID" w:bidi="id_ID"/>
        </w:rPr>
      </w:r>
      <w:r>
        <w:rPr>
          <w:lang w:val="id_ID" w:bidi="id_ID"/>
        </w:rPr>
        <w:t>Karena hal ini, Yesus memberikan dua perintah kepada para murid. Dia berkata, "Hendaklah kamu cerdik (atau bijaksana) seperti ular dan tulus (tidak bersalah, atau lembut), seperti merpati." Ini juga simbolis. Hikmat adalah berpikir dengan hati-hati sebelum bertindak. Dalam budaya Yahudi, ular dianggap sebagai hewan yang berhati-hati dan bijaksana. Polos, atau lembut, merujuk pada tidak menyakiti musuh Anda. Seekor merpati adalah burung kecil. Dalam budaya Yahudi, merpati dianggap sebagai makhluk yang polos atau lembut.</w:t>
      </w:r>
    </w:p>
    <w:p>
      <w:pPr/>
      <w:r>
        <w:rPr>
          <w:lang w:val="id_ID" w:bidi="id_ID"/>
        </w:rPr>
      </w:r>
      <w:r>
        <w:rPr>
          <w:lang w:val="id_ID" w:bidi="id_ID"/>
        </w:rPr>
        <w:t xml:space="preserve">Tunjukkan gambar </w:t>
      </w:r>
      <w:r>
        <w:rPr>
          <w:lang w:val="id_ID" w:bidi="id_ID"/>
        </w:rPr>
        <w:t>ular</w:t>
      </w:r>
      <w:r>
        <w:rPr>
          <w:lang w:val="id_ID" w:bidi="id_ID"/>
        </w:rPr>
        <w:t xml:space="preserve">. Tunjukkan gambar </w:t>
      </w:r>
      <w:r>
        <w:rPr>
          <w:lang w:val="id_ID" w:bidi="id_ID"/>
        </w:rPr>
        <w:t>merpati</w:t>
      </w:r>
      <w:r>
        <w:rPr>
          <w:lang w:val="id_ID" w:bidi="id_ID"/>
        </w:rPr>
        <w:t>. Berhenti dan diskusikan bagaimana hewan atau hal-hal lain di alam digunakan dalam bahasa Anda untuk menggambarkan karakteristik atau perilaku manusia. Hewan-hewan apa saja yang dianggap bijaksana? Hewan-hewan apa saja yang dianggap jinak?</w:t>
      </w:r>
    </w:p>
    <w:p>
      <w:pPr/>
      <w:r>
        <w:rPr>
          <w:lang w:val="id_ID" w:bidi="id_ID"/>
        </w:rPr>
      </w:r>
      <w:r>
        <w:rPr>
          <w:lang w:val="id_ID" w:bidi="id_ID"/>
        </w:rPr>
        <w:t>"Waspadalah terhadap semua orang," berarti waspada terhadap semua manusia, bukan hanya laki-laki. Ini adalah peringatan tentang orang-orang yang akan menangkap para pengikut Yesus dan menyerahkan mereka kepada penguasa-penguasa setempat. Yesus memperingatkan, para pemimpin agama akan membawa para murid dan memukul mereka di dalam sinagoge-sinagoge, atau tempat-tempat ibadah Yahudi.</w:t>
      </w:r>
    </w:p>
    <w:p>
      <w:pPr/>
      <w:r>
        <w:rPr>
          <w:lang w:val="id_ID" w:bidi="id_ID"/>
        </w:rPr>
      </w:r>
      <w:r>
        <w:rPr>
          <w:lang w:val="id_ID" w:bidi="id_ID"/>
        </w:rPr>
        <w:t xml:space="preserve">Tunjukkan gambar </w:t>
      </w:r>
      <w:r>
        <w:rPr>
          <w:lang w:val="id_ID" w:bidi="id_ID"/>
        </w:rPr>
        <w:t>rumah ibadat (sinagoge)</w:t>
      </w:r>
      <w:r>
        <w:rPr>
          <w:lang w:val="id_ID" w:bidi="id_ID"/>
        </w:rPr>
        <w:t>.</w:t>
      </w:r>
    </w:p>
    <w:p>
      <w:pPr/>
      <w:r>
        <w:rPr>
          <w:lang w:val="id_ID" w:bidi="id_ID"/>
        </w:rPr>
      </w:r>
      <w:r>
        <w:rPr>
          <w:lang w:val="id_ID" w:bidi="id_ID"/>
        </w:rPr>
        <w:t>Yesus memperingatkan para pengikut-Nya bahwa orang-orang akan menyeret atau membawa mereka kepada gubernur-gubernur dan raja-raja. Para penguasa ini akan menghakimi para pengikut Yesus. Gubernur merujuk pada para pemimpin pemerintah di daerah itu. Raja-raja merujuk pada orang-orang yang memerintah atas seluruh bangsa . Yesus berkata, "karena Aku," Ia menunjukkan bahwa pengadilan dan penghakiman akan terjadi karena para murid mengikut Yesus. "Untuk bersaksi," atau "memberikan kesaksian " menunjukkan bahwa Allah akan mengizinkan para murid ditangkap. Hal ini agar mereka dapat memberi tahu para pemimpin dan orang-orang bukan Yahudi, bahwa Yesus datang untuk menyelamatkan dunia.</w:t>
      </w:r>
    </w:p>
    <w:p>
      <w:pPr/>
      <w:r>
        <w:rPr>
          <w:lang w:val="id_ID" w:bidi="id_ID"/>
        </w:rPr>
      </w:r>
      <w:r>
        <w:rPr>
          <w:lang w:val="id_ID" w:bidi="id_ID"/>
        </w:rPr>
        <w:t>Yesus berkata, "Apabila mereka menyerahkan kamu (atau membawa kamu ke pengadilan untuk penghakiman), janganlah kamu kuatir (atau cemas) akan bagaimana dan akan apa yang harus kamu katakan." Dia juga berkata, "Karena semuanya itu akan dikaruniakan kepadamu pada saat itu juga."</w:t>
      </w:r>
    </w:p>
    <w:p>
      <w:pPr/>
      <w:r>
        <w:rPr>
          <w:lang w:val="id_ID" w:bidi="id_ID"/>
        </w:rPr>
      </w:r>
      <w:r>
        <w:rPr>
          <w:lang w:val="id_ID" w:bidi="id_ID"/>
        </w:rPr>
        <w:t>"Pada saat itu" berarti ketika waktunya tiba. Roh Bapamu bukan bapa-bapa duniawi mereka. Roh Bapamu adalah Roh Allah, atau Roh Kudus. Roh Bapamu akan berbicara di dalam kamu berarti bahwa Roh Kudus Allah akan memberi tahu kamu apa yang harus dikatakan. Roh Kudus, atau Roh Allah, memampukan orang-orang untuk melakukan sesuatu. Roh Kudus akan menginstruksikan orang itu atau memberi tahu orang itu dengan tepat apa yang harus dilakukan.</w:t>
      </w:r>
    </w:p>
    <w:p>
      <w:pPr/>
      <w:r>
        <w:rPr>
          <w:lang w:val="id_ID" w:bidi="id_ID"/>
        </w:rPr>
      </w:r>
      <w:r>
        <w:rPr>
          <w:lang w:val="id_ID" w:bidi="id_ID"/>
        </w:rPr>
        <w:t>Yesus ingin para pengikut-Nya memahami bahwa bahkan anggota-anggota keluarga, yang tidak percaya kepada Yesus, dapat berbalik melawan mereka dan menyerahkan mereka kepada pihak berwenang untuk dibunuh. "Kamu akan dibenci oleh semua orang karena nama-Ku" menunjukkan bahwa orang-orang akan membenci para pengikut Yesus karena mereka setia kepada Yesus.</w:t>
      </w:r>
    </w:p>
    <w:p>
      <w:pPr/>
      <w:r>
        <w:rPr>
          <w:lang w:val="id_ID" w:bidi="id_ID"/>
        </w:rPr>
      </w:r>
      <w:r>
        <w:rPr>
          <w:lang w:val="id_ID" w:bidi="id_ID"/>
        </w:rPr>
        <w:t>Yesus berkata, "Orang yang bertahan sampai pada kesudahannya akan selamat." Ini adalah seseorang yang tetap setia kepada Yesus meskipun orang-orang membenci mereka. "Sampai pada kesudahannya" bisa berarti sampai akhir kehidupan seseorang, atau sampai akhir penganiayaan. "Akan selamat" berarti diselamatkan dari bahaya atau celaka. Dalam hal ini, itu merujuk pada seorang pengikut Yesus yang diselamatkan oleh Allah dari hukuman kekal. Mereka akan pergi ke surga untuk bersama Allah pada akhir kehidupan duniawi mereka.</w:t>
      </w:r>
    </w:p>
    <w:p>
      <w:pPr/>
      <w:r>
        <w:rPr>
          <w:lang w:val="id_ID" w:bidi="id_ID"/>
        </w:rPr>
      </w:r>
      <w:r>
        <w:rPr>
          <w:lang w:val="id_ID" w:bidi="id_ID"/>
        </w:rPr>
        <w:t>Berhenti dan diskusikan suatu saat ketika 2 anggota keluarga atau teman dekat menentang satu sama lain. Apa penyebab ketidaksepakatan itu? Bagaimana anggota-anggota lain dari komunitas atau keluarga bereaksi terhadap situasi ini?</w:t>
      </w:r>
    </w:p>
    <w:p>
      <w:pPr/>
      <w:r>
        <w:rPr>
          <w:lang w:val="id_ID" w:bidi="id_ID"/>
        </w:rPr>
      </w:r>
      <w:r>
        <w:rPr>
          <w:lang w:val="id_ID" w:bidi="id_ID"/>
        </w:rPr>
        <w:t>Yesus berkata, "Apabila mereka menganiaya kamu dalam kota yang satu, larilah ke kota yang lain (atau pergilah dengan cepat, ke kota berikutnya)." Ini merujuk pada kota atau desa mana pun yang akan didatangi para murid. Ketika Yesus akan mengatakan sesuatu yang penting, Ia kadang-kadang akan berkata, "sesungguhnya," atau "Aku mengatakan kebenaran kepadamu."</w:t>
      </w:r>
    </w:p>
    <w:p>
      <w:pPr/>
      <w:r>
        <w:rPr>
          <w:lang w:val="id_ID" w:bidi="id_ID"/>
        </w:rPr>
      </w:r>
      <w:r>
        <w:rPr>
          <w:lang w:val="id_ID" w:bidi="id_ID"/>
        </w:rPr>
        <w:t>Yesus berkata, "... sebelum kamu selesai mengunjungi kota-kota Israel,...." Ini menunjukkan bahwa para murid tidak akan memiliki cukup waktu untuk membawa berita tersebut ke semua kota di Israel sebelum Anak Manusia datang. Yesus, Anak Manusia, akan kembali kepada para murid-Nya setelah kematian dan kebangkitan-Nya. Dia juga akan kembali kepada Bapa-Nya di surga. Dan Dia akan kembali suatu hari nanti pada akhir bumi untuk mengumpulkan umat-Nya. Yesus mungkin merujuk pada beberapa atau semua peristiwa ini. Hal yang penting di sini adalah bahwa tidak ada banyak waktu untuk melakukan semua yang perlu dilakukan. Yesus menyebut diri-Nya Anak Manusia karena Ia adalah Juruselamat yang dijanjikan.</w:t>
      </w:r>
    </w:p>
    <w:p>
      <w:pPr/>
      <w:r>
        <w:rPr>
          <w:lang w:val="id_ID" w:bidi="id_ID"/>
        </w:rPr>
      </w:r>
      <w:r>
        <w:rPr>
          <w:lang w:val="id_ID" w:bidi="id_ID"/>
        </w:rPr>
        <w:t>Yesus berkata, "Seorang murid tidak lebih dari pada gurunya." Dalam hal ini "murid" merujuk pada para murid secara umum, bukan hanya ke-12 pengikut terdekat Yesus.</w:t>
      </w:r>
    </w:p>
    <w:p>
      <w:pPr/>
      <w:r>
        <w:rPr>
          <w:lang w:val="id_ID" w:bidi="id_ID"/>
        </w:rPr>
      </w:r>
      <w:r>
        <w:rPr>
          <w:lang w:val="id_ID" w:bidi="id_ID"/>
        </w:rPr>
        <w:t>Yesus juga berkata, "... atau seorang hamba (atau budak), dari pada tuannya." Hamba, atau budak, dalam hal ini merujuk pada seseorang yang melayani atau bekerja untuk orang lain. Seorang murid Yesus juga adalah hamba Yesus. Seorang pengikut Yesus harus puas jika mereka menjadi seperti Yesus.</w:t>
      </w:r>
    </w:p>
    <w:p>
      <w:pPr/>
      <w:r>
        <w:rPr>
          <w:lang w:val="id_ID" w:bidi="id_ID"/>
        </w:rPr>
      </w:r>
      <w:r>
        <w:rPr>
          <w:lang w:val="id_ID" w:bidi="id_ID"/>
        </w:rPr>
        <w:t>Yesus juga berkata, "Jika tuan rumah disebut Beelzebul, apalagi seisi rumahnya (artinya bahwa terlebih lagi mereka akan mengatakan hal-hal yang jahat, atau hal-hal yang lebih buruk tentang anggota-anggota rumah tangganya)." Tuan rumah itu adalah orang yang bertanggung jawab atas mereka yang tinggal di rumah itu. Dalam hal ini, itu mewakili Yesus. Beelzebul adalah nama lain untuk Iblis. Iblis adalah satu makhluk rohani yang merupakan pemimpin roh-roh jahat. Dalam satu perikop sebelumnya, Yesus dituduh secara keliru telah mengusir roh-roh jahat dengan kuasa Iblis. Para pengikut Yesus adalah anggota-anggota rumah tangga itu. Mereka tidak boleh berharap untuk dihormati lebih daripada Yesus. Karena Yesus menghadapi kesulitan, para pengikut Yesus juga harus menghadapi kesulitan.</w:t>
      </w:r>
    </w:p>
    <w:p>
      <w:pPr/>
      <w:r>
        <w:rPr>
          <w:lang w:val="id_ID" w:bidi="id_ID"/>
        </w:rPr>
      </w:r>
      <w:r>
        <w:rPr>
          <w:lang w:val="id_ID" w:bidi="id_ID"/>
        </w:rPr>
        <w:t>Dalam kisah ini kita mengetahui bahwa para pengikut Yesus akan menghadapi kesulitan jika mereka setia kepada Yesus dalam setiap situasi. Tetapi Allah akan memberi upah kepada para pengikut Yesus di surga .</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dipahami.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Yesus mengutus kedua belas murid-Nya. Setelah memberikan instruksi kepada para murid tentang misi mereka, Yesus memperingatkan mereka tentang penganiayaan yang akan datang.</w:t>
      </w:r>
    </w:p>
    <w:p>
      <w:pPr/>
      <w:r>
        <w:rPr>
          <w:lang w:val="id_ID" w:bidi="id_ID"/>
        </w:rPr>
      </w:r>
      <w:r>
        <w:rPr>
          <w:b/>
          <w:lang w:val="id_ID" w:bidi="id_ID"/>
        </w:rPr>
        <w:t>Adegan kedua:</w:t>
      </w:r>
      <w:r>
        <w:rPr>
          <w:lang w:val="id_ID" w:bidi="id_ID"/>
        </w:rPr>
        <w:t xml:space="preserve"> Yesus terus memperingatkan para murid-Nya tentang penganiayaan. Dia memberi mereka instruksi tentang apa yang harus dilakukan jika mereka ditangkap.</w:t>
      </w:r>
    </w:p>
    <w:p>
      <w:pPr/>
      <w:r>
        <w:rPr>
          <w:lang w:val="id_ID" w:bidi="id_ID"/>
        </w:rPr>
      </w:r>
      <w:r>
        <w:rPr>
          <w:b/>
          <w:lang w:val="id_ID" w:bidi="id_ID"/>
        </w:rPr>
        <w:t>Adegan ketiga:</w:t>
      </w:r>
      <w:r>
        <w:rPr>
          <w:lang w:val="id_ID" w:bidi="id_ID"/>
        </w:rPr>
        <w:t xml:space="preserve"> Yesus memperingatkan tentang keluarga yang menentang para murid-Nya dan meyakinkan mereka bahwa misi mereka tidak akan berakhir sebelum Anak Manusia datang.</w:t>
      </w:r>
    </w:p>
    <w:p>
      <w:pPr/>
      <w:r>
        <w:rPr>
          <w:lang w:val="id_ID" w:bidi="id_ID"/>
        </w:rPr>
      </w:r>
      <w:r>
        <w:rPr>
          <w:b/>
          <w:lang w:val="id_ID" w:bidi="id_ID"/>
        </w:rPr>
        <w:t>Adegan keempat:</w:t>
      </w:r>
      <w:r>
        <w:rPr>
          <w:lang w:val="id_ID" w:bidi="id_ID"/>
        </w:rPr>
        <w:t xml:space="preserve"> Yesus memberikan penjelasan mengapa penganiayaan yang dinubuatkan itu akan terjadi.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Para penguasa yang menangkap, memukuli, dan membunuh para pengikut Yesus</w:t>
      </w:r>
    </w:p>
    <w:p>
      <w:pPr>
        <w:pStyle w:val="ListBullet"/>
        <w:spacing w:line="240" w:lineRule="auto"/>
        <w:ind w:left="720"/>
      </w:pPr>
      <w:r>
        <w:rPr>
          <w:lang w:val="id_ID" w:bidi="id_ID"/>
        </w:rPr>
      </w:r>
      <w:r>
        <w:rPr>
          <w:lang w:val="id_ID" w:bidi="id_ID"/>
        </w:rPr>
        <w:t>Keluarga yang mengkhianati anggota keluarganya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mengutus para murid-Nya untuk memberi tahu orang lain di Israel tentang Yesus dan mengapa Dia datang. Ingatlah bahwa Yesus menggunakan bahasa simbolis. Dia membandingkan para murid-Nya dengan domba-domba dan para penganiaya dengan serigala. Inilah sebabnya Yesus mengatakan kepada para pengikut-Nya untuk menjadi cerdik (bijaksana) seperti ular dan tulus (lembut) seperti merpati. Penting untuk diingat bahwa Yesus menggunakan bahasa simbolis untuk mengatakan kepada para pengikut-Nya agar menjadi cerdik dan tulus. Mereka akan seperti hewan yang polos di lingkungan yang berbahaya. Penting untuk diingat bahwa para murid akan ditangkap karena mereka mengikut Yesus. Penting untuk diingat bahwa Allah akan mengizinkan kesulitan untuk suatu tujuan. Tujuan para murid adalah agar mereka memberi tahu para penguasa tentang Yesus.</w:t>
      </w:r>
    </w:p>
    <w:p>
      <w:pPr/>
      <w:r>
        <w:rPr>
          <w:lang w:val="id_ID" w:bidi="id_ID"/>
        </w:rPr>
      </w:r>
      <w:r>
        <w:rPr>
          <w:lang w:val="id_ID" w:bidi="id_ID"/>
        </w:rPr>
        <w:t>Penting untuk diingat bahwa Yesus mengatakan kepada para murid untuk tidak khawatir tentang apa yang akan mereka katakan kepada para penguasa. Yesus mengatakan bahwa Roh Allah akan mengatakan kepada mereka apa yang harus dikatakan ketika waktunya tiba dan bukan sebelumnya.</w:t>
      </w:r>
    </w:p>
    <w:p>
      <w:pPr/>
      <w:r>
        <w:rPr>
          <w:lang w:val="id_ID" w:bidi="id_ID"/>
        </w:rPr>
      </w:r>
      <w:r>
        <w:rPr>
          <w:lang w:val="id_ID" w:bidi="id_ID"/>
        </w:rPr>
        <w:t>Penting untuk diingat bahwa Yesus mengatakan bahwa anggota-anggota keluarga yang tidak percaya akan mengkhianati para murid dengan menyerahkan mereka kepada para penguasa untuk dibunuh. Penting untuk diingat bahwa Yesus berkata, "Kamu akan dibenci semua orang oleh karena nama-ku (atau mengikut Aku)." Ingatlah bahwa Yesus mengatakan kepada para murid, ketika mereka dianiaya di satu kota, mereka harus lari ke kota lain. Penting untuk diingat bahwa Yesus menekankan bahwa misi para murid tidak akan selesai sebelum Anak Manusia datang.</w:t>
      </w:r>
    </w:p>
    <w:p>
      <w:pPr/>
      <w:r>
        <w:rPr>
          <w:lang w:val="id_ID" w:bidi="id_ID"/>
        </w:rPr>
      </w:r>
      <w:r>
        <w:rPr>
          <w:lang w:val="id_ID" w:bidi="id_ID"/>
        </w:rPr>
        <w:t>Penting untuk diingat bahwa Yesus berkata, "Seorang murid tidak lebih daripada gurunya." Penting untuk diingat bahwa para pemimpin agama menyebut Yesus Beelzebul. Yesus membandingkan apa yang mereka katakan tentang Dia dengan apa yang akan mereka katakan tentang para pengikut-Nya. Dia berkata, terlebih lagi mereka akan mengatakan hal-hal yang tidak benar tentang mereka yang mengikut Yesus. Ini berarti mereka pasti akan mengatakan hal-hal yang lebih buruk tentang para murid.</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Para penguasa yang menangkap, memukuli, dan membunuh para pengikut Yesus</w:t>
      </w:r>
    </w:p>
    <w:p>
      <w:pPr>
        <w:pStyle w:val="ListBullet"/>
        <w:spacing w:line="240" w:lineRule="auto"/>
        <w:ind w:left="720"/>
      </w:pPr>
      <w:r>
        <w:rPr>
          <w:lang w:val="id_ID" w:bidi="id_ID"/>
        </w:rPr>
      </w:r>
      <w:r>
        <w:rPr>
          <w:lang w:val="id_ID" w:bidi="id_ID"/>
        </w:rPr>
        <w:t>Para keluarga yang mengkhianati anggota keluarga mereka</w:t>
      </w:r>
    </w:p>
    <w:p>
      <w:pPr/>
      <w:r>
        <w:rPr>
          <w:lang w:val="id_ID" w:bidi="id_ID"/>
        </w:rPr>
      </w:r>
      <w:r>
        <w:rPr>
          <w:lang w:val="id_ID" w:bidi="id_ID"/>
        </w:rPr>
        <w:t>Minta tim untuk memerankan kisah ini dua kali. Mereka harus memerankannya ke dalam bahasa sasaran terjemahan mereka. Pertama, minta tim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Yesus mengutus ke-12 murid-Nya. Setelah memberikan instruksi kepada para murid tentang misi mereka, Yesus berkata, "Aku mengutus kamu seperti domba ke tengah-tengah serigala. Sebab itu, hendaklah kamu cerdik seperti ular dan tulus seperti merpati."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kepada para murid-Nya bahwa mereka akan ditangkap dan dipukul karena mengikut-Nya. Tetapi mereka akan memberi tahu para penguasa tentang Dia.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memberi mereka instruksi tentang apa yang harus dilakukan jika mereka ditangkap.</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memperingatkan tentang keluarga yang menentang para murid-Nya dan meyakinkan mereka bahwa misi mereka tidak akan berakhir sebelum Anak Manusia datang.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menjelaskan mengapa murid-murid akan dianiaya. Ia mengatakan kepada mereka bahwa karena Ia dianiaya dan dituduh secara salah, mereka juga akan dianiaya.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b/>
          <w:lang w:val="id_ID" w:bidi="id_ID"/>
        </w:rPr>
        <w:t>Lihatlah</w:t>
      </w:r>
      <w:r>
        <w:rPr>
          <w:lang w:val="id_ID" w:bidi="id_ID"/>
        </w:rPr>
        <w:t xml:space="preserve"> adalah kata yang digunakan untuk menunjukkan bahwa sesuatu yang penting atau luar biasa akan terjadi. Yesus sedang mengutus para murid-Nya dalam sebuah misi. Yesus secara simbolis membandingkan murid-murid-Nya dengan domba, dan orang-orang yang akan mereka hadapi dengan serigala. </w:t>
      </w:r>
      <w:r>
        <w:rPr>
          <w:b/>
          <w:lang w:val="id_ID" w:bidi="id_ID"/>
        </w:rPr>
        <w:t>Serigala</w:t>
      </w:r>
      <w:r>
        <w:rPr>
          <w:lang w:val="id_ID" w:bidi="id_ID"/>
        </w:rPr>
        <w:t xml:space="preserve"> adalah sejenis anjing liar.</w:t>
      </w:r>
    </w:p>
    <w:p>
      <w:pPr/>
      <w:r>
        <w:rPr>
          <w:lang w:val="id_ID" w:bidi="id_ID"/>
        </w:rPr>
      </w:r>
      <w:r>
        <w:rPr>
          <w:lang w:val="id_ID" w:bidi="id_ID"/>
        </w:rPr>
        <w:t xml:space="preserve">Yesus berkata, "Jadilah cerdik, atau </w:t>
      </w:r>
      <w:r>
        <w:rPr>
          <w:b/>
          <w:lang w:val="id_ID" w:bidi="id_ID"/>
        </w:rPr>
        <w:t>bijaksana</w:t>
      </w:r>
      <w:r>
        <w:rPr>
          <w:lang w:val="id_ID" w:bidi="id_ID"/>
        </w:rPr>
        <w:t xml:space="preserve">, seperti </w:t>
      </w:r>
      <w:r>
        <w:rPr>
          <w:b/>
          <w:lang w:val="id_ID" w:bidi="id_ID"/>
        </w:rPr>
        <w:t>ular</w:t>
      </w:r>
      <w:r>
        <w:rPr>
          <w:lang w:val="id_ID" w:bidi="id_ID"/>
        </w:rPr>
        <w:t xml:space="preserve"> dan tulus, atau lembut, seperti </w:t>
      </w:r>
      <w:r>
        <w:rPr>
          <w:b/>
          <w:lang w:val="id_ID" w:bidi="id_ID"/>
        </w:rPr>
        <w:t>merpati</w:t>
      </w:r>
      <w:r>
        <w:rPr>
          <w:lang w:val="id_ID" w:bidi="id_ID"/>
        </w:rPr>
        <w:t>."</w:t>
      </w:r>
    </w:p>
    <w:p>
      <w:pPr/>
      <w:r>
        <w:rPr>
          <w:lang w:val="id_ID" w:bidi="id_ID"/>
        </w:rPr>
      </w:r>
      <w:r>
        <w:rPr>
          <w:b/>
          <w:lang w:val="id_ID" w:bidi="id_ID"/>
        </w:rPr>
        <w:t>Hikmat</w:t>
      </w:r>
      <w:r>
        <w:rPr>
          <w:lang w:val="id_ID" w:bidi="id_ID"/>
        </w:rPr>
        <w:t xml:space="preserve"> adalah berpikir dengan hati-hati sebelum bertindak. Hikmat merujuk pada kemampuan menilai dengan bijak dalam situasi yang sulit. Gunakan kata yang sama untuk hikmat seperti yang Anda gunakan dalam perikop-perikop sebelumnya. Lihat Daftar Kata Utama untuk definisi yang lebih lengkap tentang </w:t>
      </w:r>
      <w:r>
        <w:rPr>
          <w:lang w:val="id_ID" w:bidi="id_ID"/>
        </w:rPr>
        <w:t>hikmat</w:t>
      </w:r>
      <w:r>
        <w:rPr>
          <w:lang w:val="id_ID" w:bidi="id_ID"/>
        </w:rPr>
        <w:t>.</w:t>
      </w:r>
    </w:p>
    <w:p>
      <w:pPr/>
      <w:r>
        <w:rPr>
          <w:lang w:val="id_ID" w:bidi="id_ID"/>
        </w:rPr>
      </w:r>
      <w:r>
        <w:rPr>
          <w:b/>
          <w:lang w:val="id_ID" w:bidi="id_ID"/>
        </w:rPr>
        <w:t>Serpent</w:t>
      </w:r>
      <w:r>
        <w:rPr>
          <w:lang w:val="id_ID" w:bidi="id_ID"/>
        </w:rPr>
        <w:t xml:space="preserve"> adalah kata lain untuk ular (snake). </w:t>
      </w:r>
      <w:r>
        <w:rPr>
          <w:b/>
          <w:lang w:val="id_ID" w:bidi="id_ID"/>
        </w:rPr>
        <w:t>Ular</w:t>
      </w:r>
      <w:r>
        <w:rPr>
          <w:lang w:val="id_ID" w:bidi="id_ID"/>
        </w:rPr>
        <w:t xml:space="preserve"> dalam budaya Yahudi dianggap sebagai contoh yang baik tentang bersikap hati-hati, waspada, atau bijaksana.</w:t>
      </w:r>
    </w:p>
    <w:p>
      <w:pPr/>
      <w:r>
        <w:rPr>
          <w:lang w:val="id_ID" w:bidi="id_ID"/>
        </w:rPr>
      </w:r>
      <w:r>
        <w:rPr>
          <w:lang w:val="id_ID" w:bidi="id_ID"/>
        </w:rPr>
        <w:t>Seekor</w:t>
      </w:r>
      <w:r>
        <w:rPr>
          <w:b/>
          <w:lang w:val="id_ID" w:bidi="id_ID"/>
        </w:rPr>
        <w:t>merpati</w:t>
      </w:r>
      <w:r>
        <w:rPr>
          <w:lang w:val="id_ID" w:bidi="id_ID"/>
        </w:rPr>
        <w:t>adalah burung kecil seperti burung dara. Dalam budaya Yahudi, seekor merpati dianggap sebagai contoh yang baik tentang bersikap lembut, polos, atau tidak berbahaya.</w:t>
      </w:r>
    </w:p>
    <w:p>
      <w:pPr/>
      <w:r>
        <w:rPr>
          <w:lang w:val="id_ID" w:bidi="id_ID"/>
        </w:rPr>
      </w:r>
      <w:r>
        <w:rPr>
          <w:b/>
          <w:lang w:val="id_ID" w:bidi="id_ID"/>
        </w:rPr>
        <w:t>Waspadalah terhadap semua orang</w:t>
      </w:r>
      <w:r>
        <w:rPr>
          <w:lang w:val="id_ID" w:bidi="id_ID"/>
        </w:rPr>
        <w:t xml:space="preserve"> adalah peringatan bagi para murid untuk berhati-hati, atau waspada terhadap orang-orang yang berusaha menyakiti mereka.</w:t>
      </w:r>
    </w:p>
    <w:p>
      <w:pPr/>
      <w:r>
        <w:rPr>
          <w:lang w:val="id_ID" w:bidi="id_ID"/>
        </w:rPr>
      </w:r>
      <w:r>
        <w:rPr>
          <w:lang w:val="id_ID" w:bidi="id_ID"/>
        </w:rPr>
        <w:t xml:space="preserve">"Ada yang akan menyerahkan kamu kepada majelis agama dan mereka akan menyesah (atau mencambuk) kamu di </w:t>
      </w:r>
      <w:r>
        <w:rPr>
          <w:b/>
          <w:lang w:val="id_ID" w:bidi="id_ID"/>
        </w:rPr>
        <w:t>rumah ibadat</w:t>
      </w:r>
      <w:r>
        <w:rPr>
          <w:lang w:val="id_ID" w:bidi="id_ID"/>
        </w:rPr>
        <w:t>nya."</w:t>
      </w:r>
    </w:p>
    <w:p>
      <w:pPr/>
      <w:r>
        <w:rPr>
          <w:lang w:val="id_ID" w:bidi="id_ID"/>
        </w:rPr>
      </w:r>
      <w:r>
        <w:rPr>
          <w:lang w:val="id_ID" w:bidi="id_ID"/>
        </w:rPr>
        <w:t xml:space="preserve">Orang-orang akan menyerahkan, atau menangkap, para pengikut Yesus. Mereka akan dipukul dengan cambuk di dalam </w:t>
      </w:r>
      <w:r>
        <w:rPr>
          <w:b/>
          <w:lang w:val="id_ID" w:bidi="id_ID"/>
        </w:rPr>
        <w:t>rumah ibadat (sinagoge)</w:t>
      </w:r>
      <w:r>
        <w:rPr>
          <w:lang w:val="id_ID" w:bidi="id_ID"/>
        </w:rPr>
        <w:t xml:space="preserve">. Sinagoge adalah tempat ibadah Yahudi. Gunakan kata yang sama untuk sinagoge seperti yang Anda gunakan dalam perikop-perikop sebelumnya. Lihat Daftar Kata Utama untuk definisi yang lebih lengkap tentang </w:t>
      </w:r>
      <w:r>
        <w:rPr>
          <w:lang w:val="id_ID" w:bidi="id_ID"/>
        </w:rPr>
        <w:t>rumah ibadat (sinagoge)</w:t>
      </w:r>
      <w:r>
        <w:rPr>
          <w:lang w:val="id_ID" w:bidi="id_ID"/>
        </w:rPr>
        <w:t>.</w:t>
      </w:r>
    </w:p>
    <w:p>
      <w:pPr/>
      <w:r>
        <w:rPr>
          <w:lang w:val="id_ID" w:bidi="id_ID"/>
        </w:rPr>
      </w:r>
      <w:r>
        <w:rPr>
          <w:lang w:val="id_ID" w:bidi="id_ID"/>
        </w:rPr>
        <w:t>Para pengikut Yesus diperingatkan tentang "</w:t>
      </w:r>
      <w:r>
        <w:rPr>
          <w:b/>
          <w:lang w:val="id_ID" w:bidi="id_ID"/>
        </w:rPr>
        <w:t>digiring (diseret)</w:t>
      </w:r>
      <w:r>
        <w:rPr>
          <w:lang w:val="id_ID" w:bidi="id_ID"/>
        </w:rPr>
        <w:t>ke muka</w:t>
      </w:r>
      <w:r>
        <w:rPr>
          <w:b/>
          <w:lang w:val="id_ID" w:bidi="id_ID"/>
        </w:rPr>
        <w:t>penguasa-penguasa (gubernur)</w:t>
      </w:r>
      <w:r>
        <w:rPr>
          <w:lang w:val="id_ID" w:bidi="id_ID"/>
        </w:rPr>
        <w:t xml:space="preserve">dan </w:t>
      </w:r>
      <w:r>
        <w:rPr>
          <w:b/>
          <w:lang w:val="id_ID" w:bidi="id_ID"/>
        </w:rPr>
        <w:t>raja-raja</w:t>
      </w:r>
      <w:r>
        <w:rPr>
          <w:lang w:val="id_ID" w:bidi="id_ID"/>
        </w:rPr>
        <w:t>."</w:t>
      </w:r>
    </w:p>
    <w:p>
      <w:pPr/>
      <w:r>
        <w:rPr>
          <w:lang w:val="id_ID" w:bidi="id_ID"/>
        </w:rPr>
      </w:r>
      <w:r>
        <w:rPr>
          <w:b/>
          <w:lang w:val="id_ID" w:bidi="id_ID"/>
        </w:rPr>
        <w:t>Digiring (diseret)</w:t>
      </w:r>
      <w:r>
        <w:rPr>
          <w:lang w:val="id_ID" w:bidi="id_ID"/>
        </w:rPr>
        <w:t xml:space="preserve"> berarti dipaksa tampil di hadapan seorang hakim .</w:t>
      </w:r>
    </w:p>
    <w:p>
      <w:pPr/>
      <w:r>
        <w:rPr>
          <w:lang w:val="id_ID" w:bidi="id_ID"/>
        </w:rPr>
      </w:r>
      <w:r>
        <w:rPr>
          <w:b/>
          <w:lang w:val="id_ID" w:bidi="id_ID"/>
        </w:rPr>
        <w:t>Para gubernur</w:t>
      </w:r>
      <w:r>
        <w:rPr>
          <w:lang w:val="id_ID" w:bidi="id_ID"/>
        </w:rPr>
        <w:t xml:space="preserve"> adalah para penguasa yang tidak sekuat raja-raja.</w:t>
      </w:r>
    </w:p>
    <w:p>
      <w:pPr/>
      <w:r>
        <w:rPr>
          <w:lang w:val="id_ID" w:bidi="id_ID"/>
        </w:rPr>
      </w:r>
      <w:r>
        <w:rPr>
          <w:lang w:val="id_ID" w:bidi="id_ID"/>
        </w:rPr>
        <w:t>Raja-raja</w:t>
      </w:r>
      <w:r>
        <w:rPr>
          <w:lang w:val="id_ID" w:bidi="id_ID"/>
        </w:rPr>
        <w:t xml:space="preserve"> adalah penguasa-penguasa tertinggi di negeri itu.</w:t>
      </w:r>
    </w:p>
    <w:p>
      <w:pPr/>
      <w:r>
        <w:rPr>
          <w:lang w:val="id_ID" w:bidi="id_ID"/>
        </w:rPr>
      </w:r>
      <w:r>
        <w:rPr>
          <w:lang w:val="id_ID" w:bidi="id_ID"/>
        </w:rPr>
        <w:t xml:space="preserve">Yesus mengatakan bahwa Allah akan mengizinkan hal-hal itu terjadi agar para murid dapat </w:t>
      </w:r>
      <w:r>
        <w:rPr>
          <w:b/>
          <w:lang w:val="id_ID" w:bidi="id_ID"/>
        </w:rPr>
        <w:t>bersaksi</w:t>
      </w:r>
      <w:r>
        <w:rPr>
          <w:lang w:val="id_ID" w:bidi="id_ID"/>
        </w:rPr>
        <w:t xml:space="preserve">, atau </w:t>
      </w:r>
      <w:r>
        <w:rPr>
          <w:b/>
          <w:lang w:val="id_ID" w:bidi="id_ID"/>
        </w:rPr>
        <w:t>memberikan kesaksian</w:t>
      </w:r>
      <w:r>
        <w:rPr>
          <w:lang w:val="id_ID" w:bidi="id_ID"/>
        </w:rPr>
        <w:t xml:space="preserve">, kepada para pemimpin dan </w:t>
      </w:r>
      <w:r>
        <w:rPr>
          <w:b/>
          <w:lang w:val="id_ID" w:bidi="id_ID"/>
        </w:rPr>
        <w:t>orang-orang bukan Yahudi</w:t>
      </w:r>
      <w:r>
        <w:rPr>
          <w:lang w:val="id_ID" w:bidi="id_ID"/>
        </w:rPr>
        <w:t xml:space="preserve">. Bersaksi, atau memberikan kesaksian, dalam hal ini berarti memberi tahu orang yang belum percaya tentang Yesus. Seorang </w:t>
      </w:r>
      <w:r>
        <w:rPr>
          <w:b/>
          <w:lang w:val="id_ID" w:bidi="id_ID"/>
        </w:rPr>
        <w:t>bangsa lain</w:t>
      </w:r>
      <w:r>
        <w:rPr>
          <w:lang w:val="id_ID" w:bidi="id_ID"/>
        </w:rPr>
        <w:t xml:space="preserve"> adalah orang bukan Yahudi. Gunakan kata yang sama untuk orang bukan Yahudi seperti yang Anda gunakan dalam perikop-perikop sebelumnya. Lihat Daftar Kata Utama untuk definisi yang lebih lengkap tentang </w:t>
      </w:r>
      <w:r>
        <w:rPr>
          <w:lang w:val="id_ID" w:bidi="id_ID"/>
        </w:rPr>
        <w:t>orang bukan Yahudi</w:t>
      </w:r>
      <w:r>
        <w:rPr>
          <w:lang w:val="id_ID" w:bidi="id_ID"/>
        </w:rPr>
        <w:t>.</w:t>
      </w:r>
    </w:p>
    <w:p>
      <w:pPr/>
      <w:r>
        <w:rPr>
          <w:lang w:val="id_ID" w:bidi="id_ID"/>
        </w:rPr>
      </w:r>
      <w:r>
        <w:rPr>
          <w:lang w:val="id_ID" w:bidi="id_ID"/>
        </w:rPr>
        <w:t xml:space="preserve">Yesus mengatakan kepada mereka untuk tidak khawatir tentang apa yang akan mereka katakan kepada para penguasa karena itu adalah "Roh Bapa-mu, Dia yang akan berkata-kata di dalam kamu." "Roh Bapamu" adalah </w:t>
      </w:r>
      <w:r>
        <w:rPr>
          <w:b/>
          <w:lang w:val="id_ID" w:bidi="id_ID"/>
        </w:rPr>
        <w:t>Roh Kudus</w:t>
      </w:r>
      <w:r>
        <w:rPr>
          <w:lang w:val="id_ID" w:bidi="id_ID"/>
        </w:rPr>
        <w:t xml:space="preserve">. Roh Kudus adalah Roh Allah di surga. Gunakan kata yang sama untuk Roh Kudus seperti yang Anda gunakan dalam perikop-perikop sebelumnya. Lihat Daftar Kata Utama untuk definisi yang lebih lengkap tentang </w:t>
      </w:r>
      <w:r>
        <w:rPr>
          <w:lang w:val="id_ID" w:bidi="id_ID"/>
        </w:rPr>
        <w:t>Roh Kudus</w:t>
      </w:r>
      <w:r>
        <w:rPr>
          <w:lang w:val="id_ID" w:bidi="id_ID"/>
        </w:rPr>
        <w:t>.</w:t>
      </w:r>
    </w:p>
    <w:p>
      <w:pPr/>
      <w:r>
        <w:rPr>
          <w:lang w:val="id_ID" w:bidi="id_ID"/>
        </w:rPr>
      </w:r>
      <w:r>
        <w:rPr>
          <w:lang w:val="id_ID" w:bidi="id_ID"/>
        </w:rPr>
        <w:t xml:space="preserve">Yesus mengatakan bahwa penganiayaan, atau kesulitan, bahkan akan datang melalui anggota keluarga. Yesus mengatakan kepada mereka bahwa mereka akan dibenci oleh semua orang karena mereka mengikut-Nya. Yesus berkata, "Orang yang bertahan sampai pada kesudahannya akan </w:t>
      </w:r>
      <w:r>
        <w:rPr>
          <w:b/>
          <w:lang w:val="id_ID" w:bidi="id_ID"/>
        </w:rPr>
        <w:t>selamat (diselamatkan)</w:t>
      </w:r>
      <w:r>
        <w:rPr>
          <w:lang w:val="id_ID" w:bidi="id_ID"/>
        </w:rPr>
        <w:t xml:space="preserve">." </w:t>
      </w:r>
      <w:r>
        <w:rPr>
          <w:b/>
          <w:lang w:val="id_ID" w:bidi="id_ID"/>
        </w:rPr>
        <w:t>Diselamatkan</w:t>
      </w:r>
      <w:r>
        <w:rPr>
          <w:lang w:val="id_ID" w:bidi="id_ID"/>
        </w:rPr>
        <w:t xml:space="preserve"> berarti dibebaskan dari bahaya hukuman kekal. Ini menunjukkan </w:t>
      </w:r>
      <w:r>
        <w:rPr>
          <w:b/>
          <w:lang w:val="id_ID" w:bidi="id_ID"/>
        </w:rPr>
        <w:t>keselamatan</w:t>
      </w:r>
      <w:r>
        <w:rPr>
          <w:lang w:val="id_ID" w:bidi="id_ID"/>
        </w:rPr>
        <w:t xml:space="preserve"> melalui kepercayaan kepada Yesus yang menghasilkan hidup kekal di surga bersama Allah. Gunakan kata yang sama untuk keselamatan seperti yang Anda gunakan dalam perikop-perikop sebelumnya. Lihat Daftar Kata Utama untuk definisi yang lebih lengkap tentang </w:t>
      </w:r>
      <w:r>
        <w:rPr>
          <w:lang w:val="id_ID" w:bidi="id_ID"/>
        </w:rPr>
        <w:t>keselamatan</w:t>
      </w:r>
      <w:r>
        <w:rPr>
          <w:lang w:val="id_ID" w:bidi="id_ID"/>
        </w:rPr>
        <w:t>.</w:t>
      </w:r>
    </w:p>
    <w:p>
      <w:pPr/>
      <w:r>
        <w:rPr>
          <w:lang w:val="id_ID" w:bidi="id_ID"/>
        </w:rPr>
      </w:r>
      <w:r>
        <w:rPr>
          <w:lang w:val="id_ID" w:bidi="id_ID"/>
        </w:rPr>
        <w:t xml:space="preserve">Yesus berkata, "Sesungguhnya sebelum kamu selesai mengunjungi kota-kota Israel, Anak Manusia sudah datang." Makna yang tepat dari frasa ini tidak jelas. Yesus akan kembali kepada para murid-Nya setelah kematian dan kebangkitan-Nya. Dia akan kembali kepada Bapa-Nya di surga. Dia akan kembali suatu hari nanti pada akhir bumi. Yesus mungkin merujuk pada salah satu atau semua peristiwa ini. Gelar </w:t>
      </w:r>
      <w:r>
        <w:rPr>
          <w:b/>
          <w:lang w:val="id_ID" w:bidi="id_ID"/>
        </w:rPr>
        <w:t>Anak Manusia</w:t>
      </w:r>
      <w:r>
        <w:rPr>
          <w:lang w:val="id_ID" w:bidi="id_ID"/>
        </w:rPr>
        <w:t xml:space="preserve"> menunjukkan bahwa Yesus adalah Juruselamat yang dijanjikan. Gunakan kata yang sama untuk Anak Manusia yang telah Anda gunakan pada perikop-perikop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 xml:space="preserve">Yesus berkata, "Seorang </w:t>
      </w:r>
      <w:r>
        <w:rPr>
          <w:b/>
          <w:lang w:val="id_ID" w:bidi="id_ID"/>
        </w:rPr>
        <w:t>murid</w:t>
      </w:r>
      <w:r>
        <w:rPr>
          <w:lang w:val="id_ID" w:bidi="id_ID"/>
        </w:rPr>
        <w:t xml:space="preserve"> tidak lebih daripada gurunya, atau seorang </w:t>
      </w:r>
      <w:r>
        <w:rPr>
          <w:b/>
          <w:lang w:val="id_ID" w:bidi="id_ID"/>
        </w:rPr>
        <w:t>hamba</w:t>
      </w:r>
      <w:r>
        <w:rPr>
          <w:lang w:val="id_ID" w:bidi="id_ID"/>
        </w:rPr>
        <w:t xml:space="preserve">, atau </w:t>
      </w:r>
      <w:r>
        <w:rPr>
          <w:b/>
          <w:lang w:val="id_ID" w:bidi="id_ID"/>
        </w:rPr>
        <w:t>budak</w:t>
      </w:r>
      <w:r>
        <w:rPr>
          <w:lang w:val="id_ID" w:bidi="id_ID"/>
        </w:rPr>
        <w:t>, daripada tuannya."</w:t>
      </w:r>
    </w:p>
    <w:p>
      <w:pPr/>
      <w:r>
        <w:rPr>
          <w:lang w:val="id_ID" w:bidi="id_ID"/>
        </w:rPr>
      </w:r>
      <w:r>
        <w:rPr>
          <w:lang w:val="id_ID" w:bidi="id_ID"/>
        </w:rPr>
        <w:t xml:space="preserve">Dalam hal ini </w:t>
      </w:r>
      <w:r>
        <w:rPr>
          <w:b/>
          <w:lang w:val="id_ID" w:bidi="id_ID"/>
        </w:rPr>
        <w:t xml:space="preserve">murid </w:t>
      </w:r>
      <w:r>
        <w:rPr>
          <w:lang w:val="id_ID" w:bidi="id_ID"/>
        </w:rPr>
        <w:t xml:space="preserve">merujuk pada pelajar atau pengikut mana pun, bukan hanya 12 pengikut terdekat Yesus. Gunakan kata yang sama untuk murid yang Anda gunakan dalam perikop-perikop sebelumnya. Lihat Daftar Kata Utama untuk definisi yang lebih lengkap tentang </w:t>
      </w:r>
      <w:r>
        <w:rPr>
          <w:lang w:val="id_ID" w:bidi="id_ID"/>
        </w:rPr>
        <w:t>murid</w:t>
      </w:r>
      <w:r>
        <w:rPr>
          <w:lang w:val="id_ID" w:bidi="id_ID"/>
        </w:rPr>
        <w:t>.</w:t>
      </w:r>
    </w:p>
    <w:p>
      <w:pPr/>
      <w:r>
        <w:rPr>
          <w:lang w:val="id_ID" w:bidi="id_ID"/>
        </w:rPr>
      </w:r>
      <w:r>
        <w:rPr>
          <w:b/>
          <w:lang w:val="id_ID" w:bidi="id_ID"/>
        </w:rPr>
        <w:t>Hamba</w:t>
      </w:r>
      <w:r>
        <w:rPr>
          <w:lang w:val="id_ID" w:bidi="id_ID"/>
        </w:rPr>
        <w:t xml:space="preserve">, atau </w:t>
      </w:r>
      <w:r>
        <w:rPr>
          <w:b/>
          <w:lang w:val="id_ID" w:bidi="id_ID"/>
        </w:rPr>
        <w:t>budak</w:t>
      </w:r>
      <w:r>
        <w:rPr>
          <w:lang w:val="id_ID" w:bidi="id_ID"/>
        </w:rPr>
        <w:t xml:space="preserve">, dalam hal ini merujuk pada seseorang yang melayani atau bekerja untuk orang lain. Seorang murid Yesus juga adalah hamba Yesus. Gunakan kata yang sama untuk hamba atau budak seperti yang Anda gunakan dalam perikop-perikop sebelumnya. Lihat Daftar Kata Utama untuk definisi yang lebih lengkap tentang </w:t>
      </w:r>
      <w:r>
        <w:rPr>
          <w:lang w:val="id_ID" w:bidi="id_ID"/>
        </w:rPr>
        <w:t>hamba</w:t>
      </w:r>
      <w:r>
        <w:rPr>
          <w:lang w:val="id_ID" w:bidi="id_ID"/>
        </w:rPr>
        <w:t xml:space="preserve"> atau</w:t>
      </w:r>
      <w:r>
        <w:rPr>
          <w:lang w:val="id_ID" w:bidi="id_ID"/>
        </w:rPr>
        <w:t>budak</w:t>
      </w:r>
      <w:r>
        <w:rPr>
          <w:lang w:val="id_ID" w:bidi="id_ID"/>
        </w:rPr>
        <w:t>.</w:t>
      </w:r>
    </w:p>
    <w:p>
      <w:pPr/>
      <w:r>
        <w:rPr>
          <w:lang w:val="id_ID" w:bidi="id_ID"/>
        </w:rPr>
      </w:r>
      <w:r>
        <w:rPr>
          <w:lang w:val="id_ID" w:bidi="id_ID"/>
        </w:rPr>
        <w:t>Yesus berkata, "Jika mereka telah menyebut</w:t>
      </w:r>
      <w:r>
        <w:rPr>
          <w:b/>
          <w:lang w:val="id_ID" w:bidi="id_ID"/>
        </w:rPr>
        <w:t>tuan</w:t>
      </w:r>
      <w:r>
        <w:rPr>
          <w:lang w:val="id_ID" w:bidi="id_ID"/>
        </w:rPr>
        <w:t xml:space="preserve">rumah </w:t>
      </w:r>
      <w:r>
        <w:rPr>
          <w:b/>
          <w:lang w:val="id_ID" w:bidi="id_ID"/>
        </w:rPr>
        <w:t>Beelzebul</w:t>
      </w:r>
      <w:r>
        <w:rPr>
          <w:lang w:val="id_ID" w:bidi="id_ID"/>
        </w:rPr>
        <w:t xml:space="preserve">, terlebih lagi mereka akan </w:t>
      </w:r>
      <w:r>
        <w:rPr>
          <w:b/>
          <w:lang w:val="id_ID" w:bidi="id_ID"/>
        </w:rPr>
        <w:t>mengatakan hal-hal yang jahat</w:t>
      </w:r>
      <w:r>
        <w:rPr>
          <w:lang w:val="id_ID" w:bidi="id_ID"/>
        </w:rPr>
        <w:t xml:space="preserve">, atau mengatakan hal-hal yang lebih buruk, kepada </w:t>
      </w:r>
      <w:r>
        <w:rPr>
          <w:b/>
          <w:lang w:val="id_ID" w:bidi="id_ID"/>
        </w:rPr>
        <w:t>anggota-anggota rumah tangganya</w:t>
      </w:r>
      <w:r>
        <w:rPr>
          <w:lang w:val="id_ID" w:bidi="id_ID"/>
        </w:rPr>
        <w:t>."</w:t>
      </w:r>
    </w:p>
    <w:p>
      <w:pPr/>
      <w:r>
        <w:rPr>
          <w:lang w:val="id_ID" w:bidi="id_ID"/>
        </w:rPr>
      </w:r>
      <w:r>
        <w:rPr>
          <w:b/>
          <w:lang w:val="id_ID" w:bidi="id_ID"/>
        </w:rPr>
        <w:t>Tuan rumah itu</w:t>
      </w:r>
      <w:r>
        <w:rPr>
          <w:lang w:val="id_ID" w:bidi="id_ID"/>
        </w:rPr>
        <w:t xml:space="preserve"> adalah orang yang bertanggung jawab atas mereka yang tinggal di rumah itu. Yesus menyebut diri-Nya tuan atas rumah itu karena Ia adalah tuan atau pemimpin dari para murid dan semua orang yang mengikut Yesus. Gunakan kata yang sama untuk tuan seperti yang Anda gunakan dalam perikop-perikop sebelumnya. Lihat Daftar Kata Utama untuk definisi yang lebih lengkap tentang </w:t>
      </w:r>
      <w:r>
        <w:rPr>
          <w:lang w:val="id_ID" w:bidi="id_ID"/>
        </w:rPr>
        <w:t>tuan</w:t>
      </w:r>
      <w:r>
        <w:rPr>
          <w:lang w:val="id_ID" w:bidi="id_ID"/>
        </w:rPr>
        <w:t>.</w:t>
      </w:r>
    </w:p>
    <w:p>
      <w:pPr/>
      <w:r>
        <w:rPr>
          <w:lang w:val="id_ID" w:bidi="id_ID"/>
        </w:rPr>
      </w:r>
      <w:r>
        <w:rPr>
          <w:b/>
          <w:lang w:val="id_ID" w:bidi="id_ID"/>
        </w:rPr>
        <w:t>Beelzebul</w:t>
      </w:r>
      <w:r>
        <w:rPr>
          <w:lang w:val="id_ID" w:bidi="id_ID"/>
        </w:rPr>
        <w:t xml:space="preserve"> adalah nama lain untuk Iblis. </w:t>
      </w:r>
      <w:r>
        <w:rPr>
          <w:b/>
          <w:lang w:val="id_ID" w:bidi="id_ID"/>
        </w:rPr>
        <w:t>Iblis</w:t>
      </w:r>
      <w:r>
        <w:rPr>
          <w:lang w:val="id_ID" w:bidi="id_ID"/>
        </w:rPr>
        <w:t xml:space="preserve"> adalah satu makhluk rohani yang adalah pemimpin roh-roh jahat. Iblis diciptakan oleh Allah, tetapi ia memberontak terhadap Allah. Gunakan kata yang sama untuk Iblis seperti yang Anda gunakan dalam perikop-perikop sebelumnya. Lihat Daftar Kata Utama untuk definisi yang lebih lengkap tentang </w:t>
      </w:r>
      <w:r>
        <w:rPr>
          <w:lang w:val="id_ID" w:bidi="id_ID"/>
        </w:rPr>
        <w:t>Iblis</w:t>
      </w:r>
      <w:r>
        <w:rPr>
          <w:lang w:val="id_ID" w:bidi="id_ID"/>
        </w:rPr>
        <w:t xml:space="preserve">. </w:t>
      </w:r>
    </w:p>
    <w:p>
      <w:pPr/>
      <w:r>
        <w:rPr>
          <w:lang w:val="id_ID" w:bidi="id_ID"/>
        </w:rPr>
      </w:r>
      <w:r>
        <w:rPr>
          <w:b/>
          <w:lang w:val="id_ID" w:bidi="id_ID"/>
        </w:rPr>
        <w:t>Mengatakan hal-hal yang jahat</w:t>
      </w:r>
      <w:r>
        <w:rPr>
          <w:lang w:val="id_ID" w:bidi="id_ID"/>
        </w:rPr>
        <w:t>, atau mengatakan hal-hal yang lebih buruk, berarti mengatakan hal-hal yang tidak menyenangkan dan tidak benar tentang seseorang.</w:t>
      </w:r>
    </w:p>
    <w:p>
      <w:pPr/>
      <w:r>
        <w:rPr>
          <w:lang w:val="id_ID" w:bidi="id_ID"/>
        </w:rPr>
      </w:r>
      <w:r>
        <w:rPr>
          <w:b/>
          <w:lang w:val="id_ID" w:bidi="id_ID"/>
        </w:rPr>
        <w:t>Anggota-anggota rumah tangganya</w:t>
      </w:r>
      <w:r>
        <w:rPr>
          <w:lang w:val="id_ID" w:bidi="id_ID"/>
        </w:rPr>
        <w:t xml:space="preserve"> adalah pengikut Yesus. Gunakan kata yang sama seperti yang Anda gunakan dalam perikop-perikop sebelumnya untuk rumah tangga. Lihat Daftar Kata Utama untuk definisi yang lebih lengkap tentang </w:t>
      </w:r>
      <w:r>
        <w:rPr>
          <w:lang w:val="id_ID" w:bidi="id_ID"/>
        </w:rPr>
        <w:t>rumah tangga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10:26–33</w:t>
      </w:r>
      <w:r>
        <w:rPr>
          <w:lang w:val="id_ID" w:bidi="id_ID"/>
        </w:rPr>
      </w:r>
    </w:p>
    <w:p>
      <w:pPr>
        <w:pStyle w:val="Heading3"/>
      </w:pPr>
      <w:r>
        <w:rPr>
          <w:lang w:val="id_ID" w:bidi="id_ID"/>
        </w:rPr>
        <w:t>Dengar dan Renungkan</w:t>
      </w:r>
    </w:p>
    <w:p>
      <w:pPr/>
      <w:r>
        <w:rPr>
          <w:lang w:val="id_ID" w:bidi="id_ID"/>
        </w:rPr>
      </w:r>
      <w:r>
        <w:rPr>
          <w:lang w:val="id_ID" w:bidi="id_ID"/>
        </w:rPr>
        <w:t>Dengarkan Matius 10:26–33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 yang kisah ini katakan kepada kita tentang Allah atau Yesus?</w:t>
      </w:r>
    </w:p>
    <w:p>
      <w:pPr>
        <w:pStyle w:val="ListBullet"/>
        <w:spacing w:line="240" w:lineRule="auto"/>
        <w:ind w:left="720"/>
      </w:pPr>
      <w:r>
        <w:rPr>
          <w:lang w:val="id_ID" w:bidi="id_ID"/>
        </w:rPr>
      </w:r>
      <w:r>
        <w:rPr>
          <w:lang w:val="id_ID" w:bidi="id_ID"/>
        </w:rPr>
        <w:t>Apa yang diceritakan kisah ini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kisah nyata ini, Matius menceritakan ajaran dan dorongan yang diberikan Yesus kepada para murid. Kita belajar tentang betapa berharganya para pengikut Yesus bagi Allah.</w:t>
      </w:r>
    </w:p>
    <w:p>
      <w:pPr/>
      <w:r>
        <w:rPr>
          <w:lang w:val="id_ID" w:bidi="id_ID"/>
        </w:rPr>
      </w:r>
      <w:r>
        <w:rPr>
          <w:lang w:val="id_ID" w:bidi="id_ID"/>
        </w:rPr>
        <w:t>Dalam perikop sebelumnya, Yesus mengatakan kepada para murid-Nya tentang penganiayaan, atau kesulitan, yang akan mereka alami karena mengikut-Nya secara terbuka.</w:t>
      </w:r>
    </w:p>
    <w:p>
      <w:pPr/>
      <w:r>
        <w:rPr>
          <w:lang w:val="id_ID" w:bidi="id_ID"/>
        </w:rPr>
      </w:r>
      <w:r>
        <w:rPr>
          <w:lang w:val="id_ID" w:bidi="id_ID"/>
        </w:rPr>
        <w:t>Yesus memberi tahu para murid, ke-12 pengikut terdekat-Nya, tentang orang-orang yang akan menganiaya mereka. Yesus mengatakan kepada para murid untuk tidak takut kepada orang-orang itu. Ketika Yesus berkata, "Tidak ada sesuatu pun yang tertutup yang tidak akan dibuka, dan tidak ada sesuatu pun yang tersembunyi yang tidak akan diketahui," Yesus mengulangi pemikiran yang sama dengan menggunakan kata-kata yang berbeda untuk menunjukkan pentingnya apa yang Ia katakan. Kita tidak yakin apa artinya ini: Hal-hal yang tersembunyi mungkin adalah dosa-dosa rahasia dari orang-orang yang menganiaya para pengikut Yesus, atau hal-hal yang sulit dimengerti tentang Kerajaan Allah. Yesus berkata, "Apa yang Kukatakan kepadamu dalam gelap, katakanlah itu dalam terang, dan apa yang dibisikkan ke telingamu, beritakanlah itu dari atas atap rumah." Pada masa itu, bagian atas, atau atap, rumah-rumah Yahudi berbentuk datar dan dapat diakses melalui tangga. Orang-orang menggunakan atap rumah mereka untuk berbagai tujuan. Sudah umum bagi orang-orang untuk berdiri di atap rumah untuk menyampaikan pengumuman penting.</w:t>
      </w:r>
    </w:p>
    <w:p>
      <w:pPr/>
      <w:r>
        <w:rPr>
          <w:lang w:val="id_ID" w:bidi="id_ID"/>
        </w:rPr>
      </w:r>
      <w:r>
        <w:rPr>
          <w:lang w:val="id_ID" w:bidi="id_ID"/>
        </w:rPr>
        <w:t xml:space="preserve">Tunjukkan gambar </w:t>
      </w:r>
      <w:r>
        <w:rPr>
          <w:lang w:val="id_ID" w:bidi="id_ID"/>
        </w:rPr>
        <w:t>sebuah rumah dengan atap datar</w:t>
      </w:r>
      <w:r>
        <w:rPr>
          <w:lang w:val="id_ID" w:bidi="id_ID"/>
        </w:rPr>
        <w:t>.</w:t>
      </w:r>
    </w:p>
    <w:p>
      <w:pPr/>
      <w:r>
        <w:rPr>
          <w:lang w:val="id_ID" w:bidi="id_ID"/>
        </w:rPr>
      </w:r>
      <w:r>
        <w:rPr>
          <w:lang w:val="id_ID" w:bidi="id_ID"/>
        </w:rPr>
        <w:t>Sekali lagi, Yesus mengulangi pemikiran yang sama dengan menggunakan kata-kata yang berbeda untuk menunjukkan pentingnya apa yang dikatakannya. Kali ini, Yesus mungkin bermaksud bahwa para pengikut-Nya harus memberi tahu semua orang apa yang telah Yesus katakan kepada mereka. Yesus mengatakan kepada para murid-Nya untuk tidak takut kepada orang-orang yang hanya dapat membunuh tubuh fisik mereka, tetapi tidak dapat membunuh jiwa, atau kehidupan batin mereka. Jiwa adalah bagian dari seseorang yang terus ada ketika tubuh itu mati.</w:t>
      </w:r>
    </w:p>
    <w:p>
      <w:pPr/>
      <w:r>
        <w:rPr>
          <w:lang w:val="id_ID" w:bidi="id_ID"/>
        </w:rPr>
      </w:r>
      <w:r>
        <w:rPr>
          <w:lang w:val="id_ID" w:bidi="id_ID"/>
        </w:rPr>
        <w:t>Yesus berkata, "Takutlah terutama kepada Dia (atau takutilah Allah saja), yang berkuasa membinasakan baik jiwa maupun tubuh di dalam neraka." Dalam hal ini, takut berarti memiliki rasa hormat kepada Allah. Ketika sesuatu dihancurkan, itu tidak dapat digunakan atau diperbaiki lagi. Neraka adalah tempat hukuman kekal. Allah adalah satu-satunya yang memiliki kendali atas jiwa seseorang karena Dia adalah satu-satunya yang dapat menghancurkan atau menyelamatkan orang-orang selamanya.</w:t>
      </w:r>
    </w:p>
    <w:p>
      <w:pPr/>
      <w:r>
        <w:rPr>
          <w:lang w:val="id_ID" w:bidi="id_ID"/>
        </w:rPr>
      </w:r>
      <w:r>
        <w:rPr>
          <w:lang w:val="id_ID" w:bidi="id_ID"/>
        </w:rPr>
        <w:t>Berhenti dan ceritakan kisah tentang apa yang terjadi pada seseorang ketika mereka meninggal dunia. Apa yang biasanya Anda sebut sebagai bagian dari diri seseorang yang masih ada setelah mereka meninggal dunia?</w:t>
      </w:r>
    </w:p>
    <w:p>
      <w:pPr/>
      <w:r>
        <w:rPr>
          <w:lang w:val="id_ID" w:bidi="id_ID"/>
        </w:rPr>
      </w:r>
      <w:r>
        <w:rPr>
          <w:lang w:val="id_ID" w:bidi="id_ID"/>
        </w:rPr>
        <w:t>Kemudian Yesus mengajar dengan menggunakan perumpamaan. Perumpamaan adalah kisah khusus yang disampaikan oleh Yesus dengan menggunakan hal-hal sehari-hari untuk menggambarkan hal-hal yang lebih dalam tentang Allah. Ketika Yesus bertanya, "Bukankah burung pipit dijual dua ekor seduit? (atau seharga satu sen, atau satu koin tembaga kecil)" Dia tidak bertanya demi mendapatkan jawaban. Dia menunjukkan bahwa orang-orang memberi nilai yang kecil pada burung pipit. Burung pipit adalah seekor burung kecil. Satu sen adalah koin tembaga kecil yang bernilai rendah.</w:t>
      </w:r>
    </w:p>
    <w:p>
      <w:pPr/>
      <w:r>
        <w:rPr>
          <w:lang w:val="id_ID" w:bidi="id_ID"/>
        </w:rPr>
      </w:r>
      <w:r>
        <w:rPr>
          <w:lang w:val="id_ID" w:bidi="id_ID"/>
        </w:rPr>
        <w:t xml:space="preserve">Tunjukkan gambar burung </w:t>
      </w:r>
      <w:r>
        <w:rPr>
          <w:lang w:val="id_ID" w:bidi="id_ID"/>
        </w:rPr>
        <w:t>pipit</w:t>
      </w:r>
      <w:r>
        <w:rPr>
          <w:lang w:val="id_ID" w:bidi="id_ID"/>
        </w:rPr>
        <w:t xml:space="preserve">. Tunjukkan gambar satu </w:t>
      </w:r>
      <w:r>
        <w:rPr>
          <w:lang w:val="id_ID" w:bidi="id_ID"/>
        </w:rPr>
        <w:t>sen, atau koin tembaga kecil</w:t>
      </w:r>
      <w:r>
        <w:rPr>
          <w:lang w:val="id_ID" w:bidi="id_ID"/>
        </w:rPr>
        <w:t>.</w:t>
      </w:r>
    </w:p>
    <w:p>
      <w:pPr/>
      <w:r>
        <w:rPr>
          <w:lang w:val="id_ID" w:bidi="id_ID"/>
        </w:rPr>
      </w:r>
      <w:r>
        <w:rPr>
          <w:lang w:val="id_ID" w:bidi="id_ID"/>
        </w:rPr>
        <w:t>Yesus berkata, seekor burung pipit tidak akan jatuh ke tanah, atau mati, tanpa izin Bapa-Mu di surga. Ini adalah sebuah perbandingan. Itu mengajarkan kita bahwa, dengan cara yang sama seekor burung pipit tidak akan mati tanpa Allah mengizinkannya, seorang pengikut Yesus tidak akan mengalami kesulitan tanpa Allah mengizinkannya. Yesus menyebut Allah Bapa kita untuk menunjukkan bahwa seseorang yang percaya kepada Yesus adalah bagian dari kerajaan Allah. Allah peduli kepada kita seperti seorang Bapa peduli kepada anak-anak-Nya. Yesus berkata, "Rambut kepalamu pun terhitung semuanya." Ini berarti, Allah bahkan tahu berapa banyak rambut yang ada di kepala seseorang. Ini menunjukkan bahwa Allah peduli pada detail terkecil dari kehidupan seseorang. Inilah sebabnya Yesus berkata, "Jangan takut." Dia menjelaskan bahwa para pengikut-Nya lebih berharga bagi Allah daripada banyak burung pipit. Ini menunjukkan bahwa Allah akan memelihara para pengikut Yesus.</w:t>
      </w:r>
    </w:p>
    <w:p>
      <w:pPr/>
      <w:r>
        <w:rPr>
          <w:lang w:val="id_ID" w:bidi="id_ID"/>
        </w:rPr>
      </w:r>
      <w:r>
        <w:rPr>
          <w:lang w:val="id_ID" w:bidi="id_ID"/>
        </w:rPr>
        <w:t>Berhenti sejenak dan diskusikan hubungan pribadi yang dekat dalam budaya Anda. Jelaskan ikatan khusus antara orang tua dan anak-anak mereka. Kata-kata apa yang digunakan dalam budaya Anda untuk menggambarkan jenis hubungan seperti ini?</w:t>
      </w:r>
    </w:p>
    <w:p>
      <w:pPr/>
      <w:r>
        <w:rPr>
          <w:lang w:val="id_ID" w:bidi="id_ID"/>
        </w:rPr>
      </w:r>
      <w:r>
        <w:rPr>
          <w:lang w:val="id_ID" w:bidi="id_ID"/>
        </w:rPr>
        <w:t>Yesus berkata, "Karena itu, setiap orang yang mengakui Aku di depan (atau di hadapan) manusia, Aku juga akan mengakuinya di depan, Bapa-Ku yang di surga ." Yesus mengatakan hal ini karena Ia mengatakan kepada para murid-Nya untuk tidak takut dengan kesulitan yang akan mereka alami. Orang, dalam hal ini, merujuk pada semua orang, bukan hanya laki-laki. Yesus ingin para pengikut-Nya tetap setia kepada-Nya di depan umum. Bahkan di depan mereka yang akan menganiaya mereka. Yesus akan menyatakan kepada Bapa, atau Allah, bahwa seseorang berada di surga jika orang itu tetap setia kepada-Nya. Tetapi, jika seseorang tidak setia kepada Yesus di depan umum, Yesus akan menyangkal bahwa orang itu adalah pengikut sejati-Nya.</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terus memberi tahu para murid-Nya tentang orang-orang yang akan menganiaya mereka. Dia mengatakan kepada para murid agar tidak takut kepada orang-orang tersebut.</w:t>
      </w:r>
    </w:p>
    <w:p>
      <w:pPr/>
      <w:r>
        <w:rPr>
          <w:lang w:val="id_ID" w:bidi="id_ID"/>
        </w:rPr>
      </w:r>
      <w:r>
        <w:rPr>
          <w:b/>
          <w:lang w:val="id_ID" w:bidi="id_ID"/>
        </w:rPr>
        <w:t>Adegan kedua:</w:t>
      </w:r>
      <w:r>
        <w:rPr>
          <w:lang w:val="id_ID" w:bidi="id_ID"/>
        </w:rPr>
        <w:t xml:space="preserve"> Yesus mendorong para murid-Nya bahwa Allah sangat peduli kepada mereka.</w:t>
      </w:r>
    </w:p>
    <w:p>
      <w:pPr/>
      <w:r>
        <w:rPr>
          <w:lang w:val="id_ID" w:bidi="id_ID"/>
        </w:rPr>
      </w:r>
      <w:r>
        <w:rPr>
          <w:b/>
          <w:lang w:val="id_ID" w:bidi="id_ID"/>
        </w:rPr>
        <w:t>Adegan ketiga:</w:t>
      </w:r>
      <w:r>
        <w:rPr>
          <w:lang w:val="id_ID" w:bidi="id_ID"/>
        </w:rPr>
        <w:t xml:space="preserve"> Yesus mengajar para murid betapa pentingnya memberi tahu orang lain tentang Dia.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Orang-orang yang menganiaya para pengikut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 pipit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perikop sebelumnya, Yesus berbicara tentang kesulitan dan penganiayaan. Perikop ini dimulai dengan "karena itu" atau "jadi" sebagai cara untuk menghubungkannya dengan apa yang baru saja Yesus katakan kepada mereka. Penting untuk diingat bahwa Yesus berbicara tentang orang-orang yang akan menganiaya murid-murid-Nya ketika Ia berkata, "Jangan takut kepada mereka." Ingatlah bahwa Yesus berkata, "Tidak ada sesuatu pun yang tertutup yang tidak akan dibuka."</w:t>
      </w:r>
    </w:p>
    <w:p>
      <w:pPr/>
      <w:r>
        <w:rPr>
          <w:lang w:val="id_ID" w:bidi="id_ID"/>
        </w:rPr>
      </w:r>
      <w:r>
        <w:rPr>
          <w:lang w:val="id_ID" w:bidi="id_ID"/>
        </w:rPr>
        <w:t>Penting untuk diingat bahwa Yesus mengulangi pemikiran yang sama dengan menggunakan kata-kata yang berbeda untuk menunjukkan pentingnya apa yang Ia katakan. "Tidak ada sesuatu pun yang tertutup" adalah hal yang sama dengan "sesuatu yang tersembunyi." Hal-hal yang tersembunyi mungkin adalah dosa-dosa rahasia dari orang-orang yang menganiaya para pengikut Yesus, atau hal-hal yang sulit dimengerti tentang Kerajaan Allah.</w:t>
      </w:r>
    </w:p>
    <w:p>
      <w:pPr/>
      <w:r>
        <w:rPr>
          <w:lang w:val="id_ID" w:bidi="id_ID"/>
        </w:rPr>
      </w:r>
      <w:r>
        <w:rPr>
          <w:lang w:val="id_ID" w:bidi="id_ID"/>
        </w:rPr>
        <w:t>Yesus berkata, "Apa yang Kukatakan kepadamu dalam gelap, katakanlah itu dalam terang, dan apa yang dibisikkan ke telingamu, beritakanlah itu dari atas atap rumah." Yesus mengulangi pemikiran yang sama dengan menggunakan kata-kata yang berbeda untuk menunjukkan pentingnya apa yang ia katakan. Kali ini, "Apa yang Kukatakan kepadamu dalam gelap" dan "apa yang dibisikkan ke telingamu," keduanya memiliki makna yang sama. Inilah yang Yesus ajarkan kepada murid-murid-Nya secara rahasia. "Katakanlah itu dalam terang" dan "beritakanlah itu dari atas atap rumah," keduanya memiliki makna yang sama. Yesus ingin para pengikut-Nya memberi tahu semua orang apa yang Yesus ajarkan kepada mereka.</w:t>
      </w:r>
    </w:p>
    <w:p>
      <w:pPr/>
      <w:r>
        <w:rPr>
          <w:lang w:val="id_ID" w:bidi="id_ID"/>
        </w:rPr>
      </w:r>
      <w:r>
        <w:rPr>
          <w:lang w:val="id_ID" w:bidi="id_ID"/>
        </w:rPr>
        <w:t>Ingatlah bahwa Yesus berkata, "Janganlah kamu takut kepada mereka yang dapat membunuh tubuh, tetapi tidak berkuasa membunuh jiwa ."</w:t>
      </w:r>
    </w:p>
    <w:p>
      <w:pPr/>
      <w:r>
        <w:rPr>
          <w:lang w:val="id_ID" w:bidi="id_ID"/>
        </w:rPr>
      </w:r>
      <w:r>
        <w:rPr>
          <w:lang w:val="id_ID" w:bidi="id_ID"/>
        </w:rPr>
        <w:t>Penting untuk diingat bahwa dalam adegan kedua Yesus menggunakan perumpamaan untuk mengajar murid-murid-Nya. Perumpamaan adalah kisah khusus yang disampaikan oleh Yesus dengan menggunakan hal-hal sehari-hari untuk menggambarkan hal-hal yang lebih dalam tentang Allah. Dalam hal ini Yesus berbicara tentang burung pipit yang tidak seberapa nilainya. Tetapi Allah tetap peduli dengan apa yang terjadi pada burung pipit. Ingatlah bahwa Yesus berkata, Allah bahkan tahu berapa banyak rambut yang ada di kepalamu. Penting untuk diingat bahwa Yesus mengatakan kepada murid-murid-Nya "jangan takut" sebanyak tiga kali dalam perikop ini.</w:t>
      </w:r>
    </w:p>
    <w:p>
      <w:pPr/>
      <w:r>
        <w:rPr>
          <w:lang w:val="id_ID" w:bidi="id_ID"/>
        </w:rPr>
      </w:r>
      <w:r>
        <w:rPr>
          <w:lang w:val="id_ID" w:bidi="id_ID"/>
        </w:rPr>
        <w:t>Penting untuk diingat bahwa Yesus berkata, "Setiap orang yang mengakui Aku di depan manusia, Aku juga akan mengakuinya di depan Bapa-Ku yang di surga." Penting untuk diingat bahwa Yesus ingin para pengikut-Nya memberi tahu orang lain tentang Dia di depan umum. Ingatlah apa yang Yesus katakan tentang mereka yang tidak memberi tahu orang lain tentang Dia di depan umum.</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Orang-orang yang menganiaya para pengikut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 pipit</w:t>
      </w:r>
    </w:p>
    <w:p>
      <w:pPr/>
      <w:r>
        <w:rPr>
          <w:lang w:val="id_ID" w:bidi="id_ID"/>
        </w:rPr>
      </w:r>
      <w:r>
        <w:rPr>
          <w:lang w:val="id_ID" w:bidi="id_ID"/>
        </w:rPr>
        <w:t>Minta tim untuk memerankan kisah ini dua kali. Mereka harus memerankannya ke dalam bahasa sasaran terjemahn mereka. Pertama, minta tim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Yesus memberi tahu murid-murid-Nya tentang orang-orang yang akan menganiaya mereka. Dia mengatakan kepada para murid agar tidak takut kepada orang-orang itu. Yesus berkata, "Tidak ada sesuatupun yang tertutup yang tidak akan dibuka, atau yang tersembunyi yang tidak akan diketahui."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"Apa yang Kukatakan kepadamu dalam gelap, katakanlah itu dalam terang, dan apa yang dibisikkan ke telingamu, beritakanlah itu dari atas atap rumah."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mendorong murid-murid-Nya bahwa Allah sangat peduli kepada mereka. Dia menyampaikan satu perumpamaan tentang burung pipit yang jatuh ke tanah dan Allah memperhatikan.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burung-burung pipit,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Lalu Yesus berkata, "Rambut kepalamu pun semuanya terhitung."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mengajar murid-murid-Nya betapa pentingnya memberi tahu orang lain tentang Dia. Dia berkata, "Jadi setiap orang yang mengakui Aku di depan manusia, Aku juga akan mengakuinya di depan Bapa-Ku yang di surga. Tetapi barangsiapa menyangkal Aku di depan manusia, Aku juga akan menyangkalnya di depan Bapa-Ku yang di surga."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Yesus berkata, "Apa yang dibisikkan ke telingamu, beritakanlah itu dari atas atap rumah." </w:t>
      </w:r>
      <w:r>
        <w:rPr>
          <w:b/>
          <w:lang w:val="id_ID" w:bidi="id_ID"/>
        </w:rPr>
        <w:t>Atap rumah</w:t>
      </w:r>
      <w:r>
        <w:rPr>
          <w:lang w:val="id_ID" w:bidi="id_ID"/>
        </w:rPr>
        <w:t xml:space="preserve"> merujuk pada puncak sebuah rumah atau bangunan lain, dapat diakses melalui tangga luar. Atap rumah digunakan untuk banyak hal, tidak hanya untuk menyediakan tempat perteduhan. Pagar dibangun di sekitar bagian atas rumah-rumah untuk mencegah orang jatuh dari sana.</w:t>
      </w:r>
    </w:p>
    <w:p>
      <w:pPr/>
      <w:r>
        <w:rPr>
          <w:lang w:val="id_ID" w:bidi="id_ID"/>
        </w:rPr>
      </w:r>
      <w:r>
        <w:rPr>
          <w:lang w:val="id_ID" w:bidi="id_ID"/>
        </w:rPr>
        <w:t xml:space="preserve">Yesus mengatakan untuk tidak takut kepada orang-orang yang hanya dapat membunuh tubuh fisikmu, tetapi tidak dapat membunuh </w:t>
      </w:r>
      <w:r>
        <w:rPr>
          <w:b/>
          <w:lang w:val="id_ID" w:bidi="id_ID"/>
        </w:rPr>
        <w:t>jiwa</w:t>
      </w:r>
      <w:r>
        <w:rPr>
          <w:lang w:val="id_ID" w:bidi="id_ID"/>
        </w:rPr>
        <w:t xml:space="preserve">mu. Jiwa adalah kehidupan batiniah dan pemikiran seseorang. Jiwa adalah bagian dari seseorang yang terus ada ketika tubuh itu mati. Lihat Daftar Kata Utama untuk definisi yang lebih lengkap tentang </w:t>
      </w:r>
      <w:r>
        <w:rPr>
          <w:lang w:val="id_ID" w:bidi="id_ID"/>
        </w:rPr>
        <w:t>jiwa</w:t>
      </w:r>
      <w:r>
        <w:rPr>
          <w:lang w:val="id_ID" w:bidi="id_ID"/>
        </w:rPr>
        <w:t>.</w:t>
      </w:r>
    </w:p>
    <w:p>
      <w:pPr/>
      <w:r>
        <w:rPr>
          <w:lang w:val="id_ID" w:bidi="id_ID"/>
        </w:rPr>
      </w:r>
      <w:r>
        <w:rPr>
          <w:lang w:val="id_ID" w:bidi="id_ID"/>
        </w:rPr>
        <w:t xml:space="preserve">Yesus berkata, "Takutlah terutama kepada Dia (atau takutilah Allah saja), yang berkuasa </w:t>
      </w:r>
      <w:r>
        <w:rPr>
          <w:b/>
          <w:lang w:val="id_ID" w:bidi="id_ID"/>
        </w:rPr>
        <w:t>membinasakan</w:t>
      </w:r>
      <w:r>
        <w:rPr>
          <w:lang w:val="id_ID" w:bidi="id_ID"/>
        </w:rPr>
        <w:t xml:space="preserve"> baik jiwa maupun tubuh di dalam </w:t>
      </w:r>
      <w:r>
        <w:rPr>
          <w:b/>
          <w:lang w:val="id_ID" w:bidi="id_ID"/>
        </w:rPr>
        <w:t>neraka</w:t>
      </w:r>
      <w:r>
        <w:rPr>
          <w:lang w:val="id_ID" w:bidi="id_ID"/>
        </w:rPr>
        <w:t xml:space="preserve">." </w:t>
      </w:r>
      <w:r>
        <w:rPr>
          <w:b/>
          <w:lang w:val="id_ID" w:bidi="id_ID"/>
        </w:rPr>
        <w:t>Takut</w:t>
      </w:r>
      <w:r>
        <w:rPr>
          <w:lang w:val="id_ID" w:bidi="id_ID"/>
        </w:rPr>
        <w:t xml:space="preserve"> adalah </w:t>
      </w:r>
      <w:r>
        <w:rPr>
          <w:b/>
          <w:lang w:val="id_ID" w:bidi="id_ID"/>
        </w:rPr>
        <w:t>takut akan Allah</w:t>
      </w:r>
      <w:r>
        <w:rPr>
          <w:lang w:val="id_ID" w:bidi="id_ID"/>
        </w:rPr>
        <w:t xml:space="preserve">. "Takut akan Allah" berarti memiliki rasa hormat kepada Allah. Takut akan Allah adalah satu komponen penting dari iman kepada Allah. Gunakan kata yang sama untuk takut akan Allah seperti yang Anda gunakan dalam perikop-perikop sebelumnya. Lihat Daftar Kata Utama untuk definisi yang lebih lengkap tentang </w:t>
      </w:r>
      <w:r>
        <w:rPr>
          <w:lang w:val="id_ID" w:bidi="id_ID"/>
        </w:rPr>
        <w:t>takut akan Allah</w:t>
      </w:r>
      <w:r>
        <w:rPr>
          <w:lang w:val="id_ID" w:bidi="id_ID"/>
        </w:rPr>
        <w:t xml:space="preserve">. Ketika sesuatu </w:t>
      </w:r>
      <w:r>
        <w:rPr>
          <w:b/>
          <w:lang w:val="id_ID" w:bidi="id_ID"/>
        </w:rPr>
        <w:t>dibinasakan (atau dihancurkan)</w:t>
      </w:r>
      <w:r>
        <w:rPr>
          <w:lang w:val="id_ID" w:bidi="id_ID"/>
        </w:rPr>
        <w:t>, itu tidak dapat digunakan atau diperbaiki lagi.</w:t>
      </w:r>
    </w:p>
    <w:p>
      <w:pPr/>
      <w:r>
        <w:rPr>
          <w:lang w:val="id_ID" w:bidi="id_ID"/>
        </w:rPr>
      </w:r>
      <w:r>
        <w:rPr>
          <w:lang w:val="id_ID" w:bidi="id_ID"/>
        </w:rPr>
        <w:t>Berhenti dan diskusikan bagaimana Anda menerjemahkan "membinasakan (atau menghancurkan)" dalam bahasa Anda. Hal-hal apa yang menyebabkan sesuatu dibinasakan (atau dihancurkan)?</w:t>
      </w:r>
    </w:p>
    <w:p>
      <w:pPr/>
      <w:r>
        <w:rPr>
          <w:lang w:val="id_ID" w:bidi="id_ID"/>
        </w:rPr>
      </w:r>
      <w:r>
        <w:rPr>
          <w:b/>
          <w:lang w:val="id_ID" w:bidi="id_ID"/>
        </w:rPr>
        <w:t>Neraka</w:t>
      </w:r>
      <w:r>
        <w:rPr>
          <w:lang w:val="id_ID" w:bidi="id_ID"/>
        </w:rPr>
        <w:t xml:space="preserve"> adalah tempat orang-orang yang tidak percaya pergi untuk dihukum pada akhir dunia. Gunakan kata yang sama untuk neraka seperti yang Anda gunakan dalam perikop-perikop sebelumnya. Lihat Daftar Kata Utama untuk definisi yang lebih lengkap tentang </w:t>
      </w:r>
      <w:r>
        <w:rPr>
          <w:lang w:val="id_ID" w:bidi="id_ID"/>
        </w:rPr>
        <w:t>neraka</w:t>
      </w:r>
      <w:r>
        <w:rPr>
          <w:lang w:val="id_ID" w:bidi="id_ID"/>
        </w:rPr>
        <w:t>.</w:t>
      </w:r>
    </w:p>
    <w:p>
      <w:pPr/>
      <w:r>
        <w:rPr>
          <w:lang w:val="id_ID" w:bidi="id_ID"/>
        </w:rPr>
      </w:r>
      <w:r>
        <w:rPr>
          <w:lang w:val="id_ID" w:bidi="id_ID"/>
        </w:rPr>
        <w:t xml:space="preserve">Yesus mengajar dengan menggunakan perumpamaan. Perumpamaan adalah kisah khusus yang disampaikan oleh Yesus dengan menggunakan hal-hal sehari-hari untuk menggambarkan hal-hal yang lebih dalam tentang Allah. Yesus bertanya, "Bukankah </w:t>
      </w:r>
      <w:r>
        <w:rPr>
          <w:b/>
          <w:lang w:val="id_ID" w:bidi="id_ID"/>
        </w:rPr>
        <w:t xml:space="preserve"> burung pipit</w:t>
      </w:r>
      <w:r>
        <w:rPr>
          <w:lang w:val="id_ID" w:bidi="id_ID"/>
        </w:rPr>
        <w:t xml:space="preserve">dijual dua ekor </w:t>
      </w:r>
      <w:r>
        <w:rPr>
          <w:b/>
          <w:lang w:val="id_ID" w:bidi="id_ID"/>
        </w:rPr>
        <w:t xml:space="preserve"> seduit,</w:t>
      </w:r>
      <w:r>
        <w:rPr>
          <w:lang w:val="id_ID" w:bidi="id_ID"/>
        </w:rPr>
        <w:t xml:space="preserve"> atau satu koin tembaga kecil?" </w:t>
      </w:r>
      <w:r>
        <w:rPr>
          <w:b/>
          <w:lang w:val="id_ID" w:bidi="id_ID"/>
        </w:rPr>
        <w:t>Burung pipit</w:t>
      </w:r>
      <w:r>
        <w:rPr>
          <w:lang w:val="id_ID" w:bidi="id_ID"/>
        </w:rPr>
        <w:t xml:space="preserve"> adalah burung kecil yang dijual untuk makanan. Burung pipit itu tidak seberapa nilainya. Dua ekor burung pipit dijual seduit (seharga satu sen), atau koin kecil. </w:t>
      </w:r>
      <w:r>
        <w:rPr>
          <w:b/>
          <w:lang w:val="id_ID" w:bidi="id_ID"/>
        </w:rPr>
        <w:t>Seduit (atau satu sen)</w:t>
      </w:r>
      <w:r>
        <w:rPr>
          <w:lang w:val="id_ID" w:bidi="id_ID"/>
        </w:rPr>
        <w:t>, atau koin kecil, merujuk pada satu koin tembaga Romawi yang bernilai sekitar seperenambelas dari koin yang digunakan untuk membayar upah sehari.</w:t>
      </w:r>
    </w:p>
    <w:p>
      <w:pPr/>
      <w:r>
        <w:rPr>
          <w:lang w:val="id_ID" w:bidi="id_ID"/>
        </w:rPr>
      </w:r>
      <w:r>
        <w:rPr>
          <w:lang w:val="id_ID" w:bidi="id_ID"/>
        </w:rPr>
        <w:t xml:space="preserve">Jika perlu, tunjukkan gambar seekor </w:t>
      </w:r>
      <w:r>
        <w:rPr>
          <w:lang w:val="id_ID" w:bidi="id_ID"/>
        </w:rPr>
        <w:t>burung pipit</w:t>
      </w:r>
      <w:r>
        <w:rPr>
          <w:lang w:val="id_ID" w:bidi="id_ID"/>
        </w:rPr>
        <w:t xml:space="preserve">. Tunjukkan gambar satu </w:t>
      </w:r>
      <w:r>
        <w:rPr>
          <w:lang w:val="id_ID" w:bidi="id_ID"/>
        </w:rPr>
        <w:t>sen, atau koin tembaga kecil</w:t>
      </w:r>
      <w:r>
        <w:rPr>
          <w:lang w:val="id_ID" w:bidi="id_ID"/>
        </w:rPr>
        <w:t>.</w:t>
      </w:r>
    </w:p>
    <w:p>
      <w:pPr/>
      <w:r>
        <w:rPr>
          <w:lang w:val="id_ID" w:bidi="id_ID"/>
        </w:rPr>
      </w:r>
      <w:r>
        <w:rPr>
          <w:lang w:val="id_ID" w:bidi="id_ID"/>
        </w:rPr>
        <w:t xml:space="preserve">Yesus menyebut Allah "Bapamu." Hal ini dikarenakan Allah adalah Bapa surgawi bagi setiap orang yang mengikut Yesus. </w:t>
      </w:r>
      <w:r>
        <w:rPr>
          <w:b/>
          <w:lang w:val="id_ID" w:bidi="id_ID"/>
        </w:rPr>
        <w:t>Bapa</w:t>
      </w:r>
      <w:r>
        <w:rPr>
          <w:lang w:val="id_ID" w:bidi="id_ID"/>
        </w:rPr>
        <w:t xml:space="preserve"> menunjukkan aspek relasional dari Allah terhadap para pengikut Yesus. Yesus menyebut Allah sebagai Bapa kita untuk menunjukkan bahwa kita dapat memiliki hubungan pribadi yang dekat dengan Allah.</w:t>
      </w:r>
    </w:p>
    <w:p>
      <w:pPr/>
      <w:r>
        <w:rPr>
          <w:lang w:val="id_ID" w:bidi="id_ID"/>
        </w:rPr>
      </w:r>
      <w:r>
        <w:rPr>
          <w:lang w:val="id_ID" w:bidi="id_ID"/>
        </w:rPr>
        <w:t xml:space="preserve">Yesus berkata, "Karena itu, setiap orang yang mengakui Aku di depan manusia, Aku juga akan mengakuinya di depan Bapa-Ku yang di surga." </w:t>
      </w:r>
      <w:r>
        <w:rPr>
          <w:b/>
          <w:lang w:val="id_ID" w:bidi="id_ID"/>
        </w:rPr>
        <w:t xml:space="preserve">Surga </w:t>
      </w:r>
      <w:r>
        <w:rPr>
          <w:lang w:val="id_ID" w:bidi="id_ID"/>
        </w:rPr>
        <w:t xml:space="preserve">adalah tempat di mana Allah tinggal dan tujuan utama orang-orang yang percaya kepada Yesus. Gunakan kata yang sama untuk surga seperti yang Anda gunakan dalam perikop-perikop sebelumnya. Lihat Daftar Kata Utama untuk definisi yang lebih lengkap tentang </w:t>
      </w:r>
      <w:r>
        <w:rPr>
          <w:lang w:val="id_ID" w:bidi="id_ID"/>
        </w:rPr>
        <w:t>surga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10:34–42</w:t>
      </w:r>
      <w:r>
        <w:rPr>
          <w:lang w:val="id_ID" w:bidi="id_ID"/>
        </w:rPr>
      </w:r>
    </w:p>
    <w:p>
      <w:pPr>
        <w:pStyle w:val="Heading3"/>
      </w:pPr>
      <w:r>
        <w:rPr>
          <w:lang w:val="id_ID" w:bidi="id_ID"/>
        </w:rPr>
        <w:t>Dengar dan Renungkan</w:t>
      </w:r>
    </w:p>
    <w:p>
      <w:pPr/>
      <w:r>
        <w:rPr>
          <w:lang w:val="id_ID" w:bidi="id_ID"/>
        </w:rPr>
      </w:r>
      <w:r>
        <w:rPr>
          <w:lang w:val="id_ID" w:bidi="id_ID"/>
        </w:rPr>
        <w:t>Dengarkan Matius 10:34–42 dan renungkan dalam hati Anda. Dengarkan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perikop sebelumnya, Yesus mengatakan kepada murid-murid-Nya tentang kesulitan yang akan mereka hadapi dan mengatakan kepada mereka betapa berharganya mereka bagi Allah. Dalam perikop ini, Matius menceritakan ajaran Yesus tentang apa yang akan dihadapi jika kita mengikut Yesus.</w:t>
      </w:r>
    </w:p>
    <w:p>
      <w:pPr/>
      <w:r>
        <w:rPr>
          <w:lang w:val="id_ID" w:bidi="id_ID"/>
        </w:rPr>
      </w:r>
      <w:r>
        <w:rPr>
          <w:lang w:val="id_ID" w:bidi="id_ID"/>
        </w:rPr>
        <w:t>Yesus berkata, "Jangan kamu menyangka, bahwa Aku datang untuk membawa damai." Yesus merujuk pada kedatangan-Nya ke bumi dari surga. Membawa damai merujuk pada membuat orang-orang hidup dalam hubungan yang baik tanpa bertengkar. Yesus mengatakan bahwa Ia datang bukan untuk damai, melainkan pedang. Yesus menggunakan kata pedang sebagai simbol untuk perang atau konflik. Pedang adalah pisau panjang yang digunakan untuk bertarung. Yesus mengatakan bahwa ajaran-ajaran-Nya akan menyebabkan konflik dan perpecahan di antara orang-orang.</w:t>
      </w:r>
    </w:p>
    <w:p>
      <w:pPr/>
      <w:r>
        <w:rPr>
          <w:lang w:val="id_ID" w:bidi="id_ID"/>
        </w:rPr>
      </w:r>
      <w:r>
        <w:rPr>
          <w:lang w:val="id_ID" w:bidi="id_ID"/>
        </w:rPr>
        <w:t xml:space="preserve">Tunjukkan gambar </w:t>
      </w:r>
      <w:r>
        <w:rPr>
          <w:lang w:val="id_ID" w:bidi="id_ID"/>
        </w:rPr>
        <w:t>pedang</w:t>
      </w:r>
      <w:r>
        <w:rPr>
          <w:lang w:val="id_ID" w:bidi="id_ID"/>
        </w:rPr>
        <w:t>. Diskusikan frasa-frasa simbolis atau kata-kata yang digunakan dalam budaya Anda untuk menggambarkan konflik.</w:t>
      </w:r>
    </w:p>
    <w:p>
      <w:pPr/>
      <w:r>
        <w:rPr>
          <w:lang w:val="id_ID" w:bidi="id_ID"/>
        </w:rPr>
      </w:r>
      <w:r>
        <w:rPr>
          <w:lang w:val="id_ID" w:bidi="id_ID"/>
        </w:rPr>
        <w:t>Ketika Yesus mengatakan bahwa ketika satu anggota keluarga percaya kepada Yesus dan yang lain tidak, mereka akan menentang satu sama lain, Ia mengutip nabi Mikha. Mereka akan memberontak, atau berbalik melawan satu sama lain. Seorang anak yang tidak percaya akan berbalik melawan ayahnya yang percaya. Seorang anak perempuan yang tidak percaya akan berbalik melawan ibunya yang percaya. Seorang menantu perempuan yang tidak percaya akan berbalik melawan ibu mertuanya yang percaya. Yesus mulai menjelaskan jenis konflik yang mungkin ditimbulkan oleh percaya kepada-Nya dan mengikuti ajaran-ajaran-Nya. Akan ada konflik dalam hubungan keluarga dekat serta hubungan lainnya di antara mereka yang percaya kepada Yesus.</w:t>
      </w:r>
    </w:p>
    <w:p>
      <w:pPr/>
      <w:r>
        <w:rPr>
          <w:lang w:val="id_ID" w:bidi="id_ID"/>
        </w:rPr>
      </w:r>
      <w:r>
        <w:rPr>
          <w:lang w:val="id_ID" w:bidi="id_ID"/>
        </w:rPr>
        <w:t>Berhentilah dan diskusikan dalam budaya Anda kata apa yang akan Anda gunakan untuk seseorang yang merupakan kerabat melalui pernikahan.</w:t>
      </w:r>
    </w:p>
    <w:p>
      <w:pPr/>
      <w:r>
        <w:rPr>
          <w:lang w:val="id_ID" w:bidi="id_ID"/>
        </w:rPr>
      </w:r>
      <w:r>
        <w:rPr>
          <w:lang w:val="id_ID" w:bidi="id_ID"/>
        </w:rPr>
        <w:t>Yesus berkata, "Musuh orang ialah orang-orang seisi rumahnya." Rumah tangga merujuk pada orang-orang yang tinggal di rumah seseorang seperti kerabat atau hamba.</w:t>
      </w:r>
    </w:p>
    <w:p>
      <w:pPr/>
      <w:r>
        <w:rPr>
          <w:lang w:val="id_ID" w:bidi="id_ID"/>
        </w:rPr>
      </w:r>
      <w:r>
        <w:rPr>
          <w:lang w:val="id_ID" w:bidi="id_ID"/>
        </w:rPr>
        <w:t>Ceritakan kisah konflik antara dua anggota keluarga dalam keluarga Anda. Bagaimana konflik itu memengaruhi anggota-anggota keluarga lainnya?</w:t>
      </w:r>
    </w:p>
    <w:p>
      <w:pPr/>
      <w:r>
        <w:rPr>
          <w:lang w:val="id_ID" w:bidi="id_ID"/>
        </w:rPr>
      </w:r>
      <w:r>
        <w:rPr>
          <w:lang w:val="id_ID" w:bidi="id_ID"/>
        </w:rPr>
        <w:t>Yesus berkata, jika seseorang mengasihi anggota-anggota keluarga mereka lebih daripada mereka mengasihi Yesus, mereka tidak layak bagi-Nya. "Tidak layak" berarti mereka tidak dapat mengikut Yesus.</w:t>
      </w:r>
    </w:p>
    <w:p>
      <w:pPr/>
      <w:r>
        <w:rPr>
          <w:lang w:val="id_ID" w:bidi="id_ID"/>
        </w:rPr>
      </w:r>
      <w:r>
        <w:rPr>
          <w:lang w:val="id_ID" w:bidi="id_ID"/>
        </w:rPr>
        <w:t>Yesus berkata, "Barangsiapa tidak memikul salibnya dan mengikut Aku tidak layak bagi-Ku." Orang Romawi menggunakan salib untuk mengeksekusi para penjahat. Tahanan itu diwajibkan untuk membawa salibnya ke tempat eksekusi. Lalu, para prajurit memakukan tahanan itu pada salib tempat mereka tergantung sampai mereka mati. Ini menggambarkan bentuk kematian yang akan diderita Yesus. Yesus sedang menggunakan bahasa simbolis. Yesus mengatakan bahwa orang-orang yang mengikut-Nya, atau berkeinginan untuk menjadi murid-Nya, harus bersedia menderita dan dalam beberapa kasus mati karena percaya kepada-Nya.</w:t>
      </w:r>
    </w:p>
    <w:p>
      <w:pPr/>
      <w:r>
        <w:rPr>
          <w:lang w:val="id_ID" w:bidi="id_ID"/>
        </w:rPr>
      </w:r>
      <w:r>
        <w:rPr>
          <w:lang w:val="id_ID" w:bidi="id_ID"/>
        </w:rPr>
        <w:t xml:space="preserve">Tunjukkan gambar </w:t>
      </w:r>
      <w:r>
        <w:rPr>
          <w:lang w:val="id_ID" w:bidi="id_ID"/>
        </w:rPr>
        <w:t>salib</w:t>
      </w:r>
      <w:r>
        <w:rPr>
          <w:lang w:val="id_ID" w:bidi="id_ID"/>
        </w:rPr>
        <w:t>.</w:t>
      </w:r>
    </w:p>
    <w:p>
      <w:pPr/>
      <w:r>
        <w:rPr>
          <w:lang w:val="id_ID" w:bidi="id_ID"/>
        </w:rPr>
      </w:r>
      <w:r>
        <w:rPr>
          <w:lang w:val="id_ID" w:bidi="id_ID"/>
        </w:rPr>
        <w:t>Yesus berkata, "Barangsiapa mempertahankan nyawanya, ia akan kehilangan nyawanya." Ini berarti bahwa jika seseorang mencoba menyelamatkan nyawa mereka, atau tidak bersedia menderita untuk Yesus, mereka akan kehilangan kehidupan yang sejati bersama Allah yang berlangsung selamanya, atau kehidupan kekal. Yesus berkata, "Dan barangsiapa kehilangan nyawanya karena Aku, ia akan memperolehnya." Ini menunjukkan bahwa seseorang yang bersedia menderita karena mengikut Yesus, akan mendapatkan kehidupan kekal di surga bersama Allah.</w:t>
      </w:r>
    </w:p>
    <w:p>
      <w:pPr/>
      <w:r>
        <w:rPr>
          <w:lang w:val="id_ID" w:bidi="id_ID"/>
        </w:rPr>
      </w:r>
      <w:r>
        <w:rPr>
          <w:lang w:val="id_ID" w:bidi="id_ID"/>
        </w:rPr>
        <w:t>Berhenti dan diskusikan: Apa yang orang-orang dalam budaya Anda yakini tentang apa yang terjadi setelah Anda meninggal dunia? Bagaimana hal ini sama atau berbeda dari kehidupan kekal yang Yesus bicarakan?</w:t>
      </w:r>
    </w:p>
    <w:p>
      <w:pPr/>
      <w:r>
        <w:rPr>
          <w:lang w:val="id_ID" w:bidi="id_ID"/>
        </w:rPr>
      </w:r>
      <w:r>
        <w:rPr>
          <w:lang w:val="id_ID" w:bidi="id_ID"/>
        </w:rPr>
        <w:t>Yesus mulai berbicara kepada murid-murid tentang keramahan. Ketika Yesus mengatakan "barangsiapa menyambut kamu" Ia mengatakan bahwa ketika seseorang menyambut atau menunjukkan keramahan kepada murid-murid, itu seolah-olah mereka menyambut Yesus. Murid-murid adalah utusan Yesus. Jika mereka menyambut Yesus, itu seolah-olah mereka menyambut Allah, yang mengutus Yesus. Yesus juga berbicara tentang seseorang yang merawat seorang nabi, atau seorang utusan untuk Allah. Orang itu akan diberikan upah yang sama seperti yang diterima oleh seorang nabi. Imbalan adalah hadiah atau upah yang diberikan kepada seseorang atas tindakan mereka. Barangsiapa menyambut seorang benar, atau seseorang yang hidup sesuai dengan standar Allah, ia juga akan menerima upah. Jika seseorang peduli kepada orang-orang yang mengikut Allah, itu adalah pelayanan kepada-Nya. Yesus mengatakan jika seseorang memberikan secangkir air kepada "salah seorang yang kecil ini," atau "yang paling hina ini" karena ia murid-Ku, ia tidak akan pernah kehilangan upahnya. Memberikan secangkir air adalah tanda keramahan yang sederhana. Ini menunjukkan bahwa merawat pengikut Yesus mana pun penting bagi Allah, bahkan jika pengikut itu adalah orang biasa.</w:t>
      </w:r>
    </w:p>
    <w:p>
      <w:pPr/>
      <w:r>
        <w:rPr>
          <w:lang w:val="id_ID" w:bidi="id_ID"/>
        </w:rPr>
      </w:r>
      <w:r>
        <w:rPr>
          <w:lang w:val="id_ID" w:bidi="id_ID"/>
        </w:rPr>
        <w:t>Berhenti dan diskusikan keramahan dalam budaya Anda. Hal-hal apa saja yang mungkin dilakukan seseorang untuk seorang tamu di rumah Anda? Alasan-alasan apa saja yang membuat seseorang dalam budaya Anda peduli pada kebutuhan orang lain? Bagaimana keramahan Anda berubah ketika seseorang itu penting, atau mewakili orang yang penting?</w:t>
      </w:r>
    </w:p>
    <w:p>
      <w:pPr/>
      <w:r>
        <w:rPr>
          <w:lang w:val="id_ID" w:bidi="id_ID"/>
        </w:rPr>
      </w:r>
      <w:r>
        <w:rPr>
          <w:lang w:val="id_ID" w:bidi="id_ID"/>
        </w:rPr>
        <w:t>"Karena dia adalah murid-Ku" menunjukkan bahwa orang itu tahu mereka memberikan air kepada seorang pengikut Yesus. Ketika Yesus berkata, "Sesungguhnya Aku berkata kepadamu," atau "Aku mengatakan kebenaran kepadamu," Ia akan mengatakan sesuatu yang penting dan Ia ingin murid-murid-Nya memperhatikan dengan saksama. Yesus berkata, "Sesungguhnya ia tidak akan kehilangan upahnya dari padanya." Orang yang peduli kepada salah satu murid-Nya pasti akan menerima penghargaan.</w:t>
      </w:r>
    </w:p>
    <w:p>
      <w:pPr/>
      <w:r>
        <w:rPr>
          <w:lang w:val="id_ID" w:bidi="id_ID"/>
        </w:rPr>
      </w:r>
      <w:r>
        <w:rPr>
          <w:lang w:val="id_ID" w:bidi="id_ID"/>
        </w:rPr>
        <w:t>Berhenti dan diskusikan saat Anda atau seseorang yang Anda kenal menerima penghargaan. Apa saja acara-acara khusus ketika seseorang mungkin menerima penghargaan? Apakah ada upacara yang berkaitan dengan penghargaan tersebut? Orang-orang seperti apa yang menerima imbalan?</w:t>
      </w:r>
    </w:p>
    <w:p>
      <w:pPr/>
      <w:r>
        <w:rPr>
          <w:lang w:val="id_ID" w:bidi="id_ID"/>
        </w:rPr>
      </w:r>
      <w:r>
        <w:rPr>
          <w:lang w:val="id_ID" w:bidi="id_ID"/>
        </w:rPr>
        <w:t>Dalam perikop ini Yesus terus memperluas ajaran dasar yang sama. Para pengikut Yesus harus bersedia menderita melalui konflik dan kesulitan, bahkan menghadapi kematian untuk mengikut Dia. Mereka yang tetap setia kepada Yesus akan menerima upah hidup selamanya di surga bersama Allah.</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mengajar tentang perselisihan yang akan timbul demi Dia, atau karena orang-orang memilih untuk mengikut Dia.</w:t>
      </w:r>
    </w:p>
    <w:p>
      <w:pPr/>
      <w:r>
        <w:rPr>
          <w:lang w:val="id_ID" w:bidi="id_ID"/>
        </w:rPr>
      </w:r>
      <w:r>
        <w:rPr>
          <w:b/>
          <w:lang w:val="id_ID" w:bidi="id_ID"/>
        </w:rPr>
        <w:t>Adegan kedua:</w:t>
      </w:r>
      <w:r>
        <w:rPr>
          <w:lang w:val="id_ID" w:bidi="id_ID"/>
        </w:rPr>
        <w:t xml:space="preserve"> Yesus mengajar tentang harga mengikut Yesus.</w:t>
      </w:r>
    </w:p>
    <w:p>
      <w:pPr/>
      <w:r>
        <w:rPr>
          <w:lang w:val="id_ID" w:bidi="id_ID"/>
        </w:rPr>
      </w:r>
      <w:r>
        <w:rPr>
          <w:b/>
          <w:lang w:val="id_ID" w:bidi="id_ID"/>
        </w:rPr>
        <w:t>Adegan ketiga:</w:t>
      </w:r>
      <w:r>
        <w:rPr>
          <w:lang w:val="id_ID" w:bidi="id_ID"/>
        </w:rPr>
        <w:t xml:space="preserve"> Yesus mengajar tentang akibat menunjukkan keramahan kepada pengikut-pengikut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Anggota keluarga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sedang berbicara kepada murid-murid-Nya sebelum mengutus mereka keluar untuk menceritakan kepada orang lain tentang Dia. Ingatlah bahwa Yesus sedang mengajar tentang alasan mengapa Ia datang dari surga ke bumi. Dia mengutip apa yang dikatakan Nabi Mikha.</w:t>
      </w:r>
    </w:p>
    <w:p>
      <w:pPr/>
      <w:r>
        <w:rPr>
          <w:lang w:val="id_ID" w:bidi="id_ID"/>
        </w:rPr>
      </w:r>
      <w:r>
        <w:rPr>
          <w:lang w:val="id_ID" w:bidi="id_ID"/>
        </w:rPr>
        <w:t>Penting untuk diingat bahwa pedang adalah bahasa simbolis untuk perang dan konflik. Ingatlah bahwa Yesus sedang mengatakan kepada mereka bahwa percaya kepada-Nya dapat menyebabkan keluarga terpecah menjadi dua. Penting untuk diingat bahwa seseorang bahkan mungkin memiliki musuh yang tinggal di rumah mereka sendiri.</w:t>
      </w:r>
    </w:p>
    <w:p>
      <w:pPr/>
      <w:r>
        <w:rPr>
          <w:lang w:val="id_ID" w:bidi="id_ID"/>
        </w:rPr>
      </w:r>
      <w:r>
        <w:rPr>
          <w:lang w:val="id_ID" w:bidi="id_ID"/>
        </w:rPr>
        <w:t>Penting untuk diingat bahwa Yesus berkata, "Barangsiapa mengasihi bapa atau ibunya lebih dari pada-Ku, ia tidak layak bagi-Ku." Yesus tidak mengatakan kita tidak boleh mengasihi orang tua, atau anak-anak kita; Ia ingin kita percaya kepada-Nya lebih daripada kita percaya bahkan kepada keluarga kita sendiri. Ingatlah bahwa memikul salib adalah bahasa simbolis yang merepresentasikan kesediaan untuk menderita karena kita percaya kepada Yesus. Penting untuk diingat bahwa Yesus mengatakan mereka yang kehilangan nyawa karena mereka mengikut Dia akan menemukan kehidupan mereka yang sejati di dalam Allah.</w:t>
      </w:r>
    </w:p>
    <w:p>
      <w:pPr/>
      <w:r>
        <w:rPr>
          <w:lang w:val="id_ID" w:bidi="id_ID"/>
        </w:rPr>
      </w:r>
      <w:r>
        <w:rPr>
          <w:lang w:val="id_ID" w:bidi="id_ID"/>
        </w:rPr>
        <w:t>Penting untuk diingat bahwa jika seseorang menyambut seorang pengikut Yesus, mereka menyambut Yesus secara simbolis. Ingatlah bahwa "upah" merujuk pada pemberian atau gaji yang diberikan kepada seseorang untuk tindakan atau perilaku yang layak. Penting untuk diingat bahwa menunjukkan keramahan bahkan kepada orang-orang biasa yang mengikut Yesus adalah penting bagi Allah.</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Anggota-anggota keluarga</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kalinya,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cuplikan tersebut yang harus diperagakan dan tidak boleh dilewati. Bantu tim untuk mengingat bagian-bagian dari kisah tersebut.</w:t>
      </w:r>
    </w:p>
    <w:p>
      <w:pPr/>
      <w:r>
        <w:rPr>
          <w:lang w:val="id_ID" w:bidi="id_ID"/>
        </w:rPr>
      </w:r>
      <w:r>
        <w:rPr>
          <w:lang w:val="id_ID" w:bidi="id_ID"/>
        </w:rPr>
        <w:t>Yesus mengajar tentang perselisihan di dunia. Ia berkata, "Aku datang bukan untuk membawa damai, melainkan pedang."</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"Aku datang untuk memisahkan orang dari ayahnya, anak perempuan dari ibunya, menantu perempuan dari ibu mertuanya."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mengajar tentang apa yang seharusnya paling penting bagi seseorang yang mengikut-Nya.</w:t>
      </w:r>
    </w:p>
    <w:p>
      <w:pPr/>
      <w:r>
        <w:rPr>
          <w:lang w:val="id_ID" w:bidi="id_ID"/>
        </w:rPr>
      </w:r>
      <w:r>
        <w:rPr>
          <w:lang w:val="id_ID" w:bidi="id_ID"/>
        </w:rPr>
        <w:t>Dia berkata, "Barangsiapa tidak memikul salibnya dan mengikut Aku, ia tidak layak bagi-Ku. Barangsiapa mempertahankan nyawanya, ia akan kehilangan nyawanya, dan barangsiapa kehilangan nyawanya karena Aku, ia akan memperolehnya."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mulai mengajar tentang upah bagi mereka yang mengikut-Nya. Dia berkata, "Barangsiapa menyambut kamu, ia menyambut Aku, dan barangsiapa menyambut Aku, ia menyambut Dia yang mengutus Aku."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"Barangsiapa menyambut seorang nabi sebagai nabi, ia akan menerima upah nabi, dan barangsiapa menyambut seorang benar sebagai orang benar, ia akan menerima upah orang benar."</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"Barangsiapa memberikan air sejuk secangkir saja kepada salah seorang yang kecil ini, karena ia murid-Ku, ... ia tidak akan kehilangan upahnya dari padanya."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mengatakan bahwa kita tidak boleh mengharapkan ajaran-Nya selalu membawa damai. </w:t>
      </w:r>
      <w:r>
        <w:rPr>
          <w:b/>
          <w:lang w:val="id_ID" w:bidi="id_ID"/>
        </w:rPr>
        <w:t>Damai</w:t>
      </w:r>
      <w:r>
        <w:rPr>
          <w:lang w:val="id_ID" w:bidi="id_ID"/>
        </w:rPr>
        <w:t xml:space="preserve"> merujuk pada harmoni dan kesatuan di antara orang-orang. Gunakan kata yang sama untuk damai seperti yang Anda gunakan dalam perikop-perikop sebelumnya. Lihat Daftar Kata Utama untuk definisi yang lebih lengkap tentang </w:t>
      </w:r>
      <w:r>
        <w:rPr>
          <w:lang w:val="id_ID" w:bidi="id_ID"/>
        </w:rPr>
        <w:t>damai</w:t>
      </w:r>
      <w:r>
        <w:rPr>
          <w:lang w:val="id_ID" w:bidi="id_ID"/>
        </w:rPr>
        <w:t>.</w:t>
      </w:r>
    </w:p>
    <w:p>
      <w:pPr/>
      <w:r>
        <w:rPr>
          <w:lang w:val="id_ID" w:bidi="id_ID"/>
        </w:rPr>
      </w:r>
      <w:r>
        <w:rPr>
          <w:lang w:val="id_ID" w:bidi="id_ID"/>
        </w:rPr>
        <w:t xml:space="preserve">Yesus membandingkan ajaran-ajaran-Nya dengan sebilah pedang. Dalam hal ini, </w:t>
      </w:r>
      <w:r>
        <w:rPr>
          <w:b/>
          <w:lang w:val="id_ID" w:bidi="id_ID"/>
        </w:rPr>
        <w:t>pedang</w:t>
      </w:r>
      <w:r>
        <w:rPr>
          <w:lang w:val="id_ID" w:bidi="id_ID"/>
        </w:rPr>
        <w:t xml:space="preserve"> adalah bahasa simbolis yang mewakili perang dan konflik. Pedang yang digunakan pada masa itu memiliki panjang 60 sampai 120 sentimeter. Yesus mengatakan bahwa anggota keluarga akan saling </w:t>
      </w:r>
      <w:r>
        <w:rPr>
          <w:b/>
          <w:lang w:val="id_ID" w:bidi="id_ID"/>
        </w:rPr>
        <w:t>bertentangan</w:t>
      </w:r>
      <w:r>
        <w:rPr>
          <w:lang w:val="id_ID" w:bidi="id_ID"/>
        </w:rPr>
        <w:t xml:space="preserve">, atau </w:t>
      </w:r>
      <w:r>
        <w:rPr>
          <w:b/>
          <w:lang w:val="id_ID" w:bidi="id_ID"/>
        </w:rPr>
        <w:t>memberontak terhadap</w:t>
      </w:r>
      <w:r>
        <w:rPr>
          <w:lang w:val="id_ID" w:bidi="id_ID"/>
        </w:rPr>
        <w:t xml:space="preserve"> satu sama lain. Ini menunjukkan bahwa keluarga-keluarga akan terpecah menjadi dua. Konflik, atau "pedang," yang disebabkan oleh percaya kepada-Nya akan menyebabkan keluarga terpecah belah karena mereka percaya kepada hal-hal yang berbeda. Itulah sebabnya Yesus berkata, "Musuh orang ialah orang-orang seisi </w:t>
      </w:r>
      <w:r>
        <w:rPr>
          <w:b/>
          <w:lang w:val="id_ID" w:bidi="id_ID"/>
        </w:rPr>
        <w:t>rumah tangga</w:t>
      </w:r>
      <w:r>
        <w:rPr>
          <w:lang w:val="id_ID" w:bidi="id_ID"/>
        </w:rPr>
        <w:t xml:space="preserve">nya." Gunakan kata yang sama untuk rumah tangga seperti yang Anda gunakan dalam perikop-perikop sebelumnya. Lihat Daftar Kata Utama untuk definisi yang lebih lengkap tentang </w:t>
      </w:r>
      <w:r>
        <w:rPr>
          <w:lang w:val="id_ID" w:bidi="id_ID"/>
        </w:rPr>
        <w:t>rumah tangga</w:t>
      </w:r>
      <w:r>
        <w:rPr>
          <w:lang w:val="id_ID" w:bidi="id_ID"/>
        </w:rPr>
        <w:t>.</w:t>
      </w:r>
    </w:p>
    <w:p>
      <w:pPr/>
      <w:r>
        <w:rPr>
          <w:lang w:val="id_ID" w:bidi="id_ID"/>
        </w:rPr>
      </w:r>
      <w:r>
        <w:rPr>
          <w:lang w:val="id_ID" w:bidi="id_ID"/>
        </w:rPr>
        <w:t xml:space="preserve">Yesus berkata, "Barangsiapa tidak </w:t>
      </w:r>
      <w:r>
        <w:rPr>
          <w:b/>
          <w:lang w:val="id_ID" w:bidi="id_ID"/>
        </w:rPr>
        <w:t>memikul salibnya</w:t>
      </w:r>
      <w:r>
        <w:rPr>
          <w:lang w:val="id_ID" w:bidi="id_ID"/>
        </w:rPr>
        <w:t xml:space="preserve"> dan mengikut Aku, ia tidak layak bagi-Ku." </w:t>
      </w:r>
    </w:p>
    <w:p>
      <w:pPr/>
      <w:r>
        <w:rPr>
          <w:lang w:val="id_ID" w:bidi="id_ID"/>
        </w:rPr>
      </w:r>
      <w:r>
        <w:rPr>
          <w:b/>
          <w:lang w:val="id_ID" w:bidi="id_ID"/>
        </w:rPr>
        <w:t>Salib</w:t>
      </w:r>
      <w:r>
        <w:rPr>
          <w:lang w:val="id_ID" w:bidi="id_ID"/>
        </w:rPr>
        <w:t xml:space="preserve"> adalah bentuk hukuman mati Romawi. Mereka memaku dua potong kayu menjadi satu untuk membentuk salib lalu merentangkan tangan dan kaki seorang tahanan di atasnya. Tahanan yang memikul </w:t>
      </w:r>
      <w:r>
        <w:rPr>
          <w:b/>
          <w:lang w:val="id_ID" w:bidi="id_ID"/>
        </w:rPr>
        <w:t>salib</w:t>
      </w:r>
      <w:r>
        <w:rPr>
          <w:lang w:val="id_ID" w:bidi="id_ID"/>
        </w:rPr>
        <w:t xml:space="preserve"> itu mungkin membawa potongan kayu pendek yang dipasang melintang pada potongan kayu yang lebih panjang. Mereka akan membawa potongan kayu ini menaiki bukit yang jauh dari kota. Potongan kayu pendek itu merupakan tempat tangan tahanan akan dipakukan pada salib. Ini penting karena itu menggambarkan cara Yesus akan menderita dan mati. Gunakan kata yang sama untuk salib seperti yang Anda gunakan dalam perikop-perikop sebelumnya. Lihat Daftar Kata Utama untuk definisi yang lebih lengkap tentang </w:t>
      </w:r>
      <w:r>
        <w:rPr>
          <w:lang w:val="id_ID" w:bidi="id_ID"/>
        </w:rPr>
        <w:t>salib</w:t>
      </w:r>
      <w:r>
        <w:rPr>
          <w:lang w:val="id_ID" w:bidi="id_ID"/>
        </w:rPr>
        <w:t>.</w:t>
      </w:r>
    </w:p>
    <w:p>
      <w:pPr/>
      <w:r>
        <w:rPr>
          <w:lang w:val="id_ID" w:bidi="id_ID"/>
        </w:rPr>
      </w:r>
      <w:r>
        <w:rPr>
          <w:lang w:val="id_ID" w:bidi="id_ID"/>
        </w:rPr>
        <w:t>Yesus berkata, "Barangsiapa kehilangan nyawanya karena Aku, ia akan memperolehnya."</w:t>
      </w:r>
    </w:p>
    <w:p>
      <w:pPr/>
      <w:r>
        <w:rPr>
          <w:lang w:val="id_ID" w:bidi="id_ID"/>
        </w:rPr>
      </w:r>
      <w:r>
        <w:rPr>
          <w:b/>
          <w:lang w:val="id_ID" w:bidi="id_ID"/>
        </w:rPr>
        <w:t>Karena Aku</w:t>
      </w:r>
      <w:r>
        <w:rPr>
          <w:lang w:val="id_ID" w:bidi="id_ID"/>
        </w:rPr>
        <w:t xml:space="preserve"> berarti percaya kepada Yesus dan hidup sesuai dengan cara yang Ia perintahkan kepada kita.</w:t>
      </w:r>
    </w:p>
    <w:p>
      <w:pPr/>
      <w:r>
        <w:rPr>
          <w:lang w:val="id_ID" w:bidi="id_ID"/>
        </w:rPr>
      </w:r>
      <w:r>
        <w:rPr>
          <w:b/>
          <w:lang w:val="id_ID" w:bidi="id_ID"/>
        </w:rPr>
        <w:t>Akan memperolehnya</w:t>
      </w:r>
      <w:r>
        <w:rPr>
          <w:lang w:val="id_ID" w:bidi="id_ID"/>
        </w:rPr>
        <w:t xml:space="preserve"> berarti bahwa roh, atau </w:t>
      </w:r>
      <w:r>
        <w:rPr>
          <w:b/>
          <w:lang w:val="id_ID" w:bidi="id_ID"/>
        </w:rPr>
        <w:t>jiwa</w:t>
      </w:r>
      <w:r>
        <w:rPr>
          <w:lang w:val="id_ID" w:bidi="id_ID"/>
        </w:rPr>
        <w:t xml:space="preserve">, seseorang akan terus hidup selamanya di surga bersama Allah. Ini disebut kehidupan kekal. Jiwa adalah kehidupan batiniah dan pemikiran seseorang. Lihat Daftar Kata Utama untuk definisi yang lebih lengkap tentang </w:t>
      </w:r>
      <w:r>
        <w:rPr>
          <w:lang w:val="id_ID" w:bidi="id_ID"/>
        </w:rPr>
        <w:t>jiwa</w:t>
      </w:r>
      <w:r>
        <w:rPr>
          <w:lang w:val="id_ID" w:bidi="id_ID"/>
        </w:rPr>
        <w:t>.</w:t>
      </w:r>
    </w:p>
    <w:p>
      <w:pPr/>
      <w:r>
        <w:rPr>
          <w:lang w:val="id_ID" w:bidi="id_ID"/>
        </w:rPr>
      </w:r>
      <w:r>
        <w:rPr>
          <w:lang w:val="id_ID" w:bidi="id_ID"/>
        </w:rPr>
        <w:t xml:space="preserve">Yesus berkata, "Barangsiapa menyambut seorang </w:t>
      </w:r>
      <w:r>
        <w:rPr>
          <w:b/>
          <w:lang w:val="id_ID" w:bidi="id_ID"/>
        </w:rPr>
        <w:t>nabi</w:t>
      </w:r>
      <w:r>
        <w:rPr>
          <w:lang w:val="id_ID" w:bidi="id_ID"/>
        </w:rPr>
        <w:t xml:space="preserve"> sebagai nabi, ia akan menerima upah </w:t>
      </w:r>
      <w:r>
        <w:rPr>
          <w:b/>
          <w:lang w:val="id_ID" w:bidi="id_ID"/>
        </w:rPr>
        <w:t>nabi</w:t>
      </w:r>
      <w:r>
        <w:rPr>
          <w:lang w:val="id_ID" w:bidi="id_ID"/>
        </w:rPr>
        <w:t xml:space="preserve">, dan barangsiapa menyambut seorang </w:t>
      </w:r>
      <w:r>
        <w:rPr>
          <w:b/>
          <w:lang w:val="id_ID" w:bidi="id_ID"/>
        </w:rPr>
        <w:t>benar</w:t>
      </w:r>
      <w:r>
        <w:rPr>
          <w:lang w:val="id_ID" w:bidi="id_ID"/>
        </w:rPr>
        <w:t xml:space="preserve"> sebagai orang benar, ia akan menerima </w:t>
      </w:r>
      <w:r>
        <w:rPr>
          <w:b/>
          <w:lang w:val="id_ID" w:bidi="id_ID"/>
        </w:rPr>
        <w:t>upah</w:t>
      </w:r>
      <w:r>
        <w:rPr>
          <w:lang w:val="id_ID" w:bidi="id_ID"/>
        </w:rPr>
        <w:t xml:space="preserve"> orang benar."</w:t>
      </w:r>
    </w:p>
    <w:p>
      <w:pPr/>
      <w:r>
        <w:rPr>
          <w:lang w:val="id_ID" w:bidi="id_ID"/>
        </w:rPr>
      </w:r>
      <w:r>
        <w:rPr>
          <w:lang w:val="id_ID" w:bidi="id_ID"/>
        </w:rPr>
        <w:t xml:space="preserve">Seorang </w:t>
      </w:r>
      <w:r>
        <w:rPr>
          <w:b/>
          <w:lang w:val="id_ID" w:bidi="id_ID"/>
        </w:rPr>
        <w:t>nabi</w:t>
      </w:r>
      <w:r>
        <w:rPr>
          <w:lang w:val="id_ID" w:bidi="id_ID"/>
        </w:rPr>
        <w:t xml:space="preserve"> adalah utusan Allah. Gunakan kata yang sama untuk nabi seperti yang Anda gunakan dalam perikop-perikop sebelumnya. Lihat Daftar Kata Utama untuk definisi yang lebih lengkap tentang </w:t>
      </w:r>
      <w:r>
        <w:rPr>
          <w:lang w:val="id_ID" w:bidi="id_ID"/>
        </w:rPr>
        <w:t>nabi</w:t>
      </w:r>
      <w:r>
        <w:rPr>
          <w:lang w:val="id_ID" w:bidi="id_ID"/>
        </w:rPr>
        <w:t xml:space="preserve">. </w:t>
      </w:r>
    </w:p>
    <w:p>
      <w:pPr/>
      <w:r>
        <w:rPr>
          <w:lang w:val="id_ID" w:bidi="id_ID"/>
        </w:rPr>
      </w:r>
      <w:r>
        <w:rPr>
          <w:b/>
          <w:lang w:val="id_ID" w:bidi="id_ID"/>
        </w:rPr>
        <w:t>Kebenaran</w:t>
      </w:r>
      <w:r>
        <w:rPr>
          <w:lang w:val="id_ID" w:bidi="id_ID"/>
        </w:rPr>
        <w:t xml:space="preserve"> adalah status yang benar, atau ketiadaan rasa bersalah di hadapan Allah. Gunakan kata yang sama untuk kebenaran seperti yang Anda gunakan dalam perikop-perikop sebelumnya. Lihat Daftar Kata Utama untuk definisi yang lebih lengkap tentang </w:t>
      </w:r>
      <w:r>
        <w:rPr>
          <w:lang w:val="id_ID" w:bidi="id_ID"/>
        </w:rPr>
        <w:t>kebenaran</w:t>
      </w:r>
      <w:r>
        <w:rPr>
          <w:lang w:val="id_ID" w:bidi="id_ID"/>
        </w:rPr>
        <w:t>.</w:t>
      </w:r>
    </w:p>
    <w:p>
      <w:pPr/>
      <w:r>
        <w:rPr>
          <w:lang w:val="id_ID" w:bidi="id_ID"/>
        </w:rPr>
      </w:r>
      <w:r>
        <w:rPr>
          <w:b/>
          <w:lang w:val="id_ID" w:bidi="id_ID"/>
        </w:rPr>
        <w:t>Upah</w:t>
      </w:r>
      <w:r>
        <w:rPr>
          <w:lang w:val="id_ID" w:bidi="id_ID"/>
        </w:rPr>
        <w:t xml:space="preserve"> menggambarkan sesuatu yang diberikan sebagai imbalan. Upah, atau imbalan, seseorang yang dengan setia melayani Allah adalah kehidupan kekal bersama-Nya di surga.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11:1–6</w:t>
      </w:r>
      <w:r>
        <w:rPr>
          <w:lang w:val="id_ID" w:bidi="id_ID"/>
        </w:rPr>
      </w:r>
    </w:p>
    <w:p>
      <w:pPr>
        <w:pStyle w:val="Heading3"/>
      </w:pPr>
      <w:r>
        <w:rPr>
          <w:lang w:val="id_ID" w:bidi="id_ID"/>
        </w:rPr>
        <w:t>Dengar dan Renungkan</w:t>
      </w:r>
    </w:p>
    <w:p>
      <w:pPr/>
      <w:r>
        <w:rPr>
          <w:lang w:val="id_ID" w:bidi="id_ID"/>
        </w:rPr>
      </w:r>
      <w:r>
        <w:rPr>
          <w:lang w:val="id_ID" w:bidi="id_ID"/>
        </w:rPr>
        <w:t>Dengarkan Matius 11:1–6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pahami?</w:t>
      </w:r>
    </w:p>
    <w:p>
      <w:pPr>
        <w:pStyle w:val="ListBullet"/>
        <w:spacing w:line="240" w:lineRule="auto"/>
        <w:ind w:left="720"/>
      </w:pPr>
      <w:r>
        <w:rPr>
          <w:lang w:val="id_ID" w:bidi="id_ID"/>
        </w:rPr>
      </w:r>
      <w:r>
        <w:rPr>
          <w:lang w:val="id_ID" w:bidi="id_ID"/>
        </w:rPr>
        <w:t>Apa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perikop sebelumnya, Yesus memberikan perintah kepada para pengikut-Nya bahwa mereka harus tetap setia kepada-Nya di tengah kesulitan. Dia mengajar bahwa Allah akan memberi upah kepada murid-murid atas kesetiaan mereka. Dalam kisah nyata ini, Matius menceritakan jawaban Yesus atas pertanyaan dari pengikut-pengikut Yohanes Pembaptis.</w:t>
      </w:r>
    </w:p>
    <w:p>
      <w:pPr/>
      <w:r>
        <w:rPr>
          <w:lang w:val="id_ID" w:bidi="id_ID"/>
        </w:rPr>
      </w:r>
      <w:r>
        <w:rPr>
          <w:lang w:val="id_ID" w:bidi="id_ID"/>
        </w:rPr>
        <w:t>Setelah Yesus memberi instruksi, atau memberikan perintah, kepada 12 pengikut terdekat-Nya, atau murid-murid-Nya, Dia pergi dari sana. Yesus meninggalkan tempat di mana Dia berbicara kepada ke-12 murid. Ini mungkin adalah bukit-bukit di sekitar Danau Galilea. Yesus pergi untuk mengajar di beberapa kota di Galilea. Anda akan mengingat dari perikop sebelumnya bahwa Yesus mengutus ke-12 murid untuk memberitakan ajaran-ajaran-Nya. Kita tidak yakin apakah murid-murid Yesus bersama-Nya dalam perikop ini, atau apakah mereka telah pergi untuk mengajar.</w:t>
      </w:r>
    </w:p>
    <w:p>
      <w:pPr/>
      <w:r>
        <w:rPr>
          <w:lang w:val="id_ID" w:bidi="id_ID"/>
        </w:rPr>
      </w:r>
      <w:r>
        <w:rPr>
          <w:lang w:val="id_ID" w:bidi="id_ID"/>
        </w:rPr>
        <w:t xml:space="preserve">Tunjukkan peta </w:t>
      </w:r>
      <w:r>
        <w:rPr>
          <w:lang w:val="id_ID" w:bidi="id_ID"/>
        </w:rPr>
        <w:t>Galilea yang mencakup Danau Galilea</w:t>
      </w:r>
      <w:r>
        <w:rPr>
          <w:lang w:val="id_ID" w:bidi="id_ID"/>
        </w:rPr>
        <w:t>.</w:t>
      </w:r>
    </w:p>
    <w:p>
      <w:pPr/>
      <w:r>
        <w:rPr>
          <w:lang w:val="id_ID" w:bidi="id_ID"/>
        </w:rPr>
      </w:r>
      <w:r>
        <w:rPr>
          <w:lang w:val="id_ID" w:bidi="id_ID"/>
        </w:rPr>
        <w:t>Yohanes Pembaptis, utusan Allah, berada di penjara, atau rumah tahanan, karena raja kesal tentang ajaran Yohanes. Yohanes tidak melanggar hukum. Kita tahu dari Injil Lukas bahwa Yohanes adalah sepupu Yesus. Yohanes mendengar tentang tindakan-tindakan penuh kuasa yang dilakukan Allah, melalui Yesus, sang Kristus. Yohanes mengutus murid-muridnya, atau pengikut-pengikutnya, untuk bertanya kepada Yesus apakah Dia adalah Kristus, Juruselamat yang dijanjikan yang mereka nantikan. Semua orang Yahudi mengharapkan Juruselamat yang dijanjikan Allah untuk datang. Banyak dari mereka mengharapkan Kristus untuk menggulingkan pemerintah Romawi. Yesus menjawab para pengikut Yohanes: "Pergilah dan katakanlah kepada Yohanes apa yang kamu dengar dan kamu lihat."</w:t>
      </w:r>
    </w:p>
    <w:p>
      <w:pPr/>
      <w:r>
        <w:rPr>
          <w:lang w:val="id_ID" w:bidi="id_ID"/>
        </w:rPr>
      </w:r>
      <w:r>
        <w:rPr>
          <w:lang w:val="id_ID" w:bidi="id_ID"/>
        </w:rPr>
        <w:t>Sejak dahulu kala Nabi Yesaya telah mengatakan kepada orang-orang Yahudi apa yang akan dilakukan Kristus ketika Ia datang. Yesus menjawab pertanyaan murid-murid Yohanes dengan mengutip Yesaya dan mengatakan kepada mereka bahwa Ia melakukan semua hal yang Yesaya katakan akan dilakukan oleh Kristus. Satu hal yang Yesus lakukan adalah menahirkan, atau menyembuhkan, orang-orang kusta. Orang-orang kusta adalah orang-orang dengan penyakit kulit yang membuat mereka najis, atau tidak layak untuk melayani Allah. Yesus menyembuhkan mereka, sehingga mereka menjadi tahir lagi. Kemudian Yesus mengatakan bahwa Allah memberkati atau membuat bahagia orang yang tidak tersinggung oleh Yesus atau tidak meragukan Yesus. Yesus tahu bahwa Dia melakukan hal-hal yang tidak diharapkan orang-orang untuk dilakukan Kristus. Dia mengatakan bahwa orang-orang yang tetap percaya kepada-Nya adalah orang-orang yang diberkati.</w:t>
      </w:r>
    </w:p>
    <w:p>
      <w:pPr/>
      <w:r>
        <w:rPr>
          <w:lang w:val="id_ID" w:bidi="id_ID"/>
        </w:rPr>
      </w:r>
      <w:r>
        <w:rPr>
          <w:lang w:val="id_ID" w:bidi="id_ID"/>
        </w:rPr>
        <w:t>Berhenti dan diskusikan: Ceritakan kisah-kisah tentang hal-hal baik dan luar biasa yang telah dilakukan orang-orang sehingga membuat orang lain memperhatikan mereka. Hal-hal apa saja yang orang-orang katakan tentang mereka?</w:t>
      </w:r>
      <w:r>
        <w:rPr>
          <w:lang w:val="id_ID" w:bidi="id_ID"/>
        </w:rPr>
      </w:r>
    </w:p>
    <w:p>
      <w:pPr>
        <w:pStyle w:val="Heading3"/>
      </w:pPr>
      <w:r>
        <w:rPr>
          <w:lang w:val="id_ID" w:bidi="id_ID"/>
        </w:rPr>
        <w:t>Menjelaskan Adegan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selesai memberi instruksi kepada murid-murid-Nya. Jadi, Ia melayani ke kota-kota terdekat.</w:t>
      </w:r>
    </w:p>
    <w:p>
      <w:pPr/>
      <w:r>
        <w:rPr>
          <w:lang w:val="id_ID" w:bidi="id_ID"/>
        </w:rPr>
      </w:r>
      <w:r>
        <w:rPr>
          <w:b/>
          <w:lang w:val="id_ID" w:bidi="id_ID"/>
        </w:rPr>
        <w:t>Adegan kedua:</w:t>
      </w:r>
      <w:r>
        <w:rPr>
          <w:lang w:val="id_ID" w:bidi="id_ID"/>
        </w:rPr>
        <w:t xml:space="preserve"> Yohanes Pembaptis mengutus para pengikutnya untuk mengajukan pertanyaan kepada Yesus. Yesus menjawab pertanyaan tersebut.</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Orang-orang yang disembuhkan Yesus</w:t>
      </w:r>
    </w:p>
    <w:p>
      <w:pPr>
        <w:pStyle w:val="ListBullet"/>
        <w:spacing w:line="240" w:lineRule="auto"/>
        <w:ind w:left="720"/>
      </w:pPr>
      <w:r>
        <w:rPr>
          <w:lang w:val="id_ID" w:bidi="id_ID"/>
        </w:rPr>
      </w:r>
      <w:r>
        <w:rPr>
          <w:lang w:val="id_ID" w:bidi="id_ID"/>
        </w:rPr>
        <w:t>Kerumunan orang (mereka hadir, tetapi mereka tidak bertindak dalam kisah ini)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telah selesai memberikan instruksi kepada murid-murid-Nya. Sekarang Ia sedang mengajar di kota-kota Galilea. Ingatlah bahwa 12 murid Yesus mungkin tidak bersama-Nya dalam perikop ini.</w:t>
      </w:r>
    </w:p>
    <w:p>
      <w:pPr/>
      <w:r>
        <w:rPr>
          <w:lang w:val="id_ID" w:bidi="id_ID"/>
        </w:rPr>
      </w:r>
      <w:r>
        <w:rPr>
          <w:lang w:val="id_ID" w:bidi="id_ID"/>
        </w:rPr>
        <w:t>Pada saat kisah ini terjadi, Yohanes Pembaptis berada di penjara di istana raja di Galilea. Yohanes mendengar tentang semua hal yang Yesus sedang lakukan. Jadi, Yohanes mengutus murid-muridnya untuk bertanya kepada Yesus apakah Ia adalah Juruselamat yang dijanjikan Allah. Murid-murid ini telah melakukan perjalanan jauh untuk menemukan Yesus.</w:t>
      </w:r>
    </w:p>
    <w:p>
      <w:pPr/>
      <w:r>
        <w:rPr>
          <w:lang w:val="id_ID" w:bidi="id_ID"/>
        </w:rPr>
      </w:r>
      <w:r>
        <w:rPr>
          <w:lang w:val="id_ID" w:bidi="id_ID"/>
        </w:rPr>
        <w:t>Penting untuk diingat bahwa Yohanes Pembaptis adalah seorang utusan yang diutus oleh Allah Ingatlah apa yang murid-murid Yohanes tanyakan kepada Yesus. Penting untuk diingat bahwa Yesus adalah sang Kristus, Juruselamat yang dijanjikan Allah. Ingatlah bahwa Yesus mengatakan kepada murid-murid Yohanes bahwa orang buta melihat, orang lumpuh, atau orang yang tidak dapat berjalan, sekarang berjalan, orang dengan kusta sudah tahir, orang tuli sekarang dapat mendengar dan kepada mereka yang miskin, atau dalam kemiskinan, telah diberitakan kabar baik tentang kerajaan Allah. Penting untuk diingat bahwa ini adalah hal-hal yang Nabi Yesaya katakan akan dilakukan oleh Kristus.</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Orang-orang yang telah Yesus sembuhkan</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Minta tim untuk memerankan kisah tersebut dua kali. Mereka harus memerankannya ke dalam bahasa sasaran terjemahan mereka.. Pertama, minta mereka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atau teks yang akan diperagakan dan jangan dilewati. Bantu tim untuk mengingat bagian-bagian dari kisah tersebut.</w:t>
      </w:r>
    </w:p>
    <w:p>
      <w:pPr/>
      <w:r>
        <w:rPr>
          <w:lang w:val="id_ID" w:bidi="id_ID"/>
        </w:rPr>
      </w:r>
      <w:r>
        <w:rPr>
          <w:lang w:val="id_ID" w:bidi="id_ID"/>
        </w:rPr>
        <w:t>Yesus selesai memberi instruksi kepada murid-murid-Nya. Jadi, Dia mulai melayani orang-orang di kota-kota terdekat. Anda mungkin ingin memerankan bahwa Yesus membuat orang buta melihat. Dia membuat mereka yang berpenyakit kusta menjadi tahir. Dia membuat orang tuli mendengar, dan mereka yang tidak dapat berjalan menjadi bisa berjalan. Dia menghidupkan kembali orang yang sudah mati.</w:t>
      </w:r>
    </w:p>
    <w:p>
      <w:pPr/>
      <w:r>
        <w:rPr>
          <w:lang w:val="id_ID" w:bidi="id_ID"/>
        </w:rPr>
      </w:r>
      <w:r>
        <w:rPr>
          <w:lang w:val="id_ID" w:bidi="id_ID"/>
        </w:rPr>
        <w:t>Yohanes Pembaptis berada di penjara dan mendengar tentang apa yang Yesus lakukan. Dia mengutus para pengikutnya untuk mengajukan pertanyaan kepada Yesus.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Yohanes Pembaptis,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Murid-murid Yohanes bertanya kepada Yesus, "Engkaukah yang akan datang itu atau haruskah kami menantikan orang lain?"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 xml:space="preserve">Tanyakan kepada para aktor yang memerankan murid-murid Yohanes Pembaptis,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menjawab pertanyaan tersebut dengan berkata, "Pergilah dan katakanlah kepada Yohanes apa yang kamu dengar dan kamu lihat." Lalu Yesus mengingatkan mereka bahwa Ia telah memberikan penglihatan kepada orang buta, menyembuhkan orang kusta dan membuat orang yang tidak dapat berjalan mulai berjalan lagi.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murid-murid Yohanes Pembaptis, "Bagaimana perasaan kalian?" Anda mungkin mendengar hal-hal seperti: </w:t>
      </w:r>
    </w:p>
    <w:p>
      <w:pPr>
        <w:pStyle w:val="ListBullet"/>
        <w:spacing w:line="240" w:lineRule="auto"/>
        <w:ind w:left="720"/>
      </w:pPr>
      <w:r>
        <w:rPr>
          <w:lang w:val="id_ID" w:bidi="id_ID"/>
        </w:rPr>
      </w:r>
      <w:r>
        <w:rPr>
          <w:lang w:val="id_ID" w:bidi="id_ID"/>
        </w:rPr>
        <w:t xml:space="preserve">Tanyakan kepada para aktor yang memerankan orang-orang yang Yesus telah sembuhkan,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versi audio satu kali dalam terjemahan yang paling mudah dimengerti.</w:t>
      </w:r>
    </w:p>
    <w:p>
      <w:pPr/>
      <w:r>
        <w:rPr>
          <w:lang w:val="id_ID" w:bidi="id_ID"/>
        </w:rPr>
      </w:r>
      <w:r>
        <w:rPr>
          <w:lang w:val="id_ID" w:bidi="id_ID"/>
        </w:rPr>
        <w:t xml:space="preserve">Yesus memberikan perintah kepada kedua belas </w:t>
      </w:r>
      <w:r>
        <w:rPr>
          <w:b/>
          <w:lang w:val="id_ID" w:bidi="id_ID"/>
        </w:rPr>
        <w:t>murid</w:t>
      </w:r>
      <w:r>
        <w:rPr>
          <w:lang w:val="id_ID" w:bidi="id_ID"/>
        </w:rPr>
        <w:t xml:space="preserve">. Gunakan kata yang sama untuk murid seperti yang Anda gunakan dalam perikop-perikop sebelumnya. Lihat Daftar Kata Utama untuk definisi yang lebih lengkap tentang </w:t>
      </w:r>
      <w:r>
        <w:rPr>
          <w:lang w:val="id_ID" w:bidi="id_ID"/>
        </w:rPr>
        <w:t>murid</w:t>
      </w:r>
      <w:r>
        <w:rPr>
          <w:lang w:val="id_ID" w:bidi="id_ID"/>
        </w:rPr>
        <w:t>.</w:t>
      </w:r>
    </w:p>
    <w:p>
      <w:pPr/>
      <w:r>
        <w:rPr>
          <w:lang w:val="id_ID" w:bidi="id_ID"/>
        </w:rPr>
      </w:r>
      <w:r>
        <w:rPr>
          <w:b/>
          <w:lang w:val="id_ID" w:bidi="id_ID"/>
        </w:rPr>
        <w:t>Yohanes</w:t>
      </w:r>
      <w:r>
        <w:rPr>
          <w:lang w:val="id_ID" w:bidi="id_ID"/>
        </w:rPr>
        <w:t xml:space="preserve"> mendengar di penjara tentang perbuatan-perbuatan </w:t>
      </w:r>
      <w:r>
        <w:rPr>
          <w:b/>
          <w:lang w:val="id_ID" w:bidi="id_ID"/>
        </w:rPr>
        <w:t>Kristus</w:t>
      </w:r>
      <w:r>
        <w:rPr>
          <w:lang w:val="id_ID" w:bidi="id_ID"/>
        </w:rPr>
        <w:t xml:space="preserve">. </w:t>
      </w:r>
      <w:r>
        <w:rPr>
          <w:lang w:val="id_ID" w:bidi="id_ID"/>
        </w:rPr>
        <w:t>Yohanes Pembaptis</w:t>
      </w:r>
      <w:r>
        <w:rPr>
          <w:lang w:val="id_ID" w:bidi="id_ID"/>
        </w:rPr>
        <w:t xml:space="preserve"> adalah seorang utusan Allah yang mulai mengajar sebelum Yesus. Yohanes Pembaptis adalah sepupu Yesus. Yohanes berada di penjara karena ketidaksetujuannya terhadap pernikahan Raja Herodes dengan istri saudara Herodes. Salah satu gelar Yesus adalah Kristus karena Ia adalah Juruselamat yang dijanjikan Allah. Gunakan kata yang sama untuk Kristus seperti yang Anda gunakan dalam perikop-perikop sebelumnya. Lihat Daftar Kata Utama untuk definisi yang lebih lengkap tentang </w:t>
      </w:r>
      <w:r>
        <w:rPr>
          <w:lang w:val="id_ID" w:bidi="id_ID"/>
        </w:rPr>
        <w:t>Kristus</w:t>
      </w:r>
      <w:r>
        <w:rPr>
          <w:lang w:val="id_ID" w:bidi="id_ID"/>
        </w:rPr>
        <w:t>.</w:t>
      </w:r>
    </w:p>
    <w:p>
      <w:pPr/>
      <w:r>
        <w:rPr>
          <w:lang w:val="id_ID" w:bidi="id_ID"/>
        </w:rPr>
      </w:r>
      <w:r>
        <w:rPr>
          <w:lang w:val="id_ID" w:bidi="id_ID"/>
        </w:rPr>
        <w:t xml:space="preserve">Perbuatan-perbuatan ini termasuk membuat orang </w:t>
      </w:r>
      <w:r>
        <w:rPr>
          <w:b/>
          <w:lang w:val="id_ID" w:bidi="id_ID"/>
        </w:rPr>
        <w:t>lumpuh</w:t>
      </w:r>
      <w:r>
        <w:rPr>
          <w:lang w:val="id_ID" w:bidi="id_ID"/>
        </w:rPr>
        <w:t xml:space="preserve"> berjalan, menyebabkan </w:t>
      </w:r>
      <w:r>
        <w:rPr>
          <w:b/>
          <w:lang w:val="id_ID" w:bidi="id_ID"/>
        </w:rPr>
        <w:t>orang kusta</w:t>
      </w:r>
      <w:r>
        <w:rPr>
          <w:lang w:val="id_ID" w:bidi="id_ID"/>
        </w:rPr>
        <w:t xml:space="preserve"> menjadi </w:t>
      </w:r>
      <w:r>
        <w:rPr>
          <w:b/>
          <w:lang w:val="id_ID" w:bidi="id_ID"/>
        </w:rPr>
        <w:t>tahir</w:t>
      </w:r>
      <w:r>
        <w:rPr>
          <w:lang w:val="id_ID" w:bidi="id_ID"/>
        </w:rPr>
        <w:t xml:space="preserve">. </w:t>
      </w:r>
      <w:r>
        <w:rPr>
          <w:b/>
          <w:lang w:val="id_ID" w:bidi="id_ID"/>
        </w:rPr>
        <w:t>Lumpuh</w:t>
      </w:r>
      <w:r>
        <w:rPr>
          <w:lang w:val="id_ID" w:bidi="id_ID"/>
        </w:rPr>
        <w:t xml:space="preserve"> berarti seseorang dengan kaki yang kondisinya bermasalah, atau tak berdaya, yang tidak dapat berjalan. Gunakan kata yang sama untuk lumpuh seperti yang Anda gunakan dalam perikop-perikop sebelumnya. </w:t>
      </w:r>
      <w:r>
        <w:rPr>
          <w:b/>
          <w:lang w:val="id_ID" w:bidi="id_ID"/>
        </w:rPr>
        <w:t>Para penderita kusta</w:t>
      </w:r>
      <w:r>
        <w:rPr>
          <w:lang w:val="id_ID" w:bidi="id_ID"/>
        </w:rPr>
        <w:t xml:space="preserve"> adalah orang-orang dengan salah satu dari beberapa penyakit kulit yang disebut kusta. Penyakit kusta menyebabkan seseorang menjadi </w:t>
      </w:r>
      <w:r>
        <w:rPr>
          <w:b/>
          <w:lang w:val="id_ID" w:bidi="id_ID"/>
        </w:rPr>
        <w:t>najis</w:t>
      </w:r>
      <w:r>
        <w:rPr>
          <w:lang w:val="id_ID" w:bidi="id_ID"/>
        </w:rPr>
        <w:t xml:space="preserve"> secara ritual. Seseorang yang najis tidak layak untuk melayani Allah atau tinggal dalam komunitas. Menjadi </w:t>
      </w:r>
      <w:r>
        <w:rPr>
          <w:b/>
          <w:lang w:val="id_ID" w:bidi="id_ID"/>
        </w:rPr>
        <w:t>tahir</w:t>
      </w:r>
      <w:r>
        <w:rPr>
          <w:lang w:val="id_ID" w:bidi="id_ID"/>
        </w:rPr>
        <w:t xml:space="preserve"> berarti bahwa Yesus menyembuhkan penyakit kusta mereka, yang berarti mereka akan dapat melayani Allah dan tinggal dalam komunitas. Gunakan kata yang sama untuk kusta dan tahir seperti yang Anda gunakan dalam perikop-perikop sebelumnya. Lihat Daftar Kata Utama untuk definisi yang lebih lengkap tentang </w:t>
      </w:r>
      <w:r>
        <w:rPr>
          <w:lang w:val="id_ID" w:bidi="id_ID"/>
        </w:rPr>
        <w:t>kusta</w:t>
      </w:r>
      <w:r>
        <w:rPr>
          <w:lang w:val="id_ID" w:bidi="id_ID"/>
        </w:rPr>
        <w:t xml:space="preserve"> dan </w:t>
      </w:r>
      <w:r>
        <w:rPr>
          <w:lang w:val="id_ID" w:bidi="id_ID"/>
        </w:rPr>
        <w:t>tahir</w:t>
      </w:r>
      <w:r>
        <w:rPr>
          <w:lang w:val="id_ID" w:bidi="id_ID"/>
        </w:rPr>
        <w:t>.</w:t>
      </w:r>
    </w:p>
    <w:p>
      <w:pPr/>
      <w:r>
        <w:rPr>
          <w:lang w:val="id_ID" w:bidi="id_ID"/>
        </w:rPr>
      </w:r>
      <w:r>
        <w:rPr>
          <w:lang w:val="id_ID" w:bidi="id_ID"/>
        </w:rPr>
        <w:t xml:space="preserve">Yesus memberitakan </w:t>
      </w:r>
      <w:r>
        <w:rPr>
          <w:b/>
          <w:lang w:val="id_ID" w:bidi="id_ID"/>
        </w:rPr>
        <w:t>kabar baik</w:t>
      </w:r>
      <w:r>
        <w:rPr>
          <w:lang w:val="id_ID" w:bidi="id_ID"/>
        </w:rPr>
        <w:t xml:space="preserve">, atau kabar bahwa Allah datang untuk memerintah di dalam hati umat-Nya, kepada orang-orang miskin. Lihat Daftar Kata Utama untuk definisi yang lebih lengkap tentang </w:t>
      </w:r>
      <w:r>
        <w:rPr>
          <w:lang w:val="id_ID" w:bidi="id_ID"/>
        </w:rPr>
        <w:t>Kabar Baik</w:t>
      </w:r>
      <w:r>
        <w:rPr>
          <w:lang w:val="id_ID" w:bidi="id_ID"/>
        </w:rPr>
        <w:t xml:space="preserve">, atau </w:t>
      </w:r>
      <w:r>
        <w:rPr>
          <w:lang w:val="id_ID" w:bidi="id_ID"/>
        </w:rPr>
        <w:t>Injil</w:t>
      </w:r>
      <w:r>
        <w:rPr>
          <w:lang w:val="id_ID" w:bidi="id_ID"/>
        </w:rPr>
        <w:t>.</w:t>
      </w:r>
    </w:p>
    <w:p>
      <w:pPr/>
      <w:r>
        <w:rPr>
          <w:lang w:val="id_ID" w:bidi="id_ID"/>
        </w:rPr>
      </w:r>
      <w:r>
        <w:rPr>
          <w:lang w:val="id_ID" w:bidi="id_ID"/>
        </w:rPr>
        <w:t>Yesus berkata, "</w:t>
      </w:r>
      <w:r>
        <w:rPr>
          <w:b/>
          <w:lang w:val="id_ID" w:bidi="id_ID"/>
        </w:rPr>
        <w:t>Berbahagialah</w:t>
      </w:r>
      <w:r>
        <w:rPr>
          <w:lang w:val="id_ID" w:bidi="id_ID"/>
        </w:rPr>
        <w:t xml:space="preserve"> orang yang tidak menjadi kecewa dan menolak Aku." Berbahagialah kadang-kadang diterjemahkan sebagai "betapa bahagianya." Memberkati merujuk pada Allah yang menolong, atau melakukan kebaikan bagi seseorang. Ini tidak sama dengan keberuntungan. Diberkati berarti diperkenan oleh Allah. Gunakan kata yang sama untuk memberkati seperti yang Anda gunakan dalam perikop-perikop sebelumnya. Lihat Daftar Kata Utama untuk definisi yang lebih lengkap tentang </w:t>
      </w:r>
      <w:r>
        <w:rPr>
          <w:lang w:val="id_ID" w:bidi="id_ID"/>
        </w:rPr>
        <w:t>memberkati</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11:7–19</w:t>
      </w:r>
      <w:r>
        <w:rPr>
          <w:lang w:val="id_ID" w:bidi="id_ID"/>
        </w:rPr>
      </w:r>
    </w:p>
    <w:p>
      <w:pPr>
        <w:pStyle w:val="Heading3"/>
      </w:pPr>
      <w:r>
        <w:rPr>
          <w:lang w:val="id_ID" w:bidi="id_ID"/>
        </w:rPr>
        <w:t>Dengar dan Renungkan</w:t>
      </w:r>
    </w:p>
    <w:p>
      <w:pPr/>
      <w:r>
        <w:rPr>
          <w:lang w:val="id_ID" w:bidi="id_ID"/>
        </w:rPr>
      </w:r>
      <w:r>
        <w:rPr>
          <w:lang w:val="id_ID" w:bidi="id_ID"/>
        </w:rPr>
        <w:t>Dengarkan Matius 11:7–19 dan renungkan dalam hati Anda. Dengarlah teks tiga kali (dalam tiga terjemahan yang berbeda, jika memungkinkan). Kemudian sebagai satu 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Anda tidak sukai atau tidak pahami?</w:t>
      </w:r>
    </w:p>
    <w:p>
      <w:pPr>
        <w:pStyle w:val="ListBullet"/>
        <w:spacing w:line="240" w:lineRule="auto"/>
        <w:ind w:left="720"/>
      </w:pPr>
      <w:r>
        <w:rPr>
          <w:lang w:val="id_ID" w:bidi="id_ID"/>
        </w:rPr>
      </w:r>
      <w:r>
        <w:rPr>
          <w:lang w:val="id_ID" w:bidi="id_ID"/>
        </w:rPr>
        <w:t>Apakah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perikop sebelumnya, para pengikut Yohanes Pembaptis datang kepada Yesus. Mereka bertanya kepada Yesus apakah Ia adalah Juruselamat yang dijanjikan Allah, atau sang Kristus. Yesus menjawab dengan mengutip apa yang dikatakan para nabi tentang Kristus pada zaman dahulu. Para pengikut Yohanes pergi untuk memberitahukan kepada Yohanes apa yang Yesus katakan. Dalam kisah nyata ini, Yesus mengajar orang-orang yang mendengar apa yang Ia katakan kepada para pengikut Yohanes.</w:t>
      </w:r>
    </w:p>
    <w:p>
      <w:pPr/>
      <w:r>
        <w:rPr>
          <w:lang w:val="id_ID" w:bidi="id_ID"/>
        </w:rPr>
      </w:r>
      <w:r>
        <w:rPr>
          <w:lang w:val="id_ID" w:bidi="id_ID"/>
        </w:rPr>
        <w:t>Ketika murid-murid Yohanes pergi, Yesus mulai berfokus pada Yohanes. Yesus merujuk kembali ke saat Yohanes mengajar di belantara, atau padang gurun. Dia mengajukan tiga pertanyaan untuk menunjukkan bahwa orang-orang meluangkan waktu untuk pergi ke padang gurun untuk melihat Yohanes karena mereka menganggap ia adalah seorang nabi.</w:t>
      </w:r>
    </w:p>
    <w:p>
      <w:pPr/>
      <w:r>
        <w:rPr>
          <w:lang w:val="id_ID" w:bidi="id_ID"/>
        </w:rPr>
      </w:r>
      <w:r>
        <w:rPr>
          <w:lang w:val="id_ID" w:bidi="id_ID"/>
        </w:rPr>
        <w:t>Berhenti dan diskusikan: Dalam budaya Anda, orang seperti apa yang biasanya ditonton oleh banyak orang? Bagaimana cara mereka berpakaian atau berbicara?</w:t>
      </w:r>
    </w:p>
    <w:p>
      <w:pPr/>
      <w:r>
        <w:rPr>
          <w:lang w:val="id_ID" w:bidi="id_ID"/>
        </w:rPr>
      </w:r>
      <w:r>
        <w:rPr>
          <w:lang w:val="id_ID" w:bidi="id_ID"/>
        </w:rPr>
        <w:t>Yesus mengutip apa yang Allah katakan tentang Yohanes. Melalui Nabi Maleakhi Allah berkata, "Lihatlah (atau perhatikanlah), Aku menyuruh utusan-Ku mendahului Engkau, ia akan mempersiapkan jalan-Mu di hadapan-Mu." Dalam budaya Yahudi, seorang raja akan memilih seorang utusan untuk memberi tahu orang-orang bahwa ia akan datang. Yesus mengatakan Yohanes adalah utusan itu. Yohanes mempersiapkan orang-orang untuk Juruselamat yang dijanjikan Allah dengan mengatakan kepada mereka untuk bertobat, atau berpaling kepada Allah. Yohanes membaptis orang-orang untuk menunjukkan bahwa mereka berhenti berbuat dosa dan ingin menaati Allah.</w:t>
      </w:r>
    </w:p>
    <w:p>
      <w:pPr/>
      <w:r>
        <w:rPr>
          <w:lang w:val="id_ID" w:bidi="id_ID"/>
        </w:rPr>
      </w:r>
      <w:r>
        <w:rPr>
          <w:lang w:val="id_ID" w:bidi="id_ID"/>
        </w:rPr>
        <w:t>Berhenti dan diskusikan: Dalam budaya Anda, bagaimana kedatangan orang-orang penting diumumkan? Cara-cara apa saja yang dilakukan orang-orang untuk mempersiapkan kedatangan mereka? Sinyal atau tanda khusus apa saja yang diberikan untuk menunjukkan bahwa mereka telah tiba?</w:t>
      </w:r>
    </w:p>
    <w:p>
      <w:pPr/>
      <w:r>
        <w:rPr>
          <w:lang w:val="id_ID" w:bidi="id_ID"/>
        </w:rPr>
      </w:r>
      <w:r>
        <w:rPr>
          <w:lang w:val="id_ID" w:bidi="id_ID"/>
        </w:rPr>
        <w:t>Setelah Yesus mengutip Maleakhi, Ia kembali menekankan apa yang ingin Ia katakan. Yesus mengatakan kepada mereka bahwa tidak ada orang yang pernah hidup yang memiliki peran yang lebih penting daripada Yohanes Pembaptis. Ini karena Yohanes mempersiapkan jalan bagi Juruselamat yang dijanjikan Allah dengan apa yang ia ajarkan kepada orang-orang. Yesus berkata, "Namun yang terkecil dalam Kerajaan Surga lebih besar dari padanya." Ini berarti menjadi seorang warga dalam kerajaan Allah, di mana Allah memerintah, bahkan lebih indah daripada menjadi nabi terbesar di bumi. Ini menyiratkan bahwa Allah memerintah dan memedulikan orang-orang dengan cara yang baru yang lebih besar daripada cara lama. "Yang terkecil" merujuk pada seseorang yang memiliki posisi atau peringkat terendah.</w:t>
      </w:r>
    </w:p>
    <w:p>
      <w:pPr/>
      <w:r>
        <w:rPr>
          <w:lang w:val="id_ID" w:bidi="id_ID"/>
        </w:rPr>
      </w:r>
      <w:r>
        <w:rPr>
          <w:lang w:val="id_ID" w:bidi="id_ID"/>
        </w:rPr>
        <w:t>Yesus berkata, "Sejak tampilnya Yohanes Pembaptis," yang berarti sejak masa Yohanes mulai berkhotbah sampai sekarang, Kerajaan Surga mengalami kekerasan. Orang-orang yang kejam dan jahat telah menyerang dan mencoba menangkapnya atau memasukinya dengan paksa. Kitab para nabi dan Hukum Taurat adalah kitab-kitab yang ditulis oleh para nabi dan kitab-kitab yang menunjukkan hukum-hukum yang Allah berikan kepada Musa untuk umat-Nya. Kitab-kitab ini bernubuat, atau menyampaikan pesan dari Allah, tentang Kerajaan. Kitab-kitab itu juga memberitakan kedatangan Yohanes Pembaptis. Yesus berkata, "Jika kamu mau menerimanya, ialah Elia yang akan datang itu." Nabi Maleakhi mengatakan bahwa Elia akan kembali. Elia adalah seorang nabi yang hidup sebelum Maleakhi dan diangkat ke surga oleh Allah. Yesus mengatakan kepada orang-orang bahwa Yohanes adalah penggenapan nubuat Maleakhi. Yohanes bukan Elia yang sebenarnya, tetapi Yohanes adalah nabi yang besar seperti Elia. Ketika Yesus berkata, "Siapa bertelinga, hendaklah ia mendengar!", Ia mendesak orang-orang untuk berpikir dengan saksama tentang apa yang Ia katakan.</w:t>
      </w:r>
    </w:p>
    <w:p>
      <w:pPr/>
      <w:r>
        <w:rPr>
          <w:lang w:val="id_ID" w:bidi="id_ID"/>
        </w:rPr>
      </w:r>
      <w:r>
        <w:rPr>
          <w:lang w:val="id_ID" w:bidi="id_ID"/>
        </w:rPr>
        <w:t>Yesus mengajukan pertanyaan yang Ia tidak ingin mereka jawab—Ia bertanya, "Dengan apakah akan Kuumpamakan angkatan ini?" Ia ingin mereka berpikir dengan saksama tentang apa yang Ia katakan. Yesus menjawab pertanyaan-Nya sendiri: "Mereka itu seumpama anak-anak yang duduk di pasar (atau tempat umum) dan berseru kepada teman-temannya." Yesus membandingkan generasi ini, atau orang-orang pada masa ini, dengan anak-anak yang bermain di pasar. Satu kelompok anak-anak berseru kepada kelompok lain yang menolak untuk bermain bersama mereka, baik saat mereka memainkan musik yang ceria maupun musik yang sendu. Orang-orang Yahudi memainkan musik seruling pada pesta-pesta dan acara-acara bahagia lainnya agar orang-orang dapat menari. Orang-orang biasanya menyanyikan ratapan pada pemakaman atau penguburan.</w:t>
      </w:r>
    </w:p>
    <w:p>
      <w:pPr/>
      <w:r>
        <w:rPr>
          <w:lang w:val="id_ID" w:bidi="id_ID"/>
        </w:rPr>
      </w:r>
      <w:r>
        <w:rPr>
          <w:lang w:val="id_ID" w:bidi="id_ID"/>
        </w:rPr>
        <w:t xml:space="preserve">Tunjukkan gambar </w:t>
      </w:r>
      <w:r>
        <w:rPr>
          <w:lang w:val="id_ID" w:bidi="id_ID"/>
        </w:rPr>
        <w:t>pasar Yahudi</w:t>
      </w:r>
      <w:r>
        <w:rPr>
          <w:lang w:val="id_ID" w:bidi="id_ID"/>
        </w:rPr>
        <w:t xml:space="preserve">. Tunjukkan gambar </w:t>
      </w:r>
      <w:r>
        <w:rPr>
          <w:lang w:val="id_ID" w:bidi="id_ID"/>
        </w:rPr>
        <w:t>seruling</w:t>
      </w:r>
      <w:r>
        <w:rPr>
          <w:lang w:val="id_ID" w:bidi="id_ID"/>
        </w:rPr>
        <w:t>. Diskusikan jenis permainan yang dimainkan anak-anak dalam budaya Anda.</w:t>
      </w:r>
    </w:p>
    <w:p>
      <w:pPr/>
      <w:r>
        <w:rPr>
          <w:lang w:val="id_ID" w:bidi="id_ID"/>
        </w:rPr>
      </w:r>
      <w:r>
        <w:rPr>
          <w:lang w:val="id_ID" w:bidi="id_ID"/>
        </w:rPr>
        <w:t>Sama seperti anak-anak yang mengatakan bahwa teman-teman mereka tidak menari entah mereka memainkan lagu-lagu bahagia atau sedih, orang-orang mengkritik baik Yohanes maupun Yesus. Yesus mengatakan bahwa Yohanes menunjukkan dedikasinya kepada Allah karena ia tidak makan makanan normal atau minum minuman yang difermentasi. Orang-orang mengatakan bahwa Yohanes dirasuk setan. Mereka tidak percaya bahwa Yohanes adalah utusan Allah. Mereka mengira setan, atau roh jahat, mengendalikan tindakannya karena ia tidak bertindak seperti orang normal. Yesus menyebut diri-Nya "Anak Manusia" karena Yesus adalah sang Kristus, atau Juruselamat yang dijanjikan. Yesus makan roti dan minum anggur sama seperti orang-orang Yahudi lainnya. Tetapi orang-orang menyebutnya seorang pelahap, atau seseorang yang makan terlalu banyak. Mereka juga menyebutnya seorang peminum, atau seseorang yang minum terlalu banyak anggur.</w:t>
      </w:r>
    </w:p>
    <w:p>
      <w:pPr/>
      <w:r>
        <w:rPr>
          <w:lang w:val="id_ID" w:bidi="id_ID"/>
        </w:rPr>
      </w:r>
      <w:r>
        <w:rPr>
          <w:lang w:val="id_ID" w:bidi="id_ID"/>
        </w:rPr>
        <w:t>Yesus berteman dengan para pemungut cukai dan orang-orang berdosa. Orang-orang Yahudi menganggap para pemungut cukai sebagai pengkhianat karena mereka mengumpulkan pajak untuk pemerintah Romawi. Orang-orang berdosa merujuk pada orang Yahudi yang tidak bermoral dan juga orang Yahudi yang tidak mengikuti hukum-hukum yang ketat dari para pemimpin agama. Yesus membela diri-Nya dan Yohanes dengan satu pepatah, atau ucapan bijak. Dia berkata, "Tetapi hikmat (atau pengertian) Allah dibenarkan oleh perbuatannya." Ini berarti, mereka yang benar-benar bijak akan menunjukkan hikmat mereka melalui hasil-hasil yang baik yang akan datang dari cara hidup mereka.</w:t>
      </w:r>
    </w:p>
    <w:p>
      <w:pPr/>
      <w:r>
        <w:rPr>
          <w:lang w:val="id_ID" w:bidi="id_ID"/>
        </w:rPr>
      </w:r>
      <w:r>
        <w:rPr>
          <w:lang w:val="id_ID" w:bidi="id_ID"/>
        </w:rPr>
        <w:t>Berhenti dan diskusikan mereka yang terbuang dari masyarakat dalam budaya Anda. Hal-hal apa saja yang dilakukan orang-orang yang membuat mereka dikucilkan? Bicarakan tentang jenis pekerjaan yang dapat dilakukan orang-orang yang akan membuat mereka dikucilkan dalam budaya Anda.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selesai berbicara kepada murid-murid Yohanes Pembaptis. Sementara murid-murid Yohanes pergi, Yesus mengajar tentang pentingnya pelayanan Yohanes dan bagaimana hubungannya dengan Kerajaan Surga.</w:t>
      </w:r>
    </w:p>
    <w:p>
      <w:pPr/>
      <w:r>
        <w:rPr>
          <w:lang w:val="id_ID" w:bidi="id_ID"/>
        </w:rPr>
      </w:r>
      <w:r>
        <w:rPr>
          <w:b/>
          <w:lang w:val="id_ID" w:bidi="id_ID"/>
        </w:rPr>
        <w:t>Adegan kedua:</w:t>
      </w:r>
      <w:r>
        <w:rPr>
          <w:lang w:val="id_ID" w:bidi="id_ID"/>
        </w:rPr>
        <w:t xml:space="preserve"> Yesus membuat perbandingan tentang orang-orang. Yesus berbicara tentang apa yang mereka katakan tentang Yohanes dan diri-Nya sendiri.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Anak-anak yang sedang bermain dan bernyanyi, dan memainkan seruling</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dari angkatan ini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mulai berbicara kepada kerumunan orang sementara murid-murid Yohanes pergi. Ingatlah bahwa Yesus bertanya kepada kerumunan orang, "Untuk apakah kamu pergi ke padang gurun?" Ia mengajukan pertanyaan ini tiga kali, tetapi setiap kali Yesus memberikan jawaban dengan mengajukan pertanyaan lain. Kali pertama, Yesus berkata, "Melihat buluh yang digoyangkan angin kian kemari?" Buluh adalah tanaman tinggi. Gambar tanaman buluh yang bergoyang ke sana kemari ditiup angin mungkin merujuk pada seseorang yang sering mengubah pendapatnya.</w:t>
      </w:r>
    </w:p>
    <w:p>
      <w:pPr/>
      <w:r>
        <w:rPr>
          <w:lang w:val="id_ID" w:bidi="id_ID"/>
        </w:rPr>
      </w:r>
      <w:r>
        <w:rPr>
          <w:lang w:val="id_ID" w:bidi="id_ID"/>
        </w:rPr>
        <w:t xml:space="preserve">Tunjukkan gambar tanaman </w:t>
      </w:r>
      <w:r>
        <w:rPr>
          <w:lang w:val="id_ID" w:bidi="id_ID"/>
        </w:rPr>
        <w:t>buluh</w:t>
      </w:r>
      <w:r>
        <w:rPr>
          <w:lang w:val="id_ID" w:bidi="id_ID"/>
        </w:rPr>
        <w:t>.</w:t>
      </w:r>
    </w:p>
    <w:p>
      <w:pPr/>
      <w:r>
        <w:rPr>
          <w:lang w:val="id_ID" w:bidi="id_ID"/>
        </w:rPr>
      </w:r>
      <w:r>
        <w:rPr>
          <w:lang w:val="id_ID" w:bidi="id_ID"/>
        </w:rPr>
        <w:t>Untuk kedua kalinya, Yesus berkata, "Melihat orang yang berpakaian halus?" Pakaian halus berarti pakaian yang mahal, atau pakaian yang dibuat dengan baik. Orang-orang dengan pakaian yang halus tidak tinggal di atau pergi ke padang gurun. Sebaliknya, mereka tinggal di rumah-rumah yang mahal di mana mereka menikmati kekayaan mereka. Terakhir kali Yesus mengajukan pertanyaan itu, Ia memberikan jawaban yang benar. Seorang Nabi. Penting untuk diingat bahwa Yesus mengatakan bahwa tidak ada yang lebih besar di bumi daripada Yohanes. Tetapi Yesus juga berkata, "Yang terkecil dalam Kerajaan Sorga lebih besar dari pada Yohanes." Penting untuk diingat bahwa Yesus mengatakan bahwa Yohanes adalah penggenapan dari apa yang dikatakan oleh nabi pada zaman dahulu. Yesus mengutip kata-kata yang tepat dari Nabi Maleakhi.</w:t>
      </w:r>
    </w:p>
    <w:p>
      <w:pPr/>
      <w:r>
        <w:rPr>
          <w:lang w:val="id_ID" w:bidi="id_ID"/>
        </w:rPr>
      </w:r>
      <w:r>
        <w:rPr>
          <w:lang w:val="id_ID" w:bidi="id_ID"/>
        </w:rPr>
        <w:t>Diskusikan dengan tim penerjemah tentang bagaimana mereka menunjukkan bahwa seseorang mengutip seorang nabi atau orang penting lainnya.</w:t>
      </w:r>
    </w:p>
    <w:p>
      <w:pPr/>
      <w:r>
        <w:rPr>
          <w:lang w:val="id_ID" w:bidi="id_ID"/>
        </w:rPr>
      </w:r>
      <w:r>
        <w:rPr>
          <w:lang w:val="id_ID" w:bidi="id_ID"/>
        </w:rPr>
        <w:t>Penting untuk diingat bahwa ketika Yesus berkata, "Sesungguhnya," atau "Aku mengatakan kebenaran kepadamu," Ia meminta orang-orang untuk memperhatikan. Ingatlah bahwa ketika Yesus berkata, "Siapa bertelinga, hendaklah ia mendengar," Yesus ingin orang-orang berpikir dengan saksama tentang apa yang Ia katakan.</w:t>
      </w:r>
    </w:p>
    <w:p>
      <w:pPr/>
      <w:r>
        <w:rPr>
          <w:lang w:val="id_ID" w:bidi="id_ID"/>
        </w:rPr>
      </w:r>
      <w:r>
        <w:rPr>
          <w:lang w:val="id_ID" w:bidi="id_ID"/>
        </w:rPr>
        <w:t>Yesus membandingkan angkatan ini dengan anak-anak yang bermain di pasar. Penting untuk diingat bahwa orang-orang yang Yesus bandingkan membuat tuduhan palsu bahwa Yohanes kerasukan setan. Penting untuk diingat bahwa orang-orang menyebut Yesus dengan banyak nama. Ingatlah bahwa Yesus adalah teman bagi para pemungut cukai dan orang-orang berdosa. Ingatlah bahwa apa yang Yesus katakan tentang hikmat adalah amsal, atau ucapan bijak.</w:t>
      </w:r>
    </w:p>
    <w:p>
      <w:pPr/>
      <w:r>
        <w:rPr>
          <w:lang w:val="id_ID" w:bidi="id_ID"/>
        </w:rPr>
      </w:r>
      <w:r>
        <w:rPr>
          <w:lang w:val="id_ID" w:bidi="id_ID"/>
        </w:rPr>
        <w:t>Berhenti dan diskusikan sebagai satu tim: Bagaimana orang-orang dalam budaya Anda berbicara tentang amsal di tengah pengajaran?</w:t>
      </w:r>
      <w:r>
        <w:rPr>
          <w:lang w:val="id_ID" w:bidi="id_ID"/>
        </w:rPr>
      </w:r>
    </w:p>
    <w:p>
      <w:pPr>
        <w:pStyle w:val="Heading3"/>
      </w:pPr>
      <w:r>
        <w:rPr>
          <w:lang w:val="id_ID" w:bidi="id_ID"/>
        </w:rPr>
        <w:t>Memperagakan Bacaan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Yohanes Pembaptis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Anak-anak sedang bermain dan bernyanyi, dan memainkan seruling</w:t>
      </w:r>
    </w:p>
    <w:p>
      <w:pPr>
        <w:pStyle w:val="ListBullet"/>
        <w:spacing w:line="240" w:lineRule="auto"/>
        <w:ind w:left="720"/>
      </w:pPr>
      <w:r>
        <w:rPr>
          <w:lang w:val="id_ID" w:bidi="id_ID"/>
        </w:rPr>
      </w:r>
      <w:r>
        <w:rPr>
          <w:lang w:val="id_ID" w:bidi="id_ID"/>
        </w:rPr>
        <w:t>Para pemungut cukai</w:t>
      </w:r>
    </w:p>
    <w:p>
      <w:pPr>
        <w:pStyle w:val="ListBullet"/>
        <w:spacing w:line="240" w:lineRule="auto"/>
        <w:ind w:left="720"/>
      </w:pPr>
      <w:r>
        <w:rPr>
          <w:lang w:val="id_ID" w:bidi="id_ID"/>
        </w:rPr>
      </w:r>
      <w:r>
        <w:rPr>
          <w:lang w:val="id_ID" w:bidi="id_ID"/>
        </w:rPr>
        <w:t>Orang-orang dari angkatan ini</w:t>
      </w:r>
    </w:p>
    <w:p>
      <w:pPr/>
      <w:r>
        <w:rPr>
          <w:lang w:val="id_ID" w:bidi="id_ID"/>
        </w:rPr>
      </w:r>
      <w:r>
        <w:rPr>
          <w:lang w:val="id_ID" w:bidi="id_ID"/>
        </w:rPr>
        <w:t>Minta tim untuk memerankan kisah ini dua kali. Mereka harus memerankannya ke dalam bahasa sasaran terjemahan mereka. Pertama, minta mereka memerankan kisah itu tanpa berhenti. Pada saat tim memerankan kisah itu untuk kedua kalinya,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teks yang akan diperagakan dan jangan dilewati. Bantulah tim untuk mengingat bagian-bagian dari kisah tersebut.</w:t>
      </w:r>
    </w:p>
    <w:p>
      <w:pPr/>
      <w:r>
        <w:rPr>
          <w:lang w:val="id_ID" w:bidi="id_ID"/>
        </w:rPr>
      </w:r>
      <w:r>
        <w:rPr>
          <w:lang w:val="id_ID" w:bidi="id_ID"/>
        </w:rPr>
        <w:t>Kisah ini dimulai dengan murid-murid Yohanes yang pergi.</w:t>
      </w:r>
    </w:p>
    <w:p>
      <w:pPr/>
      <w:r>
        <w:rPr>
          <w:lang w:val="id_ID" w:bidi="id_ID"/>
        </w:rPr>
      </w:r>
      <w:r>
        <w:rPr>
          <w:lang w:val="id_ID" w:bidi="id_ID"/>
        </w:rPr>
        <w:t>Yesus berbicara kepada kerumunan orang tentang Yohanes. Yesus bertanya kepada mereka, "Orang seperti apakah yang kamu pergi lihat di padang gurun?" Orang yang seperti buluh yang digoyangkan angin kian kemari? Yesus mengatakan "Tidak." Yesus terus bertanya, "Orang yang berpakaian seperti orang kaya?" Yesus menjawab, "Tidak." Lalu Yesus bertanya lagi, "Apakah kamu mencari seorang nabi?" Yesus mengatakan, "Ya." Dia mengatakan Yohanes lebih dari pada seorang nabi. Yohanes menggenapi apa yang dikatakan firman Allah. Tidak ada yang lebih besar daripada Yohanes, tetapi yang paling kecil dalam Kerajaan Surga lebih besar daripada Yohanes.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bertanya, dengan apakah Ia dapat membandingkan angkatan ini? Yesus membandingkan mereka dengan anak-anak yang sedang memainkan suatu permainan.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anak-anak: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bahwa Yohanes tidak makan roti atau minum anggur dan orang-orang mengatakan bahwa dia kerasukan setan. Yesus makan dan minum dan orang-orang mengatakan bahwa Yesus adalah seorang pelahap dan peminum, sahabat pemungut cukai dan orang-orang berdosa. Yesus berkata, "Tetapi hikmat Allah dibenarkan oleh perbuatannya."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 xml:space="preserve">Tanyakan kepada para aktor yang memainkan orang-orang dari angkatan ini,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bertanya, "Apa yang hendak kamu lihat di </w:t>
      </w:r>
      <w:r>
        <w:rPr>
          <w:b/>
          <w:lang w:val="id_ID" w:bidi="id_ID"/>
        </w:rPr>
        <w:t>padang gurun</w:t>
      </w:r>
      <w:r>
        <w:rPr>
          <w:lang w:val="id_ID" w:bidi="id_ID"/>
        </w:rPr>
        <w:t xml:space="preserve">? Seorang </w:t>
      </w:r>
      <w:r>
        <w:rPr>
          <w:b/>
          <w:lang w:val="id_ID" w:bidi="id_ID"/>
        </w:rPr>
        <w:t>nabi</w:t>
      </w:r>
      <w:r>
        <w:rPr>
          <w:lang w:val="id_ID" w:bidi="id_ID"/>
        </w:rPr>
        <w:t xml:space="preserve">?" Nabi adalah seorang utusan yang diutus oleh Allah. Yohanes adalah seorang nabi yang sangat penting karena Yohanes mempersiapkan orang-orang bagi Kristus dengan mengatakan kepada mereka untuk bertobat, atau berpaling kepada Allah. Gunakan kata yang sama untuk nabi dan padang gurun seperti yang Anda gunakan dalam perikop-perikop sebelumnya. Lihat Daftar Kata Utama untuk definisi yang lebih lengkap dari </w:t>
      </w:r>
      <w:r>
        <w:rPr>
          <w:lang w:val="id_ID" w:bidi="id_ID"/>
        </w:rPr>
        <w:t>nabi</w:t>
      </w:r>
      <w:r>
        <w:rPr>
          <w:lang w:val="id_ID" w:bidi="id_ID"/>
        </w:rPr>
        <w:t xml:space="preserve"> dan </w:t>
      </w:r>
      <w:r>
        <w:rPr>
          <w:lang w:val="id_ID" w:bidi="id_ID"/>
        </w:rPr>
        <w:t>padang gurun</w:t>
      </w:r>
      <w:r>
        <w:rPr>
          <w:lang w:val="id_ID" w:bidi="id_ID"/>
        </w:rPr>
        <w:t>.</w:t>
      </w:r>
    </w:p>
    <w:p>
      <w:pPr/>
      <w:r>
        <w:rPr>
          <w:lang w:val="id_ID" w:bidi="id_ID"/>
        </w:rPr>
      </w:r>
      <w:r>
        <w:rPr>
          <w:lang w:val="id_ID" w:bidi="id_ID"/>
        </w:rPr>
        <w:t xml:space="preserve">Yesus mengatakan bahwa </w:t>
      </w:r>
      <w:r>
        <w:rPr>
          <w:b/>
          <w:lang w:val="id_ID" w:bidi="id_ID"/>
        </w:rPr>
        <w:t>Kitab Suci</w:t>
      </w:r>
      <w:r>
        <w:rPr>
          <w:lang w:val="id_ID" w:bidi="id_ID"/>
        </w:rPr>
        <w:t xml:space="preserve"> berbicara tentang Yohanes. Yesus mengatakan bahwa "ada tertulis" tentang Yohanes. Ini merujuk pada Kitab Suci Yahudi. Jika Anda menggunakan kata untuk Kitab Suci Yahudi di sini, gunakan kata yang sama untuk Kitab Suci seperti yang Anda telah gunakan pada bagian-bagian sebelumnya, dan ingatlah bahwa </w:t>
      </w:r>
      <w:r>
        <w:rPr>
          <w:lang w:val="id_ID" w:bidi="id_ID"/>
        </w:rPr>
        <w:t>Kitab Suci</w:t>
      </w:r>
      <w:r>
        <w:rPr>
          <w:lang w:val="id_ID" w:bidi="id_ID"/>
        </w:rPr>
        <w:t xml:space="preserve"> terdapat di Daftar Kata Utama. </w:t>
      </w:r>
    </w:p>
    <w:p>
      <w:pPr/>
      <w:r>
        <w:rPr>
          <w:lang w:val="id_ID" w:bidi="id_ID"/>
        </w:rPr>
      </w:r>
      <w:r>
        <w:rPr>
          <w:lang w:val="id_ID" w:bidi="id_ID"/>
        </w:rPr>
        <w:t xml:space="preserve">Yesus mengatakan bahwa </w:t>
      </w:r>
      <w:r>
        <w:rPr>
          <w:b/>
          <w:lang w:val="id_ID" w:bidi="id_ID"/>
        </w:rPr>
        <w:t>di antara mereka yang dilahirkan oleh perempuan</w:t>
      </w:r>
      <w:r>
        <w:rPr>
          <w:lang w:val="id_ID" w:bidi="id_ID"/>
        </w:rPr>
        <w:t xml:space="preserve">, tidak ada yang lebih besar daripada </w:t>
      </w:r>
      <w:r>
        <w:rPr>
          <w:lang w:val="id_ID" w:bidi="id_ID"/>
        </w:rPr>
        <w:t>Yohanes Pembaptis</w:t>
      </w:r>
      <w:r>
        <w:rPr>
          <w:lang w:val="id_ID" w:bidi="id_ID"/>
        </w:rPr>
        <w:t xml:space="preserve">. Tetapi yang terkecil dalam </w:t>
      </w:r>
      <w:r>
        <w:rPr>
          <w:b/>
          <w:lang w:val="id_ID" w:bidi="id_ID"/>
        </w:rPr>
        <w:t>Kerajaan Surga</w:t>
      </w:r>
      <w:r>
        <w:rPr>
          <w:lang w:val="id_ID" w:bidi="id_ID"/>
        </w:rPr>
        <w:t xml:space="preserve"> lebih besar daripada Yohanes Pembaptis. "Mereka yang dilahirkan oleh perempuan" adalah cara lain untuk mengatakan semua orang yang hidup atau yang pernah hidup. Kerajaan Surga adalah tempat Allah tinggal dan memerintah. Gunakan kata yang sama untuk Kerajaan Surga seperti yang Anda gunakan dalam perikop-perikop sebelumnya. Lihat Daftar Kata Utama untuk definisi yang lebih lengkap tentang </w:t>
      </w:r>
      <w:r>
        <w:rPr>
          <w:lang w:val="id_ID" w:bidi="id_ID"/>
        </w:rPr>
        <w:t>Kerajaan Surga</w:t>
      </w:r>
      <w:r>
        <w:rPr>
          <w:lang w:val="id_ID" w:bidi="id_ID"/>
        </w:rPr>
        <w:t xml:space="preserve"> .</w:t>
      </w:r>
    </w:p>
    <w:p>
      <w:pPr/>
      <w:r>
        <w:rPr>
          <w:lang w:val="id_ID" w:bidi="id_ID"/>
        </w:rPr>
      </w:r>
      <w:r>
        <w:rPr>
          <w:lang w:val="id_ID" w:bidi="id_ID"/>
        </w:rPr>
        <w:t xml:space="preserve">Yesus mengatakan bahwa para </w:t>
      </w:r>
      <w:r>
        <w:rPr>
          <w:b/>
          <w:lang w:val="id_ID" w:bidi="id_ID"/>
        </w:rPr>
        <w:t>nabi</w:t>
      </w:r>
      <w:r>
        <w:rPr>
          <w:lang w:val="id_ID" w:bidi="id_ID"/>
        </w:rPr>
        <w:t xml:space="preserve"> dan </w:t>
      </w:r>
      <w:r>
        <w:rPr>
          <w:b/>
          <w:lang w:val="id_ID" w:bidi="id_ID"/>
        </w:rPr>
        <w:t>kitab Taurat</w:t>
      </w:r>
      <w:r>
        <w:rPr>
          <w:lang w:val="id_ID" w:bidi="id_ID"/>
        </w:rPr>
        <w:t xml:space="preserve"> berbicara tentang kedatangan Juruselamat yang dijanjikan. Para nabi merujuk pada tulisan-tulisan para nabi Yahudi, dan kitab Taurat merujuk pada hukum tertulis yang Allah berikan kepada Musa untuk umat-Nya. Gunakan kata-kata yang sama untuk nabi-nabi dan kitab Taurat seperti yang Anda gunakan pada perikop-perikop sebelumnya, dan ingatlah bahwa </w:t>
      </w:r>
      <w:r>
        <w:rPr>
          <w:lang w:val="id_ID" w:bidi="id_ID"/>
        </w:rPr>
        <w:t>nabi-nabi</w:t>
      </w:r>
      <w:r>
        <w:rPr>
          <w:lang w:val="id_ID" w:bidi="id_ID"/>
        </w:rPr>
        <w:t xml:space="preserve"> dan </w:t>
      </w:r>
      <w:r>
        <w:rPr>
          <w:lang w:val="id_ID" w:bidi="id_ID"/>
        </w:rPr>
        <w:t>kitab Taurat</w:t>
      </w:r>
      <w:r>
        <w:rPr>
          <w:lang w:val="id_ID" w:bidi="id_ID"/>
        </w:rPr>
        <w:t xml:space="preserve"> terdapat di Daftar Kata Utama.</w:t>
      </w:r>
    </w:p>
    <w:p>
      <w:pPr/>
      <w:r>
        <w:rPr>
          <w:lang w:val="id_ID" w:bidi="id_ID"/>
        </w:rPr>
      </w:r>
      <w:r>
        <w:rPr>
          <w:lang w:val="id_ID" w:bidi="id_ID"/>
        </w:rPr>
        <w:t xml:space="preserve">Yesus membandingkan </w:t>
      </w:r>
      <w:r>
        <w:rPr>
          <w:b/>
          <w:lang w:val="id_ID" w:bidi="id_ID"/>
        </w:rPr>
        <w:t>angkatan</w:t>
      </w:r>
      <w:r>
        <w:rPr>
          <w:lang w:val="id_ID" w:bidi="id_ID"/>
        </w:rPr>
        <w:t xml:space="preserve"> ini, atau orang-orang yang hidup pada zaman-Nya, dengan anak-anak yang duduk di </w:t>
      </w:r>
      <w:r>
        <w:rPr>
          <w:b/>
          <w:lang w:val="id_ID" w:bidi="id_ID"/>
        </w:rPr>
        <w:t>pasar</w:t>
      </w:r>
      <w:r>
        <w:rPr>
          <w:lang w:val="id_ID" w:bidi="id_ID"/>
        </w:rPr>
        <w:t xml:space="preserve"> yang berseru kepada teman-teman mereka.</w:t>
      </w:r>
    </w:p>
    <w:p>
      <w:pPr/>
      <w:r>
        <w:rPr>
          <w:lang w:val="id_ID" w:bidi="id_ID"/>
        </w:rPr>
      </w:r>
      <w:r>
        <w:rPr>
          <w:lang w:val="id_ID" w:bidi="id_ID"/>
        </w:rPr>
        <w:t xml:space="preserve">Gunakan kata yang sama untuk </w:t>
      </w:r>
      <w:r>
        <w:rPr>
          <w:b/>
          <w:lang w:val="id_ID" w:bidi="id_ID"/>
        </w:rPr>
        <w:t>angkatan</w:t>
      </w:r>
      <w:r>
        <w:rPr>
          <w:lang w:val="id_ID" w:bidi="id_ID"/>
        </w:rPr>
        <w:t xml:space="preserve"> seperti yang Anda gunakan dalam perikop-perikop sebelumnya. Lihat Daftar Kata Utama untuk definisi yang lebih lengkap tentang </w:t>
      </w:r>
      <w:r>
        <w:rPr>
          <w:lang w:val="id_ID" w:bidi="id_ID"/>
        </w:rPr>
        <w:t>angkatan</w:t>
      </w:r>
      <w:r>
        <w:rPr>
          <w:lang w:val="id_ID" w:bidi="id_ID"/>
        </w:rPr>
        <w:t xml:space="preserve">. </w:t>
      </w:r>
    </w:p>
    <w:p>
      <w:pPr/>
      <w:r>
        <w:rPr>
          <w:lang w:val="id_ID" w:bidi="id_ID"/>
        </w:rPr>
      </w:r>
      <w:r>
        <w:rPr>
          <w:lang w:val="id_ID" w:bidi="id_ID"/>
        </w:rPr>
        <w:t xml:space="preserve">Sebuah </w:t>
      </w:r>
      <w:r>
        <w:rPr>
          <w:b/>
          <w:lang w:val="id_ID" w:bidi="id_ID"/>
        </w:rPr>
        <w:t>pasar</w:t>
      </w:r>
      <w:r>
        <w:rPr>
          <w:lang w:val="id_ID" w:bidi="id_ID"/>
        </w:rPr>
        <w:t xml:space="preserve"> adalah tempat umum, atau alun-alun desa.</w:t>
      </w:r>
    </w:p>
    <w:p>
      <w:pPr/>
      <w:r>
        <w:rPr>
          <w:lang w:val="id_ID" w:bidi="id_ID"/>
        </w:rPr>
      </w:r>
      <w:r>
        <w:rPr>
          <w:lang w:val="id_ID" w:bidi="id_ID"/>
        </w:rPr>
        <w:t xml:space="preserve">Orang-orang Yahudi memainkan musik dengan </w:t>
      </w:r>
      <w:r>
        <w:rPr>
          <w:b/>
          <w:lang w:val="id_ID" w:bidi="id_ID"/>
        </w:rPr>
        <w:t>seruling</w:t>
      </w:r>
      <w:r>
        <w:rPr>
          <w:lang w:val="id_ID" w:bidi="id_ID"/>
        </w:rPr>
        <w:t xml:space="preserve"> pada pesta-pesta dan acara bahagia lainnya agar orang-orang menari. Seruling adalah alat musik. Ini adalah tabung yang tertutup di salah satu ujungnya dengan lubang-lubang di sepanjang sisinya. Orang-orang meniup ke dalam ujung seruling untuk membuat musik.</w:t>
      </w:r>
    </w:p>
    <w:p>
      <w:pPr/>
      <w:r>
        <w:rPr>
          <w:lang w:val="id_ID" w:bidi="id_ID"/>
        </w:rPr>
      </w:r>
      <w:r>
        <w:rPr>
          <w:b/>
          <w:lang w:val="id_ID" w:bidi="id_ID"/>
        </w:rPr>
        <w:t>Ratapan</w:t>
      </w:r>
      <w:r>
        <w:rPr>
          <w:lang w:val="id_ID" w:bidi="id_ID"/>
        </w:rPr>
        <w:t xml:space="preserve"> adalah kidung duka yang biasanya dimainkan saat pemakaman atau penguburan.</w:t>
      </w:r>
    </w:p>
    <w:p>
      <w:pPr/>
      <w:r>
        <w:rPr>
          <w:lang w:val="id_ID" w:bidi="id_ID"/>
        </w:rPr>
      </w:r>
      <w:r>
        <w:rPr>
          <w:lang w:val="id_ID" w:bidi="id_ID"/>
        </w:rPr>
        <w:t xml:space="preserve">Orang-orang menolak Yohanes Pembaptis dan mengatakan bahwa ia kerasukan </w:t>
      </w:r>
      <w:r>
        <w:rPr>
          <w:b/>
          <w:lang w:val="id_ID" w:bidi="id_ID"/>
        </w:rPr>
        <w:t>setan</w:t>
      </w:r>
      <w:r>
        <w:rPr>
          <w:lang w:val="id_ID" w:bidi="id_ID"/>
        </w:rPr>
        <w:t xml:space="preserve">. Ini menunjukkan mereka percaya bahwa setan, atau </w:t>
      </w:r>
      <w:r>
        <w:rPr>
          <w:lang w:val="id_ID" w:bidi="id_ID"/>
        </w:rPr>
        <w:t>roh jahat</w:t>
      </w:r>
      <w:r>
        <w:rPr>
          <w:lang w:val="id_ID" w:bidi="id_ID"/>
        </w:rPr>
        <w:t xml:space="preserve">, mengendalikan tindakan-tindakan Yohanes. Setan adalah makhluk rohani yang telah memberontak terhadap Allah. Gunakan kata yang sama untuk setan seperti yang Anda gunakan dalam perikop-perikop sebelumnya. Lihat Daftar Kata Utama untuk definisi yang lebih lengkap tentang </w:t>
      </w:r>
      <w:r>
        <w:rPr>
          <w:lang w:val="id_ID" w:bidi="id_ID"/>
        </w:rPr>
        <w:t>setan</w:t>
      </w:r>
      <w:r>
        <w:rPr>
          <w:lang w:val="id_ID" w:bidi="id_ID"/>
        </w:rPr>
        <w:t>.</w:t>
      </w:r>
    </w:p>
    <w:p>
      <w:pPr/>
      <w:r>
        <w:rPr>
          <w:lang w:val="id_ID" w:bidi="id_ID"/>
        </w:rPr>
      </w:r>
      <w:r>
        <w:rPr>
          <w:lang w:val="id_ID" w:bidi="id_ID"/>
        </w:rPr>
        <w:t xml:space="preserve">Orang-orang juga menolak Yesus. Yesus menyebut diri-Nya sebagai </w:t>
      </w:r>
      <w:r>
        <w:rPr>
          <w:b/>
          <w:lang w:val="id_ID" w:bidi="id_ID"/>
        </w:rPr>
        <w:t>Anak Manusia</w:t>
      </w:r>
      <w:r>
        <w:rPr>
          <w:lang w:val="id_ID" w:bidi="id_ID"/>
        </w:rPr>
        <w:t xml:space="preserve">. Anak Manusia, dalam Alkitab, adalah orang yang Allah beri segala otoritas dan kuasa. Anak Manusia adalah gelar lain untuk Juruselamat yang dijanjikan. Gunakan kata yang sama untuk Anak Manusia seperti yang telah Anda gunakan pada bagian-bagian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 xml:space="preserve">Yesus ditolak karena Ia berteman dengan </w:t>
      </w:r>
      <w:r>
        <w:rPr>
          <w:b/>
          <w:lang w:val="id_ID" w:bidi="id_ID"/>
        </w:rPr>
        <w:t>para pemungut cukai</w:t>
      </w:r>
      <w:r>
        <w:rPr>
          <w:lang w:val="id_ID" w:bidi="id_ID"/>
        </w:rPr>
        <w:t xml:space="preserve"> dan </w:t>
      </w:r>
      <w:r>
        <w:rPr>
          <w:b/>
          <w:lang w:val="id_ID" w:bidi="id_ID"/>
        </w:rPr>
        <w:t>orang-orang berdosa</w:t>
      </w:r>
      <w:r>
        <w:rPr>
          <w:lang w:val="id_ID" w:bidi="id_ID"/>
        </w:rPr>
        <w:t>.</w:t>
      </w:r>
    </w:p>
    <w:p>
      <w:pPr/>
      <w:r>
        <w:rPr>
          <w:lang w:val="id_ID" w:bidi="id_ID"/>
        </w:rPr>
      </w:r>
      <w:r>
        <w:rPr>
          <w:b/>
          <w:lang w:val="id_ID" w:bidi="id_ID"/>
        </w:rPr>
        <w:t>Para pemungut cukai</w:t>
      </w:r>
      <w:r>
        <w:rPr>
          <w:lang w:val="id_ID" w:bidi="id_ID"/>
        </w:rPr>
        <w:t xml:space="preserve"> mengumpulkan pajak dari orang-orang Yahudi untuk pemerintah Romawi. Orang-orang Yahudi menganggap para pemungut cukai sebagai pengkhianat terhadap rakyat mereka.</w:t>
      </w:r>
    </w:p>
    <w:p>
      <w:pPr/>
      <w:r>
        <w:rPr>
          <w:lang w:val="id_ID" w:bidi="id_ID"/>
        </w:rPr>
      </w:r>
      <w:r>
        <w:rPr>
          <w:b/>
          <w:lang w:val="id_ID" w:bidi="id_ID"/>
        </w:rPr>
        <w:t>Orang-orang berdosa</w:t>
      </w:r>
      <w:r>
        <w:rPr>
          <w:lang w:val="id_ID" w:bidi="id_ID"/>
        </w:rPr>
        <w:t xml:space="preserve"> merujuk pada orang Yahudi yang tidak bermoral dan juga yang tidak mengikuti hukum-hukum yang ketat dari para pemimpin agama. Gunakan kata yang sama untuk </w:t>
      </w:r>
      <w:r>
        <w:rPr>
          <w:b/>
          <w:lang w:val="id_ID" w:bidi="id_ID"/>
        </w:rPr>
        <w:t>dosa</w:t>
      </w:r>
      <w:r>
        <w:rPr>
          <w:lang w:val="id_ID" w:bidi="id_ID"/>
        </w:rPr>
        <w:t xml:space="preserve"> seperti yang Anda gunakan dalam perikop-perikop sebelumnya. Lihat Daftar Kata Utama untuk definisi yang lebih lengkap tentang </w:t>
      </w:r>
      <w:r>
        <w:rPr>
          <w:lang w:val="id_ID" w:bidi="id_ID"/>
        </w:rPr>
        <w:t>dosa</w:t>
      </w:r>
      <w:r>
        <w:rPr>
          <w:lang w:val="id_ID" w:bidi="id_ID"/>
        </w:rPr>
        <w:t>.</w:t>
      </w:r>
    </w:p>
    <w:p>
      <w:pPr/>
      <w:r>
        <w:rPr>
          <w:lang w:val="id_ID" w:bidi="id_ID"/>
        </w:rPr>
      </w:r>
      <w:r>
        <w:rPr>
          <w:lang w:val="id_ID" w:bidi="id_ID"/>
        </w:rPr>
        <w:t>Yesus membela diri-Nya dan Yohanes dengan satu amsal, atau ucapan bijak. Dia berkata, "</w:t>
      </w:r>
      <w:r>
        <w:rPr>
          <w:b/>
          <w:lang w:val="id_ID" w:bidi="id_ID"/>
        </w:rPr>
        <w:t>Hikmat</w:t>
      </w:r>
      <w:r>
        <w:rPr>
          <w:lang w:val="id_ID" w:bidi="id_ID"/>
        </w:rPr>
        <w:t xml:space="preserve"> dibenarkan oleh perbuatannya." Hikmat adalah kemampuan untuk memahami dan bertindak sesuai dengan pemahaman itu. Gunakan kata yang sama untuk hikmat seperti yang Anda gunakan dalam perikop-perikop sebelumnya. Lihat Daftar Kata Utama untuk definisi yang lebih lengkap tentang </w:t>
      </w:r>
      <w:r>
        <w:rPr>
          <w:lang w:val="id_ID" w:bidi="id_ID"/>
        </w:rPr>
        <w:t>hikmat</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11:20–24</w:t>
      </w:r>
      <w:r>
        <w:rPr>
          <w:lang w:val="id_ID" w:bidi="id_ID"/>
        </w:rPr>
      </w:r>
    </w:p>
    <w:p>
      <w:pPr>
        <w:pStyle w:val="Heading3"/>
      </w:pPr>
      <w:r>
        <w:rPr>
          <w:lang w:val="id_ID" w:bidi="id_ID"/>
        </w:rPr>
        <w:t>Dengar dan Renungkan</w:t>
      </w:r>
    </w:p>
    <w:p>
      <w:pPr/>
      <w:r>
        <w:rPr>
          <w:lang w:val="id_ID" w:bidi="id_ID"/>
        </w:rPr>
      </w:r>
      <w:r>
        <w:rPr>
          <w:lang w:val="id_ID" w:bidi="id_ID"/>
        </w:rPr>
        <w:t>Dengarkan Matius 11:20–24 dan renungkan dalam hati Anda. Dengarlah teks tiga kali (dalam tiga terjemahan yang berbeda, jika memungkinkan). Lalu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perikop sebelumnya, Yesus menegaskan bahwa Ia adalah Juruselamat yang dijanjikan Allah dan bahwa Yohanes adalah utusan besar yang diutus oleh Allah. Dalam kisah nyata ini, Matius mencatat ketidaksetujuan Yesus terhadap orang-orang di kota-kota tertentu yang tidak berbalik dari dosa mereka.</w:t>
      </w:r>
    </w:p>
    <w:p>
      <w:pPr/>
      <w:r>
        <w:rPr>
          <w:lang w:val="id_ID" w:bidi="id_ID"/>
        </w:rPr>
      </w:r>
      <w:r>
        <w:rPr>
          <w:lang w:val="id_ID" w:bidi="id_ID"/>
        </w:rPr>
        <w:t>Yesus mungkin mulai mengatakan hal-hal ini segera setelah perikop sebelumnya. Yesus mulai mengecam atau mengkritik orang-orang di beberapa kota di mana Dia melakukan perbuatan-perbuatan perkasa, atau mujizat yang hanya dapat dilakukan oleh Allah. Orang-orang tidak bertobat, atau berhenti berdosa dan menaati Allah, meskipun mereka melihat mujizat.</w:t>
      </w:r>
    </w:p>
    <w:p>
      <w:pPr/>
      <w:r>
        <w:rPr>
          <w:lang w:val="id_ID" w:bidi="id_ID"/>
        </w:rPr>
      </w:r>
      <w:r>
        <w:rPr>
          <w:lang w:val="id_ID" w:bidi="id_ID"/>
        </w:rPr>
        <w:t>Yesus berkata, "Celakalah engkau" ketika menyapa orang-orang di kota-kota itu. Dalam Alkitab, celakalah adalah kata yang digunakan untuk menunjukkan penghakiman Allah yang akan datang yang tidak dapat dihindari.</w:t>
      </w:r>
    </w:p>
    <w:p>
      <w:pPr/>
      <w:r>
        <w:rPr>
          <w:lang w:val="id_ID" w:bidi="id_ID"/>
        </w:rPr>
      </w:r>
      <w:r>
        <w:rPr>
          <w:lang w:val="id_ID" w:bidi="id_ID"/>
        </w:rPr>
        <w:t xml:space="preserve">Tunjukkan peta yang mencakup </w:t>
      </w:r>
      <w:r>
        <w:rPr>
          <w:lang w:val="id_ID" w:bidi="id_ID"/>
        </w:rPr>
        <w:t xml:space="preserve">Khorazim dan Betsaida </w:t>
      </w:r>
      <w:r>
        <w:rPr>
          <w:lang w:val="id_ID" w:bidi="id_ID"/>
        </w:rPr>
        <w:t>.</w:t>
      </w:r>
    </w:p>
    <w:p>
      <w:pPr/>
      <w:r>
        <w:rPr>
          <w:lang w:val="id_ID" w:bidi="id_ID"/>
        </w:rPr>
      </w:r>
      <w:r>
        <w:rPr>
          <w:lang w:val="id_ID" w:bidi="id_ID"/>
        </w:rPr>
        <w:t>Diskusikan peringatan-peringatan dalam budaya Anda. Kata-kata apa saja yang digunakan untuk memperingatkan orang lain tentang bahaya? Tindakan-tindakan apa saja yang mungkin menghasilkan peringatan seperti itu?</w:t>
      </w:r>
    </w:p>
    <w:p>
      <w:pPr/>
      <w:r>
        <w:rPr>
          <w:lang w:val="id_ID" w:bidi="id_ID"/>
        </w:rPr>
      </w:r>
      <w:r>
        <w:rPr>
          <w:lang w:val="id_ID" w:bidi="id_ID"/>
        </w:rPr>
        <w:t>Baik Khorazim maupun Betsaida adalah kota-kota tempat orang Yahudi tinggal di Galilea utara. Baik Khorazim maupun Betsaida mengalami mujizat Yesus. Jadi, Yesus mengatakan kepada mereka bahwa orang-orang di Tirus dan Sidon pasti sudah bertobat dalam kain kabung dan abu jika mereka telah menyaksikan mujizat-Nya. Yesus merujuk pada sesuatu yang tidak terjadi agar Ia dapat membuktikan suatu hal.</w:t>
      </w:r>
    </w:p>
    <w:p>
      <w:pPr/>
      <w:r>
        <w:rPr>
          <w:lang w:val="id_ID" w:bidi="id_ID"/>
        </w:rPr>
      </w:r>
      <w:r>
        <w:rPr>
          <w:lang w:val="id_ID" w:bidi="id_ID"/>
        </w:rPr>
        <w:t>Tirus dan Sidon adalah kota-kota di sepanjang pantai Mediterania tempat orang-orang non-Yahudi tinggal. Sidon berada sekitar 40 kilometer di sebelah selatan Tirus. Orang-orang Yahudi pasti sudah tahu tentang ketidaktaatan Tirus dan Sidon. Allah menghukum Tirus dan Sidon karena ketidaktaatan mereka ratusan tahun sebelumnya. Pada saat Yesus mengucapkan kata-kata ini, Tirus dan Sidon masih merupakan kota-kota. Tetapi mereka telah mengalami banyak kesulitan dan perang. Jadi, Tirus dan Sidon tidak lagi kuat dan berkuasa.</w:t>
      </w:r>
    </w:p>
    <w:p>
      <w:pPr/>
      <w:r>
        <w:rPr>
          <w:lang w:val="id_ID" w:bidi="id_ID"/>
        </w:rPr>
      </w:r>
      <w:r>
        <w:rPr>
          <w:lang w:val="id_ID" w:bidi="id_ID"/>
        </w:rPr>
        <w:t xml:space="preserve">Tunjukkan peta </w:t>
      </w:r>
      <w:r>
        <w:rPr>
          <w:lang w:val="id_ID" w:bidi="id_ID"/>
        </w:rPr>
        <w:t>Asyur pada zaman Yesus yang mencakup Tirus dan Sidon</w:t>
      </w:r>
      <w:r>
        <w:rPr>
          <w:lang w:val="id_ID" w:bidi="id_ID"/>
        </w:rPr>
        <w:t>.</w:t>
      </w:r>
    </w:p>
    <w:p>
      <w:pPr/>
      <w:r>
        <w:rPr>
          <w:lang w:val="id_ID" w:bidi="id_ID"/>
        </w:rPr>
      </w:r>
      <w:r>
        <w:rPr>
          <w:lang w:val="id_ID" w:bidi="id_ID"/>
        </w:rPr>
        <w:t>Orang-orang biasanya menunjukkan pertobatan mereka dengan mengenakan kain kabung, kain kasar yang tidak nyaman yang terbuat dari bulu binatang. Dan mereka akan duduk dalam abu, atau menaruh abu di atas kepala mereka. Ketika seseorang bertobat, mereka sedih, atau merasa menyesal atas dosa mereka.</w:t>
      </w:r>
    </w:p>
    <w:p>
      <w:pPr/>
      <w:r>
        <w:rPr>
          <w:lang w:val="id_ID" w:bidi="id_ID"/>
        </w:rPr>
      </w:r>
      <w:r>
        <w:rPr>
          <w:lang w:val="id_ID" w:bidi="id_ID"/>
        </w:rPr>
        <w:t xml:space="preserve">Tunjukkan foto </w:t>
      </w:r>
      <w:r>
        <w:rPr>
          <w:lang w:val="id_ID" w:bidi="id_ID"/>
        </w:rPr>
        <w:t>kain kabung</w:t>
      </w:r>
      <w:r>
        <w:rPr>
          <w:lang w:val="id_ID" w:bidi="id_ID"/>
        </w:rPr>
        <w:t>. Diskusikan cara-cara orang-orang dalam budaya Anda mengungkapkan kesedihan dan penyesalan.</w:t>
      </w:r>
    </w:p>
    <w:p>
      <w:pPr/>
      <w:r>
        <w:rPr>
          <w:lang w:val="id_ID" w:bidi="id_ID"/>
        </w:rPr>
      </w:r>
      <w:r>
        <w:rPr>
          <w:lang w:val="id_ID" w:bidi="id_ID"/>
        </w:rPr>
        <w:t>Yesus berkata, "Tetapi Aku berkata kepadamu," untuk menunjukkan pentingnya apa yang akan Ia katakan. Yesus berkata, "Pada hari penghakiman, tanggungan Tirus dan Sidon akan lebih ringan pada tanggunganmu." Dia membandingkan penderitaan orang-orang non-Yahudi di Tirus dan Sidon dengan penderitaan orang-orang Yahudi di Khorazim dan Betsaida. Hari Penghakiman adalah ketika Allah akan menghakimi semua orang untuk hal-hal yang mereka katakan dan lakukan di bumi. Pada hari penghakiman, Allah akan menghukum orang-orang Tirus dan Sidon dengan lebih ringan daripada Dia akan menghukum orang-orang di Khorazim dan Betsaida. Perbandingan ini menyiratkan bahwa orang-orang non-Yahudi lebih mungkin bertobat dan percaya kepada-Nya daripada orang-orang Yahudi. Yesus ingin orang-orang di Khorazim dan Betsaida bertobat dan mulai percaya kepada-Nya.</w:t>
      </w:r>
    </w:p>
    <w:p>
      <w:pPr/>
      <w:r>
        <w:rPr>
          <w:lang w:val="id_ID" w:bidi="id_ID"/>
        </w:rPr>
      </w:r>
      <w:r>
        <w:rPr>
          <w:lang w:val="id_ID" w:bidi="id_ID"/>
        </w:rPr>
        <w:t>Ketika Yesus selesai berbicara kepada Khorazim dan Betsaida, Ia berbicara kepada Kapernaum. Yesus pernah tinggal di kota Kapernaum, di dekat Danau Galilea, ketika Ia mengajar dan menyembuhkan di wilayah itu. Dia berkata kepada orang-orang di sana, "Apakah engkau akan dinaikkan sampai ke langit?" Seseorang yang ditinggikan berarti dihormati atau mereka memiliki status yang tinggi. Jawaban tersirat atas pertanyaan ini adalah "Tidak." Inilah sebabnya Yesus berkata, "Engkau akan diturunkan sampai ke dunia orang mati (Hades atau Neraka)." Ini menunjukkan bahwa mereka akan dilemparkan dengan paksa ke tempat di mana orang-orang yang tidak percaya pergi untuk dihukum. Yesus kembali merujuk pada sesuatu yang tidak terjadi. Dia mengatakan kepada mereka bahwa orang-orang Sodom pasti sudah bertobat jika mereka menyaksikan mujizat-Nya. Sodom adalah sebuah kota tempat orang-orang bukan Yahudi tinggal. Sodom terkenal karena kejahatan dan kebejatan mereka. Allah sepenuhnya menghancurkan Sodom ratusan tahun sebelumnya dengan api dan batu-batu besar dari langit.</w:t>
      </w:r>
    </w:p>
    <w:p>
      <w:pPr/>
      <w:r>
        <w:rPr>
          <w:lang w:val="id_ID" w:bidi="id_ID"/>
        </w:rPr>
      </w:r>
      <w:r>
        <w:rPr>
          <w:lang w:val="id_ID" w:bidi="id_ID"/>
        </w:rPr>
        <w:t xml:space="preserve">Tunjukkan peta </w:t>
      </w:r>
      <w:r>
        <w:rPr>
          <w:lang w:val="id_ID" w:bidi="id_ID"/>
        </w:rPr>
        <w:t>Israel yang mencakup Yordania untuk menunjukkan di mana Sodom berada</w:t>
      </w:r>
      <w:r>
        <w:rPr>
          <w:lang w:val="id_ID" w:bidi="id_ID"/>
        </w:rPr>
        <w:t>.</w:t>
      </w:r>
    </w:p>
    <w:p>
      <w:pPr/>
      <w:r>
        <w:rPr>
          <w:lang w:val="id_ID" w:bidi="id_ID"/>
        </w:rPr>
      </w:r>
      <w:r>
        <w:rPr>
          <w:lang w:val="id_ID" w:bidi="id_ID"/>
        </w:rPr>
        <w:t>Yesus membandingkan penderitaan orang-orang non-Yahudi di Sodom dengan penderitaan orang-orang Yahudi di Kapernaum. Pada hari penghakiman, Allah akan menghukum orang-orang Sodom dengan lebih ringan daripada orang-orang di Kapernaum.</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mulai berbicara kepada orang-orang di kota-kota yang tidak berbalik dari dosa mereka meskipun mereka telah melihat Yesus melakukan mujizat dan mendengar-Nya mengajar. Yesus berbicara kepada orang-orang di Khorazim dan Betsaida.</w:t>
      </w:r>
    </w:p>
    <w:p>
      <w:pPr/>
      <w:r>
        <w:rPr>
          <w:lang w:val="id_ID" w:bidi="id_ID"/>
        </w:rPr>
      </w:r>
      <w:r>
        <w:rPr>
          <w:b/>
          <w:lang w:val="id_ID" w:bidi="id_ID"/>
        </w:rPr>
        <w:t>Adegan kedua:</w:t>
      </w:r>
      <w:r>
        <w:rPr>
          <w:lang w:val="id_ID" w:bidi="id_ID"/>
        </w:rPr>
        <w:t xml:space="preserve"> Yesus berbicara kepada orang-orang di Kapernaum.</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Khorazim dan Betsaida</w:t>
      </w:r>
    </w:p>
    <w:p>
      <w:pPr>
        <w:pStyle w:val="ListBullet"/>
        <w:spacing w:line="240" w:lineRule="auto"/>
        <w:ind w:left="720"/>
      </w:pPr>
      <w:r>
        <w:rPr>
          <w:lang w:val="id_ID" w:bidi="id_ID"/>
        </w:rPr>
      </w:r>
      <w:r>
        <w:rPr>
          <w:lang w:val="id_ID" w:bidi="id_ID"/>
        </w:rPr>
        <w:t>Orang-orang di Tirus dan Sidon</w:t>
      </w:r>
    </w:p>
    <w:p>
      <w:pPr>
        <w:pStyle w:val="ListBullet"/>
        <w:spacing w:line="240" w:lineRule="auto"/>
        <w:ind w:left="720"/>
      </w:pPr>
      <w:r>
        <w:rPr>
          <w:lang w:val="id_ID" w:bidi="id_ID"/>
        </w:rPr>
      </w:r>
      <w:r>
        <w:rPr>
          <w:lang w:val="id_ID" w:bidi="id_ID"/>
        </w:rPr>
        <w:t>Orang-orang di Kapernaum</w:t>
      </w:r>
    </w:p>
    <w:p>
      <w:pPr>
        <w:pStyle w:val="ListBullet"/>
        <w:spacing w:line="240" w:lineRule="auto"/>
        <w:ind w:left="720"/>
      </w:pPr>
      <w:r>
        <w:rPr>
          <w:lang w:val="id_ID" w:bidi="id_ID"/>
        </w:rPr>
      </w:r>
      <w:r>
        <w:rPr>
          <w:lang w:val="id_ID" w:bidi="id_ID"/>
        </w:rPr>
        <w:t>Orang-orang di Sodom</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Yesus mungkin mulai mengatakan hal-hal ini segera setelah perikop sebelumnya. Yesus mulai berbicara tentang pokok yang baru dalam kisah ini. Penting untuk diingat bahwa Yesus berbicara kepada orang-orang di kota-kota itu karena mereka tidak berbalik dari dosa mereka dan mulai menaati Allah. Ingatlah bahwa perbuatan-perbuatan perkasa adalah mujizat, atau tindakan-tindakan Allah yang berkuasa, yang Yesus lakukan.</w:t>
      </w:r>
    </w:p>
    <w:p>
      <w:pPr/>
      <w:r>
        <w:rPr>
          <w:lang w:val="id_ID" w:bidi="id_ID"/>
        </w:rPr>
      </w:r>
      <w:r>
        <w:rPr>
          <w:lang w:val="id_ID" w:bidi="id_ID"/>
        </w:rPr>
        <w:t>Penting untuk diingat bahwa Yesus menggunakan kata "celakalah" untuk menunjukkan penghakiman Allah yang akan datang atas orang-orang di kota-kota ini. Ingatlah bahwa Tirus dan Sidon adalah kota-kota non-Yahudi yang dihukum Allah ratusan tahun sebelumnya karena dosa mereka. Penting untuk diingat bahwa Yesus mengatakan orang-orang di Tirus dan Sidon pasti sudah bertobat dalam kain kabung dan abu jika mereka melihat mujizat.</w:t>
      </w:r>
    </w:p>
    <w:p>
      <w:pPr/>
      <w:r>
        <w:rPr>
          <w:lang w:val="id_ID" w:bidi="id_ID"/>
        </w:rPr>
      </w:r>
      <w:r>
        <w:rPr>
          <w:lang w:val="id_ID" w:bidi="id_ID"/>
        </w:rPr>
        <w:t xml:space="preserve">Ingatlah bahwa Yesus berkata, "Tetapi Aku berkata kepadamu," untuk menunjukkan pentingnya apa yang akan Ia katakan. </w:t>
      </w:r>
    </w:p>
    <w:p>
      <w:pPr/>
      <w:r>
        <w:rPr>
          <w:lang w:val="id_ID" w:bidi="id_ID"/>
        </w:rPr>
      </w:r>
      <w:r>
        <w:rPr>
          <w:lang w:val="id_ID" w:bidi="id_ID"/>
        </w:rPr>
        <w:t>Penting untuk diingat bahwa Kapernaum adalah kota tempat Yesus melakukan sebagian besar pelayanan-Nya. Yesus bertanya kepada Kapernaum, "Apakah engkau akan dinaikkan sampai ke langit?" Yesus tidak mengajukan pertanyaan tersebut untuk menerima jawaban. Yesus sedang menegaskan suatu hal tentang orang-orang itu. Yesus mengatakan orang-orang di Kapernaum akan diturunkan ke dunia orang mati (Hades, atau neraka).</w:t>
      </w:r>
    </w:p>
    <w:p>
      <w:pPr/>
      <w:r>
        <w:rPr>
          <w:lang w:val="id_ID" w:bidi="id_ID"/>
        </w:rPr>
      </w:r>
      <w:r>
        <w:rPr>
          <w:lang w:val="id_ID" w:bidi="id_ID"/>
        </w:rPr>
        <w:t>Penting untuk diingat bahwa Sodom adalah sebuah kota yang dikenal karena perbuatan jahat mereka. Ingatlah bahwa Allah menghukum Sodom ratusan tahun sebelumnya. Ingatlah bahwa Yesus mengatakan orang-orang di Sodom pasti sudah bertobat jika mereka melihat mujizat.</w:t>
      </w:r>
    </w:p>
    <w:p>
      <w:pPr/>
      <w:r>
        <w:rPr>
          <w:lang w:val="id_ID" w:bidi="id_ID"/>
        </w:rPr>
      </w:r>
      <w:r>
        <w:rPr>
          <w:lang w:val="id_ID" w:bidi="id_ID"/>
        </w:rPr>
        <w:t>Yesus mengucapkan kata-kata "tetapi Aku berkata kepadamu" dua kali dalam kisah ini. Dia melakukan ini untuk menjelaskan betapa kerasnya hukuman yang akan dijatuhkan kepada kota-kota ini.</w:t>
      </w:r>
      <w:r>
        <w:rPr>
          <w:lang w:val="id_ID" w:bidi="id_ID"/>
        </w:rPr>
      </w:r>
    </w:p>
    <w:p>
      <w:pPr>
        <w:pStyle w:val="Heading3"/>
      </w:pPr>
      <w:r>
        <w:rPr>
          <w:lang w:val="id_ID" w:bidi="id_ID"/>
        </w:rPr>
        <w:t>Memperagakan Bacaan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Khorazim dan Betsaida</w:t>
      </w:r>
    </w:p>
    <w:p>
      <w:pPr>
        <w:pStyle w:val="ListBullet"/>
        <w:spacing w:line="240" w:lineRule="auto"/>
        <w:ind w:left="720"/>
      </w:pPr>
      <w:r>
        <w:rPr>
          <w:lang w:val="id_ID" w:bidi="id_ID"/>
        </w:rPr>
      </w:r>
      <w:r>
        <w:rPr>
          <w:lang w:val="id_ID" w:bidi="id_ID"/>
        </w:rPr>
        <w:t>Orang-orang di Tirus dan Sidon</w:t>
      </w:r>
    </w:p>
    <w:p>
      <w:pPr>
        <w:pStyle w:val="ListBullet"/>
        <w:spacing w:line="240" w:lineRule="auto"/>
        <w:ind w:left="720"/>
      </w:pPr>
      <w:r>
        <w:rPr>
          <w:lang w:val="id_ID" w:bidi="id_ID"/>
        </w:rPr>
      </w:r>
      <w:r>
        <w:rPr>
          <w:lang w:val="id_ID" w:bidi="id_ID"/>
        </w:rPr>
        <w:t>Orang-orang di Kapernaum</w:t>
      </w:r>
    </w:p>
    <w:p>
      <w:pPr>
        <w:pStyle w:val="ListBullet"/>
        <w:spacing w:line="240" w:lineRule="auto"/>
        <w:ind w:left="720"/>
      </w:pPr>
      <w:r>
        <w:rPr>
          <w:lang w:val="id_ID" w:bidi="id_ID"/>
        </w:rPr>
      </w:r>
      <w:r>
        <w:rPr>
          <w:lang w:val="id_ID" w:bidi="id_ID"/>
        </w:rPr>
        <w:t>Orang-orang di Sodom</w:t>
      </w:r>
    </w:p>
    <w:p>
      <w:pPr/>
      <w:r>
        <w:rPr>
          <w:lang w:val="id_ID" w:bidi="id_ID"/>
        </w:rPr>
      </w:r>
      <w:r>
        <w:rPr>
          <w:lang w:val="id_ID" w:bidi="id_ID"/>
        </w:rPr>
        <w:t>Mintalah tim untuk memerankan kisah tersebut sebanyak dua kali. Mereka harus memerankannya ke dalam bahasa sasaran terjemahan mereka. Pertama, minta tim memerankan kisah itu tanpa berhenti. Pada saat tim memerankan kisah itu untuk kedua kalinya,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cuplikan tersebut yang harus diperagakan dan tidak boleh dilewati. Bantu tim untuk mengingat bagian-bagian dari kisah tersebut.</w:t>
      </w:r>
    </w:p>
    <w:p>
      <w:pPr/>
      <w:r>
        <w:rPr>
          <w:lang w:val="id_ID" w:bidi="id_ID"/>
        </w:rPr>
      </w:r>
      <w:r>
        <w:rPr>
          <w:lang w:val="id_ID" w:bidi="id_ID"/>
        </w:rPr>
        <w:t>Yesus mulai berbicara kepada orang-orang di kota-kota yang tidak berbalik dari dosa mereka meskipun mereka telah melihat Yesus melakukan mujizat dan mendengar-Nya mengajar.</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berbicara kepada orang-orang di Khorazim dan Betsaida. Dia berkata, "Celakalah engkau, Khorazim! Celakalah engkau, Betsaida! Karena jika di Tirus dan Sidon terjadi perbuatan-perbuatan perkasa (mujizat-mujizat) yang telah terjadi di tengah-tengah kamu, sudah lama mereka bertobat dan berkabung."</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di Khorazim dan Betsaida, "Bagaimana perasaan kalian?" Anda mungkin mendengar hal-hal seperti: </w:t>
      </w:r>
    </w:p>
    <w:p>
      <w:pPr>
        <w:pStyle w:val="ListBullet"/>
        <w:spacing w:line="240" w:lineRule="auto"/>
        <w:ind w:left="720"/>
      </w:pPr>
      <w:r>
        <w:rPr>
          <w:lang w:val="id_ID" w:bidi="id_ID"/>
        </w:rPr>
      </w:r>
      <w:r>
        <w:rPr>
          <w:lang w:val="id_ID" w:bidi="id_ID"/>
        </w:rPr>
        <w:t xml:space="preserve">Tanyakan kepada para aktor yang memerankan orang-orang di Tirus dan Sidon,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"Tetapi Aku berkata kepadamu: Pada hari penghakiman, tanggungan Tirus dan Sidon akan lebih ringan daripada tanggunganmu."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di Khorazim dan Betsaida,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berbicara kepada orang-orang di Kapernaum. Dia berkata kepada mereka, "Engkau tidak akan dihormati di surga. Engkau akan diturunkan sampai ke dunia orang mati (Hades). Karena jika di Sodom terjadi perbuatan-perbuatan perkasa (mujizat-mujizat) yang telah terjadi di tengah-tengah kamu, kota itu tentu masih berdiri sampai hari ini."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di Kapernaum,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berkata, "Tetapi Aku berkata kepadamu: Pada hari penghakiman, tanggungan negeri Sodom akan lebih ringan dari pada tanggunganmu."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di Kapernaum,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mulai </w:t>
      </w:r>
      <w:r>
        <w:rPr>
          <w:b/>
          <w:lang w:val="id_ID" w:bidi="id_ID"/>
        </w:rPr>
        <w:t>mengecam</w:t>
      </w:r>
      <w:r>
        <w:rPr>
          <w:lang w:val="id_ID" w:bidi="id_ID"/>
        </w:rPr>
        <w:t xml:space="preserve"> orang-orang di beberapa kota di mana Dia melakukan </w:t>
      </w:r>
      <w:r>
        <w:rPr>
          <w:b/>
          <w:lang w:val="id_ID" w:bidi="id_ID"/>
        </w:rPr>
        <w:t>perbuatan-perbuatan perkasa</w:t>
      </w:r>
      <w:r>
        <w:rPr>
          <w:lang w:val="id_ID" w:bidi="id_ID"/>
        </w:rPr>
        <w:t>.</w:t>
      </w:r>
    </w:p>
    <w:p>
      <w:pPr/>
      <w:r>
        <w:rPr>
          <w:lang w:val="id_ID" w:bidi="id_ID"/>
        </w:rPr>
      </w:r>
      <w:r>
        <w:rPr>
          <w:lang w:val="id_ID" w:bidi="id_ID"/>
        </w:rPr>
        <w:t xml:space="preserve">Dalam hal ini, </w:t>
      </w:r>
      <w:r>
        <w:rPr>
          <w:b/>
          <w:lang w:val="id_ID" w:bidi="id_ID"/>
        </w:rPr>
        <w:t>mengecam</w:t>
      </w:r>
      <w:r>
        <w:rPr>
          <w:lang w:val="id_ID" w:bidi="id_ID"/>
        </w:rPr>
        <w:t xml:space="preserve"> berarti mengatakan bahwa seseorang telah melakukan sesuatu yang salah atau yang jahat.</w:t>
      </w:r>
    </w:p>
    <w:p>
      <w:pPr/>
      <w:r>
        <w:rPr>
          <w:lang w:val="id_ID" w:bidi="id_ID"/>
        </w:rPr>
      </w:r>
      <w:r>
        <w:rPr>
          <w:b/>
          <w:lang w:val="id_ID" w:bidi="id_ID"/>
        </w:rPr>
        <w:t>Perbuatan-perbuatan perkasa</w:t>
      </w:r>
      <w:r>
        <w:rPr>
          <w:lang w:val="id_ID" w:bidi="id_ID"/>
        </w:rPr>
        <w:t xml:space="preserve"> merujuk pada </w:t>
      </w:r>
      <w:r>
        <w:rPr>
          <w:b/>
          <w:lang w:val="id_ID" w:bidi="id_ID"/>
        </w:rPr>
        <w:t>mujizat-mujizat</w:t>
      </w:r>
      <w:r>
        <w:rPr>
          <w:lang w:val="id_ID" w:bidi="id_ID"/>
        </w:rPr>
        <w:t xml:space="preserve">yang dilakukan Yesus. Mujizat adalah tindakan penuh kuasa yang hanya dapat dilakukan oleh Allah. Gunakan kata yang sama untuk mujizat seperti yang Anda gunakan dalam perikop-perikop sebelumnya. Lihat Daftar Kata Utama untuk definisi yang lebih lengkap tentang </w:t>
      </w:r>
      <w:r>
        <w:rPr>
          <w:lang w:val="id_ID" w:bidi="id_ID"/>
        </w:rPr>
        <w:t>mujizat</w:t>
      </w:r>
      <w:r>
        <w:rPr>
          <w:lang w:val="id_ID" w:bidi="id_ID"/>
        </w:rPr>
        <w:t>.</w:t>
      </w:r>
    </w:p>
    <w:p>
      <w:pPr/>
      <w:r>
        <w:rPr>
          <w:lang w:val="id_ID" w:bidi="id_ID"/>
        </w:rPr>
      </w:r>
      <w:r>
        <w:rPr>
          <w:lang w:val="id_ID" w:bidi="id_ID"/>
        </w:rPr>
        <w:t xml:space="preserve">Yesus mengecam kota-kota itu karena mereka menolak untuk </w:t>
      </w:r>
      <w:r>
        <w:rPr>
          <w:b/>
          <w:lang w:val="id_ID" w:bidi="id_ID"/>
        </w:rPr>
        <w:t>bertobat</w:t>
      </w:r>
      <w:r>
        <w:rPr>
          <w:lang w:val="id_ID" w:bidi="id_ID"/>
        </w:rPr>
        <w:t xml:space="preserve"> setelah menyaksikan mujizat-mujizat-Nya. Seseorang yang bertobat berpaling dari dosa mereka, atau ketidaktaatan, dan berpaling kepada Allah. Gunakan kata yang sama untuk bertobat seperti yang Anda gunakan dalam perikop-perikop sebelumnya. Lihat Daftar Kata Utama untuk definisi yang lebih lengkap tentang </w:t>
      </w:r>
      <w:r>
        <w:rPr>
          <w:lang w:val="id_ID" w:bidi="id_ID"/>
        </w:rPr>
        <w:t>bertobat</w:t>
      </w:r>
      <w:r>
        <w:rPr>
          <w:lang w:val="id_ID" w:bidi="id_ID"/>
        </w:rPr>
        <w:t>.</w:t>
      </w:r>
    </w:p>
    <w:p>
      <w:pPr/>
      <w:r>
        <w:rPr>
          <w:lang w:val="id_ID" w:bidi="id_ID"/>
        </w:rPr>
      </w:r>
      <w:r>
        <w:rPr>
          <w:b/>
          <w:lang w:val="id_ID" w:bidi="id_ID"/>
        </w:rPr>
        <w:t>Celaka</w:t>
      </w:r>
      <w:r>
        <w:rPr>
          <w:lang w:val="id_ID" w:bidi="id_ID"/>
        </w:rPr>
        <w:t xml:space="preserve"> adalah kata yang digunakan dalam Alkitab untuk memperingatkan tentang penghakiman Allah yang akan datang. Dalam banyak kasus "celaka" menunjukkan bahwa penghakiman itu tidak dapat dicegah atau dihentikan. Ini dapat mencakup keadaan sulit yang sangat berat atau bencana.</w:t>
      </w:r>
    </w:p>
    <w:p>
      <w:pPr/>
      <w:r>
        <w:rPr>
          <w:lang w:val="id_ID" w:bidi="id_ID"/>
        </w:rPr>
      </w:r>
      <w:r>
        <w:rPr>
          <w:b/>
          <w:lang w:val="id_ID" w:bidi="id_ID"/>
        </w:rPr>
        <w:t>Hari Penghakiman</w:t>
      </w:r>
      <w:r>
        <w:rPr>
          <w:lang w:val="id_ID" w:bidi="id_ID"/>
        </w:rPr>
        <w:t xml:space="preserve"> adalah ketika Allah akan menghakimi semua orang untuk hal-hal yang mereka katakan dan lakukan di bumi. Hari Penghakiman terjadi pada akhir dunia.</w:t>
      </w:r>
    </w:p>
    <w:p>
      <w:pPr/>
      <w:r>
        <w:rPr>
          <w:lang w:val="id_ID" w:bidi="id_ID"/>
        </w:rPr>
      </w:r>
      <w:r>
        <w:rPr>
          <w:lang w:val="id_ID" w:bidi="id_ID"/>
        </w:rPr>
        <w:t xml:space="preserve">Yesus mengatakan kepada orang-orang di Kapernaum bahwa mereka akan diturunkan ke dunia orang mati </w:t>
      </w:r>
      <w:r>
        <w:rPr>
          <w:b/>
          <w:lang w:val="id_ID" w:bidi="id_ID"/>
        </w:rPr>
        <w:t>(Hades)</w:t>
      </w:r>
      <w:r>
        <w:rPr>
          <w:lang w:val="id_ID" w:bidi="id_ID"/>
        </w:rPr>
        <w:t xml:space="preserve">, atau </w:t>
      </w:r>
      <w:r>
        <w:rPr>
          <w:b/>
          <w:lang w:val="id_ID" w:bidi="id_ID"/>
        </w:rPr>
        <w:t>neraka</w:t>
      </w:r>
      <w:r>
        <w:rPr>
          <w:lang w:val="id_ID" w:bidi="id_ID"/>
        </w:rPr>
        <w:t xml:space="preserve">. Neraka adalah tempat orang-orang yang tidak percaya pergi untuk dihukum pada akhir dunia. Hades adalah istilah yang lebih umum untuk tempat di mana orang-orang jahat yang mati dihukum. Gunakan kata yang sama untuk neraka seperti yang Anda gunakan dalam perikop-perikop sebelumnya. Baik </w:t>
      </w:r>
      <w:r>
        <w:rPr>
          <w:lang w:val="id_ID" w:bidi="id_ID"/>
        </w:rPr>
        <w:t>Hades</w:t>
      </w:r>
      <w:r>
        <w:rPr>
          <w:lang w:val="id_ID" w:bidi="id_ID"/>
        </w:rPr>
        <w:t xml:space="preserve"> maupun </w:t>
      </w:r>
      <w:r>
        <w:rPr>
          <w:lang w:val="id_ID" w:bidi="id_ID"/>
        </w:rPr>
        <w:t>neraka</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11:25–30</w:t>
      </w:r>
      <w:r>
        <w:rPr>
          <w:lang w:val="id_ID" w:bidi="id_ID"/>
        </w:rPr>
      </w:r>
    </w:p>
    <w:p>
      <w:pPr>
        <w:pStyle w:val="Heading3"/>
      </w:pPr>
      <w:r>
        <w:rPr>
          <w:lang w:val="id_ID" w:bidi="id_ID"/>
        </w:rPr>
        <w:t>Dengar dan Renungkan</w:t>
      </w:r>
    </w:p>
    <w:p>
      <w:pPr/>
      <w:r>
        <w:rPr>
          <w:lang w:val="id_ID" w:bidi="id_ID"/>
        </w:rPr>
      </w:r>
      <w:r>
        <w:rPr>
          <w:lang w:val="id_ID" w:bidi="id_ID"/>
        </w:rPr>
        <w:t>Dengarkan Matius 11:25–30 dan renungkan dalam hati Anda. Dengarkan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pahami?</w:t>
      </w:r>
    </w:p>
    <w:p>
      <w:pPr>
        <w:pStyle w:val="ListBullet"/>
        <w:spacing w:line="240" w:lineRule="auto"/>
        <w:ind w:left="720"/>
      </w:pPr>
      <w:r>
        <w:rPr>
          <w:lang w:val="id_ID" w:bidi="id_ID"/>
        </w:rPr>
      </w:r>
      <w:r>
        <w:rPr>
          <w:lang w:val="id_ID" w:bidi="id_ID"/>
        </w:rPr>
        <w:t>Apa yang kisah ini katakan tentang Allah atau Yesus?</w:t>
      </w:r>
    </w:p>
    <w:p>
      <w:pPr>
        <w:pStyle w:val="ListBullet"/>
        <w:spacing w:line="240" w:lineRule="auto"/>
        <w:ind w:left="720"/>
      </w:pPr>
      <w:r>
        <w:rPr>
          <w:lang w:val="id_ID" w:bidi="id_ID"/>
        </w:rPr>
      </w:r>
      <w:r>
        <w:rPr>
          <w:lang w:val="id_ID" w:bidi="id_ID"/>
        </w:rPr>
        <w:t>Apa yang dikisahkan cerita ini kepada kita tentang sifat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Dalam perikop sebelumnya, Yesus mengumumkan penghakiman yang akan datang kepada orang-orang di kota-kota yang tidak bertobat setelah melihat mujizat-mujizat-Nya. Dalam kisah nyata ini, Matius mencatat doa Yesus kepada Bapa dan undangan yang diberikan Yesus kepada mereka yang lelah dan membutuhkan istirahat.</w:t>
      </w:r>
    </w:p>
    <w:p>
      <w:pPr/>
      <w:r>
        <w:rPr>
          <w:lang w:val="id_ID" w:bidi="id_ID"/>
        </w:rPr>
      </w:r>
      <w:r>
        <w:rPr>
          <w:lang w:val="id_ID" w:bidi="id_ID"/>
        </w:rPr>
        <w:t>Segera setelah Yesus mengumumkan penghakiman Allah yang akan datang, Dia mulai berdoa, atau berbicara kepada Allah. Yesus mungkin sekali tidak meninggalkan tempat di mana Dia membuat pengumuman itu. Orang-orang di kota-kota itu tidak mengikut Yesus karena mereka berpikir bahwa mereka lebih tahu daripada-Nya. Yesus bersyukur ketika Ia menyapa Allah sebagai Bapa, Tuhan atas langit dan bumi. Ini adalah cara yang normal untuk menyapa Allah dalam doa-doa Yahudi. Namun, kita melihat dalam kisah ini bahwa Yesus mulai menunjukkan kepada para pengikut-Nya bahwa Dia menyapa Allah secara pribadi sebagai Bapa dengan cara yang tidak akan dilakukan oleh orang Yahudi biasa. Yesus memiliki relasi khusus dengan Bapa-Nya. Allah Bapa adalah Tuhan, atau penguasa, atas semua orang dan segala sesuatu di seluruh alam semesta. Allah telah menyembunyikan hal-hal yang Yesus ajarkan dari mereka yang berpikir bahwa mereka berhikmat dan cerdas. Kehendak Allah yang murah hati adalah hal yang menyenangkan Allah. Allah berkenan menyembunyikan makna mujizat-mujizat dan ajaran-ajaran Yesus dari orang-orang bijak dan cerdas. Yesus membandingkan orang-orang percaya yang rendah hati dengan anak-anak kecil. Seperti anak-anak yang tidak berpikir bahwa mereka tahu banyak tentang kehidupan dan percaya kepada orang tua mereka, orang-orang percaya yang rendah hati menyadari bahwa Allah tahu lebih banyak daripada mereka. Orang-orang percaya yang rendah hati, seperti anak-anak, bersedia belajar dari Allah dan percaya kepada-Nya seperti anak-anak percaya kepada seorang ayah.</w:t>
      </w:r>
    </w:p>
    <w:p>
      <w:pPr/>
      <w:r>
        <w:rPr>
          <w:lang w:val="id_ID" w:bidi="id_ID"/>
        </w:rPr>
      </w:r>
      <w:r>
        <w:rPr>
          <w:lang w:val="id_ID" w:bidi="id_ID"/>
        </w:rPr>
        <w:t>Ceritakan tentang suatu waktu ketika Anda masih kecil dan menerima bantuan dari orang tua atau kerabat untuk menyelesaikan sesuatu.</w:t>
      </w:r>
    </w:p>
    <w:p>
      <w:pPr/>
      <w:r>
        <w:rPr>
          <w:lang w:val="id_ID" w:bidi="id_ID"/>
        </w:rPr>
      </w:r>
      <w:r>
        <w:rPr>
          <w:lang w:val="id_ID" w:bidi="id_ID"/>
        </w:rPr>
        <w:t>Yesus selesai berdoa. Ia mulai berbicara kepada kerumunan orang di sekitarnya. Ketika Yesus berkata, "Semua telah diserahkan kepada-Ku oleh Bapa-Ku," Ia berbicara tentang Allah Bapa yang memberikan kepada Yesus segala otoritas, kuasa, dan pengetahuan akan Allah. Inilah sebabnya Yesus berkata, "Tidak seorang pun mengenal Anak selain Bapa, dan tidak seorang pun mengenal Bapa selain Anak." Dalam contoh ini, "mengenal" seseorang berarti benar-benar mengetahui segala sesuatu tentang seseorang dengan cara unik yang tidak bisa dilakukan oleh orang lain. Yesus menyebut diri-Nya sebagai Anak. Anak Allah adalah sebuah gelar untuk Yesus yang menunjukkan bahwa Yesus memiliki natur dan otoritas yang sama dengan Allah. Yesus mengatakan bahwa relasi khusus antara diri-Nya dan Allah Bapa sama dengan relasi antara ayah manusia dengan anak laki-laki mereka. Yesus mengatakan bahwa Ia dapat memilih untuk menyatakan, atau menunjukkan, Bapa kepada siapa pun yang Ia berkenan menyatakannya.</w:t>
      </w:r>
    </w:p>
    <w:p>
      <w:pPr/>
      <w:r>
        <w:rPr>
          <w:lang w:val="id_ID" w:bidi="id_ID"/>
        </w:rPr>
      </w:r>
      <w:r>
        <w:rPr>
          <w:lang w:val="id_ID" w:bidi="id_ID"/>
        </w:rPr>
        <w:t>Berhenti dan diskusikan hubungan antara orang tua dengan anak-anak mereka. Dalam hal apa saja relasi semacam ini berbeda dari relasi lainnya? Dalam hal apa saja keduanya sama? Jika seseorang benar-benar mengenal Anda, apa yang mereka ketahui tentang Anda? Orang-orang seperti apa yang benar-benar saling mengenal dalam budaya Anda?</w:t>
      </w:r>
    </w:p>
    <w:p>
      <w:pPr/>
      <w:r>
        <w:rPr>
          <w:lang w:val="id_ID" w:bidi="id_ID"/>
        </w:rPr>
      </w:r>
      <w:r>
        <w:rPr>
          <w:lang w:val="id_ID" w:bidi="id_ID"/>
        </w:rPr>
        <w:t>Sekarang Yesus mulai mengundang orang-orang untuk mengikut-Nya. Semua orang yang bekerja keras, atau merasa letih, dan membawa beban yang berat mungkin sekali merujuk pada kerja keras untuk menaati hukum Yahudi. Istirahat, dalam hal ini, berarti bahwa Yesus akan memberi kita kelegaan dari beban.</w:t>
      </w:r>
    </w:p>
    <w:p>
      <w:pPr/>
      <w:r>
        <w:rPr>
          <w:lang w:val="id_ID" w:bidi="id_ID"/>
        </w:rPr>
      </w:r>
      <w:r>
        <w:rPr>
          <w:lang w:val="id_ID" w:bidi="id_ID"/>
        </w:rPr>
        <w:t xml:space="preserve">Yesus mengumpamakan menjadi salah satu pengikutnya seperti memikul kuk. Kuk adalah sepotong kayu yang dibuat untuk diletakkan di atas bahu seekor hewan. Seseorang meletakkan kuk ke atas seekor hewan supaya hewan itu dapat menarik kereta atau bajak. Seorang murid harus tunduk kepada Yesus untuk mengikut-Nya, seperti seekor hewan yang harus tunduk kepada tuan mereka, untuk melakukan pekerjaan mereka. </w:t>
      </w:r>
    </w:p>
    <w:p>
      <w:pPr/>
      <w:r>
        <w:rPr>
          <w:lang w:val="id_ID" w:bidi="id_ID"/>
        </w:rPr>
      </w:r>
      <w:r>
        <w:rPr>
          <w:lang w:val="id_ID" w:bidi="id_ID"/>
        </w:rPr>
        <w:t xml:space="preserve">Tunjukkan foto atau gambar </w:t>
      </w:r>
      <w:r>
        <w:rPr>
          <w:lang w:val="id_ID" w:bidi="id_ID"/>
        </w:rPr>
        <w:t>kuk pada seekor binatang</w:t>
      </w:r>
      <w:r>
        <w:rPr>
          <w:lang w:val="id_ID" w:bidi="id_ID"/>
        </w:rPr>
        <w:t>.</w:t>
      </w:r>
    </w:p>
    <w:p>
      <w:pPr/>
      <w:r>
        <w:rPr>
          <w:lang w:val="id_ID" w:bidi="id_ID"/>
        </w:rPr>
      </w:r>
      <w:r>
        <w:rPr>
          <w:lang w:val="id_ID" w:bidi="id_ID"/>
        </w:rPr>
        <w:t>Yesus mengatakan kepada mereka bahwa mereka dapat menanggung kuk-Nya dan belajar dari-Nya karena Dia lembut, atau sabar dan tidak memaksa para pengikut-Nya. Yesus juga rendah hati, atau lembut hati, yang berarti Ia tidak memiliki sikap sombong. Yesus berjanji bahwa jika mereka melakukan ini, mereka akan menemukan ketenangan dalam jiwa, atau batin mereka. Sekali lagi, Yesus memberikan satu perbandingan dengan menggunakan kuk. Yesus memberikan kuk yang mudah digunakan. Yesus memberikan beban yang ringan untuk dibawa. Ini berarti bahwa tunduk kepada Yesus itu mudah dan pekerjaan yang Dia berikan tidak sulit.</w:t>
      </w:r>
    </w:p>
    <w:p>
      <w:pPr/>
      <w:r>
        <w:rPr>
          <w:lang w:val="id_ID" w:bidi="id_ID"/>
        </w:rPr>
      </w:r>
      <w:r>
        <w:rPr>
          <w:lang w:val="id_ID" w:bidi="id_ID"/>
        </w:rPr>
        <w:t>Yesus mengundang semua orang untuk datang dan belajar dari-Nya. Tetapi mereka harus menyadari bahwa mereka membutuhkan pertolongan-Nya. Ini memperluas apa yang Yesus sebutkan sebelumnya bahwa orang-orang yang seperti anak-anak kecil lebih mungkin berpikir bahwa mereka membutuhkan pertolongan-Nya.</w:t>
      </w:r>
    </w:p>
    <w:p>
      <w:pPr/>
      <w:r>
        <w:rPr>
          <w:lang w:val="id_ID" w:bidi="id_ID"/>
        </w:rPr>
      </w:r>
      <w:r>
        <w:rPr>
          <w:lang w:val="id_ID" w:bidi="id_ID"/>
        </w:rPr>
        <w:t>Ceritakan kisah-kisah tentang suatu waktu ketika Anda harus bekerja keras. Alat-alat apa saja yang dibutuhkan untuk pekerjaan itu? Apa yang akan terjadi jika Anda memiliki peralatan yang salah? Bagaimana ketersediaan bantuan yang tepat memengaruhi hasil dari pekerjaan tersebut?</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Segera setelah Yesus mengumumkan penghakiman Allah yang akan datang kepada orang-orang yang tidak bertobat, Yesus berdoa kepada Bapa dan bersyukur kepada-Nya karena mengungkapkan kebenaran kepada orang-orang biasa.</w:t>
      </w:r>
    </w:p>
    <w:p>
      <w:pPr/>
      <w:r>
        <w:rPr>
          <w:lang w:val="id_ID" w:bidi="id_ID"/>
        </w:rPr>
      </w:r>
      <w:r>
        <w:rPr>
          <w:b/>
          <w:lang w:val="id_ID" w:bidi="id_ID"/>
        </w:rPr>
        <w:t>Adegan kedua:</w:t>
      </w:r>
      <w:r>
        <w:rPr>
          <w:lang w:val="id_ID" w:bidi="id_ID"/>
        </w:rPr>
        <w:t xml:space="preserve"> Yesus selesai berdoa. Ia mengajar kerumunan orang tentang relasi antara diri-Nya dengan Bapa.</w:t>
      </w:r>
    </w:p>
    <w:p>
      <w:pPr/>
      <w:r>
        <w:rPr>
          <w:lang w:val="id_ID" w:bidi="id_ID"/>
        </w:rPr>
      </w:r>
      <w:r>
        <w:rPr>
          <w:b/>
          <w:lang w:val="id_ID" w:bidi="id_ID"/>
        </w:rPr>
        <w:t>Adegan ketiga:</w:t>
      </w:r>
      <w:r>
        <w:rPr>
          <w:lang w:val="id_ID" w:bidi="id_ID"/>
        </w:rPr>
        <w:t xml:space="preserve"> Yesus mengundang semua orang yang lelah akibat kerja keras yang dituntut untuk menaati hukum Yahudi agar beristirahat di dalam-Nya.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Bapa</w:t>
      </w:r>
    </w:p>
    <w:p>
      <w:pPr>
        <w:pStyle w:val="ListBullet"/>
        <w:spacing w:line="240" w:lineRule="auto"/>
        <w:ind w:left="720"/>
      </w:pPr>
      <w:r>
        <w:rPr>
          <w:lang w:val="id_ID" w:bidi="id_ID"/>
        </w:rPr>
      </w:r>
      <w:r>
        <w:rPr>
          <w:lang w:val="id_ID" w:bidi="id_ID"/>
        </w:rPr>
        <w:t>Orang-orang bijak dan orang-orang pandai</w:t>
      </w:r>
    </w:p>
    <w:p>
      <w:pPr>
        <w:pStyle w:val="ListBullet"/>
        <w:spacing w:line="240" w:lineRule="auto"/>
        <w:ind w:left="720"/>
      </w:pPr>
      <w:r>
        <w:rPr>
          <w:lang w:val="id_ID" w:bidi="id_ID"/>
        </w:rPr>
      </w:r>
      <w:r>
        <w:rPr>
          <w:lang w:val="id_ID" w:bidi="id_ID"/>
        </w:rPr>
        <w:t>Orang-orang yang rendah hati yang percaya kepada Yesus</w:t>
      </w:r>
    </w:p>
    <w:p>
      <w:pPr>
        <w:pStyle w:val="ListBullet"/>
        <w:spacing w:line="240" w:lineRule="auto"/>
        <w:ind w:left="720"/>
      </w:pPr>
      <w:r>
        <w:rPr>
          <w:lang w:val="id_ID" w:bidi="id_ID"/>
        </w:rPr>
      </w:r>
      <w:r>
        <w:rPr>
          <w:lang w:val="id_ID" w:bidi="id_ID"/>
        </w:rPr>
        <w:t>Orang-orang yang lelah</w:t>
      </w:r>
    </w:p>
    <w:p>
      <w:pPr/>
      <w:r>
        <w:rPr>
          <w:lang w:val="id_ID" w:bidi="id_ID"/>
        </w:rPr>
      </w:r>
      <w:r>
        <w:rPr>
          <w:lang w:val="id_ID" w:bidi="id_ID"/>
        </w:rPr>
        <w:t>Dalam sesi ini, mintalah kelompok untuk membuat papan cerita, menggambar, atau menggunakan semacam alat peraga (benda-benda yang dapat Anda pindah-pindahkan seperti batu, kayu, mainan anak-anak) untuk memvisualisasikan kisah dan aksi di dalamnya.</w:t>
      </w:r>
    </w:p>
    <w:p>
      <w:pPr/>
      <w:r>
        <w:rPr>
          <w:lang w:val="id_ID" w:bidi="id_ID"/>
        </w:rPr>
      </w:r>
      <w:r>
        <w:rPr>
          <w:lang w:val="id_ID" w:bidi="id_ID"/>
        </w:rPr>
        <w:t>Adegan pertama dimulai segera setelah Yesus berbicara tentang penghakiman yang datang kepada orang-orang Yahudi yang tidak bertobat setelah melihat mujizat-mujizat-Nya. Adegan ini juga terjadi di tempat yang sama. Penting untuk diingat bahwa Yesus berdoa, atau berbicara, kepada Allah Bapa yang adalah penguasa dari segala sesuatu di alam semesta. Penting untuk diingat bahwa Allah memilih untuk mengungkapkan makna yang lebih dalam dari mujizat-mujizat Yesus kepada orang-orang yang rendah hati yang percaya kepada Yesus. Ingatlah bahwa Yesus membandingkan para pengikut-Nya dengan anak-anak yang percaya kepada orang tua mereka.</w:t>
      </w:r>
    </w:p>
    <w:p>
      <w:pPr/>
      <w:r>
        <w:rPr>
          <w:lang w:val="id_ID" w:bidi="id_ID"/>
        </w:rPr>
      </w:r>
      <w:r>
        <w:rPr>
          <w:lang w:val="id_ID" w:bidi="id_ID"/>
        </w:rPr>
        <w:t>Penting untuk diingat bahwa Yesus berkata, "Ya, Bapa!" Itulah yang berkenan kepada-Mu!" Yesus menyatakan bahwa Allah senang mengungkapkan hal-hal yang Yesus ajarkan kepada mereka yang tahu bahwa mereka memerlukannya.</w:t>
      </w:r>
    </w:p>
    <w:p>
      <w:pPr/>
      <w:r>
        <w:rPr>
          <w:lang w:val="id_ID" w:bidi="id_ID"/>
        </w:rPr>
      </w:r>
      <w:r>
        <w:rPr>
          <w:lang w:val="id_ID" w:bidi="id_ID"/>
        </w:rPr>
        <w:t>Dalam adegan kedua, Yesus tidak lagi berdoa. Penting untuk diingat bahwa ketika Yesus berhenti berdoa, Ia berbicara kepada kerumunan orang di sekitar-Nya. Ia mengatakan kepada para pengikut-Nya tentang relasi-Nya dengan Allah. Ingatlah bahwa Allah Bapa memberikan kepada Yesus, atau Anak Allah, semua otoritas, kuasa, dan pengetahuan. Penting untuk diingat bahwa Yesus dapat memilih untuk mengungkapkan kebenaran tentang Allah kepada siapa pun yang Ia inginkan.</w:t>
      </w:r>
    </w:p>
    <w:p>
      <w:pPr/>
      <w:r>
        <w:rPr>
          <w:lang w:val="id_ID" w:bidi="id_ID"/>
        </w:rPr>
      </w:r>
      <w:r>
        <w:rPr>
          <w:lang w:val="id_ID" w:bidi="id_ID"/>
        </w:rPr>
        <w:t>Dalam adegan ketiga, Yesus mengundang orang-orang untuk beristirahat di dalam-Nya, karena Yesus dapat membawa kelegaan dari beban dan masalah. Ingatlah bahwa hukum Yahudi adalah satu beban yang berat. Itu menyebabkan mereka yang mencoba menaati semua yang ada dalam hukum Taurat merasa lelah. Ingatlah bahwa Yesus membandingkan menjadi pengikut-Nya dengan memikul kuk yang ringan. Penting untuk diingat bahwa Yesus membandingkan hal mengikut seorang guru dengan seekor binatang yang memikul kuk. Yesus mengatakan bahwa kuk-Nya ringan.</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Bapa</w:t>
      </w:r>
    </w:p>
    <w:p>
      <w:pPr>
        <w:pStyle w:val="ListBullet"/>
        <w:spacing w:line="240" w:lineRule="auto"/>
        <w:ind w:left="720"/>
      </w:pPr>
      <w:r>
        <w:rPr>
          <w:lang w:val="id_ID" w:bidi="id_ID"/>
        </w:rPr>
      </w:r>
      <w:r>
        <w:rPr>
          <w:lang w:val="id_ID" w:bidi="id_ID"/>
        </w:rPr>
        <w:t>Orang-orang bijak dan orang-orang pandai</w:t>
      </w:r>
    </w:p>
    <w:p>
      <w:pPr>
        <w:pStyle w:val="ListBullet"/>
        <w:spacing w:line="240" w:lineRule="auto"/>
        <w:ind w:left="720"/>
      </w:pPr>
      <w:r>
        <w:rPr>
          <w:lang w:val="id_ID" w:bidi="id_ID"/>
        </w:rPr>
      </w:r>
      <w:r>
        <w:rPr>
          <w:lang w:val="id_ID" w:bidi="id_ID"/>
        </w:rPr>
        <w:t>Orang-orang yang rendah hati yang percaya kepada Yesus</w:t>
      </w:r>
    </w:p>
    <w:p>
      <w:pPr>
        <w:pStyle w:val="ListBullet"/>
        <w:spacing w:line="240" w:lineRule="auto"/>
        <w:ind w:left="720"/>
      </w:pPr>
      <w:r>
        <w:rPr>
          <w:lang w:val="id_ID" w:bidi="id_ID"/>
        </w:rPr>
      </w:r>
      <w:r>
        <w:rPr>
          <w:lang w:val="id_ID" w:bidi="id_ID"/>
        </w:rPr>
        <w:t>Orang-orang yang lelah</w:t>
      </w:r>
    </w:p>
    <w:p>
      <w:pPr/>
      <w:r>
        <w:rPr>
          <w:lang w:val="id_ID" w:bidi="id_ID"/>
        </w:rPr>
      </w:r>
      <w:r>
        <w:rPr>
          <w:lang w:val="id_ID" w:bidi="id_ID"/>
        </w:rPr>
        <w:t>Minta tim untuk memerankan kisah ini dua kali. Mereka harus memerankannya ke dalam bahasa sasaran terjemahan mereka. Pertama, minta tim untuk memerankan kisah itu tanpa berhenti. Pada saat tim memerankan kisah itu untuk kedua kalinya,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maupun kutipan yang harus diperagakan dan tidak boleh dilewati. Bantu tim untuk mengingat bagian-bagian dari kisah tersebut.</w:t>
      </w:r>
    </w:p>
    <w:p>
      <w:pPr/>
      <w:r>
        <w:rPr>
          <w:lang w:val="id_ID" w:bidi="id_ID"/>
        </w:rPr>
      </w:r>
      <w:r>
        <w:rPr>
          <w:lang w:val="id_ID" w:bidi="id_ID"/>
        </w:rPr>
        <w:t>Yesus berdoa kepada Bapa, Ia berkata, "Aku bersyukur kepada-Mu, Bapa, Tuhan langit dan bumi, karena semuanya itu Engkau sembunyikan bagi orang bijak dan orang pandai, tetapi Engkau nyatakan kepada orang kecil (orang-orang percaya yang rendah hati)."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r>
        <w:rPr>
          <w:lang w:val="id_ID" w:bidi="id_ID"/>
        </w:rPr>
      </w:r>
      <w:r>
        <w:rPr>
          <w:lang w:val="id_ID" w:bidi="id_ID"/>
        </w:rPr>
        <w:t>Yesus mengatakan Allah berkenan bahwa orang-orang percaya yang rendah hati memahami makna yang lebih dalam dari mujizat-mujizat-Nya.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yang bijak dan pandai, "Bagaimana perasaan kalian?" Anda mungkin mendengar hal-hal seperti: </w:t>
      </w:r>
    </w:p>
    <w:p>
      <w:pPr>
        <w:pStyle w:val="ListBullet"/>
        <w:spacing w:line="240" w:lineRule="auto"/>
        <w:ind w:left="720"/>
      </w:pPr>
      <w:r>
        <w:rPr>
          <w:lang w:val="id_ID" w:bidi="id_ID"/>
        </w:rPr>
      </w:r>
      <w:r>
        <w:rPr>
          <w:lang w:val="id_ID" w:bidi="id_ID"/>
        </w:rPr>
        <w:t xml:space="preserve">Tanyakan kepada para aktor yang memerankan orang-orang yang rendah hati yang percaya kepada Yesus,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sudah selesai berdoa. Kemudian Ia mengajar kerumunan orang tentang relasi antara diri-Nya dengan Bapa. Yesus menyatakan bahwa Allah Bapa memberikan kepada-Nya semua otoritas, kuasa, dan pengetahuan. Yesus mengatakan bahwa Ia dapat memilih untuk menyatakan Bapa kepada siapa pun.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mengundang semua orang yang lelah akibat kerja keras yang dituntut untuk menaati hukum Yahudi agar beristirahat di dalam-Nya. Yesus berkata, "Pikullah kuk yang Ku dan belajarlah dari Aku." Ia mengatakan kepada mereka bahwa Ia akan mengajar mereka dan memberikan kepada mereka kelegaan dari beban mereka. Yesus mengatakan kepada mereka bahwa Ia lemah lembut dan rendah hati. Kemudian Ia berkata, "Kuk yang Kupasang itu enak dan beban-Ku pun ringan."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yang lelah,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Yesus menyatakan kepada Allah bahwa Ia bersyukur. Ia menyapa Allah sebagai </w:t>
      </w:r>
      <w:r>
        <w:rPr>
          <w:b/>
          <w:lang w:val="id_ID" w:bidi="id_ID"/>
        </w:rPr>
        <w:t>Bapa</w:t>
      </w:r>
      <w:r>
        <w:rPr>
          <w:lang w:val="id_ID" w:bidi="id_ID"/>
        </w:rPr>
        <w:t>. Allah adalah Bapa surgawi dari setiap orang yang mengikuti Yesus. Bapa menunjukkan aspek relasional dari Allah terhadap para pengikut Yesus.</w:t>
      </w:r>
    </w:p>
    <w:p>
      <w:pPr/>
      <w:r>
        <w:rPr>
          <w:lang w:val="id_ID" w:bidi="id_ID"/>
        </w:rPr>
      </w:r>
      <w:r>
        <w:rPr>
          <w:lang w:val="id_ID" w:bidi="id_ID"/>
        </w:rPr>
        <w:t xml:space="preserve">Yesus juga menyapa Bapa sebagai </w:t>
      </w:r>
      <w:r>
        <w:rPr>
          <w:b/>
          <w:lang w:val="id_ID" w:bidi="id_ID"/>
        </w:rPr>
        <w:t>Tuhan atas langit dan bumi</w:t>
      </w:r>
      <w:r>
        <w:rPr>
          <w:lang w:val="id_ID" w:bidi="id_ID"/>
        </w:rPr>
        <w:t xml:space="preserve">. Orang-orang Yahudi sering menyapa Allah dengan gelar ini ketika mereka berdoa. Allah Bapa adalah </w:t>
      </w:r>
      <w:r>
        <w:rPr>
          <w:b/>
          <w:lang w:val="id_ID" w:bidi="id_ID"/>
        </w:rPr>
        <w:t>Tuhan</w:t>
      </w:r>
      <w:r>
        <w:rPr>
          <w:lang w:val="id_ID" w:bidi="id_ID"/>
        </w:rPr>
        <w:t xml:space="preserve">, atau penguasa, atas semua orang dan segala sesuatu di seluruh alam semesta. Gunakan kata yang sama untuk Tuhan seperti yang Anda gunakan dalam perikop-perikop sebelumnya. Lihat Daftar Kata Utama untuk definisi yang lebih lengkap tentang </w:t>
      </w:r>
      <w:r>
        <w:rPr>
          <w:lang w:val="id_ID" w:bidi="id_ID"/>
        </w:rPr>
        <w:t>Tuhan</w:t>
      </w:r>
      <w:r>
        <w:rPr>
          <w:lang w:val="id_ID" w:bidi="id_ID"/>
        </w:rPr>
        <w:t>.</w:t>
      </w:r>
    </w:p>
    <w:p>
      <w:pPr/>
      <w:r>
        <w:rPr>
          <w:lang w:val="id_ID" w:bidi="id_ID"/>
        </w:rPr>
      </w:r>
      <w:r>
        <w:rPr>
          <w:b/>
          <w:lang w:val="id_ID" w:bidi="id_ID"/>
        </w:rPr>
        <w:t>Surga</w:t>
      </w:r>
      <w:r>
        <w:rPr>
          <w:lang w:val="id_ID" w:bidi="id_ID"/>
        </w:rPr>
        <w:t xml:space="preserve"> adalah tempat di mana Allah berdiam dan tujuan akhir dari mereka yang percaya kepada Yesus. Gunakan kata yang sama untuk surga seperti yang Anda gunakan dalam perikop-perikop sebelumnya. Lihat Daftar Kata Utama untuk definisi yang lebih lengkap tentang </w:t>
      </w:r>
      <w:r>
        <w:rPr>
          <w:lang w:val="id_ID" w:bidi="id_ID"/>
        </w:rPr>
        <w:t>surga</w:t>
      </w:r>
      <w:r>
        <w:rPr>
          <w:lang w:val="id_ID" w:bidi="id_ID"/>
        </w:rPr>
        <w:t>.</w:t>
      </w:r>
    </w:p>
    <w:p>
      <w:pPr/>
      <w:r>
        <w:rPr>
          <w:lang w:val="id_ID" w:bidi="id_ID"/>
        </w:rPr>
      </w:r>
      <w:r>
        <w:rPr>
          <w:lang w:val="id_ID" w:bidi="id_ID"/>
        </w:rPr>
        <w:t xml:space="preserve">Allah menyembunyikan makna yang dalam dari tindakan-tindakan Yesus dari mereka yang </w:t>
      </w:r>
      <w:r>
        <w:rPr>
          <w:b/>
          <w:lang w:val="id_ID" w:bidi="id_ID"/>
        </w:rPr>
        <w:t>bijak dan pandai</w:t>
      </w:r>
      <w:r>
        <w:rPr>
          <w:lang w:val="id_ID" w:bidi="id_ID"/>
        </w:rPr>
        <w:t xml:space="preserve">. Ini adalah orang-orang yang berpendidikan tinggi yang menyaksikan Yesus melakukan tindakan-tindakan khusus dari Allah tetapi masih tidak percaya kepada-Nya. </w:t>
      </w:r>
      <w:r>
        <w:rPr>
          <w:b/>
          <w:lang w:val="id_ID" w:bidi="id_ID"/>
        </w:rPr>
        <w:t>Bijak</w:t>
      </w:r>
      <w:r>
        <w:rPr>
          <w:lang w:val="id_ID" w:bidi="id_ID"/>
        </w:rPr>
        <w:t xml:space="preserve"> dalam hal ini tidak sama dengan hikmat dari Allah. Hikmat di sini merujuk kepada </w:t>
      </w:r>
      <w:r>
        <w:rPr>
          <w:b/>
          <w:lang w:val="id_ID" w:bidi="id_ID"/>
        </w:rPr>
        <w:t>hikmat manusia</w:t>
      </w:r>
      <w:r>
        <w:rPr>
          <w:lang w:val="id_ID" w:bidi="id_ID"/>
        </w:rPr>
        <w:t>. Hikmat manusia lebih rendah daripada hikmat Allah.</w:t>
      </w:r>
    </w:p>
    <w:p>
      <w:pPr/>
      <w:r>
        <w:rPr>
          <w:lang w:val="id_ID" w:bidi="id_ID"/>
        </w:rPr>
      </w:r>
      <w:r>
        <w:rPr>
          <w:lang w:val="id_ID" w:bidi="id_ID"/>
        </w:rPr>
        <w:t xml:space="preserve">Makna yang dalam dari tindakan-tindakan Yesus dinyatakan kepada </w:t>
      </w:r>
      <w:r>
        <w:rPr>
          <w:b/>
          <w:lang w:val="id_ID" w:bidi="id_ID"/>
        </w:rPr>
        <w:t>anak-anak kecil</w:t>
      </w:r>
      <w:r>
        <w:rPr>
          <w:lang w:val="id_ID" w:bidi="id_ID"/>
        </w:rPr>
        <w:t>. Ini bukan berarti orang-orang yang belum dewasa. "Anak-anak kecil" merujuk kepada orang-orang biasa yang adalah orang-orang yang rendah hati yang percaya kepada Yesus. Mereka percaya kepada Allah, atau Yesus, seperti seorang anak percaya kepada orang tua mereka.</w:t>
      </w:r>
    </w:p>
    <w:p>
      <w:pPr/>
      <w:r>
        <w:rPr>
          <w:lang w:val="id_ID" w:bidi="id_ID"/>
        </w:rPr>
      </w:r>
      <w:r>
        <w:rPr>
          <w:lang w:val="id_ID" w:bidi="id_ID"/>
        </w:rPr>
        <w:t>Yesus berkata kepada kerumunan orang di sekitar-Nya, "</w:t>
      </w:r>
      <w:r>
        <w:rPr>
          <w:b/>
          <w:lang w:val="id_ID" w:bidi="id_ID"/>
        </w:rPr>
        <w:t>Semua</w:t>
      </w:r>
      <w:r>
        <w:rPr>
          <w:lang w:val="id_ID" w:bidi="id_ID"/>
        </w:rPr>
        <w:t xml:space="preserve"> telah diserahkan kepada-Ku oleh Bapa-Ku."</w:t>
      </w:r>
    </w:p>
    <w:p>
      <w:pPr/>
      <w:r>
        <w:rPr>
          <w:lang w:val="id_ID" w:bidi="id_ID"/>
        </w:rPr>
      </w:r>
      <w:r>
        <w:rPr>
          <w:b/>
          <w:lang w:val="id_ID" w:bidi="id_ID"/>
        </w:rPr>
        <w:t>Semua</w:t>
      </w:r>
      <w:r>
        <w:rPr>
          <w:lang w:val="id_ID" w:bidi="id_ID"/>
        </w:rPr>
        <w:t xml:space="preserve"> adalah otoritas dan kuasa Allah. "Semua" juga mencakup pemahaman dan pengetahuan yang lengkap tentang Allah.</w:t>
      </w:r>
    </w:p>
    <w:p>
      <w:pPr/>
      <w:r>
        <w:rPr>
          <w:lang w:val="id_ID" w:bidi="id_ID"/>
        </w:rPr>
      </w:r>
      <w:r>
        <w:rPr>
          <w:lang w:val="id_ID" w:bidi="id_ID"/>
        </w:rPr>
        <w:t xml:space="preserve">Yesus menyebut diri-Nya sebagai </w:t>
      </w:r>
      <w:r>
        <w:rPr>
          <w:b/>
          <w:lang w:val="id_ID" w:bidi="id_ID"/>
        </w:rPr>
        <w:t>Anak</w:t>
      </w:r>
      <w:r>
        <w:rPr>
          <w:lang w:val="id_ID" w:bidi="id_ID"/>
        </w:rPr>
        <w:t xml:space="preserve">. </w:t>
      </w:r>
      <w:r>
        <w:rPr>
          <w:b/>
          <w:lang w:val="id_ID" w:bidi="id_ID"/>
        </w:rPr>
        <w:t>Anak Allah</w:t>
      </w:r>
      <w:r>
        <w:rPr>
          <w:lang w:val="id_ID" w:bidi="id_ID"/>
        </w:rPr>
        <w:t xml:space="preserve"> adalah gelar bagi Yesus yang menunjukkan bahwa Yesus memiliki hakikat dan otoritas yang sama dengan Allah. Anak menggambarkan relasi Yesus yang unik dan khusus dengan Allah yang benar. Gunakan kata yang sama untuk Anak Allah seperti yang Anda gunakan dalam perikop-perikop sebelumnya. Lihat Daftar Kata Utama untuk definisi yang lebih lengkap tentang</w:t>
      </w:r>
      <w:r>
        <w:rPr>
          <w:lang w:val="id_ID" w:bidi="id_ID"/>
        </w:rPr>
        <w:t>Anak Allah</w:t>
      </w:r>
      <w:r>
        <w:rPr>
          <w:lang w:val="id_ID" w:bidi="id_ID"/>
        </w:rPr>
        <w:t xml:space="preserve">. </w:t>
      </w:r>
    </w:p>
    <w:p>
      <w:pPr/>
      <w:r>
        <w:rPr>
          <w:lang w:val="id_ID" w:bidi="id_ID"/>
        </w:rPr>
      </w:r>
      <w:r>
        <w:rPr>
          <w:lang w:val="id_ID" w:bidi="id_ID"/>
        </w:rPr>
        <w:t xml:space="preserve">Yesus berkata, "Pikullah </w:t>
      </w:r>
      <w:r>
        <w:rPr>
          <w:b/>
          <w:lang w:val="id_ID" w:bidi="id_ID"/>
        </w:rPr>
        <w:t>kuk</w:t>
      </w:r>
      <w:r>
        <w:rPr>
          <w:lang w:val="id_ID" w:bidi="id_ID"/>
        </w:rPr>
        <w:t xml:space="preserve"> yang Kupasang, ... dan </w:t>
      </w:r>
      <w:r>
        <w:rPr>
          <w:b/>
          <w:lang w:val="id_ID" w:bidi="id_ID"/>
        </w:rPr>
        <w:t>jiwa</w:t>
      </w:r>
      <w:r>
        <w:rPr>
          <w:lang w:val="id_ID" w:bidi="id_ID"/>
        </w:rPr>
        <w:t>-mu akan mendapat ketenangan."</w:t>
      </w:r>
    </w:p>
    <w:p>
      <w:pPr/>
      <w:r>
        <w:rPr>
          <w:lang w:val="id_ID" w:bidi="id_ID"/>
        </w:rPr>
      </w:r>
      <w:r>
        <w:rPr>
          <w:b/>
          <w:lang w:val="id_ID" w:bidi="id_ID"/>
        </w:rPr>
        <w:t>Kuk</w:t>
      </w:r>
      <w:r>
        <w:rPr>
          <w:lang w:val="id_ID" w:bidi="id_ID"/>
        </w:rPr>
        <w:t xml:space="preserve"> adalah sepotong kayu yang dibuat agar pas di atas bahu seekor binatang sehingga binatang itu dapat menarik kereta atau bajak.</w:t>
      </w:r>
    </w:p>
    <w:p>
      <w:pPr/>
      <w:r>
        <w:rPr>
          <w:lang w:val="id_ID" w:bidi="id_ID"/>
        </w:rPr>
      </w:r>
      <w:r>
        <w:rPr>
          <w:lang w:val="id_ID" w:bidi="id_ID"/>
        </w:rPr>
        <w:t xml:space="preserve">Jika perlu, tunjukkan foto atau gambar </w:t>
      </w:r>
      <w:r>
        <w:rPr>
          <w:lang w:val="id_ID" w:bidi="id_ID"/>
        </w:rPr>
        <w:t>kuk pada seekor binatang</w:t>
      </w:r>
      <w:r>
        <w:rPr>
          <w:lang w:val="id_ID" w:bidi="id_ID"/>
        </w:rPr>
        <w:t>.</w:t>
      </w:r>
    </w:p>
    <w:p>
      <w:pPr/>
      <w:r>
        <w:rPr>
          <w:lang w:val="id_ID" w:bidi="id_ID"/>
        </w:rPr>
      </w:r>
      <w:r>
        <w:rPr>
          <w:b/>
          <w:lang w:val="id_ID" w:bidi="id_ID"/>
        </w:rPr>
        <w:t>Jiwa</w:t>
      </w:r>
      <w:r>
        <w:rPr>
          <w:lang w:val="id_ID" w:bidi="id_ID"/>
        </w:rPr>
        <w:t xml:space="preserve"> adalah diri seseorang yang sebenarnya yang tidak berhenti ada setelah kematian. Gunakan kata yang sama untuk jiwa seperti yang Anda gunakan dalam perikop-perikop sebelumnya. Lihat Daftar Kata Utama untuk definisi yang lebih lengkap tentang </w:t>
      </w:r>
      <w:r>
        <w:rPr>
          <w:lang w:val="id_ID" w:bidi="id_ID"/>
        </w:rPr>
        <w:t>jiwa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12:1–14</w:t>
      </w:r>
      <w:r>
        <w:rPr>
          <w:lang w:val="id_ID" w:bidi="id_ID"/>
        </w:rPr>
      </w:r>
    </w:p>
    <w:p>
      <w:pPr>
        <w:pStyle w:val="Heading3"/>
      </w:pPr>
      <w:r>
        <w:rPr>
          <w:lang w:val="id_ID" w:bidi="id_ID"/>
        </w:rPr>
        <w:t>Dengar dan Renungkan</w:t>
      </w:r>
    </w:p>
    <w:p>
      <w:pPr/>
      <w:r>
        <w:rPr>
          <w:lang w:val="id_ID" w:bidi="id_ID"/>
        </w:rPr>
      </w:r>
      <w:r>
        <w:rPr>
          <w:lang w:val="id_ID" w:bidi="id_ID"/>
        </w:rPr>
        <w:t>Dengarkan Matius 12:1–14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Yesus berbicara tentang relasi-Nya dengan Allah Bapa. Dia juga mengundang orang-orang Yahudi yang lelah karena hukum Taurat untuk mengikuti-Nya. Dalam kisah nyata ini, Matius memberikan satu contoh tentang bagaimana Yesus memiliki otoritas atas hukum Yahudi tentang istirahat pada hari Sabat yang sebenarnya telah menjadi beban bagi orang-orang.</w:t>
      </w:r>
    </w:p>
    <w:p>
      <w:pPr/>
      <w:r>
        <w:rPr>
          <w:lang w:val="id_ID" w:bidi="id_ID"/>
        </w:rPr>
      </w:r>
      <w:r>
        <w:rPr>
          <w:lang w:val="id_ID" w:bidi="id_ID"/>
        </w:rPr>
        <w:t>Perikop ini dimulai mungkin sekali beberapa hari setelah Yesus mengundang semua orang yang mengikut hukum Yahudi untuk mengikut Dia. Yesus dan 12 murid-Nya sedang berjalan melalui satu ladang gandum pada hari Sabat. Hari Sabat adalah hari terakhir dalam satu minggu. Ini adalah hari ketika orang-orang Yahudi beristirahat dan beribadah kepada Allah. Hukum Yahudi mengatakan bahwa orang-orang tidak diizinkan untuk melakukan pekerjaan apa pun pada hari ini. Murid-murid sedang memetik bulir gandum dari tangkainya dan memakannya. Merupakan kebiasaan orang Yahudi bagi para petani untuk menyediakan jalan setapak di antara ladang mereka. Mereka yang lewat diizinkan untuk makan bulir gandum yang tumbuh di sepanjang jalan. itu. Beberapa orang Farisi, atau pemimpin-pemimpin agama, melihat mereka melakukan ini. Mereka berkata kepada Yesus, "Lihat," karena mereka terkejut dengan apa yang mereka lihat. Orang-orang Farisi berkata, "Murid-murid-Mu berbuat sesuatu yang tidak diperbolehkan pada hari Sabat."</w:t>
      </w:r>
    </w:p>
    <w:p>
      <w:pPr/>
      <w:r>
        <w:rPr>
          <w:lang w:val="id_ID" w:bidi="id_ID"/>
        </w:rPr>
      </w:r>
      <w:r>
        <w:rPr>
          <w:lang w:val="id_ID" w:bidi="id_ID"/>
        </w:rPr>
        <w:t xml:space="preserve">Tunjukkan gambar </w:t>
      </w:r>
      <w:r>
        <w:rPr>
          <w:b/>
          <w:lang w:val="id_ID" w:bidi="id_ID"/>
        </w:rPr>
        <w:t>ladang gandum dan gambar biji gandum mentah</w:t>
      </w:r>
      <w:r>
        <w:rPr>
          <w:lang w:val="id_ID" w:bidi="id_ID"/>
        </w:rPr>
        <w:t>.</w:t>
      </w:r>
    </w:p>
    <w:p>
      <w:pPr/>
      <w:r>
        <w:rPr>
          <w:lang w:val="id_ID" w:bidi="id_ID"/>
        </w:rPr>
      </w:r>
      <w:r>
        <w:rPr>
          <w:lang w:val="id_ID" w:bidi="id_ID"/>
        </w:rPr>
        <w:t>Dalam budaya Anda, apa saja hari-hari istimewa yang dirayakan dengan cara yang berbeda dari biasanya? Ceritakan kisah-kisah tentang suatu waktu ketika seseorang tidak melakukan hal-hal dengan cara yang berbeda pada hari-hari tersebut. Hal-hal apa saja yang dilakukan dengan cara yang berbeda? Apa saja yang akan dikatakan atau dilakukan orang lain karena hal ini?</w:t>
      </w:r>
    </w:p>
    <w:p>
      <w:pPr/>
      <w:r>
        <w:rPr>
          <w:lang w:val="id_ID" w:bidi="id_ID"/>
        </w:rPr>
      </w:r>
      <w:r>
        <w:rPr>
          <w:lang w:val="id_ID" w:bidi="id_ID"/>
        </w:rPr>
        <w:t>Yesus menanggapi orang-orang Farisi dengan mengajukan dua pertanyaan yang Dia duga tidak akan mereka jawab. Dalam pertanyaan pertama, Yesus mengingatkan mereka tentang satu peristiwa dari zaman dahulu. Daud akan menjadi raja Israel berikutnya. Dia dan beberapa prajuritnya melarikan diri dari musuh. Mereka datang ke Rumah Allah atau tempat ibadah yang khusus. Mereka lapar. Para imam memberikan kepada mereka roti sajian untuk dimakan. Roti adalah makanan utama orang-orang Yahudi. Roti sajian adalah roti yang diberikan sebagai persembahan kepada Allah. Hanya para imam yang diizinkan untuk makan roti khusus ini.</w:t>
      </w:r>
    </w:p>
    <w:p>
      <w:pPr/>
      <w:r>
        <w:rPr>
          <w:lang w:val="id_ID" w:bidi="id_ID"/>
        </w:rPr>
      </w:r>
      <w:r>
        <w:rPr>
          <w:lang w:val="id_ID" w:bidi="id_ID"/>
        </w:rPr>
        <w:t xml:space="preserve">Tunjukkan foto </w:t>
      </w:r>
      <w:r>
        <w:rPr>
          <w:b/>
          <w:lang w:val="id_ID" w:bidi="id_ID"/>
        </w:rPr>
        <w:t>roti khas Yahudi</w:t>
      </w:r>
      <w:r>
        <w:rPr>
          <w:lang w:val="id_ID" w:bidi="id_ID"/>
        </w:rPr>
        <w:t>.</w:t>
      </w:r>
    </w:p>
    <w:p>
      <w:pPr/>
      <w:r>
        <w:rPr>
          <w:lang w:val="id_ID" w:bidi="id_ID"/>
        </w:rPr>
      </w:r>
      <w:r>
        <w:rPr>
          <w:lang w:val="id_ID" w:bidi="id_ID"/>
        </w:rPr>
        <w:t>Dalam pertanyaan kedua, Yesus mengingatkan orang-orang Farisi tentang pekerjaan yang dilakukan para imam pada hari Sabat. Para imam, dalam agama Yahudi, menghubungkan orang-orang dengan Allah dengan mempersembahkan korban kepada Allah untuk orang-orang itu. Korban itu adalah dengan cara menyembelih dan memasak seekor hewan. Ini dianggap sebagai pekerjaan. Menurut Hukum Musa yang lain, para imam diwajibkan untuk mempersembahkan korban pada hari Sabat. Dengan menaati satu hukum, para imam melanggar hukum yang lain. Para imam menajiskan, tidak menghormati atau melanggar hukum Sabat. Tetapi para imam tetap tidak bersalah karena mereka menaati Allah.</w:t>
      </w:r>
    </w:p>
    <w:p>
      <w:pPr/>
      <w:r>
        <w:rPr>
          <w:lang w:val="id_ID" w:bidi="id_ID"/>
        </w:rPr>
      </w:r>
      <w:r>
        <w:rPr>
          <w:lang w:val="id_ID" w:bidi="id_ID"/>
        </w:rPr>
        <w:t>Pekerjaan ini dilakukan di Bait Allah. Bait Allah adalah tempat yang paling penting di mana orang-orang Yahudi menyembah Allah. Ketika Yesus berkata, "Di sini ada yang melebihi Bait Allah," Ia merujuk kepada diri-Nya sendiri.</w:t>
      </w:r>
    </w:p>
    <w:p>
      <w:pPr/>
      <w:r>
        <w:rPr>
          <w:lang w:val="id_ID" w:bidi="id_ID"/>
        </w:rPr>
      </w:r>
      <w:r>
        <w:rPr>
          <w:lang w:val="id_ID" w:bidi="id_ID"/>
        </w:rPr>
        <w:t xml:space="preserve">Tunjukkan foto </w:t>
      </w:r>
      <w:r>
        <w:rPr>
          <w:b/>
          <w:lang w:val="id_ID" w:bidi="id_ID"/>
        </w:rPr>
        <w:t>pelataran Bait Allah</w:t>
      </w:r>
      <w:r>
        <w:rPr>
          <w:lang w:val="id_ID" w:bidi="id_ID"/>
        </w:rPr>
        <w:t xml:space="preserve">. Tunjukkan foto </w:t>
      </w:r>
      <w:r>
        <w:rPr>
          <w:b/>
          <w:lang w:val="id_ID" w:bidi="id_ID"/>
        </w:rPr>
        <w:t>mezbah yang digunakan untuk mempersembahkan korban</w:t>
      </w:r>
      <w:r>
        <w:rPr>
          <w:lang w:val="id_ID" w:bidi="id_ID"/>
        </w:rPr>
        <w:t>.</w:t>
      </w:r>
    </w:p>
    <w:p>
      <w:pPr/>
      <w:r>
        <w:rPr>
          <w:lang w:val="id_ID" w:bidi="id_ID"/>
        </w:rPr>
      </w:r>
      <w:r>
        <w:rPr>
          <w:lang w:val="id_ID" w:bidi="id_ID"/>
        </w:rPr>
        <w:t>Yesus mengecam orang-orang Farisi ketika Dia berkata, "Jika memang kamu mengerti maksud firman ini." Mereka tidak memahami makna dari apa yang Allah katakan melalui nabi pada zaman dahulu. "Yang Kukehendaki ialah belas kasihan dan bukan persembahan," menunjukkan bahwa belas kasihan, atau rasa iba terhadap orang lain, lebih penting bagi Allah daripada ketaatan yang ketat terhadap ritual-ritual keagamaan. Para murid tidak bersalah atas pelanggaran hukum Sabat karena Anak Manusia, atau Yesus, adalah Tuhan atas Sabat. Dalam contoh ini, Tuhan merujuk pada Yesus yang memiliki otoritas untuk menentukan apa yang diperbolehkan atau yang tidak diperbolehkan pada hari Sabat.</w:t>
      </w:r>
    </w:p>
    <w:p>
      <w:pPr/>
      <w:r>
        <w:rPr>
          <w:lang w:val="id_ID" w:bidi="id_ID"/>
        </w:rPr>
      </w:r>
      <w:r>
        <w:rPr>
          <w:lang w:val="id_ID" w:bidi="id_ID"/>
        </w:rPr>
        <w:t>Berhenti dan diskusikan belas kasihan, atau kasih kepada orang lain: Tindakan-tindakan apa saja yang menunjukkan belas kasihan, atau kasih kepada orang lain? Ceritakan pengalaman ketika Anda atau seseorang yang Anda kenal menunjukkan belas kasihan kepada seseorang daripada melakukan sesuatu yang lain.</w:t>
      </w:r>
    </w:p>
    <w:p>
      <w:pPr/>
      <w:r>
        <w:rPr>
          <w:lang w:val="id_ID" w:bidi="id_ID"/>
        </w:rPr>
      </w:r>
      <w:r>
        <w:rPr>
          <w:lang w:val="id_ID" w:bidi="id_ID"/>
        </w:rPr>
        <w:t>Setelah itu, Yesus dan para murid-Nya pergi ke tempat ibadah Yahudi setempat, yaitu Sinagoge. Di situ ada seorang yang mati sebelah tangannya. "Mati sebelah tangannya" adalah cara lain untuk mengatakan lumpuh, atau bahwa orang itu tidak dapat menggunakan tangannya. Tidak jelas mengapa tangan orang itu lumpuh. Itu bisa jadi akibat dari cedera atau bisa jadi sesuatu yang dialami orang itu sejak lahir.</w:t>
      </w:r>
    </w:p>
    <w:p>
      <w:pPr/>
      <w:r>
        <w:rPr>
          <w:lang w:val="id_ID" w:bidi="id_ID"/>
        </w:rPr>
      </w:r>
      <w:r>
        <w:rPr>
          <w:lang w:val="id_ID" w:bidi="id_ID"/>
        </w:rPr>
        <w:t>Orang-orang Farisi pasti berpikir Yesus akan menyembuhkan orang itu. Jadi mereka bertanya kepada Yesus, "Apakah hukum Taurat mengizinkan penyembuhan pada hari Sabat?" Mereka ingin Yesus mengatakan ya, karena orang-orang Farisi percaya bahwa menyembuhkan seseorang adalah pekerjaan. Orang-orang Farisi ingin menuduh Yesus atas pelanggaran hukum Yahudi. Yesus menanggapi mereka dengan mengajukan pertanyaan yang tidak diharapkan-Nya akan mereka jawab. Merawat seekor domba yang telah jatuh ke dalam lubang adalah bentuk pekerjaan yang dapat diterima pada hari Sabat karena domba berharga bagi pemiliknya. Yesus mengingatkan mereka bahwa manusia lebih berharga bagi Allah daripada domba. Lalu Yesus menyatakan, "Karena itu boleh berbuat baik pada hari Sabat."</w:t>
      </w:r>
    </w:p>
    <w:p>
      <w:pPr/>
      <w:r>
        <w:rPr>
          <w:lang w:val="id_ID" w:bidi="id_ID"/>
        </w:rPr>
      </w:r>
      <w:r>
        <w:rPr>
          <w:lang w:val="id_ID" w:bidi="id_ID"/>
        </w:rPr>
        <w:t xml:space="preserve">Tunjukkan foto sebuah </w:t>
      </w:r>
      <w:r>
        <w:rPr>
          <w:b/>
          <w:lang w:val="id_ID" w:bidi="id_ID"/>
        </w:rPr>
        <w:t>Sinagoge (rumah ibadat)</w:t>
      </w:r>
      <w:r>
        <w:rPr>
          <w:lang w:val="id_ID" w:bidi="id_ID"/>
        </w:rPr>
        <w:t xml:space="preserve">. Tunjukkan foto seekor </w:t>
      </w:r>
      <w:r>
        <w:rPr>
          <w:b/>
          <w:lang w:val="id_ID" w:bidi="id_ID"/>
        </w:rPr>
        <w:t>domba di dalam lubang</w:t>
      </w:r>
      <w:r>
        <w:rPr>
          <w:lang w:val="id_ID" w:bidi="id_ID"/>
        </w:rPr>
        <w:t>.</w:t>
      </w:r>
    </w:p>
    <w:p>
      <w:pPr/>
      <w:r>
        <w:rPr>
          <w:lang w:val="id_ID" w:bidi="id_ID"/>
        </w:rPr>
      </w:r>
      <w:r>
        <w:rPr>
          <w:lang w:val="id_ID" w:bidi="id_ID"/>
        </w:rPr>
        <w:t>Lalu Yesus memerintahkan orang dengan tangan yang lumpuh itu untuk mengulurkan tangannya. Orang itu menaati Yesus dan Yesus memulihkan, atau menyembuhkan, tangan orang itu. Lalu orang-orang Farisi bereaksi dengan cara yang tidak terduga. Kisah ini mengatakan, "Lalu keluarlah orang-orang Farisi itu." Bukannya memuji Allah, mereka malah bersekongkol, atau merencanakan bersama-sama, bagaimana mereka dapat membinasakan Yesus, atau membuat Yesus dibunuh.</w:t>
      </w:r>
    </w:p>
    <w:p>
      <w:pPr/>
      <w:r>
        <w:rPr>
          <w:lang w:val="id_ID" w:bidi="id_ID"/>
        </w:rPr>
      </w:r>
      <w:r>
        <w:rPr>
          <w:lang w:val="id_ID" w:bidi="id_ID"/>
        </w:rPr>
        <w:t>Perikop ini menunjukkan bahwa Yesus memiliki otoritas untuk mengajar kita tentang perbuatan apa saja yang diperbolehkan pada hari Sabat.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Adegan ini dimulai mungkin beberapa hari setelah Yesus mengundang semua orang yang mengikuti hukum Yahudi untuk mengikuti-Nya. Yesus dan para murid-Nya sedang berjalan melalui ladang gandum dan makan bulir gandum pada hari Sabat.</w:t>
      </w:r>
    </w:p>
    <w:p>
      <w:pPr/>
      <w:r>
        <w:rPr>
          <w:lang w:val="id_ID" w:bidi="id_ID"/>
        </w:rPr>
      </w:r>
      <w:r>
        <w:rPr>
          <w:b/>
          <w:lang w:val="id_ID" w:bidi="id_ID"/>
        </w:rPr>
        <w:t>Adegan kedua:</w:t>
      </w:r>
      <w:r>
        <w:rPr>
          <w:lang w:val="id_ID" w:bidi="id_ID"/>
        </w:rPr>
        <w:t xml:space="preserve"> Yesus menanggapi orang-orang Farisi karena mereka mengatakan kepada-Nya bahwa murid-murid-Nya melanggar hukum Sabat. Yesus mengajar tentang apa yang ditulis dahulu kala.</w:t>
      </w:r>
    </w:p>
    <w:p>
      <w:pPr/>
      <w:r>
        <w:rPr>
          <w:lang w:val="id_ID" w:bidi="id_ID"/>
        </w:rPr>
      </w:r>
      <w:r>
        <w:rPr>
          <w:b/>
          <w:lang w:val="id_ID" w:bidi="id_ID"/>
        </w:rPr>
        <w:t>Adegan ketiga:</w:t>
      </w:r>
      <w:r>
        <w:rPr>
          <w:lang w:val="id_ID" w:bidi="id_ID"/>
        </w:rPr>
        <w:t xml:space="preserve"> Segera setelah Yesus selesai berbicara dalam adegan kedua, Yesus dan murid-murid-Nya pergi ke sebuah Sinagoge. Orang-orang Farisi menuduh Yesus telah melanggar hukum Sabat. Yesus menanggapi para penuduh-Nya dengan mengajar melalui satu perbandingan.</w:t>
      </w:r>
    </w:p>
    <w:p>
      <w:pPr/>
      <w:r>
        <w:rPr>
          <w:lang w:val="id_ID" w:bidi="id_ID"/>
        </w:rPr>
      </w:r>
      <w:r>
        <w:rPr>
          <w:b/>
          <w:lang w:val="id_ID" w:bidi="id_ID"/>
        </w:rPr>
        <w:t>Adegan keempat:</w:t>
      </w:r>
      <w:r>
        <w:rPr>
          <w:lang w:val="id_ID" w:bidi="id_ID"/>
        </w:rPr>
        <w:t xml:space="preserve"> Kemudian, Yesus menyembuhkan seorang laki-laki yang tangannya lumpuh. Setelah itu, orang-orang Farisi pergi. Mereka mulai berencana untuk membunuh Yesus.</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Daud dan orang-orangnya</w:t>
      </w:r>
    </w:p>
    <w:p>
      <w:pPr>
        <w:pStyle w:val="ListBullet"/>
        <w:spacing w:line="240" w:lineRule="auto"/>
        <w:ind w:left="720"/>
      </w:pPr>
      <w:r>
        <w:rPr>
          <w:lang w:val="id_ID" w:bidi="id_ID"/>
        </w:rPr>
      </w:r>
      <w:r>
        <w:rPr>
          <w:lang w:val="id_ID" w:bidi="id_ID"/>
        </w:rPr>
        <w:t>Imam yang memberikan roti kepada Daud</w:t>
      </w:r>
    </w:p>
    <w:p>
      <w:pPr>
        <w:pStyle w:val="ListBullet"/>
        <w:spacing w:line="240" w:lineRule="auto"/>
        <w:ind w:left="720"/>
      </w:pPr>
      <w:r>
        <w:rPr>
          <w:lang w:val="id_ID" w:bidi="id_ID"/>
        </w:rPr>
      </w:r>
      <w:r>
        <w:rPr>
          <w:lang w:val="id_ID" w:bidi="id_ID"/>
        </w:rPr>
        <w:t>Seorang laki-laki dengan tangan yang lumpuh</w:t>
      </w:r>
    </w:p>
    <w:p>
      <w:pPr/>
      <w:r>
        <w:rPr>
          <w:lang w:val="id_ID" w:bidi="id_ID"/>
        </w:rPr>
      </w:r>
      <w:r>
        <w:rPr>
          <w:lang w:val="id_ID" w:bidi="id_ID"/>
        </w:rPr>
        <w:t>Dalam sesi ini, mintalah kelompok membuat papan cerita, menggambar, atau menggunakan semacam alat peraga (benda-benda yang dapat Anda pindah-pindahkan seperti batu, kayu, mainan anak-anak) untuk memvisualisasikan kisah dan adegan di dalamnya.</w:t>
      </w:r>
    </w:p>
    <w:p>
      <w:pPr/>
      <w:r>
        <w:rPr>
          <w:lang w:val="id_ID" w:bidi="id_ID"/>
        </w:rPr>
      </w:r>
      <w:r>
        <w:rPr>
          <w:lang w:val="id_ID" w:bidi="id_ID"/>
        </w:rPr>
        <w:t>Penting untuk diingat bahwa adegan pertama dimulai setidaknya beberapa hari setelah Yesus mengundang orang-orang Yahudi yang mengikuti hukum Yahudi untuk mengikuti-Nya dan Ia akan memberi mereka perhentian. Ingat bahwa murid-murid Yesus sedang lapar. Penting untuk diingat bahwa hari itu adalah hari Sabat, hari istirahat orang Yahudi. Tidak diperbolehkan untuk bekerja pada hari Sabat. Penting untuk mengingat bahwa orang-orang Farisi adalah para pemimpin agama Yahudi. Mereka terkejut melihat para murid melakukan apa yang mereka anggap sebagai pekerjaan pada hari Sabat. Ingat apa yang orang-orang Farisi katakan kepada Yesus.</w:t>
      </w:r>
    </w:p>
    <w:p>
      <w:pPr/>
      <w:r>
        <w:rPr>
          <w:lang w:val="id_ID" w:bidi="id_ID"/>
        </w:rPr>
      </w:r>
      <w:r>
        <w:rPr>
          <w:lang w:val="id_ID" w:bidi="id_ID"/>
        </w:rPr>
        <w:t xml:space="preserve">Penting untuk mengingat bahwa Yesus menanggapi apa yang orang-orang Farisi katakan karena para murid memang bekerja pada hari Sabat. Ingat bahwa Yesus menanggapi dengan mengajukan pertanyaan yang Dia tahu tidak akan mereka jawab. Pertanyaannya merujuk pada satu kisah dari zaman dahulu yang diketahui orang-orang Farisi. Kisah itu adalah tentang Daud, seorang raja Israel yang dihormati yang makan makanan yang hanya boleh dimakan oleh para imam. Penting untuk mengingat bahwa Yesus bertanya kepada orang-orang Farisi, "Tidakkah kalian membaca tentang pekerjaan yang dilakukan para imam pada hari Sabat?" Yesus ingin mereka berpikir dengan saksama tentang apa yang Dia katakan. Yesus tidak mengharapkan mereka untuk menjawab pertanyaan itu. Yesus mengecam orang-orang Farisi ketika Dia berkata, "Jika memang kamu mengerti maksud firman ini: Yang Kukehendaki ialah belas kasihan dan bukan persembahan.'" Belas kasihan, atau rasa iba untuk orang lain, lebih penting bagi Allah daripada ketaatan yang ketat akan ritual-ritual keagamaan. Yesus menjelaskan mengapa Ia dapat mengatakan hal-hal ini. Ia mengatakan bahwa Anak Manusia adalah Tuhan atas hari Sabat. </w:t>
      </w:r>
    </w:p>
    <w:p>
      <w:pPr/>
      <w:r>
        <w:rPr>
          <w:lang w:val="id_ID" w:bidi="id_ID"/>
        </w:rPr>
      </w:r>
      <w:r>
        <w:rPr>
          <w:lang w:val="id_ID" w:bidi="id_ID"/>
        </w:rPr>
        <w:t>Penting untuk diingat bahwa Sinagoge adalah tempat ibadah orang Yahudi setempat. Ingatlah bahwa orang-orang Farisi bertanya kepada Yesus apakah diperbolehkan untuk menyembuhkan pada hari Sabat. Orang-orang Farisi ingin Yesus mengatakan bahwa diperbolehkan untuk menyembuhkan pada hari Sabat karena mereka ingin menuduh-Nya dengan kegiatan yang melanggar hukum. Penting untuk diingat bahwa Yesus bertanya kepada mereka, "Jika seorang dari antara kamu mempunyai seekor domba dan domba itu terjatuh ke dalam lubang pada hari Sabat, tidakkah ia akan menangkapnya dan mengeluarkannya?" Yesus tidak ingin mereka menjawab pertanyaan ini. Yesus tahu jawaban atas pertanyaan ini adalah bahwa mereka semua akan merawat domba mereka pada hari Sabat karena meskipun ini adalah pekerjaan, hal itu diizinkan pada hari Sabat. Yesus menggunakan kata-kata yang sama dengan orang-orang Farisi tetapi Ia membuat perbedaan yang kontras. Mereka bertanya apakah diperbolehkan untuk bekerja pada hari Sabat. Yesus menanggapi dengan bertanya apakah diperbolehkan untuk melakukan kebaikan pada hari Sabat.</w:t>
      </w:r>
    </w:p>
    <w:p>
      <w:pPr/>
      <w:r>
        <w:rPr>
          <w:lang w:val="id_ID" w:bidi="id_ID"/>
        </w:rPr>
      </w:r>
      <w:r>
        <w:rPr>
          <w:lang w:val="id_ID" w:bidi="id_ID"/>
        </w:rPr>
        <w:t>Penting untuk mengingat apa yang Yesus katakan kepada orang yang tangannya lumpuh itu. Ingatlah bahwa orang itu menaati Yesus. Penting untuk diingat bahwa orang itu menaati Yesus dan disembuhkan pada saat itu. Orang-orang Farisi tidak bersyukur kepada Allah atas hal baik yang Yesus lakukan. Sebaliknya, mereka mulai merencanakan untuk membunuh Yesus.</w:t>
      </w:r>
      <w:r>
        <w:rPr>
          <w:lang w:val="id_ID" w:bidi="id_ID"/>
        </w:rPr>
      </w:r>
    </w:p>
    <w:p>
      <w:pPr>
        <w:pStyle w:val="Heading3"/>
      </w:pPr>
      <w:r>
        <w:rPr>
          <w:lang w:val="id_ID" w:bidi="id_ID"/>
        </w:rPr>
        <w:t>Memperagakan Bacaan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empat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Daud dan orang-orangnya</w:t>
      </w:r>
    </w:p>
    <w:p>
      <w:pPr>
        <w:pStyle w:val="ListBullet"/>
        <w:spacing w:line="240" w:lineRule="auto"/>
        <w:ind w:left="720"/>
      </w:pPr>
      <w:r>
        <w:rPr>
          <w:lang w:val="id_ID" w:bidi="id_ID"/>
        </w:rPr>
      </w:r>
      <w:r>
        <w:rPr>
          <w:lang w:val="id_ID" w:bidi="id_ID"/>
        </w:rPr>
        <w:t>Imam yang memberikan roti kepada Daud</w:t>
      </w:r>
    </w:p>
    <w:p>
      <w:pPr>
        <w:pStyle w:val="ListBullet"/>
        <w:spacing w:line="240" w:lineRule="auto"/>
        <w:ind w:left="720"/>
      </w:pPr>
      <w:r>
        <w:rPr>
          <w:lang w:val="id_ID" w:bidi="id_ID"/>
        </w:rPr>
      </w:r>
      <w:r>
        <w:rPr>
          <w:lang w:val="id_ID" w:bidi="id_ID"/>
        </w:rPr>
        <w:t>Seorang laki-laki dengan tangannya yang lumpuh</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tim untuk mengingat bagian-bagian dari kisah tersebut.</w:t>
      </w:r>
    </w:p>
    <w:p>
      <w:pPr/>
      <w:r>
        <w:rPr>
          <w:lang w:val="id_ID" w:bidi="id_ID"/>
        </w:rPr>
      </w:r>
      <w:r>
        <w:rPr>
          <w:lang w:val="id_ID" w:bidi="id_ID"/>
        </w:rPr>
        <w:t>Beberapa hari setelah Yesus mengundang orang-orang untuk mengikuti-Nya, Ia dan murid-murid-Nya sedang berjalan melalui ladang gandum sambil makan bulir gandum. Ini terjadi pada hari istirahat.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murid-murid,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Beberapa orang Farisi melihat murid-murid melakukan pekerjaan pada hari Sabat. Jadi, mereka berkata kepada Yesus, "Murid-murid-Mu berbuat sesuatu yang tidak diperbolehkan pada hari Sabat."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Farisi,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mengingatkan orang-orang Farisi tentang apa yang ditulis pada zaman dahulu dengan mengajukan dua pertanyaan yang tidak Ia harapkan jawabannya. Dia berkata kepada orang-orang Farisi, "Tidakkah kamu baca apa yang dilakukan Daud, ketika ia dan mereka yang mengikutinya lapar, bagaimana ia masuk ke rumah Allah dan bagaimana mereka makan roti sajian? Hanya para imam yang diperbolehkan untuk makan roti ini." Yesus juga bertanya kepada mereka apakah mereka ingat membaca tentang para imam yang bekerja pada hari Sabat.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selesai berbicara kepada orang-orang Farisi. Yesus dan murid-murid-Nya pergi ke Sinagoge atau rumah ibadat orang Yahudi. Di situ ada seorang yang mati sebelah tangannya. Orang-orang Farisi bertanya kepada Yesus, "Bolehkah menyembuhkan orang pada hari Sabat?" Mereka melakukan ini agar mereka dapat menuduh Yesus melanggar hukum Sabat.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Farisi,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Orang-orang Farisi mempertanyakan Yesus dan berkata, "Bolehkah menyembuhkan orang pada hari Sabat?" Yesus mengajukan pertanyaan lain yang tidak Dia harapkan untuk mereka jawab. Yesus berkata, "Jika dombamu terjatuh ke dalam lubang pada hari Sabat, maukah kamu melakukan pekerjaan yang diperlukan untuk menyelamatkannya?" Lalu Yesus memerintahkan orang dengan tangan yang lumpuh itu untuk mengulurkan tangannya. Orang itu menaati Yesus.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orang yang tangannya lumpuh,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menyembuhkan orang itu. Tetapi orang-orang Farisi pergi dan mulai merencanakan bagaimana caranya agar Yesus dibunuh.</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Farisi,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dan 12 </w:t>
      </w:r>
      <w:r>
        <w:rPr>
          <w:b/>
          <w:lang w:val="id_ID" w:bidi="id_ID"/>
        </w:rPr>
        <w:t>murid</w:t>
      </w:r>
      <w:r>
        <w:rPr>
          <w:lang w:val="id_ID" w:bidi="id_ID"/>
        </w:rPr>
        <w:t xml:space="preserve">-Nya sedang berjalan melalui satu ladang gandum pada hari </w:t>
      </w:r>
      <w:r>
        <w:rPr>
          <w:b/>
          <w:lang w:val="id_ID" w:bidi="id_ID"/>
        </w:rPr>
        <w:t>Sabat</w:t>
      </w:r>
      <w:r>
        <w:rPr>
          <w:lang w:val="id_ID" w:bidi="id_ID"/>
        </w:rPr>
        <w:t xml:space="preserve">. </w:t>
      </w:r>
    </w:p>
    <w:p>
      <w:pPr/>
      <w:r>
        <w:rPr>
          <w:lang w:val="id_ID" w:bidi="id_ID"/>
        </w:rPr>
      </w:r>
      <w:r>
        <w:rPr>
          <w:b/>
          <w:lang w:val="id_ID" w:bidi="id_ID"/>
        </w:rPr>
        <w:t>Murid-murid</w:t>
      </w:r>
      <w:r>
        <w:rPr>
          <w:lang w:val="id_ID" w:bidi="id_ID"/>
        </w:rPr>
        <w:t xml:space="preserve"> pergi bersama Yesus ke mana-mana dan belajar dari ajaran-ajaran-Nya. Gunakan kata yang sama untuk murid-murid seperti yang Anda gunakan dalam perikop-perikop sebelumnya. Lihat Daftar Kata Utama untuk definisi yang lebih lengkap tentang </w:t>
      </w:r>
      <w:r>
        <w:rPr>
          <w:lang w:val="id_ID" w:bidi="id_ID"/>
        </w:rPr>
        <w:t>murid-murid</w:t>
      </w:r>
      <w:r>
        <w:rPr>
          <w:lang w:val="id_ID" w:bidi="id_ID"/>
        </w:rPr>
        <w:t>.</w:t>
      </w:r>
    </w:p>
    <w:p>
      <w:pPr/>
      <w:r>
        <w:rPr>
          <w:lang w:val="id_ID" w:bidi="id_ID"/>
        </w:rPr>
      </w:r>
      <w:r>
        <w:rPr>
          <w:lang w:val="id_ID" w:bidi="id_ID"/>
        </w:rPr>
        <w:t xml:space="preserve">Hari </w:t>
      </w:r>
      <w:r>
        <w:rPr>
          <w:b/>
          <w:lang w:val="id_ID" w:bidi="id_ID"/>
        </w:rPr>
        <w:t>Sabat</w:t>
      </w:r>
      <w:r>
        <w:rPr>
          <w:lang w:val="id_ID" w:bidi="id_ID"/>
        </w:rPr>
        <w:t xml:space="preserve"> adalah hari terakhir dalam satu minggu. Sabat adalah hari ketika orang-orang Yahudi harus beristirahat dan menyembah Allah. Hukum Yahudi mengatakan bahwa orang-orang tidak diperbolehkan untuk melakukan pekerjaan apa pun pada hari Sabat. Gunakan kata yang sama untuk Sabat seperti yang Anda gunakan dalam perikop-perikop sebelumnya. Lihat Daftar Kata Utama untuk definisi yang lebih lengkap tentang </w:t>
      </w:r>
      <w:r>
        <w:rPr>
          <w:lang w:val="id_ID" w:bidi="id_ID"/>
        </w:rPr>
        <w:t>Sabat</w:t>
      </w:r>
      <w:r>
        <w:rPr>
          <w:lang w:val="id_ID" w:bidi="id_ID"/>
        </w:rPr>
        <w:t>.</w:t>
      </w:r>
    </w:p>
    <w:p>
      <w:pPr/>
      <w:r>
        <w:rPr>
          <w:lang w:val="id_ID" w:bidi="id_ID"/>
        </w:rPr>
      </w:r>
      <w:r>
        <w:rPr>
          <w:lang w:val="id_ID" w:bidi="id_ID"/>
        </w:rPr>
        <w:t xml:space="preserve">Beberapa </w:t>
      </w:r>
      <w:r>
        <w:rPr>
          <w:b/>
          <w:lang w:val="id_ID" w:bidi="id_ID"/>
        </w:rPr>
        <w:t>orang Farisi</w:t>
      </w:r>
      <w:r>
        <w:rPr>
          <w:lang w:val="id_ID" w:bidi="id_ID"/>
        </w:rPr>
        <w:t xml:space="preserve"> melihat murid-murid memetik dan makan bulir gandum di ladang. Orang-orang Farisi berkata kepada Yesus, "Murid-murid-Mu melanggar hukum Sabat." Orang-orang Farisi adalah kelompok pemimpin agama yang paling berpengaruh. Gunakan kata yang sama untuk orang-orang Farisi seperti yang Anda gunakan dalam perikop-perikop sebelumnya. Lihat Daftar Kata Utama untuk definisi yang lebih lengkap tentang </w:t>
      </w:r>
      <w:r>
        <w:rPr>
          <w:lang w:val="id_ID" w:bidi="id_ID"/>
        </w:rPr>
        <w:t>orang-orang Farisi</w:t>
      </w:r>
      <w:r>
        <w:rPr>
          <w:lang w:val="id_ID" w:bidi="id_ID"/>
        </w:rPr>
        <w:t>.</w:t>
      </w:r>
    </w:p>
    <w:p>
      <w:pPr/>
      <w:r>
        <w:rPr>
          <w:lang w:val="id_ID" w:bidi="id_ID"/>
        </w:rPr>
      </w:r>
      <w:r>
        <w:rPr>
          <w:lang w:val="id_ID" w:bidi="id_ID"/>
        </w:rPr>
        <w:t xml:space="preserve">Yesus menceritakan satu kisah nyata dari zaman dahulu tentang Daud dan orang-orang yang bersamanya yang makan roti yang hanya boleh dimakan oleh </w:t>
      </w:r>
      <w:r>
        <w:rPr>
          <w:b/>
          <w:lang w:val="id_ID" w:bidi="id_ID"/>
        </w:rPr>
        <w:t>para imam</w:t>
      </w:r>
      <w:r>
        <w:rPr>
          <w:lang w:val="id_ID" w:bidi="id_ID"/>
        </w:rPr>
        <w:t xml:space="preserve">. </w:t>
      </w:r>
    </w:p>
    <w:p>
      <w:pPr/>
      <w:r>
        <w:rPr>
          <w:lang w:val="id_ID" w:bidi="id_ID"/>
        </w:rPr>
      </w:r>
      <w:r>
        <w:rPr>
          <w:lang w:val="id_ID" w:bidi="id_ID"/>
        </w:rPr>
        <w:t xml:space="preserve">Seorang </w:t>
      </w:r>
      <w:r>
        <w:rPr>
          <w:b/>
          <w:lang w:val="id_ID" w:bidi="id_ID"/>
        </w:rPr>
        <w:t>imam</w:t>
      </w:r>
      <w:r>
        <w:rPr>
          <w:lang w:val="id_ID" w:bidi="id_ID"/>
        </w:rPr>
        <w:t xml:space="preserve"> dalam agama Yahudi, menghubungkan umat dengan Allah dan menghubungkan Allah dengan umat. Para imam melayani di rumah Allah dengan melakukan ritual dan mengajar umat tentang Allah. Gunakan kata yang sama untuk imam seperti yang Anda gunakan dalam perikop-perikop sebelumnya. Lihat Daftar Kata Utama untuk definisi yang lebih lengkap tentang </w:t>
      </w:r>
      <w:r>
        <w:rPr>
          <w:lang w:val="id_ID" w:bidi="id_ID"/>
        </w:rPr>
        <w:t xml:space="preserve">imam </w:t>
      </w:r>
      <w:r>
        <w:rPr>
          <w:lang w:val="id_ID" w:bidi="id_ID"/>
        </w:rPr>
        <w:t>.</w:t>
      </w:r>
    </w:p>
    <w:p>
      <w:pPr/>
      <w:r>
        <w:rPr>
          <w:lang w:val="id_ID" w:bidi="id_ID"/>
        </w:rPr>
      </w:r>
      <w:r>
        <w:rPr>
          <w:lang w:val="id_ID" w:bidi="id_ID"/>
        </w:rPr>
        <w:t xml:space="preserve">Yesus mengingatkan orang-orang Farisi bahwa para imam bekerja di </w:t>
      </w:r>
      <w:r>
        <w:rPr>
          <w:b/>
          <w:lang w:val="id_ID" w:bidi="id_ID"/>
        </w:rPr>
        <w:t>Bait Allah</w:t>
      </w:r>
      <w:r>
        <w:rPr>
          <w:lang w:val="id_ID" w:bidi="id_ID"/>
        </w:rPr>
        <w:t xml:space="preserve"> pada hari Sabat. Bait Allah adalah bangunan besar yang berisi banyak ruangan dan satu mezbah untuk mempersembahkan korban kepada Allah. Bait Allah adalah rumah Allah pada masa hidup Yesus. Gunakan kata yang sama untuk Bait Allah seperti yang Anda gunakan dalam perikop-perikop sebelumnya. Lihat Daftar Kata Utama untuk definisi yang lebih lengkap tentang </w:t>
      </w:r>
      <w:r>
        <w:rPr>
          <w:lang w:val="id_ID" w:bidi="id_ID"/>
        </w:rPr>
        <w:t>Bait Allah</w:t>
      </w:r>
      <w:r>
        <w:rPr>
          <w:lang w:val="id_ID" w:bidi="id_ID"/>
        </w:rPr>
        <w:t>.</w:t>
      </w:r>
    </w:p>
    <w:p>
      <w:pPr/>
      <w:r>
        <w:rPr>
          <w:lang w:val="id_ID" w:bidi="id_ID"/>
        </w:rPr>
      </w:r>
      <w:r>
        <w:rPr>
          <w:lang w:val="id_ID" w:bidi="id_ID"/>
        </w:rPr>
        <w:t>Yesus menyatakan bahwa orang-orang Farisi tidak memahami makna apa yang Allah katakan melalui nabi pada zaman dahulu: "Yang Kukehendaki ialah</w:t>
      </w:r>
      <w:r>
        <w:rPr>
          <w:b/>
          <w:lang w:val="id_ID" w:bidi="id_ID"/>
        </w:rPr>
        <w:t>belas kasihan</w:t>
      </w:r>
      <w:r>
        <w:rPr>
          <w:lang w:val="id_ID" w:bidi="id_ID"/>
        </w:rPr>
        <w:t xml:space="preserve">, dan bukan </w:t>
      </w:r>
      <w:r>
        <w:rPr>
          <w:b/>
          <w:lang w:val="id_ID" w:bidi="id_ID"/>
        </w:rPr>
        <w:t>persembahan</w:t>
      </w:r>
      <w:r>
        <w:rPr>
          <w:lang w:val="id_ID" w:bidi="id_ID"/>
        </w:rPr>
        <w:t>."</w:t>
      </w:r>
    </w:p>
    <w:p>
      <w:pPr/>
      <w:r>
        <w:rPr>
          <w:lang w:val="id_ID" w:bidi="id_ID"/>
        </w:rPr>
      </w:r>
      <w:r>
        <w:rPr>
          <w:b/>
          <w:lang w:val="id_ID" w:bidi="id_ID"/>
        </w:rPr>
        <w:t>Belas kasihan</w:t>
      </w:r>
      <w:r>
        <w:rPr>
          <w:lang w:val="id_ID" w:bidi="id_ID"/>
        </w:rPr>
        <w:t xml:space="preserve"> berarti menunjukkan rasa iba. </w:t>
      </w:r>
      <w:r>
        <w:rPr>
          <w:b/>
          <w:lang w:val="id_ID" w:bidi="id_ID"/>
        </w:rPr>
        <w:t>Persembahan</w:t>
      </w:r>
      <w:r>
        <w:rPr>
          <w:lang w:val="id_ID" w:bidi="id_ID"/>
        </w:rPr>
        <w:t xml:space="preserve"> adalah sesuatu yang dipersembahkan kepada Allah untuk bersyukur kepada-Nya atau memohon pengampunan. Gunakan kata yang sama untuk belas kasihan dan persembahan seperti yang Anda gunakan dalam perikop-perikop sebelumnya. Lihat Daftar Kata Utama untuk definisi yang lebih lengkap tentang </w:t>
      </w:r>
      <w:r>
        <w:rPr>
          <w:lang w:val="id_ID" w:bidi="id_ID"/>
        </w:rPr>
        <w:t>belas kasihan</w:t>
      </w:r>
      <w:r>
        <w:rPr>
          <w:lang w:val="id_ID" w:bidi="id_ID"/>
        </w:rPr>
        <w:t xml:space="preserve"> dan </w:t>
      </w:r>
      <w:r>
        <w:rPr>
          <w:lang w:val="id_ID" w:bidi="id_ID"/>
        </w:rPr>
        <w:t>persembahan</w:t>
      </w:r>
      <w:r>
        <w:rPr>
          <w:lang w:val="id_ID" w:bidi="id_ID"/>
        </w:rPr>
        <w:t>.</w:t>
      </w:r>
    </w:p>
    <w:p>
      <w:pPr/>
      <w:r>
        <w:rPr>
          <w:lang w:val="id_ID" w:bidi="id_ID"/>
        </w:rPr>
      </w:r>
      <w:r>
        <w:rPr>
          <w:lang w:val="id_ID" w:bidi="id_ID"/>
        </w:rPr>
        <w:t xml:space="preserve">Murid-murid tidak bersalah melanggar hukum Sabat karena </w:t>
      </w:r>
      <w:r>
        <w:rPr>
          <w:b/>
          <w:lang w:val="id_ID" w:bidi="id_ID"/>
        </w:rPr>
        <w:t>Anak Manusia</w:t>
      </w:r>
      <w:r>
        <w:rPr>
          <w:lang w:val="id_ID" w:bidi="id_ID"/>
        </w:rPr>
        <w:t xml:space="preserve"> adalah </w:t>
      </w:r>
      <w:r>
        <w:rPr>
          <w:b/>
          <w:lang w:val="id_ID" w:bidi="id_ID"/>
        </w:rPr>
        <w:t>Tuhan</w:t>
      </w:r>
      <w:r>
        <w:rPr>
          <w:lang w:val="id_ID" w:bidi="id_ID"/>
        </w:rPr>
        <w:t xml:space="preserve"> atas hari Sabat.</w:t>
      </w:r>
    </w:p>
    <w:p>
      <w:pPr/>
      <w:r>
        <w:rPr>
          <w:lang w:val="id_ID" w:bidi="id_ID"/>
        </w:rPr>
      </w:r>
      <w:r>
        <w:rPr>
          <w:b/>
          <w:lang w:val="id_ID" w:bidi="id_ID"/>
        </w:rPr>
        <w:t>Anak Manusia</w:t>
      </w:r>
      <w:r>
        <w:rPr>
          <w:lang w:val="id_ID" w:bidi="id_ID"/>
        </w:rPr>
        <w:t xml:space="preserve"> adalah gelar bagi Yesus yang menunjukkan bahwa Ia adalah Juruselamat yang Dijanjikan Allah. Gunakan kata yang sama untuk Anak Manusia seperti yang telah Anda gunakan pada bagian-bagian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 xml:space="preserve">Dalam hal ini, </w:t>
      </w:r>
      <w:r>
        <w:rPr>
          <w:b/>
          <w:lang w:val="id_ID" w:bidi="id_ID"/>
        </w:rPr>
        <w:t>Tuhan</w:t>
      </w:r>
      <w:r>
        <w:rPr>
          <w:lang w:val="id_ID" w:bidi="id_ID"/>
        </w:rPr>
        <w:t xml:space="preserve"> merujuk pada Yesus yang memiliki otoritas untuk menentukan apa yang diperbolehkan atau yang tidak diperbolehkan pada hari Sabat. Gunakan kata yang sama untuk Tuan seperti yang Anda gunakan dalam perikop-perikop sebelumnya. Lihat Daftar Kata Utama untuk definisi yang lebih lengkap tentang </w:t>
      </w:r>
      <w:r>
        <w:rPr>
          <w:lang w:val="id_ID" w:bidi="id_ID"/>
        </w:rPr>
        <w:t>Tuhan</w:t>
      </w:r>
      <w:r>
        <w:rPr>
          <w:lang w:val="id_ID" w:bidi="id_ID"/>
        </w:rPr>
        <w:t>.</w:t>
      </w:r>
    </w:p>
    <w:p>
      <w:pPr/>
      <w:r>
        <w:rPr>
          <w:lang w:val="id_ID" w:bidi="id_ID"/>
        </w:rPr>
      </w:r>
      <w:r>
        <w:rPr>
          <w:lang w:val="id_ID" w:bidi="id_ID"/>
        </w:rPr>
        <w:t xml:space="preserve">Setelah itu, Yesus dan murid-murid-Nya pergi ke </w:t>
      </w:r>
      <w:r>
        <w:rPr>
          <w:b/>
          <w:lang w:val="id_ID" w:bidi="id_ID"/>
        </w:rPr>
        <w:t>Sinagoge (rumah ibadat)</w:t>
      </w:r>
      <w:r>
        <w:rPr>
          <w:lang w:val="id_ID" w:bidi="id_ID"/>
        </w:rPr>
        <w:t xml:space="preserve">. Sinagoge adalah tempat ibadah orang Yahudi setempat. Gunakan kata yang sama untuk Sinagoge (rumah ibadat) seperti yang Anda gunakan dalam perikop-perikop sebelumnya. Lihat Daftar Kata Utama untuk definisi yang lebih lengkap tentang </w:t>
      </w:r>
      <w:r>
        <w:rPr>
          <w:lang w:val="id_ID" w:bidi="id_ID"/>
        </w:rPr>
        <w:t>Sinagoge (rumah ibadat)</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12:15–21</w:t>
      </w:r>
      <w:r>
        <w:rPr>
          <w:lang w:val="id_ID" w:bidi="id_ID"/>
        </w:rPr>
      </w:r>
    </w:p>
    <w:p>
      <w:pPr>
        <w:pStyle w:val="Heading3"/>
      </w:pPr>
      <w:r>
        <w:rPr>
          <w:lang w:val="id_ID" w:bidi="id_ID"/>
        </w:rPr>
        <w:t>Dengar dan Renungkan</w:t>
      </w:r>
    </w:p>
    <w:p>
      <w:pPr/>
      <w:r>
        <w:rPr>
          <w:lang w:val="id_ID" w:bidi="id_ID"/>
        </w:rPr>
      </w:r>
      <w:r>
        <w:rPr>
          <w:lang w:val="id_ID" w:bidi="id_ID"/>
        </w:rPr>
        <w:t>Dengarkan Matius 12:15–21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 yang kisah ini ceritakan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Dalam kisah nyata ini, Matius mencatat bahwa Yesus menyembuhkan banyak orang. Lalu Matius mengutip apa yang dikatakan Nabi Yesaya dahulu kala tentang Juruselamat yang dijanjikan.</w:t>
      </w:r>
    </w:p>
    <w:p>
      <w:pPr/>
      <w:r>
        <w:rPr>
          <w:lang w:val="id_ID" w:bidi="id_ID"/>
        </w:rPr>
      </w:r>
      <w:r>
        <w:rPr>
          <w:lang w:val="id_ID" w:bidi="id_ID"/>
        </w:rPr>
        <w:t>Dalam perikop sebelumnya, Yesus menyatakan bahwa Ia memiliki otoritas atas hukum Yahudi. Kemudian ia menyembuhkan seorang laki-laki yang tangannya lumpuh pada hari Sabat. Orang-orang Farisi yang melihat Yesus melakukan hal ini pergi. Mereka mulai membuat rencana untuk membunuh Yesus.</w:t>
      </w:r>
    </w:p>
    <w:p>
      <w:pPr/>
      <w:r>
        <w:rPr>
          <w:lang w:val="id_ID" w:bidi="id_ID"/>
        </w:rPr>
      </w:r>
      <w:r>
        <w:rPr>
          <w:lang w:val="id_ID" w:bidi="id_ID"/>
        </w:rPr>
        <w:t>Yesus tahu apa yang orang-orang Farisi, para pemimpin agama, sedang lakukan. Yesus pergi menjauh dari bahaya. Yesus tidak pergi karena Ia takut. Yesus pergi karena belum waktunya bagi-Nya untuk mati. Kerumunan orang mengikuti Yesus ke tempat Ia pergi. Jadi, Yesus menyembuhkan semua orang yang sakit. Setelah menyembuhkan mereka, Yesus memerintahkan orang-orang untuk tidak mengatakan kepada orang lain apa yang telah Ia lakukan. Hal ini terjadi untuk menggenapi apa yang Nabi Yesaya katakan tentang Juruselamat yang dijanjikan Allah, Kristus.</w:t>
      </w:r>
    </w:p>
    <w:p>
      <w:pPr/>
      <w:r>
        <w:rPr>
          <w:lang w:val="id_ID" w:bidi="id_ID"/>
        </w:rPr>
      </w:r>
      <w:r>
        <w:rPr>
          <w:lang w:val="id_ID" w:bidi="id_ID"/>
        </w:rPr>
        <w:t>Matius mengatakan kepada kita bahwa apa yang Yesus lakukan adalah menggenapi, atau mewujudkan apa yang Yesaya, utusan Allah, katakan pada zaman dahulu. Lalu Matius mengutip apa yang Allah katakan melalui Nabi Yesaya. Yesaya memulai dengan menarik perhatian mereka ketika ia berkata "Lihatlah," atau "lihat." Allah memilih Juruselamat yang dijanjikan, atau Kristus, untuk menjadi hamba-Nya. Seorang hamba bekerja untuk orang lain dan tunduk pada keinginan orang itu. Allah mengatakan bahwa Ia mengasihi Juruselamat yang dijanjikan, hamba-Nya, dan bahwa jiwa-Nya sangat berkenan, atau bahagia, dengan-Nya. Jiwa adalah sisi batin, pikiran, dan perasaan seseorang. Kadang-kadang orang merujuk pada jiwa seseorang sebagai hati mereka.</w:t>
      </w:r>
    </w:p>
    <w:p>
      <w:pPr/>
      <w:r>
        <w:rPr>
          <w:lang w:val="id_ID" w:bidi="id_ID"/>
        </w:rPr>
      </w:r>
      <w:r>
        <w:rPr>
          <w:lang w:val="id_ID" w:bidi="id_ID"/>
        </w:rPr>
        <w:t>Berhenti dan diskusikan: Bagikan cerita satu sama lain tentang saat Anda merasa sangat puas dengan orang lain. Hal apakah dari tindakan-tindakan mereka yang membuat Anda bahagia?</w:t>
      </w:r>
    </w:p>
    <w:p>
      <w:pPr/>
      <w:r>
        <w:rPr>
          <w:lang w:val="id_ID" w:bidi="id_ID"/>
        </w:rPr>
      </w:r>
      <w:r>
        <w:rPr>
          <w:lang w:val="id_ID" w:bidi="id_ID"/>
        </w:rPr>
        <w:t>Allah mengatakan bahwa Ia akan menaruh Roh-Nya ke atas Juruselamat yang dijanjikan-Nya. Ini berarti bahwa Allah akan memenuhi hamba-Nya dengan kuasa-Nya. Kemudian, Juruselamat yang dijanjikan akan memberitakan, atau memberi tahu orang-orang bukan Yahudi, bagaimana mereka akan menerima keadilan Allah. Dalam hal ini bangsa-bangsa lain merujuk pada semua orang dari setiap bangsa. Keadilan adalah ketika seseorang menerima hukuman atau imbalan atas tindakan mereka. Keadilan Allah adalah keputusan-Nya untuk memberi upah kepada mereka yang menerima-Nya dan menghukum mereka yang melakukan kejahatan. Keputusan Allah selalu jujur dan adil.</w:t>
      </w:r>
    </w:p>
    <w:p>
      <w:pPr/>
      <w:r>
        <w:rPr>
          <w:lang w:val="id_ID" w:bidi="id_ID"/>
        </w:rPr>
      </w:r>
      <w:r>
        <w:rPr>
          <w:lang w:val="id_ID" w:bidi="id_ID"/>
        </w:rPr>
        <w:t>Ceritakan kisah-kisah tentang seseorang yang memberikan keadilan kepada orang lain. Apa yang terjadi? Siapa yang bertanggung jawab untuk melaksanakan keadilan dalam budaya Anda? Dengan cara apa saja ini dilakukan?</w:t>
      </w:r>
    </w:p>
    <w:p>
      <w:pPr/>
      <w:r>
        <w:rPr>
          <w:lang w:val="id_ID" w:bidi="id_ID"/>
        </w:rPr>
      </w:r>
      <w:r>
        <w:rPr>
          <w:lang w:val="id_ID" w:bidi="id_ID"/>
        </w:rPr>
        <w:t>Juruselamat yang dijanjikan Allah tidak akan bertengkar, atau berdebat dengan manusia. Dia tidak akan berseru dengan nyaring, atau berteriak. Juruselamat yang dijanjikan tidak akan membuat pidato dengan suara keras di jalan-jalan. Pada zaman Yesus, banyak orang akan berkumpul di jalan-jalan. Area-area ini merupakan area umum yang bising dan tempat orang-orang mungkin mencoba berpidato serta mengajar.</w:t>
      </w:r>
    </w:p>
    <w:p>
      <w:pPr/>
      <w:r>
        <w:rPr>
          <w:lang w:val="id_ID" w:bidi="id_ID"/>
        </w:rPr>
      </w:r>
      <w:r>
        <w:rPr>
          <w:lang w:val="id_ID" w:bidi="id_ID"/>
        </w:rPr>
        <w:t>Allah mengatakan bahwa Juruselamat yang dijanjikan tidak akan mematahkan buluh yang terkulai atau memadamkan sumbu yang pudar nyalanya. Buluh adalah sejenis tanaman tinggi yang tumbuh di padang gurun. Orang-orang Yahudi menggunakan tanaman buluh untuk mengukur panjang benda-benda. Buluh yang patah terkulai adalah buluh yang telah dibengkokkan dan tidak lagi berguna untuk mengukur benda-benda. Jadi, buluh itu akan dibuang. Sumbu adalah bagian dari lampu yang terbakar. Jika sumbu itu membara, nyala api padam tetapi sumbu itu masih berpijar, dan mengeluarkan asap. Memadamkan sumbu yang membara berarti tuntas memadamkan api. Yesaya menggunakan buluh dan sumbu untuk membuat perbandingan simbolis yang sama. Buluh yang terkulai dan sumbu yang hampir padam melambangkan seseorang yang terluka dalam hal tertentu atau lemah secara rohani. Yesus, sebagai hamba Allah dan Juruselamat yang dijanjikan, akan bersikap lembut kepada orang-orang yang lemah dan membutuhkan pertolongan. Yesus akan terus bersikap lembut kepada orang-orang ini. Ini adalah salah satu cara yang melaluinya Ia memastikan bahwa keadilan Allah terlaksana, atau bahwa keadilan Allah menang atas kejahatan.</w:t>
      </w:r>
    </w:p>
    <w:p>
      <w:pPr/>
      <w:r>
        <w:rPr>
          <w:lang w:val="id_ID" w:bidi="id_ID"/>
        </w:rPr>
      </w:r>
      <w:r>
        <w:rPr>
          <w:lang w:val="id_ID" w:bidi="id_ID"/>
        </w:rPr>
        <w:t xml:space="preserve">Tunjukkan gambar </w:t>
      </w:r>
      <w:r>
        <w:rPr>
          <w:lang w:val="id_ID" w:bidi="id_ID"/>
        </w:rPr>
        <w:t>tanaman buluh</w:t>
      </w:r>
      <w:r>
        <w:rPr>
          <w:lang w:val="id_ID" w:bidi="id_ID"/>
        </w:rPr>
        <w:t xml:space="preserve">. Tunjukkan gambar </w:t>
      </w:r>
      <w:r>
        <w:rPr>
          <w:lang w:val="id_ID" w:bidi="id_ID"/>
        </w:rPr>
        <w:t>lampu yang memiliki sumbu</w:t>
      </w:r>
      <w:r>
        <w:rPr>
          <w:lang w:val="id_ID" w:bidi="id_ID"/>
        </w:rPr>
        <w:t>.</w:t>
      </w:r>
    </w:p>
    <w:p>
      <w:pPr/>
      <w:r>
        <w:rPr>
          <w:lang w:val="id_ID" w:bidi="id_ID"/>
        </w:rPr>
      </w:r>
      <w:r>
        <w:rPr>
          <w:lang w:val="id_ID" w:bidi="id_ID"/>
        </w:rPr>
        <w:t>Allah mengatakan bahwa bangsa-bangsa lain, atau semua orang, akan berharap, atau percaya dan memiliki keyakinan, dalam nama Juruselamat yang Allah janjikan. "Non-Yahudi" dalam Perjanjian Baru kadang-kadang digunakan untuk merujuk pada semua bangsa. Dalam hal ini, nama seseorang adalah orang itu sendiri. Percaya kepada nama Yesus berarti memiliki keyakinan dan mengimani Yesus.</w:t>
      </w:r>
    </w:p>
    <w:p>
      <w:pPr/>
      <w:r>
        <w:rPr>
          <w:lang w:val="id_ID" w:bidi="id_ID"/>
        </w:rPr>
      </w:r>
      <w:r>
        <w:rPr>
          <w:lang w:val="id_ID" w:bidi="id_ID"/>
        </w:rPr>
        <w:t>Berhenti dan diskusikan kepercayaan dalam budaya Anda. Hal-hal apa saja yang dapat dilakukan orang-orang yang akan membuat Anda percaya kepada mereka? Hal-hal apa saja yang dapat dilakukan seseorang yang dapat membuat Anda tidak percaya kepada mereka? Ceritakan kisah-kisah tentang saat seseorang melakukan sesuatu yang membuat Anda mulai percaya kepada mereka.</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tahu bahwa orang-orang Farisi berencana untuk membunuh-Nya. Jadi Ia pergi ke tempat lain. Yesus menyembuhkan beberapa orang yang pergi bersama-Nya karena mereka sakit. Yesus menyuruh mereka untuk tidak memberi tahu orang lain tentang Dia. Ia melakukan ini untuk mewujudkan apa yang telah Allah katakan melalui Nabi Yesaya.</w:t>
      </w:r>
    </w:p>
    <w:p>
      <w:pPr/>
      <w:r>
        <w:rPr>
          <w:lang w:val="id_ID" w:bidi="id_ID"/>
        </w:rPr>
      </w:r>
      <w:r>
        <w:rPr>
          <w:b/>
          <w:lang w:val="id_ID" w:bidi="id_ID"/>
        </w:rPr>
        <w:t>Adegan kedua:</w:t>
      </w:r>
      <w:r>
        <w:rPr>
          <w:lang w:val="id_ID" w:bidi="id_ID"/>
        </w:rPr>
        <w:t xml:space="preserve"> Matius mengutip apa yang Nabi Yesaya katakan.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yang mengikuti Yesus</w:t>
      </w:r>
    </w:p>
    <w:p>
      <w:pPr>
        <w:pStyle w:val="ListBullet"/>
        <w:spacing w:line="240" w:lineRule="auto"/>
        <w:ind w:left="720"/>
      </w:pPr>
      <w:r>
        <w:rPr>
          <w:lang w:val="id_ID" w:bidi="id_ID"/>
        </w:rPr>
      </w:r>
      <w:r>
        <w:rPr>
          <w:lang w:val="id_ID" w:bidi="id_ID"/>
        </w:rPr>
        <w:t>Nabi Yesaya</w:t>
      </w:r>
    </w:p>
    <w:p>
      <w:pPr>
        <w:pStyle w:val="ListBullet"/>
        <w:spacing w:line="240" w:lineRule="auto"/>
        <w:ind w:left="720"/>
      </w:pPr>
      <w:r>
        <w:rPr>
          <w:lang w:val="id_ID" w:bidi="id_ID"/>
        </w:rPr>
      </w:r>
      <w:r>
        <w:rPr>
          <w:lang w:val="id_ID" w:bidi="id_ID"/>
        </w:rPr>
        <w:t>Orang-orang yang lemah dan terluka diwakili oleh buluh atau sumbu</w:t>
      </w:r>
    </w:p>
    <w:p>
      <w:pPr>
        <w:pStyle w:val="ListBullet"/>
        <w:spacing w:line="240" w:lineRule="auto"/>
        <w:ind w:left="720"/>
      </w:pPr>
      <w:r>
        <w:rPr>
          <w:lang w:val="id_ID" w:bidi="id_ID"/>
        </w:rPr>
      </w:r>
      <w:r>
        <w:rPr>
          <w:lang w:val="id_ID" w:bidi="id_ID"/>
        </w:rPr>
        <w:t>Orang-orang bukan Yahudi, atau semua bangsa</w:t>
      </w:r>
    </w:p>
    <w:p>
      <w:pPr>
        <w:pStyle w:val="ListBullet"/>
        <w:spacing w:line="240" w:lineRule="auto"/>
        <w:ind w:left="720"/>
      </w:pPr>
      <w:r>
        <w:rPr>
          <w:lang w:val="id_ID" w:bidi="id_ID"/>
        </w:rPr>
      </w:r>
      <w:r>
        <w:rPr>
          <w:lang w:val="id_ID" w:bidi="id_ID"/>
        </w:rPr>
        <w:t>Matius</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Yesus tahu bahwa para pemimpin agama berencana untuk membunuh-Nya. Yesus pergi karena belum waktunya bagi-Nya untuk mati dan bukan karena Ia takut. Banyak orang pergi bersama Yesus. Ingatlah bahwa Yesus menyembuhkan semua orang yang sakit. Tetapi Yesus menyuruh mereka untuk tidak memberi tahu orang lain tentang hal itu.</w:t>
      </w:r>
    </w:p>
    <w:p>
      <w:pPr/>
      <w:r>
        <w:rPr>
          <w:lang w:val="id_ID" w:bidi="id_ID"/>
        </w:rPr>
      </w:r>
      <w:r>
        <w:rPr>
          <w:lang w:val="id_ID" w:bidi="id_ID"/>
        </w:rPr>
        <w:t>Penting untuk diingat bahwa dengan melakukan ini, Yesus menggenapi apa yang dikatakan tentang Juruselamat yang dijanjikan Allah pada zaman dahulu.</w:t>
      </w:r>
    </w:p>
    <w:p>
      <w:pPr/>
      <w:r>
        <w:rPr>
          <w:lang w:val="id_ID" w:bidi="id_ID"/>
        </w:rPr>
      </w:r>
      <w:r>
        <w:rPr>
          <w:lang w:val="id_ID" w:bidi="id_ID"/>
        </w:rPr>
        <w:t>Penting untuk diingat bahwa Matius menggunakan perkataan yang persis sama dengan Nabi Yesaya. Allah memilih Yesus untuk menjadi hamba-Nya, atau Juruselamat yang dijanjikan. Ingatlah bahwa Allah memenuhi Yesus dengan kuasa, atau Roh. Juga bahwa Yesus memberi tahu orang-orang bukan Yahudi, atau semua orang dari setiap bangsa, bagaimana mereka akan menerima keadilan Allah.</w:t>
      </w:r>
    </w:p>
    <w:p>
      <w:pPr/>
      <w:r>
        <w:rPr>
          <w:lang w:val="id_ID" w:bidi="id_ID"/>
        </w:rPr>
      </w:r>
      <w:r>
        <w:rPr>
          <w:lang w:val="id_ID" w:bidi="id_ID"/>
        </w:rPr>
        <w:t>Penting untuk diingat bahwa Juruselamat yang dijanjikan Allah tidak akan menarik perhatian kepada diri-Nya dengan bertengkar dengan orang lain atau membuat pidato dengan lantang di area umum. Ingatlah bahwa Juruselamat yang dijanjikan Allah adalah seseorang yang tidak akan mematahkan buluh yang patah terkulai atau memadamkan sumbu yang pudar nyalanya. Ingatlah bahwa Yesaya membandingkan seseorang yang terluka atau lemah secara rohani dengan buluh yang patah terkulai atau sumbu yang pudar nyalanya. Ini menunjukkan bahwa salah satu cara Yesus memastikan bahwa keadilan Allah dilaksanakan adalah dengan bersikap lembut terhadap mereka yang lemah dan membutuhkan pertolongan.</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yang mengikuti Yesus</w:t>
      </w:r>
    </w:p>
    <w:p>
      <w:pPr>
        <w:pStyle w:val="ListBullet"/>
        <w:spacing w:line="240" w:lineRule="auto"/>
        <w:ind w:left="720"/>
      </w:pPr>
      <w:r>
        <w:rPr>
          <w:lang w:val="id_ID" w:bidi="id_ID"/>
        </w:rPr>
      </w:r>
      <w:r>
        <w:rPr>
          <w:lang w:val="id_ID" w:bidi="id_ID"/>
        </w:rPr>
        <w:t>Nabi Yesaya</w:t>
      </w:r>
    </w:p>
    <w:p>
      <w:pPr>
        <w:pStyle w:val="ListBullet"/>
        <w:spacing w:line="240" w:lineRule="auto"/>
        <w:ind w:left="720"/>
      </w:pPr>
      <w:r>
        <w:rPr>
          <w:lang w:val="id_ID" w:bidi="id_ID"/>
        </w:rPr>
      </w:r>
      <w:r>
        <w:rPr>
          <w:lang w:val="id_ID" w:bidi="id_ID"/>
        </w:rPr>
        <w:t>Orang-orang yang lemah dan terluka diwakili oleh buluh atau sumbu</w:t>
      </w:r>
    </w:p>
    <w:p>
      <w:pPr>
        <w:pStyle w:val="ListBullet"/>
        <w:spacing w:line="240" w:lineRule="auto"/>
        <w:ind w:left="720"/>
      </w:pPr>
      <w:r>
        <w:rPr>
          <w:lang w:val="id_ID" w:bidi="id_ID"/>
        </w:rPr>
      </w:r>
      <w:r>
        <w:rPr>
          <w:lang w:val="id_ID" w:bidi="id_ID"/>
        </w:rPr>
        <w:t>Orang-orang bukan Yahudi, atau semua bangsa</w:t>
      </w:r>
    </w:p>
    <w:p>
      <w:pPr>
        <w:pStyle w:val="ListBullet"/>
        <w:spacing w:line="240" w:lineRule="auto"/>
        <w:ind w:left="720"/>
      </w:pPr>
      <w:r>
        <w:rPr>
          <w:lang w:val="id_ID" w:bidi="id_ID"/>
        </w:rPr>
      </w:r>
      <w:r>
        <w:rPr>
          <w:lang w:val="id_ID" w:bidi="id_ID"/>
        </w:rPr>
        <w:t>Matius</w:t>
      </w:r>
    </w:p>
    <w:p>
      <w:pPr/>
      <w:r>
        <w:rPr>
          <w:lang w:val="id_ID" w:bidi="id_ID"/>
        </w:rPr>
      </w:r>
      <w:r>
        <w:rPr>
          <w:lang w:val="id_ID" w:bidi="id_ID"/>
        </w:rPr>
        <w:t>Minta tim untuk memerankan kisah tersebut dua kali. Mereka harus memerankannya ke dalam bahasa sasaran terjemahan mereka. Pertama, minta mereka memerankan kisah itu tanpa berhenti. Pada saat tim memerankan kisah itu untuk kedua kalinya,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atau teks yang akan diperagakan dan jangan dilewati. Bantu tim untuk mengingat bagian-bagian dari kisah tersebut.</w:t>
      </w:r>
    </w:p>
    <w:p>
      <w:pPr/>
      <w:r>
        <w:rPr>
          <w:lang w:val="id_ID" w:bidi="id_ID"/>
        </w:rPr>
      </w:r>
      <w:r>
        <w:rPr>
          <w:lang w:val="id_ID" w:bidi="id_ID"/>
        </w:rPr>
        <w:t>Yesus tahu bahwa orang-orang Farisi berencana untuk membunuh-Nya. Jadi Ia pergi ke tempat lain. Yesus menyembuhkan beberapa orang yang pergi bersama-Nya karena mereka sakit.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kerumunan orang yang mengikuti Yesus,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menyuruh mereka untuk tidak memberi tahu orang lain tentang Dia. Dia melakukan ini untuk mewujudkan apa yang telah Allah katakan melalui Nabi Yesaya.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 xml:space="preserve">Tanyakan kepada aktor yang memerankan Nabi Yesaya, jika Anda berada di sana sekarang untuk melihat ini terjadi,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Matius mengutip kata-kata yang sama yang Yesaya, utusan Allah, katakan pada zaman dahulu. Dia berkata, "Lihatlah, ini hamba-Ku yang Kupilih, yang Kukasihi, yang kepadanya jiwa-Ku berkenan." Aku akan menaruh roh-Ku ke atas-Nya, dan Ia akan memaklumkan hukum kepada bangsa-bangsa."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bukan Yahudi,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Matius,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Matius terus mengatakan kata-kata yang Yesaya katakan pada zaman dahulu. Dia berkata, "Ia tidak akan berbantah dan tidak akan berteriak dan orang tidak akan mendengar suara-Nya di jalan-jalan. Dia akan memastikan keadilan dilaksanakan dengan bersikap lembut kepada mereka yang lemah dan membutuhkan pertolongan. Orang-orang bukan Yahudi akan percaya dan memiliki keyakinan kepada-Nya."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yang lemah dan terluka, "Bagaimana perasaan kalian?" Anda mungkin mendengar hal-hal seperti: </w:t>
      </w:r>
    </w:p>
    <w:p>
      <w:pPr>
        <w:pStyle w:val="ListBullet"/>
        <w:spacing w:line="240" w:lineRule="auto"/>
        <w:ind w:left="720"/>
      </w:pPr>
      <w:r>
        <w:rPr>
          <w:lang w:val="id_ID" w:bidi="id_ID"/>
        </w:rPr>
      </w:r>
      <w:r>
        <w:rPr>
          <w:lang w:val="id_ID" w:bidi="id_ID"/>
        </w:rPr>
        <w:t xml:space="preserve">Tanyakan kepada para aktor yang memerankan orang-orang bukan Yahudi,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menyembuhkan banyak orang yang berjalan bersama-Nya. Dia memerintahkan mereka untuk tidak menceritakan kepada orang lain tentang Dia. Ini untuk menggenapi apa yang dikatakan oleh Yesaya sang </w:t>
      </w:r>
      <w:r>
        <w:rPr>
          <w:b/>
          <w:lang w:val="id_ID" w:bidi="id_ID"/>
        </w:rPr>
        <w:t>nabi</w:t>
      </w:r>
      <w:r>
        <w:rPr>
          <w:lang w:val="id_ID" w:bidi="id_ID"/>
        </w:rPr>
        <w:t xml:space="preserve">. Nabi adalah seseorang yang membawa pesan Allah kepada orang-orang. Gunakan kata yang sama untuk nabi seperti yang Anda gunakan dalam perikop-perikop sebelumnya. Lihat Daftar Kata Utama untuk definisi yang lebih lengkap tentang </w:t>
      </w:r>
      <w:r>
        <w:rPr>
          <w:lang w:val="id_ID" w:bidi="id_ID"/>
        </w:rPr>
        <w:t>nabi</w:t>
      </w:r>
      <w:r>
        <w:rPr>
          <w:lang w:val="id_ID" w:bidi="id_ID"/>
        </w:rPr>
        <w:t>.</w:t>
      </w:r>
    </w:p>
    <w:p>
      <w:pPr/>
      <w:r>
        <w:rPr>
          <w:lang w:val="id_ID" w:bidi="id_ID"/>
        </w:rPr>
      </w:r>
      <w:r>
        <w:rPr>
          <w:lang w:val="id_ID" w:bidi="id_ID"/>
        </w:rPr>
        <w:t>Matius mengutip kata-kata yang persis sama dari Yesaya kepada orang-orang yang berada di sana. "</w:t>
      </w:r>
      <w:r>
        <w:rPr>
          <w:b/>
          <w:lang w:val="id_ID" w:bidi="id_ID"/>
        </w:rPr>
        <w:t>Hamba</w:t>
      </w:r>
      <w:r>
        <w:rPr>
          <w:lang w:val="id_ID" w:bidi="id_ID"/>
        </w:rPr>
        <w:t xml:space="preserve"> Allah yang telah Ia </w:t>
      </w:r>
      <w:r>
        <w:rPr>
          <w:b/>
          <w:lang w:val="id_ID" w:bidi="id_ID"/>
        </w:rPr>
        <w:t>pilih</w:t>
      </w:r>
      <w:r>
        <w:rPr>
          <w:lang w:val="id_ID" w:bidi="id_ID"/>
        </w:rPr>
        <w:t xml:space="preserve">" merujuk pada </w:t>
      </w:r>
      <w:r>
        <w:rPr>
          <w:b/>
          <w:lang w:val="id_ID" w:bidi="id_ID"/>
        </w:rPr>
        <w:t>Juruselamat yang Dijanjikan</w:t>
      </w:r>
      <w:r>
        <w:rPr>
          <w:lang w:val="id_ID" w:bidi="id_ID"/>
        </w:rPr>
        <w:t xml:space="preserve"> Allah, atau </w:t>
      </w:r>
      <w:r>
        <w:rPr>
          <w:lang w:val="id_ID" w:bidi="id_ID"/>
        </w:rPr>
        <w:t>Kristus</w:t>
      </w:r>
      <w:r>
        <w:rPr>
          <w:lang w:val="id_ID" w:bidi="id_ID"/>
        </w:rPr>
        <w:t xml:space="preserve">. Seorang hamba bekerja untuk orang lain dan tunduk pada keinginan orang itu. Gunakan kata yang sama untuk hamba seperti yang Anda gunakan dalam perikop-perikop sebelumnya. Lihat Daftar Kata Utama untuk definisi yang lebih lengkap tentang </w:t>
      </w:r>
      <w:r>
        <w:rPr>
          <w:lang w:val="id_ID" w:bidi="id_ID"/>
        </w:rPr>
        <w:t>hamba</w:t>
      </w:r>
      <w:r>
        <w:rPr>
          <w:lang w:val="id_ID" w:bidi="id_ID"/>
        </w:rPr>
        <w:t>.</w:t>
      </w:r>
    </w:p>
    <w:p>
      <w:pPr/>
      <w:r>
        <w:rPr>
          <w:lang w:val="id_ID" w:bidi="id_ID"/>
        </w:rPr>
      </w:r>
      <w:r>
        <w:rPr>
          <w:lang w:val="id_ID" w:bidi="id_ID"/>
        </w:rPr>
        <w:t xml:space="preserve">Allah mengatakan bahwa Ia mengasihi hamba-Nya dan </w:t>
      </w:r>
      <w:r>
        <w:rPr>
          <w:b/>
          <w:lang w:val="id_ID" w:bidi="id_ID"/>
        </w:rPr>
        <w:t>jiwa-Nya</w:t>
      </w:r>
      <w:r>
        <w:rPr>
          <w:lang w:val="id_ID" w:bidi="id_ID"/>
        </w:rPr>
        <w:t xml:space="preserve"> berkenan kepada-Nya. Jiwa adalah keberadaan batin, pikiran, dan perasaan seseorang. Gunakan kata yang sama untuk jiwa seperti yang Anda gunakan dalam perikop-perikop sebelumnya. Lihat Daftar Kata Utama untuk definisi yang lebih lengkap tentang </w:t>
      </w:r>
      <w:r>
        <w:rPr>
          <w:lang w:val="id_ID" w:bidi="id_ID"/>
        </w:rPr>
        <w:t>jiwa</w:t>
      </w:r>
      <w:r>
        <w:rPr>
          <w:lang w:val="id_ID" w:bidi="id_ID"/>
        </w:rPr>
        <w:t>.</w:t>
      </w:r>
    </w:p>
    <w:p>
      <w:pPr/>
      <w:r>
        <w:rPr>
          <w:lang w:val="id_ID" w:bidi="id_ID"/>
        </w:rPr>
      </w:r>
      <w:r>
        <w:rPr>
          <w:lang w:val="id_ID" w:bidi="id_ID"/>
        </w:rPr>
        <w:t xml:space="preserve">Allah juga menaruh </w:t>
      </w:r>
      <w:r>
        <w:rPr>
          <w:b/>
          <w:lang w:val="id_ID" w:bidi="id_ID"/>
        </w:rPr>
        <w:t>Roh</w:t>
      </w:r>
      <w:r>
        <w:rPr>
          <w:lang w:val="id_ID" w:bidi="id_ID"/>
        </w:rPr>
        <w:t xml:space="preserve"> -Nya atas hamba-Nya. Hamba-Nya memberitakan, atau mengumumkan keadilan kepada </w:t>
      </w:r>
      <w:r>
        <w:rPr>
          <w:b/>
          <w:lang w:val="id_ID" w:bidi="id_ID"/>
        </w:rPr>
        <w:t>orang-orang bukan Yahudi</w:t>
      </w:r>
      <w:r>
        <w:rPr>
          <w:lang w:val="id_ID" w:bidi="id_ID"/>
        </w:rPr>
        <w:t>.</w:t>
      </w:r>
    </w:p>
    <w:p>
      <w:pPr/>
      <w:r>
        <w:rPr>
          <w:lang w:val="id_ID" w:bidi="id_ID"/>
        </w:rPr>
      </w:r>
      <w:r>
        <w:rPr>
          <w:b/>
          <w:lang w:val="id_ID" w:bidi="id_ID"/>
        </w:rPr>
        <w:t>Roh</w:t>
      </w:r>
      <w:r>
        <w:rPr>
          <w:lang w:val="id_ID" w:bidi="id_ID"/>
        </w:rPr>
        <w:t xml:space="preserve"> adalah </w:t>
      </w:r>
      <w:r>
        <w:rPr>
          <w:b/>
          <w:lang w:val="id_ID" w:bidi="id_ID"/>
        </w:rPr>
        <w:t>Roh Kudus</w:t>
      </w:r>
      <w:r>
        <w:rPr>
          <w:lang w:val="id_ID" w:bidi="id_ID"/>
        </w:rPr>
        <w:t xml:space="preserve">. Dalam hal ini, Roh Kudus merujuk pada kuasa Allah. Gunakan kata yang sama untuk Roh Kudus seperti yang Anda gunakan dalam perikop-perikop sebelumnya. Lihat Daftar Kata Utama untuk definisi yang lebih lengkap tentang </w:t>
      </w:r>
      <w:r>
        <w:rPr>
          <w:lang w:val="id_ID" w:bidi="id_ID"/>
        </w:rPr>
        <w:t>Roh Kudus</w:t>
      </w:r>
      <w:r>
        <w:rPr>
          <w:lang w:val="id_ID" w:bidi="id_ID"/>
        </w:rPr>
        <w:t>.</w:t>
      </w:r>
    </w:p>
    <w:p>
      <w:pPr/>
      <w:r>
        <w:rPr>
          <w:lang w:val="id_ID" w:bidi="id_ID"/>
        </w:rPr>
      </w:r>
      <w:r>
        <w:rPr>
          <w:lang w:val="id_ID" w:bidi="id_ID"/>
        </w:rPr>
        <w:t xml:space="preserve">Dalam perikop ini, istilah </w:t>
      </w:r>
      <w:r>
        <w:rPr>
          <w:b/>
          <w:lang w:val="id_ID" w:bidi="id_ID"/>
        </w:rPr>
        <w:t>orang bukan Yahudi</w:t>
      </w:r>
      <w:r>
        <w:rPr>
          <w:lang w:val="id_ID" w:bidi="id_ID"/>
        </w:rPr>
        <w:t xml:space="preserve"> digunakan dalam pengertian umum yang berarti semua bangsa. Gunakan kata yang sama untuk orang bukan Yahudi seperti yang Anda gunakan dalam perikop-perikop sebelumnya. Lihat Daftar Kata Utama untuk definisi yang lebih lengkap tentang </w:t>
      </w:r>
      <w:r>
        <w:rPr>
          <w:lang w:val="id_ID" w:bidi="id_ID"/>
        </w:rPr>
        <w:t>orang bukan Yahudi</w:t>
      </w:r>
      <w:r>
        <w:rPr>
          <w:lang w:val="id_ID" w:bidi="id_ID"/>
        </w:rPr>
        <w:t>.</w:t>
      </w:r>
    </w:p>
    <w:p>
      <w:pPr/>
      <w:r>
        <w:rPr>
          <w:lang w:val="id_ID" w:bidi="id_ID"/>
        </w:rPr>
      </w:r>
      <w:r>
        <w:rPr>
          <w:lang w:val="id_ID" w:bidi="id_ID"/>
        </w:rPr>
        <w:t xml:space="preserve">Juruselamat yang dijanjikan Allah akan bersikap lembut dan menolong mereka yang lemah dan membutuhkan </w:t>
      </w:r>
      <w:r>
        <w:rPr>
          <w:b/>
          <w:lang w:val="id_ID" w:bidi="id_ID"/>
        </w:rPr>
        <w:t>sampai Ia membuat keadilan menang</w:t>
      </w:r>
      <w:r>
        <w:rPr>
          <w:lang w:val="id_ID" w:bidi="id_ID"/>
        </w:rPr>
        <w:t xml:space="preserve"> dan orang-orang bukan Yahudi akan </w:t>
      </w:r>
      <w:r>
        <w:rPr>
          <w:b/>
          <w:lang w:val="id_ID" w:bidi="id_ID"/>
        </w:rPr>
        <w:t>berharap dalam nama-Nya</w:t>
      </w:r>
      <w:r>
        <w:rPr>
          <w:lang w:val="id_ID" w:bidi="id_ID"/>
        </w:rPr>
        <w:t>. Ini tidak berarti bahwa Ia akan berhenti bersikap lembut setelah keadilan Allah dilaksanakan. Itu berarti bahwa menjadi lembut adalah salah satu cara yang melaluinya Ia memastikan bahwa keadilan Allah dilaksanakan. Yesus adalah orang yang membuat kemenangan ini mungkin karena Ia adalah seorang hakim yang adil. Yesus akan memastikan bahwa orang-orang jahat dihukum dan orang-orang benar atau baik, akan diberi pahala. Dalam pengertian ini Yesus akan membuat keadilan Allah menang atas kejahatan.</w:t>
      </w:r>
    </w:p>
    <w:p>
      <w:pPr/>
      <w:r>
        <w:rPr>
          <w:lang w:val="id_ID" w:bidi="id_ID"/>
        </w:rPr>
      </w:r>
      <w:r>
        <w:rPr>
          <w:lang w:val="id_ID" w:bidi="id_ID"/>
        </w:rPr>
        <w:t xml:space="preserve">Dalam hal ini, </w:t>
      </w:r>
      <w:r>
        <w:rPr>
          <w:b/>
          <w:lang w:val="id_ID" w:bidi="id_ID"/>
        </w:rPr>
        <w:t>harapan dalam nama-Nya</w:t>
      </w:r>
      <w:r>
        <w:rPr>
          <w:lang w:val="id_ID" w:bidi="id_ID"/>
        </w:rPr>
        <w:t xml:space="preserve"> berarti mengandalkan, memiliki keyakinan, dan percaya kepada Yesus karena Yesus adalah Juruselamat yang dijanjikan Allah.</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12:22–32</w:t>
      </w:r>
      <w:r>
        <w:rPr>
          <w:lang w:val="id_ID" w:bidi="id_ID"/>
        </w:rPr>
      </w:r>
    </w:p>
    <w:p>
      <w:pPr>
        <w:pStyle w:val="Heading3"/>
      </w:pPr>
      <w:r>
        <w:rPr>
          <w:lang w:val="id_ID" w:bidi="id_ID"/>
        </w:rPr>
        <w:t>Dengar dan Renungkan</w:t>
      </w:r>
    </w:p>
    <w:p>
      <w:pPr/>
      <w:r>
        <w:rPr>
          <w:lang w:val="id_ID" w:bidi="id_ID"/>
        </w:rPr>
      </w:r>
      <w:r>
        <w:rPr>
          <w:lang w:val="id_ID" w:bidi="id_ID"/>
        </w:rPr>
        <w:t>Dengarkan Matius 12:22–32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kisah nyata ini, kerumunan orang membawa seorang yang kerasukan setan kepada Yesus. Jadi, Yesus menyembuhkan orang itu. Tetapi beberapa orang Farisi berpikir bahwa Yesus menggunakan kuasa Iblis. Kemudian, Yesus mengajar tentang Roh Kudus. Dalam kisah terakhir, Yesus menyembuhkan banyak orang. Lalu Matius mengutip apa yang nabi-nabi katakan pada zaman dahulu tentang Juruselamat yang dijanjikan. Hal-hal yang dikatakan Matius merupakan semua hal yang dilakukan oleh Yesus.</w:t>
      </w:r>
    </w:p>
    <w:p>
      <w:pPr/>
      <w:r>
        <w:rPr>
          <w:lang w:val="id_ID" w:bidi="id_ID"/>
        </w:rPr>
      </w:r>
      <w:r>
        <w:rPr>
          <w:lang w:val="id_ID" w:bidi="id_ID"/>
        </w:rPr>
        <w:t>Matius tidak memberi tahu kita kapan atau di mana kisah ini terjadi. Kerumunan orang membawa seorang yang kerasukan setan kepada Yesus. Setan, atau roh jahat mengendalikan orang itu, menyebabkannya buta dan bisu, atau tidak dapat berbicara. Yesus menyembuhkan orang itu dengan membuat roh jahat meninggalkan orang itu. Lalu orang itu dapat melihat dan berbicara. Orang-orang dalam kerumunan itu takjub, berkata, "Ia ini agaknya Anak Daud." Anak Daud adalah gelar yang sering digunakan orang-orang Yahudi untuk Mesias, Juruselamat yang dijanjikan. Kerumunan orang mengajukan satu pertanyaan yang menunjukkan keterkejutan sekaligus ketidakyakinan mereka. Mereka tidak mengharapkan jawaban atas pertanyaan mereka. Tetapi beberapa orang Farisi, atau para pemimpin agama, mendengar apa yang orang-orang itu katakan. Jadi, orang-orang Farisi mengatakan bahwa Yesus mengusir setan dengan menggunakan kuasa Beelzebul. Beelzebul adalah sebutan mereka bagi penguasa roh-roh jahat yang juga dikenal sebagai Iblis. Ini pasti berarti bahwa Yesus adalah seorang nabi palsu, atau guru palsu, dan tidak menggunakan kuasa Allah.</w:t>
      </w:r>
    </w:p>
    <w:p>
      <w:pPr/>
      <w:r>
        <w:rPr>
          <w:lang w:val="id_ID" w:bidi="id_ID"/>
        </w:rPr>
      </w:r>
      <w:r>
        <w:rPr>
          <w:lang w:val="id_ID" w:bidi="id_ID"/>
        </w:rPr>
        <w:t>Yesus tidak mendengar orang-orang Farisi, tetapi Yesus tahu apa yang mereka pikirkan. Yesus membela diri-Nya dengan mengatakan bahwa jika Ia menggunakan kuasa Iblis maka Iblis akan terpecah-belah melawan rumah atau kerajaannya sendiri. Iblis akan melawan setan-setannya sendiri karena Iblis adalah pemimpin semua roh jahat. Perpecahan ini akan menghancurkan kerajaan Iblis. Ketika Yesus bertanya, "Bagaimana kerajaan Iblis dapat berdiri?" Yesus bertanya bagaimana pemerintahan Iblis bisa terus ada. Yesus tidak mengharapkan pertanyaan-Nya untuk dijawab. Dia ingin semua orang yang mendengarkan berpikir dengan saksama tentang apa yang Ia katakan.</w:t>
      </w:r>
    </w:p>
    <w:p>
      <w:pPr/>
      <w:r>
        <w:rPr>
          <w:lang w:val="id_ID" w:bidi="id_ID"/>
        </w:rPr>
      </w:r>
      <w:r>
        <w:rPr>
          <w:lang w:val="id_ID" w:bidi="id_ID"/>
        </w:rPr>
        <w:t>Berhenti dan diskusikan: Dalam budaya Anda, siapa yang paling berkuasa di dunia rohani? Orang-orang apa saja yang memiliki kuasa atas roh-roh jahat?</w:t>
      </w:r>
    </w:p>
    <w:p>
      <w:pPr/>
      <w:r>
        <w:rPr>
          <w:lang w:val="id_ID" w:bidi="id_ID"/>
        </w:rPr>
      </w:r>
      <w:r>
        <w:rPr>
          <w:lang w:val="id_ID" w:bidi="id_ID"/>
        </w:rPr>
        <w:t>Yesus mengatakan bahwa jika Ia menggunakan kuasa Iblis untuk mengusir roh-roh jahat, maka orang-orang Farisi perlu menjelaskan mengapa mereka tidak menuduh pengikut-pengikut mereka melakukan hal yang sama. Yesus tidak mengatakan bahwa Dia menggunakan kuasa Iblis. Sekali lagi Yesus ingin mereka berpikir dengan saksama tentang apa yang Ia katakan. Yesus menyebut pengikut-pengikut orang-orang Farisi sebagai anak-anak mereka. Ini tidak berarti bahwa pengikut-pengikut mereka adalah anak-anak orang Farisi. Itu berarti bahwa pengikut-pengikut mereka adalah anggota dari kelompok pemimpin agama yang sama.</w:t>
      </w:r>
    </w:p>
    <w:p>
      <w:pPr/>
      <w:r>
        <w:rPr>
          <w:lang w:val="id_ID" w:bidi="id_ID"/>
        </w:rPr>
      </w:r>
      <w:r>
        <w:rPr>
          <w:lang w:val="id_ID" w:bidi="id_ID"/>
        </w:rPr>
        <w:t>Berhenti dan diskusikan: Kata-kata baik apa yang digunakan dalam budaya Anda untuk menggambarkan seseorang yang mengikuti dan belajar dari orang lain? Hal-hal apa saja yang akan mereka lakukan bagi orang yang mereka ikuti? Hal-hal apa saja yang akan diharapkan dari mereka?</w:t>
      </w:r>
    </w:p>
    <w:p>
      <w:pPr/>
      <w:r>
        <w:rPr>
          <w:lang w:val="id_ID" w:bidi="id_ID"/>
        </w:rPr>
      </w:r>
      <w:r>
        <w:rPr>
          <w:lang w:val="id_ID" w:bidi="id_ID"/>
        </w:rPr>
        <w:t>Orang-orang Farisi percaya bahwa pengikut-pengikut mereka mengusir setan dengan menggunakan kuasa Allah. Jadi, Yesus mengatakan bahwa orang-orang Farisi tidak dapat mengatakan bahwa Ia mengusir setan dengan menggunakan kuasa Iblis. Mereka yang mengikut orang-orang Farisi akan menjadi hakim dengan membuktikan bahwa apa yang dikatakan orang-orang Farisi tentang Yesus tidak benar.</w:t>
      </w:r>
    </w:p>
    <w:p>
      <w:pPr/>
      <w:r>
        <w:rPr>
          <w:lang w:val="id_ID" w:bidi="id_ID"/>
        </w:rPr>
      </w:r>
      <w:r>
        <w:rPr>
          <w:lang w:val="id_ID" w:bidi="id_ID"/>
        </w:rPr>
        <w:t>Yesus mengatakan jika Dia mengusir setan-setan dengan Roh Allah, maka kerajaan Allah sudah dekat dengan orang-orang itu. Roh Allah adalah Roh Kudus. Dalam hal ini, itu berarti kuasa Allah yang aktif. Yesus mengatakan bahwa Allah sudah mulai memerintah dalam hati orang-orang yang sedang Dia ajak bicara. Allah menggunakan kuasa serta otoritas-Nya melalui Yesus dan itulah sebabnya Yesus dapat mengusir setan.</w:t>
      </w:r>
    </w:p>
    <w:p>
      <w:pPr/>
      <w:r>
        <w:rPr>
          <w:lang w:val="id_ID" w:bidi="id_ID"/>
        </w:rPr>
      </w:r>
      <w:r>
        <w:rPr>
          <w:lang w:val="id_ID" w:bidi="id_ID"/>
        </w:rPr>
        <w:t>Lalu, Yesus mengajar lebih dalam tentang kuasa Allah yang lebih kuat daripada kuasa Iblis dengan mengajukan sebuah pertanyaan. Pertanyaan itu adalah sebuah cara bagi Yesus untuk menceritakan suatu kisah. Dalam kisah itu, orang yang kuat adalah Iblis. Rumah orang yang kuat itu adalah kerajaan Iblis. Dan harta orang kuat itu adalah orang-orang yang sedang dikendalikan Iblis. Tetapi Yesuslah yang dapat mengikat orang kuat itu dan membebaskan orang-orang itu. Yesus menunjukkan bahwa Ia lebih kuat daripada Iblis karena Yesus dapat menghentikan Iblis agar tidak mengendalikan orang-orang.</w:t>
      </w:r>
    </w:p>
    <w:p>
      <w:pPr/>
      <w:r>
        <w:rPr>
          <w:lang w:val="id_ID" w:bidi="id_ID"/>
        </w:rPr>
      </w:r>
      <w:r>
        <w:rPr>
          <w:lang w:val="id_ID" w:bidi="id_ID"/>
        </w:rPr>
        <w:t>Berhenti dan diskusikan kisah-kisah tentang dunia roh dalam budaya Anda. Apa saja kisah dalam budaya Anda tentang pertarungan antara roh baik dan roh jahat? Perbandingan apa saja yang digunakan untuk menunjukkan bahwa kebaikan mengalahkan roh-roh kejahatan?</w:t>
      </w:r>
    </w:p>
    <w:p>
      <w:pPr/>
      <w:r>
        <w:rPr>
          <w:lang w:val="id_ID" w:bidi="id_ID"/>
        </w:rPr>
      </w:r>
      <w:r>
        <w:rPr>
          <w:lang w:val="id_ID" w:bidi="id_ID"/>
        </w:rPr>
        <w:t>Setelah menggunakan perbandingan itu, Yesus mengatakan bahwa siapa pun yang tidak bersama-Nya, atau bukan teman-Nya, adalah musuh-Nya. Yesus juga menggunakan contoh tentang mengumpulkan dan mencerai-beraikan. Yesus mungkin mengatakan bahwa siapa pun yang tidak mengumpulkan domba-domba-Nya, justru mengusir mereka menjauh. Yesus bisa juga mengatakan bahwa siapa pun yang tidak mengumpulkan panen tanaman, malah mencerai-beraikan tanaman itu. Bagaimanapun juga, mereka yang tidak membantu-Nya mengumpulkan orang-orang kepada Allah sebenarnya menjauhkan mereka dari Allah. Yesus berkata, "Jadi, Allah akan mengampuni setiap dosa dan hal-hal jahat yang orang-orang katakan satu kepada yang lain, tetapi Allah tidak akan mengampuni penghujatan, atau mengatakan yang jahat, terhadap Roh Kudus." Dosa adalah ketidaktaatan kepada Allah. Penghujatan adalah jenis dosa yang berarti mengatakan hal-hal yang jahat terhadap Allah. Orang-orang Farisi telah mengatakan yang jahat tentang Roh Kudus Allah. Jadi, mereka bersalah karena melakukan dosa ini.</w:t>
      </w:r>
    </w:p>
    <w:p>
      <w:pPr/>
      <w:r>
        <w:rPr>
          <w:lang w:val="id_ID" w:bidi="id_ID"/>
        </w:rPr>
      </w:r>
      <w:r>
        <w:rPr>
          <w:lang w:val="id_ID" w:bidi="id_ID"/>
        </w:rPr>
        <w:t>Berhenti sejenak dan diskusikan tentang kebiasaan membicarakan keburukan orang lain dalam budaya Anda. Hal-hal kejam atau kejahatan seperti apa saja yang mungkin orang-orang katakan satu kepada yang lain? Perasaan apa saja yang dapat ditimbulkan hal-hal jahat itu pada diri orang-orang? Dalam budaya Anda, bagaimana orang-orang bereaksi terhadap orang lain yang berbicara dengan cara ini kepada mereka atau tentang mereka?</w:t>
      </w:r>
    </w:p>
    <w:p>
      <w:pPr/>
      <w:r>
        <w:rPr>
          <w:lang w:val="id_ID" w:bidi="id_ID"/>
        </w:rPr>
      </w:r>
      <w:r>
        <w:rPr>
          <w:lang w:val="id_ID" w:bidi="id_ID"/>
        </w:rPr>
        <w:t>Yesus mengatakan bahwa Allah dapat mengampuni orang-orang karena berbicara menentang Anak Manusia, atau Juruselamat yang dijanjikan. Anda mungkin mengingat bahwa Anak Manusia adalah gelar yang sering digunakan Yesus untuk merujuk kepada diri-Nya sendiri. Lalu Yesus mengulangi bahwa Allah tidak akan mengampuni penghujatan terhadap Roh Kudus. Tetapi kali ini Yesus menambahkan, "Baik pada zaman ini maupun pada zaman yang akan datang." Guru-guru agama pada waktu itu berbicara tentang dua zaman. Zaman pertama merujuk pada kehidupan saat ini. Kejahatan dan dosa ada pada zaman ini. Zaman yang akan datang merujuk pada waktu di masa depan dari kehidupan di surga . Allah akan memerintah atas segala sesuatu, serta kejahatan dan dosa tidak ada lagi.</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Kerumunan orang membawa kepada Yesus seorang yang kerasukan setan. Yesus menyembuhkan orang itu. Orang-orang dalam kerumunan itu takjub. Tetapi beberapa orang Farisi berpikir bahwa Yesus menggunakan kuasa Iblis. </w:t>
      </w:r>
    </w:p>
    <w:p>
      <w:pPr/>
      <w:r>
        <w:rPr>
          <w:lang w:val="id_ID" w:bidi="id_ID"/>
        </w:rPr>
      </w:r>
      <w:r>
        <w:rPr>
          <w:b/>
          <w:lang w:val="id_ID" w:bidi="id_ID"/>
        </w:rPr>
        <w:t>Adegan kedua:</w:t>
      </w:r>
      <w:r>
        <w:rPr>
          <w:lang w:val="id_ID" w:bidi="id_ID"/>
        </w:rPr>
        <w:t xml:space="preserve"> Yesus mengetahui pikiran orang-orang Farisi. Yesus mengajarkan bahwa kuasa-Nya berasal dari Roh Allah.</w:t>
      </w:r>
    </w:p>
    <w:p>
      <w:pPr/>
      <w:r>
        <w:rPr>
          <w:lang w:val="id_ID" w:bidi="id_ID"/>
        </w:rPr>
      </w:r>
      <w:r>
        <w:rPr>
          <w:b/>
          <w:lang w:val="id_ID" w:bidi="id_ID"/>
        </w:rPr>
        <w:t>Adegan ketiga:</w:t>
      </w:r>
      <w:r>
        <w:rPr>
          <w:lang w:val="id_ID" w:bidi="id_ID"/>
        </w:rPr>
        <w:t xml:space="preserve"> Yesus mengajar tentang dosa yang tidak dapat diampuni.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Seorang laki-laki yang kerasukan setan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Beberapa pengikut orang-orang Farisi</w:t>
      </w:r>
    </w:p>
    <w:p>
      <w:pPr>
        <w:pStyle w:val="ListBullet"/>
        <w:spacing w:line="240" w:lineRule="auto"/>
        <w:ind w:left="720"/>
      </w:pPr>
      <w:r>
        <w:rPr>
          <w:lang w:val="id_ID" w:bidi="id_ID"/>
        </w:rPr>
      </w:r>
      <w:r>
        <w:rPr>
          <w:lang w:val="id_ID" w:bidi="id_ID"/>
        </w:rPr>
        <w:t>Seorang yang kuat di rumahnya</w:t>
      </w:r>
    </w:p>
    <w:p>
      <w:pPr>
        <w:pStyle w:val="ListBullet"/>
        <w:spacing w:line="240" w:lineRule="auto"/>
        <w:ind w:left="720"/>
      </w:pPr>
      <w:r>
        <w:rPr>
          <w:lang w:val="id_ID" w:bidi="id_ID"/>
        </w:rPr>
      </w:r>
      <w:r>
        <w:rPr>
          <w:lang w:val="id_ID" w:bidi="id_ID"/>
        </w:rPr>
        <w:t>Orang-orang yang dibebaskan dari orang yang kuat itu</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Matius tidak memberi tahu kita kapan dan di mana kisah ini terjadi. Tetapi kita tahu bahwa itu terjadi setelah Matius menceritakan kembali apa yang dikatakan tentang Juruselamat yang dijanjikan pada zaman dahulu. Ingatlah bahwa orang yang kerasukan setan itu tidak dapat melihat atau berbicara sampai setelah Yesus memaksa setan itu pergi. Penting untuk diingat bahwa kerumunan orang yang membawa orang yang kerasukan setan itu takjub dan bertanya-tanya apakah Yesus adalah Juruselamat yang dijanjikan.</w:t>
      </w:r>
    </w:p>
    <w:p>
      <w:pPr/>
      <w:r>
        <w:rPr>
          <w:lang w:val="id_ID" w:bidi="id_ID"/>
        </w:rPr>
      </w:r>
      <w:r>
        <w:rPr>
          <w:lang w:val="id_ID" w:bidi="id_ID"/>
        </w:rPr>
        <w:t>Orang-orang Farisi sedang berbicara satu kepada yang lain dan kepada orang-orang ketika mereka mengatakan bahwa Yesus mengusir setan dengan menggunakan kuasa Beelzebul, atau Iblis. Penting untuk diingat bahwa Yesus tidak mendengar mereka mengatakan ini. Dia tahu apa yang mereka katakan karena Dia tahu apa yang mereka sedang pikirkan.</w:t>
      </w:r>
    </w:p>
    <w:p>
      <w:pPr/>
      <w:r>
        <w:rPr>
          <w:lang w:val="id_ID" w:bidi="id_ID"/>
        </w:rPr>
      </w:r>
      <w:r>
        <w:rPr>
          <w:lang w:val="id_ID" w:bidi="id_ID"/>
        </w:rPr>
        <w:t>Yesus menjelaskan bahwa satu kerajaan atau satu rumah tidak dapat terpecah melawan dirinya sendiri, jika tidak maka kerajaan itu akan musnah, atau dihancurkan. Yesus juga mengatakan bahwa Iblis tidak dapat mengusir dirinya sendiri atau ia akan menghancurkan kerajaannya sendiri. Ingatlah bahwa ketika Yesus bertanya, "Bagaimana kerajaan Iblis dapat bertahan?" Ia tidak mengharapkan jawaban. Ia ingin orang-orang berpikir dengan saksama tentang apa yang Ia katakan.</w:t>
      </w:r>
    </w:p>
    <w:p>
      <w:pPr/>
      <w:r>
        <w:rPr>
          <w:lang w:val="id_ID" w:bidi="id_ID"/>
        </w:rPr>
      </w:r>
      <w:r>
        <w:rPr>
          <w:lang w:val="id_ID" w:bidi="id_ID"/>
        </w:rPr>
        <w:t>Yesus mengatakan bahwa jika Ia menggunakan kuasa Iblis untuk mengusir setan-setan, maka orang-orang Farisi perlu menjelaskan mengapa mereka tidak menuduh pengikut-pengikut mereka melakukan hal yang sama. Yesus tidak mengatakan bahwa Dia menggunakan kuasa Iblis. Sekali lagi, Yesus ingin mereka berpikir dengan saksama tentang apa yang Ia katakan. Yesus menyebut pengikut-pengikut orang-orang Farisi sebagai anak-anak mereka. Ini tidak berarti bahwa pengikut-pengikut mereka adalah anak-anak dari orang-orang Farisi. Itu berarti bahwa pengikut-pengikut mereka adalah anggota dari kelompok yang sama dari para pemimpin agama.</w:t>
      </w:r>
    </w:p>
    <w:p>
      <w:pPr/>
      <w:r>
        <w:rPr>
          <w:lang w:val="id_ID" w:bidi="id_ID"/>
        </w:rPr>
      </w:r>
      <w:r>
        <w:rPr>
          <w:lang w:val="id_ID" w:bidi="id_ID"/>
        </w:rPr>
        <w:t>Penting untuk diingat bahwa karena Yesus mengusir setan-setan dengan kuasa Allah, maka Allah telah mulai memerintah di dalam hati orang-orang.</w:t>
      </w:r>
    </w:p>
    <w:p>
      <w:pPr/>
      <w:r>
        <w:rPr>
          <w:lang w:val="id_ID" w:bidi="id_ID"/>
        </w:rPr>
      </w:r>
      <w:r>
        <w:rPr>
          <w:lang w:val="id_ID" w:bidi="id_ID"/>
        </w:rPr>
        <w:t>Dalam adegan ketiga Yesus mengajar dengan menggunakan perumpamaan. Perumpamaan adalah kisah yang menggunakan hal-hal sehari-hari untuk menjelaskan hal-hal yang lebih dalam tentang Allah. Yesus mengajukan pertanyaan karena Ia ingin mereka berpikir dengan saksama tentang apa yang Ia katakan. Dia bertanya, "Siapa yang cukup berkuasa untuk memasuki rumah orang yang kuat dan merampas, atau mengambil barang-barangnya?" Orang yang kuat dalam kisah itu adalah Iblis. Rumah orang yang kuat itu adalah kerajaan Iblis. Harta orang yang kuat adalah orang-orang yang sedang dikendalikan Iblis. Tetapi Yesus adalah orang yang dapat mengikat orang yang kuat itu dan membebaskan orang-orang itu. Ini menunjukkan bahwa Yesus lebih berkuasa daripada Iblis. Itu juga memperlihatkan bahwa Yesus sedang berperang melawan Iblis.</w:t>
      </w:r>
    </w:p>
    <w:p>
      <w:pPr/>
      <w:r>
        <w:rPr>
          <w:lang w:val="id_ID" w:bidi="id_ID"/>
        </w:rPr>
      </w:r>
      <w:r>
        <w:rPr>
          <w:lang w:val="id_ID" w:bidi="id_ID"/>
        </w:rPr>
        <w:t>Penting untuk diingat bahwa Yesus mengatakan siapa pun yang bukan teman-Nya adalah musuh-Nya. Ia juga mengatakan bahwa Allah akan mengampuni orang-orang atas dosa mereka, yang membicarakan yang jahat tentang orang lain, dan bahkan yang berbicara yang jahat tentang Anak Manusia, atau Yesus. Tetapi Allah tidak akan mengampuni penghujatan, atau mengatakan yang jahat, terhadap Roh Kudus. Penting untuk diingat bahwa Yesus mengatakan bahwa mereka tidak akan diampuni pada zaman ini atau zaman yang akan datang.</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Seorang laki-laki yang kerasukan setan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Beberapa orang Farisi</w:t>
      </w:r>
    </w:p>
    <w:p>
      <w:pPr>
        <w:pStyle w:val="ListBullet"/>
        <w:spacing w:line="240" w:lineRule="auto"/>
        <w:ind w:left="720"/>
      </w:pPr>
      <w:r>
        <w:rPr>
          <w:lang w:val="id_ID" w:bidi="id_ID"/>
        </w:rPr>
      </w:r>
      <w:r>
        <w:rPr>
          <w:lang w:val="id_ID" w:bidi="id_ID"/>
        </w:rPr>
        <w:t>Beberapa pengikut orang-orang Farisi</w:t>
      </w:r>
    </w:p>
    <w:p>
      <w:pPr>
        <w:pStyle w:val="ListBullet"/>
        <w:spacing w:line="240" w:lineRule="auto"/>
        <w:ind w:left="720"/>
      </w:pPr>
      <w:r>
        <w:rPr>
          <w:lang w:val="id_ID" w:bidi="id_ID"/>
        </w:rPr>
      </w:r>
      <w:r>
        <w:rPr>
          <w:lang w:val="id_ID" w:bidi="id_ID"/>
        </w:rPr>
        <w:t>Seorang yang kuat di rumahnya</w:t>
      </w:r>
    </w:p>
    <w:p>
      <w:pPr>
        <w:pStyle w:val="ListBullet"/>
        <w:spacing w:line="240" w:lineRule="auto"/>
        <w:ind w:left="720"/>
      </w:pPr>
      <w:r>
        <w:rPr>
          <w:lang w:val="id_ID" w:bidi="id_ID"/>
        </w:rPr>
      </w:r>
      <w:r>
        <w:rPr>
          <w:lang w:val="id_ID" w:bidi="id_ID"/>
        </w:rPr>
        <w:t>Beberapa orang yang dibebaskan dari orang kuat itu</w:t>
      </w:r>
    </w:p>
    <w:p>
      <w:pPr/>
      <w:r>
        <w:rPr>
          <w:lang w:val="id_ID" w:bidi="id_ID"/>
        </w:rPr>
      </w:r>
      <w:r>
        <w:rPr>
          <w:lang w:val="id_ID" w:bidi="id_ID"/>
        </w:rPr>
        <w:t>Minta tim untuk memerankan kisah ini dua kali. Mereka harus memerankannya ke dalam bahasa sasaran terjemahan mereka. Pertama, minta mereka memerankan kisah itu tanpa berhenti. Pada saat tim memerankan kisah itu untuk kedua kalinya,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atau teks tersebut untuk diperagakan dan jangan dilewati. Bantu tim untuk mengingat bagian-bagian dari kisah tersebut.</w:t>
      </w:r>
    </w:p>
    <w:p>
      <w:pPr/>
      <w:r>
        <w:rPr>
          <w:lang w:val="id_ID" w:bidi="id_ID"/>
        </w:rPr>
      </w:r>
      <w:r>
        <w:rPr>
          <w:lang w:val="id_ID" w:bidi="id_ID"/>
        </w:rPr>
        <w:t>Orang-orang membawa kepada Yesus seorang laki-laki yang kerasukan setan yang buta dan bisu. Yesus menyembuhkan orang itu sehingga orang itu dapat melihat dan berbicara lagi. Kerumunan orang takjub dengan ini. Mereka berkata, "Ia ini agaknya Anak Daud."</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orang yang kerasukan setan, "Bagaimana perasaan Anda?" Anda mungkin mendengar hal-hal seperti: </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Tetapi beberapa orang Farisi berpikir bahwa Yesus menggunakan kuasa Iblis. Jadi mereka memberi tahu orang-orang bahwa Yesus mengusir setan dengan menggunakan kuasa Iblis. Yesus tahu apa yang orang-orang Farisi katakan meskipun Ia tidak mendengar mereka.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Farisi,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Perankan Yesus yang membela diri dengan mengatakan bahwa satu rumah tidak dapat berdiri jika orang-orang yang tinggal di dalamnya saling bertengkar. Yesus mengatakan tidak masuk akal bagi Iblis untuk memecah kerajaannya dengan melawan setan-setannya. Lalu Yesus memberi tahu mereka bahwa karena Ia mengusir setan-setan dengan kuasa Allah, itu berarti Allah telah mulai memerintah dalam hati orang-orang.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Yesus mempertanyakan mengapa orang-orang Farisi tidak menuduh pengikut-pengikut mereka mengusir setan dengan menggunakan kuasa Iblis.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para pengikut orang-orang Farisi, "Bagaimana perasaan kalian?" Anda mungkin mendengar hal-hal seperti: </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Perankan kisah yang Yesus ceritakan tentang memasuki rumah seorang yang kuat dan mengikatnya untuk membebaskan orang-orang yang sedang ia kendalikan.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orang-orang yang dibebaskan dari orang kuat itu. "Bagaimana perasaan kalian?" Anda mungkin mendengar hal-hal seperti: </w:t>
      </w:r>
    </w:p>
    <w:p>
      <w:pPr>
        <w:pStyle w:val="ListBullet"/>
        <w:spacing w:line="240" w:lineRule="auto"/>
        <w:ind w:left="720"/>
      </w:pPr>
      <w:r>
        <w:rPr>
          <w:lang w:val="id_ID" w:bidi="id_ID"/>
        </w:rPr>
      </w:r>
      <w:r>
        <w:rPr>
          <w:lang w:val="id_ID" w:bidi="id_ID"/>
        </w:rPr>
        <w:t xml:space="preserve">Mulai ulang peragaannya. </w:t>
      </w:r>
    </w:p>
    <w:p>
      <w:pPr/>
      <w:r>
        <w:rPr>
          <w:lang w:val="id_ID" w:bidi="id_ID"/>
        </w:rPr>
      </w:r>
      <w:r>
        <w:rPr>
          <w:lang w:val="id_ID" w:bidi="id_ID"/>
        </w:rPr>
        <w:t>Yesus mengajarkan bahwa siapa pun yang bukan teman-Nya adalah musuh-Nya. Dia juga mengatakan bahwa Allah akan mengampuni orang-orang atas dosa mereka, yang berbicara yang jahat tentang orang lain, dan bahkan berbicara yang jahat tentang Anak Manusia. Tetapi Allah tidak akan mengampuni penghujatan, atau berbicara yang jahat, terhadap Roh Kudus.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versi audio satu kali dalam terjemahan yang paling mudah dimengerti.</w:t>
      </w:r>
    </w:p>
    <w:p>
      <w:pPr/>
      <w:r>
        <w:rPr>
          <w:lang w:val="id_ID" w:bidi="id_ID"/>
        </w:rPr>
      </w:r>
      <w:r>
        <w:rPr>
          <w:lang w:val="id_ID" w:bidi="id_ID"/>
        </w:rPr>
        <w:t xml:space="preserve">Kerumunan orang membawa kepada Yesus seorang yang </w:t>
      </w:r>
      <w:r>
        <w:rPr>
          <w:b/>
          <w:lang w:val="id_ID" w:bidi="id_ID"/>
        </w:rPr>
        <w:t>kerasukan setan</w:t>
      </w:r>
      <w:r>
        <w:rPr>
          <w:lang w:val="id_ID" w:bidi="id_ID"/>
        </w:rPr>
        <w:t xml:space="preserve">. </w:t>
      </w:r>
      <w:r>
        <w:rPr>
          <w:b/>
          <w:lang w:val="id_ID" w:bidi="id_ID"/>
        </w:rPr>
        <w:t>Setan</w:t>
      </w:r>
      <w:r>
        <w:rPr>
          <w:lang w:val="id_ID" w:bidi="id_ID"/>
        </w:rPr>
        <w:t xml:space="preserve"> adalah </w:t>
      </w:r>
      <w:r>
        <w:rPr>
          <w:lang w:val="id_ID" w:bidi="id_ID"/>
        </w:rPr>
        <w:t>roh jahat</w:t>
      </w:r>
      <w:r>
        <w:rPr>
          <w:lang w:val="id_ID" w:bidi="id_ID"/>
        </w:rPr>
        <w:t xml:space="preserve">. Ketika seseorang </w:t>
      </w:r>
      <w:r>
        <w:rPr>
          <w:lang w:val="id_ID" w:bidi="id_ID"/>
        </w:rPr>
        <w:t>kerasukan setan</w:t>
      </w:r>
      <w:r>
        <w:rPr>
          <w:lang w:val="id_ID" w:bidi="id_ID"/>
        </w:rPr>
        <w:t xml:space="preserve">, roh jahat itu mengendalikan tindakan mereka. Dalam hal ini setan membuat orang itu buta, tidak dapat melihat, dan bisu, tidak dapat berbicara. Gunakan kata yang sama untuk setan seperti yang Anda gunakan dalam perikop-perikop sebelumnya. Lihat Daftar Kata Utama untuk definisi yang lebih lengkap tentang </w:t>
      </w:r>
      <w:r>
        <w:rPr>
          <w:lang w:val="id_ID" w:bidi="id_ID"/>
        </w:rPr>
        <w:t xml:space="preserve">setan </w:t>
      </w:r>
      <w:r>
        <w:rPr>
          <w:lang w:val="id_ID" w:bidi="id_ID"/>
        </w:rPr>
        <w:t>.</w:t>
      </w:r>
    </w:p>
    <w:p>
      <w:pPr/>
      <w:r>
        <w:rPr>
          <w:lang w:val="id_ID" w:bidi="id_ID"/>
        </w:rPr>
      </w:r>
      <w:r>
        <w:rPr>
          <w:lang w:val="id_ID" w:bidi="id_ID"/>
        </w:rPr>
        <w:t xml:space="preserve">Yesus memaksa setan itu meninggalkan orang itu dan kerumunan orang takjub. Mereka berkata, "Ia ini agaknya </w:t>
      </w:r>
      <w:r>
        <w:rPr>
          <w:b/>
          <w:lang w:val="id_ID" w:bidi="id_ID"/>
        </w:rPr>
        <w:t>Anak Daud</w:t>
      </w:r>
      <w:r>
        <w:rPr>
          <w:lang w:val="id_ID" w:bidi="id_ID"/>
        </w:rPr>
        <w:t xml:space="preserve">." Gelar ini digunakan untuk </w:t>
      </w:r>
      <w:r>
        <w:rPr>
          <w:lang w:val="id_ID" w:bidi="id_ID"/>
        </w:rPr>
        <w:t>Kristus</w:t>
      </w:r>
      <w:r>
        <w:rPr>
          <w:lang w:val="id_ID" w:bidi="id_ID"/>
        </w:rPr>
        <w:t xml:space="preserve">, atau </w:t>
      </w:r>
      <w:r>
        <w:rPr>
          <w:b/>
          <w:lang w:val="id_ID" w:bidi="id_ID"/>
        </w:rPr>
        <w:t>Juruselamat yang Dijanjikan</w:t>
      </w:r>
      <w:r>
        <w:rPr>
          <w:lang w:val="id_ID" w:bidi="id_ID"/>
        </w:rPr>
        <w:t xml:space="preserve">, karena Allah mengatakan bahwa seseorang dari keluarga Daud akan menyelamatkan Israel dan menjadi raja. Gunakan kata yang sama untuk Anak Daud seperti yang telah Anda gunakan pada bagian-bagian sebelumnya. Lihat Daftar Kata Utama untuk definisi yang lebih lengkap tentang </w:t>
      </w:r>
      <w:r>
        <w:rPr>
          <w:lang w:val="id_ID" w:bidi="id_ID"/>
        </w:rPr>
        <w:t>Anak Daud</w:t>
      </w:r>
      <w:r>
        <w:rPr>
          <w:lang w:val="id_ID" w:bidi="id_ID"/>
        </w:rPr>
        <w:t>.</w:t>
      </w:r>
    </w:p>
    <w:p>
      <w:pPr/>
      <w:r>
        <w:rPr>
          <w:lang w:val="id_ID" w:bidi="id_ID"/>
        </w:rPr>
      </w:r>
      <w:r>
        <w:rPr>
          <w:lang w:val="id_ID" w:bidi="id_ID"/>
        </w:rPr>
        <w:t xml:space="preserve">Beberapa orang </w:t>
      </w:r>
      <w:r>
        <w:rPr>
          <w:b/>
          <w:lang w:val="id_ID" w:bidi="id_ID"/>
        </w:rPr>
        <w:t>Farisi</w:t>
      </w:r>
      <w:r>
        <w:rPr>
          <w:lang w:val="id_ID" w:bidi="id_ID"/>
        </w:rPr>
        <w:t xml:space="preserve"> mendengar ini dan mengatakan bahwa Yesus memaksa setan-setan pergi dengan menggunakan kuasa </w:t>
      </w:r>
      <w:r>
        <w:rPr>
          <w:b/>
          <w:lang w:val="id_ID" w:bidi="id_ID"/>
        </w:rPr>
        <w:t>Beelzebul, penghulu setan</w:t>
      </w:r>
      <w:r>
        <w:rPr>
          <w:lang w:val="id_ID" w:bidi="id_ID"/>
        </w:rPr>
        <w:t xml:space="preserve">. Orang-orang Farisi adalah kelompok utama para pemimpin agama di Israel pada waktu itu. Beelzebul adalah nama lain untuk </w:t>
      </w:r>
      <w:r>
        <w:rPr>
          <w:b/>
          <w:lang w:val="id_ID" w:bidi="id_ID"/>
        </w:rPr>
        <w:t>Iblis</w:t>
      </w:r>
      <w:r>
        <w:rPr>
          <w:lang w:val="id_ID" w:bidi="id_ID"/>
        </w:rPr>
        <w:t xml:space="preserve">, makhluk rohani yang adalah pemimpin roh-roh jahat. Gunakan kata yang sama untuk orang Farisi dan Iblis seperti yang Anda gunakan dalam perikop-perikop sebelumnya. Lihat Daftar Kata Utama untuk definisi yang lebih lengkap tentang </w:t>
      </w:r>
      <w:r>
        <w:rPr>
          <w:lang w:val="id_ID" w:bidi="id_ID"/>
        </w:rPr>
        <w:t>orang Farisi</w:t>
      </w:r>
      <w:r>
        <w:rPr>
          <w:lang w:val="id_ID" w:bidi="id_ID"/>
        </w:rPr>
        <w:t xml:space="preserve"> dan </w:t>
      </w:r>
      <w:r>
        <w:rPr>
          <w:lang w:val="id_ID" w:bidi="id_ID"/>
        </w:rPr>
        <w:t>Iblis</w:t>
      </w:r>
      <w:r>
        <w:rPr>
          <w:lang w:val="id_ID" w:bidi="id_ID"/>
        </w:rPr>
        <w:t>.</w:t>
      </w:r>
    </w:p>
    <w:p>
      <w:pPr/>
      <w:r>
        <w:rPr>
          <w:lang w:val="id_ID" w:bidi="id_ID"/>
        </w:rPr>
      </w:r>
      <w:r>
        <w:rPr>
          <w:lang w:val="id_ID" w:bidi="id_ID"/>
        </w:rPr>
        <w:t xml:space="preserve">Yesus membela diri-Nya dengan berkata, "Setiap </w:t>
      </w:r>
      <w:r>
        <w:rPr>
          <w:b/>
          <w:lang w:val="id_ID" w:bidi="id_ID"/>
        </w:rPr>
        <w:t>kerajaan</w:t>
      </w:r>
      <w:r>
        <w:rPr>
          <w:lang w:val="id_ID" w:bidi="id_ID"/>
        </w:rPr>
        <w:t xml:space="preserve"> yang terpecah-pecah terhadap dirinya sendiri akan musnah, atau dihancurkan." Kerajaan adalah satu wilayah yang diperintah oleh seorang </w:t>
      </w:r>
      <w:r>
        <w:rPr>
          <w:lang w:val="id_ID" w:bidi="id_ID"/>
        </w:rPr>
        <w:t>raja</w:t>
      </w:r>
      <w:r>
        <w:rPr>
          <w:lang w:val="id_ID" w:bidi="id_ID"/>
        </w:rPr>
        <w:t xml:space="preserve">. Gunakan kata yang sama untuk kerajaan seperti yang Anda gunakan pada bagian-bagian sebelumnya. Lihat Daftar Kata Utama untuk definisi yang lebih lengkap tentang </w:t>
      </w:r>
      <w:r>
        <w:rPr>
          <w:lang w:val="id_ID" w:bidi="id_ID"/>
        </w:rPr>
        <w:t>kerajaan</w:t>
      </w:r>
      <w:r>
        <w:rPr>
          <w:lang w:val="id_ID" w:bidi="id_ID"/>
        </w:rPr>
        <w:t>.</w:t>
      </w:r>
    </w:p>
    <w:p>
      <w:pPr/>
      <w:r>
        <w:rPr>
          <w:lang w:val="id_ID" w:bidi="id_ID"/>
        </w:rPr>
      </w:r>
      <w:r>
        <w:rPr>
          <w:lang w:val="id_ID" w:bidi="id_ID"/>
        </w:rPr>
        <w:t xml:space="preserve">Yesus juga mengatakan bahwa karena Ia mengusir setan dengan </w:t>
      </w:r>
      <w:r>
        <w:rPr>
          <w:b/>
          <w:lang w:val="id_ID" w:bidi="id_ID"/>
        </w:rPr>
        <w:t>Roh Allah</w:t>
      </w:r>
      <w:r>
        <w:rPr>
          <w:lang w:val="id_ID" w:bidi="id_ID"/>
        </w:rPr>
        <w:t xml:space="preserve">, maka </w:t>
      </w:r>
      <w:r>
        <w:rPr>
          <w:b/>
          <w:lang w:val="id_ID" w:bidi="id_ID"/>
        </w:rPr>
        <w:t>Kerajaan Allah</w:t>
      </w:r>
      <w:r>
        <w:rPr>
          <w:lang w:val="id_ID" w:bidi="id_ID"/>
        </w:rPr>
        <w:t xml:space="preserve"> telah datang atas orang-orang. Roh Allah adalah </w:t>
      </w:r>
      <w:r>
        <w:rPr>
          <w:b/>
          <w:lang w:val="id_ID" w:bidi="id_ID"/>
        </w:rPr>
        <w:t>Roh Kudus</w:t>
      </w:r>
      <w:r>
        <w:rPr>
          <w:lang w:val="id_ID" w:bidi="id_ID"/>
        </w:rPr>
        <w:t xml:space="preserve">. Roh Kudus adalah kuasa Allah. Kerajaan Allah adalah kerajaan milik Allah. Kerajaan Allah merujuk pada Allah yang memerintah dalam hati manusia, bukan di tempat fisik. Namun, orang-orang Yahudi pada zaman Yesus menginginkan kerajaan Allah yang sempurna dengan segera dan secara fisik. </w:t>
      </w:r>
      <w:r>
        <w:rPr>
          <w:b/>
          <w:lang w:val="id_ID" w:bidi="id_ID"/>
        </w:rPr>
        <w:t>Kerajaan Allah</w:t>
      </w:r>
      <w:r>
        <w:rPr>
          <w:lang w:val="id_ID" w:bidi="id_ID"/>
        </w:rPr>
        <w:t xml:space="preserve"> dan </w:t>
      </w:r>
      <w:r>
        <w:rPr>
          <w:b/>
          <w:lang w:val="id_ID" w:bidi="id_ID"/>
        </w:rPr>
        <w:t>Kerajaan Surga</w:t>
      </w:r>
      <w:r>
        <w:rPr>
          <w:lang w:val="id_ID" w:bidi="id_ID"/>
        </w:rPr>
        <w:t xml:space="preserve"> keduanya merujuk pada hal yang sama. Gunakan kata yang sama untuk Roh Kudus dan Kerajaan Allah seperti yang Anda gunakan pada bagian-bagian sebelumnya. Lihat Daftar Kata Utama untuk definisi yang lebih lengkap tentang </w:t>
      </w:r>
      <w:r>
        <w:rPr>
          <w:lang w:val="id_ID" w:bidi="id_ID"/>
        </w:rPr>
        <w:t>Roh Kudus</w:t>
      </w:r>
      <w:r>
        <w:rPr>
          <w:lang w:val="id_ID" w:bidi="id_ID"/>
        </w:rPr>
        <w:t xml:space="preserve"> dan </w:t>
      </w:r>
      <w:r>
        <w:rPr>
          <w:lang w:val="id_ID" w:bidi="id_ID"/>
        </w:rPr>
        <w:t>Kerajaan Allah</w:t>
      </w:r>
      <w:r>
        <w:rPr>
          <w:lang w:val="id_ID" w:bidi="id_ID"/>
        </w:rPr>
        <w:t>.</w:t>
      </w:r>
    </w:p>
    <w:p>
      <w:pPr/>
      <w:r>
        <w:rPr>
          <w:lang w:val="id_ID" w:bidi="id_ID"/>
        </w:rPr>
      </w:r>
      <w:r>
        <w:rPr>
          <w:lang w:val="id_ID" w:bidi="id_ID"/>
        </w:rPr>
        <w:t xml:space="preserve">Yesus mengatakan bahwa Allah akan mengampuni setiap </w:t>
      </w:r>
      <w:r>
        <w:rPr>
          <w:b/>
          <w:lang w:val="id_ID" w:bidi="id_ID"/>
        </w:rPr>
        <w:t>dosa</w:t>
      </w:r>
      <w:r>
        <w:rPr>
          <w:lang w:val="id_ID" w:bidi="id_ID"/>
        </w:rPr>
        <w:t xml:space="preserve"> dan </w:t>
      </w:r>
      <w:r>
        <w:rPr>
          <w:b/>
          <w:lang w:val="id_ID" w:bidi="id_ID"/>
        </w:rPr>
        <w:t>penghujatan</w:t>
      </w:r>
      <w:r>
        <w:rPr>
          <w:lang w:val="id_ID" w:bidi="id_ID"/>
        </w:rPr>
        <w:t xml:space="preserve">, tetapi Allah tidak akan mengampuni penghujatan terhadap Roh Kudus. Dosa adalah ketidaktaatan kepada Allah. Penghujatan adalah jenis dosa yang berarti mengatakan hal-hal yang jahat terhadap Allah. Gunakan kata yang sama untuk dosa dan penghujatan seperti yang Anda gunakan dalam perikop-perikop sebelumnya. Lihat Daftar Kata Utama untuk definisi yang lebih lengkap tentang </w:t>
      </w:r>
      <w:r>
        <w:rPr>
          <w:lang w:val="id_ID" w:bidi="id_ID"/>
        </w:rPr>
        <w:t>dosa</w:t>
      </w:r>
      <w:r>
        <w:rPr>
          <w:lang w:val="id_ID" w:bidi="id_ID"/>
        </w:rPr>
        <w:t xml:space="preserve"> dan </w:t>
      </w:r>
      <w:r>
        <w:rPr>
          <w:lang w:val="id_ID" w:bidi="id_ID"/>
        </w:rPr>
        <w:t>penghujatan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12:33–37</w:t>
      </w:r>
      <w:r>
        <w:rPr>
          <w:lang w:val="id_ID" w:bidi="id_ID"/>
        </w:rPr>
      </w:r>
    </w:p>
    <w:p>
      <w:pPr>
        <w:pStyle w:val="Heading3"/>
      </w:pPr>
      <w:r>
        <w:rPr>
          <w:lang w:val="id_ID" w:bidi="id_ID"/>
        </w:rPr>
        <w:t>Dengar dan Renungkan</w:t>
      </w:r>
    </w:p>
    <w:p>
      <w:pPr/>
      <w:r>
        <w:rPr>
          <w:lang w:val="id_ID" w:bidi="id_ID"/>
        </w:rPr>
      </w:r>
      <w:r>
        <w:rPr>
          <w:lang w:val="id_ID" w:bidi="id_ID"/>
        </w:rPr>
        <w:t>Dengarkan Matius 12:33–37 dan renungkan dalam hati Anda. Dengarlah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kisah ini, Yesus menggunakan satu perbandingan tentang pohon untuk menunjukkan bahwa kata-kata seseorang mengungkapkan apakah orang itu baik atau jahat. Dalam kisah terakhir, beberapa orang Farisi menuduh Yesus mengusir setan dengan kuasa Iblis. Tetapi Yesus mengajarkan bahwa Ia bekerja melawan Iblis. Ia juga mengatakan bahwa berbicara menentang Roh Kudus Allah adalah dosa yang tidak dapat diampuni.</w:t>
      </w:r>
    </w:p>
    <w:p>
      <w:pPr/>
      <w:r>
        <w:rPr>
          <w:lang w:val="id_ID" w:bidi="id_ID"/>
        </w:rPr>
      </w:r>
      <w:r>
        <w:rPr>
          <w:lang w:val="id_ID" w:bidi="id_ID"/>
        </w:rPr>
        <w:t>Kisah ini mungkin terjadi segera setelah kisah terakhir. Hal yang penting di sini adalah apa yang Yesus ajarkan. Apa yang orang-orang katakan dan lakukan menunjukkan sifat sejati dari hubungan mereka dengan Allah. Dalam hal ini, Yesus mengajar dengan satu amsal, atau perkataan bijak. Yesus membandingkan orang-orang dengan pohon, serta apa yang mereka katakan dan lakukan dengan buah. Yesus memberi tahu orang-orang Farisi bahwa mereka perlu memutuskan. Yesus ingin mereka mempertimbangkan apakah pohon-pohon itu beserta buahnya baik, ataukah pohon itu beserta buahnya buruk. Anda tidak dapat mengatakan bahwa perbuatan seseorang baik, tetapi orang itu jahat. Anda mungkin ingat dari kisah-kisah sebelumnya bahwa Yesus menggunakan perbandingan yang sama untuk berbicara tentang tindakan orang-orang.</w:t>
      </w:r>
    </w:p>
    <w:p>
      <w:pPr/>
      <w:r>
        <w:rPr>
          <w:lang w:val="id_ID" w:bidi="id_ID"/>
        </w:rPr>
      </w:r>
      <w:r>
        <w:rPr>
          <w:lang w:val="id_ID" w:bidi="id_ID"/>
        </w:rPr>
        <w:t>Yesus membandingkan orang-orang Farisi dengan keturunan, atau anak-anak dari, ular beludak. Ular beludak merujuk pada hampir semua jenis ular berbisa yang gigitannya menyebabkan kematian. Juga, Iblis sering dirujuk sebagai ular. "Keturunan ular beludak" adalah nama umum yang orang-orang gunakan untuk saling menghina. Baik Yesus maupun Yohanes Pembaptis menyebut para pemimpin agama sebagai "keturunan ular beludak" pada waktu yang berbeda, mungkin karena orang-orang Farisi seperti ular berbisa karena ular berbisa itu jahat dan berbahaya.</w:t>
      </w:r>
    </w:p>
    <w:p>
      <w:pPr/>
      <w:r>
        <w:rPr>
          <w:lang w:val="id_ID" w:bidi="id_ID"/>
        </w:rPr>
      </w:r>
      <w:r>
        <w:rPr>
          <w:lang w:val="id_ID" w:bidi="id_ID"/>
        </w:rPr>
        <w:t>Yesus bertanya kepada orang-orang Farisi, "Bagaimanakah kamu dapat mengucapkan hal-hal yang baik, sedangkan kamu sendiri jahat?" Ia tidak ingin mereka menjawab. Ia mengajarkan bahwa apa yang seseorang katakan mengungkapkan pikiran dan perasaan batin mereka yang sebenarnya. Yesus mengungkapkan keterkejutan bahwa mereka berpikir mereka dapat menutupi kejahatan mereka dengan kata-kata yang baik.</w:t>
      </w:r>
    </w:p>
    <w:p>
      <w:pPr/>
      <w:r>
        <w:rPr>
          <w:lang w:val="id_ID" w:bidi="id_ID"/>
        </w:rPr>
      </w:r>
      <w:r>
        <w:rPr>
          <w:lang w:val="id_ID" w:bidi="id_ID"/>
        </w:rPr>
        <w:t xml:space="preserve">Tunjukkan gambar atau ilustrasi </w:t>
      </w:r>
      <w:r>
        <w:rPr>
          <w:lang w:val="id_ID" w:bidi="id_ID"/>
        </w:rPr>
        <w:t>ular yang berbisa</w:t>
      </w:r>
      <w:r>
        <w:rPr>
          <w:lang w:val="id_ID" w:bidi="id_ID"/>
        </w:rPr>
        <w:t>.</w:t>
      </w:r>
    </w:p>
    <w:p>
      <w:pPr/>
      <w:r>
        <w:rPr>
          <w:lang w:val="id_ID" w:bidi="id_ID"/>
        </w:rPr>
      </w:r>
      <w:r>
        <w:rPr>
          <w:lang w:val="id_ID" w:bidi="id_ID"/>
        </w:rPr>
        <w:t>Yesus mengatakan bahwa apa yang dikatakan seseorang berasal dari apa yang memenuhi dan meluap dari kelimpahan hati. Dalam budaya Yahudi, hati seseorang adalah keberadaan batin mereka. Itu merepresentasikan apa yang dipikirkan, dirasakan, dan diputuskan oleh seseorang. Kemudian Yesus menekankan poin yang sama dengan membandingkan kata-kata seseorang dengan harta, atau barang berharga, yang mereka keluarkan. Ini menunjukkan bahwa kata-kata seseorang mengungkapkan apa yang penting bagi orang itu.</w:t>
      </w:r>
    </w:p>
    <w:p>
      <w:pPr/>
      <w:r>
        <w:rPr>
          <w:lang w:val="id_ID" w:bidi="id_ID"/>
        </w:rPr>
      </w:r>
      <w:r>
        <w:rPr>
          <w:lang w:val="id_ID" w:bidi="id_ID"/>
        </w:rPr>
        <w:t>Berhenti dan diskusikan pikiran batin seseorang dalam budaya Anda: Dalam bahasa Anda, bagaimana Anda menggambarkan kehidupan batin seseorang? Perbandingan apa yang Anda buat atau benda-benda yang Anda gunakan untuk menggambarkan apakah seseorang baik atau buruk?</w:t>
      </w:r>
    </w:p>
    <w:p>
      <w:pPr/>
      <w:r>
        <w:rPr>
          <w:lang w:val="id_ID" w:bidi="id_ID"/>
        </w:rPr>
      </w:r>
      <w:r>
        <w:rPr>
          <w:lang w:val="id_ID" w:bidi="id_ID"/>
        </w:rPr>
        <w:t>Yesus berkata, "Aku berkata kepadamu" karena Ia ingin orang-orang memperhatikan apa yang akan Ia katakan. Lalu Yesus mengatakan bahwa semua orang harus menjelaskan setiap kata sia-sia yang pernah mereka ucapkan pada hari penghakiman, atau ketika Allah menghakimi semua orang. Dalam hal ini, "sia-sia" atau "kosong" berarti seseorang mengatakan mereka akan melakukan sesuatu tetapi kemudian tidak melakukannya. Allah akan menghakimi dan menyatakan bahwa seseorang tidak bersalah atau bersalah atas pelanggaran mereka karena kata-kata yang mereka katakan.</w:t>
      </w:r>
    </w:p>
    <w:p>
      <w:pPr/>
      <w:r>
        <w:rPr>
          <w:lang w:val="id_ID" w:bidi="id_ID"/>
        </w:rPr>
      </w:r>
      <w:r>
        <w:rPr>
          <w:lang w:val="id_ID" w:bidi="id_ID"/>
        </w:rPr>
        <w:t>Kisah ini menunjukkan kepada kita betapa pentingnya kata-kata bagi Allah bahkan jika kata-kata itu tampaknya tidak berarti. Kata-kata kita menunjukkan apa yang kita pikirkan, rasakan, dan niatkan untuk dilakukan.</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menggunakan perbandingan tentang pohon dan buah untuk menjelaskan bagaimana orang yang baik akan melakukan dan mengatakan hal-hal yang baik tetapi orang yang buruk akan melakukan dan mengatakan hal-hal yang buruk.</w:t>
      </w:r>
    </w:p>
    <w:p>
      <w:pPr/>
      <w:r>
        <w:rPr>
          <w:lang w:val="id_ID" w:bidi="id_ID"/>
        </w:rPr>
      </w:r>
      <w:r>
        <w:rPr>
          <w:b/>
          <w:lang w:val="id_ID" w:bidi="id_ID"/>
        </w:rPr>
        <w:t>Adegan kedua:</w:t>
      </w:r>
      <w:r>
        <w:rPr>
          <w:lang w:val="id_ID" w:bidi="id_ID"/>
        </w:rPr>
        <w:t xml:space="preserve"> Yesus mengajar tentang pentingnya kata-kata yang orang-orang ucapkan.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Orang-orang yang direpresentasikan oleh pohon-pohon</w:t>
      </w:r>
    </w:p>
    <w:p>
      <w:pPr>
        <w:pStyle w:val="ListBullet"/>
        <w:spacing w:line="240" w:lineRule="auto"/>
        <w:ind w:left="720"/>
      </w:pPr>
      <w:r>
        <w:rPr>
          <w:lang w:val="id_ID" w:bidi="id_ID"/>
        </w:rPr>
      </w:r>
      <w:r>
        <w:rPr>
          <w:lang w:val="id_ID" w:bidi="id_ID"/>
        </w:rPr>
        <w:t>Beberapa orang Farisi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Yesus baru saja selesai memberi tahu orang-orang Farisi dan kerumunan orang bahwa berbicara menentang Roh Kudus Allah adalah dosa yang tidak dapat diampuni. Yesus mengajar dengan menyampaikan satu amsal, atau ucapan bijak. Dalam amsal ini, mungkin terdengar seperti Yesus sedang memberikan perintah kepada orang-orang untuk membuat pohon baik atau buruk. Yesus tidak memberikan perintah kepada orang-orang. Ia menyampaikan perbandingan ini dalam cara orang memberikan peribahasa. Pohon merepresentasikan orang-orang dan buah pohon merepresentasikan kata-kata yang orang-orang ucapkan dan tindakan-tindakan mereka.</w:t>
      </w:r>
    </w:p>
    <w:p>
      <w:pPr/>
      <w:r>
        <w:rPr>
          <w:lang w:val="id_ID" w:bidi="id_ID"/>
        </w:rPr>
      </w:r>
      <w:r>
        <w:rPr>
          <w:lang w:val="id_ID" w:bidi="id_ID"/>
        </w:rPr>
        <w:t>Ingatlah bahwa Yesus menyebut orang-orang Farisi sebagai keturunan ular beludak. Yesus berbicara tentang sejenis ular yang menyimpan racun di bibirnya. Ketika Yesus bertanya kepada orang-orang Farisi, "Bagaimanakah kamu dapat mengucapkan hal-hal yang baik, sedangkan kamu sendiri jahat?" Ia tidak ingin mereka menjawab. Ia mengajarkan bahwa apa yang seseorang katakan mengungkapkan pikiran dan perasaan batin mereka.</w:t>
      </w:r>
    </w:p>
    <w:p>
      <w:pPr/>
      <w:r>
        <w:rPr>
          <w:lang w:val="id_ID" w:bidi="id_ID"/>
        </w:rPr>
      </w:r>
      <w:r>
        <w:rPr>
          <w:lang w:val="id_ID" w:bidi="id_ID"/>
        </w:rPr>
        <w:t>Berhenti dan diskusikan cara orang-orang menggunakan peribahasa dalam bahasa Anda: Sampaikan sebanyak mungkin perkataan bijak atau peribahasa yang dapat Anda ingat.</w:t>
      </w:r>
    </w:p>
    <w:p>
      <w:pPr/>
      <w:r>
        <w:rPr>
          <w:lang w:val="id_ID" w:bidi="id_ID"/>
        </w:rPr>
      </w:r>
      <w:r>
        <w:rPr>
          <w:lang w:val="id_ID" w:bidi="id_ID"/>
        </w:rPr>
        <w:t>Penting untuk diingat bahwa Yesus menggunakan perbandingan yang berbeda untuk menekankan poin yang sama ketika Ia berbicara tentang seseorang yang mengeluarkan harta yang baik atau yang buruk. Hati yang baik adalah seperti gudang yang menyimpan harta. Tetapi hati yang jahat adalah seperti gudang yang menyimpan hal-hal yang jahat.</w:t>
      </w:r>
    </w:p>
    <w:p>
      <w:pPr/>
      <w:r>
        <w:rPr>
          <w:lang w:val="id_ID" w:bidi="id_ID"/>
        </w:rPr>
      </w:r>
      <w:r>
        <w:rPr>
          <w:lang w:val="id_ID" w:bidi="id_ID"/>
        </w:rPr>
        <w:t>Dalam adegan kedua, Yesus terus mengajar dengan berkata, "Aku berkata kepadamu." Yesus mengatakan ini karena apa yang akan Ia katakan adalah penting dan Ia ingin orang-orang memperhatikan. Penting untuk diingat bahwa hari penghakiman adalah satu waktu di masa depan ketika Allah akan menghakimi semua orang atas hal-hal yang telah mereka katakan dan lakukan. Penting untuk diingat bahwa Allah akan menghakimi dan menyatakan bahwa seseorang tidak bersalah atas perbuatan yang salah atau bersalah atas perbuatan yang salah karena kata-kata yang mereka ucapkan. Yesus mengatakan bahwa seorang hakim akan menentukan bahwa seseorang tidak bersalah jika kata-katanya benar dan baik, dan bersalah jika kata-katanya tidak demikian. Yesus menggunakan bentuk tunggal "kamu" karena Ia ingin setiap pendengar-Nya merasa seolah-olah Ia sedang berbicara langsung kepadanya. Ia ingin setiap orang berpikir tentang bagaimana kehidupan mereka sendiri perlu berubah.</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Orang-orang yang direpresentasikan oleh pohon-pohon</w:t>
      </w:r>
    </w:p>
    <w:p>
      <w:pPr>
        <w:pStyle w:val="ListBullet"/>
        <w:spacing w:line="240" w:lineRule="auto"/>
        <w:ind w:left="720"/>
      </w:pPr>
      <w:r>
        <w:rPr>
          <w:lang w:val="id_ID" w:bidi="id_ID"/>
        </w:rPr>
      </w:r>
      <w:r>
        <w:rPr>
          <w:lang w:val="id_ID" w:bidi="id_ID"/>
        </w:rPr>
        <w:t>Beberapa orang Farisi</w:t>
      </w:r>
    </w:p>
    <w:p>
      <w:pPr/>
      <w:r>
        <w:rPr>
          <w:lang w:val="id_ID" w:bidi="id_ID"/>
        </w:rPr>
      </w:r>
      <w:r>
        <w:rPr>
          <w:lang w:val="id_ID" w:bidi="id_ID"/>
        </w:rPr>
        <w:t>Minta tim untuk memerankan kisah ini dua kali. Mereka harus memerankannya ke dalam bahasa sasaran terjemahan mereka. Pertama, minta mereka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kisah atau teks yang akan diperagakan dan jangan dilewati. Bantu tim untuk mengingat bagian-bagian dari kisah tersebut.</w:t>
      </w:r>
    </w:p>
    <w:p>
      <w:pPr/>
      <w:r>
        <w:rPr>
          <w:lang w:val="id_ID" w:bidi="id_ID"/>
        </w:rPr>
      </w:r>
      <w:r>
        <w:rPr>
          <w:lang w:val="id_ID" w:bidi="id_ID"/>
        </w:rPr>
        <w:t>Perankanlah perbandingan yang Yesus berikan tentang pohon-pohon yang merepresentasikan orang-orang. Yesus mengatakan bahwa kata-kata yang orang-orang ucapkan dan tindakan-tindakan mereka adalah seperti buah yang dihasilkan pohon.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yang dibandingkan dengan pohon-pohon,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Sekarang, Yesus mengatakan bahwa orang-orang Farisi adalah seperti keturunan ular beludak karena kata-kata mereka berbahaya. Dia mengatakan kepada mereka bahwa kata-kata mereka mengungkapkan bahwa pikiran batin dan perasaan mereka adalah jahat.</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Farisi,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bahwa apa yang seseorang katakan mengungkapkan apa yang penting bagi mereka. Lalu Yesus mengajarkan bahwa Allah akan menghakimi orang-orang berdasarkan hal-hal yang mereka katakan bahkan jika mereka mengatakan sesuatu yang baik tetapi tidak melakukannya.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kerumunan, "Bagaimana perasaan kalian?" Anda mungkin mendengar hal-hal seperti: </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membandingkan orang-orang dengan pohon dan buah pohon dengan kata-kata yang orang-orang ucapkan. Ia menyebut orang-orang </w:t>
      </w:r>
      <w:r>
        <w:rPr>
          <w:b/>
          <w:lang w:val="id_ID" w:bidi="id_ID"/>
        </w:rPr>
        <w:t>Farisi</w:t>
      </w:r>
      <w:r>
        <w:rPr>
          <w:lang w:val="id_ID" w:bidi="id_ID"/>
        </w:rPr>
        <w:t xml:space="preserve">, atau para pemimpin agama, sebagai </w:t>
      </w:r>
      <w:r>
        <w:rPr>
          <w:b/>
          <w:lang w:val="id_ID" w:bidi="id_ID"/>
        </w:rPr>
        <w:t>keturunan ular beludak</w:t>
      </w:r>
      <w:r>
        <w:rPr>
          <w:lang w:val="id_ID" w:bidi="id_ID"/>
        </w:rPr>
        <w:t>.</w:t>
      </w:r>
    </w:p>
    <w:p>
      <w:pPr/>
      <w:r>
        <w:rPr>
          <w:lang w:val="id_ID" w:bidi="id_ID"/>
        </w:rPr>
      </w:r>
      <w:r>
        <w:rPr>
          <w:b/>
          <w:lang w:val="id_ID" w:bidi="id_ID"/>
        </w:rPr>
        <w:t>Keturunan</w:t>
      </w:r>
      <w:r>
        <w:rPr>
          <w:lang w:val="id_ID" w:bidi="id_ID"/>
        </w:rPr>
        <w:t xml:space="preserve"> berarti anak-anak atau keturunan. </w:t>
      </w:r>
      <w:r>
        <w:rPr>
          <w:b/>
          <w:lang w:val="id_ID" w:bidi="id_ID"/>
        </w:rPr>
        <w:t>Beludak</w:t>
      </w:r>
      <w:r>
        <w:rPr>
          <w:lang w:val="id_ID" w:bidi="id_ID"/>
        </w:rPr>
        <w:t xml:space="preserve"> adalah segala jenis ular berbisa yang gigitannya dapat membunuh. Dalam Alkitab, </w:t>
      </w:r>
      <w:r>
        <w:rPr>
          <w:lang w:val="id_ID" w:bidi="id_ID"/>
        </w:rPr>
        <w:t>Iblis</w:t>
      </w:r>
      <w:r>
        <w:rPr>
          <w:lang w:val="id_ID" w:bidi="id_ID"/>
        </w:rPr>
        <w:t xml:space="preserve"> sering dirujuk sebagai ular.</w:t>
      </w:r>
    </w:p>
    <w:p>
      <w:pPr/>
      <w:r>
        <w:rPr>
          <w:lang w:val="id_ID" w:bidi="id_ID"/>
        </w:rPr>
      </w:r>
      <w:r>
        <w:rPr>
          <w:lang w:val="id_ID" w:bidi="id_ID"/>
        </w:rPr>
        <w:t xml:space="preserve">Yesus mengatakan bahwa para pemimpin agama yang berbicara </w:t>
      </w:r>
      <w:r>
        <w:rPr>
          <w:b/>
          <w:lang w:val="id_ID" w:bidi="id_ID"/>
        </w:rPr>
        <w:t>hal yang jahat</w:t>
      </w:r>
      <w:r>
        <w:rPr>
          <w:lang w:val="id_ID" w:bidi="id_ID"/>
        </w:rPr>
        <w:t xml:space="preserve"> tidak mungkin baik. Kejahatan merujuk pada apa pun yang melawan Allah. Kejahatan adalah lawan dari kebaikan karena hal itu tidak benar—itu adalah hal yang salah untuk dilakukan atau hal yang buruk. Gunakan kata yang sama untuk kejahatan seperti yang Anda gunakan dalam perikop-perikop sebelumnya. Lihat Daftar Kata Utama untuk definisi yang lebih lengkap tentang </w:t>
      </w:r>
      <w:r>
        <w:rPr>
          <w:lang w:val="id_ID" w:bidi="id_ID"/>
        </w:rPr>
        <w:t>kejahatan</w:t>
      </w:r>
      <w:r>
        <w:rPr>
          <w:lang w:val="id_ID" w:bidi="id_ID"/>
        </w:rPr>
        <w:t>.</w:t>
      </w:r>
    </w:p>
    <w:p>
      <w:pPr/>
      <w:r>
        <w:rPr>
          <w:lang w:val="id_ID" w:bidi="id_ID"/>
        </w:rPr>
      </w:r>
      <w:r>
        <w:rPr>
          <w:lang w:val="id_ID" w:bidi="id_ID"/>
        </w:rPr>
        <w:t xml:space="preserve">Yesus mengatakan bahwa seseorang akan mengeluarkan hal-hal yang baik atau yang jahat dari </w:t>
      </w:r>
      <w:r>
        <w:rPr>
          <w:b/>
          <w:lang w:val="id_ID" w:bidi="id_ID"/>
        </w:rPr>
        <w:t>perbendaharaan</w:t>
      </w:r>
      <w:r>
        <w:rPr>
          <w:lang w:val="id_ID" w:bidi="id_ID"/>
        </w:rPr>
        <w:t xml:space="preserve"> mereka. Harta merujuk pada sesuatu yang berharga bagi seseorang. Dalam hal ini, seseorang dapat menghargai hal-hal yang baik atau hal-hal yang jahat.</w:t>
      </w:r>
    </w:p>
    <w:p>
      <w:pPr/>
      <w:r>
        <w:rPr>
          <w:lang w:val="id_ID" w:bidi="id_ID"/>
        </w:rPr>
      </w:r>
      <w:r>
        <w:rPr>
          <w:lang w:val="id_ID" w:bidi="id_ID"/>
        </w:rPr>
        <w:t xml:space="preserve">Yesus mengatakan bahwa orang-orang akan </w:t>
      </w:r>
      <w:r>
        <w:rPr>
          <w:b/>
          <w:lang w:val="id_ID" w:bidi="id_ID"/>
        </w:rPr>
        <w:t>memberikan penjelasan</w:t>
      </w:r>
      <w:r>
        <w:rPr>
          <w:lang w:val="id_ID" w:bidi="id_ID"/>
        </w:rPr>
        <w:t xml:space="preserve"> pada </w:t>
      </w:r>
      <w:r>
        <w:rPr>
          <w:b/>
          <w:lang w:val="id_ID" w:bidi="id_ID"/>
        </w:rPr>
        <w:t>hari penghakiman</w:t>
      </w:r>
      <w:r>
        <w:rPr>
          <w:lang w:val="id_ID" w:bidi="id_ID"/>
        </w:rPr>
        <w:t xml:space="preserve"> atas setiap kata sia-sia yang mereka ucapkan.</w:t>
      </w:r>
    </w:p>
    <w:p>
      <w:pPr/>
      <w:r>
        <w:rPr>
          <w:lang w:val="id_ID" w:bidi="id_ID"/>
        </w:rPr>
      </w:r>
      <w:r>
        <w:rPr>
          <w:lang w:val="id_ID" w:bidi="id_ID"/>
        </w:rPr>
        <w:t xml:space="preserve">Dalam hal ini, </w:t>
      </w:r>
      <w:r>
        <w:rPr>
          <w:b/>
          <w:lang w:val="id_ID" w:bidi="id_ID"/>
        </w:rPr>
        <w:t>memberikan pertanggungjawaban</w:t>
      </w:r>
      <w:r>
        <w:rPr>
          <w:lang w:val="id_ID" w:bidi="id_ID"/>
        </w:rPr>
        <w:t xml:space="preserve"> berarti bahwa orang-orang akan diwajibkan untuk mengatakan kepada Allah alasan atas apa yang mereka katakan. </w:t>
      </w:r>
      <w:r>
        <w:rPr>
          <w:b/>
          <w:lang w:val="id_ID" w:bidi="id_ID"/>
        </w:rPr>
        <w:t>Hari Penghakiman</w:t>
      </w:r>
      <w:r>
        <w:rPr>
          <w:lang w:val="id_ID" w:bidi="id_ID"/>
        </w:rPr>
        <w:t xml:space="preserve"> adalah satu waktu di masa depan ketika Allah akan menghakimi semua orang atas apa yang telah mereka katakan dan lakukan. Yesus mengatakan bahwa seseorang akan </w:t>
      </w:r>
      <w:r>
        <w:rPr>
          <w:b/>
          <w:lang w:val="id_ID" w:bidi="id_ID"/>
        </w:rPr>
        <w:t>dibenarkan</w:t>
      </w:r>
      <w:r>
        <w:rPr>
          <w:lang w:val="id_ID" w:bidi="id_ID"/>
        </w:rPr>
        <w:t xml:space="preserve"> oleh kata-kata mereka atau </w:t>
      </w:r>
      <w:r>
        <w:rPr>
          <w:b/>
          <w:lang w:val="id_ID" w:bidi="id_ID"/>
        </w:rPr>
        <w:t>dihukum</w:t>
      </w:r>
      <w:r>
        <w:rPr>
          <w:lang w:val="id_ID" w:bidi="id_ID"/>
        </w:rPr>
        <w:t xml:space="preserve"> oleh kata-kata mereka. Ketika seseorang dibebaskan, atau dibenarkan, Allah menganggap orang itu tidak bersalah atas perbuatan salah. Ketika seseorang dinyatakan bersalah, Allah menganggap orang itu bersalah atas perbuatan salah.</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12:38–45</w:t>
      </w:r>
      <w:r>
        <w:rPr>
          <w:lang w:val="id_ID" w:bidi="id_ID"/>
        </w:rPr>
      </w:r>
    </w:p>
    <w:p>
      <w:pPr>
        <w:pStyle w:val="Heading3"/>
      </w:pPr>
      <w:r>
        <w:rPr>
          <w:lang w:val="id_ID" w:bidi="id_ID"/>
        </w:rPr>
        <w:t>Dengar dan Renungkan</w:t>
      </w:r>
    </w:p>
    <w:p>
      <w:pPr/>
      <w:r>
        <w:rPr>
          <w:lang w:val="id_ID" w:bidi="id_ID"/>
        </w:rPr>
      </w:r>
      <w:r>
        <w:rPr>
          <w:lang w:val="id_ID" w:bidi="id_ID"/>
        </w:rPr>
        <w:t>Dengarkan Matius 12:38–45 dan renungkan dalam hati Anda. Dengarkan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kisah ini, percakapan berlanjut antara Yesus dengan para pemimpin agama. Yesus dan orang-orang Farisi telah melakukan percakapan yang dimulai ketika Yesus menyembuhkan seorang laki-laki yang tidak dapat melihat atau berbicara. Roh jahat sedang mengendalikan orang itu. Orang-orang Farisi menuduh Yesus memiliki kuasa dari Iblis. Lalu Yesus menjelaskan bahwa orang-orang Farisi mengatakan hal yang mengerikan dan berdosa. Yesus menjelaskan bahwa kata-kata yang seseorang katakan mencerminkan apa yang ada di dalam hati mereka. Setelah itu, para ahli Taurat, atau para guru hukum Yahudi, dan orang-orang Farisi meminta tanda kepada Yesus yang membuktikan bahwa Yesus memiliki otoritas untuk mengajar dan melakukan hal-hal yang Ia lakukan.</w:t>
      </w:r>
    </w:p>
    <w:p>
      <w:pPr/>
      <w:r>
        <w:rPr>
          <w:lang w:val="id_ID" w:bidi="id_ID"/>
        </w:rPr>
      </w:r>
      <w:r>
        <w:rPr>
          <w:lang w:val="id_ID" w:bidi="id_ID"/>
        </w:rPr>
        <w:t>Para pemimpin agama menyebut Yesus "guru", yang merupakan cara orang-orang luar yang bukan pengikut Yesus menyapa Yesus. Para pemimpin agama telah melihat Yesus melakukan banyak mujizat, atau tindakan-tindakan Allah. Tetapi mereka ingin Yesus membuat tanda, atau mujizat khusus, untuk membuktikan bahwa Yesus adalah siapa diri-Nya yang sebenarnya dan bahwa otoritas-Nya berasal dari Allah. Ini menunjukkan bahwa mereka masih tidak percaya bahwa Yesus datang dari Allah. Jadi, Yesus menyebut mereka "angkatan yang jahat dan tidak setia." Seseorang yang berzinah tidak setia kepada pasangan mereka. Ini adalah cara simbolis bagi Yesus untuk mengatakan bahwa orang-orang pada zaman-Nya, atau angkatan itu, tidak setia kepada Allah.</w:t>
      </w:r>
    </w:p>
    <w:p>
      <w:pPr/>
      <w:r>
        <w:rPr>
          <w:lang w:val="id_ID" w:bidi="id_ID"/>
        </w:rPr>
      </w:r>
      <w:r>
        <w:rPr>
          <w:lang w:val="id_ID" w:bidi="id_ID"/>
        </w:rPr>
        <w:t>Yesus mengatakan bahwa mereka akan melihat tanda Yunus. Yunus adalah seorang nabi Allah yang hidup jauh sebelum Yesus. Allah telah menyuruh Yunus untuk pergi memberi tahu orang-orang Niniwe untuk kembali kepada Allah. Tetapi Yunus tidak ingin pergi ke Niniwe. Jadi, ia naik ke sebuah perahu yang pergi ke tempat lain. Orang-orang lain di atas perahu itu melemparkan Yunus ke dalam air. Saat itulah seekor ikan besar menelan dia, tetapi setelah tiga hari, Allah membuat ikan itu memuntahkan Yunus ke daratan. Pengalaman Yunus adalah sebuah perbandingan tentang apa yang akan terjadi pada Anak Manusia, atau Juruselamat yang dijanjikan Allah, di masa depan. Yesus mengatakan bahwa Anak Manusia, atau Juruselamat yang dijanjikan, akan berada tiga hari dan tiga malam di "rahim bumi", atau di kuburan. Yesus berbicara tentang bagaimana Ia akan mati dan dikuburkan selama tiga hari sebelum bangkit kembali.</w:t>
      </w:r>
    </w:p>
    <w:p>
      <w:pPr/>
      <w:r>
        <w:rPr>
          <w:lang w:val="id_ID" w:bidi="id_ID"/>
        </w:rPr>
      </w:r>
      <w:r>
        <w:rPr>
          <w:lang w:val="id_ID" w:bidi="id_ID"/>
        </w:rPr>
        <w:t>Yesus membandingkan Yunus dengan diri-Nya sendiri, karena Allah menyelamatkan Yunus dari kematian, dan Allah akan menyelamatkan Yesus dengan membuatnya hidup lagi. Pada hari ketika Allah menghakimi semua orang atas apa yang telah mereka katakan dan lakukan, orang-orang di kota Ninewe akan bangkit untuk menuduh atau menceritakan bagaimana orang-orang pada zaman Yesus telah berdosa.</w:t>
      </w:r>
    </w:p>
    <w:p>
      <w:pPr/>
      <w:r>
        <w:rPr>
          <w:lang w:val="id_ID" w:bidi="id_ID"/>
        </w:rPr>
      </w:r>
      <w:r>
        <w:rPr>
          <w:lang w:val="id_ID" w:bidi="id_ID"/>
        </w:rPr>
        <w:t>Yunus pergi ke orang-orang Ninewe dan meyakinkan mereka untuk berbalik kepada Allah. Jadi, mereka bertobat, berhenti berdosa, dan berbalik kepada Allah. Yesus menggunakan kata "lihatlah" atau "perhatikanlah" untuk menarik perhatian pada apa yang Yesus katakan. Ia berkata, "Sesungguhnya yang ada di sini lebih dari pada Yunus." Yesus lebih penting daripada Yunus karena Yesus adalah Juruselamat yang dijanjikan.</w:t>
      </w:r>
    </w:p>
    <w:p>
      <w:pPr/>
      <w:r>
        <w:rPr>
          <w:lang w:val="id_ID" w:bidi="id_ID"/>
        </w:rPr>
      </w:r>
      <w:r>
        <w:rPr>
          <w:lang w:val="id_ID" w:bidi="id_ID"/>
        </w:rPr>
        <w:t>Yesus memberi tahu para pemimpin agama bahwa seperti orang-orang Ninewe, Ratu Syeba juga akan menghakimi mereka. Bertahun-tahun yang lalu, Ratu Syeba datang dari satu negara asing di selatan, jauh dari Israel. Ia ingin mendengar kata-kata Raja Salomo. Pada zaman dahulu, Salomo dikenal karena hikmatnya. Yesus menekankan poin yang baru saja Ia sampaikan dengan memberi tahu mereka bahwa Ia juga lebih besar daripada Salomo.</w:t>
      </w:r>
    </w:p>
    <w:p>
      <w:pPr/>
      <w:r>
        <w:rPr>
          <w:lang w:val="id_ID" w:bidi="id_ID"/>
        </w:rPr>
      </w:r>
      <w:r>
        <w:rPr>
          <w:lang w:val="id_ID" w:bidi="id_ID"/>
        </w:rPr>
        <w:t xml:space="preserve">Tunjukkan peta </w:t>
      </w:r>
      <w:r>
        <w:rPr>
          <w:lang w:val="id_ID" w:bidi="id_ID"/>
        </w:rPr>
        <w:t>Israel, Ninewe, dan Syeba</w:t>
      </w:r>
      <w:r>
        <w:rPr>
          <w:lang w:val="id_ID" w:bidi="id_ID"/>
        </w:rPr>
        <w:t>.</w:t>
      </w:r>
    </w:p>
    <w:p>
      <w:pPr/>
      <w:r>
        <w:rPr>
          <w:lang w:val="id_ID" w:bidi="id_ID"/>
        </w:rPr>
      </w:r>
      <w:r>
        <w:rPr>
          <w:lang w:val="id_ID" w:bidi="id_ID"/>
        </w:rPr>
        <w:t>Berhenti dan diskusikan: Jelaskan saat Anda atau seseorang yang Anda kenal pergi ke hadapan seseorang untuk menjalani proses hukum di pengadilan. Siapa yang diizinkan untuk berbicara kepada hakim dan mengapa? Siapa yang tidak diizinkan untuk berbicara kepada hakim dan mengapa?</w:t>
      </w:r>
    </w:p>
    <w:p>
      <w:pPr/>
      <w:r>
        <w:rPr>
          <w:lang w:val="id_ID" w:bidi="id_ID"/>
        </w:rPr>
      </w:r>
      <w:r>
        <w:rPr>
          <w:lang w:val="id_ID" w:bidi="id_ID"/>
        </w:rPr>
        <w:t>Lalu Yesus berbicara tentang orang-orang yang dibebaskan dari roh-roh najis, atau jahat. Ketika roh jahat dipaksa meninggalkan seseorang, ia mengembara melalui tempat-tempat yang tidak ada airnya, atau terpencil, dan tidak ingin tinggal. Sebaliknya, roh jahat ingin kembali kepada orang yang ia kuasai sebelumnya. Yesus membandingkan satu rumah yang bersih dengan seseorang yang secara rohani kosong dan tersedia untuk roh, entah yang baik atau yang jahat. Ketika roh jahat kembali kepada orang yang ditinggali sebelumnya dan menjumpai orang itu secara rohani kosong, ia pergi dan membawa tujuh roh lagi yang lebih jahat daripadanya. Kedelapan roh menguasai orang itu, atau tinggal di rumah itu, dan mereka bahkan menyebabkan hal-hal yang lebih buruk terjadi pada orang yang kerasukan itu.</w:t>
      </w:r>
    </w:p>
    <w:p>
      <w:pPr/>
      <w:r>
        <w:rPr>
          <w:lang w:val="id_ID" w:bidi="id_ID"/>
        </w:rPr>
      </w:r>
      <w:r>
        <w:rPr>
          <w:lang w:val="id_ID" w:bidi="id_ID"/>
        </w:rPr>
        <w:t>Berhenti dan diskusikan: Apa yang orang-orang percayai tentang roh-roh dalam budaya Anda? Di manakah roh-roh itu tinggal? Jenis roh apa saja yang ada dan apa yang mereka buat orang-orang lakukan?</w:t>
      </w:r>
    </w:p>
    <w:p>
      <w:pPr/>
      <w:r>
        <w:rPr>
          <w:lang w:val="id_ID" w:bidi="id_ID"/>
        </w:rPr>
      </w:r>
      <w:r>
        <w:rPr>
          <w:lang w:val="id_ID" w:bidi="id_ID"/>
        </w:rPr>
        <w:t>Yesus membuat perbandingan ini untuk menunjukkan bahwa akhir kehidupan akan lebih buruk daripada awal kehidupan bagi orang-orang dari generasi-Nya. Ia mengatakan ini karena orang-orang itu telah melihat Yesus melakukan banyak hal yang menunjukkan bahwa Ia adalah Juruselamat yang dijanjikan. Tetapi orang-orang ini akan menderita jika mereka melihat semua yang Yesus lakukan untuk menunjukkan bahwa Ia adalah Juruselamat yang dijanjikan, tetapi tidak berkomitmen untuk mengikut Yesus. Mereka perlu menghapus hal-hal yang jahat dan kemudian menggantikannya dengan kuasa Allah yang dibawa oleh Yesus.</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baru saja selesai mengajarkan bahwa apa yang seseorang katakan mencerminkan apa yang ada di dalam hati mereka. Kemudian, beberapa pemimpin agama yang mendengarnya memberi tahu Yesus bahwa mereka ingin Ia menunjukkan satu tanda bahwa Ia berasal dari Allah. Yesus memberi mereka tanda Yunus.</w:t>
      </w:r>
    </w:p>
    <w:p>
      <w:pPr/>
      <w:r>
        <w:rPr>
          <w:lang w:val="id_ID" w:bidi="id_ID"/>
        </w:rPr>
      </w:r>
      <w:r>
        <w:rPr>
          <w:b/>
          <w:lang w:val="id_ID" w:bidi="id_ID"/>
        </w:rPr>
        <w:t>Adegan kedua:</w:t>
      </w:r>
      <w:r>
        <w:rPr>
          <w:lang w:val="id_ID" w:bidi="id_ID"/>
        </w:rPr>
        <w:t xml:space="preserve"> Yesus berbicara tentang berbagai zaman di masa lalu untuk menunjukkan bahwa Ia lebih besar daripada orang-orang di masa lalu.</w:t>
      </w:r>
    </w:p>
    <w:p>
      <w:pPr/>
      <w:r>
        <w:rPr>
          <w:lang w:val="id_ID" w:bidi="id_ID"/>
        </w:rPr>
      </w:r>
      <w:r>
        <w:rPr>
          <w:b/>
          <w:lang w:val="id_ID" w:bidi="id_ID"/>
        </w:rPr>
        <w:t>Adegan ketiga:</w:t>
      </w:r>
      <w:r>
        <w:rPr>
          <w:lang w:val="id_ID" w:bidi="id_ID"/>
        </w:rPr>
        <w:t xml:space="preserve"> Yesus mengajar tentang apa yang akan terjadi pada orang-orang yang jahat pada zaman-Nya.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ahli Taurat dan orang-orang Farisi</w:t>
      </w:r>
    </w:p>
    <w:p>
      <w:pPr>
        <w:pStyle w:val="ListBullet"/>
        <w:spacing w:line="240" w:lineRule="auto"/>
        <w:ind w:left="720"/>
      </w:pPr>
      <w:r>
        <w:rPr>
          <w:lang w:val="id_ID" w:bidi="id_ID"/>
        </w:rPr>
      </w:r>
      <w:r>
        <w:rPr>
          <w:lang w:val="id_ID" w:bidi="id_ID"/>
        </w:rPr>
        <w:t>Nabi Yunus</w:t>
      </w:r>
    </w:p>
    <w:p>
      <w:pPr>
        <w:pStyle w:val="ListBullet"/>
        <w:spacing w:line="240" w:lineRule="auto"/>
        <w:ind w:left="720"/>
      </w:pPr>
      <w:r>
        <w:rPr>
          <w:lang w:val="id_ID" w:bidi="id_ID"/>
        </w:rPr>
      </w:r>
      <w:r>
        <w:rPr>
          <w:lang w:val="id_ID" w:bidi="id_ID"/>
        </w:rPr>
        <w:t>Seekor ikan raksasa</w:t>
      </w:r>
    </w:p>
    <w:p>
      <w:pPr>
        <w:pStyle w:val="ListBullet"/>
        <w:spacing w:line="240" w:lineRule="auto"/>
        <w:ind w:left="720"/>
      </w:pPr>
      <w:r>
        <w:rPr>
          <w:lang w:val="id_ID" w:bidi="id_ID"/>
        </w:rPr>
      </w:r>
      <w:r>
        <w:rPr>
          <w:lang w:val="id_ID" w:bidi="id_ID"/>
        </w:rPr>
        <w:t>Penduduk Niniwe</w:t>
      </w:r>
    </w:p>
    <w:p>
      <w:pPr>
        <w:pStyle w:val="ListBullet"/>
        <w:spacing w:line="240" w:lineRule="auto"/>
        <w:ind w:left="720"/>
      </w:pPr>
      <w:r>
        <w:rPr>
          <w:lang w:val="id_ID" w:bidi="id_ID"/>
        </w:rPr>
      </w:r>
      <w:r>
        <w:rPr>
          <w:lang w:val="id_ID" w:bidi="id_ID"/>
        </w:rPr>
        <w:t>Ratu Syeba</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8 roh jahat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Yesus dan orang-orang Farisi telah melakukan percakapan yang dimulai ketika Yesus menyembuhkan seorang laki-laki yang tidak dapat melihat atau berbicara. Yesus baru saja mengajarkan bahwa orang-orang baik akan mengatakan dan melakukan hal-hal yang baik dan orang-orang buruk akan mengatakan dan melakukan hal-hal yang buruk. Para ahli Taurat dan orang-orang Farisi menyebut Yesus guru, tetapi mereka bukan pengikut-Nya. Ingatlah bahwa para pemimpin agama melihat Yesus melakukan banyak mujizat, tetapi mereka masih tidak percaya kepada-Nya. Mereka meminta tanda, atau mujizat khusus, untuk menunjukkan bahwa Yesus benar-benar berasal dari Allah. Penting untuk diingat bahwa Yesus menyebut mereka "angkatan yang jahat dan tidak setia" sebagai satu cara untuk mengatakan bahwa mereka tidak setia kepada Allah. </w:t>
      </w:r>
    </w:p>
    <w:p>
      <w:pPr/>
      <w:r>
        <w:rPr>
          <w:lang w:val="id_ID" w:bidi="id_ID"/>
        </w:rPr>
      </w:r>
      <w:r>
        <w:rPr>
          <w:lang w:val="id_ID" w:bidi="id_ID"/>
        </w:rPr>
        <w:t>Dalam adegan kedua, Yesus menjelaskan mengapa Ia memberikan tanda Yunus kepada mereka. Penting untuk diingat bahwa Yunus adalah seorang nabi Allah yang hidup jauh sebelum Yesus. Seekor ikan besar menelan dia, tetapi setelah tiga hari, Allah membuat ikan itu memuntahkan Yunus ke daratan. Pengalaman Yunus adalah gambaran tentang apa yang akan terjadi pada Yesus di masa depan.</w:t>
      </w:r>
    </w:p>
    <w:p>
      <w:pPr/>
      <w:r>
        <w:rPr>
          <w:lang w:val="id_ID" w:bidi="id_ID"/>
        </w:rPr>
      </w:r>
      <w:r>
        <w:rPr>
          <w:lang w:val="id_ID" w:bidi="id_ID"/>
        </w:rPr>
        <w:t>Ingatlah bahwa orang-orang Niniwe berpaling dari dosa dan berbalik kepada Allah karena apa yang Yunus katakan kepada mereka. Penting untuk diingat bahwa ketika Yesus menggunakan kata "lihatlah" atau "pandanglah", itu berarti kita harus memperhatikan dengan saksama apa yang disampaikan selanjutnya. Ingatlah bahwa Yesus mengatakan sesuatu yang lebih besar daripada Yunus ada di sini.</w:t>
      </w:r>
    </w:p>
    <w:p>
      <w:pPr/>
      <w:r>
        <w:rPr>
          <w:lang w:val="id_ID" w:bidi="id_ID"/>
        </w:rPr>
      </w:r>
      <w:r>
        <w:rPr>
          <w:lang w:val="id_ID" w:bidi="id_ID"/>
        </w:rPr>
        <w:t>Penting untuk diingat bahwa pada penghakiman tersebut, orang-orang di kota Ninewe akan menuduh orang-orang pada zaman Yesus. Yesus mengatakan bahwa Ia lebih besar, atau lebih penting, daripada Yunus. Yesus juga mengingatkan para pemimpin agama bahwa Ratu Syeba berasal dari negara asing yang sangat jauh dari Israel. Ia ingin mendengar kata-kata Salomo. Pada zaman dahulu, Salomo adalah seorang raja Yahudi yang dikenal karena hikmatnya. Penting untuk diingat bahwa Yesus mengatakan Ratu Syeba juga akan menuduh orang-orang di zaman Yesus pada hari penghakiman.</w:t>
      </w:r>
    </w:p>
    <w:p>
      <w:pPr/>
      <w:r>
        <w:rPr>
          <w:lang w:val="id_ID" w:bidi="id_ID"/>
        </w:rPr>
      </w:r>
      <w:r>
        <w:rPr>
          <w:lang w:val="id_ID" w:bidi="id_ID"/>
        </w:rPr>
        <w:t>Yesus mengatakan bahwa Ia lebih besar daripada Yunus dan Raja Salomo. Hal ini tentu sangat mengejutkan bagi para pendengar Yesus, karena Yunus dan Salomo sangat dihormati oleh orang-orang Yahudi. Tetapi karena Yesus adalah Anak Manusia, atau Juruselamat yang dijanjikan Allah, Ia jauh lebih penting daripada mereka berdua.</w:t>
      </w:r>
    </w:p>
    <w:p>
      <w:pPr/>
      <w:r>
        <w:rPr>
          <w:lang w:val="id_ID" w:bidi="id_ID"/>
        </w:rPr>
      </w:r>
      <w:r>
        <w:rPr>
          <w:lang w:val="id_ID" w:bidi="id_ID"/>
        </w:rPr>
        <w:t>Dalam adegan ketiga, Yesus menceritakan satu kisah untuk membuat perbandingan. Itu tidak berarti bahwa kisah ini adalah peristiwa yang sebenarnya. Penting untuk diingat bahwa Yesus membandingkan batin seseorang dengan satu rumah. Jika seseorang bukan rumah Roh Allah, maka orang itu dapat menjadi rumah bagi roh-roh jahat. Orang-orang yang Yesus ajak bicara perlu mengganti kejahatan dalam kehidupan mereka dengan kuasa Allah.</w:t>
      </w:r>
    </w:p>
    <w:p>
      <w:pPr/>
      <w:r>
        <w:rPr>
          <w:lang w:val="id_ID" w:bidi="id_ID"/>
        </w:rPr>
      </w:r>
      <w:r>
        <w:rPr>
          <w:lang w:val="id_ID" w:bidi="id_ID"/>
        </w:rPr>
        <w:t>Yesus mengakhiri perikop ini dengan sebuah ringkasan. Ia mengatakan bahwa orang-orang pada zaman-Nya akan seperti rumah ini yang penuh dengan roh-roh jahat jika mereka tidak berubah.</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Beberapa ahli Taurat dan orang-orang Farisi</w:t>
      </w:r>
    </w:p>
    <w:p>
      <w:pPr>
        <w:pStyle w:val="ListBullet"/>
        <w:spacing w:line="240" w:lineRule="auto"/>
        <w:ind w:left="720"/>
      </w:pPr>
      <w:r>
        <w:rPr>
          <w:lang w:val="id_ID" w:bidi="id_ID"/>
        </w:rPr>
      </w:r>
      <w:r>
        <w:rPr>
          <w:lang w:val="id_ID" w:bidi="id_ID"/>
        </w:rPr>
        <w:t>Nabi Yunus</w:t>
      </w:r>
    </w:p>
    <w:p>
      <w:pPr>
        <w:pStyle w:val="ListBullet"/>
        <w:spacing w:line="240" w:lineRule="auto"/>
        <w:ind w:left="720"/>
      </w:pPr>
      <w:r>
        <w:rPr>
          <w:lang w:val="id_ID" w:bidi="id_ID"/>
        </w:rPr>
      </w:r>
      <w:r>
        <w:rPr>
          <w:lang w:val="id_ID" w:bidi="id_ID"/>
        </w:rPr>
        <w:t>Seekor ikan raksasa</w:t>
      </w:r>
    </w:p>
    <w:p>
      <w:pPr>
        <w:pStyle w:val="ListBullet"/>
        <w:spacing w:line="240" w:lineRule="auto"/>
        <w:ind w:left="720"/>
      </w:pPr>
      <w:r>
        <w:rPr>
          <w:lang w:val="id_ID" w:bidi="id_ID"/>
        </w:rPr>
      </w:r>
      <w:r>
        <w:rPr>
          <w:lang w:val="id_ID" w:bidi="id_ID"/>
        </w:rPr>
        <w:t>Penduduk Niniwe</w:t>
      </w:r>
    </w:p>
    <w:p>
      <w:pPr>
        <w:pStyle w:val="ListBullet"/>
        <w:spacing w:line="240" w:lineRule="auto"/>
        <w:ind w:left="720"/>
      </w:pPr>
      <w:r>
        <w:rPr>
          <w:lang w:val="id_ID" w:bidi="id_ID"/>
        </w:rPr>
      </w:r>
      <w:r>
        <w:rPr>
          <w:lang w:val="id_ID" w:bidi="id_ID"/>
        </w:rPr>
        <w:t>Ratu Syeba</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8 roh jahat</w:t>
      </w:r>
    </w:p>
    <w:p>
      <w:pPr/>
      <w:r>
        <w:rPr>
          <w:lang w:val="id_ID" w:bidi="id_ID"/>
        </w:rPr>
      </w:r>
      <w:r>
        <w:rPr>
          <w:lang w:val="id_ID" w:bidi="id_ID"/>
        </w:rPr>
        <w:t>Minta tim untuk memerankan kisah tersebut dua kali. Mereka harus memerankannya ke dalam bahasa sasaran terjemahan mereka. Pertama, minta mereka memerankan kisah itu tanpa berhenti. Pada saat tim memerankan kisah itu untuk kedua kali, hentikan mereka pada bagian-bagian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cerita atau kutipan yang harus diperagakan dan tidak boleh dilewati. Bantu tim untuk mengingat bagian-bagian dari kisah tersebut.</w:t>
      </w:r>
    </w:p>
    <w:p>
      <w:pPr/>
      <w:r>
        <w:rPr>
          <w:lang w:val="id_ID" w:bidi="id_ID"/>
        </w:rPr>
      </w:r>
      <w:r>
        <w:rPr>
          <w:lang w:val="id_ID" w:bidi="id_ID"/>
        </w:rPr>
        <w:t>Yesus baru saja selesai mengajarkan bahwa apa yang seseorang katakan mencerminkan apa yang ada di dalam hati mereka. Kemudian, beberapa ahli Taurat dan orang-orang Farisi berkata kepada Yesus, "Kami ingin Engkau menunjukkan kepada kami satu tanda ajaib untuk membuktikan bahwa Engkau berasal dari Allah." Yesus mengatakan kepada mereka bahwa mereka jahat dan tidak setia kepada Allah. Yesus mengatakan kepada mereka bahwa tanda Yunus adalah satu-satunya tanda yang akan mereka dapatkan.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ahli-ahli Taurat dan orang-orang Farisi,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Perankanlah Yunus yang sedang ditelan oleh ikan raksasa. Yunus berada di dalam ikan itu selama tiga hari, dan ia berdoa kepada Allah untuk menyelamatkannya. Lalu Allah membuat ikan itu memuntahkan Yunus ke daratan.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Yunus,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Allah membuat ikan itu memuntahkan Yunus ke daratan. Kemudian Yunus lanjut ke Ninewe dan berkhotbah kepada orang-orang di sana untuk kembali kepada Allah.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para aktor yang memerankan orang-orang di Niniwe, "Bagaimana perasaan kalian?"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Karena para pemimpin agama tidak percaya kepada Yesus, Yesus mengatakan kepada mereka bahwa orang-orang Niniwe akan berdiri untuk menuduh mereka pada hari penghakiman. Yesus juga mengingatkan para pemimpin agama tentang saat Ratu Syeba ingin mendengar kata-kata Salomo. Yesus mengatakan bahwa Ratu Syeba akan mendakwa mereka pada hari penghakiman. Yesus mengatakan kepada para pemimpin agama bahwa Ia lebih penting daripada Yunus dan Ia lebih penting daripada Salomo.</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kepada aktor yang memerankan Ratu Syeba, "Bagaimana perasaan Anda?" Anda mungkin mendengar hal-hal seperti: </w:t>
      </w:r>
    </w:p>
    <w:p>
      <w:pPr>
        <w:pStyle w:val="ListBullet"/>
        <w:spacing w:line="240" w:lineRule="auto"/>
        <w:ind w:left="720"/>
      </w:pPr>
      <w:r>
        <w:rPr>
          <w:lang w:val="id_ID" w:bidi="id_ID"/>
        </w:rPr>
      </w:r>
      <w:r>
        <w:rPr>
          <w:lang w:val="id_ID" w:bidi="id_ID"/>
        </w:rPr>
        <w:t xml:space="preserve">Tanyakan kepada aktor yang memerankan raja Salomo, "Bagaimana perasaan Anda?" Anda mungkin mendengar hal-hal seperti: </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mengajar tentang apa yang akan terjadi pada orang-orang jahat pada zaman-Nya dengan membandingkan batin seseorang dengan sebuah rumah yang terpaksa ditinggalkan oleh roh jahat. Jika seseorang bukan rumah Roh Allah, maka orang itu dapat menjadi rumah bagi lebih banyak roh jahat.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 xml:space="preserve">Tanyakan kepada aktor yang memerankan Yesus "Bagaimana perasaan Anda?" Anda mungkin mendengar hal-hal seperti: </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Beberapa </w:t>
      </w:r>
      <w:r>
        <w:rPr>
          <w:b/>
          <w:lang w:val="id_ID" w:bidi="id_ID"/>
        </w:rPr>
        <w:t>juru tulis</w:t>
      </w:r>
      <w:r>
        <w:rPr>
          <w:lang w:val="id_ID" w:bidi="id_ID"/>
        </w:rPr>
        <w:t xml:space="preserve">, atau para </w:t>
      </w:r>
      <w:r>
        <w:rPr>
          <w:b/>
          <w:lang w:val="id_ID" w:bidi="id_ID"/>
        </w:rPr>
        <w:t>ahli Taurat</w:t>
      </w:r>
      <w:r>
        <w:rPr>
          <w:lang w:val="id_ID" w:bidi="id_ID"/>
        </w:rPr>
        <w:t xml:space="preserve">, dan </w:t>
      </w:r>
      <w:r>
        <w:rPr>
          <w:b/>
          <w:lang w:val="id_ID" w:bidi="id_ID"/>
        </w:rPr>
        <w:t>orang-orang Farisi</w:t>
      </w:r>
      <w:r>
        <w:rPr>
          <w:lang w:val="id_ID" w:bidi="id_ID"/>
        </w:rPr>
        <w:t xml:space="preserve"> berkata kepada Yesus,"</w:t>
      </w:r>
      <w:r>
        <w:rPr>
          <w:b/>
          <w:lang w:val="id_ID" w:bidi="id_ID"/>
        </w:rPr>
        <w:t>Guru</w:t>
      </w:r>
      <w:r>
        <w:rPr>
          <w:lang w:val="id_ID" w:bidi="id_ID"/>
        </w:rPr>
        <w:t xml:space="preserve">, kami ingin melihat suatu </w:t>
      </w:r>
      <w:r>
        <w:rPr>
          <w:b/>
          <w:lang w:val="id_ID" w:bidi="id_ID"/>
        </w:rPr>
        <w:t>tanda</w:t>
      </w:r>
      <w:r>
        <w:rPr>
          <w:lang w:val="id_ID" w:bidi="id_ID"/>
        </w:rPr>
        <w:t xml:space="preserve"> dari pada-Mu."</w:t>
      </w:r>
    </w:p>
    <w:p>
      <w:pPr/>
      <w:r>
        <w:rPr>
          <w:lang w:val="id_ID" w:bidi="id_ID"/>
        </w:rPr>
      </w:r>
      <w:r>
        <w:rPr>
          <w:lang w:val="id_ID" w:bidi="id_ID"/>
        </w:rPr>
        <w:t xml:space="preserve">Seorang </w:t>
      </w:r>
      <w:r>
        <w:rPr>
          <w:b/>
          <w:lang w:val="id_ID" w:bidi="id_ID"/>
        </w:rPr>
        <w:t>ahli Taurat</w:t>
      </w:r>
      <w:r>
        <w:rPr>
          <w:lang w:val="id_ID" w:bidi="id_ID"/>
        </w:rPr>
        <w:t xml:space="preserve"> adalah seorang yang mempelajari hukum Yahudi dan dihormati oleh orang-orang karena mereka tahu begitu banyak. </w:t>
      </w:r>
      <w:r>
        <w:rPr>
          <w:b/>
          <w:lang w:val="id_ID" w:bidi="id_ID"/>
        </w:rPr>
        <w:t>Orang-orang Farisi</w:t>
      </w:r>
      <w:r>
        <w:rPr>
          <w:lang w:val="id_ID" w:bidi="id_ID"/>
        </w:rPr>
        <w:t xml:space="preserve"> adalah kelompok para pemimpin agama Yahudi yang paling berpengaruh. Gunakan kata yang sama untuk ahli Taurat dan orang Farisi seperti yang Anda gunakan dalam perikop-perikop sebelumnya. </w:t>
      </w:r>
      <w:r>
        <w:rPr>
          <w:lang w:val="id_ID" w:bidi="id_ID"/>
        </w:rPr>
        <w:t>Ahli-ahli Taurat</w:t>
      </w:r>
      <w:r>
        <w:rPr>
          <w:lang w:val="id_ID" w:bidi="id_ID"/>
        </w:rPr>
        <w:t xml:space="preserve"> dan </w:t>
      </w:r>
      <w:r>
        <w:rPr>
          <w:lang w:val="id_ID" w:bidi="id_ID"/>
        </w:rPr>
        <w:t>orang-orang Farisi</w:t>
      </w:r>
      <w:r>
        <w:rPr>
          <w:lang w:val="id_ID" w:bidi="id_ID"/>
        </w:rPr>
        <w:t xml:space="preserve"> keduanya ada di Daftar Kata Utama.</w:t>
      </w:r>
    </w:p>
    <w:p>
      <w:pPr/>
      <w:r>
        <w:rPr>
          <w:lang w:val="id_ID" w:bidi="id_ID"/>
        </w:rPr>
      </w:r>
      <w:r>
        <w:rPr>
          <w:b/>
          <w:lang w:val="id_ID" w:bidi="id_ID"/>
        </w:rPr>
        <w:t>Guru</w:t>
      </w:r>
      <w:r>
        <w:rPr>
          <w:lang w:val="id_ID" w:bidi="id_ID"/>
        </w:rPr>
        <w:t xml:space="preserve"> adalah satu cara yang sopan untuk menyapa seseorang yang adalah seorang guru tentang hal-hal mengenai Allah. Dalam kitab Matius, hanya mereka yang tidak mengikut Yesus yang menyebut-Nya guru. Gunakan kata yang sama untuk guru seperti yang Anda gunakan dalam perikop-perikop sebelumnya. Lihat Daftar Kata Utama untuk definisi yang lebih lengkap tentang </w:t>
      </w:r>
      <w:r>
        <w:rPr>
          <w:lang w:val="id_ID" w:bidi="id_ID"/>
        </w:rPr>
        <w:t>guru</w:t>
      </w:r>
      <w:r>
        <w:rPr>
          <w:lang w:val="id_ID" w:bidi="id_ID"/>
        </w:rPr>
        <w:t>.</w:t>
      </w:r>
    </w:p>
    <w:p>
      <w:pPr/>
      <w:r>
        <w:rPr>
          <w:lang w:val="id_ID" w:bidi="id_ID"/>
        </w:rPr>
      </w:r>
      <w:r>
        <w:rPr>
          <w:lang w:val="id_ID" w:bidi="id_ID"/>
        </w:rPr>
        <w:t xml:space="preserve">Sebuah </w:t>
      </w:r>
      <w:r>
        <w:rPr>
          <w:b/>
          <w:lang w:val="id_ID" w:bidi="id_ID"/>
        </w:rPr>
        <w:t>tanda</w:t>
      </w:r>
      <w:r>
        <w:rPr>
          <w:lang w:val="id_ID" w:bidi="id_ID"/>
        </w:rPr>
        <w:t xml:space="preserve"> dalam Alkitab adalah sebuah sinyal atau indikasi bahwa sesuatu adalah benar atau akan terjadi. Lihat Daftar Kata Utama untuk definisi yang lebih lengkap tentang </w:t>
      </w:r>
      <w:r>
        <w:rPr>
          <w:lang w:val="id_ID" w:bidi="id_ID"/>
        </w:rPr>
        <w:t>tanda</w:t>
      </w:r>
      <w:r>
        <w:rPr>
          <w:lang w:val="id_ID" w:bidi="id_ID"/>
        </w:rPr>
        <w:t>.</w:t>
      </w:r>
    </w:p>
    <w:p>
      <w:pPr/>
      <w:r>
        <w:rPr>
          <w:lang w:val="id_ID" w:bidi="id_ID"/>
        </w:rPr>
      </w:r>
      <w:r>
        <w:rPr>
          <w:lang w:val="id_ID" w:bidi="id_ID"/>
        </w:rPr>
        <w:t xml:space="preserve">Yesus menanggapi para pemimpin agama dengan mengatakan bahwa mereka adalah </w:t>
      </w:r>
      <w:r>
        <w:rPr>
          <w:b/>
          <w:lang w:val="id_ID" w:bidi="id_ID"/>
        </w:rPr>
        <w:t>angkatan</w:t>
      </w:r>
      <w:r>
        <w:rPr>
          <w:lang w:val="id_ID" w:bidi="id_ID"/>
        </w:rPr>
        <w:t xml:space="preserve"> yang jahat dan tidak setia karena mereka meminta tanda. Dia juga mengatakan bahwa satu-satunya tanda yang akan mereka dapatkan adalah tanda </w:t>
      </w:r>
      <w:r>
        <w:rPr>
          <w:b/>
          <w:lang w:val="id_ID" w:bidi="id_ID"/>
        </w:rPr>
        <w:t>nabi</w:t>
      </w:r>
      <w:r>
        <w:rPr>
          <w:lang w:val="id_ID" w:bidi="id_ID"/>
        </w:rPr>
        <w:t xml:space="preserve"> Yunus. Dalam hal ini, </w:t>
      </w:r>
      <w:r>
        <w:rPr>
          <w:b/>
          <w:lang w:val="id_ID" w:bidi="id_ID"/>
        </w:rPr>
        <w:t>angkatan</w:t>
      </w:r>
      <w:r>
        <w:rPr>
          <w:lang w:val="id_ID" w:bidi="id_ID"/>
        </w:rPr>
        <w:t xml:space="preserve"> mengacu kepada orang-orang yang hidup pada saat yang sama satu dengan yang lain. Seorang </w:t>
      </w:r>
      <w:r>
        <w:rPr>
          <w:b/>
          <w:lang w:val="id_ID" w:bidi="id_ID"/>
        </w:rPr>
        <w:t>nabi</w:t>
      </w:r>
      <w:r>
        <w:rPr>
          <w:lang w:val="id_ID" w:bidi="id_ID"/>
        </w:rPr>
        <w:t xml:space="preserve"> adalah seorang utusan dari Allah. Gunakan kata yang sama untuk angkatan dan nabi seperti yang Anda gunakan dalam perikop-perikop sebelumnya. Baik </w:t>
      </w:r>
      <w:r>
        <w:rPr>
          <w:lang w:val="id_ID" w:bidi="id_ID"/>
        </w:rPr>
        <w:t>angkatan</w:t>
      </w:r>
      <w:r>
        <w:rPr>
          <w:lang w:val="id_ID" w:bidi="id_ID"/>
        </w:rPr>
        <w:t xml:space="preserve"> maupun </w:t>
      </w:r>
      <w:r>
        <w:rPr>
          <w:lang w:val="id_ID" w:bidi="id_ID"/>
        </w:rPr>
        <w:t>nabi</w:t>
      </w:r>
      <w:r>
        <w:rPr>
          <w:lang w:val="id_ID" w:bidi="id_ID"/>
        </w:rPr>
        <w:t xml:space="preserve"> ada di Daftar Kata Utama.</w:t>
      </w:r>
    </w:p>
    <w:p>
      <w:pPr/>
      <w:r>
        <w:rPr>
          <w:lang w:val="id_ID" w:bidi="id_ID"/>
        </w:rPr>
      </w:r>
      <w:r>
        <w:rPr>
          <w:lang w:val="id_ID" w:bidi="id_ID"/>
        </w:rPr>
        <w:t xml:space="preserve">Yesus mengatakan </w:t>
      </w:r>
      <w:r>
        <w:rPr>
          <w:b/>
          <w:lang w:val="id_ID" w:bidi="id_ID"/>
        </w:rPr>
        <w:t>Anak Manusia</w:t>
      </w:r>
      <w:r>
        <w:rPr>
          <w:lang w:val="id_ID" w:bidi="id_ID"/>
        </w:rPr>
        <w:t xml:space="preserve"> akan berada tiga hari dan tiga malam di dalam "rahim bumi," atau di dalam kubur. Anak Manusia adalah gelar bagi Yesus yang menunjukkan bahwa Ia adalah Juruselamat yang dijanjikan dan bahwa Ia memiliki hakikat dan otoritas yang sama dengan Allah. Gunakan kata yang sama untuk Anak Manusia seperti yang telah Anda gunakan pada bagian-bagian sebelumnya. Lihat Daftar Kata Utama untuk definisi yang lebih lengkap tentang </w:t>
      </w:r>
      <w:r>
        <w:rPr>
          <w:lang w:val="id_ID" w:bidi="id_ID"/>
        </w:rPr>
        <w:t>Anak Manusia</w:t>
      </w:r>
      <w:r>
        <w:rPr>
          <w:lang w:val="id_ID" w:bidi="id_ID"/>
        </w:rPr>
        <w:t>.</w:t>
      </w:r>
    </w:p>
    <w:p>
      <w:pPr/>
      <w:r>
        <w:rPr>
          <w:lang w:val="id_ID" w:bidi="id_ID"/>
        </w:rPr>
      </w:r>
      <w:r>
        <w:rPr>
          <w:lang w:val="id_ID" w:bidi="id_ID"/>
        </w:rPr>
        <w:t xml:space="preserve">Yesus mengatakan bahwa orang-orang di Niniwe akan mendakwa orang-orang dalam angkatan ini pada waktu </w:t>
      </w:r>
      <w:r>
        <w:rPr>
          <w:b/>
          <w:lang w:val="id_ID" w:bidi="id_ID"/>
        </w:rPr>
        <w:t>penghakiman</w:t>
      </w:r>
      <w:r>
        <w:rPr>
          <w:lang w:val="id_ID" w:bidi="id_ID"/>
        </w:rPr>
        <w:t xml:space="preserve">. Penghakiman adalah satu waktu pada akhir dunia ketika Allah akan menghakimi semua orang atas apa yang telah mereka katakan dan lakukan. Yunus diutus ke Niniwe ratusan tahun sebelum kisah ini. Allah ingin Yunus mengajar orang-orang di Niniwe tentang Dia. Orang-orang di Niniwe bertobat dari dosa mereka setelah Yunus menceritakan kepada mereka tentang Allah. </w:t>
      </w:r>
      <w:r>
        <w:rPr>
          <w:b/>
          <w:lang w:val="id_ID" w:bidi="id_ID"/>
        </w:rPr>
        <w:t>Bertobat</w:t>
      </w:r>
      <w:r>
        <w:rPr>
          <w:lang w:val="id_ID" w:bidi="id_ID"/>
        </w:rPr>
        <w:t xml:space="preserve"> berarti berpaling dari dosa dan berpaling kepada Allah. </w:t>
      </w:r>
      <w:r>
        <w:rPr>
          <w:b/>
          <w:lang w:val="id_ID" w:bidi="id_ID"/>
        </w:rPr>
        <w:t>Dosa</w:t>
      </w:r>
      <w:r>
        <w:rPr>
          <w:lang w:val="id_ID" w:bidi="id_ID"/>
        </w:rPr>
        <w:t xml:space="preserve"> adalah setiap tindakan ketidaktaatan kepada Allah. Gunakan kata yang sama untuk bertobat dan dosa seperti yang Anda gunakan dalam perikop-perikop sebelumnya. Lihat Daftar Kata Utama untuk definisi yang lebih lengkap tentang </w:t>
      </w:r>
      <w:r>
        <w:rPr>
          <w:lang w:val="id_ID" w:bidi="id_ID"/>
        </w:rPr>
        <w:t>bertobat</w:t>
      </w:r>
      <w:r>
        <w:rPr>
          <w:lang w:val="id_ID" w:bidi="id_ID"/>
        </w:rPr>
        <w:t xml:space="preserve"> dan </w:t>
      </w:r>
      <w:r>
        <w:rPr>
          <w:lang w:val="id_ID" w:bidi="id_ID"/>
        </w:rPr>
        <w:t>dosa</w:t>
      </w:r>
      <w:r>
        <w:rPr>
          <w:lang w:val="id_ID" w:bidi="id_ID"/>
        </w:rPr>
        <w:t xml:space="preserve">. </w:t>
      </w:r>
    </w:p>
    <w:p>
      <w:pPr/>
      <w:r>
        <w:rPr>
          <w:lang w:val="id_ID" w:bidi="id_ID"/>
        </w:rPr>
      </w:r>
      <w:r>
        <w:rPr>
          <w:lang w:val="id_ID" w:bidi="id_ID"/>
        </w:rPr>
        <w:t xml:space="preserve">Yesus juga mengatakan kepada mereka bahwa ratu dari Selatan akan mendakwa mereka pada hari penghakiman. Ratu dari selatan adalah Ratu Syeba. Ratusan tahun sebelum kisah ini, ia melakukan perjalanan ke Israel untuk mendengar </w:t>
      </w:r>
      <w:r>
        <w:rPr>
          <w:b/>
          <w:lang w:val="id_ID" w:bidi="id_ID"/>
        </w:rPr>
        <w:t>hikmat</w:t>
      </w:r>
      <w:r>
        <w:rPr>
          <w:lang w:val="id_ID" w:bidi="id_ID"/>
        </w:rPr>
        <w:t xml:space="preserve"> Raja Salomo. Hikmat adalah memikirkan hal-hal yang benar dan melakukan hal-hal yang baik. Gunakan kata yang sama untuk hikmat seperti yang Anda gunakan dalam perikop-perikop sebelumnya. Lihat Daftar Kata Utama untuk definisi yang lebih lengkap tentang </w:t>
      </w:r>
      <w:r>
        <w:rPr>
          <w:lang w:val="id_ID" w:bidi="id_ID"/>
        </w:rPr>
        <w:t>hikmat</w:t>
      </w:r>
      <w:r>
        <w:rPr>
          <w:lang w:val="id_ID" w:bidi="id_ID"/>
        </w:rPr>
        <w:t xml:space="preserve">. </w:t>
      </w:r>
    </w:p>
    <w:p>
      <w:pPr/>
      <w:r>
        <w:rPr>
          <w:lang w:val="id_ID" w:bidi="id_ID"/>
        </w:rPr>
      </w:r>
      <w:r>
        <w:rPr>
          <w:lang w:val="id_ID" w:bidi="id_ID"/>
        </w:rPr>
        <w:t xml:space="preserve">Lalu Yesus berbicara tentang orang-orang yang dibebaskan dari roh-roh najis, atau jahat. Ketika </w:t>
      </w:r>
      <w:r>
        <w:rPr>
          <w:b/>
          <w:lang w:val="id_ID" w:bidi="id_ID"/>
        </w:rPr>
        <w:t>roh najis</w:t>
      </w:r>
      <w:r>
        <w:rPr>
          <w:lang w:val="id_ID" w:bidi="id_ID"/>
        </w:rPr>
        <w:t xml:space="preserve"> meninggalkan seseorang, mereka melakukan perjalanan ke </w:t>
      </w:r>
      <w:r>
        <w:rPr>
          <w:b/>
          <w:lang w:val="id_ID" w:bidi="id_ID"/>
        </w:rPr>
        <w:t>tempat-tempat yang tidak ada airnya</w:t>
      </w:r>
      <w:r>
        <w:rPr>
          <w:lang w:val="id_ID" w:bidi="id_ID"/>
        </w:rPr>
        <w:t xml:space="preserve">, atau </w:t>
      </w:r>
      <w:r>
        <w:rPr>
          <w:b/>
          <w:lang w:val="id_ID" w:bidi="id_ID"/>
        </w:rPr>
        <w:t>padang gurun</w:t>
      </w:r>
      <w:r>
        <w:rPr>
          <w:lang w:val="id_ID" w:bidi="id_ID"/>
        </w:rPr>
        <w:t xml:space="preserve">. </w:t>
      </w:r>
      <w:r>
        <w:rPr>
          <w:b/>
          <w:lang w:val="id_ID" w:bidi="id_ID"/>
        </w:rPr>
        <w:t>Najis</w:t>
      </w:r>
      <w:r>
        <w:rPr>
          <w:lang w:val="id_ID" w:bidi="id_ID"/>
        </w:rPr>
        <w:t xml:space="preserve"> merujuk pada seseorang atau sesuatu yang tidak layak untuk digunakan oleh Allah. Semua </w:t>
      </w:r>
      <w:r>
        <w:rPr>
          <w:b/>
          <w:lang w:val="id_ID" w:bidi="id_ID"/>
        </w:rPr>
        <w:t>roh jahat</w:t>
      </w:r>
      <w:r>
        <w:rPr>
          <w:lang w:val="id_ID" w:bidi="id_ID"/>
        </w:rPr>
        <w:t xml:space="preserve"> adalah najis. Padang gurun, atau </w:t>
      </w:r>
      <w:r>
        <w:rPr>
          <w:b/>
          <w:lang w:val="id_ID" w:bidi="id_ID"/>
        </w:rPr>
        <w:t>padang belantara</w:t>
      </w:r>
      <w:r>
        <w:rPr>
          <w:lang w:val="id_ID" w:bidi="id_ID"/>
        </w:rPr>
        <w:t xml:space="preserve">, merujuk pada wilayah daratan di mana tidak ada seorang pun yang tinggal dan sedikit yang tumbuh. Gunakan kata yang sama untuk roh najis, atau roh jahat, dan padang gurun seperti yang Anda gunakan pada bagian-bagian sebelumnya. Lihat Daftar Kata Utama untuk definisi yang lebih lengkap tentang roh najis, atau </w:t>
      </w:r>
      <w:r>
        <w:rPr>
          <w:lang w:val="id_ID" w:bidi="id_ID"/>
        </w:rPr>
        <w:t>roh jahat</w:t>
      </w:r>
      <w:r>
        <w:rPr>
          <w:lang w:val="id_ID" w:bidi="id_ID"/>
        </w:rPr>
        <w:t xml:space="preserve"> dan </w:t>
      </w:r>
      <w:r>
        <w:rPr>
          <w:lang w:val="id_ID" w:bidi="id_ID"/>
        </w:rPr>
        <w:t>padang gurun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12:46–50</w:t>
      </w:r>
      <w:r>
        <w:rPr>
          <w:lang w:val="id_ID" w:bidi="id_ID"/>
        </w:rPr>
      </w:r>
    </w:p>
    <w:p>
      <w:pPr>
        <w:pStyle w:val="Heading3"/>
      </w:pPr>
      <w:r>
        <w:rPr>
          <w:lang w:val="id_ID" w:bidi="id_ID"/>
        </w:rPr>
        <w:t>Dengar dan Renungkan</w:t>
      </w:r>
    </w:p>
    <w:p>
      <w:pPr/>
      <w:r>
        <w:rPr>
          <w:lang w:val="id_ID" w:bidi="id_ID"/>
        </w:rPr>
      </w:r>
      <w:r>
        <w:rPr>
          <w:lang w:val="id_ID" w:bidi="id_ID"/>
        </w:rPr>
        <w:t>Dengarkan Matius 12:46–50 dan renungkan dalam hati Anda. Dengarkan teks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kisah ini katakan kepada kita tentang Allah atau Yesus?</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kita sehari-hari?</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teksnya satu kali dalam versi yang paling mudah dimengerti.</w:t>
      </w:r>
    </w:p>
    <w:p>
      <w:pPr/>
      <w:r>
        <w:rPr>
          <w:lang w:val="id_ID" w:bidi="id_ID"/>
        </w:rPr>
      </w:r>
      <w:r>
        <w:rPr>
          <w:lang w:val="id_ID" w:bidi="id_ID"/>
        </w:rPr>
        <w:t>Dalam kisah ini, Matius mencatat percakapan Yesus dengan seorang laki-laki tentang orang-orang yang Yesus anggap sebagai keluarga sejati-Nya. Dalam kisah terakhir, beberapa pemimpin agama meminta Yesus untuk menunjukkan kepada mereka satu mujizat khusus untuk membuktikan bahwa tindakan-tindakan-Nya berasal dari Allah. Yesus mengingatkan mereka tentang betapa pentingnya nabi Yunus dan raja Salomo bagi orang-orang Yahudi. Tetapi Yesus mengatakan kepada mereka bahwa Ia lebih penting daripada mereka berdua. Dia juga membuat perbandingan tentang roh jahat yang dipaksa meninggalkan sebuah rumah, tetapi kembali ke rumah itu karena kosong. Yesus membuat perbandingan ini untuk mengajar mereka bahwa mereka perlu mengganti kejahatan dalam kehidupan mereka dengan kuasa Allah, dan berkomitmen untuk mengikut Yesus sepenuhnya.</w:t>
      </w:r>
    </w:p>
    <w:p>
      <w:pPr/>
      <w:r>
        <w:rPr>
          <w:lang w:val="id_ID" w:bidi="id_ID"/>
        </w:rPr>
      </w:r>
      <w:r>
        <w:rPr>
          <w:lang w:val="id_ID" w:bidi="id_ID"/>
        </w:rPr>
        <w:t>Orang-orang lain mendengar hal-hal yang Yesus katakan kepada para pemimpin agama. Matius menggunakan kata "lihatlah" untuk menunjukkan bahwa tidak disangka-sangka ibu dan saudara-saudara Yesus berdiri di luar rumah tempat Ia berbicara. Ibu Yesus, Maria, dan saudara-saudara-Nya datang untuk melihat-Nya dan berbicara kepada-Nya. Kata yang digunakan untuk "saudara-saudara" dapat merujuk pada saudara-saudara harfiah Yesus yang lebih muda daripada-Nya atau juga dapat merujuk pada sepupu-sepupu Yesus. Injil Lukas memberi tahu kita bahwa keluarga Yesus tidak dapat bertemu dengan-Nya karena ada begitu banyak orang di sekitar-Nya.</w:t>
      </w:r>
    </w:p>
    <w:p>
      <w:pPr/>
      <w:r>
        <w:rPr>
          <w:lang w:val="id_ID" w:bidi="id_ID"/>
        </w:rPr>
      </w:r>
      <w:r>
        <w:rPr>
          <w:lang w:val="id_ID" w:bidi="id_ID"/>
        </w:rPr>
        <w:t>Berhenti dan diskusikan: Seberapa sering kerabat pergi untuk mengunjungi anggota keluarga lainnya? Apa saja alasan kerabat saling mengunjungi?</w:t>
      </w:r>
    </w:p>
    <w:p>
      <w:pPr/>
      <w:r>
        <w:rPr>
          <w:lang w:val="id_ID" w:bidi="id_ID"/>
        </w:rPr>
      </w:r>
      <w:r>
        <w:rPr>
          <w:lang w:val="id_ID" w:bidi="id_ID"/>
        </w:rPr>
        <w:t>Seorang yang berada di antara kerumunan itu mengatakan kepada Yesus bahwa keluarga-Nya ingin berbicara kepada-Nya. Kita tidak tahu siapa orang ini. Lalu Yesus bertanya kepada orang itu, "Siapa ibu-Ku, dan siapa saudara-saudara-Ku?" Yesus tidak ingin orang itu menjawab pertanyaan ini. Yesus ingin orang itu dan orang-orang lain berpikir dengan saksama tentang apa yang Ia katakan. Yesus menunjuk ke arah 12 pengikut terdekat-Nya untuk menunjukkan kepada orang banyak siapa yang Ia bicarakan. Lalu Yesus berkata kepada orang banyak, "Ini ibu-Ku dan saudara-saudara-Ku." Ini menunjukkan bahwa Yesus mengasihi para pengikut-Nya dan mereka telah menjadi keluarga-Nya.</w:t>
      </w:r>
    </w:p>
    <w:p>
      <w:pPr/>
      <w:r>
        <w:rPr>
          <w:lang w:val="id_ID" w:bidi="id_ID"/>
        </w:rPr>
      </w:r>
      <w:r>
        <w:rPr>
          <w:lang w:val="id_ID" w:bidi="id_ID"/>
        </w:rPr>
        <w:t>Yesus menjelaskan apa yang Ia maksudkan dengan hal ini ketika Ia berkata, "Sebab siapa pun yang melakukan kehendak Bapa-Ku di surga, dialah saudara-Ku laki-laki, dialah saudara-Ku perempuan, dialah ibu-Ku." Yesus menyebut Allah sebagai Bapa-Nya, yang menekankan bahwa mereka yang mengikut Yesus menjadi keluarga Allah yang sejati. Orang-orang yang melakukan kehendak Allah, melakukan apa yang Allah inginkan untuk mereka lakukan. Orang-orang tidak harus memiliki hubungan keluarga dengan Yesus agar Yesus menganggap mereka keluarga. Mereka hanya perlu melakukan apa yang Ia ajarkan kepada mereka. Yesus menambahkan kata saudara perempuan meskipun hanya saudara-saudara laki-laki dan ibu-Nya yang datang untuk melihat-Nya. Ini menunjukkan bahwa para perempuan yang mengikuti Yesus juga adalah murid-murid-Nya dan bagian dari keluarga Allah yang sejati.</w:t>
      </w:r>
    </w:p>
    <w:p>
      <w:pPr/>
      <w:r>
        <w:rPr>
          <w:lang w:val="id_ID" w:bidi="id_ID"/>
        </w:rPr>
      </w:r>
      <w:r>
        <w:rPr>
          <w:lang w:val="id_ID" w:bidi="id_ID"/>
        </w:rPr>
        <w:t>Berhenti dan diskusikan: Jelaskan keluarga Anda. Bagaimana Anda mengidentifikasi seseorang yang merupakan keluarga dekat dibandingkan dengan seseorang yang merupakan keluarga besar atau kerabat jauh? Bagaimana seseorang di luar keluarga dapat dianggap sebagai bagian dari keluarga?</w:t>
      </w:r>
      <w:r>
        <w:rPr>
          <w:lang w:val="id_ID" w:bidi="id_ID"/>
        </w:rPr>
      </w:r>
    </w:p>
    <w:p>
      <w:pPr>
        <w:pStyle w:val="Heading3"/>
      </w:pPr>
      <w:r>
        <w:rPr>
          <w:lang w:val="id_ID" w:bidi="id_ID"/>
        </w:rPr>
        <w:t>Menjelaskan Adegan</w:t>
      </w:r>
    </w:p>
    <w:p>
      <w:pPr/>
      <w:r>
        <w:rPr>
          <w:lang w:val="id_ID" w:bidi="id_ID"/>
        </w:rPr>
      </w:r>
      <w:r>
        <w:rPr>
          <w:lang w:val="id_ID" w:bidi="id_ID"/>
        </w:rPr>
        <w:t>Dengarkan teksnya satu 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Yesus sedang mengajar orang banyak. Tiba-tiba, seorang laki-laki mengatakan kepada Yesus bahwa ibu dan saudara-saudara-Nya ingin berbicara kepada-Nya.</w:t>
      </w:r>
    </w:p>
    <w:p>
      <w:pPr/>
      <w:r>
        <w:rPr>
          <w:lang w:val="id_ID" w:bidi="id_ID"/>
        </w:rPr>
      </w:r>
      <w:r>
        <w:rPr>
          <w:b/>
          <w:lang w:val="id_ID" w:bidi="id_ID"/>
        </w:rPr>
        <w:t>Adegan kedua:</w:t>
      </w:r>
      <w:r>
        <w:rPr>
          <w:lang w:val="id_ID" w:bidi="id_ID"/>
        </w:rPr>
        <w:t xml:space="preserve"> Yesus menjawab orang itu. Yesus mengatakan bahwa siapa pun yang melakukan apa yang Bapa-Nya ingin mereka lakukan adalah bagian dari keluarga-Nya.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dalam kerumunan</w:t>
      </w:r>
    </w:p>
    <w:p>
      <w:pPr>
        <w:pStyle w:val="ListBullet"/>
        <w:spacing w:line="240" w:lineRule="auto"/>
        <w:ind w:left="720"/>
      </w:pPr>
      <w:r>
        <w:rPr>
          <w:lang w:val="id_ID" w:bidi="id_ID"/>
        </w:rPr>
      </w:r>
      <w:r>
        <w:rPr>
          <w:lang w:val="id_ID" w:bidi="id_ID"/>
        </w:rPr>
        <w:t>Ibu dan saudara-saudara Yesus</w:t>
      </w:r>
    </w:p>
    <w:p>
      <w:pPr>
        <w:pStyle w:val="ListBullet"/>
        <w:spacing w:line="240" w:lineRule="auto"/>
        <w:ind w:left="720"/>
      </w:pPr>
      <w:r>
        <w:rPr>
          <w:lang w:val="id_ID" w:bidi="id_ID"/>
        </w:rPr>
      </w:r>
      <w:r>
        <w:rPr>
          <w:lang w:val="id_ID" w:bidi="id_ID"/>
        </w:rPr>
        <w:t>Seorang laki-laki yang berbicara dengan Yesus</w:t>
      </w:r>
    </w:p>
    <w:p>
      <w:pPr>
        <w:pStyle w:val="ListBullet"/>
        <w:spacing w:line="240" w:lineRule="auto"/>
        <w:ind w:left="720"/>
      </w:pPr>
      <w:r>
        <w:rPr>
          <w:lang w:val="id_ID" w:bidi="id_ID"/>
        </w:rPr>
      </w:r>
      <w:r>
        <w:rPr>
          <w:lang w:val="id_ID" w:bidi="id_ID"/>
        </w:rPr>
        <w:t>12 murid Yesus</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dalam kisah terakhir, Yesus hanya membuat perbandingan tentang roh jahat yang dipaksa meninggalkan sebuah rumah, tetapi kembali ke rumah itu karena rumah itu kosong. Yesus membuat perbandingan ini untuk mengajar mereka bahwa mereka perlu mengganti kejahatan dalam kehidupan mereka dengan kuasa Allah, dan berkomitmen untuk mengikut Yesus sepenuhnya, jika tidak mereka akan menderita.</w:t>
      </w:r>
    </w:p>
    <w:p>
      <w:pPr/>
      <w:r>
        <w:rPr>
          <w:lang w:val="id_ID" w:bidi="id_ID"/>
        </w:rPr>
      </w:r>
      <w:r>
        <w:rPr>
          <w:lang w:val="id_ID" w:bidi="id_ID"/>
        </w:rPr>
        <w:t>Yesus masih sedang berbicara dengan orang-orang yang sama dan berada di dalam sebuah rumah. Matius menggunakan kata "lihatlah" untuk menunjukkan bahwa adalah sesuatu yang tidak terduga bagi keluarga Yesus untuk berdiri di luar rumah itu. Seorang laki-laki yang berada di sana mengatakan kepada Yesus bahwa ibu dan saudara-saudara-Nya sedang berdiri di luar rumah itu.</w:t>
      </w:r>
    </w:p>
    <w:p>
      <w:pPr/>
      <w:r>
        <w:rPr>
          <w:lang w:val="id_ID" w:bidi="id_ID"/>
        </w:rPr>
      </w:r>
      <w:r>
        <w:rPr>
          <w:lang w:val="id_ID" w:bidi="id_ID"/>
        </w:rPr>
        <w:t>Dalam adegan kedua, Yesus bertanya, "Siapa ibu-Ku, dan siapa saudara-saudara-Ku?" Dia tidak ingin orang itu menjawab. Yesus ingin orang itu dan orang-orang lain berpikir dengan saksama tentang apa yang Ia katakan.</w:t>
      </w:r>
    </w:p>
    <w:p>
      <w:pPr/>
      <w:r>
        <w:rPr>
          <w:lang w:val="id_ID" w:bidi="id_ID"/>
        </w:rPr>
      </w:r>
      <w:r>
        <w:rPr>
          <w:lang w:val="id_ID" w:bidi="id_ID"/>
        </w:rPr>
        <w:t>Lalu Yesus menunjuk ke 12 murid-Nya dan mengatakan bahwa mereka adalah keluarga-Nya. Penting untuk diingat bahwa Yesus berkata, "Siapa pun yang melakukan kehendak Bapa-Ku di surga, dialah saudara-Ku laki-laki, dialah saudara-Ku perempuan, dan dialah ibu-Ku." Ingatlah bahwa dalam hal ini Yesus merujuk pada adik laki-laki atau perempuan.</w:t>
      </w:r>
    </w:p>
    <w:p>
      <w:pPr/>
      <w:r>
        <w:rPr>
          <w:lang w:val="id_ID" w:bidi="id_ID"/>
        </w:rPr>
      </w:r>
      <w:r>
        <w:rPr>
          <w:lang w:val="id_ID" w:bidi="id_ID"/>
        </w:rPr>
        <w:t>Berhenti dan diskusikan: Kata atau kata-kata apa dalam bahasa Anda yang menggambarkan seseorang yang merupakan adik laki-laki atau adik perempuan?</w:t>
      </w:r>
    </w:p>
    <w:p>
      <w:pPr/>
      <w:r>
        <w:rPr>
          <w:lang w:val="id_ID" w:bidi="id_ID"/>
        </w:rPr>
      </w:r>
      <w:r>
        <w:rPr>
          <w:lang w:val="id_ID" w:bidi="id_ID"/>
        </w:rPr>
        <w:t>Penting untuk diingat bahwa Yesus menyertakan saudara perempuan meskipun saudara perempuan-Nya tidak datang mengunjungi-Nya karena para perempuan juga mengikut Yesus. Ingatlah bahwa orang-orang yang melakukan kehendak Allah, melakukan apa yang Allah inginkan untuk mereka lakukan.</w:t>
      </w:r>
      <w:r>
        <w:rPr>
          <w:lang w:val="id_ID" w:bidi="id_ID"/>
        </w:rPr>
      </w:r>
    </w:p>
    <w:p>
      <w:pPr>
        <w:pStyle w:val="Heading3"/>
      </w:pPr>
      <w:r>
        <w:rPr>
          <w:lang w:val="id_ID" w:bidi="id_ID"/>
        </w:rPr>
        <w:t>Memperagakan Bacaan</w:t>
      </w:r>
    </w:p>
    <w:p>
      <w:pPr/>
      <w:r>
        <w:rPr>
          <w:lang w:val="id_ID" w:bidi="id_ID"/>
        </w:rPr>
      </w:r>
      <w:r>
        <w:rPr>
          <w:lang w:val="id_ID" w:bidi="id_ID"/>
        </w:rPr>
        <w:t>Dengarkan teksnya satu kali lagi dalam versi yang paling mudah dimengerti.</w:t>
      </w:r>
    </w:p>
    <w:p>
      <w:pPr/>
      <w:r>
        <w:rPr>
          <w:lang w:val="id_ID" w:bidi="id_ID"/>
        </w:rPr>
      </w:r>
      <w:r>
        <w:rPr>
          <w:lang w:val="id_ID" w:bidi="id_ID"/>
        </w:rPr>
        <w:t xml:space="preserve">Dalam sesi ini, tim akan memeragakan kisah tersebut. </w:t>
      </w:r>
    </w:p>
    <w:p>
      <w:pPr/>
      <w:r>
        <w:rPr>
          <w:lang w:val="id_ID" w:bidi="id_ID"/>
        </w:rPr>
      </w:r>
      <w:r>
        <w:rPr>
          <w:lang w:val="id_ID" w:bidi="id_ID"/>
        </w:rPr>
        <w:t>Kisah ini memiliki dua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dalam kerumunan</w:t>
      </w:r>
    </w:p>
    <w:p>
      <w:pPr>
        <w:pStyle w:val="ListBullet"/>
        <w:spacing w:line="240" w:lineRule="auto"/>
        <w:ind w:left="720"/>
      </w:pPr>
      <w:r>
        <w:rPr>
          <w:lang w:val="id_ID" w:bidi="id_ID"/>
        </w:rPr>
      </w:r>
      <w:r>
        <w:rPr>
          <w:lang w:val="id_ID" w:bidi="id_ID"/>
        </w:rPr>
        <w:t>Ibu dan saudara-saudara Yesus</w:t>
      </w:r>
    </w:p>
    <w:p>
      <w:pPr>
        <w:pStyle w:val="ListBullet"/>
        <w:spacing w:line="240" w:lineRule="auto"/>
        <w:ind w:left="720"/>
      </w:pPr>
      <w:r>
        <w:rPr>
          <w:lang w:val="id_ID" w:bidi="id_ID"/>
        </w:rPr>
      </w:r>
      <w:r>
        <w:rPr>
          <w:lang w:val="id_ID" w:bidi="id_ID"/>
        </w:rPr>
        <w:t>Seorang laki-laki yang berbicara dengan Yesus</w:t>
      </w:r>
    </w:p>
    <w:p>
      <w:pPr>
        <w:pStyle w:val="ListBullet"/>
        <w:spacing w:line="240" w:lineRule="auto"/>
        <w:ind w:left="720"/>
      </w:pPr>
      <w:r>
        <w:rPr>
          <w:lang w:val="id_ID" w:bidi="id_ID"/>
        </w:rPr>
      </w:r>
      <w:r>
        <w:rPr>
          <w:lang w:val="id_ID" w:bidi="id_ID"/>
        </w:rPr>
        <w:t>12 murid Yesus</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tim untuk mengingat bagian-bagian dari kisah tersebut.</w:t>
      </w:r>
    </w:p>
    <w:p>
      <w:pPr/>
      <w:r>
        <w:rPr>
          <w:lang w:val="id_ID" w:bidi="id_ID"/>
        </w:rPr>
      </w:r>
      <w:r>
        <w:rPr>
          <w:lang w:val="id_ID" w:bidi="id_ID"/>
        </w:rPr>
        <w:t>Yesus sedang mengajar orang banyak. Tiba-tiba, seorang laki-laki mengatakan kepada Yesus bahwa ibu dan saudara-saudara-Nya ingin berbicara dengan-Nya.</w:t>
      </w:r>
    </w:p>
    <w:p>
      <w:pPr/>
      <w:r>
        <w:rPr>
          <w:lang w:val="id_ID" w:bidi="id_ID"/>
        </w:rPr>
      </w:r>
      <w:r>
        <w:rPr>
          <w:lang w:val="id_ID" w:bidi="id_ID"/>
        </w:rPr>
        <w:t>Perankan ibu dan saudara-saudara Yesus yang berdiri di luar rumah bersama beberapa orang dari kerumunan itu dan meminta seseorang untuk mengatakan kepada Yesus bahwa mereka ingin melihat-Nya.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ibu dan saudara-saudara Yesus, "Bagaimana perasaan kalian?" Anda mungkin mendengar hal-hal seperti: "Saya benar-benar ingin berbicara dengan anak saya." "Kami sudah lama tidak melihat Yesus. Kami ingin menghabiskan waktu bersamanya." Atau "Ada banyak orang di sini. Saya berharap kita bisa berbicara dengan Yesus." Tanyakan kepada aktor yang memerankan Yesus "Bagaimana perasaan Anda?" Anda mungkin mendengar hal-hal seperti: "Aku mengasihi keluarga-Ku. Tetapi Aku perlu mengajar orang-orang apa artinya benar-benar menjadi bagian dari keluarga Allah," atau "Aku senang keluarga-Ku ada di sini. Mereka perlu mendengar hal ini juga."</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mengajukan pertanyaan untuk membuat orang-orang berpikir dengan saksama tentang apa yang Ia katakan. Ia berkata, “Siapa ibu-Ku dan siapa saudara-saudara-Ku?” Lalu Yesus menunjuk ke arah para murid dan menyatakan bahwa mereka adalah keluarga-Nya.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orang itu, "Bagaimana perasaan Anda?" Anda mungkin mendengar hal-hal seperti: "Mengapa Yesus mengajukan pertanyaan itu? Tentu saja, Ia tahu siapa ibu dan saudara-saudara-Nya." "Saya pikir Yesus akan lebih senang mengetahui bahwa keluarga-Nya ada di sini." Atau "Yesus selalu mengajarkan sesuatu yang baru kepada kami. Ini pasti penting untuk dipelajari." Tanyakan kepada para aktor yang memerankan orang-orang dalam kerumunan, "Bagaimana perasaan kalian?" Anda mungkin mendengar hal-hal seperti: "Yesus pasti ingin kita berpikir dengan saksama tentang apa yang Ia katakan," atau "Ini pasti berarti bahwa kita dapat menjadi bagian dari keluarga Yesus hanya dengan menaati Allah."</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mengatakan bahwa siapa pun yang melakukan apa yang Bapa-Nya ingin mereka lakukan adalah bagian dari keluarga-Nya.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"Yesus menganggap kita keluarga. Ini adalah sebuah kehormatan!" "Tidak selalu mudah untuk melakukan apa yang Allah inginkan untuk kita lakukan, tetapi itu penting untuk kita lakukan." Atau "Saya bersyukur menjadi bagian dari keluarga Allah."</w:t>
      </w:r>
      <w:r>
        <w:rPr>
          <w:lang w:val="id_ID" w:bidi="id_ID"/>
        </w:rPr>
      </w:r>
    </w:p>
    <w:p>
      <w:pPr>
        <w:pStyle w:val="Heading3"/>
      </w:pPr>
      <w:r>
        <w:rPr>
          <w:lang w:val="id_ID" w:bidi="id_ID"/>
        </w:rPr>
        <w:t>Melengkapi yang Kurang</w:t>
      </w:r>
    </w:p>
    <w:p>
      <w:pPr/>
      <w:r>
        <w:rPr>
          <w:lang w:val="id_ID" w:bidi="id_ID"/>
        </w:rPr>
      </w:r>
      <w:r>
        <w:rPr>
          <w:lang w:val="id_ID" w:bidi="id_ID"/>
        </w:rPr>
        <w:t>Dengarkan teksnya satu kali dalam versi yang paling mudah dimengerti.</w:t>
      </w:r>
    </w:p>
    <w:p>
      <w:pPr/>
      <w:r>
        <w:rPr>
          <w:lang w:val="id_ID" w:bidi="id_ID"/>
        </w:rPr>
      </w:r>
      <w:r>
        <w:rPr>
          <w:lang w:val="id_ID" w:bidi="id_ID"/>
        </w:rPr>
        <w:t xml:space="preserve">Yesus sedang mengajar sementara ibu dan saudara-saudara-Nya berada di luar rumah di mana Ia berada. Seorang laki-laki mengatakan kepada Yesus bahwa keluarga-Nya ada di sana, tetapi Yesus mengatakan bahwa </w:t>
      </w:r>
      <w:r>
        <w:rPr>
          <w:b/>
          <w:lang w:val="id_ID" w:bidi="id_ID"/>
        </w:rPr>
        <w:t>murid-murid</w:t>
      </w:r>
      <w:r>
        <w:rPr>
          <w:lang w:val="id_ID" w:bidi="id_ID"/>
        </w:rPr>
        <w:t>-Nya adalah keluarga-Nya.</w:t>
      </w:r>
    </w:p>
    <w:p>
      <w:pPr/>
      <w:r>
        <w:rPr>
          <w:lang w:val="id_ID" w:bidi="id_ID"/>
        </w:rPr>
      </w:r>
      <w:r>
        <w:rPr>
          <w:lang w:val="id_ID" w:bidi="id_ID"/>
        </w:rPr>
        <w:t xml:space="preserve">Seorang murid adalah seseorang yang mengikut dan belajar dari seorang guru. Yesus memiliki 12 pengikut terdekat. Gunakan kata yang sama untuk murid yang Anda gunakan dalam bagian-bagian sebelumnya. Lihat Daftar Kata Utama untuk definisi yang lebih lengkap tentang </w:t>
      </w:r>
      <w:r>
        <w:rPr>
          <w:lang w:val="id_ID" w:bidi="id_ID"/>
        </w:rPr>
        <w:t>murid</w:t>
      </w:r>
      <w:r>
        <w:rPr>
          <w:lang w:val="id_ID" w:bidi="id_ID"/>
        </w:rPr>
        <w:t>.</w:t>
      </w:r>
    </w:p>
    <w:p>
      <w:pPr/>
      <w:r>
        <w:rPr>
          <w:lang w:val="id_ID" w:bidi="id_ID"/>
        </w:rPr>
      </w:r>
      <w:r>
        <w:rPr>
          <w:lang w:val="id_ID" w:bidi="id_ID"/>
        </w:rPr>
        <w:t xml:space="preserve">Yesus berkata, "Siapa pun yang melakukan kehendak </w:t>
      </w:r>
      <w:r>
        <w:rPr>
          <w:b/>
          <w:lang w:val="id_ID" w:bidi="id_ID"/>
        </w:rPr>
        <w:t>Bapa-Ku di surga</w:t>
      </w:r>
      <w:r>
        <w:rPr>
          <w:lang w:val="id_ID" w:bidi="id_ID"/>
        </w:rPr>
        <w:t xml:space="preserve"> adalah </w:t>
      </w:r>
      <w:r>
        <w:rPr>
          <w:b/>
          <w:lang w:val="id_ID" w:bidi="id_ID"/>
        </w:rPr>
        <w:t>saudara-Ku laki-laki dan saudara-Ku perempuan</w:t>
      </w:r>
      <w:r>
        <w:rPr>
          <w:lang w:val="id_ID" w:bidi="id_ID"/>
        </w:rPr>
        <w:t xml:space="preserve"> dan ibu-Ku."</w:t>
      </w:r>
    </w:p>
    <w:p>
      <w:pPr/>
      <w:r>
        <w:rPr>
          <w:lang w:val="id_ID" w:bidi="id_ID"/>
        </w:rPr>
      </w:r>
      <w:r>
        <w:rPr>
          <w:lang w:val="id_ID" w:bidi="id_ID"/>
        </w:rPr>
        <w:t xml:space="preserve">Yesus menyebut Allah di surga sebagai </w:t>
      </w:r>
      <w:r>
        <w:rPr>
          <w:b/>
          <w:lang w:val="id_ID" w:bidi="id_ID"/>
        </w:rPr>
        <w:t>Bapa-Nya</w:t>
      </w:r>
      <w:r>
        <w:rPr>
          <w:lang w:val="id_ID" w:bidi="id_ID"/>
        </w:rPr>
        <w:t xml:space="preserve">. Ini bukan ayah duniawi Yesus. Allah Bapa adalah Bapa rohani dari setiap orang yang mengikut Yesus. </w:t>
      </w:r>
      <w:r>
        <w:rPr>
          <w:b/>
          <w:lang w:val="id_ID" w:bidi="id_ID"/>
        </w:rPr>
        <w:t>Surga</w:t>
      </w:r>
      <w:r>
        <w:rPr>
          <w:lang w:val="id_ID" w:bidi="id_ID"/>
        </w:rPr>
        <w:t xml:space="preserve"> adalah tempat di mana Allah tinggal dan memerintah. Gunakan kata yang sama untuk surga seperti yang Anda gunakan dalam perikop-perikop sebelumnya. Lihat Daftar Kata Utama untuk definisi yang lebih lengkap tentang </w:t>
      </w:r>
      <w:r>
        <w:rPr>
          <w:lang w:val="id_ID" w:bidi="id_ID"/>
        </w:rPr>
        <w:t>surga</w:t>
      </w:r>
      <w:r>
        <w:rPr>
          <w:lang w:val="id_ID" w:bidi="id_ID"/>
        </w:rPr>
        <w:t>.</w:t>
      </w:r>
    </w:p>
    <w:p>
      <w:pPr/>
      <w:r>
        <w:rPr>
          <w:lang w:val="id_ID" w:bidi="id_ID"/>
        </w:rPr>
      </w:r>
      <w:r>
        <w:rPr>
          <w:lang w:val="id_ID" w:bidi="id_ID"/>
        </w:rPr>
        <w:t xml:space="preserve">Dalam hal ini, </w:t>
      </w:r>
      <w:r>
        <w:rPr>
          <w:b/>
          <w:lang w:val="id_ID" w:bidi="id_ID"/>
        </w:rPr>
        <w:t>saudara laki-laki dan perempuan</w:t>
      </w:r>
      <w:r>
        <w:rPr>
          <w:lang w:val="id_ID" w:bidi="id_ID"/>
        </w:rPr>
        <w:t xml:space="preserve"> merujuk pada saudara yang lebih muda.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13:1–9</w:t>
      </w:r>
      <w:r>
        <w:rPr>
          <w:lang w:val="id_ID" w:bidi="id_ID"/>
        </w:rPr>
      </w:r>
    </w:p>
    <w:p>
      <w:pPr>
        <w:pStyle w:val="Heading3"/>
      </w:pPr>
      <w:r>
        <w:rPr>
          <w:lang w:val="id_ID" w:bidi="id_ID"/>
        </w:rPr>
        <w:t>Dengar dan Renungkan</w:t>
      </w:r>
    </w:p>
    <w:p>
      <w:pPr/>
      <w:r>
        <w:rPr>
          <w:lang w:val="id_ID" w:bidi="id_ID"/>
        </w:rPr>
      </w:r>
      <w:r>
        <w:rPr>
          <w:lang w:val="id_ID" w:bidi="id_ID"/>
        </w:rPr>
        <w:t>Dengarkan Matius 13:1–9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Kisah ini terjadi pada hari yang sama dengan perikop sebelumnya. Dalam perikop sebelumnya, Yesus mengajar di sebuah rumah. Dia lalu meninggalkan rumah itu dan duduk di tepi danau. Danau ini adalah Danau Galilea. Yesus duduk sebagaimana lazimnya guru agama dalam budaya itu ketika mengajar. Kerumunan besar berkumpul di sekeliling Yesus, dan Dia siap mengajar mereka. Yesus masuk ke dalam perahu yang sudah ada di air, lalu duduk. Air danau memperbesar suara Yesus sehingga seluruh kerumunan dapat mendengar-Nya. Yesus kemudian mulai mengajar kerumunan orang yang berdiri di pantai.</w:t>
      </w:r>
    </w:p>
    <w:p>
      <w:pPr/>
      <w:r>
        <w:rPr>
          <w:lang w:val="id_ID" w:bidi="id_ID"/>
        </w:rPr>
      </w:r>
      <w:r>
        <w:rPr>
          <w:lang w:val="id_ID" w:bidi="id_ID"/>
        </w:rPr>
        <w:t>Berhenti dan diskusikan: Bagaimana para guru agama dalam budaya Anda mengajar? Apakah sambil duduk atau berdiri? Di mana mereka biasanya mengajar? Bicarakan tentang saat Anda hadir mendengarkan seorang guru agama yang mengajar.</w:t>
      </w:r>
    </w:p>
    <w:p>
      <w:pPr/>
      <w:r>
        <w:rPr>
          <w:lang w:val="id_ID" w:bidi="id_ID"/>
        </w:rPr>
      </w:r>
      <w:r>
        <w:rPr>
          <w:lang w:val="id_ID" w:bidi="id_ID"/>
        </w:rPr>
        <w:t xml:space="preserve">Berhenti dan tunjukkan peta </w:t>
      </w:r>
      <w:r>
        <w:rPr>
          <w:lang w:val="id_ID" w:bidi="id_ID"/>
        </w:rPr>
        <w:t>Danau Galilea</w:t>
      </w:r>
      <w:r>
        <w:rPr>
          <w:lang w:val="id_ID" w:bidi="id_ID"/>
        </w:rPr>
        <w:t>. Yesus berada di dekat Kapernaum dalam kisah ini. Tunjukkan Kapernaum di peta kepada tim.</w:t>
      </w:r>
    </w:p>
    <w:p>
      <w:pPr/>
      <w:r>
        <w:rPr>
          <w:lang w:val="id_ID" w:bidi="id_ID"/>
        </w:rPr>
      </w:r>
      <w:r>
        <w:rPr>
          <w:lang w:val="id_ID" w:bidi="id_ID"/>
        </w:rPr>
        <w:t>Yesus mulai mengajar kerumunan orang menggunakan kisah-kisah yang disebut perumpamaan. Ini adalah pertama kalinya dalam Matius kata perumpamaan disebutkan. Namun, Yesus telah menggunakan perumpamaan dalam pengajaran-pengajaran-Nya sebelumnya. Perumpamaan adalah penggunaan situasi sehari-hari untuk memberikan makna yang lebih dalam tentang suatu pokok yang hendak Yesus sampaikan. Perumpamaan tidak mudah dimengerti, kecuali orang yang mendengarnya berpikir dan berusaha memahami makna yang sebenarnya. Tidak semua orang akan memahami perumpamaan itu. Perumpamaan dalam perikop ini adalah yang pertama dari 7 perumpamaan Yesus.</w:t>
      </w:r>
    </w:p>
    <w:p>
      <w:pPr/>
      <w:r>
        <w:rPr>
          <w:lang w:val="id_ID" w:bidi="id_ID"/>
        </w:rPr>
      </w:r>
      <w:r>
        <w:rPr>
          <w:lang w:val="id_ID" w:bidi="id_ID"/>
        </w:rPr>
        <w:t>Berhenti dan diskusikan dengan kelompok Anda bagaimana orang-orang dalam budaya Anda menggunakan cerita untuk menyampaikan sesuatu. Bagikan cerita yang mungkin digunakan oleh orang-orang dalam budaya Anda untuk mengajarkan pelajaran penting kepada anak-anak.</w:t>
      </w:r>
    </w:p>
    <w:p>
      <w:pPr/>
      <w:r>
        <w:rPr>
          <w:lang w:val="id_ID" w:bidi="id_ID"/>
        </w:rPr>
      </w:r>
      <w:r>
        <w:rPr>
          <w:lang w:val="id_ID" w:bidi="id_ID"/>
        </w:rPr>
        <w:t>Matius mungkin menempatkan kisah Yesus menceritakan perumpamaan di bagian ini untuk menjelaskan mengapa orang-orang dalam kisah-kisah sebelumnya menanggapi Yesus dengan cara yang berbeda. Perumpamaan ini menggunakan contoh dari pertanian, karena orang-orang di Israel tahu betul tentang pertanian. Petani menabur benih di suatu ladang. Menabur adalah cara menanam benih dengan menyebarkannya di atas tanah lalu membajaknya agar benih tercampur ke dalam tanah. Petani itu bukan sedang menyebarkan benih dengan ceroboh. Ia tidak akan tahu berbagai jenis tanah yang ada di sana sebelum ia membajaknya kemudian. Benih itu jatuh di empat area dan muncullah empat hasil yang berbeda. Beberapa benih jatuh di jalan, ada yang jatuh di area berbatu yang tanahnya tipis, ada yang jatuh di area penuh semak duri, dan ada yang jatuh di tanah yang bagus. Yesus berfokus bukan pada benih atau petani itu, melainkan pada area-area di mana benihnya jatuh.</w:t>
      </w:r>
    </w:p>
    <w:p>
      <w:pPr/>
      <w:r>
        <w:rPr>
          <w:lang w:val="id_ID" w:bidi="id_ID"/>
        </w:rPr>
      </w:r>
      <w:r>
        <w:rPr>
          <w:lang w:val="id_ID" w:bidi="id_ID"/>
        </w:rPr>
        <w:t xml:space="preserve">Berhenti dan lihatlah gambar </w:t>
      </w:r>
      <w:r>
        <w:rPr>
          <w:lang w:val="id_ID" w:bidi="id_ID"/>
        </w:rPr>
        <w:t>4 jenis tanah berbeda di mana benih itu jatuh</w:t>
      </w:r>
      <w:r>
        <w:rPr>
          <w:lang w:val="id_ID" w:bidi="id_ID"/>
        </w:rPr>
        <w:t>.</w:t>
      </w:r>
    </w:p>
    <w:p>
      <w:pPr/>
      <w:r>
        <w:rPr>
          <w:lang w:val="id_ID" w:bidi="id_ID"/>
        </w:rPr>
      </w:r>
      <w:r>
        <w:rPr>
          <w:lang w:val="id_ID" w:bidi="id_ID"/>
        </w:rPr>
        <w:t xml:space="preserve">Lihatlah </w:t>
      </w:r>
      <w:r>
        <w:rPr>
          <w:lang w:val="id_ID" w:bidi="id_ID"/>
        </w:rPr>
        <w:t>gambar petani yang menyebarkan benih</w:t>
      </w:r>
      <w:r>
        <w:rPr>
          <w:lang w:val="id_ID" w:bidi="id_ID"/>
        </w:rPr>
        <w:t xml:space="preserve">, serta gambar </w:t>
      </w:r>
      <w:r>
        <w:rPr>
          <w:lang w:val="id_ID" w:bidi="id_ID"/>
        </w:rPr>
        <w:t>ladang setelah dibajak</w:t>
      </w:r>
      <w:r>
        <w:rPr>
          <w:lang w:val="id_ID" w:bidi="id_ID"/>
        </w:rPr>
        <w:t>.</w:t>
      </w:r>
    </w:p>
    <w:p>
      <w:pPr/>
      <w:r>
        <w:rPr>
          <w:lang w:val="id_ID" w:bidi="id_ID"/>
        </w:rPr>
      </w:r>
      <w:r>
        <w:rPr>
          <w:lang w:val="id_ID" w:bidi="id_ID"/>
        </w:rPr>
        <w:t xml:space="preserve">Tiga area pertama di ladang itu tidak bermanfaat bagi benih. Burung memakan semua benih yang jatuh di jalan. Benih yang jatuh di tanah berbatu itu bertunas karena panas matahari dan lapisan tanah tipis. Kata "bertunas" berarti tumbuh dengan cepat. Namun, matahari itu jugalah yang membuat tunas muda itu kering dan layu karena tidak ada tempat bagi akarnya untuk tumbuh. Banyak orang menafsirkan bahwa area ketiga, yaitu semak duri, bukan sejak awal sudah penuh dengan semak-semak berduri yang sudah tumbuh besar. Perumpamaan itu mengatakan bahwa semak duri itu tumbuh, jadi kemungkinan area itu awalnya hanya memiliki benih semak atau akar yang akan tumbuh. Ketika semak duri dan benih itu tumbuh bersama, tumbuhan berduri itu menghimpit tunas-tunas tanaman yang masih muda. Kata "menghimpit" berarti semak duri membuat tanaman muda itu tidak bisa tumbuh. Area terakhir di mana benih itu jatuh adalah tanah yang baik, yang memperlakukan benih itu sebagaimana mestinya. Benih itu tumbuh menghasilkan panen besar, ada yang 100 kali lipat melebihi benih yang ditanam, ada yang 60 kali lipat, dan ada yang 30 kali lipat. </w:t>
      </w:r>
    </w:p>
    <w:p>
      <w:pPr/>
      <w:r>
        <w:rPr>
          <w:lang w:val="id_ID" w:bidi="id_ID"/>
        </w:rPr>
      </w:r>
      <w:r>
        <w:rPr>
          <w:lang w:val="id_ID" w:bidi="id_ID"/>
        </w:rPr>
        <w:t xml:space="preserve">Berhenti dan diskusikan dengan kelompok Anda: Di masyarakat Anda, area seperti apa saja yang mungkin kejatuhan benih dan tidak dapat menghasilkan panen bagus? Diskusikan apa yang dibutuhkan agar tanah menjadi baik dan menghasilkan panen bagus. Ambil waktu untuk pergi ke luar dan melihat-lihat berbagai jenis tanah. Lihatlah foto ladang </w:t>
      </w:r>
      <w:r>
        <w:rPr>
          <w:lang w:val="id_ID" w:bidi="id_ID"/>
        </w:rPr>
        <w:t>yang siap dipanen</w:t>
      </w:r>
      <w:r>
        <w:rPr>
          <w:lang w:val="id_ID" w:bidi="id_ID"/>
        </w:rPr>
        <w:t>.</w:t>
      </w:r>
    </w:p>
    <w:p>
      <w:pPr/>
      <w:r>
        <w:rPr>
          <w:lang w:val="id_ID" w:bidi="id_ID"/>
        </w:rPr>
      </w:r>
      <w:r>
        <w:rPr>
          <w:lang w:val="id_ID" w:bidi="id_ID"/>
        </w:rPr>
        <w:t xml:space="preserve">Yesus mengakhiri perumpamaan ini dengan frasa, "Siapa bertelinga, hendaklah ia mendengar." Frasa "siapa bertelinga" bukan berarti orang yang benar-benar memiliki telinga di kepalanya. Frasa ini mengandung arti orang-orang yang mau mendengarkan dan berusaha memahami apa yang dikatakan. Yesus ingin orang-orang mencari dan memahami makna apa yang Yesus sampaikan. Yesus juga ingin orang-orang melakukannya setelah memahami maknanya. Kita melihat bahwa dalam perikop ini, perumpamaan itu tidak dijelaskan kepada kerumunan. Tidak adanya penjelasan itu bisa menghasilkan tanggapan berbeda-beda dari kerumunan orang banyak saat mereka berusaha mengerti maknanya. </w:t>
      </w:r>
    </w:p>
    <w:p>
      <w:pPr/>
      <w:r>
        <w:rPr>
          <w:lang w:val="id_ID" w:bidi="id_ID"/>
        </w:rPr>
      </w:r>
      <w:r>
        <w:rPr>
          <w:lang w:val="id_ID" w:bidi="id_ID"/>
        </w:rPr>
        <w:t>Diskusikan dengan kelompok Anda bagaimana rasanya bila Anda semua mendengar perumpamaan ini tanpa penjelasan.</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para tokoh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Yesus meninggalkan rumah itu dan pergi untuk duduk di tepi danau. Kerumunan orang dengan jumlah besar datang untuk mendengar Yesus mengajar. Yesus naik ke dalam perahu lalu duduk dan mulai menceritakan kisah-kisah.</w:t>
      </w:r>
    </w:p>
    <w:p>
      <w:pPr/>
      <w:r>
        <w:rPr>
          <w:lang w:val="id_ID" w:bidi="id_ID"/>
        </w:rPr>
      </w:r>
      <w:r>
        <w:rPr>
          <w:b/>
          <w:lang w:val="id_ID" w:bidi="id_ID"/>
        </w:rPr>
        <w:t>Adegan kedua:</w:t>
      </w:r>
      <w:r>
        <w:rPr>
          <w:lang w:val="id_ID" w:bidi="id_ID"/>
        </w:rPr>
        <w:t xml:space="preserve"> Yesus menceritakan sebuah perumpamaan tentang seorang petani (atau penabur) yang menabur benih. Benih itu jatuh di empat tempat yang berbeda menghasilkan empat hasil yang berbeda. Yesus mengakhiri perumpamaan ini dengan frasa, "Siapa bertelinga, hendaklah ia mendengar." </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yang banyak</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Seorang yang menaburkan benih</w:t>
      </w:r>
    </w:p>
    <w:p>
      <w:pPr>
        <w:pStyle w:val="ListBullet"/>
        <w:spacing w:line="240" w:lineRule="auto"/>
        <w:ind w:left="720"/>
      </w:pPr>
      <w:r>
        <w:rPr>
          <w:lang w:val="id_ID" w:bidi="id_ID"/>
        </w:rPr>
      </w:r>
      <w:r>
        <w:rPr>
          <w:lang w:val="id_ID" w:bidi="id_ID"/>
        </w:rPr>
        <w:t>Benih</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Matahari</w:t>
      </w:r>
    </w:p>
    <w:p>
      <w:pPr>
        <w:pStyle w:val="ListBullet"/>
        <w:spacing w:line="240" w:lineRule="auto"/>
        <w:ind w:left="720"/>
      </w:pPr>
      <w:r>
        <w:rPr>
          <w:lang w:val="id_ID" w:bidi="id_ID"/>
        </w:rPr>
      </w:r>
      <w:r>
        <w:rPr>
          <w:lang w:val="id_ID" w:bidi="id_ID"/>
        </w:rPr>
        <w:t>Tunas</w:t>
      </w:r>
    </w:p>
    <w:p>
      <w:pPr>
        <w:pStyle w:val="ListBullet"/>
        <w:spacing w:line="240" w:lineRule="auto"/>
        <w:ind w:left="720"/>
      </w:pPr>
      <w:r>
        <w:rPr>
          <w:lang w:val="id_ID" w:bidi="id_ID"/>
        </w:rPr>
      </w:r>
      <w:r>
        <w:rPr>
          <w:lang w:val="id_ID" w:bidi="id_ID"/>
        </w:rPr>
        <w:t>Semak duri yang tumbuh</w:t>
      </w:r>
    </w:p>
    <w:p>
      <w:pPr>
        <w:pStyle w:val="ListBullet"/>
        <w:spacing w:line="240" w:lineRule="auto"/>
        <w:ind w:left="720"/>
      </w:pPr>
      <w:r>
        <w:rPr>
          <w:lang w:val="id_ID" w:bidi="id_ID"/>
        </w:rPr>
      </w:r>
      <w:r>
        <w:rPr>
          <w:lang w:val="id_ID" w:bidi="id_ID"/>
        </w:rPr>
        <w:t xml:space="preserve">Tanaman yang tumbuh dengan baik </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terjadi pada siang hari. Yesus meninggalkan sebuah rumah lalu turun ke danau dan duduk. Danau Galilea adalah sebuah perairan yang besar, panjangnya sekitar 21 kilometer dan lebarnya 10 kilometer. Kerumunan orang dengan jumlah besar mengikuti Yesus. Yesus masuk ke dalam perahu yang berada di danau. Hal ini membantu kerumunan besar itu untuk dapat mendengar Yesus. Yesus duduk untuk mengajar. Kerumunan orang berdiri di pantai untuk mendengar Yesus.</w:t>
      </w:r>
    </w:p>
    <w:p>
      <w:pPr/>
      <w:r>
        <w:rPr>
          <w:lang w:val="id_ID" w:bidi="id_ID"/>
        </w:rPr>
      </w:r>
      <w:r>
        <w:rPr>
          <w:lang w:val="id_ID" w:bidi="id_ID"/>
        </w:rPr>
        <w:t>Yesus menceritakan perumpamaan tentang benih yang disebar di berbagai jenis tanah dalam ladang yang sama. Benih itu jatuh pada 4 jenis tanah yang berbeda. Beberapa benih itu jatuh di dekat jalan setapak di ladang. Tetapi burung-burung datang dan segera memakannya sampai habis. Beberapa benih itu jatuh di dekat daerah berbatu. Benih itu mulai tumbuh dengan cepat, tetapi matahari mengeringkan tunas itu karena tidak ada tempat bagi akarnya untuk tumbuh. Beberapa benih jatuh di daerah di mana semak-semak berduri akan tumbuh bersama-sama. Ketika keduanya tumbuh, semak-semak berduri membuat tunas tanaman itu tidak mungkin tumbuh. Beberapa benih itu jatuh di tanah yang baik dan menghasilkan panen yaitu 100, 60, dan ada yang 30 kali lipat dari jumlah yang ditanam.</w:t>
      </w:r>
    </w:p>
    <w:p>
      <w:pPr/>
      <w:r>
        <w:rPr>
          <w:lang w:val="id_ID" w:bidi="id_ID"/>
        </w:rPr>
      </w:r>
      <w:r>
        <w:rPr>
          <w:lang w:val="id_ID" w:bidi="id_ID"/>
        </w:rPr>
        <w:t>Pergilah ke luar untuk melihat berbagai jenis permukaan dan kondisi tanah. Diskusikan apa yang dibutuhkan agar tanaman bisa tumbuh dengan baik.</w:t>
      </w:r>
    </w:p>
    <w:p>
      <w:pPr/>
      <w:r>
        <w:rPr>
          <w:lang w:val="id_ID" w:bidi="id_ID"/>
        </w:rPr>
      </w:r>
      <w:r>
        <w:rPr>
          <w:lang w:val="id_ID" w:bidi="id_ID"/>
        </w:rPr>
        <w:t>Yesus mengakhiri perumpamaan ini dengan mengatakan kepada orang-orang untuk memikirkan perumpamaan itu dan menemukan maknanya. Yesus tidak memberikan penjelasan kepada orang-orang.</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2 adegan.</w:t>
      </w:r>
    </w:p>
    <w:p>
      <w:pPr/>
      <w:r>
        <w:rPr>
          <w:lang w:val="id_ID" w:bidi="id_ID"/>
        </w:rPr>
      </w:r>
      <w:r>
        <w:rPr>
          <w:lang w:val="id_ID" w:bidi="id_ID"/>
        </w:rPr>
        <w:t>Para pemeran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dengan jumlah besar</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Orang yang menaburkan benih</w:t>
      </w:r>
    </w:p>
    <w:p>
      <w:pPr>
        <w:pStyle w:val="ListBullet"/>
        <w:spacing w:line="240" w:lineRule="auto"/>
        <w:ind w:left="720"/>
      </w:pPr>
      <w:r>
        <w:rPr>
          <w:lang w:val="id_ID" w:bidi="id_ID"/>
        </w:rPr>
      </w:r>
      <w:r>
        <w:rPr>
          <w:lang w:val="id_ID" w:bidi="id_ID"/>
        </w:rPr>
        <w:t>Benih</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Matahari</w:t>
      </w:r>
    </w:p>
    <w:p>
      <w:pPr>
        <w:pStyle w:val="ListBullet"/>
        <w:spacing w:line="240" w:lineRule="auto"/>
        <w:ind w:left="720"/>
      </w:pPr>
      <w:r>
        <w:rPr>
          <w:lang w:val="id_ID" w:bidi="id_ID"/>
        </w:rPr>
      </w:r>
      <w:r>
        <w:rPr>
          <w:lang w:val="id_ID" w:bidi="id_ID"/>
        </w:rPr>
        <w:t>Tunas</w:t>
      </w:r>
    </w:p>
    <w:p>
      <w:pPr>
        <w:pStyle w:val="ListBullet"/>
        <w:spacing w:line="240" w:lineRule="auto"/>
        <w:ind w:left="720"/>
      </w:pPr>
      <w:r>
        <w:rPr>
          <w:lang w:val="id_ID" w:bidi="id_ID"/>
        </w:rPr>
      </w:r>
      <w:r>
        <w:rPr>
          <w:lang w:val="id_ID" w:bidi="id_ID"/>
        </w:rPr>
        <w:t>Semak duri yang tumbuh</w:t>
      </w:r>
    </w:p>
    <w:p>
      <w:pPr>
        <w:pStyle w:val="ListBullet"/>
        <w:spacing w:line="240" w:lineRule="auto"/>
        <w:ind w:left="720"/>
      </w:pPr>
      <w:r>
        <w:rPr>
          <w:lang w:val="id_ID" w:bidi="id_ID"/>
        </w:rPr>
      </w:r>
      <w:r>
        <w:rPr>
          <w:lang w:val="id_ID" w:bidi="id_ID"/>
        </w:rPr>
        <w:t xml:space="preserve">Tanaman yang tumbuh dengan baik </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Kisah ini terjadi pada siang hari. Yesus meninggalkan sebuah rumah dan turun ke danau lalu duduk. Kerumunan orang dengan jumlah besar mengikuti Yesus. Yesus masuk ke dalam perahu yang berada di danau. Yesus duduk untuk mengajar. Kerumunan orang berdiri di pantai untuk mendengar Yesus.</w:t>
      </w:r>
    </w:p>
    <w:p>
      <w:pPr/>
      <w:r>
        <w:rPr>
          <w:lang w:val="id_ID" w:bidi="id_ID"/>
        </w:rPr>
      </w:r>
      <w:r>
        <w:rPr>
          <w:lang w:val="id_ID" w:bidi="id_ID"/>
        </w:rPr>
        <w:t>Hentikan peragaannya. Tanyakan kepada beberapa orang yang memerankan kerumunan orang bagaimana perasaan mereka. Dengarkan hal-hal seperti: "bersemangat," "penasaran," "mengharapkan sesuatu yang besar."</w:t>
      </w:r>
    </w:p>
    <w:p>
      <w:pPr/>
      <w:r>
        <w:rPr>
          <w:lang w:val="id_ID" w:bidi="id_ID"/>
        </w:rPr>
      </w:r>
      <w:r>
        <w:rPr>
          <w:lang w:val="id_ID" w:bidi="id_ID"/>
        </w:rPr>
        <w:t>Yesus menceritakan perumpamaan tentang benih yang disebar di berbagai jenis tanah dalam ladang yang sama. Benih itu jatuh pada 4 jenis tanah yang berbeda. Sebagian benih itu jatuh di dekat jalan setapak di ladang. Tetapi burung-burung datang dan segera memakannya sampai habis.</w:t>
      </w:r>
    </w:p>
    <w:p>
      <w:pPr/>
      <w:r>
        <w:rPr>
          <w:lang w:val="id_ID" w:bidi="id_ID"/>
        </w:rPr>
      </w:r>
      <w:r>
        <w:rPr>
          <w:lang w:val="id_ID" w:bidi="id_ID"/>
        </w:rPr>
        <w:t>Sebagian benih itu jatuh di dekat daerah berbatu. Benih itu mulai tumbuh dengan cepat, tetapi matahari mengeringkan tunas itu karena tidak ada tempat bagi akarnya untuk tumbuh.</w:t>
      </w:r>
    </w:p>
    <w:p>
      <w:pPr/>
      <w:r>
        <w:rPr>
          <w:lang w:val="id_ID" w:bidi="id_ID"/>
        </w:rPr>
      </w:r>
      <w:r>
        <w:rPr>
          <w:lang w:val="id_ID" w:bidi="id_ID"/>
        </w:rPr>
        <w:t>Sebagian benih jatuh di daerah di mana semak-semak berduri akan tumbuh bersama-sama. Ketika keduanya tumbuh, semak-semak berduri membuat tunas itu tidak mungkin tumbuh.</w:t>
      </w:r>
    </w:p>
    <w:p>
      <w:pPr/>
      <w:r>
        <w:rPr>
          <w:lang w:val="id_ID" w:bidi="id_ID"/>
        </w:rPr>
      </w:r>
      <w:r>
        <w:rPr>
          <w:lang w:val="id_ID" w:bidi="id_ID"/>
        </w:rPr>
        <w:t>Hentikan peragaannya. Tanyakan kepada aktor yang memerankan orang yang menabur bagaimana perasaan mereka. Perhatikan jawaban seperti: "frustrasi," "berkecil hati," "kecewa."</w:t>
      </w:r>
    </w:p>
    <w:p>
      <w:pPr/>
      <w:r>
        <w:rPr>
          <w:lang w:val="id_ID" w:bidi="id_ID"/>
        </w:rPr>
      </w:r>
      <w:r>
        <w:rPr>
          <w:lang w:val="id_ID" w:bidi="id_ID"/>
        </w:rPr>
        <w:t>Sebagian benih itu jatuh di tanah yang baik dan menghasilkan panen yaitu 100, 60, dan ada yang 30 kalipat dari jumlah yang ditanam.</w:t>
      </w:r>
    </w:p>
    <w:p>
      <w:pPr/>
      <w:r>
        <w:rPr>
          <w:lang w:val="id_ID" w:bidi="id_ID"/>
        </w:rPr>
      </w:r>
      <w:r>
        <w:rPr>
          <w:lang w:val="id_ID" w:bidi="id_ID"/>
        </w:rPr>
        <w:t>Hentikan peragaannya. Tanyakan kepada aktor yang memerankan orang yang menabur bagaimana perasaan mereka. Perhatikan jawaban seperti: "bersemangat," "terdorong," "penuh harapan."</w:t>
      </w:r>
    </w:p>
    <w:p>
      <w:pPr/>
      <w:r>
        <w:rPr>
          <w:lang w:val="id_ID" w:bidi="id_ID"/>
        </w:rPr>
      </w:r>
      <w:r>
        <w:rPr>
          <w:lang w:val="id_ID" w:bidi="id_ID"/>
        </w:rPr>
        <w:t>Yesus mengakhiri perumpamaan ini dengan mengatakan kepada orang-orang untuk memikirkan perumpamaan itu dan menemukan maknanya. Yesus tidak memberikan penjelasan kepada orang-orang.</w:t>
      </w:r>
    </w:p>
    <w:p>
      <w:pPr/>
      <w:r>
        <w:rPr>
          <w:lang w:val="id_ID" w:bidi="id_ID"/>
        </w:rPr>
      </w:r>
      <w:r>
        <w:rPr>
          <w:lang w:val="id_ID" w:bidi="id_ID"/>
        </w:rPr>
        <w:t>Hentikan peragaannya. Tanyakan kepada para aktor yang memerankan kerumunan orang bagaimana perasaan mereka sekarang. Perhatikan jawaban seperti: "bingung," "penasaran," "tidak yakin."</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Kisah ini terjadi pada siang hari. Yesus meninggalkan sebuah rumah lalu turun ke danau dan duduk. Danau ini adalah </w:t>
      </w:r>
      <w:r>
        <w:rPr>
          <w:b/>
          <w:lang w:val="id_ID" w:bidi="id_ID"/>
        </w:rPr>
        <w:t>Danau Galilea</w:t>
      </w:r>
      <w:r>
        <w:rPr>
          <w:lang w:val="id_ID" w:bidi="id_ID"/>
        </w:rPr>
        <w:t>. Gunakan terjemahan yang sama yang telah Anda gunakan dalam perikop sebelumnya di Matius.</w:t>
      </w:r>
      <w:r>
        <w:rPr>
          <w:lang w:val="id_ID" w:bidi="id_ID"/>
        </w:rPr>
        <w:t>Danau Galilea</w:t>
      </w:r>
      <w:r>
        <w:rPr>
          <w:lang w:val="id_ID" w:bidi="id_ID"/>
        </w:rPr>
        <w:t xml:space="preserve"> juga terdapat di Daftar Kata Utama.</w:t>
      </w:r>
    </w:p>
    <w:p>
      <w:pPr/>
      <w:r>
        <w:rPr>
          <w:lang w:val="id_ID" w:bidi="id_ID"/>
        </w:rPr>
      </w:r>
      <w:r>
        <w:rPr>
          <w:lang w:val="id_ID" w:bidi="id_ID"/>
        </w:rPr>
        <w:t xml:space="preserve">Kerumunan orang dengan jumlah besar datang untuk mendengar Yesus mengajar. Yesus masuk ke dalam </w:t>
      </w:r>
      <w:r>
        <w:rPr>
          <w:b/>
          <w:lang w:val="id_ID" w:bidi="id_ID"/>
        </w:rPr>
        <w:t>perahu</w:t>
      </w:r>
      <w:r>
        <w:rPr>
          <w:lang w:val="id_ID" w:bidi="id_ID"/>
        </w:rPr>
        <w:t xml:space="preserve"> yang berada di danau. Terjemahkan perahu dengan cara yang sama seperti yang Anda lakukan dalam perikop sebelumnya. </w:t>
      </w:r>
      <w:r>
        <w:rPr>
          <w:lang w:val="id_ID" w:bidi="id_ID"/>
        </w:rPr>
        <w:t>Perahu</w:t>
      </w:r>
      <w:r>
        <w:rPr>
          <w:lang w:val="id_ID" w:bidi="id_ID"/>
        </w:rPr>
        <w:t xml:space="preserve"> ada di Daftar Kata Utama. Yesus duduk untuk mengajar. Kerumunan orang berdiri di pantai untuk mendengar Yesus.</w:t>
      </w:r>
    </w:p>
    <w:p>
      <w:pPr/>
      <w:r>
        <w:rPr>
          <w:lang w:val="id_ID" w:bidi="id_ID"/>
        </w:rPr>
      </w:r>
      <w:r>
        <w:rPr>
          <w:lang w:val="id_ID" w:bidi="id_ID"/>
        </w:rPr>
        <w:t xml:space="preserve">Yesus menceritakan </w:t>
      </w:r>
      <w:r>
        <w:rPr>
          <w:b/>
          <w:lang w:val="id_ID" w:bidi="id_ID"/>
        </w:rPr>
        <w:t>perumpamaan</w:t>
      </w:r>
      <w:r>
        <w:rPr>
          <w:lang w:val="id_ID" w:bidi="id_ID"/>
        </w:rPr>
        <w:t xml:space="preserve"> tentang benih yang disebar di berbagai jenis tanah dalam ladang yang sama. Lihatlah Daftar Kata Utama untuk definis</w:t>
      </w:r>
      <w:r>
        <w:rPr>
          <w:lang w:val="id_ID" w:bidi="id_ID"/>
        </w:rPr>
        <w:t>i tentang p</w:t>
      </w:r>
      <w:r>
        <w:rPr>
          <w:lang w:val="id_ID" w:bidi="id_ID"/>
        </w:rPr>
        <w:t xml:space="preserve">erumpamaan. </w:t>
      </w:r>
    </w:p>
    <w:p>
      <w:pPr/>
      <w:r>
        <w:rPr>
          <w:lang w:val="id_ID" w:bidi="id_ID"/>
        </w:rPr>
      </w:r>
      <w:r>
        <w:rPr>
          <w:lang w:val="id_ID" w:bidi="id_ID"/>
        </w:rPr>
        <w:t xml:space="preserve">Benih itu jatuh pada empat jenis tanah yang berbeda. Kata </w:t>
      </w:r>
      <w:r>
        <w:rPr>
          <w:b/>
          <w:lang w:val="id_ID" w:bidi="id_ID"/>
        </w:rPr>
        <w:t>benih</w:t>
      </w:r>
      <w:r>
        <w:rPr>
          <w:lang w:val="id_ID" w:bidi="id_ID"/>
        </w:rPr>
        <w:t xml:space="preserve"> berada dalam bentuk tunggal dalam bahasa aslinya, tetapi itu berarti banyak benih dari jenis tanaman yang sama. </w:t>
      </w:r>
      <w:r>
        <w:rPr>
          <w:lang w:val="id_ID" w:bidi="id_ID"/>
        </w:rPr>
        <w:t>Benih</w:t>
      </w:r>
      <w:r>
        <w:rPr>
          <w:lang w:val="id_ID" w:bidi="id_ID"/>
        </w:rPr>
        <w:t xml:space="preserve"> terdapat di Daftar Kata Utama. </w:t>
      </w:r>
    </w:p>
    <w:p>
      <w:pPr/>
      <w:r>
        <w:rPr>
          <w:lang w:val="id_ID" w:bidi="id_ID"/>
        </w:rPr>
      </w:r>
      <w:r>
        <w:rPr>
          <w:lang w:val="id_ID" w:bidi="id_ID"/>
        </w:rPr>
        <w:t xml:space="preserve">Yesus mengakhiri perumpamaan ini dengan mengatakan kepada kerumunan, "Siapa </w:t>
      </w:r>
      <w:r>
        <w:rPr>
          <w:b/>
          <w:lang w:val="id_ID" w:bidi="id_ID"/>
        </w:rPr>
        <w:t>bertelinga</w:t>
      </w:r>
      <w:r>
        <w:rPr>
          <w:lang w:val="id_ID" w:bidi="id_ID"/>
        </w:rPr>
        <w:t>, hendaklah ia mendengar." Ini bukan terjemahan harfiah yang berarti orang-orang memiliki telinga sungguhan. Ini harus dipahami untuk merujuk kepada orang-orang yang bersedia memahami arti yang hendak disampaikan Yesus.</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13:10–17</w:t>
      </w:r>
      <w:r>
        <w:rPr>
          <w:lang w:val="id_ID" w:bidi="id_ID"/>
        </w:rPr>
      </w:r>
    </w:p>
    <w:p>
      <w:pPr>
        <w:pStyle w:val="Heading3"/>
      </w:pPr>
      <w:r>
        <w:rPr>
          <w:lang w:val="id_ID" w:bidi="id_ID"/>
        </w:rPr>
        <w:t>Dengar dan Renungkan</w:t>
      </w:r>
    </w:p>
    <w:p>
      <w:pPr/>
      <w:r>
        <w:rPr>
          <w:lang w:val="id_ID" w:bidi="id_ID"/>
        </w:rPr>
      </w:r>
      <w:r>
        <w:rPr>
          <w:lang w:val="id_ID" w:bidi="id_ID"/>
        </w:rPr>
        <w:t>Dengarkan Matius 13:10–17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Banyak orang mempertanyakan kronologi waktu kejadian dalam perikop ini. Jika perikop ini terjadi sesudah perikop sebelumnya, maka Yesus masih berada di dalam perahu dan setidaknya beberapa murid harusnya berada di dalam perahu juga. Jika Matius menempatkan perikop ini di sini sebagai penjelasan singkat tentang mengapa Yesus menggunakan perumpamaan, maka kemungkinan Yesus sudah keluar dari perahu dan jauh dari kerumunan. Banyak orang berpikir bahwa inilah yang terjadi dan perikop ini secara kronologis sebenarnya terjadi belakangan setelah Yesus menceritakan perumpamaan biji sesawi nanti. Murid-murid bertanya kepada Yesus mengapa Yesus berbicara dalam perumpamaan, bentuk jamak, meskipun Yesus baru menceritakan satu saja sampai pada bagian ini.</w:t>
      </w:r>
    </w:p>
    <w:p>
      <w:pPr/>
      <w:r>
        <w:rPr>
          <w:lang w:val="id_ID" w:bidi="id_ID"/>
        </w:rPr>
      </w:r>
      <w:r>
        <w:rPr>
          <w:lang w:val="id_ID" w:bidi="id_ID"/>
        </w:rPr>
        <w:t>Para murid, atau para pengikut Yesus, datang mendekat kepada Yesus. Murid-murid bertanya kepada Yesus mengapa Yesus berbicara kepada orang-orang menggunakan perumpamaan. Ingatlah bahwa perumpamaan adalah kisah-kisah yang menggunakan situasi sehari-hari untuk mengajarkan makna yang lebih dalam.</w:t>
      </w:r>
    </w:p>
    <w:p>
      <w:pPr/>
      <w:r>
        <w:rPr>
          <w:lang w:val="id_ID" w:bidi="id_ID"/>
        </w:rPr>
      </w:r>
      <w:r>
        <w:rPr>
          <w:lang w:val="id_ID" w:bidi="id_ID"/>
        </w:rPr>
        <w:t>Yesus menjawab para murid. Yesus menjelaskan bahwa para murid telah diberikan kemampuan untuk memahami rahasia Kerajaan Surga. Yesus menyiratkan bahwa Allah-lah yang memberikan para murid kemampuan untuk memahami. Rahasia Kerajaan Surga adalah kebenaran yang tersembunyi, atau hal-hal yang tidak diketahui semua orang, tentang kehendak Allah dan pemerintahan Allah atas dunia. Yesus mengatakan bahwa hal-hal tersembunyi ini tidak dinyatakan kepada setiap orang, tetapi hanya kepada mereka yang mengikuti-Nya. Yesus menyatakan bahwa tidak semua orang yang mendengarkan perumpamaan itu diberikan kemampuan untuk memahami makna yang lebih dalam.</w:t>
      </w:r>
    </w:p>
    <w:p>
      <w:pPr/>
      <w:r>
        <w:rPr>
          <w:lang w:val="id_ID" w:bidi="id_ID"/>
        </w:rPr>
      </w:r>
      <w:r>
        <w:rPr>
          <w:lang w:val="id_ID" w:bidi="id_ID"/>
        </w:rPr>
        <w:t xml:space="preserve">Berhenti dan diskusikan dengan tim: Apakah ada orang-orang tertentu dalam budaya Anda yang diyakini memiliki pengetahuan dan pemahaman tentang hal-hal rohani? Bicarakan tentang apa yang dipercayai dalam budaya Anda tentang orang-orang ini. Ceritakan tentang ketika salah satu dari Anda bertemu dengan orang-orang ini dan bagaimana kesan Anda tentang mereka. </w:t>
      </w:r>
    </w:p>
    <w:p>
      <w:pPr/>
      <w:r>
        <w:rPr>
          <w:lang w:val="id_ID" w:bidi="id_ID"/>
        </w:rPr>
      </w:r>
      <w:r>
        <w:rPr>
          <w:lang w:val="id_ID" w:bidi="id_ID"/>
        </w:rPr>
        <w:t xml:space="preserve">Yesus menjelaskan kepada para murid-Nya bahwa ada berbagai jenis orang yang mendengar perumpamaan itu: orang yang memiliki pengertian dan orang yang tidak memiliki pengertian. Yesus mungkin memaksudkan bahwa para murid, karena sudah beriman atau percaya kepada Yesus, dan terbuka untuk menerima ajaran, akan menerima lebih banyak pengertian. Yesus juga memaksudkan bahwa orang lain, karena belum memiliki iman, akan lebih buta terhadap kebenaran Allah. Beberapa orang tidak akan percaya kepada hal-hal yang Yesus katakan, dan oleh karena itu, Yesus tidak akan memberi tahu mereka lebih banyak tentang rahasia Kerajaan Surga. </w:t>
      </w:r>
    </w:p>
    <w:p>
      <w:pPr/>
      <w:r>
        <w:rPr>
          <w:lang w:val="id_ID" w:bidi="id_ID"/>
        </w:rPr>
      </w:r>
      <w:r>
        <w:rPr>
          <w:lang w:val="id_ID" w:bidi="id_ID"/>
        </w:rPr>
        <w:t>Jadi Yesus menggunakan frasa, "Sekalipun melihat, mereka tidak melihat; dan sekalipun mendengar, mereka tidak mendengar dan tidak mengerti." Yesus mengatakan bahwa orang-orang ini memiliki kemampuan untuk melihat dan mendengar secara fisik, tetapi mereka tidak memiliki kemampuan untuk mencerna atau memahami makna yang lebih dalam dari hal-hal tentang Allah.</w:t>
      </w:r>
    </w:p>
    <w:p>
      <w:pPr/>
      <w:r>
        <w:rPr>
          <w:lang w:val="id_ID" w:bidi="id_ID"/>
        </w:rPr>
      </w:r>
      <w:r>
        <w:rPr>
          <w:lang w:val="id_ID" w:bidi="id_ID"/>
        </w:rPr>
        <w:t>Segera setelah itu, Yesus mengutip sebuah nubuat dari seorang nabi yang terkenal, atau utusan Allah. Nubuat adalah sebuah pesan yang diilhamkan Allah yang diucapkan atau ditulis dari seorang nabi. Nabi ini adalah Yesaya.</w:t>
      </w:r>
    </w:p>
    <w:p>
      <w:pPr/>
      <w:r>
        <w:rPr>
          <w:lang w:val="id_ID" w:bidi="id_ID"/>
        </w:rPr>
      </w:r>
      <w:r>
        <w:rPr>
          <w:lang w:val="id_ID" w:bidi="id_ID"/>
        </w:rPr>
        <w:t>Yesus mengatakan bahwa hal-hal yang Yesaya katakan akan terjadi, kini sedang terjadi ketika Yesus berbicara kepada orang-orang. Perikop dari Yesaya ini dimulai dengan bentuk jamak dari kata "kamu," yang berbicara kepada sekelompok orang. Kemudian berubah menjadi "bangsa ini." Kedua kata itu merujuk kepada kelompok orang yang sama.</w:t>
      </w:r>
    </w:p>
    <w:p>
      <w:pPr/>
      <w:r>
        <w:rPr>
          <w:lang w:val="id_ID" w:bidi="id_ID"/>
        </w:rPr>
      </w:r>
      <w:r>
        <w:rPr>
          <w:lang w:val="id_ID" w:bidi="id_ID"/>
        </w:rPr>
        <w:t>Rujukan pertama dari melihat berarti melihat sesuatu seperti seseorang atau benda. Acuan kedua dari melihat berarti tidak hanya melihat, tetapi memahami makna dari apa yang terlihat. Hal yang sama berlaku untuk mendengar. Acuan pertama berarti tindakan jasmani ketika mendengar, sementara acuan kedua dari mendengar berarti memahami apa yang didengar. Orang-orang yang mendengar dan melihat tidak akan mampu mencerna atau memahami karena hati mereka telah menjadi tumpul. Istilah "hati" di sini bukan hati secara fisik. Dalam Alkitab, hati adalah tempat terbentuknya perasaan dan keputusan dalam diri seseorang. Istilah "tumpul (atau menebal)" dapat berarti tidak mengenali kebenaran. Yesus menggunakan nubuat ini untuk menyampaikan bahwa manusia sudah menutup diri dari kebenaran Allah. Kalau tidak demikian, mereka tentu akan memahami dan berbalik kepada Allah, sehingga Allah memulihkan mereka ke dalam hubungan yang benar dengan-Nya.</w:t>
      </w:r>
    </w:p>
    <w:p>
      <w:pPr/>
      <w:r>
        <w:rPr>
          <w:lang w:val="id_ID" w:bidi="id_ID"/>
        </w:rPr>
      </w:r>
      <w:r>
        <w:rPr>
          <w:lang w:val="id_ID" w:bidi="id_ID"/>
        </w:rPr>
        <w:t>Berhenti dan diskusikan dengan kelompok, jenis orang-orang dalam budaya Anda yang telah menjauh dari Kebenaran Allah. Ceritakan tentang orang-orang yang Anda kenal yang kelihatannya telah mengeraskan hati bagi Allah. Berhenti dan doakan mereka bersama-sama.</w:t>
      </w:r>
    </w:p>
    <w:p>
      <w:pPr/>
      <w:r>
        <w:rPr>
          <w:lang w:val="id_ID" w:bidi="id_ID"/>
        </w:rPr>
      </w:r>
      <w:r>
        <w:rPr>
          <w:lang w:val="id_ID" w:bidi="id_ID"/>
        </w:rPr>
        <w:t>Yesus membedakan kemampuan para murid untuk melihat dan mendengar, yang berarti memahami, dan menyebut para murid berbahagia karena hal ini. Berbahagia berarti memiliki perkenanan dari Allah. Banyak nabi-nabi, yang membawa firman Allah kepada umat Allah, dan orang-orang benar, atau orang-orang yang dikhususkan untuk tujuan Allah, ingin hidup untuk melihat zaman Mesias. Tetapi mereka tidak sempat melihatnya. Murid-murid berbahagia karena melihat janji Allah yang digenapi dalam Yesus dan mendengar serta memahami ajaran Yesus.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cerita tersebut.</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Para murid datang kepada Yesus untuk bertanya tentang perumpamaan. Yesus memberikan penjelasan kepada mereka, dengan mengutip Yesaya 6:9–10. </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Yesus </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memeragakan kisah dan adegan di dalamnya. </w:t>
      </w:r>
    </w:p>
    <w:p>
      <w:pPr/>
      <w:r>
        <w:rPr>
          <w:lang w:val="id_ID" w:bidi="id_ID"/>
        </w:rPr>
      </w:r>
      <w:r>
        <w:rPr>
          <w:lang w:val="id_ID" w:bidi="id_ID"/>
        </w:rPr>
        <w:t xml:space="preserve">Telusuri dari awal kisah ini, perhatikan apakah Yesus masih berada di dalam perahu atau apakah Yesus sudah keluar dari perahu. Di mana para murid berada dalam setiap adegan? Menurut Anda, bagaimana memerankan setiap adegan itu? </w:t>
      </w:r>
    </w:p>
    <w:p>
      <w:pPr/>
      <w:r>
        <w:rPr>
          <w:lang w:val="id_ID" w:bidi="id_ID"/>
        </w:rPr>
      </w:r>
      <w:r>
        <w:rPr>
          <w:lang w:val="id_ID" w:bidi="id_ID"/>
        </w:rPr>
        <w:t>Murid-murid Yesus datang kepada Yesus. Mereka meminta Yesus untuk menjelaskan mengapa Yesus menggunakan perumpamaan. Yesus berkata, “Kamu telah diberi kemampuan untuk mengetahui hal-hal yang tersembunyi tentang Allah. Orang lain belum diberi kemampuan untuk memahami." Yesus membuat perbedaan antara orang yang mengerti dan orang yang tidak mengerti.</w:t>
      </w:r>
    </w:p>
    <w:p>
      <w:pPr/>
      <w:r>
        <w:rPr>
          <w:lang w:val="id_ID" w:bidi="id_ID"/>
        </w:rPr>
      </w:r>
      <w:r>
        <w:rPr>
          <w:lang w:val="id_ID" w:bidi="id_ID"/>
        </w:rPr>
        <w:t>Berhentilah di sini dan bicarakan dalam kelompok tentang bagaimana Anda menunjukkan perbedaan antara berbagai kelompok orang ketika Anda menceritakan kisah-kisah tentang mereka.</w:t>
      </w:r>
    </w:p>
    <w:p>
      <w:pPr/>
      <w:r>
        <w:rPr>
          <w:lang w:val="id_ID" w:bidi="id_ID"/>
        </w:rPr>
      </w:r>
      <w:r>
        <w:rPr>
          <w:lang w:val="id_ID" w:bidi="id_ID"/>
        </w:rPr>
        <w:t>Dia mengutip Yesaya untuk menjelaskan mengapa Dia menceritakan perumpamaan — sehingga banyak orang yang tidak menyimak hal-hal rohani, tidak akan memahami-Nya.</w:t>
      </w:r>
    </w:p>
    <w:p>
      <w:pPr/>
      <w:r>
        <w:rPr>
          <w:lang w:val="id_ID" w:bidi="id_ID"/>
        </w:rPr>
      </w:r>
      <w:r>
        <w:rPr>
          <w:lang w:val="id_ID" w:bidi="id_ID"/>
        </w:rPr>
        <w:t>Minta kelompok tersebut memvisualisasikan diskusi ini. Di manakah para murid dan di manakah Yesus dalam adegan ini? Yesus berusaha menjelaskan tentang apa kepada mereka?</w:t>
      </w:r>
    </w:p>
    <w:p>
      <w:pPr/>
      <w:r>
        <w:rPr>
          <w:lang w:val="id_ID" w:bidi="id_ID"/>
        </w:rPr>
      </w:r>
      <w:r>
        <w:rPr>
          <w:lang w:val="id_ID" w:bidi="id_ID"/>
        </w:rPr>
        <w:t>Yesus memulai bagian ini dengan frasa, "Sesungguhnya Aku berkata kepadamu." Frasa ini menunjukkan bahwa Yesus akan mengatakan sesuatu yang sangat penting. Yesus menyebut para murid berbahagia karena mereka melihat dan mendengar Mesias yang telah membawa Kerajaan Surga ke bumi. Banyak nabi dan orang-orang kudus pada zaman dahulu berharap mereka dapat melihat dan mendengar hal-hal yang dilihat dan didengar para murid.</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1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Mintalah kelompok untuk memerankan kisah ini dua kali. Mereka harus memerankannya ke dalam bahasa sasaran terjemahan mereka. Pertama, mereka akan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Murid-murid datang kepada Yesus. Mereka bertanya kepada-Nya mengapa Yesus menggunakan perumpamaan untuk berbicara kepada orang banyak. Yesus menjawab, "Kepadamu diberi karunia untuk mengetahui rahasia Kerajaan Allah (Kerajaan Surga), tetapi kepada mereka tidak." Itulah sebabnya Aku memakai perumpamaan ketika berbicara kepada orang-orang yang berada di luar sehingga nubuat Yesaya digenapi. Nubuat itu berkata, 'Ketika mereka melihat apa yang Kulakukan, mereka tidak akan memahami apa pun. Ketika mereka mendengar apa yang Kukatakan, mereka tidak akan mengerti. Jika tidak demikian, mereka akan berpaling kepada-Ku dan diampuni.'"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mereka yang memerankan para murid dan kerumunan, "Menurut kalian, apa yang dimaksud Yesus di sini?" Anda mungkin mendengar hal-hal seperti, "Yesus menggunakan kisah-kisah ini supaya orang yang benar-benar ingin mengikuti-Nya dapat memahaminya, sementara orang yang tidak benar-benar ingin mengikuti-Nya tidak dapat mengerti atau tidak akan meluangkan waktu untuk mengerti, " atau "Ada orang yang termasuk orang dalam, dan ada orang yang termasuk orang luar." Jika ada anggota kelompok yang bingung mengenai apa yang dimaksud Yesus, Anda perlu meluangkan beberapa waktu untuk membahas apa yang sedang dilakukan Yesus dalam bagian kisah ini.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kemudian mengatakan kepada para murid, "Kalian diberkati karena Allah telah memberi kalian kemampuan untuk memahami. Kalian diberkati karena kalian melihat dan mendengar apa yang dahulu ingin dilihat dan didengar para nabi."</w:t>
      </w:r>
    </w:p>
    <w:p>
      <w:pPr/>
      <w:r>
        <w:rPr>
          <w:lang w:val="id_ID" w:bidi="id_ID"/>
        </w:rPr>
      </w:r>
      <w:r>
        <w:rPr>
          <w:lang w:val="id_ID" w:bidi="id_ID"/>
        </w:rPr>
        <w:t>Hentikan peragaannya. Tanyakan kepada orang yang memerankan murid-murid, "Bagaimana perasaan kalian mendengar bahwa kalian diberkati?" Anda mungkin mendengar hal-hal seperti: "Merasa terhormat," "istimewa", "dikhususkan" karena sudah diberi kemampuan yang tidak dimiliki semua orang.</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Para </w:t>
      </w:r>
      <w:r>
        <w:rPr>
          <w:b/>
          <w:lang w:val="id_ID" w:bidi="id_ID"/>
        </w:rPr>
        <w:t>murid</w:t>
      </w:r>
      <w:r>
        <w:rPr>
          <w:lang w:val="id_ID" w:bidi="id_ID"/>
        </w:rPr>
        <w:t xml:space="preserve"> datang kepada Yesus untuk bertanya mengapa Dia berbicara dalam </w:t>
      </w:r>
      <w:r>
        <w:rPr>
          <w:b/>
          <w:lang w:val="id_ID" w:bidi="id_ID"/>
        </w:rPr>
        <w:t>perumpamaan</w:t>
      </w:r>
      <w:r>
        <w:rPr>
          <w:lang w:val="id_ID" w:bidi="id_ID"/>
        </w:rPr>
        <w:t xml:space="preserve"> kepada orang banyak.</w:t>
      </w:r>
    </w:p>
    <w:p>
      <w:pPr/>
      <w:r>
        <w:rPr>
          <w:lang w:val="id_ID" w:bidi="id_ID"/>
        </w:rPr>
      </w:r>
      <w:r>
        <w:rPr>
          <w:b/>
          <w:lang w:val="id_ID" w:bidi="id_ID"/>
        </w:rPr>
        <w:t>Murid-murid</w:t>
      </w:r>
      <w:r>
        <w:rPr>
          <w:lang w:val="id_ID" w:bidi="id_ID"/>
        </w:rPr>
        <w:t xml:space="preserve"> adalah pengikut Yesus yang terdekat selama sebagian besar pelayanan publik-Nya. Mereka bepergian ke mana-mana bersama-Nya, belajar dari-Nya, dan kadang-kadang diutus oleh-Nya untuk memberitakan Kabar Baik tentang Kerajaan dan menyembuhkan orang sakit. Lihat Daftar Kata Utama untuk definisi </w:t>
      </w:r>
      <w:r>
        <w:rPr>
          <w:lang w:val="id_ID" w:bidi="id_ID"/>
        </w:rPr>
        <w:t>murid-murid</w:t>
      </w:r>
      <w:r>
        <w:rPr>
          <w:lang w:val="id_ID" w:bidi="id_ID"/>
        </w:rPr>
        <w:t>.</w:t>
      </w:r>
    </w:p>
    <w:p>
      <w:pPr/>
      <w:r>
        <w:rPr>
          <w:lang w:val="id_ID" w:bidi="id_ID"/>
        </w:rPr>
      </w:r>
      <w:r>
        <w:rPr>
          <w:b/>
          <w:lang w:val="id_ID" w:bidi="id_ID"/>
        </w:rPr>
        <w:t>Perumpamaan</w:t>
      </w:r>
      <w:r>
        <w:rPr>
          <w:lang w:val="id_ID" w:bidi="id_ID"/>
        </w:rPr>
        <w:t xml:space="preserve"> adalah kisah-kisah yang menggunakan situasi sehari-hari untuk menjelaskan makna yang lebih dalam. Lihat Daftar Kata Utama untuk definisi </w:t>
      </w:r>
      <w:r>
        <w:rPr>
          <w:lang w:val="id_ID" w:bidi="id_ID"/>
        </w:rPr>
        <w:t>perumpamaan</w:t>
      </w:r>
      <w:r>
        <w:rPr>
          <w:lang w:val="id_ID" w:bidi="id_ID"/>
        </w:rPr>
        <w:t xml:space="preserve">. </w:t>
      </w:r>
    </w:p>
    <w:p>
      <w:pPr/>
      <w:r>
        <w:rPr>
          <w:lang w:val="id_ID" w:bidi="id_ID"/>
        </w:rPr>
      </w:r>
      <w:r>
        <w:rPr>
          <w:lang w:val="id_ID" w:bidi="id_ID"/>
        </w:rPr>
        <w:t xml:space="preserve">Yesus mengatakan kepada para murid bahwa mereka telah diberi pemahaman tentang </w:t>
      </w:r>
      <w:r>
        <w:rPr>
          <w:b/>
          <w:lang w:val="id_ID" w:bidi="id_ID"/>
        </w:rPr>
        <w:t>rahasia</w:t>
      </w:r>
      <w:r>
        <w:rPr>
          <w:lang w:val="id_ID" w:bidi="id_ID"/>
        </w:rPr>
        <w:t xml:space="preserve"> </w:t>
      </w:r>
      <w:r>
        <w:rPr>
          <w:b/>
          <w:lang w:val="id_ID" w:bidi="id_ID"/>
        </w:rPr>
        <w:t>Kerajaan Surga</w:t>
      </w:r>
      <w:r>
        <w:rPr>
          <w:lang w:val="id_ID" w:bidi="id_ID"/>
        </w:rPr>
        <w:t xml:space="preserve">, tetapi tidak semua orang memilikinya. Dalam hal ini, rahasia itu adalah tentang </w:t>
      </w:r>
      <w:r>
        <w:rPr>
          <w:b/>
          <w:lang w:val="id_ID" w:bidi="id_ID"/>
        </w:rPr>
        <w:t>Kerajaan Allah</w:t>
      </w:r>
      <w:r>
        <w:rPr>
          <w:lang w:val="id_ID" w:bidi="id_ID"/>
        </w:rPr>
        <w:t xml:space="preserve"> atau surga. Karena kerajaan itu akan tampak sangat berbeda dari apa pun yang bisa dibayangkan atau diharapkan oleh siapa saja, rahasianya pasti sesuatu yang hanya bisa diberikan Allah. Anda tidak boleh menggunakan kata untuk rahasia yang memiliki makna negatif atau yang terkait dengan perbuatan jahat.</w:t>
      </w:r>
    </w:p>
    <w:p>
      <w:pPr/>
      <w:r>
        <w:rPr>
          <w:lang w:val="id_ID" w:bidi="id_ID"/>
        </w:rPr>
      </w:r>
      <w:r>
        <w:rPr>
          <w:lang w:val="id_ID" w:bidi="id_ID"/>
        </w:rPr>
        <w:t xml:space="preserve">Matius menggunakan istilah </w:t>
      </w:r>
      <w:r>
        <w:rPr>
          <w:b/>
          <w:lang w:val="id_ID" w:bidi="id_ID"/>
        </w:rPr>
        <w:t>Kerajaan Surga</w:t>
      </w:r>
      <w:r>
        <w:rPr>
          <w:lang w:val="id_ID" w:bidi="id_ID"/>
        </w:rPr>
        <w:t xml:space="preserve"> bukan </w:t>
      </w:r>
      <w:r>
        <w:rPr>
          <w:b/>
          <w:lang w:val="id_ID" w:bidi="id_ID"/>
        </w:rPr>
        <w:t>Kerajaan Allah</w:t>
      </w:r>
      <w:r>
        <w:rPr>
          <w:lang w:val="id_ID" w:bidi="id_ID"/>
        </w:rPr>
        <w:t xml:space="preserve"> sehingga ia tidak perlu mengucapkan nama Allah. Sebuah </w:t>
      </w:r>
      <w:r>
        <w:rPr>
          <w:lang w:val="id_ID" w:bidi="id_ID"/>
        </w:rPr>
        <w:t>kerajaan</w:t>
      </w:r>
      <w:r>
        <w:rPr>
          <w:lang w:val="id_ID" w:bidi="id_ID"/>
        </w:rPr>
        <w:t xml:space="preserve"> adalah tempat di mana seorang raja </w:t>
      </w:r>
      <w:r>
        <w:rPr>
          <w:lang w:val="id_ID" w:bidi="id_ID"/>
        </w:rPr>
        <w:t>memerintah</w:t>
      </w:r>
      <w:r>
        <w:rPr>
          <w:lang w:val="id_ID" w:bidi="id_ID"/>
        </w:rPr>
        <w:t xml:space="preserve"> sekelompok orang. Dalam Perjanjian Lama, Kerajaan Allah adalah umat-Nya, bangsa Israel. Namun, bangsa Israel selalu tidak mematuhi Allah. Sekarang Kerajaan Allah merujuk pada semua orang yang mengikuti-Nya, tetapi kita tahu bahwa semua orang masih tidak mematuhi Allah dan Kerajaan-Nya belum sempurna. Namun, Yesus juga datang untuk membawa sebagian dari Kerajaan Allah sekarang ini. Kerajaan Allah sekarang ini adalah orang-orang yang mengikuti Yesus sebagai raja, tolong menolong satu sama lain, dan menyebarkan kasih Yesus kepada orang lain. Kelak Allah akan mewujudkan kerajaan yang sempurna. Allah akan memerintah dengan sempurna atas umat-Nya, saat itu tidak ada lagi penderitaan atau kejahatan, dan semua orang akan menaati-Nya. Allah akan datang, menghakimi orang-orang jahat, dan dunia akan menjadi sempurna. </w:t>
      </w:r>
    </w:p>
    <w:p>
      <w:pPr/>
      <w:r>
        <w:rPr>
          <w:lang w:val="id_ID" w:bidi="id_ID"/>
        </w:rPr>
      </w:r>
      <w:r>
        <w:rPr>
          <w:lang w:val="id_ID" w:bidi="id_ID"/>
        </w:rPr>
        <w:t>Ketika Yesus berbicara tentang Kerajaan Allah, orang-orang tidak mengerti, sehingga hal itu terasa seperti sebuah rahasia bagi mereka. Mereka harus benar-benar mendengarkan Yesus untuk memahami apa yang dikatakan-Nya. Yesus menjelaskan rahasia Kerajaan Allah ini melalui perumpamaan-Nya.</w:t>
      </w:r>
    </w:p>
    <w:p>
      <w:pPr/>
      <w:r>
        <w:rPr>
          <w:lang w:val="id_ID" w:bidi="id_ID"/>
        </w:rPr>
      </w:r>
      <w:r>
        <w:rPr>
          <w:lang w:val="id_ID" w:bidi="id_ID"/>
        </w:rPr>
        <w:t xml:space="preserve">Kerajaan Allah dalam Perjanjian Baru merujuk pada waktu Allah datang untuk memerintah —pemerintahan dan otoritas-Nya yang penggenapannya dimulai dalam pelayanan Yesus di bumi serta atas orang-orang yang menerima dia. Kelak, Kerajaan yang sempurna akan datang. Kita mengalami Kerajaan Allah sekarang ini ketika kita mendengarkan Dia dan menaati-Nya dengan mengikuti Yesus. Lihat Daftar Kata Utama untuk definisi </w:t>
      </w:r>
      <w:r>
        <w:rPr>
          <w:lang w:val="id_ID" w:bidi="id_ID"/>
        </w:rPr>
        <w:t>Kerajaan Allah</w:t>
      </w:r>
      <w:r>
        <w:rPr>
          <w:lang w:val="id_ID" w:bidi="id_ID"/>
        </w:rPr>
        <w:t>.</w:t>
      </w:r>
    </w:p>
    <w:p>
      <w:pPr/>
      <w:r>
        <w:rPr>
          <w:lang w:val="id_ID" w:bidi="id_ID"/>
        </w:rPr>
      </w:r>
      <w:r>
        <w:rPr>
          <w:lang w:val="id_ID" w:bidi="id_ID"/>
        </w:rPr>
        <w:t xml:space="preserve">Yesus juga mengatakan bahwa Dia berbicara dalam perumpamaan untuk menggenapi </w:t>
      </w:r>
      <w:r>
        <w:rPr>
          <w:b/>
          <w:lang w:val="id_ID" w:bidi="id_ID"/>
        </w:rPr>
        <w:t>nubuat</w:t>
      </w:r>
      <w:r>
        <w:rPr>
          <w:lang w:val="id_ID" w:bidi="id_ID"/>
        </w:rPr>
        <w:t xml:space="preserve"> yang diucapkan oleh </w:t>
      </w:r>
      <w:r>
        <w:rPr>
          <w:b/>
          <w:lang w:val="id_ID" w:bidi="id_ID"/>
        </w:rPr>
        <w:t>nabi</w:t>
      </w:r>
      <w:r>
        <w:rPr>
          <w:lang w:val="id_ID" w:bidi="id_ID"/>
        </w:rPr>
        <w:t xml:space="preserve"> Yesaya.</w:t>
      </w:r>
    </w:p>
    <w:p>
      <w:pPr/>
      <w:r>
        <w:rPr>
          <w:lang w:val="id_ID" w:bidi="id_ID"/>
        </w:rPr>
      </w:r>
      <w:r>
        <w:rPr>
          <w:b/>
          <w:lang w:val="id_ID" w:bidi="id_ID"/>
        </w:rPr>
        <w:t>Nubuat</w:t>
      </w:r>
      <w:r>
        <w:rPr>
          <w:lang w:val="id_ID" w:bidi="id_ID"/>
        </w:rPr>
        <w:t xml:space="preserve"> adalah pesan tertulis atau lisan yang diilhamkan, tentang kehendak Allah bagi umat-Nya. </w:t>
      </w:r>
      <w:r>
        <w:rPr>
          <w:b/>
          <w:lang w:val="id_ID" w:bidi="id_ID"/>
        </w:rPr>
        <w:t>Nabi</w:t>
      </w:r>
      <w:r>
        <w:rPr>
          <w:lang w:val="id_ID" w:bidi="id_ID"/>
        </w:rPr>
        <w:t xml:space="preserve"> adalah orang yang menerima pesan dari Allah dan menyampaikannya kepada umat Allah. Lihat Daftar Kata Utama untuk definisi </w:t>
      </w:r>
      <w:r>
        <w:rPr>
          <w:lang w:val="id_ID" w:bidi="id_ID"/>
        </w:rPr>
        <w:t>nabi</w:t>
      </w:r>
      <w:r>
        <w:rPr>
          <w:lang w:val="id_ID" w:bidi="id_ID"/>
        </w:rPr>
        <w:t xml:space="preserve"> dan </w:t>
      </w:r>
      <w:r>
        <w:rPr>
          <w:lang w:val="id_ID" w:bidi="id_ID"/>
        </w:rPr>
        <w:t>nubuat</w:t>
      </w:r>
      <w:r>
        <w:rPr>
          <w:lang w:val="id_ID" w:bidi="id_ID"/>
        </w:rPr>
        <w:t>.</w:t>
      </w:r>
    </w:p>
    <w:p>
      <w:pPr/>
      <w:r>
        <w:rPr>
          <w:lang w:val="id_ID" w:bidi="id_ID"/>
        </w:rPr>
      </w:r>
      <w:r>
        <w:rPr>
          <w:lang w:val="id_ID" w:bidi="id_ID"/>
        </w:rPr>
        <w:t xml:space="preserve">Yesus mengutip Yesaya tentang orang-orang yang memiliki mata dan telinga tetapi tidak benar-benar melihat atau mendengar kebenaran. Ini artinya, mereka tidak memahami apa yang dikatakan kepada mereka. Nabi juga mengatakan bahwa hati orang-orang telah menjadi tumpul, jika tidak, tentu mereka akan memahami kebenaran dan berbalik kepada Allah. Memiliki hati yang tumpul berarti seseorang yang tidak mau berusaha untuk memahami kebenaran. </w:t>
      </w:r>
    </w:p>
    <w:p>
      <w:pPr/>
      <w:r>
        <w:rPr>
          <w:lang w:val="id_ID" w:bidi="id_ID"/>
        </w:rPr>
      </w:r>
      <w:r>
        <w:rPr>
          <w:lang w:val="id_ID" w:bidi="id_ID"/>
        </w:rPr>
        <w:t xml:space="preserve"> Yesus mengatakan kepada para murid bahwa mereka </w:t>
      </w:r>
      <w:r>
        <w:rPr>
          <w:b/>
          <w:lang w:val="id_ID" w:bidi="id_ID"/>
        </w:rPr>
        <w:t>berbahagia</w:t>
      </w:r>
      <w:r>
        <w:rPr>
          <w:lang w:val="id_ID" w:bidi="id_ID"/>
        </w:rPr>
        <w:t xml:space="preserve"> karena melihat dan mendengar hal-hal yang ingin dilihat dan </w:t>
      </w:r>
      <w:r>
        <w:rPr>
          <w:b/>
          <w:lang w:val="id_ID" w:bidi="id_ID"/>
        </w:rPr>
        <w:t>didengar</w:t>
      </w:r>
      <w:r>
        <w:rPr>
          <w:lang w:val="id_ID" w:bidi="id_ID"/>
        </w:rPr>
        <w:t xml:space="preserve"> oleh para nabi dan orang-orang benar. Allah memberkati manusia ketika Dia memberikan perkenanan kepada mereka. Lihat Daftar Kata Utama untuk definisi kata</w:t>
      </w:r>
      <w:r>
        <w:rPr>
          <w:lang w:val="id_ID" w:bidi="id_ID"/>
        </w:rPr>
        <w:t>memberkati</w:t>
      </w:r>
      <w:r>
        <w:rPr>
          <w:lang w:val="id_ID" w:bidi="id_ID"/>
        </w:rPr>
        <w:t xml:space="preserve">. Orang benar adalah mereka yang diterima oleh Allah. Lihat Daftar Kata Utama untuk definisi </w:t>
      </w:r>
      <w:r>
        <w:rPr>
          <w:lang w:val="id_ID" w:bidi="id_ID"/>
        </w:rPr>
        <w:t>kebenaran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13:18–23</w:t>
      </w:r>
      <w:r>
        <w:rPr>
          <w:lang w:val="id_ID" w:bidi="id_ID"/>
        </w:rPr>
      </w:r>
    </w:p>
    <w:p>
      <w:pPr>
        <w:pStyle w:val="Heading3"/>
      </w:pPr>
      <w:r>
        <w:rPr>
          <w:lang w:val="id_ID" w:bidi="id_ID"/>
        </w:rPr>
        <w:t>Dengar dan Renungkan</w:t>
      </w:r>
    </w:p>
    <w:p>
      <w:pPr/>
      <w:r>
        <w:rPr>
          <w:lang w:val="id_ID" w:bidi="id_ID"/>
        </w:rPr>
      </w:r>
      <w:r>
        <w:rPr>
          <w:lang w:val="id_ID" w:bidi="id_ID"/>
        </w:rPr>
        <w:t>Dengarkan Matius 13:18–23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menjelaskan perumpamaan itu kepada murid-murid-Nya. Beberapa versi menerjemahkan ayat ini dengan kalimat seolah-olah Yesus akan menceritakan perumpamaan itu lagi ketika Dia berkata, "Dengarkan perumpamaan tentang penabur." Tetapi pemahaman yang lebih baik adalah bahwa Yesus ingin para murid mendengar penjelasan dari perumpamaan itu. Penafsiran dasar dari perumpamaan itu adalah bahwa benih melambangkan firman dari Allah, penabur melambangkan pemberitaan firman kepada orang-orang, dan jenis-jenis tanah yang berbeda melambangkan berbagai cara atau atau berbagai jenis orang yang berbeda yang mendengar firman tersebut. </w:t>
      </w:r>
    </w:p>
    <w:p>
      <w:pPr/>
      <w:r>
        <w:rPr>
          <w:lang w:val="id_ID" w:bidi="id_ID"/>
        </w:rPr>
      </w:r>
      <w:r>
        <w:rPr>
          <w:lang w:val="id_ID" w:bidi="id_ID"/>
        </w:rPr>
        <w:t xml:space="preserve">Yesus menjelaskan bahwa benih yang jatuh di pinggir jalan yang keras adalah firman yang tidak dimengerti oleh penerimanya. Si jahat kemudian datang dan mengambil benih itu. Si jahat adalah Iblis atau setan-setan pengikutnya. Frasa "apa yang telah ditabur dalam hatinya" berarti firman tentang Allah yang ia telah dengar. Kemudian Yesus menjelaskan bahwa tanah berbatu melambangkan orang-orang yang segera menerima firman dengan sukacita, tetapi hanya untuk sementara waktu karena mereka tidak benar-benar mengikuti firman itu. Pada saat penganiayaan atau masalah terjadi karena firman tersebut, mereka berhenti mengikuti Allah. Penganiayaan adalah ketika orang-orang menyakiti umat Allah atau menyebabkan mereka menderita. Ini adalah satu-satunya ayat dalam Matius di mana kata penganiayaan muncul. Tanah ini mengawali dengan baik tetapi pada akhirnya tidak "terbukti berbuah." Ini berarti bahwa seiring waktu, tidak ada hal berguna yang dihasilkan dari benih ini. </w:t>
      </w:r>
    </w:p>
    <w:p>
      <w:pPr/>
      <w:r>
        <w:rPr>
          <w:lang w:val="id_ID" w:bidi="id_ID"/>
        </w:rPr>
      </w:r>
      <w:r>
        <w:rPr>
          <w:lang w:val="id_ID" w:bidi="id_ID"/>
        </w:rPr>
        <w:t xml:space="preserve">Berhenti dan diskusikan dengan tim Anda. Dalam budaya Anda, penganiayaan atau kesukaran apa saja yang dihadapi orang-orang karena firman Allah? Ceritakan kisah tentang seseorang yang Anda kenal yang menghadapi penganiayaan. </w:t>
      </w:r>
    </w:p>
    <w:p>
      <w:pPr/>
      <w:r>
        <w:rPr>
          <w:lang w:val="id_ID" w:bidi="id_ID"/>
        </w:rPr>
      </w:r>
      <w:r>
        <w:rPr>
          <w:lang w:val="id_ID" w:bidi="id_ID"/>
        </w:rPr>
        <w:t xml:space="preserve">Kemudian Yesus menjelaskan bahwa benih yang jatuh di antara semak berduri melambangkan orang-orang yang mendengar firman tetapi sangat terbebani oleh kekhawatiran dan kekayaan, sehingga firman tidak tinggal dalam hati mereka. </w:t>
      </w:r>
    </w:p>
    <w:p>
      <w:pPr/>
      <w:r>
        <w:rPr>
          <w:lang w:val="id_ID" w:bidi="id_ID"/>
        </w:rPr>
      </w:r>
      <w:r>
        <w:rPr>
          <w:lang w:val="id_ID" w:bidi="id_ID"/>
        </w:rPr>
        <w:t>Berhenti dan diskusikan dengan tim Anda. Dalam kebudayaan Anda, bagaimana cara menggambarkan kekayaan? Situasi-situasi apakah yang menyebabkan orang-orang khawatir dalam budaya Anda?</w:t>
      </w:r>
    </w:p>
    <w:p>
      <w:pPr/>
      <w:r>
        <w:rPr>
          <w:lang w:val="id_ID" w:bidi="id_ID"/>
        </w:rPr>
      </w:r>
      <w:r>
        <w:rPr>
          <w:lang w:val="id_ID" w:bidi="id_ID"/>
        </w:rPr>
        <w:t xml:space="preserve">Kemudian Yesus menjelaskan bahwa tanah yang baik adalah orang-orang yang mendengar firman, memahaminya, sehingga kehidupan mereka seperti tanaman yang menghasilkan panenan. </w:t>
      </w:r>
    </w:p>
    <w:p>
      <w:pPr/>
      <w:r>
        <w:rPr>
          <w:lang w:val="id_ID" w:bidi="id_ID"/>
        </w:rPr>
      </w:r>
      <w:r>
        <w:rPr>
          <w:lang w:val="id_ID" w:bidi="id_ID"/>
        </w:rPr>
        <w:t xml:space="preserve">Berhenti dan lihatlah foto-foto </w:t>
      </w:r>
      <w:r>
        <w:rPr>
          <w:lang w:val="id_ID" w:bidi="id_ID"/>
        </w:rPr>
        <w:t>petani yang menaburkan benih</w:t>
      </w:r>
      <w:r>
        <w:rPr>
          <w:lang w:val="id_ID" w:bidi="id_ID"/>
        </w:rPr>
        <w:t xml:space="preserve">, </w:t>
      </w:r>
      <w:r>
        <w:rPr>
          <w:lang w:val="id_ID" w:bidi="id_ID"/>
        </w:rPr>
        <w:t>berbagai jenis tanah</w:t>
      </w:r>
      <w:r>
        <w:rPr>
          <w:lang w:val="id_ID" w:bidi="id_ID"/>
        </w:rPr>
        <w:t xml:space="preserve">, serta foto </w:t>
      </w:r>
      <w:r>
        <w:rPr>
          <w:lang w:val="id_ID" w:bidi="id_ID"/>
        </w:rPr>
        <w:t>tanaman yang siap untuk dituai</w:t>
      </w:r>
      <w:r>
        <w:rPr>
          <w:lang w:val="id_ID" w:bidi="id_ID"/>
        </w:rPr>
        <w:t xml:space="preserve">. </w:t>
      </w:r>
    </w:p>
    <w:p>
      <w:pPr/>
      <w:r>
        <w:rPr>
          <w:lang w:val="id_ID" w:bidi="id_ID"/>
        </w:rPr>
      </w:r>
      <w:r>
        <w:rPr>
          <w:lang w:val="id_ID" w:bidi="id_ID"/>
        </w:rPr>
        <w:t>Penting untuk dicatat bahwa ada banyak penafsiran yang berbeda tentang makna benih setelah ditaburkan. Beberapa ahli meyakini benih itu tetap melambangkan pesan Allah, dan tanah melambangkan empat macam cara yang berbeda dari para pendengar dalam menanggapi pesan Allah. Para pakar lainnya yakin bahwa tanah melambangkan berbagai jenis orang.</w:t>
      </w:r>
    </w:p>
    <w:p>
      <w:pPr/>
      <w:r>
        <w:rPr>
          <w:lang w:val="id_ID" w:bidi="id_ID"/>
        </w:rPr>
      </w:r>
      <w:r>
        <w:rPr>
          <w:lang w:val="id_ID" w:bidi="id_ID"/>
        </w:rPr>
        <w:t xml:space="preserve">Dalam perumpamaan, Yesus berbicara tentang cara petani menabur benih itu. Namun, dalam penjelasan Yesus tentang perumpamaan itu, lebih banyak tentang benih dan apa yang terjadi padanya. Maka judul yang lebih sesuai mungkin adalah "Perumpamaan tentang keempat jenis tanah" atau "Perumpamaan tentang benih". </w:t>
      </w:r>
    </w:p>
    <w:p>
      <w:pPr/>
      <w:r>
        <w:rPr>
          <w:lang w:val="id_ID" w:bidi="id_ID"/>
        </w:rPr>
      </w:r>
      <w:r>
        <w:rPr>
          <w:lang w:val="id_ID" w:bidi="id_ID"/>
        </w:rPr>
        <w:t>Penafsiran Yesus tentang perumpamaan ini hanya menggambarkan simbolisme di dalamnya, tetapi bukan penjelasan secara tepat tentang siapa penaburnya, mengapa tanahnya berbeda, atau panennya seperti apa. Yesus tidak menjelaskan apakah Dia berbicara tentang orang-orang Kristen yang harus bertumbuh secara rohani, atau tentang orang-orang non-Kristen yang mendengar dan menerima Firman Allah. Perumpamaan sering memiliki makna yang lebih luas daripada hanya satu situasi tertentu atau periode waktu. Jangan memberikan makna atau penjelasan pada perumpamaan yang tidak diberikan dalam Kitab Suci.</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Yesus menjelaskan bahwa petani yang menabur benih adalah seperti seseorang yang membagikan pesan Allah kepada orang banyak. Benih itu melambangkan firman Allah, dan berbagai jenis tanah melambangkan berbagai cara orang menanggapi firman tersebut.</w:t>
      </w:r>
    </w:p>
    <w:p>
      <w:pPr/>
      <w:r>
        <w:rPr>
          <w:lang w:val="id_ID" w:bidi="id_ID"/>
        </w:rPr>
      </w:r>
      <w:r>
        <w:rPr>
          <w:lang w:val="id_ID" w:bidi="id_ID"/>
        </w:rPr>
        <w:t>Benih yang jatuh di jalan yang keras mewakili orang-orang yang mendengar firman Allah, tetapi sebelum mereka bahkan dapat memahaminya, Iblis mengambilnya.</w:t>
      </w:r>
    </w:p>
    <w:p>
      <w:pPr/>
      <w:r>
        <w:rPr>
          <w:lang w:val="id_ID" w:bidi="id_ID"/>
        </w:rPr>
      </w:r>
      <w:r>
        <w:rPr>
          <w:lang w:val="id_ID" w:bidi="id_ID"/>
        </w:rPr>
        <w:t>Benih yang jatuh di tanah berbatu ibarat banyak orang yang cepat menerima firman Allah, tetapi iman mereka tidak berakar. Saat kesulitan tiba, mereka meninggalkan Allah.</w:t>
      </w:r>
    </w:p>
    <w:p>
      <w:pPr/>
      <w:r>
        <w:rPr>
          <w:lang w:val="id_ID" w:bidi="id_ID"/>
        </w:rPr>
      </w:r>
      <w:r>
        <w:rPr>
          <w:lang w:val="id_ID" w:bidi="id_ID"/>
        </w:rPr>
        <w:t>Benih yang tumbuh bersama dengan rumput liar itu seperti banyak orang yang menerima firman Allah, tetapi mulai mengkhawatirkan kehidupan atau mencari hal-hal lain. Mereka mulai mengejar uang. Mereka tidak menghasilkan panen.</w:t>
      </w:r>
    </w:p>
    <w:p>
      <w:pPr/>
      <w:r>
        <w:rPr>
          <w:lang w:val="id_ID" w:bidi="id_ID"/>
        </w:rPr>
      </w:r>
      <w:r>
        <w:rPr>
          <w:lang w:val="id_ID" w:bidi="id_ID"/>
        </w:rPr>
        <w:t>Tetapi benih yang jatuh di tanah yang baik adalah seperti orang-orang yang menerima firman Allah dan berakar. Mereka adalah orang-orang yang berfokus pada firman Allah dan melakukannya. Inilah orang-orang yang menghasilkan panen sebanyak 30, 60, atau 100 kali lipat.</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Tokoh-tokoh dalam penjelasan tentang perumpamaan ini meliputi:</w:t>
      </w:r>
    </w:p>
    <w:p>
      <w:pPr>
        <w:pStyle w:val="ListBullet"/>
        <w:spacing w:line="240" w:lineRule="auto"/>
        <w:ind w:left="720"/>
      </w:pPr>
      <w:r>
        <w:rPr>
          <w:lang w:val="id_ID" w:bidi="id_ID"/>
        </w:rPr>
      </w:r>
      <w:r>
        <w:rPr>
          <w:lang w:val="id_ID" w:bidi="id_ID"/>
        </w:rPr>
        <w:t xml:space="preserve">Orang yang mewakili jalan </w:t>
      </w:r>
    </w:p>
    <w:p>
      <w:pPr>
        <w:pStyle w:val="ListBullet"/>
        <w:spacing w:line="240" w:lineRule="auto"/>
        <w:ind w:left="720"/>
      </w:pPr>
      <w:r>
        <w:rPr>
          <w:lang w:val="id_ID" w:bidi="id_ID"/>
        </w:rPr>
      </w:r>
      <w:r>
        <w:rPr>
          <w:lang w:val="id_ID" w:bidi="id_ID"/>
        </w:rPr>
        <w:t>Orang yang mewakili area yang berbatu-batu</w:t>
      </w:r>
    </w:p>
    <w:p>
      <w:pPr>
        <w:pStyle w:val="ListBullet"/>
        <w:spacing w:line="240" w:lineRule="auto"/>
        <w:ind w:left="720"/>
      </w:pPr>
      <w:r>
        <w:rPr>
          <w:lang w:val="id_ID" w:bidi="id_ID"/>
        </w:rPr>
      </w:r>
      <w:r>
        <w:rPr>
          <w:lang w:val="id_ID" w:bidi="id_ID"/>
        </w:rPr>
        <w:t xml:space="preserve">Orang yang mewakili area yang bersemak duri </w:t>
      </w:r>
    </w:p>
    <w:p>
      <w:pPr>
        <w:pStyle w:val="ListBullet"/>
        <w:spacing w:line="240" w:lineRule="auto"/>
        <w:ind w:left="720"/>
      </w:pPr>
      <w:r>
        <w:rPr>
          <w:lang w:val="id_ID" w:bidi="id_ID"/>
        </w:rPr>
      </w:r>
      <w:r>
        <w:rPr>
          <w:lang w:val="id_ID" w:bidi="id_ID"/>
        </w:rPr>
        <w:t xml:space="preserve">Orang yang mewakili area dengan tanah yang subur </w:t>
      </w:r>
    </w:p>
    <w:p>
      <w:pPr>
        <w:pStyle w:val="ListBullet"/>
        <w:spacing w:line="240" w:lineRule="auto"/>
        <w:ind w:left="720"/>
      </w:pPr>
      <w:r>
        <w:rPr>
          <w:lang w:val="id_ID" w:bidi="id_ID"/>
        </w:rPr>
      </w:r>
      <w:r>
        <w:rPr>
          <w:lang w:val="id_ID" w:bidi="id_ID"/>
        </w:rPr>
        <w:t>Iblis</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Mintalah kelompok Anda mencari benih dan bicarakan tentang bagaimana benih itu mengibaratkan firman Allah. Mintalah kelompok Anda pergi ke luar dan melihat berbagai jenis tanah di sekitar. Apa yang terjadi ketika benih jatuh di tanah yang buruk? Di mana benih ini tumbuh paling baik? Jika ada waktu, mintalah kelompok Anda bercakap-cakap dengan seorang petani setempat untuk membicarakan pertanyaan-pertanyaan ini. Tanyakan kepada petani apakah ia dapat menjelaskan bagaimana benih itu tumbuh setelah ditanam.</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1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r>
        <w:rPr>
          <w:lang w:val="id_ID" w:bidi="id_ID"/>
        </w:rPr>
      </w:r>
      <w:r>
        <w:rPr>
          <w:lang w:val="id_ID" w:bidi="id_ID"/>
        </w:rPr>
        <w:t>Tokoh-tokoh dalam penjelasan tentang perumpamaan ini meliputi:</w:t>
      </w:r>
    </w:p>
    <w:p>
      <w:pPr>
        <w:pStyle w:val="ListBullet"/>
        <w:spacing w:line="240" w:lineRule="auto"/>
        <w:ind w:left="720"/>
      </w:pPr>
      <w:r>
        <w:rPr>
          <w:lang w:val="id_ID" w:bidi="id_ID"/>
        </w:rPr>
      </w:r>
      <w:r>
        <w:rPr>
          <w:lang w:val="id_ID" w:bidi="id_ID"/>
        </w:rPr>
        <w:t xml:space="preserve">Orang yang mewakili jalan </w:t>
      </w:r>
    </w:p>
    <w:p>
      <w:pPr>
        <w:pStyle w:val="ListBullet"/>
        <w:spacing w:line="240" w:lineRule="auto"/>
        <w:ind w:left="720"/>
      </w:pPr>
      <w:r>
        <w:rPr>
          <w:lang w:val="id_ID" w:bidi="id_ID"/>
        </w:rPr>
      </w:r>
      <w:r>
        <w:rPr>
          <w:lang w:val="id_ID" w:bidi="id_ID"/>
        </w:rPr>
        <w:t>Orang yang mewakili area yang berbatu-batu</w:t>
      </w:r>
    </w:p>
    <w:p>
      <w:pPr>
        <w:pStyle w:val="ListBullet"/>
        <w:spacing w:line="240" w:lineRule="auto"/>
        <w:ind w:left="720"/>
      </w:pPr>
      <w:r>
        <w:rPr>
          <w:lang w:val="id_ID" w:bidi="id_ID"/>
        </w:rPr>
      </w:r>
      <w:r>
        <w:rPr>
          <w:lang w:val="id_ID" w:bidi="id_ID"/>
        </w:rPr>
        <w:t xml:space="preserve">Orang yang mewakili area yang bersemak duri </w:t>
      </w:r>
    </w:p>
    <w:p>
      <w:pPr>
        <w:pStyle w:val="ListBullet"/>
        <w:spacing w:line="240" w:lineRule="auto"/>
        <w:ind w:left="720"/>
      </w:pPr>
      <w:r>
        <w:rPr>
          <w:lang w:val="id_ID" w:bidi="id_ID"/>
        </w:rPr>
      </w:r>
      <w:r>
        <w:rPr>
          <w:lang w:val="id_ID" w:bidi="id_ID"/>
        </w:rPr>
        <w:t xml:space="preserve">Orang yang mewakili area dengan tanah yang subur </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Mungkin juga orang lain lagi untuk menceritakan pesan</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menjelaskan bahwa petani dalam kisah itu melambangkan seseorang yang membawa pesan Allah (atau Firman) kepada banyak orang, dan benih itu melambangkan pesan Allah. Ketika benih jatuh di jalan setapak yang keras dan burung-burung memakannya, ini adalah orang-orang yang mendengar pesan Allah tetapi Iblis datang serta mengambilnya. Benih yang jatuh di tanah tipis dengan batuan di bawahnya, yang tanamannya terkena panas terik matahari, melambangkan orang-orang yang menerima pesan itu, tetapi tidak berakar dalam iman. Mereka tidak bertahan lama ketika dianiaya.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kelompok: Bisakah Anda memikirkan orang-orang yang mungkin pernah berada di jalan setapak yang keras itu? Bisakah Anda memikirkan orang-orang yang mungkin pernah berada di tanah yang tipis? Jelaskan seperti apa mereka.</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Benih yang jatuh di antara semak duri melambangkan orang-orang yang mendengar pesan Allah, tetapi terhimpit oleh kekhawatiran hidup, keinginan akan banyak hal, dan daya tarik kekayaan. Benih itu tidak menghasilkan panen.</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orang yang memerankan benih-benih ini, "Bagaimana perasaan Anda? Apakah yang mencekik kehidupan atau panen Anda?" Tanyakan kepada orang yang memerankan Yesus, bagaimana perasaan-Nya ketika tanah tidak menghasilkan apapun.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Benih yang jatuh di tanah yang baik melambangkan orang-orang yang mendengar dan menerima firman Allah. Mereka menghasilkan panen 30, 60, bahkan 100 kali lipat dari yang telah ditanam itu. Tanyakan kepada kelompok, "Apa yang dilakukan oleh orang-orang yang seperti tanah yang baik? Apakah Anda mengenal orang-orang yang seperti tanah yang baik?"</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menjelaskan perumpamaan tentang penabur yang menaburkan benih di empat tanah yang berbeda. </w:t>
      </w:r>
      <w:r>
        <w:rPr>
          <w:b/>
          <w:lang w:val="id_ID" w:bidi="id_ID"/>
        </w:rPr>
        <w:t>Perumpamaan</w:t>
      </w:r>
      <w:r>
        <w:rPr>
          <w:lang w:val="id_ID" w:bidi="id_ID"/>
        </w:rPr>
        <w:t xml:space="preserve"> adalah cerita khusus yang diberikan Yesus. Perumpamaan diceritakan menggunakan perkara sehari-hari untuk menggambarkan sesuatu yang lebih dalam tentang Allah. Perumpamaan sering kali sulit dipahami, kecuali orang-orang sungguh-sungguh berusaha untuk mendengarkan. Lihat Daftar Kata Utama untuk definisi </w:t>
      </w:r>
      <w:r>
        <w:rPr>
          <w:lang w:val="id_ID" w:bidi="id_ID"/>
        </w:rPr>
        <w:t>perumpamaan</w:t>
      </w:r>
      <w:r>
        <w:rPr>
          <w:lang w:val="id_ID" w:bidi="id_ID"/>
        </w:rPr>
        <w:t xml:space="preserve">. </w:t>
      </w:r>
    </w:p>
    <w:p>
      <w:pPr/>
      <w:r>
        <w:rPr>
          <w:lang w:val="id_ID" w:bidi="id_ID"/>
        </w:rPr>
      </w:r>
      <w:r>
        <w:rPr>
          <w:lang w:val="id_ID" w:bidi="id_ID"/>
        </w:rPr>
        <w:t xml:space="preserve">Tanah yang keras tempat benih itu jatuh mewakili orang-orang yang tidak memahami pesan Allah. Kata </w:t>
      </w:r>
      <w:r>
        <w:rPr>
          <w:b/>
          <w:lang w:val="id_ID" w:bidi="id_ID"/>
        </w:rPr>
        <w:t>benih</w:t>
      </w:r>
      <w:r>
        <w:rPr>
          <w:lang w:val="id_ID" w:bidi="id_ID"/>
        </w:rPr>
        <w:t xml:space="preserve"> dalam bahasa aslinya berbentuk tunggal, tetapi itu berarti banyak benih dari satu jenis tanaman yang sama. Lihat Daftar Kata Utama untuk definisi </w:t>
      </w:r>
      <w:r>
        <w:rPr>
          <w:lang w:val="id_ID" w:bidi="id_ID"/>
        </w:rPr>
        <w:t>benih</w:t>
      </w:r>
      <w:r>
        <w:rPr>
          <w:lang w:val="id_ID" w:bidi="id_ID"/>
        </w:rPr>
        <w:t xml:space="preserve">. </w:t>
      </w:r>
    </w:p>
    <w:p>
      <w:pPr/>
      <w:r>
        <w:rPr>
          <w:lang w:val="id_ID" w:bidi="id_ID"/>
        </w:rPr>
      </w:r>
      <w:r>
        <w:rPr>
          <w:lang w:val="id_ID" w:bidi="id_ID"/>
        </w:rPr>
      </w:r>
      <w:r>
        <w:rPr>
          <w:b/>
          <w:lang w:val="id_ID" w:bidi="id_ID"/>
        </w:rPr>
        <w:t>Firman</w:t>
      </w:r>
      <w:r>
        <w:rPr>
          <w:lang w:val="id_ID" w:bidi="id_ID"/>
        </w:rPr>
        <w:t xml:space="preserve"> atau </w:t>
      </w:r>
      <w:r>
        <w:rPr>
          <w:b/>
          <w:lang w:val="id_ID" w:bidi="id_ID"/>
        </w:rPr>
        <w:t>pesan Kerajaan</w:t>
      </w:r>
      <w:r>
        <w:rPr>
          <w:lang w:val="id_ID" w:bidi="id_ID"/>
        </w:rPr>
        <w:t xml:space="preserve"> merujuk pada pengajaran tentang Kerajaan Allah dan bagaimana kita dapat menjadi bagian darinya ketika kita mengikuti Yesus. Lihat Daftar Kata Utama untuk definisi </w:t>
      </w:r>
      <w:r>
        <w:rPr>
          <w:lang w:val="id_ID" w:bidi="id_ID"/>
        </w:rPr>
        <w:t>Kerajaan Allah</w:t>
      </w:r>
      <w:r>
        <w:rPr>
          <w:lang w:val="id_ID" w:bidi="id_ID"/>
        </w:rPr>
        <w:t>.</w:t>
      </w:r>
    </w:p>
    <w:p>
      <w:pPr/>
      <w:r>
        <w:rPr>
          <w:lang w:val="id_ID" w:bidi="id_ID"/>
        </w:rPr>
      </w:r>
      <w:r>
        <w:rPr>
          <w:lang w:val="id_ID" w:bidi="id_ID"/>
        </w:rPr>
        <w:t xml:space="preserve">Mereka yang tidak memahami pesan itu sama seperti benih yang segera dimakan oleh si jahat. </w:t>
      </w:r>
      <w:r>
        <w:rPr>
          <w:b/>
          <w:lang w:val="id_ID" w:bidi="id_ID"/>
        </w:rPr>
        <w:t>Si jahat</w:t>
      </w:r>
      <w:r>
        <w:rPr>
          <w:lang w:val="id_ID" w:bidi="id_ID"/>
        </w:rPr>
        <w:t xml:space="preserve"> merujuk kepada </w:t>
      </w:r>
      <w:r>
        <w:rPr>
          <w:lang w:val="id_ID" w:bidi="id_ID"/>
        </w:rPr>
        <w:t>Iblis</w:t>
      </w:r>
      <w:r>
        <w:rPr>
          <w:lang w:val="id_ID" w:bidi="id_ID"/>
        </w:rPr>
        <w:t xml:space="preserve"> atau </w:t>
      </w:r>
      <w:r>
        <w:rPr>
          <w:lang w:val="id_ID" w:bidi="id_ID"/>
        </w:rPr>
        <w:t>setan-setan pengikutnya</w:t>
      </w:r>
      <w:r>
        <w:rPr>
          <w:lang w:val="id_ID" w:bidi="id_ID"/>
        </w:rPr>
        <w:t>. Gunakan terjemahan yang sama untuk si jahat seperti yang telah Anda gunakan dalam perikop-perikop Matius sebelumnya.</w:t>
      </w:r>
    </w:p>
    <w:p>
      <w:pPr/>
      <w:r>
        <w:rPr>
          <w:lang w:val="id_ID" w:bidi="id_ID"/>
        </w:rPr>
      </w:r>
      <w:r>
        <w:rPr>
          <w:lang w:val="id_ID" w:bidi="id_ID"/>
        </w:rPr>
        <w:t xml:space="preserve">Benih yang jatuh di tanah berbatu-batu adalah mereka yang menerimanya, tetapi kemudian berpaling dari Allah ketika masalah atau penganiayaan datang karena Firman Allah. </w:t>
      </w:r>
      <w:r>
        <w:rPr>
          <w:b/>
          <w:lang w:val="id_ID" w:bidi="id_ID"/>
        </w:rPr>
        <w:t>Penganiayaan</w:t>
      </w:r>
      <w:r>
        <w:rPr>
          <w:lang w:val="id_ID" w:bidi="id_ID"/>
        </w:rPr>
        <w:t xml:space="preserve"> adalah ketika orang lain menyakiti umat Allah atau membuat mereka menderita karena mereka mengikuti Allah dan Yesus. Penganiayaan dalam konteks ini adalah karena orang-orang mendengar pesan itu dan menerimanya. Penganiayaan dapat datang dalam berbagai bentuk karena segala jenis kepercayaan keagamaan atau kepercayaan yang berbeda. Lihat Daftar Kata Utama untuk definisi </w:t>
      </w:r>
      <w:r>
        <w:rPr>
          <w:lang w:val="id_ID" w:bidi="id_ID"/>
        </w:rPr>
        <w:t>penganiayaan</w:t>
      </w:r>
      <w:r>
        <w:rPr>
          <w:lang w:val="id_ID" w:bidi="id_ID"/>
        </w:rPr>
        <w:t xml:space="preserve">. </w:t>
      </w:r>
    </w:p>
    <w:p>
      <w:pPr/>
      <w:r>
        <w:rPr>
          <w:lang w:val="id_ID" w:bidi="id_ID"/>
        </w:rPr>
      </w:r>
      <w:r>
        <w:rPr>
          <w:b/>
          <w:lang w:val="id_ID" w:bidi="id_ID"/>
        </w:rPr>
        <w:t>Firman Allah</w:t>
      </w:r>
      <w:r>
        <w:rPr>
          <w:lang w:val="id_ID" w:bidi="id_ID"/>
        </w:rPr>
        <w:t xml:space="preserve"> adalah perkataan dan pengajaran tentang Yesus dan Kabar Baik tentang Kerajaan Allah yang telah datang ke dunia. </w:t>
      </w:r>
    </w:p>
    <w:p>
      <w:pPr/>
      <w:r>
        <w:rPr>
          <w:lang w:val="id_ID" w:bidi="id_ID"/>
        </w:rPr>
      </w:r>
      <w:r>
        <w:rPr>
          <w:lang w:val="id_ID" w:bidi="id_ID"/>
        </w:rPr>
        <w:t xml:space="preserve">Konsep tentang "orang-orang </w:t>
      </w:r>
      <w:r>
        <w:rPr>
          <w:b/>
          <w:lang w:val="id_ID" w:bidi="id_ID"/>
        </w:rPr>
        <w:t>yang menghasilkan buah</w:t>
      </w:r>
      <w:r>
        <w:rPr>
          <w:lang w:val="id_ID" w:bidi="id_ID"/>
        </w:rPr>
        <w:t>, atau panen, dari tanah yang subur" mungkin sulit dipahami oleh pendengar Anda jika kiasan itu tidak masuk akal bagi mereka. Itu berarti mengikuti cara-cara hidup Kerajaan Allah. Anda mungkin harus menerjemahkan dengan istilah seperti "membuahkan hasil, hidup sesuai dengan Kerajaan Allah, atau mendatangkan berkat."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13:24–35</w:t>
      </w:r>
      <w:r>
        <w:rPr>
          <w:lang w:val="id_ID" w:bidi="id_ID"/>
        </w:rPr>
      </w:r>
    </w:p>
    <w:p>
      <w:pPr>
        <w:pStyle w:val="Heading3"/>
      </w:pPr>
      <w:r>
        <w:rPr>
          <w:lang w:val="id_ID" w:bidi="id_ID"/>
        </w:rPr>
        <w:t>Dengar dan Renungkan</w:t>
      </w:r>
    </w:p>
    <w:p>
      <w:pPr/>
      <w:r>
        <w:rPr>
          <w:lang w:val="id_ID" w:bidi="id_ID"/>
        </w:rPr>
      </w:r>
      <w:r>
        <w:rPr>
          <w:lang w:val="id_ID" w:bidi="id_ID"/>
        </w:rPr>
        <w:t>Dengarkan Matius 13:24–35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mulai menceritakan tiga perumpamaan lagi kepada orang banyak tentang Kerajaan Surga, tanpa penjelasan. Ingatlah bahwa istilah Kerajaan Surga digunakan sebagai pengganti Kerajaan Allah sehingga Matius tidak perlu mengucapkan nama Allah. Kerajaan Surga merujuk pada pemerintahan dan kedaulatan Allah di dunia. </w:t>
      </w:r>
    </w:p>
    <w:p>
      <w:pPr/>
      <w:r>
        <w:rPr>
          <w:lang w:val="id_ID" w:bidi="id_ID"/>
        </w:rPr>
      </w:r>
      <w:r>
        <w:rPr>
          <w:lang w:val="id_ID" w:bidi="id_ID"/>
        </w:rPr>
        <w:t xml:space="preserve">Perumpamaan pertama hanya muncul dalam kitab Matius. Perumpamaan ini mengibaratkan Kerajaan Surga seperti tindakan petani (atau penabur) yang menabur benih yang baik di ladangnya. Orang itu, atau petani yang disebut pada awal perumpamaan adalah pemilik tanah atau tuan tanah itu juga. Intinya adalah bahwa orang inilah pemilik ladang tempat ia menanam benih yang baik. Ingatlah bahwa menabur benih berarti menanam atau menaburkan benih di ladang. </w:t>
      </w:r>
    </w:p>
    <w:p>
      <w:pPr/>
      <w:r>
        <w:rPr>
          <w:lang w:val="id_ID" w:bidi="id_ID"/>
        </w:rPr>
      </w:r>
      <w:r>
        <w:rPr>
          <w:lang w:val="id_ID" w:bidi="id_ID"/>
        </w:rPr>
        <w:t xml:space="preserve">Sementara mereka sedang tidur, musuh orang itu datang dan menabur lalang atau rumput liar, di antara gandum. Ini mungkin adalah gulma tertentu yang terlihat mirip dengan gandum ketika masih muda. Namun, ketika mereka tumbuh dan bulir gandum muncul, mudah untuk membedakan keduanya. </w:t>
      </w:r>
    </w:p>
    <w:p>
      <w:pPr/>
      <w:r>
        <w:rPr>
          <w:lang w:val="id_ID" w:bidi="id_ID"/>
        </w:rPr>
      </w:r>
      <w:r>
        <w:rPr>
          <w:lang w:val="id_ID" w:bidi="id_ID"/>
        </w:rPr>
        <w:t xml:space="preserve">Banyak versi menyebut para pekerja ladang sebagai pembantu, hamba, atau bahkan budak. Mereka bertanya kepada pemilik rumah, "Tuan, bukankah benih baik, yang tuan taburkan di ladang tuan?" Mereka tidak mengharapkan jawaban karena mereka sudah tahu jawaban atas pertanyaan ini. Pertanyaan mereka yang sebenarnya adalah, dari mana rumput liar itu berasal? Apa yang terjadi? Pemilik tanah menyatakan bahwa musuhnya yang menanam rumput liar itu. </w:t>
      </w:r>
    </w:p>
    <w:p>
      <w:pPr/>
      <w:r>
        <w:rPr>
          <w:lang w:val="id_ID" w:bidi="id_ID"/>
        </w:rPr>
      </w:r>
      <w:r>
        <w:rPr>
          <w:lang w:val="id_ID" w:bidi="id_ID"/>
        </w:rPr>
        <w:t xml:space="preserve">Berhenti dan diskusikan, dalam budaya Anda, apa saja tindakan samar atau halus yang mungkin dilakukan oleh musuh seseorang untuk menyebabkan masalah? Ceritakan kisah tentang seseorang yang Anda kenal yang musuhnya menyebabkan masalah bagi dia. </w:t>
      </w:r>
    </w:p>
    <w:p>
      <w:pPr/>
      <w:r>
        <w:rPr>
          <w:lang w:val="id_ID" w:bidi="id_ID"/>
        </w:rPr>
      </w:r>
      <w:r>
        <w:rPr>
          <w:lang w:val="id_ID" w:bidi="id_ID"/>
        </w:rPr>
        <w:t xml:space="preserve">Ketika para pekerja bertanya apakah mereka harus mencabut rumput liar itu, petani itu menjawab tidak. Ia ingin membiarkan rumput liar itu tumbuh sampai gandum siap dipanen guna memastikan bahwa keduanya dipisahkan dengan tepat. Rumput liar ini memiliki akar yang lebih kuat daripada gandum, sehingga mencabut rumput liar lebih awal bisa saja tanpa sengaja mencabut gandum yang sedang bertumbuh. Jadi menunggu sampai gandum siap untuk dicabut keluar dari tanah juga akan menjaga gandum tetap sehat dan baik. </w:t>
      </w:r>
    </w:p>
    <w:p>
      <w:pPr/>
      <w:r>
        <w:rPr>
          <w:lang w:val="id_ID" w:bidi="id_ID"/>
        </w:rPr>
      </w:r>
      <w:r>
        <w:rPr>
          <w:lang w:val="id_ID" w:bidi="id_ID"/>
        </w:rPr>
        <w:t xml:space="preserve">Berhenti dan lihatlah gambar </w:t>
      </w:r>
      <w:r>
        <w:rPr>
          <w:lang w:val="id_ID" w:bidi="id_ID"/>
        </w:rPr>
        <w:t>ladang dengan tanaman yang baik dan rumput liar yang tumbuh di dalamnya</w:t>
      </w:r>
      <w:r>
        <w:rPr>
          <w:lang w:val="id_ID" w:bidi="id_ID"/>
        </w:rPr>
        <w:t xml:space="preserve">. </w:t>
      </w:r>
    </w:p>
    <w:p>
      <w:pPr/>
      <w:r>
        <w:rPr>
          <w:lang w:val="id_ID" w:bidi="id_ID"/>
        </w:rPr>
      </w:r>
      <w:r>
        <w:rPr>
          <w:lang w:val="id_ID" w:bidi="id_ID"/>
        </w:rPr>
        <w:t xml:space="preserve">Pemilik tanah mengatakan kepada para pekerja bahwa ia akan mengatakan kepada para pekerja yang menuai, atau mengumpulkan tanaman itu, untuk mengikat rumput liar dan membakarnya, dan kemudian membawa gandum ke dalam lumbungnya, atau gudang. Beberapa orang percaya bahwa Juruselamat akan menyelamatkan mereka dari orang-orang Romawi yang menindas mereka. Yesus menceritakan perumpamaan ini untuk membantu mereka memahami bahwa orang-orang yang percaya dan mengikuti Yesus, dan orang-orang yang tidak mengikuti Yesus akan bertumbuh bersama-sama. Saat Allah datang untuk menghakimi dunia diibaratkan seperti saat penuaian. Yesus mengatakan bahwa ketika Allah datang untuk menghakimi, Ia akan menentukan siapa yang mengikuti Yesus dan siapa yang tidak. </w:t>
      </w:r>
    </w:p>
    <w:p>
      <w:pPr/>
      <w:r>
        <w:rPr>
          <w:lang w:val="id_ID" w:bidi="id_ID"/>
        </w:rPr>
      </w:r>
      <w:r>
        <w:rPr>
          <w:lang w:val="id_ID" w:bidi="id_ID"/>
        </w:rPr>
        <w:t xml:space="preserve">Sekarang ada dua perumpamaan yang berbicara tentang bagaimana Kerajaan Surga bertumbuh. Ini adalah bagaimana Kerajaan Surga dimulai dengan Yesus dan para murid-Nya. Hal itu mungkin tidak diketahui atau bahkan tidak dihargai oleh banyak orang. Tetapi Yesus memulai dengan sekelompok kecil orang dan kerajaan akhirnya bertumbuh di seluruh wilayah itu dan ke seluruh dunia. Burung-burung yang datang untuk bersarang mendapat istirahat, penghiburan, dan perlindungan di bawah naungan pohon itu. Orang-orang akan datang dari segala penjuru untuk mendapat perhentian dan perlindungan dalam Kerajaan Surga. </w:t>
      </w:r>
    </w:p>
    <w:p>
      <w:pPr/>
      <w:r>
        <w:rPr>
          <w:lang w:val="id_ID" w:bidi="id_ID"/>
        </w:rPr>
      </w:r>
      <w:r>
        <w:rPr>
          <w:lang w:val="id_ID" w:bidi="id_ID"/>
        </w:rPr>
        <w:t xml:space="preserve">Perumpamaan biji sesawi terus berbicara tentang cara Allah membuat panen besar dari jumlah yang kecil. Biji sesawi bukanl benih paling kecil, tetapi digunakan untuk berbicara tentang hal-hal yang terkecil atau memiliki jumlah yang paling sedikit. Benih kecil ini tumbuh menjadi semak atau semak belukar dan akhirnya menjadi pohon setinggi 8 sampai 10 kaki di mana burung-burung dapat datang dan bersarang di cabang-cabangnya. </w:t>
      </w:r>
    </w:p>
    <w:p>
      <w:pPr/>
      <w:r>
        <w:rPr>
          <w:lang w:val="id_ID" w:bidi="id_ID"/>
        </w:rPr>
      </w:r>
      <w:r>
        <w:rPr>
          <w:lang w:val="id_ID" w:bidi="id_ID"/>
        </w:rPr>
        <w:t xml:space="preserve">Berhenti dan lihatlah gambar </w:t>
      </w:r>
      <w:r>
        <w:rPr>
          <w:lang w:val="id_ID" w:bidi="id_ID"/>
        </w:rPr>
        <w:t>biji sesawi</w:t>
      </w:r>
      <w:r>
        <w:rPr>
          <w:lang w:val="id_ID" w:bidi="id_ID"/>
        </w:rPr>
        <w:t xml:space="preserve"> serta </w:t>
      </w:r>
      <w:r>
        <w:rPr>
          <w:lang w:val="id_ID" w:bidi="id_ID"/>
        </w:rPr>
        <w:t>pohon sesawi</w:t>
      </w:r>
      <w:r>
        <w:rPr>
          <w:lang w:val="id_ID" w:bidi="id_ID"/>
        </w:rPr>
        <w:t xml:space="preserve">. Apa salah satu biji terkecil dalam budaya Anda? Apakah bahasa Anda memiliki ungkapan untuk menggambarkan hal yang terkecil? Diskusikan apa yang dalam budaya Anda yang dimulai dengan sangat kecil dan tumbuh menjadi sesuatu yang sangat besar. </w:t>
      </w:r>
    </w:p>
    <w:p>
      <w:pPr/>
      <w:r>
        <w:rPr>
          <w:lang w:val="id_ID" w:bidi="id_ID"/>
        </w:rPr>
      </w:r>
      <w:r>
        <w:rPr>
          <w:lang w:val="id_ID" w:bidi="id_ID"/>
        </w:rPr>
        <w:t xml:space="preserve">Perumpamaan ketiga yang diceritakan dalam bagian ini adalah bahwa Kerajaan Surga diumpamakan seperti seorang perempuan yang telah mengambil beberapa ragi dan mengolahnya hingga menjadi adonan dalam jumlah besar Ragi adalah yang menyebabkan adonan mengembang. Jumlah besar itu dikatakan setara dengan 50 pon, atau 23 kilogram tepung. Adonan beragi adalah ketika seluruh adonan sudah mengembang. </w:t>
      </w:r>
    </w:p>
    <w:p>
      <w:pPr/>
      <w:r>
        <w:rPr>
          <w:lang w:val="id_ID" w:bidi="id_ID"/>
        </w:rPr>
      </w:r>
      <w:r>
        <w:rPr>
          <w:lang w:val="id_ID" w:bidi="id_ID"/>
        </w:rPr>
        <w:t xml:space="preserve">Berhenti dan lihatlah gambar </w:t>
      </w:r>
      <w:r>
        <w:rPr>
          <w:lang w:val="id_ID" w:bidi="id_ID"/>
        </w:rPr>
        <w:t>wanita yang menaruh ragi ke dalam adonan</w:t>
      </w:r>
      <w:r>
        <w:rPr>
          <w:lang w:val="id_ID" w:bidi="id_ID"/>
        </w:rPr>
        <w:t xml:space="preserve">. Diskusikan dengan tim Anda bagaimana orang-orang dalam budaya Anda membuat adonan. Apakah ragi digunakan dalam budaya Anda, atau apakah ada sesuatu yang lain yang menyebabkan tepung dan air mengembang? </w:t>
      </w:r>
    </w:p>
    <w:p>
      <w:pPr/>
      <w:r>
        <w:rPr>
          <w:lang w:val="id_ID" w:bidi="id_ID"/>
        </w:rPr>
      </w:r>
      <w:r>
        <w:rPr>
          <w:lang w:val="id_ID" w:bidi="id_ID"/>
        </w:rPr>
        <w:t>Yesus menceritakan kepada orang banyak semua hal ini dalam perumpamaan. Ini adalah kebiasaan Yesus. Frasa yang menyatakan bahwa Dia tidak berbicara kepada mereka tanpa menggunakan perumpamaan tidak berarti bahwa Dia tidak menceritakan apa pun kepada mereka kecuali perumpamaan dan tidak menggunakan yang lain. Itu berarti bahwa Yesus tidak berbicara kepada orang-orang tentang Kerajaan Surga kecuali Dia menggunakan perumpamaan. Ini adalah untuk menggenapi nubuat dari Mazmur bahwa Yesus akan berbicara dalam perumpamaan dan menjelaskan hal-hal yang telah tersembunyi sejak permulaan dunia.</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dan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Yesus mulai menceritakan perumpamaan kepada orang banyak tentang Kerajaan Surga ibarat seorang yang menabur benih yang baik di ladangnya. Musuh orang itu datang pada tengah malam dan menanam lalang atau rumput liar di antara gandum di ladang.</w:t>
      </w:r>
    </w:p>
    <w:p>
      <w:pPr/>
      <w:r>
        <w:rPr>
          <w:lang w:val="id_ID" w:bidi="id_ID"/>
        </w:rPr>
      </w:r>
      <w:r>
        <w:rPr>
          <w:b/>
          <w:lang w:val="id_ID" w:bidi="id_ID"/>
        </w:rPr>
        <w:t>Adegan kedua:</w:t>
      </w:r>
      <w:r>
        <w:rPr>
          <w:lang w:val="id_ID" w:bidi="id_ID"/>
        </w:rPr>
        <w:t xml:space="preserve"> Gandum dan rumput liar mulai tumbuh, lalu para pekerja orang itu memperhatikan bahwa ada rumput liar di antara gandum tersebut. Mereka pergi kepada tuan mereka dan bertanya kepadanya bagaimana itu terjadi. Tuan itu mengatakan seorang musuh yang melakukannya. Kemudian percakapan berlanjut tentang bagaimana menangani rumput liar itu.</w:t>
      </w:r>
    </w:p>
    <w:p>
      <w:pPr/>
      <w:r>
        <w:rPr>
          <w:lang w:val="id_ID" w:bidi="id_ID"/>
        </w:rPr>
      </w:r>
      <w:r>
        <w:rPr>
          <w:b/>
          <w:lang w:val="id_ID" w:bidi="id_ID"/>
        </w:rPr>
        <w:t>Adegan ketiga:</w:t>
      </w:r>
      <w:r>
        <w:rPr>
          <w:lang w:val="id_ID" w:bidi="id_ID"/>
        </w:rPr>
        <w:t xml:space="preserve"> Yesus menceritakan perumpamaan kepada orang banyak tentang Kerajaan Surga ibarat biji sesawi, yang mulai dengan sangat kecil dan tumbuh menjadi pohon yang besar di mana burung-burung datang untuk bersarang. Yesus menceritakan satu perumpamaan lagi tentang Kerajaan Surga ibarat seorang perempuan yang memasukkan sedikit ragi ke dalam adonan yang banyak, sampai semua adonan itu mengembang. </w:t>
      </w:r>
    </w:p>
    <w:p>
      <w:pPr/>
      <w:r>
        <w:rPr>
          <w:lang w:val="id_ID" w:bidi="id_ID"/>
        </w:rPr>
      </w:r>
      <w:r>
        <w:rPr>
          <w:b/>
          <w:lang w:val="id_ID" w:bidi="id_ID"/>
        </w:rPr>
        <w:t>Adegan keempat:</w:t>
      </w:r>
      <w:r>
        <w:rPr>
          <w:lang w:val="id_ID" w:bidi="id_ID"/>
        </w:rPr>
        <w:t xml:space="preserve"> Ada penjelasan oleh Matius tentang mengapa Yesus menceritakan perumpamaan kepada orang banyak dan seberapa sering Yesus menceritakan perumpamaan kepada orang banyak.</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Yesus </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Tokoh dalam perumpamaan ini meliputi:</w:t>
      </w:r>
    </w:p>
    <w:p>
      <w:pPr>
        <w:pStyle w:val="ListBullet"/>
        <w:spacing w:line="240" w:lineRule="auto"/>
        <w:ind w:left="720"/>
      </w:pPr>
      <w:r>
        <w:rPr>
          <w:lang w:val="id_ID" w:bidi="id_ID"/>
        </w:rPr>
      </w:r>
      <w:r>
        <w:rPr>
          <w:lang w:val="id_ID" w:bidi="id_ID"/>
        </w:rPr>
        <w:t>Pemilik tanah</w:t>
      </w:r>
    </w:p>
    <w:p>
      <w:pPr>
        <w:pStyle w:val="ListBullet"/>
        <w:spacing w:line="240" w:lineRule="auto"/>
        <w:ind w:left="720"/>
      </w:pPr>
      <w:r>
        <w:rPr>
          <w:lang w:val="id_ID" w:bidi="id_ID"/>
        </w:rPr>
      </w:r>
      <w:r>
        <w:rPr>
          <w:lang w:val="id_ID" w:bidi="id_ID"/>
        </w:rPr>
        <w:t>Para hamba pemilik tanah</w:t>
      </w:r>
    </w:p>
    <w:p>
      <w:pPr>
        <w:pStyle w:val="ListBullet"/>
        <w:spacing w:line="240" w:lineRule="auto"/>
        <w:ind w:left="720"/>
      </w:pPr>
      <w:r>
        <w:rPr>
          <w:lang w:val="id_ID" w:bidi="id_ID"/>
        </w:rPr>
      </w:r>
      <w:r>
        <w:rPr>
          <w:lang w:val="id_ID" w:bidi="id_ID"/>
        </w:rPr>
        <w:t>Musuh</w:t>
      </w:r>
    </w:p>
    <w:p>
      <w:pPr>
        <w:pStyle w:val="ListBullet"/>
        <w:spacing w:line="240" w:lineRule="auto"/>
        <w:ind w:left="720"/>
      </w:pPr>
      <w:r>
        <w:rPr>
          <w:lang w:val="id_ID" w:bidi="id_ID"/>
        </w:rPr>
      </w:r>
      <w:r>
        <w:rPr>
          <w:lang w:val="id_ID" w:bidi="id_ID"/>
        </w:rPr>
        <w:t>Gandum</w:t>
      </w:r>
    </w:p>
    <w:p>
      <w:pPr>
        <w:pStyle w:val="ListBullet"/>
        <w:spacing w:line="240" w:lineRule="auto"/>
        <w:ind w:left="720"/>
      </w:pPr>
      <w:r>
        <w:rPr>
          <w:lang w:val="id_ID" w:bidi="id_ID"/>
        </w:rPr>
      </w:r>
      <w:r>
        <w:rPr>
          <w:lang w:val="id_ID" w:bidi="id_ID"/>
        </w:rPr>
        <w:t>Lalang atau rumput liar</w:t>
      </w:r>
    </w:p>
    <w:p>
      <w:pPr>
        <w:pStyle w:val="ListBullet"/>
        <w:spacing w:line="240" w:lineRule="auto"/>
        <w:ind w:left="720"/>
      </w:pPr>
      <w:r>
        <w:rPr>
          <w:lang w:val="id_ID" w:bidi="id_ID"/>
        </w:rPr>
      </w:r>
      <w:r>
        <w:rPr>
          <w:lang w:val="id_ID" w:bidi="id_ID"/>
        </w:rPr>
        <w:t>Para penuai</w:t>
      </w:r>
    </w:p>
    <w:p>
      <w:pPr>
        <w:pStyle w:val="ListBullet"/>
        <w:spacing w:line="240" w:lineRule="auto"/>
        <w:ind w:left="720"/>
      </w:pPr>
      <w:r>
        <w:rPr>
          <w:lang w:val="id_ID" w:bidi="id_ID"/>
        </w:rPr>
      </w:r>
      <w:r>
        <w:rPr>
          <w:lang w:val="id_ID" w:bidi="id_ID"/>
        </w:rPr>
        <w:t>Biji sesawi</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Perempuan yang memakai ragi</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Yesus menceritakan perumpamaan tentang Kerajaan Surga kepada orang banyak. Kerajaan Surga merujuk pada pemerintahan dan kedaulatan Allah di dunia. Berdasarkan perikop terakhir, Yesus kemungkinan besar masih berada di dalam perahu sehingga kerumunan orang dapat mendengar Yesus berbicara. Namun, kita tidak tahu hal ini secara pasti. Yesus memulai dengan perumpamaan tentang gandum dan lalang. </w:t>
      </w:r>
    </w:p>
    <w:p>
      <w:pPr/>
      <w:r>
        <w:rPr>
          <w:lang w:val="id_ID" w:bidi="id_ID"/>
        </w:rPr>
      </w:r>
      <w:r>
        <w:rPr>
          <w:lang w:val="id_ID" w:bidi="id_ID"/>
        </w:rPr>
        <w:t>Bicarakan tentang kata apa dalam bahasa Anda yang dapat menggambarkan lalang yang mirip dengan gandum atau jenis padi-padian.</w:t>
      </w:r>
    </w:p>
    <w:p>
      <w:pPr/>
      <w:r>
        <w:rPr>
          <w:lang w:val="id_ID" w:bidi="id_ID"/>
        </w:rPr>
      </w:r>
      <w:r>
        <w:rPr>
          <w:lang w:val="id_ID" w:bidi="id_ID"/>
        </w:rPr>
        <w:t xml:space="preserve">Perumpamaan ini berbicara tentang bagaimana Kerajaan Surga seperti gandum dan lalang yang tumbuh bersama sampai mereka siap untuk dituai. </w:t>
      </w:r>
    </w:p>
    <w:p>
      <w:pPr/>
      <w:r>
        <w:rPr>
          <w:lang w:val="id_ID" w:bidi="id_ID"/>
        </w:rPr>
      </w:r>
      <w:r>
        <w:rPr>
          <w:lang w:val="id_ID" w:bidi="id_ID"/>
        </w:rPr>
        <w:t>Perumpamaan kedua yang diceritakan Yesus dalam bagian ini adalah tentang kerajaan yang seperti biji sesawi.</w:t>
      </w:r>
    </w:p>
    <w:p>
      <w:pPr/>
      <w:r>
        <w:rPr>
          <w:lang w:val="id_ID" w:bidi="id_ID"/>
        </w:rPr>
      </w:r>
      <w:r>
        <w:rPr>
          <w:lang w:val="id_ID" w:bidi="id_ID"/>
        </w:rPr>
        <w:t xml:space="preserve">Lihatlah lagi gambar </w:t>
      </w:r>
      <w:r>
        <w:rPr>
          <w:lang w:val="id_ID" w:bidi="id_ID"/>
        </w:rPr>
        <w:t>biji sesawi</w:t>
      </w:r>
      <w:r>
        <w:rPr>
          <w:lang w:val="id_ID" w:bidi="id_ID"/>
        </w:rPr>
        <w:t xml:space="preserve">. </w:t>
      </w:r>
    </w:p>
    <w:p>
      <w:pPr/>
      <w:r>
        <w:rPr>
          <w:lang w:val="id_ID" w:bidi="id_ID"/>
        </w:rPr>
      </w:r>
      <w:r>
        <w:rPr>
          <w:lang w:val="id_ID" w:bidi="id_ID"/>
        </w:rPr>
        <w:t xml:space="preserve">Kerajaan surga mulai dengan sesuatu yang kecil tetapi tumbuh menjadi sesuatu yang besar. </w:t>
      </w:r>
    </w:p>
    <w:p>
      <w:pPr/>
      <w:r>
        <w:rPr>
          <w:lang w:val="id_ID" w:bidi="id_ID"/>
        </w:rPr>
      </w:r>
      <w:r>
        <w:rPr>
          <w:lang w:val="id_ID" w:bidi="id_ID"/>
        </w:rPr>
        <w:t>Perumpamaan yang ketiga adalah Kerajaan Surga seperti ragi yang menyebabkan banyak adonan mengembang. Ini serupa dengan perumpamaan kedua dalam perikop ini, karena sesuatu yang kecil memiliki efek yang besar.</w:t>
      </w:r>
    </w:p>
    <w:p>
      <w:pPr/>
      <w:r>
        <w:rPr>
          <w:lang w:val="id_ID" w:bidi="id_ID"/>
        </w:rPr>
      </w:r>
      <w:r>
        <w:rPr>
          <w:lang w:val="id_ID" w:bidi="id_ID"/>
        </w:rPr>
        <w:t>Matius kemudian menjelaskan bahwa Yesus sering berbicara dalam perumpamaan kepada orang banyak, dan bahwa hal itu menggenapi sebuah nubuat: "Aku mau membuka mulut-Ku mengatakan perumpamaan. Aku mau mengucapkan hal yang tersembunyi sejak dunia dijadikan."</w:t>
      </w:r>
    </w:p>
    <w:p>
      <w:pPr/>
      <w:r>
        <w:rPr>
          <w:lang w:val="id_ID" w:bidi="id_ID"/>
        </w:rPr>
      </w:r>
      <w:r>
        <w:rPr>
          <w:lang w:val="id_ID" w:bidi="id_ID"/>
        </w:rPr>
        <w:t>Diskusikan dengan tim bagaimana Anda akan memasukkan bagian nubuat ke dalam penuturan cerita Anda.</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Yesus </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Pemilik tanah</w:t>
      </w:r>
    </w:p>
    <w:p>
      <w:pPr>
        <w:pStyle w:val="ListBullet"/>
        <w:spacing w:line="240" w:lineRule="auto"/>
        <w:ind w:left="720"/>
      </w:pPr>
      <w:r>
        <w:rPr>
          <w:lang w:val="id_ID" w:bidi="id_ID"/>
        </w:rPr>
      </w:r>
      <w:r>
        <w:rPr>
          <w:lang w:val="id_ID" w:bidi="id_ID"/>
        </w:rPr>
        <w:t>Para hamba pemilik tanah</w:t>
      </w:r>
    </w:p>
    <w:p>
      <w:pPr>
        <w:pStyle w:val="ListBullet"/>
        <w:spacing w:line="240" w:lineRule="auto"/>
        <w:ind w:left="720"/>
      </w:pPr>
      <w:r>
        <w:rPr>
          <w:lang w:val="id_ID" w:bidi="id_ID"/>
        </w:rPr>
      </w:r>
      <w:r>
        <w:rPr>
          <w:lang w:val="id_ID" w:bidi="id_ID"/>
        </w:rPr>
        <w:t>Musuh</w:t>
      </w:r>
    </w:p>
    <w:p>
      <w:pPr>
        <w:pStyle w:val="ListBullet"/>
        <w:spacing w:line="240" w:lineRule="auto"/>
        <w:ind w:left="720"/>
      </w:pPr>
      <w:r>
        <w:rPr>
          <w:lang w:val="id_ID" w:bidi="id_ID"/>
        </w:rPr>
      </w:r>
      <w:r>
        <w:rPr>
          <w:lang w:val="id_ID" w:bidi="id_ID"/>
        </w:rPr>
        <w:t>Gandum</w:t>
      </w:r>
    </w:p>
    <w:p>
      <w:pPr>
        <w:pStyle w:val="ListBullet"/>
        <w:spacing w:line="240" w:lineRule="auto"/>
        <w:ind w:left="720"/>
      </w:pPr>
      <w:r>
        <w:rPr>
          <w:lang w:val="id_ID" w:bidi="id_ID"/>
        </w:rPr>
      </w:r>
      <w:r>
        <w:rPr>
          <w:lang w:val="id_ID" w:bidi="id_ID"/>
        </w:rPr>
        <w:t xml:space="preserve">Lalamg atau rumput liar </w:t>
      </w:r>
    </w:p>
    <w:p>
      <w:pPr>
        <w:pStyle w:val="ListBullet"/>
        <w:spacing w:line="240" w:lineRule="auto"/>
        <w:ind w:left="720"/>
      </w:pPr>
      <w:r>
        <w:rPr>
          <w:lang w:val="id_ID" w:bidi="id_ID"/>
        </w:rPr>
      </w:r>
      <w:r>
        <w:rPr>
          <w:lang w:val="id_ID" w:bidi="id_ID"/>
        </w:rPr>
        <w:t>Para penuai</w:t>
      </w:r>
    </w:p>
    <w:p>
      <w:pPr>
        <w:pStyle w:val="ListBullet"/>
        <w:spacing w:line="240" w:lineRule="auto"/>
        <w:ind w:left="720"/>
      </w:pPr>
      <w:r>
        <w:rPr>
          <w:lang w:val="id_ID" w:bidi="id_ID"/>
        </w:rPr>
      </w:r>
      <w:r>
        <w:rPr>
          <w:lang w:val="id_ID" w:bidi="id_ID"/>
        </w:rPr>
        <w:t>Biji sesawi</w:t>
      </w:r>
    </w:p>
    <w:p>
      <w:pPr>
        <w:pStyle w:val="ListBullet"/>
        <w:spacing w:line="240" w:lineRule="auto"/>
        <w:ind w:left="720"/>
      </w:pPr>
      <w:r>
        <w:rPr>
          <w:lang w:val="id_ID" w:bidi="id_ID"/>
        </w:rPr>
      </w:r>
      <w:r>
        <w:rPr>
          <w:lang w:val="id_ID" w:bidi="id_ID"/>
        </w:rPr>
        <w:t>Burung-burung</w:t>
      </w:r>
    </w:p>
    <w:p>
      <w:pPr>
        <w:pStyle w:val="ListBullet"/>
        <w:spacing w:line="240" w:lineRule="auto"/>
        <w:ind w:left="720"/>
      </w:pPr>
      <w:r>
        <w:rPr>
          <w:lang w:val="id_ID" w:bidi="id_ID"/>
        </w:rPr>
      </w:r>
      <w:r>
        <w:rPr>
          <w:lang w:val="id_ID" w:bidi="id_ID"/>
        </w:rPr>
        <w:t xml:space="preserve">Perempuan yang memakai ragi </w:t>
      </w:r>
    </w:p>
    <w:p>
      <w:pPr/>
      <w:r>
        <w:rPr>
          <w:lang w:val="id_ID" w:bidi="id_ID"/>
        </w:rPr>
      </w:r>
      <w:r>
        <w:rPr>
          <w:lang w:val="id_ID" w:bidi="id_ID"/>
        </w:rPr>
        <w:t>Mintalah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menceritakan perumpamaan tentang orang yang menabur benih di ladangnya, kemudian musuh datang pada malam hari dan menabur rumput liar di ladang. Ketika rumput liar mulai muncul, para pekerja menyadarinya.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pemain yang memerankan pekerja, "Bagaimana perasaan Anda ketika Anda melihat rumput liar tumbuh bersama tanaman itu?"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Para pekerja datang kepada orang itu atau pemilik tanah dan bertanya kepadanya bagaimana ini terjadi. Pemilik tanah mengatakan bahwa pelakunya adalah salah satu musuhnya.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pemilik tanah, "Bagaimana perasaan Anda ketika mengetahui bahwa musuh telah menanam lalang di antara tanaman Anda yang baik?"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Para pekerja bertanya apakah mereka harus mencabut rumput liar itu sekarang dan pemilik tanah itu mengatakan tidak, tetapi menunggu sampai tanaman itu siap untuk dicabut juga. Kemudian rumput liar itu akan dibakar sedangkan hasil tuaian dibawa ke dalam lumbung.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 banyak, "Bagaimana perasaan kalian?" Anda mungkin mendengar hal-hal dari para murid seperti: "Bingung," "Senang bahwa Yesus mungkin akan menjelaskan ini kepadaku nanti." Anda mungkin mendengar hal-hal dari orang banyak seperti: "Gelisah menduga-duga apa yang sedang Yesus maksudkan." Apakah saya ibarat lalang atau gandum?"</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menceritakan perumpamaan lain tentang biji sesawi dan perumpamaan lain tentang perempuan yang menaruh ragi ke dalam adonan.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 xml:space="preserve">Tanyakan para aktor yang berperan sebagai para murid bagaimana perasaan mereka. Anda mungkin mendengar hal-hal seperti: </w:t>
      </w:r>
    </w:p>
    <w:p>
      <w:pPr/>
      <w:r>
        <w:rPr>
          <w:lang w:val="id_ID" w:bidi="id_ID"/>
        </w:rPr>
      </w:r>
      <w:r>
        <w:rPr>
          <w:lang w:val="id_ID" w:bidi="id_ID"/>
        </w:rPr>
        <w:t>Matius kemudian menjelaskan bahwa alasan Yesus memakai perumpamaan adalah untuk menggenapi sebuah nubuat .</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 Yesus menceritakan </w:t>
      </w:r>
      <w:r>
        <w:rPr>
          <w:b/>
          <w:lang w:val="id_ID" w:bidi="id_ID"/>
        </w:rPr>
        <w:t>perumpamaan</w:t>
      </w:r>
      <w:r>
        <w:rPr>
          <w:lang w:val="id_ID" w:bidi="id_ID"/>
        </w:rPr>
        <w:t xml:space="preserve"> kepada orang banyak. Perumpamaan adalah kisah-kisah yang menggunakan situasi sehari-hari untuk menjelaskan makna yang lebih dalam tentang Allah dan firman Allah. Gunakan kata yang sama yang telah Anda gunakan untuk perumpamaan. Lihat Daftar Kata Utama untuk definisi </w:t>
      </w:r>
      <w:r>
        <w:rPr>
          <w:lang w:val="id_ID" w:bidi="id_ID"/>
        </w:rPr>
        <w:t>perumpamaan</w:t>
      </w:r>
      <w:r>
        <w:rPr>
          <w:lang w:val="id_ID" w:bidi="id_ID"/>
        </w:rPr>
        <w:t>. Perumpamaan yang diceritakan Yesus adalah tentang Kerajaan Surga.</w:t>
      </w:r>
    </w:p>
    <w:p>
      <w:pPr/>
      <w:r>
        <w:rPr>
          <w:lang w:val="id_ID" w:bidi="id_ID"/>
        </w:rPr>
      </w:r>
      <w:r>
        <w:rPr>
          <w:lang w:val="id_ID" w:bidi="id_ID"/>
        </w:rPr>
        <w:t xml:space="preserve">Matius memakai istilah </w:t>
      </w:r>
      <w:r>
        <w:rPr>
          <w:b/>
          <w:lang w:val="id_ID" w:bidi="id_ID"/>
        </w:rPr>
        <w:t>Kerajaan Surga</w:t>
      </w:r>
      <w:r>
        <w:rPr>
          <w:lang w:val="id_ID" w:bidi="id_ID"/>
        </w:rPr>
        <w:t xml:space="preserve"> bukan Kerajaan Allah sehingga ia tidak perlu mengucapkan nama Allah. Kerajaan </w:t>
      </w:r>
      <w:r>
        <w:rPr>
          <w:lang w:val="id_ID" w:bidi="id_ID"/>
        </w:rPr>
        <w:t>adalah</w:t>
      </w:r>
      <w:r>
        <w:rPr>
          <w:lang w:val="id_ID" w:bidi="id_ID"/>
        </w:rPr>
        <w:t xml:space="preserve"> tempat di mana seorang </w:t>
      </w:r>
      <w:r>
        <w:rPr>
          <w:lang w:val="id_ID" w:bidi="id_ID"/>
        </w:rPr>
        <w:t>raja</w:t>
      </w:r>
      <w:r>
        <w:rPr>
          <w:lang w:val="id_ID" w:bidi="id_ID"/>
        </w:rPr>
        <w:t xml:space="preserve"> memerintah atas sekelompok masyarakat. Kerajaan Surga atau Kerajaan Allah dalam Perjanjian Baru merujuk pada masa ketika Allah datang untuk memerintah —kedaulatan dan otoritas-Nya mulai digenapi dalam pelayanan Yesus di bumi serta penerimaan orang-orang terhadap-Nya. Kelak, Kerajaan yang sempurna akan datang. Kita mengalami Kerajaan Allah sekarang ini ketika kita mendengarkan Dia dan menaati-Nya dengan mengikuti Yesus. Gunakan frasa yang sama untuk Kerajaan Surga seperti yang telah Anda gunakan sebelumnya. Lihat Daftar Kata Utama untuk definisi </w:t>
      </w:r>
      <w:r>
        <w:rPr>
          <w:lang w:val="id_ID" w:bidi="id_ID"/>
        </w:rPr>
        <w:t>Kerajaan Surga</w:t>
      </w:r>
      <w:r>
        <w:rPr>
          <w:lang w:val="id_ID" w:bidi="id_ID"/>
        </w:rPr>
        <w:t>.</w:t>
      </w:r>
    </w:p>
    <w:p>
      <w:pPr/>
      <w:r>
        <w:rPr>
          <w:lang w:val="id_ID" w:bidi="id_ID"/>
        </w:rPr>
      </w:r>
      <w:r>
        <w:rPr>
          <w:lang w:val="id_ID" w:bidi="id_ID"/>
        </w:rPr>
        <w:t xml:space="preserve">Perumpamaan pertama adalah tentang </w:t>
      </w:r>
      <w:r>
        <w:rPr>
          <w:b/>
          <w:lang w:val="id_ID" w:bidi="id_ID"/>
        </w:rPr>
        <w:t>gandum</w:t>
      </w:r>
      <w:r>
        <w:rPr>
          <w:lang w:val="id_ID" w:bidi="id_ID"/>
        </w:rPr>
        <w:t xml:space="preserve"> dan </w:t>
      </w:r>
      <w:r>
        <w:rPr>
          <w:b/>
          <w:lang w:val="id_ID" w:bidi="id_ID"/>
        </w:rPr>
        <w:t>lalang</w:t>
      </w:r>
      <w:r>
        <w:rPr>
          <w:lang w:val="id_ID" w:bidi="id_ID"/>
        </w:rPr>
        <w:t xml:space="preserve">. Gandum adalah jenis biji-bijian yang dapat dimakan yang ditanam di sebuah ladang. Bisa juga sejenis jelai. Lalang adalah rumput liar yang bentuknya persis seperti tanaman gandum sebelum mulai menghasilkan bagian biji yang dapat dimakan. Sesudah gandum berbulir, barulah mudah untuk membedakan keduanya. </w:t>
      </w:r>
    </w:p>
    <w:p>
      <w:pPr/>
      <w:r>
        <w:rPr>
          <w:lang w:val="id_ID" w:bidi="id_ID"/>
        </w:rPr>
      </w:r>
      <w:r>
        <w:rPr>
          <w:lang w:val="id_ID" w:bidi="id_ID"/>
        </w:rPr>
        <w:t xml:space="preserve">Perumpamaan kedua adalah tentang kerajaan yang seperti </w:t>
      </w:r>
      <w:r>
        <w:rPr>
          <w:b/>
          <w:lang w:val="id_ID" w:bidi="id_ID"/>
        </w:rPr>
        <w:t>biji sesawi</w:t>
      </w:r>
      <w:r>
        <w:rPr>
          <w:lang w:val="id_ID" w:bidi="id_ID"/>
        </w:rPr>
        <w:t xml:space="preserve"> yang mulai dari kecil dan tumbuh menjadi besar. Benih ini dikatakan sebagai salah satu benih yang terkecil yang tumbuh menjadi semak atau pohon yang sangat besar hingga 8 sampai 10 kaki, atau 2,5 sampai 3 meter. </w:t>
      </w:r>
    </w:p>
    <w:p>
      <w:pPr/>
      <w:r>
        <w:rPr>
          <w:lang w:val="id_ID" w:bidi="id_ID"/>
        </w:rPr>
      </w:r>
      <w:r>
        <w:rPr>
          <w:lang w:val="id_ID" w:bidi="id_ID"/>
        </w:rPr>
        <w:t xml:space="preserve">Perumpamaan ketiga yang diceritakan Yesus tentang kerajaan adalah tentang seorang perempuan yang mencampurkan </w:t>
      </w:r>
      <w:r>
        <w:rPr>
          <w:b/>
          <w:lang w:val="id_ID" w:bidi="id_ID"/>
        </w:rPr>
        <w:t>ragi</w:t>
      </w:r>
      <w:r>
        <w:rPr>
          <w:lang w:val="id_ID" w:bidi="id_ID"/>
        </w:rPr>
        <w:t xml:space="preserve"> ke dalam adonannya sampai seluruh adonan itu mengembang. Ragi adalah bahan yang membuat gas dalam adonan dan menyebabkannya mengembang.</w:t>
      </w:r>
    </w:p>
    <w:p>
      <w:pPr/>
      <w:r>
        <w:rPr>
          <w:lang w:val="id_ID" w:bidi="id_ID"/>
        </w:rPr>
      </w:r>
      <w:r>
        <w:rPr>
          <w:lang w:val="id_ID" w:bidi="id_ID"/>
        </w:rPr>
        <w:t xml:space="preserve">Matius mengatakan bahwa Yesus berbicara dalam perumpamaan untuk menggenapi suatu </w:t>
      </w:r>
      <w:r>
        <w:rPr>
          <w:b/>
          <w:lang w:val="id_ID" w:bidi="id_ID"/>
        </w:rPr>
        <w:t>nubuat</w:t>
      </w:r>
      <w:r>
        <w:rPr>
          <w:lang w:val="id_ID" w:bidi="id_ID"/>
        </w:rPr>
        <w:t xml:space="preserve">. Nubuat adalah pesan tertulis atau lisan yang diilhamkan, tentang kehendak Allah bagi umat-Nya. Gunakan kata yang sama yang telah Anda gunakan untuk nubuat. Lihat Daftar Kata Utama untuk definisi </w:t>
      </w:r>
      <w:r>
        <w:rPr>
          <w:lang w:val="id_ID" w:bidi="id_ID"/>
        </w:rPr>
        <w:t>nubuat</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13:36–43</w:t>
      </w:r>
      <w:r>
        <w:rPr>
          <w:lang w:val="id_ID" w:bidi="id_ID"/>
        </w:rPr>
      </w:r>
    </w:p>
    <w:p>
      <w:pPr>
        <w:pStyle w:val="Heading3"/>
      </w:pPr>
      <w:r>
        <w:rPr>
          <w:lang w:val="id_ID" w:bidi="id_ID"/>
        </w:rPr>
        <w:t>Dengar dan Renungkan</w:t>
      </w:r>
    </w:p>
    <w:p>
      <w:pPr/>
      <w:r>
        <w:rPr>
          <w:lang w:val="id_ID" w:bidi="id_ID"/>
        </w:rPr>
      </w:r>
      <w:r>
        <w:rPr>
          <w:lang w:val="id_ID" w:bidi="id_ID"/>
        </w:rPr>
        <w:t>Dengarkan Matius 13:36–43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telah berbicara kepada orang banyak dalam perumpamaan. Ingatlah bahwa perumpamaan adalah kisah yang menggunakan situasi sehari-hari untuk mengajarkan pelajaran yang lebih dalam tentang Allah. Murid-murid Yesus sedang bersama Yesus. Dalam perikop ini, Yesus meninggalkan orang banyak di pantai Danau Galilea. Murid-murid Yesus mengikuti Yesus ke dalam sebuah rumah. Rumah ini mungkin adalah tempat di mana Yesus tinggal selama di Kapernaum. Para murid meminta Yesus untuk menjelaskan perumpamaan tentang lalang di ladang kepada mereka. Maka Yesus menjelaskannya. </w:t>
      </w:r>
    </w:p>
    <w:p>
      <w:pPr/>
      <w:r>
        <w:rPr>
          <w:lang w:val="id_ID" w:bidi="id_ID"/>
        </w:rPr>
      </w:r>
      <w:r>
        <w:rPr>
          <w:lang w:val="id_ID" w:bidi="id_ID"/>
        </w:rPr>
        <w:t xml:space="preserve">Lihatlah gambar </w:t>
      </w:r>
      <w:r>
        <w:rPr>
          <w:lang w:val="id_ID" w:bidi="id_ID"/>
        </w:rPr>
        <w:t>ladang dengan tanaman dan rumput liar di dalamnya</w:t>
      </w:r>
      <w:r>
        <w:rPr>
          <w:lang w:val="id_ID" w:bidi="id_ID"/>
        </w:rPr>
        <w:t>.</w:t>
      </w:r>
    </w:p>
    <w:p>
      <w:pPr/>
      <w:r>
        <w:rPr>
          <w:lang w:val="id_ID" w:bidi="id_ID"/>
        </w:rPr>
      </w:r>
      <w:r>
        <w:rPr>
          <w:lang w:val="id_ID" w:bidi="id_ID"/>
        </w:rPr>
        <w:t xml:space="preserve">Yesus meninggalkan orang banyak. Kata "meninggalkan" dalam kalimat ini memiliki arti bahwa Yesus tidak hanya berjalan menjauh dari orang-orang, tetapi bahwa Yesus telah membubarkan orang banyak itu dan mempersilakan mereka pergi. Karena Yesus awalnya berbicara kepada orang banyak dari perahu, kita tahu bahwa di sini Yesus keluar dari perahu dan berjalan ke dalam rumah di mana Dia berada sebelum Dia masuk ke dalam perahu. Ini mungkin adalah rumah Simon Petrus, tempat Yesus tinggal sementara selama Ia berada di Kapernaum. </w:t>
      </w:r>
    </w:p>
    <w:p>
      <w:pPr/>
      <w:r>
        <w:rPr>
          <w:lang w:val="id_ID" w:bidi="id_ID"/>
        </w:rPr>
      </w:r>
      <w:r>
        <w:rPr>
          <w:lang w:val="id_ID" w:bidi="id_ID"/>
        </w:rPr>
        <w:t>Murid-murid Yesus mengikuti Yesus ke dalam rumah dan meminta Yesus untuk menjelaskan perumpamaan tentang lalang yang ditanam di ladang. Yesus berfokus pada penjelasan tentang lalang dalam perikop ini.</w:t>
      </w:r>
    </w:p>
    <w:p>
      <w:pPr/>
      <w:r>
        <w:rPr>
          <w:lang w:val="id_ID" w:bidi="id_ID"/>
        </w:rPr>
      </w:r>
      <w:r>
        <w:rPr>
          <w:lang w:val="id_ID" w:bidi="id_ID"/>
        </w:rPr>
        <w:t xml:space="preserve">Yesus memulai dengan menjelaskan tujuh karakter utama dalam perumpamaan itu. Pemilik tanah, atau orang yang menabur benih di ladangnya, mewakili Anak Manusia, atau Yesus sendiri. Ladang itu sendiri mewakili dunia, atau bumi. Ini mungkin mengejutkan para murid, karena Yesus tidak hanya memasukkan orang-orang Israel dalam penjelasan di sini, tetapi seluruh dunia. Benih yang baik mewakili anak-anak kerajaan. Anak-anak Kerajaan adalah mereka yang mengikuti Yesus dan menjadi milik Kerajaan Yesus. Lalang itu mewakili mereka yang menjadi milik si jahat. Si jahat adalah Iblis atau Satan. Penuaian adalah akhir dari zaman yang jahat ini. Frasa "akhir zaman" digunakan karena pada masa itu orang-orang memahami bahwa ada dua zaman: Yang satu adalah zaman sekarang yang penuh kejahatan di bumi, dan zaman yang kedua adalah zaman yang penuh kemuliaan di masa depan. Baik orang Yahudi maupun Kristen percaya hal ini, tetapi orang Kristen tahu bahwa zaman berikutnya adalah masa ketika Yesus memerintah selamanya. Para penuai, atau orang-orang yang menuai, adalah malaikat-malaikat Allah. Malaikat-malaikat adalah pelayan atau utusan surgawi dari Allah yang melaksanakan kehendak Allah. </w:t>
      </w:r>
    </w:p>
    <w:p>
      <w:pPr/>
      <w:r>
        <w:rPr>
          <w:lang w:val="id_ID" w:bidi="id_ID"/>
        </w:rPr>
      </w:r>
      <w:r>
        <w:rPr>
          <w:lang w:val="id_ID" w:bidi="id_ID"/>
        </w:rPr>
        <w:t xml:space="preserve">Yesus menjelaskan apa yang akan terjadi pada akhir zaman. Pekerjaan Anak Manusia adalah datang dan menghakimi orang-orang jahat dan orang-orang benar. Yesus adalah Anak Manusia. Yesus memerintah dalam kerajaan-Nya. Pada akhir zaman, Yesus menjelaskan bahwa sama seperti petani memisahkan lalang dari gandum pada saat panen, Allah akan memisahkan manusia, antara orang yang melakukan kejahatan dengan orang yang benar atau yang mengikuti Allah. Yesus, Anak Manusia, akan mengutus para malaikat-Nya untuk mengumpulkan dari kerajaan-Nya semua orang yang jahat dan menyebabkan dosa, dan akan menghukum mereka. Orang-orang jahat ini kadang-kadang digambarkan sebagai "batu sandungan." "Batu sandungan" adalah rintangan yang menghambat orang-orang bergerak maju. Dalam hal ini, batu sandungan menjauhkan orang-orang dari Yesus dan menyebabkan orang lain tidak menaati Allah. Mereka yang melakukan pelanggaran menolak untuk menaati setiap hukum Allah. </w:t>
      </w:r>
    </w:p>
    <w:p>
      <w:pPr/>
      <w:r>
        <w:rPr>
          <w:lang w:val="id_ID" w:bidi="id_ID"/>
        </w:rPr>
      </w:r>
      <w:r>
        <w:rPr>
          <w:lang w:val="id_ID" w:bidi="id_ID"/>
        </w:rPr>
        <w:t xml:space="preserve">Berhenti dan diskusikan dengan tim Anda: Apa yang dilakukan orang-orang dalam budaya Anda yang dianggap tindakan yang "buruk"? Apa yang diyakini orang-orang dalam budaya Anda akan terjadi pada akhir zaman? </w:t>
      </w:r>
    </w:p>
    <w:p>
      <w:pPr/>
      <w:r>
        <w:rPr>
          <w:lang w:val="id_ID" w:bidi="id_ID"/>
        </w:rPr>
      </w:r>
      <w:r>
        <w:rPr>
          <w:lang w:val="id_ID" w:bidi="id_ID"/>
        </w:rPr>
        <w:t xml:space="preserve">Para malaikat akan melemparkan mereka ke dalam perapian yang menyala-nyala di mana akan ada ratapan dan kertak gigi. Api yang menyala-nyala dianggap menggambarkan neraka atau hukuman yang kekal. Frasa "kertak gigi" digunakan sebagai ungkapan kemarahan, penderitaan, atau rasa sakit. </w:t>
      </w:r>
    </w:p>
    <w:p>
      <w:pPr/>
      <w:r>
        <w:rPr>
          <w:lang w:val="id_ID" w:bidi="id_ID"/>
        </w:rPr>
      </w:r>
      <w:r>
        <w:rPr>
          <w:lang w:val="id_ID" w:bidi="id_ID"/>
        </w:rPr>
        <w:t>Berhenti dan diskusikan dengan tim Anda apakah budaya Anda memiliki konsep tentang neraka atau tidak, dan apa yang dipahami oleh budaya Anda tentang neraka. Bagikan kisah-kisah yang digunakan dalam budaya Anda dalam usaha untuk membuat orang-orang melakukan hal yang benar. Apa saja hal-hal yang mungkin dilakukan seseorang dalam budaya Anda, yang akan menyebabkan orang lain berpikir bahwa mereka akan "masuk neraka"?</w:t>
      </w:r>
    </w:p>
    <w:p>
      <w:pPr/>
      <w:r>
        <w:rPr>
          <w:lang w:val="id_ID" w:bidi="id_ID"/>
        </w:rPr>
      </w:r>
      <w:r>
        <w:rPr>
          <w:lang w:val="id_ID" w:bidi="id_ID"/>
        </w:rPr>
        <w:t xml:space="preserve">Yesus mengatakan kepada para murid bahwa orang-orang benar, atau mereka yang melakukan kehendak Allah, akan bersinar dengan terang seperti matahari dalam Kerajaan Bapa mereka, atau Allah. Ini berarti bahwa orang-orang benar ini akan menerima kehormatan dan pujian dari Allah dan semua orang akan melihatnya. Orang-orang akan melihat mereka sama seperti mereka bisa melihat matahari yang terang. Kerajaan Bapa ini sama dengan Kerajaan Yesus. Kerajaan Bapa ini dapat berarti dunia yang baru dari Bapa, atau di tempat di mana pemerintahan Allah ditegakkan selama-lamanya. </w:t>
      </w:r>
    </w:p>
    <w:p>
      <w:pPr/>
      <w:r>
        <w:rPr>
          <w:lang w:val="id_ID" w:bidi="id_ID"/>
        </w:rPr>
      </w:r>
      <w:r>
        <w:rPr>
          <w:lang w:val="id_ID" w:bidi="id_ID"/>
        </w:rPr>
        <w:t xml:space="preserve">Berhenti dan diskusikan dengan tim Anda bagaimana budaya Anda membedakan antara orang-orang yang mereka anggap akan masuk ke surga dan orang-orang yang mereka anggap akan masuk neraka. </w:t>
      </w:r>
    </w:p>
    <w:p>
      <w:pPr/>
      <w:r>
        <w:rPr>
          <w:lang w:val="id_ID" w:bidi="id_ID"/>
        </w:rPr>
      </w:r>
      <w:r>
        <w:rPr>
          <w:lang w:val="id_ID" w:bidi="id_ID"/>
        </w:rPr>
        <w:t>Yesus mengakhiri penjelasan dengan frasa, "Siapa bertelinga, hendaklah ia mendengar." Ingatlah frasa "siapa bertelinga" tidak berarti orang yang benar-benar memiliki telinga di kepala mereka. Frasa ini mengandung arti orang-orang yang mau mendengarkan dan berusaha memahami apa yang dikatakan.</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Yesus meninggalkan tepi danau dan masuk ke sebuah rumah. Para murid mengikuti Yesus dan meminta Yesus untuk menjelaskan perumpamaan tentang gandum dan lalang. Yesus menjelaskan perumpamaan itu kepada murid-murid-Nya.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Para tokoh dalam perumpamaan meliputi:</w:t>
      </w:r>
    </w:p>
    <w:p>
      <w:pPr>
        <w:pStyle w:val="ListBullet"/>
        <w:spacing w:line="240" w:lineRule="auto"/>
        <w:ind w:left="720"/>
      </w:pPr>
      <w:r>
        <w:rPr>
          <w:lang w:val="id_ID" w:bidi="id_ID"/>
        </w:rPr>
      </w:r>
      <w:r>
        <w:rPr>
          <w:lang w:val="id_ID" w:bidi="id_ID"/>
        </w:rPr>
        <w:t>Anak Manusia</w:t>
      </w:r>
    </w:p>
    <w:p>
      <w:pPr>
        <w:pStyle w:val="ListBullet"/>
        <w:spacing w:line="240" w:lineRule="auto"/>
        <w:ind w:left="720"/>
      </w:pPr>
      <w:r>
        <w:rPr>
          <w:lang w:val="id_ID" w:bidi="id_ID"/>
        </w:rPr>
      </w:r>
      <w:r>
        <w:rPr>
          <w:lang w:val="id_ID" w:bidi="id_ID"/>
        </w:rPr>
        <w:t xml:space="preserve">Iblis </w:t>
      </w:r>
    </w:p>
    <w:p>
      <w:pPr>
        <w:pStyle w:val="ListBullet"/>
        <w:spacing w:line="240" w:lineRule="auto"/>
        <w:ind w:left="720"/>
      </w:pPr>
      <w:r>
        <w:rPr>
          <w:lang w:val="id_ID" w:bidi="id_ID"/>
        </w:rPr>
      </w:r>
      <w:r>
        <w:rPr>
          <w:lang w:val="id_ID" w:bidi="id_ID"/>
        </w:rPr>
        <w:t>Anak-anak Kerajaan</w:t>
      </w:r>
    </w:p>
    <w:p>
      <w:pPr>
        <w:pStyle w:val="ListBullet"/>
        <w:spacing w:line="240" w:lineRule="auto"/>
        <w:ind w:left="720"/>
      </w:pPr>
      <w:r>
        <w:rPr>
          <w:lang w:val="id_ID" w:bidi="id_ID"/>
        </w:rPr>
      </w:r>
      <w:r>
        <w:rPr>
          <w:lang w:val="id_ID" w:bidi="id_ID"/>
        </w:rPr>
        <w:t>Anak-anak si jahat</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Yesus membubarkan orang banyak dan masuk ke dalam rumah. Para murid mengikuti Yesus dan datang kepada-Nya untuk meminta penjelasan perumpamaan tentang lalang. Lihatlah lagi gambar </w:t>
      </w:r>
      <w:r>
        <w:rPr>
          <w:lang w:val="id_ID" w:bidi="id_ID"/>
        </w:rPr>
        <w:t>ladang dengan tanaman dan lalang di dalamnya</w:t>
      </w:r>
      <w:r>
        <w:rPr>
          <w:lang w:val="id_ID" w:bidi="id_ID"/>
        </w:rPr>
        <w:t xml:space="preserve">. </w:t>
      </w:r>
    </w:p>
    <w:p>
      <w:pPr/>
      <w:r>
        <w:rPr>
          <w:lang w:val="id_ID" w:bidi="id_ID"/>
        </w:rPr>
      </w:r>
      <w:r>
        <w:rPr>
          <w:lang w:val="id_ID" w:bidi="id_ID"/>
        </w:rPr>
        <w:t xml:space="preserve">Yesus menjawab mereka dan menjelaskan apa yang digambarkan oleh istilah-istilah kunci dalam perumpamaan Kemudian Yesus menjelaskan kepada mereka bahwa perumpamaan itu menjelaskan apa yang akan terjadi pada akhir zaman. Yesus akan mengutus para malaikat untuk mengumpulkan orang-orang jahat dan memasukkan mereka ke dalam api, di mana akan ada tangisan dan penderitaan. </w:t>
      </w:r>
    </w:p>
    <w:p>
      <w:pPr/>
      <w:r>
        <w:rPr>
          <w:lang w:val="id_ID" w:bidi="id_ID"/>
        </w:rPr>
      </w:r>
      <w:r>
        <w:rPr>
          <w:lang w:val="id_ID" w:bidi="id_ID"/>
        </w:rPr>
        <w:t xml:space="preserve">Jika ada waktu, pergilah ke luar dan cari beberapa lalang. Di tempat yang aman di luar, atau di perapian, buatlah api dan bakarlah lalang. Diskusikan di antara tim bagaimana perasaan Anda menyaksikan lalang dibakar dalam api. </w:t>
      </w:r>
    </w:p>
    <w:p>
      <w:pPr/>
      <w:r>
        <w:rPr>
          <w:lang w:val="id_ID" w:bidi="id_ID"/>
        </w:rPr>
      </w:r>
      <w:r>
        <w:rPr>
          <w:lang w:val="id_ID" w:bidi="id_ID"/>
        </w:rPr>
        <w:t>Yesus mengatakan kepada para murid bahwa kelak mereka yang mengikuti Yesus akan bersinar dengan terang seperti matahari dalam Kerajaan Bapa mereka. Yesus kemudian meminta mereka yang bersedia mendengarkan dan berusaha memahami, untuk melakukan hal tersebut.</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Yesus meninggalkan tepi danau dan masuk ke sebuah rumah. Para murid mengikuti Yesus dan meminta Yesus untuk menjelaskan perumpamaan tentang gandum dan lalang. Yesus menjelaskan perumpamaan itu kepada murid-murid-Nya.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Para tokoh dalam perumpamaan ini meliputi:</w:t>
      </w:r>
    </w:p>
    <w:p>
      <w:pPr>
        <w:pStyle w:val="ListBullet"/>
        <w:spacing w:line="240" w:lineRule="auto"/>
        <w:ind w:left="720"/>
      </w:pPr>
      <w:r>
        <w:rPr>
          <w:lang w:val="id_ID" w:bidi="id_ID"/>
        </w:rPr>
      </w:r>
      <w:r>
        <w:rPr>
          <w:lang w:val="id_ID" w:bidi="id_ID"/>
        </w:rPr>
        <w:t>Anak Manusia</w:t>
      </w:r>
    </w:p>
    <w:p>
      <w:pPr>
        <w:pStyle w:val="ListBullet"/>
        <w:spacing w:line="240" w:lineRule="auto"/>
        <w:ind w:left="720"/>
      </w:pPr>
      <w:r>
        <w:rPr>
          <w:lang w:val="id_ID" w:bidi="id_ID"/>
        </w:rPr>
      </w:r>
      <w:r>
        <w:rPr>
          <w:lang w:val="id_ID" w:bidi="id_ID"/>
        </w:rPr>
        <w:t xml:space="preserve">Iblis </w:t>
      </w:r>
    </w:p>
    <w:p>
      <w:pPr>
        <w:pStyle w:val="ListBullet"/>
        <w:spacing w:line="240" w:lineRule="auto"/>
        <w:ind w:left="720"/>
      </w:pPr>
      <w:r>
        <w:rPr>
          <w:lang w:val="id_ID" w:bidi="id_ID"/>
        </w:rPr>
      </w:r>
      <w:r>
        <w:rPr>
          <w:lang w:val="id_ID" w:bidi="id_ID"/>
        </w:rPr>
        <w:t>Anak-anak Kerajaan</w:t>
      </w:r>
    </w:p>
    <w:p>
      <w:pPr>
        <w:pStyle w:val="ListBullet"/>
        <w:spacing w:line="240" w:lineRule="auto"/>
        <w:ind w:left="720"/>
      </w:pPr>
      <w:r>
        <w:rPr>
          <w:lang w:val="id_ID" w:bidi="id_ID"/>
        </w:rPr>
      </w:r>
      <w:r>
        <w:rPr>
          <w:lang w:val="id_ID" w:bidi="id_ID"/>
        </w:rPr>
        <w:t>Anak-anak si jahat</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Mintalah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Bantulah kelompok untuk mengingat bagian-bagian dari kisah tersebut.</w:t>
      </w:r>
    </w:p>
    <w:p>
      <w:pPr/>
      <w:r>
        <w:rPr>
          <w:lang w:val="id_ID" w:bidi="id_ID"/>
        </w:rPr>
      </w:r>
      <w:r>
        <w:rPr>
          <w:lang w:val="id_ID" w:bidi="id_ID"/>
        </w:rPr>
        <w:t xml:space="preserve">Saat kelompok memerankan kisah ini untuk kedua kali, hentikan mereka pada bagian-bagian tertentu. Peragakan bagian-bagian dari perumpamaan ini seperti Yesus menceritakannya. </w:t>
      </w:r>
    </w:p>
    <w:p>
      <w:pPr/>
      <w:r>
        <w:rPr>
          <w:lang w:val="id_ID" w:bidi="id_ID"/>
        </w:rPr>
      </w:r>
      <w:r>
        <w:rPr>
          <w:lang w:val="id_ID" w:bidi="id_ID"/>
        </w:rPr>
        <w:t xml:space="preserve">Murid-murid Yesus mengikuti Yesus ke dalam rumah dan meminta Yesus untuk menjelaskan perumpamaan tentang lalang yang ditanam di ladang. Yesus menjawab mereka dengan menjelaskan gambaran kunci dalam perumpamaan itu. Kemudian Yesus mengatakan kepada mereka bagaimana mereka yang tidak mengikuti Yesus akan dikumpulkan dan dilemparkan ke dalam api yang menyala. </w:t>
      </w:r>
    </w:p>
    <w:p>
      <w:pPr/>
      <w:r>
        <w:rPr>
          <w:lang w:val="id_ID" w:bidi="id_ID"/>
        </w:rPr>
      </w:r>
      <w:r>
        <w:rPr>
          <w:lang w:val="id_ID" w:bidi="id_ID"/>
        </w:rPr>
        <w:t xml:space="preserve">Hentikan peragaannya: Tanyakan kepada aktor yang memerankan Yesus apa yang Ia rasakan. Perhatikan jawaban seperti, "Sedih karena mereka menolak untuk mengikuti Aku dan sekarang mereka menderita." Tanyakan para aktor yang berperan sebagai para murid bagaimana perasaan mereka. Dengarkan hal-hal seperti, "Takut, khawatir, mulai memahami mengapa misi Yesus sangat penting." </w:t>
      </w:r>
    </w:p>
    <w:p>
      <w:pPr/>
      <w:r>
        <w:rPr>
          <w:lang w:val="id_ID" w:bidi="id_ID"/>
        </w:rPr>
      </w:r>
      <w:r>
        <w:rPr>
          <w:lang w:val="id_ID" w:bidi="id_ID"/>
        </w:rPr>
        <w:t xml:space="preserve">Kemudian Yesus mengatakan kepada para murid bahwa setelah itu, mereka yang telah menaati Yesus akan bersinar dalam Kerajaan Allah. Mereka yang mau mendengarkan, biarlah mereka mendengar dan menaati. </w:t>
      </w:r>
    </w:p>
    <w:p>
      <w:pPr/>
      <w:r>
        <w:rPr>
          <w:lang w:val="id_ID" w:bidi="id_ID"/>
        </w:rPr>
      </w:r>
      <w:r>
        <w:rPr>
          <w:lang w:val="id_ID" w:bidi="id_ID"/>
        </w:rPr>
        <w:t>Hentikan peragaannya: Tanyakan kepada aktor yang memerankan murid-murid bagaimana perasaan mereka. Perhatikan jawaban seperti, "Bersemangat," "Siap untuk memberitahu semua orang apa yang perlu mereka dengar," "Khawatir bahwa tidak semua orang akan mengikuti Yesus."</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menyuruh orang banyak bubar dan Yesus masuk ke dalam rumah. </w:t>
      </w:r>
      <w:r>
        <w:rPr>
          <w:b/>
          <w:lang w:val="id_ID" w:bidi="id_ID"/>
        </w:rPr>
        <w:t>Murid-murid</w:t>
      </w:r>
      <w:r>
        <w:rPr>
          <w:lang w:val="id_ID" w:bidi="id_ID"/>
        </w:rPr>
        <w:t xml:space="preserve"> Yesus mengikuti-Nya. Murid-murid adalah para pengikut Yesus yang terdekat. Lihat Daftar Kata Utama untuk definisi </w:t>
      </w:r>
      <w:r>
        <w:rPr>
          <w:lang w:val="id_ID" w:bidi="id_ID"/>
        </w:rPr>
        <w:t>murid-murid</w:t>
      </w:r>
      <w:r>
        <w:rPr>
          <w:lang w:val="id_ID" w:bidi="id_ID"/>
        </w:rPr>
        <w:t xml:space="preserve">. Terjemahkan kata ini dengan cara yang sama seperti yang telah Anda lakukan di kisah sebelumnya. </w:t>
      </w:r>
    </w:p>
    <w:p>
      <w:pPr/>
      <w:r>
        <w:rPr>
          <w:lang w:val="id_ID" w:bidi="id_ID"/>
        </w:rPr>
      </w:r>
      <w:r>
        <w:rPr>
          <w:lang w:val="id_ID" w:bidi="id_ID"/>
        </w:rPr>
        <w:t xml:space="preserve">Para murid datang kepada Yesus dan meminta Yesus untuk menjelaskan </w:t>
      </w:r>
      <w:r>
        <w:rPr>
          <w:b/>
          <w:lang w:val="id_ID" w:bidi="id_ID"/>
        </w:rPr>
        <w:t>perumpamaan</w:t>
      </w:r>
      <w:r>
        <w:rPr>
          <w:lang w:val="id_ID" w:bidi="id_ID"/>
        </w:rPr>
        <w:t xml:space="preserve"> tentang lalang. Perumpamaan adalah cerita yang menggunakan situasi sehari-hari untuk mengemukakan makna yang lebih dalam tentang Allah. Lihat Daftar Kata Utama untuk definisi </w:t>
      </w:r>
      <w:r>
        <w:rPr>
          <w:lang w:val="id_ID" w:bidi="id_ID"/>
        </w:rPr>
        <w:t>perumpamaan</w:t>
      </w:r>
      <w:r>
        <w:rPr>
          <w:lang w:val="id_ID" w:bidi="id_ID"/>
        </w:rPr>
        <w:t xml:space="preserve">. </w:t>
      </w:r>
    </w:p>
    <w:p>
      <w:pPr/>
      <w:r>
        <w:rPr>
          <w:lang w:val="id_ID" w:bidi="id_ID"/>
        </w:rPr>
      </w:r>
      <w:r>
        <w:rPr>
          <w:lang w:val="id_ID" w:bidi="id_ID"/>
        </w:rPr>
        <w:t xml:space="preserve">Yesus menjelaskan beberapa komponen utama dari perumpamaan itu. Pemilik tanah, atau orang yang menabur benih di ladangnya, mewakili </w:t>
      </w:r>
      <w:r>
        <w:rPr>
          <w:b/>
          <w:lang w:val="id_ID" w:bidi="id_ID"/>
        </w:rPr>
        <w:t>Anak Manusia</w:t>
      </w:r>
      <w:r>
        <w:rPr>
          <w:lang w:val="id_ID" w:bidi="id_ID"/>
        </w:rPr>
        <w:t>, atau Yesus. Pastikan untuk menerjemahkan Anak Manusia dengan istilah yang sama seperti yang telah Anda gunakan di perikop-perikop sebelumnya.</w:t>
      </w:r>
      <w:r>
        <w:rPr>
          <w:lang w:val="id_ID" w:bidi="id_ID"/>
        </w:rPr>
        <w:t>Anak Manusia</w:t>
      </w:r>
      <w:r>
        <w:rPr>
          <w:lang w:val="id_ID" w:bidi="id_ID"/>
        </w:rPr>
        <w:t xml:space="preserve"> adalah istilah yang sering digunakan Yesus untuk menggambarkan diri-Nya. Yesus menggunakan istilah Anak Manusia, dan bukan </w:t>
      </w:r>
      <w:r>
        <w:rPr>
          <w:lang w:val="id_ID" w:bidi="id_ID"/>
        </w:rPr>
        <w:t>Mesias</w:t>
      </w:r>
      <w:r>
        <w:rPr>
          <w:lang w:val="id_ID" w:bidi="id_ID"/>
        </w:rPr>
        <w:t xml:space="preserve">, untuk menghindari makna yang mungkin disangka orang sebagai pemimpin militer. Anak Manusia sebuah adalah sebutan yang berarti keturunan Adam. Itu juga merujuk pada kemanusiaan Yesus serta keunikan Yesus yang sepenuhnya Allah dan sepenuhnya manusia. </w:t>
      </w:r>
    </w:p>
    <w:p>
      <w:pPr/>
      <w:r>
        <w:rPr>
          <w:lang w:val="id_ID" w:bidi="id_ID"/>
        </w:rPr>
      </w:r>
      <w:r>
        <w:rPr>
          <w:lang w:val="id_ID" w:bidi="id_ID"/>
        </w:rPr>
        <w:t xml:space="preserve">Lalang menggambarkan orang yang menjadi milik </w:t>
      </w:r>
      <w:r>
        <w:rPr>
          <w:b/>
          <w:lang w:val="id_ID" w:bidi="id_ID"/>
        </w:rPr>
        <w:t>si jahat</w:t>
      </w:r>
      <w:r>
        <w:rPr>
          <w:lang w:val="id_ID" w:bidi="id_ID"/>
        </w:rPr>
        <w:t xml:space="preserve">. Si jahat adalah </w:t>
      </w:r>
      <w:r>
        <w:rPr>
          <w:b/>
          <w:lang w:val="id_ID" w:bidi="id_ID"/>
        </w:rPr>
        <w:t>Iblis</w:t>
      </w:r>
      <w:r>
        <w:rPr>
          <w:lang w:val="id_ID" w:bidi="id_ID"/>
        </w:rPr>
        <w:t xml:space="preserve"> atau </w:t>
      </w:r>
      <w:r>
        <w:rPr>
          <w:b/>
          <w:lang w:val="id_ID" w:bidi="id_ID"/>
        </w:rPr>
        <w:t>Satan</w:t>
      </w:r>
      <w:r>
        <w:rPr>
          <w:lang w:val="id_ID" w:bidi="id_ID"/>
        </w:rPr>
        <w:t xml:space="preserve">. Terjemahkan dengan cara yang sama seperti yang Anda lakukan dengan perikop-perikop sebelumnya. Lihat Daftar Kata Utama untuk definisi </w:t>
      </w:r>
      <w:r>
        <w:rPr>
          <w:lang w:val="id_ID" w:bidi="id_ID"/>
        </w:rPr>
        <w:t>Iblis</w:t>
      </w:r>
      <w:r>
        <w:rPr>
          <w:lang w:val="id_ID" w:bidi="id_ID"/>
        </w:rPr>
        <w:t xml:space="preserve">. </w:t>
      </w:r>
    </w:p>
    <w:p>
      <w:pPr/>
      <w:r>
        <w:rPr>
          <w:lang w:val="id_ID" w:bidi="id_ID"/>
        </w:rPr>
      </w:r>
      <w:r>
        <w:rPr>
          <w:lang w:val="id_ID" w:bidi="id_ID"/>
        </w:rPr>
        <w:t xml:space="preserve">Masa panen adalah </w:t>
      </w:r>
      <w:r>
        <w:rPr>
          <w:b/>
          <w:lang w:val="id_ID" w:bidi="id_ID"/>
        </w:rPr>
        <w:t>akhir zaman</w:t>
      </w:r>
      <w:r>
        <w:rPr>
          <w:lang w:val="id_ID" w:bidi="id_ID"/>
        </w:rPr>
        <w:t xml:space="preserve">. Akhir zaman merujuk pada akhir dari waktu, atau saat Yesus kembali dan memperbarui segala sesuatu. </w:t>
      </w:r>
    </w:p>
    <w:p>
      <w:pPr/>
      <w:r>
        <w:rPr>
          <w:lang w:val="id_ID" w:bidi="id_ID"/>
        </w:rPr>
      </w:r>
      <w:r>
        <w:rPr>
          <w:lang w:val="id_ID" w:bidi="id_ID"/>
        </w:rPr>
        <w:t xml:space="preserve">Para penuai, atau mereka yang memetik tanaman dan gandum, adalah </w:t>
      </w:r>
      <w:r>
        <w:rPr>
          <w:b/>
          <w:lang w:val="id_ID" w:bidi="id_ID"/>
        </w:rPr>
        <w:t>malaikat-malaikat</w:t>
      </w:r>
      <w:r>
        <w:rPr>
          <w:lang w:val="id_ID" w:bidi="id_ID"/>
        </w:rPr>
        <w:t xml:space="preserve"> Allah. Seorang malaikat adalah makhluk rohani yang merupakan utusan Allah. Gunakan kata yang sama yang telah Anda gunakan untuk malaikat-malaikat di bagian sebelumnya. Lihat Daftar Kata Utama untuk definisi </w:t>
      </w:r>
      <w:r>
        <w:rPr>
          <w:lang w:val="id_ID" w:bidi="id_ID"/>
        </w:rPr>
        <w:t>malaikat-malaikat</w:t>
      </w:r>
      <w:r>
        <w:rPr>
          <w:lang w:val="id_ID" w:bidi="id_ID"/>
        </w:rPr>
        <w:t>.</w:t>
      </w:r>
    </w:p>
    <w:p>
      <w:pPr/>
      <w:r>
        <w:rPr>
          <w:lang w:val="id_ID" w:bidi="id_ID"/>
        </w:rPr>
      </w:r>
      <w:r>
        <w:rPr>
          <w:lang w:val="id_ID" w:bidi="id_ID"/>
        </w:rPr>
        <w:t xml:space="preserve">Yesus mengatakan kepada para murid bahwa sama seperti lalang dibakar, demikianlah pada akhir zaman para malaikat akan mengumpulkan mereka yang tidak mengikuti Yesus dan semua hal yang menyebabkan </w:t>
      </w:r>
      <w:r>
        <w:rPr>
          <w:b/>
          <w:lang w:val="id_ID" w:bidi="id_ID"/>
        </w:rPr>
        <w:t>dosa</w:t>
      </w:r>
      <w:r>
        <w:rPr>
          <w:lang w:val="id_ID" w:bidi="id_ID"/>
        </w:rPr>
        <w:t xml:space="preserve">. Berdosa artinya tidak menaati Allah. Gunakan kata yang sama yang telah Anda gunakan untuk dosa di bagian sebelumnya. Lihat Daftar Kata Utama untuk definisi </w:t>
      </w:r>
      <w:r>
        <w:rPr>
          <w:lang w:val="id_ID" w:bidi="id_ID"/>
        </w:rPr>
        <w:t>dosa</w:t>
      </w:r>
      <w:r>
        <w:rPr>
          <w:lang w:val="id_ID" w:bidi="id_ID"/>
        </w:rPr>
        <w:t xml:space="preserve">. Para malaikat kemudian akan melemparkan semua itu ke dalam api yang menyala. Ini dimaksudkan untuk melambangkan neraka, atau hukuman kekal. </w:t>
      </w:r>
    </w:p>
    <w:p>
      <w:pPr/>
      <w:r>
        <w:rPr>
          <w:lang w:val="id_ID" w:bidi="id_ID"/>
        </w:rPr>
      </w:r>
      <w:r>
        <w:rPr>
          <w:lang w:val="id_ID" w:bidi="id_ID"/>
        </w:rPr>
        <w:t xml:space="preserve">Yesus kemudian mengatakan kepada para murid bahwa orang yang benar, atau diterima oleh Allah dengan mengikuti Yesus, akan bersinar dengan terang dalam </w:t>
      </w:r>
      <w:r>
        <w:rPr>
          <w:b/>
          <w:lang w:val="id_ID" w:bidi="id_ID"/>
        </w:rPr>
        <w:t>Kerajaan Bapa</w:t>
      </w:r>
      <w:r>
        <w:rPr>
          <w:lang w:val="id_ID" w:bidi="id_ID"/>
        </w:rPr>
        <w:t xml:space="preserve">. Ini juga dapat diterjemahkan sebagai Kerajaan Allah. Gunakan kata yang sama untuk Kerajaan Bapa dengan yang telah Anda gunakan di bagian sebelumnya untuk </w:t>
      </w:r>
      <w:r>
        <w:rPr>
          <w:b/>
          <w:lang w:val="id_ID" w:bidi="id_ID"/>
        </w:rPr>
        <w:t>Kerajaan Surga</w:t>
      </w:r>
      <w:r>
        <w:rPr>
          <w:lang w:val="id_ID" w:bidi="id_ID"/>
        </w:rPr>
        <w:t xml:space="preserve"> atau </w:t>
      </w:r>
      <w:r>
        <w:rPr>
          <w:b/>
          <w:lang w:val="id_ID" w:bidi="id_ID"/>
        </w:rPr>
        <w:t>Kerajaan Allah</w:t>
      </w:r>
      <w:r>
        <w:rPr>
          <w:lang w:val="id_ID" w:bidi="id_ID"/>
        </w:rPr>
        <w:t xml:space="preserve">. Lihat Daftar Kata Utama untuk definisi </w:t>
      </w:r>
      <w:r>
        <w:rPr>
          <w:lang w:val="id_ID" w:bidi="id_ID"/>
        </w:rPr>
        <w:t>Kerajaan Allah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13:44–53</w:t>
      </w:r>
      <w:r>
        <w:rPr>
          <w:lang w:val="id_ID" w:bidi="id_ID"/>
        </w:rPr>
      </w:r>
    </w:p>
    <w:p>
      <w:pPr>
        <w:pStyle w:val="Heading3"/>
      </w:pPr>
      <w:r>
        <w:rPr>
          <w:lang w:val="id_ID" w:bidi="id_ID"/>
        </w:rPr>
        <w:t>Dengar dan Renungkan</w:t>
      </w:r>
    </w:p>
    <w:p>
      <w:pPr/>
      <w:r>
        <w:rPr>
          <w:lang w:val="id_ID" w:bidi="id_ID"/>
        </w:rPr>
      </w:r>
      <w:r>
        <w:rPr>
          <w:lang w:val="id_ID" w:bidi="id_ID"/>
        </w:rPr>
        <w:t>Dengarkan Matius 13:44–53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pahami?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perikop ini satu kali dalam versi yang paling mudah dimengerti. </w:t>
      </w:r>
    </w:p>
    <w:p>
      <w:pPr/>
      <w:r>
        <w:rPr>
          <w:lang w:val="id_ID" w:bidi="id_ID"/>
        </w:rPr>
      </w:r>
      <w:r>
        <w:rPr>
          <w:lang w:val="id_ID" w:bidi="id_ID"/>
        </w:rPr>
        <w:t xml:space="preserve">Yesus masih berbicara kepada para murid-Nya dalam perumpamaan. Yesus dan para murid masih berada di sebuah rumah di daerah Kapernaum Yesus berbicara dalam perumpamaan untuk membantu para murid memahami Kerajaan Surga. Yesus menyampaikan perumpamaan tentang harta yang terpendam di ladang dan perumpamaan tentang mutiara yang berharga secara berpasangan. Yesus sering menceritakan dua perumpamaan yang serupa secara bersama-sama untuk menekankan pokok penting. </w:t>
      </w:r>
    </w:p>
    <w:p>
      <w:pPr/>
      <w:r>
        <w:rPr>
          <w:lang w:val="id_ID" w:bidi="id_ID"/>
        </w:rPr>
      </w:r>
      <w:r>
        <w:rPr>
          <w:lang w:val="id_ID" w:bidi="id_ID"/>
        </w:rPr>
        <w:t xml:space="preserve">Perumpamaan tentang harta di ladang dan perumpamaan tentang mutiara menunjukkan betapa berharganya Kerajaan Surga. Yesus memulai kedua perumpamaan dengan frasa, "Hal Kerajaan Surga itu seumpama..." Yesus menggambarkan kerajaan untuk dibandingkan dengan situasi, bukan benda. Kerajaan Surga itu mirip dengan situasi di mana seseorang menyembunyikan harta di sebuah ladang. Dalam budaya pada saat itu, sangat lazim orang menguburkan atau menyembunyikan benda berharga di tanah milik sendiri. Orang yang menemukan harta di ladang kemungkinan besar menemukannya secara tidak sengaja. Namun, jika seseorang telah menemukan harta di ladang dan mengangkatnya dari ladang atau dari tanah, harta itu akan secara otomatis menjadi milik orang yang sedang memiliki ladang itu. Jadi kemungkinan besar orang yang menemukan harta itu tidak mengangkatnya. Dia mungkin baru saja menemukan harta itu. Kemudian orang itu menyembunyikannya lagi dan berjalan pergi dengan sukacita yang luar biasa. Orang itu menjual semua yang ia miliki untuk membeli ladang itu sehingga ia kemudian dapat mengklaim harta itu sebagai miliknya. </w:t>
      </w:r>
    </w:p>
    <w:p>
      <w:pPr/>
      <w:r>
        <w:rPr>
          <w:lang w:val="id_ID" w:bidi="id_ID"/>
        </w:rPr>
      </w:r>
      <w:r>
        <w:rPr>
          <w:lang w:val="id_ID" w:bidi="id_ID"/>
        </w:rPr>
        <w:t xml:space="preserve">Diskusikan dalam kelompok: Apakah ada barang berharga dalam budaya Anda sehingga beberapa orang akan bersedia menyerahkan semua harta mereka untuknya? Apakah ada orang yang Anda kenal yang telah mengorbankan banyak hal untuk mendapatkan sesuatu? </w:t>
      </w:r>
    </w:p>
    <w:p>
      <w:pPr/>
      <w:r>
        <w:rPr>
          <w:lang w:val="id_ID" w:bidi="id_ID"/>
        </w:rPr>
      </w:r>
      <w:r>
        <w:rPr>
          <w:lang w:val="id_ID" w:bidi="id_ID"/>
        </w:rPr>
        <w:t xml:space="preserve">Yesus kemudian menceritakan perumpamaan tentang mutiara. Mutiara adalah permata berbentuk bulat yang berwarna putih keperakan yang dihasilkan oleh jenis kerang tertentu di dalam laut. Orang-orang dalam budaya itu menganggap mutiara lebih berharga daripada emas. Pedagang dalam perumpamaan ini pergi untuk mencari mutiara. Dia bukan mendapatkannya secara tidak sengaja. Dia juga menjual semua yang dia miliki untuk membeli mutiara yang sangat berharga itu. Beberapa orang menafsirkan bahwa Kerajaan Surga adalah seperti pedagang dan umat Allah adalah mutiara karena Yesus memberikan segalanya untuk membeli kita. Tidak semua orang setuju dengan penjelasan ini. Karena perumpamaan ini dipasangkan dengan harta di ladang, kebanyakan pakar Alkitab percaya bahwa Yesus membandingkan Kerajaan Surga sama dengan mutiara berharga dalam perumpamaan itu. </w:t>
      </w:r>
    </w:p>
    <w:p>
      <w:pPr/>
      <w:r>
        <w:rPr>
          <w:lang w:val="id_ID" w:bidi="id_ID"/>
        </w:rPr>
      </w:r>
      <w:r>
        <w:rPr>
          <w:lang w:val="id_ID" w:bidi="id_ID"/>
        </w:rPr>
        <w:t xml:space="preserve">Berhenti dan lihatlah gambar </w:t>
      </w:r>
      <w:r>
        <w:rPr>
          <w:lang w:val="id_ID" w:bidi="id_ID"/>
        </w:rPr>
        <w:t>mutiara</w:t>
      </w:r>
      <w:r>
        <w:rPr>
          <w:lang w:val="id_ID" w:bidi="id_ID"/>
        </w:rPr>
        <w:t xml:space="preserve">. Apakah ada permata dalam budaya Anda yang sangat dihargai? Ceritakan kisah tentang apa yang telah dilakukan orang-orang untuk mendapatkan permata itu. </w:t>
      </w:r>
    </w:p>
    <w:p>
      <w:pPr/>
      <w:r>
        <w:rPr>
          <w:lang w:val="id_ID" w:bidi="id_ID"/>
        </w:rPr>
      </w:r>
      <w:r>
        <w:rPr>
          <w:lang w:val="id_ID" w:bidi="id_ID"/>
        </w:rPr>
        <w:t xml:space="preserve">Yesus menceritakan perumpamaan lain bahwa Kerajaan Surga itu seperti ketika jala ikan dilemparkan ke dalam air dan menangkap semua jenis ikan. Kemudian ketika jaring sudah penuh, para nelayan membawanya ke pantai dan memisahkan ikan yang baik ke dalam peti atau ember. Mereka membuang ikan yang buruk. Yesus menjelaskan bahwa itu jugalah yang akan terjadi pada akhir zaman. Frasa "demikianlah juga pada akhir zaman" menghubungkannya dengan pernyataan berikutnya. Ini bisa dibaca kurang lebih seperti, "Sama seperti apa yang dilakukan pada ikan itu, para malaikat akan datang dan memisahkan orang-orang jahat dari orang-orang benar." Yesus mengatakan bahwa ikan yang baik dan buruk adalah seperti orang-orang benar dan orang-orang jahat. Para malaikat akan melemparkan orang-orang yang jahat ke dalam perapian yang menyala-nyala di mana akan ada ratapan dan kertak gigi. Perapian yang menyala-nyala mungkin mewakili neraka atau hukuman kekal. Frasa "kertak gigi" digunakan sebagai ungkapan kemarahan, penderitaan, atau rasa sakit. </w:t>
      </w:r>
    </w:p>
    <w:p>
      <w:pPr/>
      <w:r>
        <w:rPr>
          <w:lang w:val="id_ID" w:bidi="id_ID"/>
        </w:rPr>
      </w:r>
      <w:r>
        <w:rPr>
          <w:lang w:val="id_ID" w:bidi="id_ID"/>
        </w:rPr>
        <w:t xml:space="preserve">Berhenti dan lihatlah gambar </w:t>
      </w:r>
      <w:r>
        <w:rPr>
          <w:lang w:val="id_ID" w:bidi="id_ID"/>
        </w:rPr>
        <w:t>jaring yang penuh dengan ikan</w:t>
      </w:r>
      <w:r>
        <w:rPr>
          <w:lang w:val="id_ID" w:bidi="id_ID"/>
        </w:rPr>
        <w:t xml:space="preserve">. Apakah orang-orang dalam budaya Anda makan ikan? Jika ya, bagaimana orang-orang menangkap ikan-ikan itu? </w:t>
      </w:r>
    </w:p>
    <w:p>
      <w:pPr/>
      <w:r>
        <w:rPr>
          <w:lang w:val="id_ID" w:bidi="id_ID"/>
        </w:rPr>
      </w:r>
      <w:r>
        <w:rPr>
          <w:lang w:val="id_ID" w:bidi="id_ID"/>
        </w:rPr>
        <w:t>Diskusikan hasil tuaian dalam budaya Anda yang semuanya ditarik bersama-sama, dan kemudian yang baik dan yang buruk dipisahkan.</w:t>
      </w:r>
    </w:p>
    <w:p>
      <w:pPr/>
      <w:r>
        <w:rPr>
          <w:lang w:val="id_ID" w:bidi="id_ID"/>
        </w:rPr>
      </w:r>
      <w:r>
        <w:rPr>
          <w:lang w:val="id_ID" w:bidi="id_ID"/>
        </w:rPr>
        <w:t xml:space="preserve">Yesus bertanya kepada para murid-Nya apakah mereka memahami semua pengajaran itu. Mereka mengatakan ya. Yesus berkata, "karena itu" yang menghubungkan pokok berikutnya dengan pertanyaan yang diajukan Yesus dan para murid menjawab. Yesus kemudian mengatakan kepada mereka tentang para ahli Taurat yang menerima pelajaran tentang Kerajaan Surga. Kata "belajar" dalam beberapa versi mengatakan "telah terdidik." Kata ahli Taurat berarti pengajar hukum Taurat. Kata itu digunakan beberapa kali dalam Matius. Namun, ini adalah satu-satunya penggunaan yang merujuk pada seorang ahli Taurat yang percaya kepada Yesus, karena ia sedang belajar tentang Kerajaan Surga. Para pengajar hukum Taurat itu seperti seorang tuan rumah yang membawa keluar dari perbendaharaan hartanya hal-hal yang baru dan lama. Kita tidak tahu apa itu hal-hal baru dan lama, jadi biarkanlah kata ini tetap ambigu dalam terjemahan Anda. </w:t>
      </w:r>
    </w:p>
    <w:p>
      <w:pPr/>
      <w:r>
        <w:rPr>
          <w:lang w:val="id_ID" w:bidi="id_ID"/>
        </w:rPr>
      </w:r>
      <w:r>
        <w:rPr>
          <w:lang w:val="id_ID" w:bidi="id_ID"/>
        </w:rPr>
        <w:t>Setelah Yesus selesai menyampaikan perumpamaan-perumpamaan ini, Yesus berangkat ke bagian lain dari negeri itu.</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Yesus menceritakan perumpamaan tentang harta di ladang. </w:t>
      </w:r>
    </w:p>
    <w:p>
      <w:pPr/>
      <w:r>
        <w:rPr>
          <w:lang w:val="id_ID" w:bidi="id_ID"/>
        </w:rPr>
      </w:r>
      <w:r>
        <w:rPr>
          <w:lang w:val="id_ID" w:bidi="id_ID"/>
        </w:rPr>
      </w:r>
      <w:r>
        <w:rPr>
          <w:b/>
          <w:lang w:val="id_ID" w:bidi="id_ID"/>
        </w:rPr>
        <w:t>Adegan kedua:</w:t>
      </w:r>
      <w:r>
        <w:rPr>
          <w:lang w:val="id_ID" w:bidi="id_ID"/>
        </w:rPr>
        <w:t xml:space="preserve"> Yesus menceritakan perumpamaan tentang mutiara. </w:t>
      </w:r>
    </w:p>
    <w:p>
      <w:pPr/>
      <w:r>
        <w:rPr>
          <w:lang w:val="id_ID" w:bidi="id_ID"/>
        </w:rPr>
      </w:r>
      <w:r>
        <w:rPr>
          <w:b/>
          <w:lang w:val="id_ID" w:bidi="id_ID"/>
        </w:rPr>
        <w:t>Adegan ketiga:</w:t>
      </w:r>
      <w:r>
        <w:rPr>
          <w:lang w:val="id_ID" w:bidi="id_ID"/>
        </w:rPr>
        <w:t xml:space="preserve"> Yesus menceritakan perumpamaan tentang jala ikan.</w:t>
      </w:r>
    </w:p>
    <w:p>
      <w:pPr/>
      <w:r>
        <w:rPr>
          <w:lang w:val="id_ID" w:bidi="id_ID"/>
        </w:rPr>
      </w:r>
      <w:r>
        <w:rPr>
          <w:b/>
          <w:lang w:val="id_ID" w:bidi="id_ID"/>
        </w:rPr>
        <w:t>Adegan keempat:</w:t>
      </w:r>
      <w:r>
        <w:rPr>
          <w:lang w:val="id_ID" w:bidi="id_ID"/>
        </w:rPr>
        <w:t xml:space="preserve"> Yesus berbicara kepada para murid-Nya tentang pemahaman mereka.</w:t>
      </w:r>
    </w:p>
    <w:p>
      <w:pPr/>
      <w:r>
        <w:rPr>
          <w:lang w:val="id_ID" w:bidi="id_ID"/>
        </w:rPr>
      </w:r>
      <w:r>
        <w:rPr>
          <w:b/>
          <w:lang w:val="id_ID" w:bidi="id_ID"/>
        </w:rPr>
        <w:t>Adegan kelima:</w:t>
      </w:r>
      <w:r>
        <w:rPr>
          <w:lang w:val="id_ID" w:bidi="id_ID"/>
        </w:rPr>
        <w:t xml:space="preserve"> Yesus berangkat ke daerah lain dari negeri itu.</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r>
        <w:rPr>
          <w:lang w:val="id_ID" w:bidi="id_ID"/>
        </w:rPr>
      </w:r>
      <w:r>
        <w:rPr>
          <w:lang w:val="id_ID" w:bidi="id_ID"/>
        </w:rPr>
        <w:t>Tokoh dalam perumpamaan meliputi:</w:t>
      </w:r>
    </w:p>
    <w:p>
      <w:pPr>
        <w:pStyle w:val="ListBullet"/>
        <w:spacing w:line="240" w:lineRule="auto"/>
        <w:ind w:left="720"/>
      </w:pPr>
      <w:r>
        <w:rPr>
          <w:lang w:val="id_ID" w:bidi="id_ID"/>
        </w:rPr>
      </w:r>
      <w:r>
        <w:rPr>
          <w:lang w:val="id_ID" w:bidi="id_ID"/>
        </w:rPr>
        <w:t xml:space="preserve">Orang yang menemukan harta </w:t>
      </w:r>
    </w:p>
    <w:p>
      <w:pPr>
        <w:pStyle w:val="ListBullet"/>
        <w:spacing w:line="240" w:lineRule="auto"/>
        <w:ind w:left="720"/>
      </w:pPr>
      <w:r>
        <w:rPr>
          <w:lang w:val="id_ID" w:bidi="id_ID"/>
        </w:rPr>
      </w:r>
      <w:r>
        <w:rPr>
          <w:lang w:val="id_ID" w:bidi="id_ID"/>
        </w:rPr>
        <w:t xml:space="preserve">Pedagang yang mencari mutiara </w:t>
      </w:r>
    </w:p>
    <w:p>
      <w:pPr>
        <w:pStyle w:val="ListBullet"/>
        <w:spacing w:line="240" w:lineRule="auto"/>
        <w:ind w:left="720"/>
      </w:pPr>
      <w:r>
        <w:rPr>
          <w:lang w:val="id_ID" w:bidi="id_ID"/>
        </w:rPr>
      </w:r>
      <w:r>
        <w:rPr>
          <w:lang w:val="id_ID" w:bidi="id_ID"/>
        </w:rPr>
        <w:t xml:space="preserve">Nelayan (meskipun tidak benar-benar disebutkan) </w:t>
      </w:r>
    </w:p>
    <w:p>
      <w:pPr>
        <w:pStyle w:val="ListBullet"/>
        <w:spacing w:line="240" w:lineRule="auto"/>
        <w:ind w:left="720"/>
      </w:pPr>
      <w:r>
        <w:rPr>
          <w:lang w:val="id_ID" w:bidi="id_ID"/>
        </w:rPr>
      </w:r>
      <w:r>
        <w:rPr>
          <w:lang w:val="id_ID" w:bidi="id_ID"/>
        </w:rPr>
        <w:t>Ikan yang buruk</w:t>
      </w:r>
    </w:p>
    <w:p>
      <w:pPr>
        <w:pStyle w:val="ListBullet"/>
        <w:spacing w:line="240" w:lineRule="auto"/>
        <w:ind w:left="720"/>
      </w:pPr>
      <w:r>
        <w:rPr>
          <w:lang w:val="id_ID" w:bidi="id_ID"/>
        </w:rPr>
      </w:r>
      <w:r>
        <w:rPr>
          <w:lang w:val="id_ID" w:bidi="id_ID"/>
        </w:rPr>
        <w:t>Ikan yang baik</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Orang-orang jahat</w:t>
      </w:r>
    </w:p>
    <w:p>
      <w:pPr>
        <w:pStyle w:val="ListBullet"/>
        <w:spacing w:line="240" w:lineRule="auto"/>
        <w:ind w:left="720"/>
      </w:pPr>
      <w:r>
        <w:rPr>
          <w:lang w:val="id_ID" w:bidi="id_ID"/>
        </w:rPr>
      </w:r>
      <w:r>
        <w:rPr>
          <w:lang w:val="id_ID" w:bidi="id_ID"/>
        </w:rPr>
        <w:t>Orang-orang benar</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Pemilik rumah</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Yesus masih di rumah, sedang mengajar para murid, ketika kisah ini dimulai. Yesus menceritakan perumpamaan tentang orang yang menemukan harta di ladang dan menjual semua harta miliknya untuk membeli ladang itu. Pada awal setiap perumpamaan, Yesus memulai dengan "demikian pula." Yesus melakukan hal ini untuk memulai perumpamaan baru tentang topik yang sama, Kerajaan Surga. Yesus kemudian menceritakan perumpamaan tentang pedagang yang menemukan mutiara yang sangat berharga dan menjual semua harta miliknya untuk membelinya. </w:t>
      </w:r>
    </w:p>
    <w:p>
      <w:pPr/>
      <w:r>
        <w:rPr>
          <w:lang w:val="id_ID" w:bidi="id_ID"/>
        </w:rPr>
      </w:r>
      <w:r>
        <w:rPr>
          <w:lang w:val="id_ID" w:bidi="id_ID"/>
        </w:rPr>
        <w:t xml:space="preserve">Lihatlah lagi gambar </w:t>
      </w:r>
      <w:r>
        <w:rPr>
          <w:lang w:val="id_ID" w:bidi="id_ID"/>
        </w:rPr>
        <w:t>mutiara-mutiara</w:t>
      </w:r>
      <w:r>
        <w:rPr>
          <w:lang w:val="id_ID" w:bidi="id_ID"/>
        </w:rPr>
        <w:t>. Dapatkah Anda mengetahui mana yang lebih berharga daripada yang lain? Menurut Anda, apa yang membuat suatu mutiara lebih berharga daripada yang lain?</w:t>
      </w:r>
    </w:p>
    <w:p>
      <w:pPr/>
      <w:r>
        <w:rPr>
          <w:lang w:val="id_ID" w:bidi="id_ID"/>
        </w:rPr>
      </w:r>
      <w:r>
        <w:rPr>
          <w:lang w:val="id_ID" w:bidi="id_ID"/>
        </w:rPr>
        <w:t xml:space="preserve">Diskusikan cara mengawali perumpamaan baru dalam bahasa Anda. </w:t>
      </w:r>
    </w:p>
    <w:p>
      <w:pPr/>
      <w:r>
        <w:rPr>
          <w:lang w:val="id_ID" w:bidi="id_ID"/>
        </w:rPr>
      </w:r>
      <w:r>
        <w:rPr>
          <w:lang w:val="id_ID" w:bidi="id_ID"/>
        </w:rPr>
        <w:t>Yesus menceritakan perumpamaan tentang jala ikan.</w:t>
      </w:r>
    </w:p>
    <w:p>
      <w:pPr/>
      <w:r>
        <w:rPr>
          <w:lang w:val="id_ID" w:bidi="id_ID"/>
        </w:rPr>
      </w:r>
      <w:r>
        <w:rPr>
          <w:lang w:val="id_ID" w:bidi="id_ID"/>
        </w:rPr>
        <w:t xml:space="preserve">Lihatlah kembali gambar </w:t>
      </w:r>
      <w:r>
        <w:rPr>
          <w:lang w:val="id_ID" w:bidi="id_ID"/>
        </w:rPr>
        <w:t>jala ikan</w:t>
      </w:r>
      <w:r>
        <w:rPr>
          <w:lang w:val="id_ID" w:bidi="id_ID"/>
        </w:rPr>
        <w:t xml:space="preserve">. Dapatkah Anda mengetahui ikan mana yang baik dan mana yang tidak baik? Apa perbedaan antara ikan yang baik dan yang tidak baik? </w:t>
      </w:r>
    </w:p>
    <w:p>
      <w:pPr/>
      <w:r>
        <w:rPr>
          <w:lang w:val="id_ID" w:bidi="id_ID"/>
        </w:rPr>
      </w:r>
      <w:r>
        <w:rPr>
          <w:lang w:val="id_ID" w:bidi="id_ID"/>
        </w:rPr>
        <w:t xml:space="preserve">Jika ada waktu dan memungkinkan, bawa beberapa contoh hasil panen dari daerah sekitar. Bicarakan tentang perbedaan antara mana yang baik untuk dimakan dan mana yang tidak baik. Apakah selalu terlihat dari luar apabila hasil panen itu baik atau tidak baik? </w:t>
      </w:r>
    </w:p>
    <w:p>
      <w:pPr/>
      <w:r>
        <w:rPr>
          <w:lang w:val="id_ID" w:bidi="id_ID"/>
        </w:rPr>
      </w:r>
      <w:r>
        <w:rPr>
          <w:lang w:val="id_ID" w:bidi="id_ID"/>
        </w:rPr>
        <w:t xml:space="preserve"> Yesus bertanya kepada para murid-Nya apakah mereka memahami apa yang telah Yesus ajarkan kepada mereka. Mereka mengatakan bahwa mereka mengerti. Yesus kemudian menjelaskan bagaimana para pengajar hukum Taurat yang mengikut Yesus seperti tuan rumah yang mengeluarkan harta yang baru dan yang lama. </w:t>
      </w:r>
    </w:p>
    <w:p>
      <w:pPr/>
      <w:r>
        <w:rPr>
          <w:lang w:val="id_ID" w:bidi="id_ID"/>
        </w:rPr>
      </w:r>
      <w:r>
        <w:rPr>
          <w:lang w:val="id_ID" w:bidi="id_ID"/>
        </w:rPr>
        <w:t>Yesus berangkat ke bagian lain dari negeri itu.</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5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Murid-murid-Nya</w:t>
      </w:r>
    </w:p>
    <w:p>
      <w:pPr/>
      <w:r>
        <w:rPr>
          <w:lang w:val="id_ID" w:bidi="id_ID"/>
        </w:rPr>
      </w:r>
      <w:r>
        <w:rPr>
          <w:lang w:val="id_ID" w:bidi="id_ID"/>
        </w:rPr>
        <w:t>Tokoh dalam perumpamaan meliputi:</w:t>
      </w:r>
    </w:p>
    <w:p>
      <w:pPr>
        <w:pStyle w:val="ListBullet"/>
        <w:spacing w:line="240" w:lineRule="auto"/>
        <w:ind w:left="720"/>
      </w:pPr>
      <w:r>
        <w:rPr>
          <w:lang w:val="id_ID" w:bidi="id_ID"/>
        </w:rPr>
      </w:r>
      <w:r>
        <w:rPr>
          <w:lang w:val="id_ID" w:bidi="id_ID"/>
        </w:rPr>
        <w:t xml:space="preserve">Orang yang menemukan harta </w:t>
      </w:r>
    </w:p>
    <w:p>
      <w:pPr>
        <w:pStyle w:val="ListBullet"/>
        <w:spacing w:line="240" w:lineRule="auto"/>
        <w:ind w:left="720"/>
      </w:pPr>
      <w:r>
        <w:rPr>
          <w:lang w:val="id_ID" w:bidi="id_ID"/>
        </w:rPr>
      </w:r>
      <w:r>
        <w:rPr>
          <w:lang w:val="id_ID" w:bidi="id_ID"/>
        </w:rPr>
        <w:t xml:space="preserve">Pedagang yang mencari mutiara </w:t>
      </w:r>
    </w:p>
    <w:p>
      <w:pPr>
        <w:pStyle w:val="ListBullet"/>
        <w:spacing w:line="240" w:lineRule="auto"/>
        <w:ind w:left="720"/>
      </w:pPr>
      <w:r>
        <w:rPr>
          <w:lang w:val="id_ID" w:bidi="id_ID"/>
        </w:rPr>
      </w:r>
      <w:r>
        <w:rPr>
          <w:lang w:val="id_ID" w:bidi="id_ID"/>
        </w:rPr>
        <w:t xml:space="preserve">Nelayan (meskipun tidak benar-benar disebutkan) </w:t>
      </w:r>
    </w:p>
    <w:p>
      <w:pPr>
        <w:pStyle w:val="ListBullet"/>
        <w:spacing w:line="240" w:lineRule="auto"/>
        <w:ind w:left="720"/>
      </w:pPr>
      <w:r>
        <w:rPr>
          <w:lang w:val="id_ID" w:bidi="id_ID"/>
        </w:rPr>
      </w:r>
      <w:r>
        <w:rPr>
          <w:lang w:val="id_ID" w:bidi="id_ID"/>
        </w:rPr>
        <w:t>Ikan yang buruk</w:t>
      </w:r>
    </w:p>
    <w:p>
      <w:pPr>
        <w:pStyle w:val="ListBullet"/>
        <w:spacing w:line="240" w:lineRule="auto"/>
        <w:ind w:left="720"/>
      </w:pPr>
      <w:r>
        <w:rPr>
          <w:lang w:val="id_ID" w:bidi="id_ID"/>
        </w:rPr>
      </w:r>
      <w:r>
        <w:rPr>
          <w:lang w:val="id_ID" w:bidi="id_ID"/>
        </w:rPr>
        <w:t>Ikan yang baik</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Orang-orang jahat</w:t>
      </w:r>
    </w:p>
    <w:p>
      <w:pPr>
        <w:pStyle w:val="ListBullet"/>
        <w:spacing w:line="240" w:lineRule="auto"/>
        <w:ind w:left="720"/>
      </w:pPr>
      <w:r>
        <w:rPr>
          <w:lang w:val="id_ID" w:bidi="id_ID"/>
        </w:rPr>
      </w:r>
      <w:r>
        <w:rPr>
          <w:lang w:val="id_ID" w:bidi="id_ID"/>
        </w:rPr>
        <w:t>Orang-orang benar</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Pemilik rumah</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Saat tim memerankan kisah ini untuk kedua kali, hentikan mereka pada bagian tertentu. Pastikan untuk memerankan perumpamaan yang diceritakan Yesus.</w:t>
      </w:r>
    </w:p>
    <w:p>
      <w:pPr/>
      <w:r>
        <w:rPr>
          <w:lang w:val="id_ID" w:bidi="id_ID"/>
        </w:rPr>
      </w:r>
      <w:r>
        <w:rPr>
          <w:lang w:val="id_ID" w:bidi="id_ID"/>
        </w:rPr>
        <w:t xml:space="preserve">Yesus menceritakan perumpamaan tentang orang yang menemukan harta terpendam, dan menjual seluruh miliknya untuk membeli ladang itu. Yesus kemudian menceritakan tentang pedagang yang menemukan mutiara yang sangat berharga dan juga menjual seluruh miliknya untuk membelinya.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para aktor yang berperan sebagai para murid bagaimana perasaan mereka.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menceritakan perumpamaan tentang jala yang menangkap banyak ikan, di mana yang baik dipisahkan dari yang buruk. Yesus kemudian menjelaskan bahwa inilah yang akan terjadi pada akhir zaman. Para malaikat akan memisahkan orang-orang jahat dari orang-orang benar dan melemparkan orang jahat ke dalam api yang menyala-nyala.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aktor yang memerankan Yesus bagaimana perasaannya. Anda mungkin mendengar jawaban seperti:</w:t>
      </w:r>
    </w:p>
    <w:p>
      <w:pPr>
        <w:pStyle w:val="ListBullet"/>
        <w:spacing w:line="240" w:lineRule="auto"/>
        <w:ind w:left="720"/>
      </w:pPr>
      <w:r>
        <w:rPr>
          <w:lang w:val="id_ID" w:bidi="id_ID"/>
        </w:rPr>
      </w:r>
      <w:r>
        <w:rPr>
          <w:lang w:val="id_ID" w:bidi="id_ID"/>
        </w:rPr>
        <w:t>Tanyakan para aktor yang berperan sebagai para murid bagaimana perasaan mereka. Anda mungkin mendengar jawaban seperti:</w:t>
      </w:r>
    </w:p>
    <w:p>
      <w:pPr>
        <w:pStyle w:val="ListBullet"/>
        <w:spacing w:line="240" w:lineRule="auto"/>
        <w:ind w:left="720"/>
      </w:pPr>
      <w:r>
        <w:rPr>
          <w:lang w:val="id_ID" w:bidi="id_ID"/>
        </w:rPr>
      </w:r>
      <w:r>
        <w:rPr>
          <w:lang w:val="id_ID" w:bidi="id_ID"/>
        </w:rPr>
        <w:t>Tanyakan kepada para aktor yang berperan sebagai para murid dan ikan yang baik bagaimana perasaan mereka.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bertanya kepada para murid apakah mereka memahami dan mereka mengatakan ya. Yesus kemudian menceritakan tentang para pengajar hukum Taurat yang menjadi murid, seperti tuan rumah yang mengeluarkan harta lama dan baru.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orang-orang yang memerankan murid-murid Yesus bagaimana perasaan mereka sekarang. Anda mungkin mendengar jawaban seperti:</w:t>
      </w:r>
    </w:p>
    <w:p>
      <w:pPr/>
      <w:r>
        <w:rPr>
          <w:lang w:val="id_ID" w:bidi="id_ID"/>
        </w:rPr>
      </w:r>
      <w:r>
        <w:rPr>
          <w:lang w:val="id_ID" w:bidi="id_ID"/>
        </w:rPr>
        <w:t>Yesus meninggalkan bagian dari negeri itu.</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sedang mengajar dalam sebuah rumah di Kapernaum. Yesus menceritakan kepada </w:t>
      </w:r>
      <w:r>
        <w:rPr>
          <w:b/>
          <w:lang w:val="id_ID" w:bidi="id_ID"/>
        </w:rPr>
        <w:t>para murid</w:t>
      </w:r>
      <w:r>
        <w:rPr>
          <w:lang w:val="id_ID" w:bidi="id_ID"/>
        </w:rPr>
        <w:t xml:space="preserve">-Nya beberapa </w:t>
      </w:r>
      <w:r>
        <w:rPr>
          <w:b/>
          <w:lang w:val="id_ID" w:bidi="id_ID"/>
        </w:rPr>
        <w:t>perumpamaan</w:t>
      </w:r>
      <w:r>
        <w:rPr>
          <w:lang w:val="id_ID" w:bidi="id_ID"/>
        </w:rPr>
        <w:t xml:space="preserve"> tentang </w:t>
      </w:r>
      <w:r>
        <w:rPr>
          <w:b/>
          <w:lang w:val="id_ID" w:bidi="id_ID"/>
        </w:rPr>
        <w:t>Kerajaan Surga</w:t>
      </w:r>
      <w:r>
        <w:rPr>
          <w:lang w:val="id_ID" w:bidi="id_ID"/>
        </w:rPr>
        <w:t xml:space="preserve">. </w:t>
      </w:r>
    </w:p>
    <w:p>
      <w:pPr/>
      <w:r>
        <w:rPr>
          <w:lang w:val="id_ID" w:bidi="id_ID"/>
        </w:rPr>
      </w:r>
      <w:r>
        <w:rPr>
          <w:lang w:val="id_ID" w:bidi="id_ID"/>
        </w:rPr>
      </w:r>
      <w:r>
        <w:rPr>
          <w:b/>
          <w:lang w:val="id_ID" w:bidi="id_ID"/>
        </w:rPr>
        <w:t>Para murid</w:t>
      </w:r>
      <w:r>
        <w:rPr>
          <w:lang w:val="id_ID" w:bidi="id_ID"/>
        </w:rPr>
        <w:t xml:space="preserve"> adalah para pengikut Yesus. Gunakan kata yang sama seperti yang Anda gunakan sebelumnya untuk </w:t>
      </w:r>
      <w:r>
        <w:rPr>
          <w:lang w:val="id_ID" w:bidi="id_ID"/>
        </w:rPr>
        <w:t>murid-murid</w:t>
      </w:r>
      <w:r>
        <w:rPr>
          <w:lang w:val="id_ID" w:bidi="id_ID"/>
        </w:rPr>
        <w:t>.</w:t>
      </w:r>
    </w:p>
    <w:p>
      <w:pPr/>
      <w:r>
        <w:rPr>
          <w:lang w:val="id_ID" w:bidi="id_ID"/>
        </w:rPr>
      </w:r>
      <w:r>
        <w:rPr>
          <w:b/>
          <w:lang w:val="id_ID" w:bidi="id_ID"/>
        </w:rPr>
        <w:t>Perumpamaan</w:t>
      </w:r>
      <w:r>
        <w:rPr>
          <w:lang w:val="id_ID" w:bidi="id_ID"/>
        </w:rPr>
        <w:t xml:space="preserve"> adalah kisah yang menggunakan situasi sehari-hari untuk menjelaskan makna yang lebih dalam. Lihat Daftar Kata Utama untuk definisi </w:t>
      </w:r>
      <w:r>
        <w:rPr>
          <w:lang w:val="id_ID" w:bidi="id_ID"/>
        </w:rPr>
        <w:t>perumpamaan</w:t>
      </w:r>
      <w:r>
        <w:rPr>
          <w:lang w:val="id_ID" w:bidi="id_ID"/>
        </w:rPr>
        <w:t xml:space="preserve">. </w:t>
      </w:r>
    </w:p>
    <w:p>
      <w:pPr/>
      <w:r>
        <w:rPr>
          <w:lang w:val="id_ID" w:bidi="id_ID"/>
        </w:rPr>
      </w:r>
      <w:r>
        <w:rPr>
          <w:b/>
          <w:lang w:val="id_ID" w:bidi="id_ID"/>
        </w:rPr>
        <w:t>Kerajaan Allah</w:t>
      </w:r>
      <w:r>
        <w:rPr>
          <w:lang w:val="id_ID" w:bidi="id_ID"/>
        </w:rPr>
        <w:t xml:space="preserve"> adalah masa ketika Allah memerintah dan berdaulat atas segala sesuatu. Gunakan kata yang sama yang telah digunakan untuk Kerajaan Surga dalam kitab Matius. Lihat Daftar Kata Utama untuk definisi </w:t>
      </w:r>
      <w:r>
        <w:rPr>
          <w:lang w:val="id_ID" w:bidi="id_ID"/>
        </w:rPr>
        <w:t>Kerajaan Surga</w:t>
      </w:r>
      <w:r>
        <w:rPr>
          <w:lang w:val="id_ID" w:bidi="id_ID"/>
        </w:rPr>
        <w:t xml:space="preserve">. </w:t>
      </w:r>
    </w:p>
    <w:p>
      <w:pPr/>
      <w:r>
        <w:rPr>
          <w:lang w:val="id_ID" w:bidi="id_ID"/>
        </w:rPr>
      </w:r>
      <w:r>
        <w:rPr>
          <w:lang w:val="id_ID" w:bidi="id_ID"/>
        </w:rPr>
        <w:t xml:space="preserve">Yesus menyampaikan dua perumpamaan tentang betapa berharganya Kerajaan Surga, sehingga layak bagi seseorang untuk melepaskan segala sesuatu demi menemukan dan memperolehnya. Yesus menggunakan dua barang yang berharga dalam perumpamaan itu: sebuah kotak harta dan sebuah </w:t>
      </w:r>
      <w:r>
        <w:rPr>
          <w:b/>
          <w:lang w:val="id_ID" w:bidi="id_ID"/>
        </w:rPr>
        <w:t>mutiara</w:t>
      </w:r>
      <w:r>
        <w:rPr>
          <w:lang w:val="id_ID" w:bidi="id_ID"/>
        </w:rPr>
        <w:t xml:space="preserve">. Mutiara adalah permata bernilai besar yang dihasilkan oleh jenis kerang khusus di dalam laut. </w:t>
      </w:r>
    </w:p>
    <w:p>
      <w:pPr/>
      <w:r>
        <w:rPr>
          <w:lang w:val="id_ID" w:bidi="id_ID"/>
        </w:rPr>
      </w:r>
      <w:r>
        <w:rPr>
          <w:lang w:val="id_ID" w:bidi="id_ID"/>
        </w:rPr>
        <w:t xml:space="preserve">Kemudian Yesus menceritakan perumpamaan tentang bagaimana kerajaan akan terjadi pada </w:t>
      </w:r>
      <w:r>
        <w:rPr>
          <w:b/>
          <w:lang w:val="id_ID" w:bidi="id_ID"/>
        </w:rPr>
        <w:t>akhir zaman</w:t>
      </w:r>
      <w:r>
        <w:rPr>
          <w:lang w:val="id_ID" w:bidi="id_ID"/>
        </w:rPr>
        <w:t xml:space="preserve">. Akhir zaman merujuk pada akhir dari waktu, atau saat Yesus akan kembali dan memperbarui semua hal. </w:t>
      </w:r>
    </w:p>
    <w:p>
      <w:pPr/>
      <w:r>
        <w:rPr>
          <w:lang w:val="id_ID" w:bidi="id_ID"/>
        </w:rPr>
      </w:r>
      <w:r>
        <w:rPr>
          <w:lang w:val="id_ID" w:bidi="id_ID"/>
        </w:rPr>
        <w:t xml:space="preserve">Para </w:t>
      </w:r>
      <w:r>
        <w:rPr>
          <w:b/>
          <w:lang w:val="id_ID" w:bidi="id_ID"/>
        </w:rPr>
        <w:t>malaikat</w:t>
      </w:r>
      <w:r>
        <w:rPr>
          <w:lang w:val="id_ID" w:bidi="id_ID"/>
        </w:rPr>
        <w:t xml:space="preserve"> akan memisahkan orang-orang jahat dari orang-orang yang diterima Allah karena mereka mengikut Yesus. Para malaikat adalah makhluk rohani yang merupakan utusan dan hamba Allah. Gunakan kata yang sama dengan yang telah Anda pakai untuk malaikat-malaikat di bagian sebelumnya. Lihat Daftar Kata Utama untuk definisi </w:t>
      </w:r>
      <w:r>
        <w:rPr>
          <w:lang w:val="id_ID" w:bidi="id_ID"/>
        </w:rPr>
        <w:t>malaikat-malaikat</w:t>
      </w:r>
      <w:r>
        <w:rPr>
          <w:lang w:val="id_ID" w:bidi="id_ID"/>
        </w:rPr>
        <w:t xml:space="preserve">. </w:t>
      </w:r>
    </w:p>
    <w:p>
      <w:pPr/>
      <w:r>
        <w:rPr>
          <w:lang w:val="id_ID" w:bidi="id_ID"/>
        </w:rPr>
      </w:r>
      <w:r>
        <w:rPr>
          <w:lang w:val="id_ID" w:bidi="id_ID"/>
        </w:rPr>
        <w:t xml:space="preserve">Para malaikat kemudian akan melemparkan semua orang jahat ke dalam api yang menyala. Ini dimaksudkan untuk menggambarkan </w:t>
      </w:r>
      <w:r>
        <w:rPr>
          <w:b/>
          <w:lang w:val="id_ID" w:bidi="id_ID"/>
        </w:rPr>
        <w:t>neraka</w:t>
      </w:r>
      <w:r>
        <w:rPr>
          <w:lang w:val="id_ID" w:bidi="id_ID"/>
        </w:rPr>
        <w:t xml:space="preserve">, atau hukuman kekal. Lihat Daftar Kata Utama untuk definisi </w:t>
      </w:r>
      <w:r>
        <w:rPr>
          <w:lang w:val="id_ID" w:bidi="id_ID"/>
        </w:rPr>
        <w:t>neraka</w:t>
      </w:r>
      <w:r>
        <w:rPr>
          <w:lang w:val="id_ID" w:bidi="id_ID"/>
        </w:rPr>
        <w:t xml:space="preserve">. </w:t>
      </w:r>
    </w:p>
    <w:p>
      <w:pPr/>
      <w:r>
        <w:rPr>
          <w:lang w:val="id_ID" w:bidi="id_ID"/>
        </w:rPr>
      </w:r>
      <w:r>
        <w:rPr>
          <w:lang w:val="id_ID" w:bidi="id_ID"/>
        </w:rPr>
        <w:t xml:space="preserve">Yesus menanyai para murid untuk memastikan mereka memahami semua yang telah Ia katakan.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13:54–58</w:t>
      </w:r>
      <w:r>
        <w:rPr>
          <w:lang w:val="id_ID" w:bidi="id_ID"/>
        </w:rPr>
      </w:r>
    </w:p>
    <w:p>
      <w:pPr>
        <w:pStyle w:val="Heading3"/>
      </w:pPr>
      <w:r>
        <w:rPr>
          <w:lang w:val="id_ID" w:bidi="id_ID"/>
        </w:rPr>
        <w:t>Dengar dan Renungkan</w:t>
      </w:r>
    </w:p>
    <w:p>
      <w:pPr/>
      <w:r>
        <w:rPr>
          <w:lang w:val="id_ID" w:bidi="id_ID"/>
        </w:rPr>
      </w:r>
      <w:r>
        <w:rPr>
          <w:lang w:val="id_ID" w:bidi="id_ID"/>
        </w:rPr>
        <w:t>Dengarkan Matius 13:54–58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Ini adalah akhir dari serangkaian perumpamaan yang telah Yesus ceritakan kepada orang banyak dan kepada para murid-Nya. Setelah Yesus menyelesaikan perumpamaan-perumpamaan tersebut, Yesus meninggalkan Kapernaum dan pergi ke kota asal Yesus.</w:t>
      </w:r>
    </w:p>
    <w:p>
      <w:pPr/>
      <w:r>
        <w:rPr>
          <w:lang w:val="id_ID" w:bidi="id_ID"/>
        </w:rPr>
      </w:r>
      <w:r>
        <w:rPr>
          <w:lang w:val="id_ID" w:bidi="id_ID"/>
        </w:rPr>
        <w:t xml:space="preserve">Yesus tiba di kota asal-Nya. Beberapa versi menambahkan bahwa Yesus tiba di kota asal-Nya, Nazaret. Namun, itu bisa jadi daerah di sekitar Nazaret. </w:t>
      </w:r>
    </w:p>
    <w:p>
      <w:pPr/>
      <w:r>
        <w:rPr>
          <w:lang w:val="id_ID" w:bidi="id_ID"/>
        </w:rPr>
      </w:r>
      <w:r>
        <w:rPr>
          <w:lang w:val="id_ID" w:bidi="id_ID"/>
        </w:rPr>
        <w:t xml:space="preserve">Berhenti dan lihatlah peta </w:t>
      </w:r>
      <w:r>
        <w:rPr>
          <w:lang w:val="id_ID" w:bidi="id_ID"/>
        </w:rPr>
        <w:t xml:space="preserve">Galilea dengan Kapernaum dan Nazaret yang ditandai </w:t>
      </w:r>
      <w:r>
        <w:rPr>
          <w:lang w:val="id_ID" w:bidi="id_ID"/>
        </w:rPr>
        <w:t xml:space="preserve">. </w:t>
      </w:r>
    </w:p>
    <w:p>
      <w:pPr/>
      <w:r>
        <w:rPr>
          <w:lang w:val="id_ID" w:bidi="id_ID"/>
        </w:rPr>
      </w:r>
      <w:r>
        <w:rPr>
          <w:lang w:val="id_ID" w:bidi="id_ID"/>
        </w:rPr>
        <w:t xml:space="preserve">Yesus mulai mengajar orang-orang di rumah ibadat atau sinagoge, tempat ibadah setempat bagi orang-orang Yahudi. Yesus kemungkinan besar mengajar beberapa kali di rumah ibadat ini. Ini bukan hanya satu kali pengajaran. Orang-orang yang mendengarkan Yesus merasa kagum pada hikmat dalam pengajaran Yesus. Mereka mempertanyakan satu sama lain tentang sumber hikmat dan kuasa Yesus untuk melakukan mujizat. Mujizat adalah tindakan ajaib yang hanya bisa dilakukan oleh Allah, dan membuat banyak orang takjub kepada Allah. </w:t>
      </w:r>
    </w:p>
    <w:p>
      <w:pPr/>
      <w:r>
        <w:rPr>
          <w:lang w:val="id_ID" w:bidi="id_ID"/>
        </w:rPr>
      </w:r>
      <w:r>
        <w:rPr>
          <w:lang w:val="id_ID" w:bidi="id_ID"/>
        </w:rPr>
        <w:t xml:space="preserve">Orang-orang di rumah ibadat mengajukan beberapa pertanyaan tentang keluarga Yesus. Ini adalah pertanyaan retoris, yaitu pertanyaan yang tidak memerlukan jawaban. Makna dari semua pertanyaan ini menunjukkan bahwa mereka pikir mereka sudah mengenal Yesus dengan baik. Pertanyaan-pertanyaan itu menyiratkan bahwa mereka tumbuh bersama keluarga Yesus dan telah mengenal Yesus untuk waktu yang lama. Orang-orang mengenal keluarga Yesus: ayah, ibu, saudara-saudara laki-laki, dan saudara-saudara perempuan Yesus. Mereka menyebut Yesus anak tukang kayu, yang berarti mereka mengenal Yesus sebagai orang tidak berpendidikan, dan mengikuti pekerjaan ayah-Nya. Sayangnya, pengenalan mereka terhadap Yesus ini tidak membuat mereka percaya kepada Yesus. Sebaliknya, mereka tersinggung oleh Yesus. Tersinggung berarti merasa marah atau terkejut atas sesuatu yang dikatakan atau dilakukan. Beberapa versi mengatakan bahwa orang-orang menolak atau tidak mau berurusan lagi dengan Yesus. </w:t>
      </w:r>
    </w:p>
    <w:p>
      <w:pPr/>
      <w:r>
        <w:rPr>
          <w:lang w:val="id_ID" w:bidi="id_ID"/>
        </w:rPr>
      </w:r>
      <w:r>
        <w:rPr>
          <w:lang w:val="id_ID" w:bidi="id_ID"/>
        </w:rPr>
        <w:t xml:space="preserve">Diskusikan dengan tim: Apakah ada keluarga dalam budaya Anda, kota Anda, atau desa Anda, yang tidak pernah pindah dari daerah itu? Apakah Anda mengenal keluarga-keluarga itu dengan baik? Ceritakan kisah tentang keluarga yang telah Anda kenal perkembangannya selama bertahun-tahun. </w:t>
      </w:r>
    </w:p>
    <w:p>
      <w:pPr/>
      <w:r>
        <w:rPr>
          <w:lang w:val="id_ID" w:bidi="id_ID"/>
        </w:rPr>
      </w:r>
      <w:r>
        <w:rPr>
          <w:lang w:val="id_ID" w:bidi="id_ID"/>
        </w:rPr>
        <w:t xml:space="preserve">Ada beberapa perdebatan tentang apakah saudara-saudara Yesus yang dimaksud dalam perikop ini adalah anak Maria dan Yusuf yang mereka miliki setelah Yesus lahir. Banyak orang percaya bahwa itulah maksudnya, tetapi beberapa orang percaya bahwa yang dimaksud adalah sepupu Yesus. Meski demikian, keduanya sama saja berarti kerabat dekat Yesus. Orang-orang yang mempertanyakan mereka yang terkait dengan Yesus menunjukkan bahwa orang-orang itu tahu dan hidup di antara keluarga Yesus. </w:t>
      </w:r>
    </w:p>
    <w:p>
      <w:pPr/>
      <w:r>
        <w:rPr>
          <w:lang w:val="id_ID" w:bidi="id_ID"/>
        </w:rPr>
      </w:r>
      <w:r>
        <w:rPr>
          <w:lang w:val="id_ID" w:bidi="id_ID"/>
        </w:rPr>
        <w:t xml:space="preserve">Yesus mengatakan kepada mereka bahwa seorang nabi dihormati di mana-mana kecuali di tempat asalnya dan di antara keluarganya. Orang-orang berpikir bahwa Yesus hanya adalah seorang nabi. Yesus tidak dihormati oleh orang-orang di Nazaret yang tersinggung kepada Yesus. Jadi Yesus hanya melakukan beberapa mujizat di sana karena ketidakpercayaan penduduk di situ. Ini adalah satu-satunya ayat di mana Matius menggunakan kata "tidak percaya." Kata ini berarti ketidakpercayaan mereka kepada Yesus. Mereka menolak untuk percaya kepada Yesus meskipun mereka dapat melihat dengan jelas hikmat dan mujizat Yesus. </w:t>
      </w:r>
    </w:p>
    <w:p>
      <w:pPr/>
      <w:r>
        <w:rPr>
          <w:lang w:val="id_ID" w:bidi="id_ID"/>
        </w:rPr>
      </w:r>
      <w:r>
        <w:rPr>
          <w:lang w:val="id_ID" w:bidi="id_ID"/>
        </w:rPr>
        <w:t xml:space="preserve">Diskusikan dengan tim Anda: Dalam budaya Anda, siapa orang-orang yang dianggap bijaksana, dan mengapa mereka dianggap bijaksana? Apakah orang-orang ini dihormati di kota mereka sendiri? Apakah ada orang-orang yang tidak menghormati orang bijaksana? Jika ada, mengapa mereka tidak menghormatinya?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para tokoh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Yesus tiba di kota asal-Nya. Yesus mengajar pada hari Sabat dan orang-orang takjub. </w:t>
      </w:r>
    </w:p>
    <w:p>
      <w:pPr/>
      <w:r>
        <w:rPr>
          <w:lang w:val="id_ID" w:bidi="id_ID"/>
        </w:rPr>
      </w:r>
      <w:r>
        <w:rPr>
          <w:b/>
          <w:lang w:val="id_ID" w:bidi="id_ID"/>
        </w:rPr>
        <w:t>Adegan kedua:</w:t>
      </w:r>
      <w:r>
        <w:rPr>
          <w:lang w:val="id_ID" w:bidi="id_ID"/>
        </w:rPr>
        <w:t xml:space="preserve"> Orang-orang mempertanyakan sumber hikmat dan kuasa Yesus. Orang-orang mempertanyakan Yesus karena mereka mengenal keluarga Yesus dan sudah lama tinggal di antara mereka. Yesus mengatakan kepada mereka bahwa seorang nabi dihormati di mana-mana kecuali di tempat asalnya. Yesus hanya melakukan beberapa mujizat karena mereka tidak percaya kepada-Nya. </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dalam rumah ibadat</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Lihatlah lagi peta dari </w:t>
      </w:r>
      <w:r>
        <w:rPr>
          <w:lang w:val="id_ID" w:bidi="id_ID"/>
        </w:rPr>
        <w:t>Kapernaum sampai Nazaret</w:t>
      </w:r>
      <w:r>
        <w:rPr>
          <w:lang w:val="id_ID" w:bidi="id_ID"/>
        </w:rPr>
        <w:t xml:space="preserve">. </w:t>
      </w:r>
    </w:p>
    <w:p>
      <w:pPr/>
      <w:r>
        <w:rPr>
          <w:lang w:val="id_ID" w:bidi="id_ID"/>
        </w:rPr>
      </w:r>
      <w:r>
        <w:rPr>
          <w:lang w:val="id_ID" w:bidi="id_ID"/>
        </w:rPr>
        <w:t xml:space="preserve">Frasa "setibanya di tempat asal-Nya" berarti bahwa Yesus tiba di kota asal-Nya, atau kembali ke kota asal-Nya. Ini adalah kota di mana Yesus dibesarkan. Yesus mulai mengajar di rumah ibadat, mungkin tempat Yesus biasa datang ketika Ia masih kecil. Orang-orang yang mendengar Yesus takjub. </w:t>
      </w:r>
    </w:p>
    <w:p>
      <w:pPr/>
      <w:r>
        <w:rPr>
          <w:lang w:val="id_ID" w:bidi="id_ID"/>
        </w:rPr>
      </w:r>
      <w:r>
        <w:rPr>
          <w:lang w:val="id_ID" w:bidi="id_ID"/>
        </w:rPr>
        <w:t>Orang-orang mulai mempertanyakan dari mana Yesus mendapatkan hikmat dan kuasa-Nya. Ini adalah orang-orang yang mengenal Yesus ketika Dia masih kecil, dan mengenal keluarga Yesus. Bahkan bisa jadi, mereka sebelumnya juga menyambut kepulangan Yesus sebelum Yesus pergi ke rumah ibadat untuk mengajar. Sekarang orang-orang ini juga yang menolak Yesus dan merasa tersinggung karena Yesus.</w:t>
      </w:r>
    </w:p>
    <w:p>
      <w:pPr/>
      <w:r>
        <w:rPr>
          <w:lang w:val="id_ID" w:bidi="id_ID"/>
        </w:rPr>
      </w:r>
      <w:r>
        <w:rPr>
          <w:lang w:val="id_ID" w:bidi="id_ID"/>
        </w:rPr>
        <w:t>Yesus mengatakan kepada orang-orang di rumah ibadat bahwa seorang nabi dihormati di mana-mana kecuali di tempat asalnya dan di antara keluarganya sendiri. Yesus tidak melakukan banyak mujizat karena orang-orang tidak beriman kepada-Nya.</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2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di dalam rumah ibadat</w:t>
      </w:r>
    </w:p>
    <w:p>
      <w:pPr/>
      <w:r>
        <w:rPr>
          <w:lang w:val="id_ID" w:bidi="id_ID"/>
        </w:rPr>
      </w:r>
      <w:r>
        <w:rPr>
          <w:lang w:val="id_ID" w:bidi="id_ID"/>
        </w:rPr>
        <w:t>Minta kelompok untuk memerankan kisah ini dua kali. Mereka harus memerankannya dalam ke dalam bahasa sasaran terjemahan mereka.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 xml:space="preserve">Yesus tiba di tempat asalnya. Yesus mulai mengajar di rumah ibadat.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perasaan-Nya.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Yesus pergi ke rumah ibadat dan mengajar. Orang-orang takjub dan bertanya, "Dari mana orang ini mendapatkan hikmat dan kuasa ini? Bukankah dia salah satu dari kita yang tumbuh besar di sini? Bukankah mereka ini anggota keluarganya?" Mereka merasa tersinggung terhadap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orang-orang, "Mengapa kalian sangat tersinggung terhadap Yesus?"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berkata kepada mereka bahwa seorang nabi dihormati di mana-mana kecuali di tempat asalnya sendiri dan di rumahnya. Yesus tidak melakukan banyak mujizat di sana karena mereka tidak percaya kepada-Nya.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perasaan-Nya. Anda mungkin mendengar jawaban seperti:</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Yesus tiba di tempat asalnya. Yesus mengajar orang-orang di </w:t>
      </w:r>
      <w:r>
        <w:rPr>
          <w:b/>
          <w:lang w:val="id_ID" w:bidi="id_ID"/>
        </w:rPr>
        <w:t>sinagoge atau rumah ibadat</w:t>
      </w:r>
      <w:r>
        <w:rPr>
          <w:lang w:val="id_ID" w:bidi="id_ID"/>
        </w:rPr>
        <w:t xml:space="preserve">. Sinagoge adalah tempat ibadah bagi orang-orang Yahudi. Gunakan kata yang sama yang telah Anda gunakan untuk sinagoge (rumah ibadat). Lihat Daftar Kata Utama untuk definisi </w:t>
      </w:r>
      <w:r>
        <w:rPr>
          <w:lang w:val="id_ID" w:bidi="id_ID"/>
        </w:rPr>
        <w:t>sinagoge (rumah ibadat)</w:t>
      </w:r>
      <w:r>
        <w:rPr>
          <w:lang w:val="id_ID" w:bidi="id_ID"/>
        </w:rPr>
        <w:t xml:space="preserve">. </w:t>
      </w:r>
    </w:p>
    <w:p>
      <w:pPr/>
      <w:r>
        <w:rPr>
          <w:lang w:val="id_ID" w:bidi="id_ID"/>
        </w:rPr>
      </w:r>
      <w:r>
        <w:rPr>
          <w:lang w:val="id_ID" w:bidi="id_ID"/>
        </w:rPr>
        <w:t xml:space="preserve">Semua orang takjub dan mulai bertanya-tanya tentang </w:t>
      </w:r>
      <w:r>
        <w:rPr>
          <w:b/>
          <w:lang w:val="id_ID" w:bidi="id_ID"/>
        </w:rPr>
        <w:t>hikmat</w:t>
      </w:r>
      <w:r>
        <w:rPr>
          <w:lang w:val="id_ID" w:bidi="id_ID"/>
        </w:rPr>
        <w:t xml:space="preserve"> dan kuasa Yesus untuk melakukan </w:t>
      </w:r>
      <w:r>
        <w:rPr>
          <w:b/>
          <w:lang w:val="id_ID" w:bidi="id_ID"/>
        </w:rPr>
        <w:t>mujizat-mujizat</w:t>
      </w:r>
      <w:r>
        <w:rPr>
          <w:lang w:val="id_ID" w:bidi="id_ID"/>
        </w:rPr>
        <w:t xml:space="preserve">. </w:t>
      </w:r>
    </w:p>
    <w:p>
      <w:pPr/>
      <w:r>
        <w:rPr>
          <w:lang w:val="id_ID" w:bidi="id_ID"/>
        </w:rPr>
      </w:r>
      <w:r>
        <w:rPr>
          <w:b/>
          <w:lang w:val="id_ID" w:bidi="id_ID"/>
        </w:rPr>
        <w:t>Hikmat</w:t>
      </w:r>
      <w:r>
        <w:rPr>
          <w:lang w:val="id_ID" w:bidi="id_ID"/>
        </w:rPr>
        <w:t xml:space="preserve"> adalah memikirkan hal-hal yang benar dan melakukan hal-hal yang baik. Lihat Daftar Kata Utama untuk definisi </w:t>
      </w:r>
      <w:r>
        <w:rPr>
          <w:lang w:val="id_ID" w:bidi="id_ID"/>
        </w:rPr>
        <w:t>hikmat</w:t>
      </w:r>
      <w:r>
        <w:rPr>
          <w:lang w:val="id_ID" w:bidi="id_ID"/>
        </w:rPr>
        <w:t xml:space="preserve">. </w:t>
      </w:r>
    </w:p>
    <w:p>
      <w:pPr/>
      <w:r>
        <w:rPr>
          <w:lang w:val="id_ID" w:bidi="id_ID"/>
        </w:rPr>
      </w:r>
      <w:r>
        <w:rPr>
          <w:b/>
          <w:lang w:val="id_ID" w:bidi="id_ID"/>
        </w:rPr>
        <w:t>Mujizat-mujizat</w:t>
      </w:r>
      <w:r>
        <w:rPr>
          <w:lang w:val="id_ID" w:bidi="id_ID"/>
        </w:rPr>
        <w:t xml:space="preserve"> adalah tindakan-tindakan dahsyat yang hanya dapat dilakukan oleh Allah untuk membuat orang-orang takjub kepada Allah. Lihat Daftar Kata Utama untuk definisi </w:t>
      </w:r>
      <w:r>
        <w:rPr>
          <w:lang w:val="id_ID" w:bidi="id_ID"/>
        </w:rPr>
        <w:t>mujizat-mujizat</w:t>
      </w:r>
      <w:r>
        <w:rPr>
          <w:lang w:val="id_ID" w:bidi="id_ID"/>
        </w:rPr>
        <w:t xml:space="preserve">. </w:t>
      </w:r>
    </w:p>
    <w:p>
      <w:pPr/>
      <w:r>
        <w:rPr>
          <w:lang w:val="id_ID" w:bidi="id_ID"/>
        </w:rPr>
      </w:r>
      <w:r>
        <w:rPr>
          <w:lang w:val="id_ID" w:bidi="id_ID"/>
        </w:rPr>
        <w:t xml:space="preserve">Orang-orang mengenal keluarga Yesus dan menyebut Yesus sebagai "anak tukang kayu." </w:t>
      </w:r>
      <w:r>
        <w:rPr>
          <w:b/>
          <w:lang w:val="id_ID" w:bidi="id_ID"/>
        </w:rPr>
        <w:t>Tukang kayu</w:t>
      </w:r>
      <w:r>
        <w:rPr>
          <w:lang w:val="id_ID" w:bidi="id_ID"/>
        </w:rPr>
        <w:t xml:space="preserve"> adalah orang yang membangun rumah dengan menggunakan kayu dan mungkin juga batu. </w:t>
      </w:r>
    </w:p>
    <w:p>
      <w:pPr/>
      <w:r>
        <w:rPr>
          <w:lang w:val="id_ID" w:bidi="id_ID"/>
        </w:rPr>
      </w:r>
      <w:r>
        <w:rPr>
          <w:lang w:val="id_ID" w:bidi="id_ID"/>
        </w:rPr>
        <w:t xml:space="preserve">Orang-orang merasa </w:t>
      </w:r>
      <w:r>
        <w:rPr>
          <w:b/>
          <w:lang w:val="id_ID" w:bidi="id_ID"/>
        </w:rPr>
        <w:t>tersinggung</w:t>
      </w:r>
      <w:r>
        <w:rPr>
          <w:lang w:val="id_ID" w:bidi="id_ID"/>
        </w:rPr>
        <w:t xml:space="preserve"> karena Yesus. Tersinggung adalah marah atau terkejut dengan sesuatu yang dikatakan atau dilakukan. Mereka menolak Yesus dan tidak beriman atau tidak percaya kepada Yesus. Karena kurangnya iman mereka, Yesus tidak melakukan banyak mujizat. </w:t>
      </w:r>
    </w:p>
    <w:p>
      <w:pPr/>
      <w:r>
        <w:rPr>
          <w:lang w:val="id_ID" w:bidi="id_ID"/>
        </w:rPr>
      </w:r>
      <w:r>
        <w:rPr>
          <w:lang w:val="id_ID" w:bidi="id_ID"/>
        </w:rPr>
        <w:t xml:space="preserve">Yesus mengatakan bahwa seorang </w:t>
      </w:r>
      <w:r>
        <w:rPr>
          <w:b/>
          <w:lang w:val="id_ID" w:bidi="id_ID"/>
        </w:rPr>
        <w:t>nabi</w:t>
      </w:r>
      <w:r>
        <w:rPr>
          <w:lang w:val="id_ID" w:bidi="id_ID"/>
        </w:rPr>
        <w:t xml:space="preserve"> dihormati di mana-mana kecuali di tempat asalnya. Seorang nabi adalah utusan Allah yang membawa firman Allah kepada orang-orang. Gunakan kata yang sama dengan yang telah Anda gunakan sebelumnya untuk nabi. Lihat Daftar Kata Utama untuk definisi </w:t>
      </w:r>
      <w:r>
        <w:rPr>
          <w:lang w:val="id_ID" w:bidi="id_ID"/>
        </w:rPr>
        <w:t>nabi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14:1–12</w:t>
      </w:r>
      <w:r>
        <w:rPr>
          <w:lang w:val="id_ID" w:bidi="id_ID"/>
        </w:rPr>
      </w:r>
    </w:p>
    <w:p>
      <w:pPr>
        <w:pStyle w:val="Heading3"/>
      </w:pPr>
      <w:r>
        <w:rPr>
          <w:lang w:val="id_ID" w:bidi="id_ID"/>
        </w:rPr>
        <w:t>Dengar dan Renungkan</w:t>
      </w:r>
    </w:p>
    <w:p>
      <w:pPr/>
      <w:r>
        <w:rPr>
          <w:lang w:val="id_ID" w:bidi="id_ID"/>
        </w:rPr>
      </w:r>
      <w:r>
        <w:rPr>
          <w:lang w:val="id_ID" w:bidi="id_ID"/>
        </w:rPr>
        <w:t>Dengarkan Matius 14:1–12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Narasi ini menggunakan kilas balik, atau penjelasan tentang peristiwa-peristiwa yang terjadi sebelumnya. Herodes menanggapi apa yang telah ia dengar tentang Yesus, dan apa yang Herodes telah lakukan kepada Yohanes Pembaptis. Yohanes Pembaptis adalah sepupu Yesus, anak Elisabet. Yohanes adalah orang yang menyiapkan jalan untuk Yesus, sang Mesias atau Juruselamat yang dijanjikan. </w:t>
      </w:r>
    </w:p>
    <w:p>
      <w:pPr/>
      <w:r>
        <w:rPr>
          <w:lang w:val="id_ID" w:bidi="id_ID"/>
        </w:rPr>
      </w:r>
      <w:r>
        <w:rPr>
          <w:lang w:val="id_ID" w:bidi="id_ID"/>
        </w:rPr>
        <w:t xml:space="preserve">Perikop ini dimulai dengan ungkapan "pada masa itu." Ini tidak boleh dipahami secara harfiah, tetapi dapat dikatakan "sekitar waktu" ketika Yesus ditolak di Nazaret. Herodes, raja wilayah, adalah anak Herodes Agung, yang menjadi raja ketika Yesus lahir. Gelar "raja wilayah" berarti bahwa Herodes adalah penguasa atas seperempat dari wilayah itu, di sekitar Galilea. Herodes, raja wilayah, juga dikenal sebagai Herodes Antipas. </w:t>
      </w:r>
    </w:p>
    <w:p>
      <w:pPr/>
      <w:r>
        <w:rPr>
          <w:lang w:val="id_ID" w:bidi="id_ID"/>
        </w:rPr>
      </w:r>
      <w:r>
        <w:rPr>
          <w:lang w:val="id_ID" w:bidi="id_ID"/>
        </w:rPr>
        <w:t xml:space="preserve">Herodes mendengar laporan tentang Yesus. Daerah pemerintahan Herodes dimulai dari dekat Danau Galilea sampai ke daerah Perea di dekat Laut Mati. Kemasyhuran Yesus telah semakin luas di Galilea, sehingga memungkinkan Herodes telah mendengar kisah-kisah tentang Yesus. </w:t>
      </w:r>
    </w:p>
    <w:p>
      <w:pPr/>
      <w:r>
        <w:rPr>
          <w:lang w:val="id_ID" w:bidi="id_ID"/>
        </w:rPr>
      </w:r>
      <w:r>
        <w:rPr>
          <w:lang w:val="id_ID" w:bidi="id_ID"/>
        </w:rPr>
        <w:t xml:space="preserve">Berhenti dan lihatlah peta </w:t>
      </w:r>
      <w:r>
        <w:rPr>
          <w:lang w:val="id_ID" w:bidi="id_ID"/>
        </w:rPr>
        <w:t>wilayah dari Galilea sampai Perea</w:t>
      </w:r>
      <w:r>
        <w:rPr>
          <w:lang w:val="id_ID" w:bidi="id_ID"/>
        </w:rPr>
        <w:t xml:space="preserve">. </w:t>
      </w:r>
    </w:p>
    <w:p>
      <w:pPr/>
      <w:r>
        <w:rPr>
          <w:lang w:val="id_ID" w:bidi="id_ID"/>
        </w:rPr>
      </w:r>
      <w:r>
        <w:rPr>
          <w:lang w:val="id_ID" w:bidi="id_ID"/>
        </w:rPr>
        <w:t xml:space="preserve">Herodes mengatakan kepada para hambanya, atau para pegawai di istananya, bahwa Yesus pasti adalah Yohanes Pembaptis yang telah bangkit dari kematian. Dalam budaya itu, bahkan orang-orang Farisi percaya bahwa para nabi bisa bangkit dari kematian dan akan memiliki kuasa khusus untuk melakukan mujizat. Kepercayaan Herodes bahwa Yesus adalah Yohanes Pembaptis yang dibangkitkan dari kematian masuk akal bagi para pejabat Herodes. Ini adalah ayat yang pertama kali memberitahukan bahwa Yohanes Pembaptis sudah meninggal. Di bagian ini sekarang kita mendapati kisah tentang bagaimana Yohanes meninggal. Herodes berpikir tentang Yohanes Pembaptis ketika ia mendengar kisah-kisah tentang Yesus karena ia telah menangkap dan memenjarakan Yohanes sebelumnya. </w:t>
      </w:r>
    </w:p>
    <w:p>
      <w:pPr/>
      <w:r>
        <w:rPr>
          <w:lang w:val="id_ID" w:bidi="id_ID"/>
        </w:rPr>
      </w:r>
      <w:r>
        <w:rPr>
          <w:lang w:val="id_ID" w:bidi="id_ID"/>
        </w:rPr>
        <w:t xml:space="preserve">Kisah ini kemudian melakukan kilas balik kembali ke peristiwa-peristiwa pada masa lalu. Kisah tentang pemenjaraan dan kematian Yohanes Pembaptis terjadi sebelum Herodes mendengar laporan tentang Yesus. Yohanes Pembaptis menegur Herodes berkali-kali tentang pernikahannya dengan Herodias. Herodias adalah saudara ipar Herodes. Saudara Herodes, yaitu Filipus, masih hidup. Sekalipun demikian, Herodes menikahi Herodias, yang sebelumnya adalah istri Filipus. Yohanes memberitahu Herodes bahwa ini bertentangan dengan hukum Allah. Herodes menangkap Yohanes dan memasukkannya ke dalam penjara. Ini tidak berarti bahwa Herodes sendiri yang melakukan tindakan itu. Tetapi bahwa Herodes memerintahkan Yohanes untuk ditangkap, diikat, dan dimasukkan ke penjara. </w:t>
      </w:r>
    </w:p>
    <w:p>
      <w:pPr/>
      <w:r>
        <w:rPr>
          <w:lang w:val="id_ID" w:bidi="id_ID"/>
        </w:rPr>
      </w:r>
      <w:r>
        <w:rPr>
          <w:lang w:val="id_ID" w:bidi="id_ID"/>
        </w:rPr>
        <w:t xml:space="preserve">Berhenti dan diskusikan dalam kelompok: Apakah ada hukum agama dalam budaya Anda yang dilanggar para pejabat pemerintah? Apa yang terjadi ketika Anda menunjukkan kesalahan para pejabat pemerintah? </w:t>
      </w:r>
    </w:p>
    <w:p>
      <w:pPr/>
      <w:r>
        <w:rPr>
          <w:lang w:val="id_ID" w:bidi="id_ID"/>
        </w:rPr>
      </w:r>
      <w:r>
        <w:rPr>
          <w:lang w:val="id_ID" w:bidi="id_ID"/>
        </w:rPr>
        <w:t xml:space="preserve">Hukum Perjanjian Lama yang dirujuk Yohanes bukan hanya bahwa Herodias bercerai dan kemudian menikah lagi. Tetapi hukum Lewi juga menyebutkan bahwa menyingkapkan aurat atau mengawini istri saudara sendiri adalah perbuatan tidak bermoral dan membuat mereka najis. Herodes Antipas mengaku diri sebagai seorang Yahudi yang setia. Maka tidak heran Yohanes menegur pernikahan ini. Beberapa versi mengatakan bahwa Yohanes berkata, "Tidak sah bagimu untuk memilikinya." Ini berarti bahwa tidak sah bagi Herodes untuk menikahi Herodias. </w:t>
      </w:r>
    </w:p>
    <w:p>
      <w:pPr/>
      <w:r>
        <w:rPr>
          <w:lang w:val="id_ID" w:bidi="id_ID"/>
        </w:rPr>
      </w:r>
      <w:r>
        <w:rPr>
          <w:lang w:val="id_ID" w:bidi="id_ID"/>
        </w:rPr>
        <w:t xml:space="preserve">Berhenti dan diskusikan dalam kelompok: Apa saja hukum pernikahan dalam budaya Anda? Bagaimana orang-orang bereaksi ketika orang-orang melanggar hukum pernikahan dalam budaya Anda? </w:t>
      </w:r>
    </w:p>
    <w:p>
      <w:pPr/>
      <w:r>
        <w:rPr>
          <w:lang w:val="id_ID" w:bidi="id_ID"/>
        </w:rPr>
      </w:r>
      <w:r>
        <w:rPr>
          <w:lang w:val="id_ID" w:bidi="id_ID"/>
        </w:rPr>
        <w:t xml:space="preserve">Herodes takut akan ada kerusuhan jika ia menghukum mati Yohanes Pembaptis. Herodes tahu bahwa orang-orang Yahudi percaya bahwa Yohanes adalah nabi. Nabi adalah seseorang yang membawa pesan Allah kepada orang-orang. </w:t>
      </w:r>
    </w:p>
    <w:p>
      <w:pPr/>
      <w:r>
        <w:rPr>
          <w:lang w:val="id_ID" w:bidi="id_ID"/>
        </w:rPr>
      </w:r>
      <w:r>
        <w:rPr>
          <w:lang w:val="id_ID" w:bidi="id_ID"/>
        </w:rPr>
        <w:t xml:space="preserve">Alur cerita kembali ke masa sekarang. Kita tidak diberi tahu berapa lama Yohanes sudah berada di penjara sebelum perayaan ulang tahun Herodes. Beberapa versi memulai bagian dari kisah ini dengan kata "tetapi." Ini menunjukkan kontras. Herodes takut untuk membunuh Yohanes karena kepercayaan orang-orang Yahudi bahwa Yohanes adalah nabi. Tetapi, Herodes telah membunuhnya, dan kita mendengar bagaimana hal ini terjadi dalam kisah tentang ulang tahun Herodes. </w:t>
      </w:r>
    </w:p>
    <w:p>
      <w:pPr/>
      <w:r>
        <w:rPr>
          <w:lang w:val="id_ID" w:bidi="id_ID"/>
        </w:rPr>
      </w:r>
      <w:r>
        <w:rPr>
          <w:lang w:val="id_ID" w:bidi="id_ID"/>
        </w:rPr>
        <w:t xml:space="preserve">Pada perayaan ulang tahun Herodes, anak perempuan Herodias menari dan menghibur Herodes dan semua tamu. Ini sangat menyenangkan Herodes sehingga Herodes membuat sumpah di depan semua orang. Herodes berjanji kepada anak perempuan Herodias untuk memberikan apa pun yang ia minta. Sumpah ini bukan sekedar janji, tetapi juga permohonan kepada Allah untuk menghukum Herodes jika Herodes tidak menepati janjinya. </w:t>
      </w:r>
    </w:p>
    <w:p>
      <w:pPr/>
      <w:r>
        <w:rPr>
          <w:lang w:val="id_ID" w:bidi="id_ID"/>
        </w:rPr>
      </w:r>
      <w:r>
        <w:rPr>
          <w:lang w:val="id_ID" w:bidi="id_ID"/>
        </w:rPr>
        <w:t xml:space="preserve">Berhenti dan diskusikan: Apa saja cara untuk membuat suatu sumpah atau janji kepada seseorang dalam budaya Anda? Ceritakan ketika Anda membuat sumpah dan kemudian tidak ingin memenuhinya. Apa yang terjadi? </w:t>
      </w:r>
    </w:p>
    <w:p>
      <w:pPr/>
      <w:r>
        <w:rPr>
          <w:lang w:val="id_ID" w:bidi="id_ID"/>
        </w:rPr>
      </w:r>
      <w:r>
        <w:rPr>
          <w:lang w:val="id_ID" w:bidi="id_ID"/>
        </w:rPr>
        <w:t xml:space="preserve">Herodias telah menyuruh anak perempuannya untuk meminta kepala Yohanes Pembaptis di atas sebuah talam. Talam adalah nampan atau piring saji untuk makanan. Kita tidak tahu pasti di mana Herodias berada selama perayaan itu. Tarian dan hiburan itu kemungkinan ditujukan khusus untuk kaum laki-laki, dan kecil kemungkin ada perempuan di sana, tetapi hal ini tidak jelas dalam perikop ini. Ada kemungkinan bahwa anak perempuan itu pergi untuk meminta nasihat ibunya dan kemudian kembali ke perayaan itu. Atau Herodias mengatakan kepadanya sebelum perayaan itu. Mana pun kemungkinannya, yang jelas, karena perkataan Herodias, maka anak perempuannya meminta kepala Yohanes dibawa kepadanya di sana. </w:t>
      </w:r>
    </w:p>
    <w:p>
      <w:pPr/>
      <w:r>
        <w:rPr>
          <w:lang w:val="id_ID" w:bidi="id_ID"/>
        </w:rPr>
      </w:r>
      <w:r>
        <w:rPr>
          <w:lang w:val="id_ID" w:bidi="id_ID"/>
        </w:rPr>
        <w:t xml:space="preserve">Meskipun Herodes bukan seorang raja, tetapi seorang penguasa, ia disebut sebagai raja dalam perikop ini. Herodes sedih, baik karena permintaan itu, atau karena Herodes telah bersumpah dan sekarang harus menepatinya. Jadi Herodes menepati sumpahnya di depan para tamu dan memerintahkan kepala Yohanes Pembaptis dipenggal. Pemenggalan kepala itu tidak sah dalam budaya Yahudi. Mengeksekusi seseorang tanpa proses pengadilan juga berlawanan dengan hukum dan adat Yahudi. </w:t>
      </w:r>
    </w:p>
    <w:p>
      <w:pPr/>
      <w:r>
        <w:rPr>
          <w:lang w:val="id_ID" w:bidi="id_ID"/>
        </w:rPr>
      </w:r>
      <w:r>
        <w:rPr>
          <w:lang w:val="id_ID" w:bidi="id_ID"/>
        </w:rPr>
        <w:t>Berhenti dan diskusikan: Apa saja hukum tentang eksekusi tahanan dalam budaya Anda? Apakah ada kejahatan tertentu yang memerintahkan eksekusi hukuman mati? Apa saja hukum mengenai kapan seseorang berhak mendapatkan persidangan? Apakah sah dalam budaya Anda untuk mengeksekusi seseorang yang belum menjalani persidangan?</w:t>
      </w:r>
    </w:p>
    <w:p>
      <w:pPr/>
      <w:r>
        <w:rPr>
          <w:lang w:val="id_ID" w:bidi="id_ID"/>
        </w:rPr>
      </w:r>
      <w:r>
        <w:rPr>
          <w:lang w:val="id_ID" w:bidi="id_ID"/>
        </w:rPr>
        <w:t>Kepala Yohanes dibawa di atas sebuah piring saji kepada gadis itu, yang kemudian pergi dan memberikannya kepada ibunya. Para murid Yohanes menguburkan tubuh Yohanes, kemudian pergi untuk menceritakan kepada Yesus tentang kematian Yohanes.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mendefinisikan atau memerankan adegan, latar, dan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Herodes mendengar laporan tentang Yesus. Herodes mengatakan kepada para hambanya bahwa ia percaya Yesus adalah Yohanes Pembaptis yang bangkit dari kematian—itulah sebabnya Yesus dapat melakukan mujizat.</w:t>
      </w:r>
    </w:p>
    <w:p>
      <w:pPr/>
      <w:r>
        <w:rPr>
          <w:lang w:val="id_ID" w:bidi="id_ID"/>
        </w:rPr>
      </w:r>
      <w:r>
        <w:rPr>
          <w:b/>
          <w:lang w:val="id_ID" w:bidi="id_ID"/>
        </w:rPr>
        <w:t>Adegan kedua:</w:t>
      </w:r>
      <w:r>
        <w:rPr>
          <w:lang w:val="id_ID" w:bidi="id_ID"/>
        </w:rPr>
        <w:t xml:space="preserve"> Herodes memasukkan Yohanes ke penjara tetapi tidak ingin membunuh Yohanes. Yohanes menegur pernikahan Herodes dengan Herodias. </w:t>
      </w:r>
    </w:p>
    <w:p>
      <w:pPr/>
      <w:r>
        <w:rPr>
          <w:lang w:val="id_ID" w:bidi="id_ID"/>
        </w:rPr>
      </w:r>
      <w:r>
        <w:rPr>
          <w:b/>
          <w:lang w:val="id_ID" w:bidi="id_ID"/>
        </w:rPr>
        <w:t>Adegan ketiga:</w:t>
      </w:r>
      <w:r>
        <w:rPr>
          <w:lang w:val="id_ID" w:bidi="id_ID"/>
        </w:rPr>
        <w:t xml:space="preserve"> Pada perayaan Herodes, anak perempuan Herodias menari dan menghibur semua orang. Herodes bersumpah untuk memberikan apa pun yang dia inginkan, karena Herodes sangat senang dengannya. Herodias menyuruh gadis itu untuk meminta kepala Yohanes Pembaptis di atas sebuah talam. Herodes sedih tetapi harus menepati sumpah, maka ia memerintahkan Yohanes untuk dipenggal. Kepala Yohanes dibawa kepada gadis itu, yang kemudian memberikannya kepada ibunya. </w:t>
      </w:r>
    </w:p>
    <w:p>
      <w:pPr/>
      <w:r>
        <w:rPr>
          <w:lang w:val="id_ID" w:bidi="id_ID"/>
        </w:rPr>
      </w:r>
      <w:r>
        <w:rPr>
          <w:b/>
          <w:lang w:val="id_ID" w:bidi="id_ID"/>
        </w:rPr>
        <w:t>Adegan keempat:</w:t>
      </w:r>
      <w:r>
        <w:rPr>
          <w:lang w:val="id_ID" w:bidi="id_ID"/>
        </w:rPr>
        <w:t xml:space="preserve"> Para murid Yohanes menguburkan tubuh Yohanes. Kemudian mereka pergi untuk menceritakan kepada Yesus apa yang telah terjadi. </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Herodes Antipas (Herodes, raja wilayah)</w:t>
      </w:r>
    </w:p>
    <w:p>
      <w:pPr>
        <w:pStyle w:val="ListBullet"/>
        <w:spacing w:line="240" w:lineRule="auto"/>
        <w:ind w:left="720"/>
      </w:pPr>
      <w:r>
        <w:rPr>
          <w:lang w:val="id_ID" w:bidi="id_ID"/>
        </w:rPr>
      </w:r>
      <w:r>
        <w:rPr>
          <w:lang w:val="id_ID" w:bidi="id_ID"/>
        </w:rPr>
        <w:t xml:space="preserve">Yesus disebutkan </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 xml:space="preserve">Para hamba/pegawai-pegawai Herodes </w:t>
      </w:r>
    </w:p>
    <w:p>
      <w:pPr>
        <w:pStyle w:val="ListBullet"/>
        <w:spacing w:line="240" w:lineRule="auto"/>
        <w:ind w:left="720"/>
      </w:pPr>
      <w:r>
        <w:rPr>
          <w:lang w:val="id_ID" w:bidi="id_ID"/>
        </w:rPr>
      </w:r>
      <w:r>
        <w:rPr>
          <w:lang w:val="id_ID" w:bidi="id_ID"/>
        </w:rPr>
        <w:t>Herodias</w:t>
      </w:r>
    </w:p>
    <w:p>
      <w:pPr>
        <w:pStyle w:val="ListBullet"/>
        <w:spacing w:line="240" w:lineRule="auto"/>
        <w:ind w:left="720"/>
      </w:pPr>
      <w:r>
        <w:rPr>
          <w:lang w:val="id_ID" w:bidi="id_ID"/>
        </w:rPr>
      </w:r>
      <w:r>
        <w:rPr>
          <w:lang w:val="id_ID" w:bidi="id_ID"/>
        </w:rPr>
        <w:t>Anak perempuan Herodias</w:t>
      </w:r>
    </w:p>
    <w:p>
      <w:pPr>
        <w:pStyle w:val="ListBullet"/>
        <w:spacing w:line="240" w:lineRule="auto"/>
        <w:ind w:left="720"/>
      </w:pPr>
      <w:r>
        <w:rPr>
          <w:lang w:val="id_ID" w:bidi="id_ID"/>
        </w:rPr>
      </w:r>
      <w:r>
        <w:rPr>
          <w:lang w:val="id_ID" w:bidi="id_ID"/>
        </w:rPr>
        <w:t xml:space="preserve">Tamu-tamu pesta </w:t>
      </w:r>
    </w:p>
    <w:p>
      <w:pPr>
        <w:pStyle w:val="ListBullet"/>
        <w:spacing w:line="240" w:lineRule="auto"/>
        <w:ind w:left="720"/>
      </w:pPr>
      <w:r>
        <w:rPr>
          <w:lang w:val="id_ID" w:bidi="id_ID"/>
        </w:rPr>
      </w:r>
      <w:r>
        <w:rPr>
          <w:lang w:val="id_ID" w:bidi="id_ID"/>
        </w:rPr>
        <w:t>Murid-murid Yohanes</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Ingatlah bahwa kisah ini tidak diceritakan menurut urutan kronologis dalam Alkitab. Sebagian besar kisah ini terjadi di istana Herodes. Kemungkinan besar penjara tempat Yohanes ditahan berada lebih jauh ke selatan. Herodes Antipas diduga menghabiskan sebagian besar waktunya di Tiberias dekat Danau Galilea. Wilayah Herodes membentang dari Galilea sampai Perea di dekat Laut Mati, dan karenanya pelayanan Yesus terjadi di wilayah Herodes. Diyakini bahwa penjara Yohanes terletak tepat di sebelah timur Laut Mati. </w:t>
      </w:r>
    </w:p>
    <w:p>
      <w:pPr/>
      <w:r>
        <w:rPr>
          <w:lang w:val="id_ID" w:bidi="id_ID"/>
        </w:rPr>
      </w:r>
      <w:r>
        <w:rPr>
          <w:lang w:val="id_ID" w:bidi="id_ID"/>
        </w:rPr>
        <w:t xml:space="preserve">Berhenti dan lihatlah peta </w:t>
      </w:r>
      <w:r>
        <w:rPr>
          <w:lang w:val="id_ID" w:bidi="id_ID"/>
        </w:rPr>
        <w:t>Tiberias dan Perea dengan benteng Makherus</w:t>
      </w:r>
      <w:r>
        <w:rPr>
          <w:lang w:val="id_ID" w:bidi="id_ID"/>
        </w:rPr>
        <w:t xml:space="preserve">. Benteng Makherus berada di wilayah selatan kekuasaan Herodes. Ini merupakan penjara tempat Yohanes ditahan. </w:t>
      </w:r>
    </w:p>
    <w:p>
      <w:pPr/>
      <w:r>
        <w:rPr>
          <w:lang w:val="id_ID" w:bidi="id_ID"/>
        </w:rPr>
      </w:r>
      <w:r>
        <w:rPr>
          <w:lang w:val="id_ID" w:bidi="id_ID"/>
        </w:rPr>
        <w:t xml:space="preserve">Herodes menikahi mantan istri saudaranya, Herodias. Herodias adalah saudara ipar Herodes sekaligus keponakannya dari saudara laki-lakinya yang lain. Herodes mengaku sebagai seorang Yahudi yang taat. Yohanes Pembaptis mendengar tentang pernikahan ini dan menegur Herodes, mengatakan kepadanya beberapa kali bahwa tidak sah bagi Herodes untuk menikahi Herodias. Herodias meminta Herodes untuk memasukkan Yohanes ke penjara. Herodes menangkap Yohanes, mengikat Yohanes, dan memasukkan Yohanes ke penjara sesuai permintaan istrinya. Herodes ingin membunuh Yohanes tetapi Herodes takut kepada orang-orang Yahudi karena mereka percaya bahwa Yohanes adalah nabi. </w:t>
      </w:r>
    </w:p>
    <w:p>
      <w:pPr/>
      <w:r>
        <w:rPr>
          <w:lang w:val="id_ID" w:bidi="id_ID"/>
        </w:rPr>
      </w:r>
      <w:r>
        <w:rPr>
          <w:lang w:val="id_ID" w:bidi="id_ID"/>
        </w:rPr>
        <w:t xml:space="preserve">Namun, beberapa waktu kemudian pada perayaan ulang tahun Herodes, anak perempuan Herodias menari dan menghibur Herodes dan para tamunya. Herodes sangat senang, ia bersumpah akan memberi gadis itu apa pun yang dia inginkan. Herodias menyuruh gadis itu untuk meminta kepala Yohanes Pembaptis di atas sebuah talam. Gadis itu pun meminta hal tersebut. Gadis itu ingin Herodes terkejut dengan permintaannya, sehingga ia membangun ketegangan ketika menyampaikan permintaannya. Ia berkata, "Berikan kepadaku, di atas sebuah talam, kepala Yohanes Pembaptis." Ia menyebut nama Yohanes Pembaptis di bagian terakhir sehingga Herodes tidak tahu siapa yang dimintanya sampai ia selesai berbicara. </w:t>
      </w:r>
    </w:p>
    <w:p>
      <w:pPr/>
      <w:r>
        <w:rPr>
          <w:lang w:val="id_ID" w:bidi="id_ID"/>
        </w:rPr>
      </w:r>
      <w:r>
        <w:rPr>
          <w:lang w:val="id_ID" w:bidi="id_ID"/>
        </w:rPr>
        <w:t xml:space="preserve">Berhenti dan diskusikan dengan tim penerjemah: Apakah Anda memiliki cara untuk meminta sesuatu dan membuat kejutan tentang apa yang Anda minta? </w:t>
      </w:r>
    </w:p>
    <w:p>
      <w:pPr/>
      <w:r>
        <w:rPr>
          <w:lang w:val="id_ID" w:bidi="id_ID"/>
        </w:rPr>
      </w:r>
      <w:r>
        <w:rPr>
          <w:lang w:val="id_ID" w:bidi="id_ID"/>
        </w:rPr>
        <w:t xml:space="preserve">Herodes sedih, tetapi untuk menepati sumpahnya di depan para tamunya, Herodes memerintahkan Yohanes untuk dipenggal. Kepala Yohanes dibawa kepada gadis itu di atas sebuah talam. Perayaan ini diduga berlangsung selama beberapa hari. Lihatlah lagi peta wilayah itu. Ada kemungkinan kepala Yohanes tiba ketika perayaan itu masih berlangsung, bahkan jika itu terjadi beberapa hari kemudian. </w:t>
      </w:r>
    </w:p>
    <w:p>
      <w:pPr/>
      <w:r>
        <w:rPr>
          <w:lang w:val="id_ID" w:bidi="id_ID"/>
        </w:rPr>
      </w:r>
      <w:r>
        <w:rPr>
          <w:lang w:val="id_ID" w:bidi="id_ID"/>
        </w:rPr>
        <w:t xml:space="preserve">Anak perempuan itu membawa kepala Yohanes kepada ibunya. Kemudian, murid-murid Yohanes menguburkan tubuhnya. Mereka kemudian pergi dan menceritakan kepada Yesus tentang kematian Yohanes. </w:t>
      </w:r>
    </w:p>
    <w:p>
      <w:pPr/>
      <w:r>
        <w:rPr>
          <w:lang w:val="id_ID" w:bidi="id_ID"/>
        </w:rPr>
      </w:r>
      <w:r>
        <w:rPr>
          <w:lang w:val="id_ID" w:bidi="id_ID"/>
        </w:rPr>
        <w:t>Ketika Herodes mendengar tentang Yesus dan mujizat yang dilakukan Yesus, Herodes mengatakan kepada para hamba-hambanya bahwa Yohanes Pembaptis pasti telah bangkit dari kematian. Herodes percaya bahwa itulah sebabnya Yesus melakukan begitu banyak mujizat. Ini terjadi sekitar waktu ketika Yesus ditolak di Nazaret .</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4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Herodes Antipas (Herodes, raja wilayah)</w:t>
      </w:r>
    </w:p>
    <w:p>
      <w:pPr>
        <w:pStyle w:val="ListBullet"/>
        <w:spacing w:line="240" w:lineRule="auto"/>
        <w:ind w:left="720"/>
      </w:pPr>
      <w:r>
        <w:rPr>
          <w:lang w:val="id_ID" w:bidi="id_ID"/>
        </w:rPr>
      </w:r>
      <w:r>
        <w:rPr>
          <w:lang w:val="id_ID" w:bidi="id_ID"/>
        </w:rPr>
        <w:t xml:space="preserve">Yesus disebutkan </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 xml:space="preserve">Para hamba/pegawai-pegawai Herodes </w:t>
      </w:r>
    </w:p>
    <w:p>
      <w:pPr>
        <w:pStyle w:val="ListBullet"/>
        <w:spacing w:line="240" w:lineRule="auto"/>
        <w:ind w:left="720"/>
      </w:pPr>
      <w:r>
        <w:rPr>
          <w:lang w:val="id_ID" w:bidi="id_ID"/>
        </w:rPr>
      </w:r>
      <w:r>
        <w:rPr>
          <w:lang w:val="id_ID" w:bidi="id_ID"/>
        </w:rPr>
        <w:t>Herodias</w:t>
      </w:r>
    </w:p>
    <w:p>
      <w:pPr>
        <w:pStyle w:val="ListBullet"/>
        <w:spacing w:line="240" w:lineRule="auto"/>
        <w:ind w:left="720"/>
      </w:pPr>
      <w:r>
        <w:rPr>
          <w:lang w:val="id_ID" w:bidi="id_ID"/>
        </w:rPr>
      </w:r>
      <w:r>
        <w:rPr>
          <w:lang w:val="id_ID" w:bidi="id_ID"/>
        </w:rPr>
        <w:t>Anak perempuan Herodias</w:t>
      </w:r>
    </w:p>
    <w:p>
      <w:pPr>
        <w:pStyle w:val="ListBullet"/>
        <w:spacing w:line="240" w:lineRule="auto"/>
        <w:ind w:left="720"/>
      </w:pPr>
      <w:r>
        <w:rPr>
          <w:lang w:val="id_ID" w:bidi="id_ID"/>
        </w:rPr>
      </w:r>
      <w:r>
        <w:rPr>
          <w:lang w:val="id_ID" w:bidi="id_ID"/>
        </w:rPr>
        <w:t xml:space="preserve">Tamu-tamu pesta </w:t>
      </w:r>
    </w:p>
    <w:p>
      <w:pPr>
        <w:pStyle w:val="ListBullet"/>
        <w:spacing w:line="240" w:lineRule="auto"/>
        <w:ind w:left="720"/>
      </w:pPr>
      <w:r>
        <w:rPr>
          <w:lang w:val="id_ID" w:bidi="id_ID"/>
        </w:rPr>
      </w:r>
      <w:r>
        <w:rPr>
          <w:lang w:val="id_ID" w:bidi="id_ID"/>
        </w:rPr>
        <w:t>Murid-murid Yohanes</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 xml:space="preserve">Pada saat itu, Herodes mendengar laporan tentang Yesus, dan Ia berkata kepada para hamba-hamba-Nya, "Ini pasti Yohanes Pembaptis yang telah bangkit dari kematian. Itulah sebabnya Ia dapat melakukan begitu banyak mujizat."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Herodes bagaimana perasaannya.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Herodes telah memenjarakan Yohanes. Herodes ingin membunuh Yohanes, tetapi tidak dilakukan karena orang-orang Yahudi percaya bahwa Yohanes adalah seorang nabi. Nabi adalah utusan Allah. </w:t>
      </w:r>
    </w:p>
    <w:p>
      <w:pPr/>
      <w:r>
        <w:rPr>
          <w:lang w:val="id_ID" w:bidi="id_ID"/>
        </w:rPr>
      </w:r>
      <w:r>
        <w:rPr>
          <w:lang w:val="id_ID" w:bidi="id_ID"/>
        </w:rPr>
        <w:t xml:space="preserve">Perayaan ulang tahun Herodes memulai kilas balik, atau menceritakan kembali peristiwa-peristiwa di masa lalu. </w:t>
      </w:r>
    </w:p>
    <w:p>
      <w:pPr/>
      <w:r>
        <w:rPr>
          <w:lang w:val="id_ID" w:bidi="id_ID"/>
        </w:rPr>
      </w:r>
      <w:r>
        <w:rPr>
          <w:lang w:val="id_ID" w:bidi="id_ID"/>
        </w:rPr>
        <w:t>Bagaimana Anda akan memerankan kilas balik dari peristiwa masa lalu?</w:t>
      </w:r>
    </w:p>
    <w:p>
      <w:pPr/>
      <w:r>
        <w:rPr>
          <w:lang w:val="id_ID" w:bidi="id_ID"/>
        </w:rPr>
      </w:r>
      <w:r>
        <w:rPr>
          <w:lang w:val="id_ID" w:bidi="id_ID"/>
        </w:rPr>
        <w:t>Tetapi ketika ulang tahun Herodes tiba, anak perempuan Herodias menari untuknya. Herodes sangat senang sehingga berjanji kepadanya bahwa dia akan mendapatkan apa pun yang dia inginkan. Ibunya mengatakan kepadanya untuk meminta kepala Yohanes di atas sebuah talam. Gadis itu memintanya.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gadis itu bagaimana perasaannya. Anda mungkin mendengar jawaban seperti:</w:t>
      </w:r>
    </w:p>
    <w:p>
      <w:pPr>
        <w:pStyle w:val="ListBullet"/>
        <w:spacing w:line="240" w:lineRule="auto"/>
        <w:ind w:left="720"/>
      </w:pPr>
      <w:r>
        <w:rPr>
          <w:lang w:val="id_ID" w:bidi="id_ID"/>
        </w:rPr>
      </w:r>
      <w:r>
        <w:rPr>
          <w:lang w:val="id_ID" w:bidi="id_ID"/>
        </w:rPr>
        <w:t>Tanyakan kepada aktor yang memerankan Herodes bagaimana perasaannya.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Murid-murid Yohanes mengambil tubuh Yohanes dan menguburkannya lalu pergi mengatakan kepada Yesus apa yang telah terjadi.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Yesus bagaimana perasaannya. Dengarkan hal-hal seperti "Sedih," atau "Berduka karena Yohanes adalah sepupu saya," "Kesal karena Yohanes tidak sepantasnya mati."</w:t>
      </w:r>
      <w:r>
        <w:rPr>
          <w:lang w:val="id_ID" w:bidi="id_ID"/>
        </w:rPr>
      </w:r>
    </w:p>
    <w:p>
      <w:pPr>
        <w:pStyle w:val="Heading3"/>
      </w:pPr>
      <w:r>
        <w:rPr>
          <w:lang w:val="id_ID" w:bidi="id_ID"/>
        </w:rPr>
        <w:t>Melengkapi yang Kurang</w:t>
      </w:r>
    </w:p>
    <w:p>
      <w:pPr/>
      <w:r>
        <w:rPr>
          <w:lang w:val="id_ID" w:bidi="id_ID"/>
        </w:rPr>
      </w:r>
      <w:r>
        <w:rPr>
          <w:lang w:val="id_ID" w:bidi="id_ID"/>
        </w:rPr>
        <w:t>Dengarkan perikop ini sebanyak satu kali dalam versi yang paling mudah dimengerti.</w:t>
      </w:r>
    </w:p>
    <w:p>
      <w:pPr/>
      <w:r>
        <w:rPr>
          <w:lang w:val="id_ID" w:bidi="id_ID"/>
        </w:rPr>
      </w:r>
      <w:r>
        <w:rPr>
          <w:lang w:val="id_ID" w:bidi="id_ID"/>
        </w:rPr>
        <w:t xml:space="preserve">Herodes, </w:t>
      </w:r>
      <w:r>
        <w:rPr>
          <w:b/>
          <w:lang w:val="id_ID" w:bidi="id_ID"/>
        </w:rPr>
        <w:t>raja wilayah</w:t>
      </w:r>
      <w:r>
        <w:rPr>
          <w:lang w:val="id_ID" w:bidi="id_ID"/>
        </w:rPr>
        <w:t xml:space="preserve">, penguasa wilayah Galilea, mendengar tentang kemasyhuran Yesus. Seorang raja wilayah, mirip dengan seorang gubernur, adalah seorang penguasa yang lebih rendah daripada seorang raja, tetapi telah diberi persetujuan oleh Romawi. </w:t>
      </w:r>
    </w:p>
    <w:p>
      <w:pPr/>
      <w:r>
        <w:rPr>
          <w:lang w:val="id_ID" w:bidi="id_ID"/>
        </w:rPr>
      </w:r>
      <w:r>
        <w:rPr>
          <w:lang w:val="id_ID" w:bidi="id_ID"/>
        </w:rPr>
        <w:t xml:space="preserve">Diskusikan kata apa yang akan Anda gunakan untuk menyebut penguasa atau raja wilayah. </w:t>
      </w:r>
    </w:p>
    <w:p>
      <w:pPr/>
      <w:r>
        <w:rPr>
          <w:lang w:val="id_ID" w:bidi="id_ID"/>
        </w:rPr>
      </w:r>
      <w:r>
        <w:rPr>
          <w:lang w:val="id_ID" w:bidi="id_ID"/>
        </w:rPr>
        <w:t xml:space="preserve">Herodes pasti percaya bahwa mereka yang bangkit dari kematian memiliki kuasa khusus untuk melakukan mujizat. Herodes telah mendengar tentang </w:t>
      </w:r>
      <w:r>
        <w:rPr>
          <w:b/>
          <w:lang w:val="id_ID" w:bidi="id_ID"/>
        </w:rPr>
        <w:t>mujizat-mujizat</w:t>
      </w:r>
      <w:r>
        <w:rPr>
          <w:lang w:val="id_ID" w:bidi="id_ID"/>
        </w:rPr>
        <w:t xml:space="preserve"> Yesus. Mujizat adalah tindakan penuh kuasa yang hanya dapat dilakukan Allah. Gunakan kata yang sama yang telah Anda gunakan untuk mujizat di masa lalu. Lihat Daftar Kata Utama untuk definisi </w:t>
      </w:r>
      <w:r>
        <w:rPr>
          <w:lang w:val="id_ID" w:bidi="id_ID"/>
        </w:rPr>
        <w:t>mujizat-mujizat</w:t>
      </w:r>
      <w:r>
        <w:rPr>
          <w:lang w:val="id_ID" w:bidi="id_ID"/>
        </w:rPr>
        <w:t xml:space="preserve">. </w:t>
      </w:r>
    </w:p>
    <w:p>
      <w:pPr/>
      <w:r>
        <w:rPr>
          <w:lang w:val="id_ID" w:bidi="id_ID"/>
        </w:rPr>
      </w:r>
      <w:r>
        <w:rPr>
          <w:lang w:val="id_ID" w:bidi="id_ID"/>
        </w:rPr>
        <w:t xml:space="preserve">Herodes berpikir bahwa Yesus adalah </w:t>
      </w:r>
      <w:r>
        <w:rPr>
          <w:lang w:val="id_ID" w:bidi="id_ID"/>
        </w:rPr>
        <w:t>Yohanes Pembaptis</w:t>
      </w:r>
      <w:r>
        <w:rPr>
          <w:lang w:val="id_ID" w:bidi="id_ID"/>
        </w:rPr>
        <w:t xml:space="preserve"> yang telah bangkit dari kematian. Yohanes adalah sepupu Yesus, yang juga menyiapkan jalan bagi Yesus dengan mengatakan kepada orang-orang untuk bertobat dan dibaptis. Gunakan nama yang sama untuk Yohanes yang Anda gunakan dalam perikop-perikop sebelumnya tentang Yohanes Pembaptis.</w:t>
      </w:r>
    </w:p>
    <w:p>
      <w:pPr/>
      <w:r>
        <w:rPr>
          <w:lang w:val="id_ID" w:bidi="id_ID"/>
        </w:rPr>
      </w:r>
      <w:r>
        <w:rPr>
          <w:lang w:val="id_ID" w:bidi="id_ID"/>
        </w:rPr>
        <w:t xml:space="preserve">Sebelumnya Herodes telah memenjarakan Yohanes karena Yohanes menegur pernikahan Herodes dengan mantan istri saudaranya, Herodias. Herodes ingin membunuh Yohanes tetapi orang-orang Yahudi berpikir bahwa Yohanes adalah </w:t>
      </w:r>
      <w:r>
        <w:rPr>
          <w:b/>
          <w:lang w:val="id_ID" w:bidi="id_ID"/>
        </w:rPr>
        <w:t>nabi</w:t>
      </w:r>
      <w:r>
        <w:rPr>
          <w:lang w:val="id_ID" w:bidi="id_ID"/>
        </w:rPr>
        <w:t xml:space="preserve">. Nabi adalah utusan dari Allah. Gunakan kata yang sama untuk nabi yang telah Anda gunakan sebelumnya. Lihat Daftar Kata Utama untuk kata </w:t>
      </w:r>
      <w:r>
        <w:rPr>
          <w:lang w:val="id_ID" w:bidi="id_ID"/>
        </w:rPr>
        <w:t>nabi</w:t>
      </w:r>
      <w:r>
        <w:rPr>
          <w:lang w:val="id_ID" w:bidi="id_ID"/>
        </w:rPr>
        <w:t>.</w:t>
      </w:r>
    </w:p>
    <w:p>
      <w:pPr/>
      <w:r>
        <w:rPr>
          <w:lang w:val="id_ID" w:bidi="id_ID"/>
        </w:rPr>
      </w:r>
      <w:r>
        <w:rPr>
          <w:lang w:val="id_ID" w:bidi="id_ID"/>
        </w:rPr>
        <w:t xml:space="preserve">Selama perayaan ulang tahun Herodes, anak perempuan Herodias menari dan menyenangkan hati Herodes. Herodes </w:t>
      </w:r>
      <w:r>
        <w:rPr>
          <w:b/>
          <w:lang w:val="id_ID" w:bidi="id_ID"/>
        </w:rPr>
        <w:t>bersumpah</w:t>
      </w:r>
      <w:r>
        <w:rPr>
          <w:lang w:val="id_ID" w:bidi="id_ID"/>
        </w:rPr>
        <w:t xml:space="preserve"> untuk memberikan apa pun yang ia inginkan. Sumpah adalah cara menjamin bahwa seseorang pasti menepati janji mereka. Lihat Daftar Kata Utama untuk kata </w:t>
      </w:r>
      <w:r>
        <w:rPr>
          <w:lang w:val="id_ID" w:bidi="id_ID"/>
        </w:rPr>
        <w:t>sumpah</w:t>
      </w:r>
      <w:r>
        <w:rPr>
          <w:lang w:val="id_ID" w:bidi="id_ID"/>
        </w:rPr>
        <w:t xml:space="preserve">. </w:t>
      </w:r>
    </w:p>
    <w:p>
      <w:pPr/>
      <w:r>
        <w:rPr>
          <w:lang w:val="id_ID" w:bidi="id_ID"/>
        </w:rPr>
      </w:r>
      <w:r>
        <w:rPr>
          <w:lang w:val="id_ID" w:bidi="id_ID"/>
        </w:rPr>
        <w:t xml:space="preserve">Herodes menepati sumpahnya dan memerintahkan agar Yohanes dipenggal. Kemudian, </w:t>
      </w:r>
      <w:r>
        <w:rPr>
          <w:b/>
          <w:lang w:val="id_ID" w:bidi="id_ID"/>
        </w:rPr>
        <w:t>murid-murid</w:t>
      </w:r>
      <w:r>
        <w:rPr>
          <w:lang w:val="id_ID" w:bidi="id_ID"/>
        </w:rPr>
        <w:t xml:space="preserve"> Yohanes mengambil tubuhnya dan menguburkannya.</w:t>
      </w:r>
      <w:r>
        <w:rPr>
          <w:lang w:val="id_ID" w:bidi="id_ID"/>
        </w:rPr>
        <w:t>Murid-murid</w:t>
      </w:r>
      <w:r>
        <w:rPr>
          <w:lang w:val="id_ID" w:bidi="id_ID"/>
        </w:rPr>
        <w:t xml:space="preserve"> adalah pengikut orang tertentu. Gunakan kata yang sama dengan yang telah Anda pakai untuk menerjemahkan kata murid-murid di bagian sebelumnya. Lihat Daftar Kata Utama untuk mengetahui definisinya.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14:13–21</w:t>
      </w:r>
      <w:r>
        <w:rPr>
          <w:lang w:val="id_ID" w:bidi="id_ID"/>
        </w:rPr>
      </w:r>
    </w:p>
    <w:p>
      <w:pPr>
        <w:pStyle w:val="Heading3"/>
      </w:pPr>
      <w:r>
        <w:rPr>
          <w:lang w:val="id_ID" w:bidi="id_ID"/>
        </w:rPr>
        <w:t>Dengar dan Renungkan</w:t>
      </w:r>
    </w:p>
    <w:p>
      <w:pPr/>
      <w:r>
        <w:rPr>
          <w:lang w:val="id_ID" w:bidi="id_ID"/>
        </w:rPr>
      </w:r>
      <w:r>
        <w:rPr>
          <w:lang w:val="id_ID" w:bidi="id_ID"/>
        </w:rPr>
        <w:t>Dengarkan Matius 14:13–21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sebanyak satu kali dalam versi yang paling mudah dimengerti.</w:t>
      </w:r>
    </w:p>
    <w:p>
      <w:pPr/>
      <w:r>
        <w:rPr>
          <w:lang w:val="id_ID" w:bidi="id_ID"/>
        </w:rPr>
      </w:r>
      <w:r>
        <w:rPr>
          <w:lang w:val="id_ID" w:bidi="id_ID"/>
        </w:rPr>
        <w:t>Kebanyakan pakar Alkitab meyakini bahwa kisah ini terjadi setelah kematian Yohanes Pembaptis di bagian sebelumnya. Yohanes Pembaptis adalah sepupu Yesus, dan dia adalah orang yang menyiapkan jalan bagi Yesus dengan mengatakan kepada orang-orang untuk bertobat dan dibaptis. Kisah tentang kematian Yohanes Pembaptis adalah kilas balik, atau gambaran tentang peristiwa-peristiwa di masa lalu. Kita mendengar kisah kematian Yohanes karena Herodes bertanya apakah Yesus adalah Yohanes Pembaptis yang dibangkitkan dari kematian. Beberapa orang beranggapan bahwa Yesus pergi ke tempat yang terpencil karena Herodes bertanya-tanya tentang Yesus. Yang lain berpikir bahwa Yesus pergi ke tempat terpencil untuk berduka atas kematian Yohanes. Apa pun itu, kita tahu bahwa Yesus pergi ke tempat yang terpencil. Yesus kemungkinan kembali ke Kapernaum ketika Dia mendengar berita itu.</w:t>
      </w:r>
    </w:p>
    <w:p>
      <w:pPr/>
      <w:r>
        <w:rPr>
          <w:lang w:val="id_ID" w:bidi="id_ID"/>
        </w:rPr>
      </w:r>
      <w:r>
        <w:rPr>
          <w:lang w:val="id_ID" w:bidi="id_ID"/>
        </w:rPr>
        <w:t xml:space="preserve">Berhenti dan lihatlah peta </w:t>
      </w:r>
      <w:r>
        <w:rPr>
          <w:lang w:val="id_ID" w:bidi="id_ID"/>
        </w:rPr>
        <w:t>wilayah Galilea</w:t>
      </w:r>
      <w:r>
        <w:rPr>
          <w:lang w:val="id_ID" w:bidi="id_ID"/>
        </w:rPr>
        <w:t xml:space="preserve"> dan lihat di mana Nazaret berada, serta Kapernaum. Lihatlah gambar </w:t>
      </w:r>
      <w:r>
        <w:rPr>
          <w:lang w:val="id_ID" w:bidi="id_ID"/>
        </w:rPr>
        <w:t>Danau Galilea</w:t>
      </w:r>
      <w:r>
        <w:rPr>
          <w:lang w:val="id_ID" w:bidi="id_ID"/>
        </w:rPr>
        <w:t xml:space="preserve"> dari atas.</w:t>
      </w:r>
    </w:p>
    <w:p>
      <w:pPr/>
      <w:r>
        <w:rPr>
          <w:lang w:val="id_ID" w:bidi="id_ID"/>
        </w:rPr>
      </w:r>
      <w:r>
        <w:rPr>
          <w:lang w:val="id_ID" w:bidi="id_ID"/>
        </w:rPr>
        <w:t xml:space="preserve">Yesus menarik diri dengan perahu ke tempat di mana Yesus dapat sendirian. Perahu pada waktu itu panjangnya sekitar 8 meter dan dapat dengan mudah memuat 13 orang. Banyak pakar meyakini bahwa Yesus menyendiri ke pantai timur laut Danau Galilea. Danau Galilea berada di utara Yerusalem, panjangnya sekitar 21 kilometer dan lebarnya 13 kilometer. Yesus bisa berada dalam bahaya karena Herodes bertanya-tanya tentang Yesus. Ketika Yesus berlayar ke seberang danau, Yesus sudah pasti keluar dari wilayah Herodes dan aman untuk saat ini. Yesus akan dapat menemukan daerah yang lebih sunyi di sisi danau itu. </w:t>
      </w:r>
    </w:p>
    <w:p>
      <w:pPr/>
      <w:r>
        <w:rPr>
          <w:lang w:val="id_ID" w:bidi="id_ID"/>
        </w:rPr>
      </w:r>
      <w:r>
        <w:rPr>
          <w:lang w:val="id_ID" w:bidi="id_ID"/>
        </w:rPr>
        <w:t xml:space="preserve">Berhenti dan lihatlah lagi peta </w:t>
      </w:r>
      <w:r>
        <w:rPr>
          <w:lang w:val="id_ID" w:bidi="id_ID"/>
        </w:rPr>
        <w:t>wilayah Herodes Antipas</w:t>
      </w:r>
      <w:r>
        <w:rPr>
          <w:lang w:val="id_ID" w:bidi="id_ID"/>
        </w:rPr>
        <w:t xml:space="preserve">. </w:t>
      </w:r>
    </w:p>
    <w:p>
      <w:pPr/>
      <w:r>
        <w:rPr>
          <w:lang w:val="id_ID" w:bidi="id_ID"/>
        </w:rPr>
      </w:r>
      <w:r>
        <w:rPr>
          <w:lang w:val="id_ID" w:bidi="id_ID"/>
        </w:rPr>
        <w:t xml:space="preserve">Namun, kerumunan orang dalam jumlah besar mendengar ke mana Yesus pergi, atau mereka mengamati Yesus dari tepi danau. Orang banyak kemudian meninggalkan kota-kota mereka dan berlari menyusuri tepi danau ke tempat yang terpencil. Orang-orang tiba sebelum Yesus tiba. Ketika Yesus keluar dari perahu, Yesus melihat kerumunan orang dalam jumlah besar dan Dia berbelas kasihan kepada mereka serta menyembuhkan orang-orang sakit. Belas kasihan adalah kasih atau rasa sayang yang mendalam kepada seseorang. </w:t>
      </w:r>
    </w:p>
    <w:p>
      <w:pPr/>
      <w:r>
        <w:rPr>
          <w:lang w:val="id_ID" w:bidi="id_ID"/>
        </w:rPr>
      </w:r>
      <w:r>
        <w:rPr>
          <w:lang w:val="id_ID" w:bidi="id_ID"/>
        </w:rPr>
        <w:t xml:space="preserve">Berhenti dan diskusikan dengan tim Anda: Dalam budaya Anda, ke mana orang-orang pergi, atau apa yang dilakukan orang-orang untuk punya waktu sendirian? Apakah ada tempat di daerah Anda yang mudah digunakan untuk menyendiri? Bicarakan tentang saat Anda ingin sendirian tetapi tidak bisa sendirian. </w:t>
      </w:r>
    </w:p>
    <w:p>
      <w:pPr/>
      <w:r>
        <w:rPr>
          <w:lang w:val="id_ID" w:bidi="id_ID"/>
        </w:rPr>
      </w:r>
      <w:r>
        <w:rPr>
          <w:lang w:val="id_ID" w:bidi="id_ID"/>
        </w:rPr>
        <w:t>Malam itu, para murid datang kepada Yesus. Para murid Yesus adalah pengikut Yesus yang terdekat. Kemungkinan besar para murid sudah berada di daerah itu bersama Yesus. Kemungkinan besar para murid telah menyeberang dengan perahu bersama Yesus. Karena itu, para murid lalu mendekati Yesus. Saat itu belum cukup gelap. Begitu hari gelap, maka sudah terlambat bagi orang-orang untuk pergi mencari makanan. Para murid memperhatikan bahwa hari sudah cukup petang dan mereka mendekati Yesus. Para murid mengatakan kepada Yesus agar memerintahkan orang-orang pergi ke desa-desa terdekat, yang bukan tempat asal orang-orang itu.</w:t>
      </w:r>
    </w:p>
    <w:p>
      <w:pPr/>
      <w:r>
        <w:rPr>
          <w:lang w:val="id_ID" w:bidi="id_ID"/>
        </w:rPr>
      </w:r>
      <w:r>
        <w:rPr>
          <w:lang w:val="id_ID" w:bidi="id_ID"/>
        </w:rPr>
        <w:t xml:space="preserve">Percakapan Yesus dengan para murid cukup terus terang. Tanggapan Yesus pasti mengejutkan para murid, karena mereka menanggapi dengan apa yang tampaknya merupakan kurangnya iman. Kalimat ini dapat dipahami sebagai, "Bagaimana mungkin kita dapat memberi mereka sesuatu untuk dimakan, karena yang kita miliki hanyalah lima roti dan dua ikan?" Roti dan ikan adalah makanan yang sangat lazim bagi orang miskin. Roti-roti itu berukuran kecil. Tiga roti cukup untuk jatah makan satu orang. Jadi jumlah makanan itu nyaris tidak cukup untuk 2 orang. </w:t>
      </w:r>
    </w:p>
    <w:p>
      <w:pPr/>
      <w:r>
        <w:rPr>
          <w:lang w:val="id_ID" w:bidi="id_ID"/>
        </w:rPr>
      </w:r>
      <w:r>
        <w:rPr>
          <w:lang w:val="id_ID" w:bidi="id_ID"/>
        </w:rPr>
        <w:t xml:space="preserve">Yesus mengatakan kepada para murid untuk membawa roti dan ikan itu kepada Yesus. Kemudian Yesus berkata kepada mereka agar menyuruh orang-orang duduk di rumput. Kata "duduk" adalah kata yang digunakan ketika berselonjor di suatu jamuan makan. Yesus mengambil roti dan ikan, menengadah ke langit, dan memberkati makanan itu, memecah-mecahkan roti, lalu memberikan makanan itu kepada para murid untuk dibagikan kepada orang banyak. Ketika orang memberkati sesuatu, itu biasanya berarti bahwa mereka bersyukur atas hal itu. Yesus mungkin mengucap berkat sebagaimana kebiasaan saat itu, "Dimuliakanlah Engkau ya, Tuhan Allah, Raja alam semesta yang mendatangkan makanan ke bumi." </w:t>
      </w:r>
    </w:p>
    <w:p>
      <w:pPr/>
      <w:r>
        <w:rPr>
          <w:lang w:val="id_ID" w:bidi="id_ID"/>
        </w:rPr>
      </w:r>
      <w:r>
        <w:rPr>
          <w:lang w:val="id_ID" w:bidi="id_ID"/>
        </w:rPr>
        <w:t xml:space="preserve">Matius tidak memasukkan penjelasan tentang mujizat yang terjadi, tetapi hanya bahwa semua orang makan sampai mereka kenyang. Matius juga menyatakan bahwa ada sisa makanan sebanyak dua belas bakul penuh. Kerumunan orang itu adalah lima ribu laki-laki, ditambah perempuan dan anak-anak. Bakul itu adalah keranjang kaku yang digunakan untuk membawa makanan sehari-hari. </w:t>
      </w:r>
    </w:p>
    <w:p>
      <w:pPr/>
      <w:r>
        <w:rPr>
          <w:lang w:val="id_ID" w:bidi="id_ID"/>
        </w:rPr>
      </w:r>
      <w:r>
        <w:rPr>
          <w:lang w:val="id_ID" w:bidi="id_ID"/>
        </w:rPr>
        <w:t xml:space="preserve">Berhenti dan lihatlah gambar </w:t>
      </w:r>
      <w:r>
        <w:rPr>
          <w:lang w:val="id_ID" w:bidi="id_ID"/>
        </w:rPr>
        <w:t>keranjang anyaman</w:t>
      </w:r>
      <w:r>
        <w:rPr>
          <w:lang w:val="id_ID" w:bidi="id_ID"/>
        </w:rPr>
        <w:t xml:space="preserve">. </w:t>
      </w:r>
    </w:p>
    <w:p>
      <w:pPr/>
      <w:r>
        <w:rPr>
          <w:lang w:val="id_ID" w:bidi="id_ID"/>
        </w:rPr>
      </w:r>
      <w:r>
        <w:rPr>
          <w:lang w:val="id_ID" w:bidi="id_ID"/>
        </w:rPr>
        <w:t>Berhenti dan diskusikan dengan tim Anda: Dalam budaya Anda, berapa banyak orang yang bisa kenyang dengan makan lima roti kecil dan dua ikan? Berapa banyak makanan yang diperlukan dalam budaya Anda untuk memberi makan lima ribu laki-laki ditambah perempuan dan anak-anak sampai semuanya kenyang?</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serta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Yesus mendengar berita tentang kematian Yohanes. Yesus masuk ke dalam perahu untuk mencari tempat menyendiri. Orang-orang mengikuti Yesus dengan berjalan kaki.</w:t>
      </w:r>
    </w:p>
    <w:p>
      <w:pPr/>
      <w:r>
        <w:rPr>
          <w:lang w:val="id_ID" w:bidi="id_ID"/>
        </w:rPr>
      </w:r>
      <w:r>
        <w:rPr>
          <w:b/>
          <w:lang w:val="id_ID" w:bidi="id_ID"/>
        </w:rPr>
        <w:t>Adegan kedua:</w:t>
      </w:r>
      <w:r>
        <w:rPr>
          <w:lang w:val="id_ID" w:bidi="id_ID"/>
        </w:rPr>
        <w:t xml:space="preserve"> Yesus keluar dari perahu dan melihat bahwa orang banyak itu sudah berada di sana. Yesus merasakan belas kasihan kepada mereka. Yesus menyembuhkan orang-orang yang sakit.</w:t>
      </w:r>
    </w:p>
    <w:p>
      <w:pPr/>
      <w:r>
        <w:rPr>
          <w:lang w:val="id_ID" w:bidi="id_ID"/>
        </w:rPr>
      </w:r>
      <w:r>
        <w:rPr>
          <w:b/>
          <w:lang w:val="id_ID" w:bidi="id_ID"/>
        </w:rPr>
        <w:t>Adegan ketiga:</w:t>
      </w:r>
      <w:r>
        <w:rPr>
          <w:lang w:val="id_ID" w:bidi="id_ID"/>
        </w:rPr>
        <w:t xml:space="preserve"> Para murid mendekati Yesus dan mengatakan kepada Yesus bahwa hari mulai malam dan orang-orang harus pergi membeli makanan. Yesus mengatakan kepada para murid bahwa orang banyak itu tidak perlu pergi. Yesus mengatakan kepada para murid bahwa mereka harus memberi makan orang-orang. Para murid menjawab bahwa mereka tidak memiliki cukup makanan, mereka hanya memiliki 2 ikan dan 5 roti. </w:t>
      </w:r>
    </w:p>
    <w:p>
      <w:pPr/>
      <w:r>
        <w:rPr>
          <w:lang w:val="id_ID" w:bidi="id_ID"/>
        </w:rPr>
      </w:r>
      <w:r>
        <w:rPr>
          <w:b/>
          <w:lang w:val="id_ID" w:bidi="id_ID"/>
        </w:rPr>
        <w:t>Adegan keempat:</w:t>
      </w:r>
      <w:r>
        <w:rPr>
          <w:lang w:val="id_ID" w:bidi="id_ID"/>
        </w:rPr>
        <w:t xml:space="preserve"> Yesus meminta makanan itu dibawa kepada-Nya. Yesus menyuruh orang banyak untuk duduk. Yesus memberkati makanan itu, memecah-mecahkan roti, dan memberikan makanan itu kepada para murid. Para murid kemudian membagikannya kepada orang banyak. Orang banyak itu makan sampai kenyang. Para murid mengumpulkan makanan yang tersisa 12 bakul penuh.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Orang banyak (termasuk yang sakit) </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Perikop ini dimulai dengan kalimat, "Setelah Yesus mendengar berita itu ..." Kata "setelah" adalah kata transisi. Secara harfiah adalah "sekarang," tetapi bukan berarti saat ini juga. Artinya adalah ketika Yesus mendengar tentang kematian sepupu-Nya, Yohanes, Yesus pergi dengan perahu menyeberangi Danau Galilea untuk menyendiri. Kita tidak tahu ke mana persisnya Yesus pergi, tetapi diduga bahwa Yesus pergi dari Kapernaum ke sisi timur laut Danau Galilea. Dengan begitu Yesus berada di tempat yang sunyi sekaligus keluar dari wilayah Herodes Antipas. Orang-orang mendengar bahwa Yesus akan pergi, dan karena itu mereka mengikuti Yesus dengan berjalan kaki. Orang banyak mungkin melihat Yesus dari tepi danau dan mengamati ke mana perahu Yesus pergi. Penting untuk dicatat bahwa sebagian besar tokoh berada di daratan sedangkan Yesus dan para murid berada di perahu di Danau Galilea.</w:t>
      </w:r>
    </w:p>
    <w:p>
      <w:pPr/>
      <w:r>
        <w:rPr>
          <w:lang w:val="id_ID" w:bidi="id_ID"/>
        </w:rPr>
      </w:r>
      <w:r>
        <w:rPr>
          <w:lang w:val="id_ID" w:bidi="id_ID"/>
        </w:rPr>
        <w:t xml:space="preserve">Lihatlah lagi peta </w:t>
      </w:r>
      <w:r>
        <w:rPr>
          <w:lang w:val="id_ID" w:bidi="id_ID"/>
        </w:rPr>
        <w:t>Galilea</w:t>
      </w:r>
      <w:r>
        <w:rPr>
          <w:lang w:val="id_ID" w:bidi="id_ID"/>
        </w:rPr>
        <w:t xml:space="preserve"> dan gambar tampak atas </w:t>
      </w:r>
      <w:r>
        <w:rPr>
          <w:lang w:val="id_ID" w:bidi="id_ID"/>
        </w:rPr>
        <w:t>dari sisi barat laut Danau Galilea</w:t>
      </w:r>
      <w:r>
        <w:rPr>
          <w:lang w:val="id_ID" w:bidi="id_ID"/>
        </w:rPr>
        <w:t>.</w:t>
      </w:r>
    </w:p>
    <w:p>
      <w:pPr/>
      <w:r>
        <w:rPr>
          <w:lang w:val="id_ID" w:bidi="id_ID"/>
        </w:rPr>
      </w:r>
      <w:r>
        <w:rPr>
          <w:lang w:val="id_ID" w:bidi="id_ID"/>
        </w:rPr>
        <w:t>Ketika Yesus turun dari perahu ke darat, Yesus melihat kerumunan orang yang sangat banyak: lima ribu laki-laki, ditambah perempuan dan anak-anak. Yesus merasakan kasih yang besar kepada mereka dan menyembuhkan orang-orang yang sakit.</w:t>
      </w:r>
    </w:p>
    <w:p>
      <w:pPr/>
      <w:r>
        <w:rPr>
          <w:lang w:val="id_ID" w:bidi="id_ID"/>
        </w:rPr>
      </w:r>
      <w:r>
        <w:rPr>
          <w:lang w:val="id_ID" w:bidi="id_ID"/>
        </w:rPr>
        <w:t>Berhenti sejenak dan bicarakan bagaimana kira-kira kejadian ini terlihat. Apakah orang-orang berkerumun mengelilingi Yesus? Ataukah mereka berbaris? Apakah mereka membawa kerabat atau anggota keluarga mereka kepada Yesus? Ataukah mereka datang sendiri-sendiri?</w:t>
      </w:r>
    </w:p>
    <w:p>
      <w:pPr/>
      <w:r>
        <w:rPr>
          <w:lang w:val="id_ID" w:bidi="id_ID"/>
        </w:rPr>
      </w:r>
      <w:r>
        <w:rPr>
          <w:lang w:val="id_ID" w:bidi="id_ID"/>
        </w:rPr>
        <w:t>Yesus melayani orang-orang sepanjang hari sampai malam. Ketika matahari mulai terbenam, para murid datang kepada Yesus dan meminta Yesus menyuruh orang banyak pergi membeli makanan. Kerumunan sebesar itu akan sulit menemukan makanan di tempat terpencil atau sepi.</w:t>
      </w:r>
    </w:p>
    <w:p>
      <w:pPr/>
      <w:r>
        <w:rPr>
          <w:lang w:val="id_ID" w:bidi="id_ID"/>
        </w:rPr>
      </w:r>
      <w:r>
        <w:rPr>
          <w:lang w:val="id_ID" w:bidi="id_ID"/>
        </w:rPr>
        <w:t>Yesus meminta agar 5 roti dan 2 ikan itu dibawa kepada-Nya. Kemudian Yesus menyuruh orang banyak duduk, dan Yesus memberkati makanan itu. Lalu Yesus memecah-mecahkan roti dan memberikannya kepada para murid. Para murid membagikannya kepada orang banyak. Semua orang makan sampai kenyang. Sesudah itu, para murid mengumpulkan makanan yang tersisa sebanyak 12 bakul penuh.</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Orang banyak (termasuk yang sakit) </w:t>
      </w:r>
    </w:p>
    <w:p>
      <w:pPr>
        <w:pStyle w:val="ListBullet"/>
        <w:spacing w:line="240" w:lineRule="auto"/>
        <w:ind w:left="720"/>
      </w:pPr>
      <w:r>
        <w:rPr>
          <w:lang w:val="id_ID" w:bidi="id_ID"/>
        </w:rPr>
      </w:r>
      <w:r>
        <w:rPr>
          <w:lang w:val="id_ID" w:bidi="id_ID"/>
        </w:rPr>
        <w:t xml:space="preserve">Murid-murid </w:t>
      </w:r>
    </w:p>
    <w:p>
      <w:pPr/>
      <w:r>
        <w:rPr>
          <w:lang w:val="id_ID" w:bidi="id_ID"/>
        </w:rPr>
      </w:r>
      <w:r>
        <w:rPr>
          <w:lang w:val="id_ID" w:bidi="id_ID"/>
        </w:rPr>
        <w:t>Minta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Yesus mendengar berita tentang kematian Yohanes. Yesus masuk ke dalam perahu untuk mencari tempat menyendiri.</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aktor yang memerankan Yesus bagaimana perasaannya.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Orang banyak berlari di sepanjang tepi danau untuk mengikuti Yesus yang berada di dalam perahu. Ketika Yesus keluar dari perahu dan melihat orang banyak, Yesus berbelas kasihan kepada mereka. Yesus mulai menyembuhkan orang-orang sakit sampai petang hari. </w:t>
      </w:r>
    </w:p>
    <w:p>
      <w:pPr/>
      <w:r>
        <w:rPr>
          <w:lang w:val="id_ID" w:bidi="id_ID"/>
        </w:rPr>
      </w:r>
      <w:r>
        <w:rPr>
          <w:lang w:val="id_ID" w:bidi="id_ID"/>
        </w:rPr>
        <w:t xml:space="preserve">Para murid mendatangi Yesus dan mengatakan kepada Yesus bahwa hari mulai malam dan orang-orang perlu pergi mencari makanan. Yesus mengatakan kepada para murid bahwa orang banyak tidak perlu pergi. Yesus mengatakan kepada para murid bahwa mereka harus memberi makan orang-orang itu. Para murid menjawab bahwa mereka tidak memiliki cukup makanan, mereka hanya memiliki 2 ikan dan 5 roti.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para aktor yang berperan sebagai para murid bagaimana perasaan mereka. Anda mungkin mendengar jawaban seperti: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Yesus meminta makanan itu dibawa kepada-Nya. Yesus menyuruh orang banyak untuk duduk. Yesus memberkati makanan itu, memecah-mecahkan roti, dan memberikan makanan itu kepada para murid. Para murid kemudian membagikannya kepada orang banyak. Orang banyak itu makan sampai kenyang. Para murid mengumpulkan 12 bakul penuh dengan makanan yang tersisa.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berperan sebagai murid bagaimana perasaan mereka. Anda mungkin mendengar jawaban seperti:</w:t>
      </w:r>
      <w:r>
        <w:rPr>
          <w:lang w:val="id_ID" w:bidi="id_ID"/>
        </w:rPr>
      </w:r>
    </w:p>
    <w:p>
      <w:pPr>
        <w:pStyle w:val="Heading3"/>
      </w:pPr>
      <w:r>
        <w:rPr>
          <w:lang w:val="id_ID" w:bidi="id_ID"/>
        </w:rPr>
        <w:t>Melengkapi yang Kurang</w:t>
      </w:r>
    </w:p>
    <w:p>
      <w:pPr/>
      <w:r>
        <w:rPr>
          <w:lang w:val="id_ID" w:bidi="id_ID"/>
        </w:rPr>
      </w:r>
      <w:r>
        <w:rPr>
          <w:lang w:val="id_ID" w:bidi="id_ID"/>
        </w:rPr>
        <w:t>Dengarkan perikop ini sebanyak satu kali dalam versi yang paling mudah dimengerti.</w:t>
      </w:r>
    </w:p>
    <w:p>
      <w:pPr/>
      <w:r>
        <w:rPr>
          <w:lang w:val="id_ID" w:bidi="id_ID"/>
        </w:rPr>
      </w:r>
      <w:r>
        <w:rPr>
          <w:lang w:val="id_ID" w:bidi="id_ID"/>
        </w:rPr>
        <w:t xml:space="preserve">Yesus masuk ke dalam perahu untuk pergi ke </w:t>
      </w:r>
      <w:r>
        <w:rPr>
          <w:b/>
          <w:lang w:val="id_ID" w:bidi="id_ID"/>
        </w:rPr>
        <w:t>daerah terpencil</w:t>
      </w:r>
      <w:r>
        <w:rPr>
          <w:lang w:val="id_ID" w:bidi="id_ID"/>
        </w:rPr>
        <w:t xml:space="preserve"> atau </w:t>
      </w:r>
      <w:r>
        <w:rPr>
          <w:b/>
          <w:lang w:val="id_ID" w:bidi="id_ID"/>
        </w:rPr>
        <w:t>sunyi</w:t>
      </w:r>
      <w:r>
        <w:rPr>
          <w:lang w:val="id_ID" w:bidi="id_ID"/>
        </w:rPr>
        <w:t xml:space="preserve"> untuk menyendiri. Terpencil atau sunyi berarti tidak ada orang atau bahkan tidak banyak tumbuh-tumbuhan. </w:t>
      </w:r>
    </w:p>
    <w:p>
      <w:pPr/>
      <w:r>
        <w:rPr>
          <w:lang w:val="id_ID" w:bidi="id_ID"/>
        </w:rPr>
      </w:r>
      <w:r>
        <w:rPr>
          <w:lang w:val="id_ID" w:bidi="id_ID"/>
        </w:rPr>
        <w:t xml:space="preserve">Danau tempat Yesus berada adalah </w:t>
      </w:r>
      <w:r>
        <w:rPr>
          <w:b/>
          <w:lang w:val="id_ID" w:bidi="id_ID"/>
        </w:rPr>
        <w:t>Danau Galilea</w:t>
      </w:r>
      <w:r>
        <w:rPr>
          <w:lang w:val="id_ID" w:bidi="id_ID"/>
        </w:rPr>
        <w:t xml:space="preserve">. Danau Galilea panjangnya 21 kilometer dan lebarnya 13 kilometer. Di sekitar danau inilah Yesus melakukan sebagian besar pelayanan-Nya. Gunakan kata yang sama yang telah Anda gunakan sebelumnya untuk Danau Galilea Lihat Daftar Kata Utama untuk definisi </w:t>
      </w:r>
      <w:r>
        <w:rPr>
          <w:lang w:val="id_ID" w:bidi="id_ID"/>
        </w:rPr>
        <w:t>Danau Galilea</w:t>
      </w:r>
      <w:r>
        <w:rPr>
          <w:lang w:val="id_ID" w:bidi="id_ID"/>
        </w:rPr>
        <w:t xml:space="preserve">. </w:t>
      </w:r>
    </w:p>
    <w:p>
      <w:pPr/>
      <w:r>
        <w:rPr>
          <w:lang w:val="id_ID" w:bidi="id_ID"/>
        </w:rPr>
      </w:r>
      <w:r>
        <w:rPr>
          <w:lang w:val="id_ID" w:bidi="id_ID"/>
        </w:rPr>
        <w:t xml:space="preserve">Ketika Yesus keluar dari perahu, Yesus melihat kerumunan orang dalam jumlah besar dan merasa </w:t>
      </w:r>
      <w:r>
        <w:rPr>
          <w:b/>
          <w:lang w:val="id_ID" w:bidi="id_ID"/>
        </w:rPr>
        <w:t>berbelas kasihan</w:t>
      </w:r>
      <w:r>
        <w:rPr>
          <w:lang w:val="id_ID" w:bidi="id_ID"/>
        </w:rPr>
        <w:t xml:space="preserve"> kepada mereka. Belas kasihan adalah perasaan kasih dan atau sayang yang mendalam. Lihat Daftar Kata Utama untuk definisi </w:t>
      </w:r>
      <w:r>
        <w:rPr>
          <w:lang w:val="id_ID" w:bidi="id_ID"/>
        </w:rPr>
        <w:t>belas kasihan</w:t>
      </w:r>
      <w:r>
        <w:rPr>
          <w:lang w:val="id_ID" w:bidi="id_ID"/>
        </w:rPr>
        <w:t xml:space="preserve">. Yesus menyembuhkan orang-orang sakit. </w:t>
      </w:r>
    </w:p>
    <w:p>
      <w:pPr/>
      <w:r>
        <w:rPr>
          <w:lang w:val="id_ID" w:bidi="id_ID"/>
        </w:rPr>
      </w:r>
      <w:r>
        <w:rPr>
          <w:lang w:val="id_ID" w:bidi="id_ID"/>
        </w:rPr>
        <w:t xml:space="preserve">Ketika matahari mulai terbenam, </w:t>
      </w:r>
      <w:r>
        <w:rPr>
          <w:b/>
          <w:lang w:val="id_ID" w:bidi="id_ID"/>
        </w:rPr>
        <w:t>murid-murid</w:t>
      </w:r>
      <w:r>
        <w:rPr>
          <w:lang w:val="id_ID" w:bidi="id_ID"/>
        </w:rPr>
        <w:t xml:space="preserve"> datang kepada Yesus untuk meminta Yesus agar menyuruh orang-orang pergi mencari makanan. Murid-murid adalah para pengikut Yesus yang terdekat. Gunakan kata yang sama dengan yang telah Anda gunakan di bagian sebelumnya untuk menerjemahkan murid-murid. Lihat Daftar Kata Utama untuk definisi </w:t>
      </w:r>
      <w:r>
        <w:rPr>
          <w:lang w:val="id_ID" w:bidi="id_ID"/>
        </w:rPr>
        <w:t>murid-murid</w:t>
      </w:r>
      <w:r>
        <w:rPr>
          <w:lang w:val="id_ID" w:bidi="id_ID"/>
        </w:rPr>
        <w:t>.</w:t>
      </w:r>
    </w:p>
    <w:p>
      <w:pPr/>
      <w:r>
        <w:rPr>
          <w:lang w:val="id_ID" w:bidi="id_ID"/>
        </w:rPr>
      </w:r>
      <w:r>
        <w:rPr>
          <w:lang w:val="id_ID" w:bidi="id_ID"/>
        </w:rPr>
        <w:t xml:space="preserve">Yesus mengatakan bahwa orang banyak itu tidak perlu pergi dan para murid bisa memberi mereka makanan. Para murid mengatakan bahwa mereka hanya memiliki sedikit makanan. Yesus meminta makanan itu dan menyuruh semua orang duduk. Yesus </w:t>
      </w:r>
      <w:r>
        <w:rPr>
          <w:b/>
          <w:lang w:val="id_ID" w:bidi="id_ID"/>
        </w:rPr>
        <w:t>memberkati</w:t>
      </w:r>
      <w:r>
        <w:rPr>
          <w:lang w:val="id_ID" w:bidi="id_ID"/>
        </w:rPr>
        <w:t xml:space="preserve"> makanan itu, memecah-mecahkannya, dan membagikannya.</w:t>
      </w:r>
      <w:r>
        <w:rPr>
          <w:lang w:val="id_ID" w:bidi="id_ID"/>
        </w:rPr>
        <w:t>Memberkati</w:t>
      </w:r>
      <w:r>
        <w:rPr>
          <w:lang w:val="id_ID" w:bidi="id_ID"/>
        </w:rPr>
        <w:t xml:space="preserve"> sesuatu artinya bersyukur kepada Allah atas hal itu. Semua orang makan sampai kenyang. Para murid mengumpulkan 12 bakul penuh dengan makanan yang tersisa.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Matius 14:22–36</w:t>
      </w:r>
      <w:r>
        <w:rPr>
          <w:lang w:val="id_ID" w:bidi="id_ID"/>
        </w:rPr>
      </w:r>
    </w:p>
    <w:p>
      <w:pPr>
        <w:pStyle w:val="Heading3"/>
      </w:pPr>
      <w:r>
        <w:rPr>
          <w:lang w:val="id_ID" w:bidi="id_ID"/>
        </w:rPr>
        <w:t>Dengar dan Renungkan</w:t>
      </w:r>
    </w:p>
    <w:p>
      <w:pPr/>
      <w:r>
        <w:rPr>
          <w:lang w:val="id_ID" w:bidi="id_ID"/>
        </w:rPr>
      </w:r>
      <w:r>
        <w:rPr>
          <w:lang w:val="id_ID" w:bidi="id_ID"/>
        </w:rPr>
        <w:t>Dengarkan Matius 14:22–36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Apakah yang tidak Anda sukai atau tidak Anda mengerti?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terjemahan yang paling mudah dimengerti.</w:t>
      </w:r>
    </w:p>
    <w:p>
      <w:pPr/>
      <w:r>
        <w:rPr>
          <w:lang w:val="id_ID" w:bidi="id_ID"/>
        </w:rPr>
      </w:r>
      <w:r>
        <w:rPr>
          <w:lang w:val="id_ID" w:bidi="id_ID"/>
        </w:rPr>
        <w:t>Kisah ini merupakan kelanjutan dari kisah Yesus memberi makan lebih dari 5.000 orang dengan hanya 5 potong roti dan dua ikan. Orang-orang takjub dengan kuasa Yesus.</w:t>
      </w:r>
    </w:p>
    <w:p>
      <w:pPr/>
      <w:r>
        <w:rPr>
          <w:lang w:val="id_ID" w:bidi="id_ID"/>
        </w:rPr>
      </w:r>
      <w:r>
        <w:rPr>
          <w:lang w:val="id_ID" w:bidi="id_ID"/>
        </w:rPr>
        <w:t xml:space="preserve">Segera setelah peristiwa memberi makan sekelompok besar orang, Yesus menyuruh mereka pulang ke rumah masing-masing. Yesus menyuruh para murid untuk masuk ke dalam perahu dan pergi ke seberang danau, yang adalah Danau Galilea. Yesus kemudian pergi sendirian ke tempat yang berbukit untuk berdoa, atau berbicara kepada Allah, jauh dari orang-orang </w:t>
      </w:r>
    </w:p>
    <w:p>
      <w:pPr/>
      <w:r>
        <w:rPr>
          <w:lang w:val="id_ID" w:bidi="id_ID"/>
        </w:rPr>
      </w:r>
      <w:r>
        <w:rPr>
          <w:lang w:val="id_ID" w:bidi="id_ID"/>
        </w:rPr>
        <w:t xml:space="preserve">Berhentilah di sini dan tunjukkan gambar </w:t>
      </w:r>
      <w:r>
        <w:rPr>
          <w:b/>
          <w:lang w:val="id_ID" w:bidi="id_ID"/>
        </w:rPr>
        <w:t>Danau Galilea</w:t>
      </w:r>
      <w:r>
        <w:rPr>
          <w:lang w:val="id_ID" w:bidi="id_ID"/>
        </w:rPr>
        <w:t xml:space="preserve">Juga tunjukkan gambar </w:t>
      </w:r>
      <w:r>
        <w:rPr>
          <w:lang w:val="id_ID" w:bidi="id_ID"/>
        </w:rPr>
        <w:t>perahu</w:t>
      </w:r>
      <w:r>
        <w:rPr>
          <w:lang w:val="id_ID" w:bidi="id_ID"/>
        </w:rPr>
        <w:t xml:space="preserve"> dengan dayung.</w:t>
      </w:r>
    </w:p>
    <w:p>
      <w:pPr/>
      <w:r>
        <w:rPr>
          <w:lang w:val="id_ID" w:bidi="id_ID"/>
        </w:rPr>
      </w:r>
      <w:r>
        <w:rPr>
          <w:lang w:val="id_ID" w:bidi="id_ID"/>
        </w:rPr>
        <w:t xml:space="preserve">Ketika hari sudah gelap, Yesus masih berbicara kepada Allah, dan para murid di dalam perahu itu yang telah jauh dari daratan, sedang berjuang untuk menyeberangi danau. Ada angin dan ombak yang kuat menghantam perahu. Badai yang besar bisa datang tiba-tiba karena lokasi danau tersebut. </w:t>
      </w:r>
    </w:p>
    <w:p>
      <w:pPr/>
      <w:r>
        <w:rPr>
          <w:lang w:val="id_ID" w:bidi="id_ID"/>
        </w:rPr>
      </w:r>
      <w:r>
        <w:rPr>
          <w:lang w:val="id_ID" w:bidi="id_ID"/>
        </w:rPr>
        <w:t xml:space="preserve">Ceritakan tentang masa yang sulit dalam hidup Anda ketika segala sesuatunya sangat sulit sehingga Anda tidak tahu apa yang harus dilakukan. </w:t>
      </w:r>
    </w:p>
    <w:p>
      <w:pPr/>
      <w:r>
        <w:rPr>
          <w:lang w:val="id_ID" w:bidi="id_ID"/>
        </w:rPr>
      </w:r>
      <w:r>
        <w:rPr>
          <w:lang w:val="id_ID" w:bidi="id_ID"/>
        </w:rPr>
        <w:t xml:space="preserve">Kemudian, waktu "giliran jaga keempat" pada malam itu yaitu antara pukul 3:00 sampai pukul 6:00 pagi, Yesus datang kepada para murid dengan berjalan di atas permukaan air! "Giliran jaga yang keempat" adalah istilah dalam kebiasaan Romawi membagi waktu jaga antara pukul 18:00 dan pukul 06.00 menjadi empat periode yang sama panjang, yaitu masing-masing tiga jam. Setiap periode waktu ini disebut giliran jaga. </w:t>
      </w:r>
    </w:p>
    <w:p>
      <w:pPr/>
      <w:r>
        <w:rPr>
          <w:lang w:val="id_ID" w:bidi="id_ID"/>
        </w:rPr>
      </w:r>
      <w:r>
        <w:rPr>
          <w:lang w:val="id_ID" w:bidi="id_ID"/>
        </w:rPr>
        <w:t xml:space="preserve">Para murid melihat Yesus datang kepada mereka di tengah badai. Mereka sangat takut dan berteriak, "Itu hantu!" Pernyataan para murid ini mungkin mewakili takhayul, dan mungkin mencerminkan kepercayaan yang populer bahwa roh jahat tinggal di laut, atau roh orang yang tenggelam bergentayangan di air. </w:t>
      </w:r>
    </w:p>
    <w:p>
      <w:pPr/>
      <w:r>
        <w:rPr>
          <w:lang w:val="id_ID" w:bidi="id_ID"/>
        </w:rPr>
      </w:r>
      <w:r>
        <w:rPr>
          <w:lang w:val="id_ID" w:bidi="id_ID"/>
        </w:rPr>
        <w:t xml:space="preserve">Yesus segera berbicara kepada para murid dan berkata, "Jangan takut; ini Aku." Beberapa versi menggunakan kata-kata "Jagalah hati," yang juga dapat diterjemahkan "Kuatkanlah hatimu! Aku Yesus. Jangan takut!" atau "Tenanglah, ini Aku. Jangan takut. </w:t>
      </w:r>
    </w:p>
    <w:p>
      <w:pPr/>
      <w:r>
        <w:rPr>
          <w:lang w:val="id_ID" w:bidi="id_ID"/>
        </w:rPr>
      </w:r>
      <w:r>
        <w:rPr>
          <w:lang w:val="id_ID" w:bidi="id_ID"/>
        </w:rPr>
        <w:t xml:space="preserve">Petrus kemudian berkata kepada Yesus yang masih berada di atas permukaan air, "Tuhan, jika itu benar-benar Engkau, suruhlah aku datang kepada-Mu dengan berjalan di atas air." Kata "Tuhan" dalam hal ini dapat diterjemahkan sebagai "tuan," "penguasa," atau "guru." Petrus ingin Yesus menjamin bahwa orang yang berada di atas air benar-benar adalah Dia. Saat itu gelap dan penuh badai, para murid tidak dapat melihat dengan jelas. Tetapi mereka telah mendengar suara Yesus. Petrus percaya bahwa jika itu benar-benar Yesus, ia akan memungkinkan Petrus untuk berjalan menuju Yesus di atas air. Yesus kemudian mengatakan kepada Petrus untuk datang kepadanya! </w:t>
      </w:r>
    </w:p>
    <w:p>
      <w:pPr/>
      <w:r>
        <w:rPr>
          <w:lang w:val="id_ID" w:bidi="id_ID"/>
        </w:rPr>
      </w:r>
      <w:r>
        <w:rPr>
          <w:lang w:val="id_ID" w:bidi="id_ID"/>
        </w:rPr>
        <w:t xml:space="preserve">Petrus keluar dari perahu dan mulai berjalan menuju Yesus di atas permukaan air. Tetapi Petrus merasakan angin yang kuat dan ombak di sekitarnya dan ia mulai tenggelam. Petrus segera berteriak kepada Yesus, "Tuhan!, selamatkan aku, aku tenggelam!" </w:t>
      </w:r>
    </w:p>
    <w:p>
      <w:pPr/>
      <w:r>
        <w:rPr>
          <w:lang w:val="id_ID" w:bidi="id_ID"/>
        </w:rPr>
      </w:r>
      <w:r>
        <w:rPr>
          <w:lang w:val="id_ID" w:bidi="id_ID"/>
        </w:rPr>
        <w:t xml:space="preserve">Yesus segera mengulurkan tangan-Nya untuk membantu Petrus dan Yesus berkata kepadanya, "Mengapa kamu tidak percaya bahwa Aku menolongmu berjalan di atas air!" Yesus dan Petrus kemudian masuk ke dalam perahu dan angin pun berhenti. Para murid yang berada di dalam perahu takjub dengan apa yang terjadi dan menyembah Yesus, dengan menyatakan bahwa Ia adalah Anak Allah. Kata Anak Allah adalah salah satu gelar untuk Yesus. Gelar ini menunjukkan bahwa para murid melihat Yesus memiliki kodrat dan karakter seperti Allah. </w:t>
      </w:r>
    </w:p>
    <w:p>
      <w:pPr/>
      <w:r>
        <w:rPr>
          <w:lang w:val="id_ID" w:bidi="id_ID"/>
        </w:rPr>
      </w:r>
      <w:r>
        <w:rPr>
          <w:lang w:val="id_ID" w:bidi="id_ID"/>
        </w:rPr>
        <w:t xml:space="preserve"> Para murid mengakui bahwa Yesus bukan orang biasa. Para murid takjub dengan apa yang dilakukan Yesus. Mereka sangat terguncang sehingga mereka mengenali bahwa Yesus pasti bersifat ilahi dan menyebut-Nya Anak Allah. Kisah terakhir tentang badai di atas air ini diakhiri dengan pertanyaan "Siapakah orang ini?" Sekarang mereka menyebut-Nya Anak Allah. </w:t>
      </w:r>
    </w:p>
    <w:p>
      <w:pPr/>
      <w:r>
        <w:rPr>
          <w:lang w:val="id_ID" w:bidi="id_ID"/>
        </w:rPr>
      </w:r>
      <w:r>
        <w:rPr>
          <w:lang w:val="id_ID" w:bidi="id_ID"/>
        </w:rPr>
        <w:t>Yesus dan para murid sampai di seberang dari danau dan keluar dari perahu ke darat di tempat yang disebut Genesaret. Genasaret adalah sebuah desa yang terletak di pantai barat Danau Galilea. Namun, nama itu juga dikenakan kepada dataran subur dan padat penduduk di sebelah barat Danau Galilea dan selatan Kapernaum. Dengan penggunaan kata "tempat" untuk menyebut Genesaret, berarti Genesaret yang dimaksud mungkin adalah dataran atau wilayah subur itu, bukan desa Genesaret.</w:t>
      </w:r>
    </w:p>
    <w:p>
      <w:pPr/>
      <w:r>
        <w:rPr>
          <w:lang w:val="id_ID" w:bidi="id_ID"/>
        </w:rPr>
      </w:r>
      <w:r>
        <w:rPr>
          <w:lang w:val="id_ID" w:bidi="id_ID"/>
        </w:rPr>
        <w:t xml:space="preserve">Tunjukkan peta yang mencakup </w:t>
      </w:r>
      <w:r>
        <w:rPr>
          <w:lang w:val="id_ID" w:bidi="id_ID"/>
        </w:rPr>
        <w:t>Betsaida dan Genesaret</w:t>
      </w:r>
      <w:r>
        <w:rPr>
          <w:lang w:val="id_ID" w:bidi="id_ID"/>
        </w:rPr>
        <w:t xml:space="preserve">, di mana Yesus dan para murid mendarat. </w:t>
      </w:r>
    </w:p>
    <w:p>
      <w:pPr/>
      <w:r>
        <w:rPr>
          <w:lang w:val="id_ID" w:bidi="id_ID"/>
        </w:rPr>
      </w:r>
      <w:r>
        <w:rPr>
          <w:lang w:val="id_ID" w:bidi="id_ID"/>
        </w:rPr>
        <w:t>Penduduk di situ mengenali bahwa itu adalah Yesus dan mereka menyuruh orang-orang untuk memberi tahu semua orang di wilayah itu bahwa Yesus berada di sana. Kerumunan datang membawa orang-orang yang sakit kepada Yesus, memohon kepada Yesus agar mereka boleh menjamah jumbai jubah-Nya. Dan Yesus menyembuhkan semua orang sakit yang menjamah-Nya, membuat mereka sehat. Orang-orang percaya bahwa kuasa kesembuhan Yesus mengalir ke jumbai jubah-Nya. Jumbai dapat berupa "bagian bawah" atau "kaki" atau "ujung."</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memvisualisasikan kisah ini. Anda akan membantu kelompok menentukan adegan, latar, dan karakter dalam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Yesus mengatakan kepada para murid untuk naik ke perahu dan pergi ke seberang dari danau. Dia menyuruh orang banyak itu pulang ke rumah mereka. Yesus kemudian pergi ke daerah berbukit untuk berdoa, berbicara dengan Allah. Hari berganti malam ketika Yesus sedang berdoa.</w:t>
      </w:r>
    </w:p>
    <w:p>
      <w:pPr/>
      <w:r>
        <w:rPr>
          <w:lang w:val="id_ID" w:bidi="id_ID"/>
        </w:rPr>
      </w:r>
      <w:r>
        <w:rPr>
          <w:b/>
          <w:lang w:val="id_ID" w:bidi="id_ID"/>
        </w:rPr>
        <w:t>Adegan kedua:</w:t>
      </w:r>
      <w:r>
        <w:rPr>
          <w:lang w:val="id_ID" w:bidi="id_ID"/>
        </w:rPr>
        <w:t xml:space="preserve"> Para murid berjuang di dalam perahu mereka karena angin yang kuat dan ombak yang besar. Antara pukul 3:00 pagi sampai pukul 6:00 pagi, Yesus datang kepada para murid dengan berjalan di atas permukaan air. Para murid bertanya-tanya apakah itu hantu! </w:t>
      </w:r>
    </w:p>
    <w:p>
      <w:pPr/>
      <w:r>
        <w:rPr>
          <w:lang w:val="id_ID" w:bidi="id_ID"/>
        </w:rPr>
      </w:r>
      <w:r>
        <w:rPr>
          <w:b/>
          <w:lang w:val="id_ID" w:bidi="id_ID"/>
        </w:rPr>
        <w:t>Adegan 3:</w:t>
      </w:r>
      <w:r>
        <w:rPr>
          <w:lang w:val="id_ID" w:bidi="id_ID"/>
        </w:rPr>
        <w:t xml:space="preserve"> Yesus berbicara menenangkan mereka dengan mengatakan kepada mereka untuk tidak takut karena Dia sendirilah yang ada di atas air. Dia berkata, "Jangan takut; ini Aku." Petrus berbicara kepada Yesus, "Tuhan, jika itu benar-benar Engkau, suruhlah aku datang kepada-Mu, berjalan di atas air." Yesus kemudian mengatakan kepada Petrus untuk datang kepadanya! </w:t>
      </w:r>
    </w:p>
    <w:p>
      <w:pPr/>
      <w:r>
        <w:rPr>
          <w:lang w:val="id_ID" w:bidi="id_ID"/>
        </w:rPr>
      </w:r>
      <w:r>
        <w:rPr>
          <w:b/>
          <w:lang w:val="id_ID" w:bidi="id_ID"/>
        </w:rPr>
        <w:t>Adegan 4</w:t>
      </w:r>
      <w:r>
        <w:rPr>
          <w:lang w:val="id_ID" w:bidi="id_ID"/>
        </w:rPr>
        <w:t xml:space="preserve">: Petrus keluar dari perahu lalu berjalan di permukaan air dan mulai tenggelam. Dia takut dan memanggil Yesus untuk meminta diselamatkan. Yesus memegang tangan Petrus dan menyelamatkannya. Yesus bertanya kepada Petrus mengapa imannya kecil dan mengapa ia bimbang. </w:t>
      </w:r>
    </w:p>
    <w:p>
      <w:pPr/>
      <w:r>
        <w:rPr>
          <w:lang w:val="id_ID" w:bidi="id_ID"/>
        </w:rPr>
      </w:r>
      <w:r>
        <w:rPr>
          <w:b/>
          <w:lang w:val="id_ID" w:bidi="id_ID"/>
        </w:rPr>
        <w:t>Adegan 5:</w:t>
      </w:r>
      <w:r>
        <w:rPr>
          <w:lang w:val="id_ID" w:bidi="id_ID"/>
        </w:rPr>
        <w:t xml:space="preserve"> Yesus dan Petrus kembali ke dalam perahu dan angin pun berhenti. Para murid kagum dan menyadari bahwa Yesus adalah Anak Allah, lalu mereka menyembah-Nya. </w:t>
      </w:r>
    </w:p>
    <w:p>
      <w:pPr/>
      <w:r>
        <w:rPr>
          <w:lang w:val="id_ID" w:bidi="id_ID"/>
        </w:rPr>
      </w:r>
      <w:r>
        <w:rPr>
          <w:b/>
          <w:lang w:val="id_ID" w:bidi="id_ID"/>
        </w:rPr>
        <w:t>Adegan 6:</w:t>
      </w:r>
      <w:r>
        <w:rPr>
          <w:lang w:val="id_ID" w:bidi="id_ID"/>
        </w:rPr>
        <w:t xml:space="preserve"> Yesus dan para murid berhasil menyeberangi danau ke Genesaret. Orang-orang di daerah itu menyadari kedatangan Yesus dan segera berita itu menyebar kepada banyak orang lain bahwa Yesus berada di sana. Banyak orang berdatangan membawa orang-orang yang sakit, memohon kepada Yesus agar mereka menjamah jumbai jubah-Nya. Yesus menyembuhkan semua orang yang menjamah-Nya.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Orang banyak yang ikut sejak mujizat sebelumnya (memberi makan 5.000 orang)</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Angin dan ombak</w:t>
      </w:r>
    </w:p>
    <w:p>
      <w:pPr>
        <w:pStyle w:val="ListBullet"/>
        <w:spacing w:line="240" w:lineRule="auto"/>
        <w:ind w:left="720"/>
      </w:pPr>
      <w:r>
        <w:rPr>
          <w:lang w:val="id_ID" w:bidi="id_ID"/>
        </w:rPr>
      </w:r>
      <w:r>
        <w:rPr>
          <w:lang w:val="id_ID" w:bidi="id_ID"/>
        </w:rPr>
        <w:t>Orang-orang di Genesaret (orang yang sehat dan yang sakit)</w:t>
      </w:r>
    </w:p>
    <w:p>
      <w:pPr/>
      <w:r>
        <w:rPr>
          <w:lang w:val="id_ID" w:bidi="id_ID"/>
        </w:rPr>
      </w:r>
      <w:r>
        <w:rPr>
          <w:lang w:val="id_ID" w:bidi="id_ID"/>
        </w:rPr>
        <w:t>Dalam sesi ini, kelompok diminta membuat papan cerita, menggambar, atau menggunakan alat peraga untuk memvisualisasikan cerita beserta tindakan di dalamnya.</w:t>
      </w:r>
    </w:p>
    <w:p>
      <w:pPr/>
      <w:r>
        <w:rPr>
          <w:lang w:val="id_ID" w:bidi="id_ID"/>
        </w:rPr>
      </w:r>
      <w:r>
        <w:rPr>
          <w:lang w:val="id_ID" w:bidi="id_ID"/>
        </w:rPr>
        <w:t xml:space="preserve">Yesus baru saja memberi makan orang banyak dengan 2 ikan dan 5 roti. Dia mengutus para murid-Nya kembali ke perahu, dan menyuruh orang banyak itu pergi. Kemudian ia pergi ke lereng bukit untuk berdoa. Sekarang, hari sudah malam dan gelap. </w:t>
      </w:r>
    </w:p>
    <w:p>
      <w:pPr/>
      <w:r>
        <w:rPr>
          <w:lang w:val="id_ID" w:bidi="id_ID"/>
        </w:rPr>
      </w:r>
      <w:r>
        <w:rPr>
          <w:lang w:val="id_ID" w:bidi="id_ID"/>
        </w:rPr>
        <w:t>Penting untuk mengakui bahwa meskipun Yesus tidak hadir bersama para murid, Ia sedang berdoa dan pasti tahu bahwa para murid sedang berjuang di perahu karena apa yang terjadi berikutnya.</w:t>
      </w:r>
    </w:p>
    <w:p>
      <w:pPr/>
      <w:r>
        <w:rPr>
          <w:lang w:val="id_ID" w:bidi="id_ID"/>
        </w:rPr>
      </w:r>
      <w:r>
        <w:rPr>
          <w:lang w:val="id_ID" w:bidi="id_ID"/>
        </w:rPr>
        <w:t xml:space="preserve">Karena ini adalah danau yang besar, angin dan ombak membuat para murid takut, bahkan mungkin bertanya-tanya apakah mereka akan selamat dari badai itu. Angin dan ombak pasti berhembus kuat melawan perahu. </w:t>
      </w:r>
    </w:p>
    <w:p>
      <w:pPr/>
      <w:r>
        <w:rPr>
          <w:lang w:val="id_ID" w:bidi="id_ID"/>
        </w:rPr>
      </w:r>
      <w:r>
        <w:rPr>
          <w:lang w:val="id_ID" w:bidi="id_ID"/>
        </w:rPr>
        <w:t>Yesus datang kepada para murid dengan berjalan di atas air. Penting untuk mengingat reaksi para murid dan tanggapan Yesus.</w:t>
      </w:r>
    </w:p>
    <w:p>
      <w:pPr/>
      <w:r>
        <w:rPr>
          <w:lang w:val="id_ID" w:bidi="id_ID"/>
        </w:rPr>
      </w:r>
      <w:r>
        <w:rPr>
          <w:lang w:val="id_ID" w:bidi="id_ID"/>
        </w:rPr>
        <w:t>Ungkapan Yesus adalah memberikan penghiburan, yang biasa diterjemahkan "Tenang" atau "Jangan takut".</w:t>
      </w:r>
    </w:p>
    <w:p>
      <w:pPr/>
      <w:r>
        <w:rPr>
          <w:lang w:val="id_ID" w:bidi="id_ID"/>
        </w:rPr>
      </w:r>
      <w:r>
        <w:rPr>
          <w:lang w:val="id_ID" w:bidi="id_ID"/>
        </w:rPr>
        <w:t xml:space="preserve">Penting untuk mengingat bagaimana respons Petrus kepada Yesus. </w:t>
      </w:r>
    </w:p>
    <w:p>
      <w:pPr/>
      <w:r>
        <w:rPr>
          <w:lang w:val="id_ID" w:bidi="id_ID"/>
        </w:rPr>
      </w:r>
      <w:r>
        <w:rPr>
          <w:lang w:val="id_ID" w:bidi="id_ID"/>
        </w:rPr>
        <w:t xml:space="preserve">Sangat membantu bila memperhatikan bahwa Petrus begitu cepat kehilangan fokus dari Yesus dan lebih memperhatikan badai. Saat itulah Petrus mulai tenggelam. </w:t>
      </w:r>
    </w:p>
    <w:p>
      <w:pPr/>
      <w:r>
        <w:rPr>
          <w:lang w:val="id_ID" w:bidi="id_ID"/>
        </w:rPr>
      </w:r>
      <w:r>
        <w:rPr>
          <w:lang w:val="id_ID" w:bidi="id_ID"/>
        </w:rPr>
        <w:t>Setelah Yesus dan Petrus kembali ke dalam perahu, para murid menyembah Yesus. Kemudian, beberapa waktu kemudian, perahu itu mendarat di pantai di sisi seberang danau. Kerumunan orang dalam jumlah besar mendengar bahwa Yesus telah mendarat, dan mereka datang untuk melihat Dia. Yesus terus menunjukkan kuasa-Nya dengan menyembuhkan semua yang sakit. Orang-orang datang kepada Yesus dengan percaya bahwa jika mereka menjamah jumbai jubah-Nya, Yesus akan menyembuhkan mereka.</w:t>
      </w:r>
      <w:r>
        <w:rPr>
          <w:lang w:val="id_ID" w:bidi="id_ID"/>
        </w:rPr>
      </w:r>
    </w:p>
    <w:p>
      <w:pPr>
        <w:pStyle w:val="Heading3"/>
      </w:pPr>
      <w:r>
        <w:rPr>
          <w:lang w:val="id_ID" w:bidi="id_ID"/>
        </w:rPr>
        <w:t>Memperagakan Bacaan</w:t>
      </w:r>
    </w:p>
    <w:p>
      <w:pPr/>
      <w:r>
        <w:rPr>
          <w:lang w:val="id_ID" w:bidi="id_ID"/>
        </w:rPr>
      </w:r>
      <w:r>
        <w:rPr>
          <w:lang w:val="id_ID" w:bidi="id_ID"/>
        </w:rPr>
        <w:t>Dengarkan teks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6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Kerumunan yang ikut sejak mujizat sebelumnya (memberi makan 5.000 orang)</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Angin dan ombak</w:t>
      </w:r>
    </w:p>
    <w:p>
      <w:pPr>
        <w:pStyle w:val="ListBullet"/>
        <w:spacing w:line="240" w:lineRule="auto"/>
        <w:ind w:left="720"/>
      </w:pPr>
      <w:r>
        <w:rPr>
          <w:lang w:val="id_ID" w:bidi="id_ID"/>
        </w:rPr>
      </w:r>
      <w:r>
        <w:rPr>
          <w:lang w:val="id_ID" w:bidi="id_ID"/>
        </w:rPr>
        <w:t>Orang-orang di Genesaret (orang yang sehat dan yang sakit)</w:t>
      </w:r>
    </w:p>
    <w:p>
      <w:pPr/>
      <w:r>
        <w:rPr>
          <w:lang w:val="id_ID" w:bidi="id_ID"/>
        </w:rPr>
      </w:r>
      <w:r>
        <w:rPr>
          <w:lang w:val="id_ID" w:bidi="id_ID"/>
        </w:rPr>
        <w:t>Mintalah kelompok untuk memerankan kisah ini dua kali. Mereka harus memerankannya ke dalam bahasa sasaran terjemahan mereka. Pertama, minta mereka memerankan kisah itu tanpa berhenti. Pada saat kelompok memerankan kisah itu untuk kedua kali, hentikan mereka pada bagian-bagian tertentu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diperagakan dan jangan dilewati. Bantu kelompok untuk mengingat bagian-bagian dari kisah tersebut.</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Peragakan Yesus menyuruh orang banyak pulang, menyuruh para murid menyeberangi danau, dan Dia sendiri naik ke bukit untuk berdoa.</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murid, "Bagaimana perasaan kalian?" Anda mungkin mendengar hal-hal seperti, "Mengapa Yesus tidak ikut dengan kita? atau "Bagaimana Yesus akan bertemu dengan kita lagi nanti?"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para murid yang kesusahan di dalam perahu, berjuang melawan angin dan ombak.</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"Kami takut, lelah, dan sangat frustrasi," atau, "Kami bingung mengapa Yesus menyuruh kami menyeberangi danau sedangkan Dia tidak ada di sini untuk menolong kami," atau "Kami takut kalau-kalau kami tidak selamat dari badai ini!"</w:t>
      </w:r>
    </w:p>
    <w:p>
      <w:pPr>
        <w:pStyle w:val="ListBullet"/>
        <w:spacing w:line="240" w:lineRule="auto"/>
        <w:ind w:left="720"/>
      </w:pPr>
      <w:r>
        <w:rPr>
          <w:lang w:val="id_ID" w:bidi="id_ID"/>
        </w:rPr>
      </w:r>
      <w:r>
        <w:rPr>
          <w:lang w:val="id_ID" w:bidi="id_ID"/>
        </w:rPr>
        <w:t>Tanyakan juga kepada aktor yang memerankan Yesus bagaimana perasaannya ketika ia terus berdoa di lereng bukit sementara para murid sedang kesusahan di air. Anda mungkin mendengar jawaban seperti: "Aku melihat mereka, mendengar tangisan mereka, dan bersedih karena mereka."</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Yesus yang berjalan di atas permukaan air, para murid yang mengira Yesus adalah hantu, dan Yesus menyuruh para murid untuk tidak takut. Juga peragakan Petrus yang berkata kepada Yesus, "Tuhan, jika itu benar-benar Engkau, suruhlah aku datang kepada-Mu berjalan di atas air," dan kemudian mendengar Yesus berkata, "Datanlah."</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murid dan Petrus bagaimana perasaan mereka. Anda mungkin mendengar jawaban seperti: "Kami takut karena melihat sesuatu yang tampak seperti hantu!" atau, "Kami lega karena meskipun kami melihat sesuatu yang seperti hantu, tetapi kami mendengar suara Yesus!" atau Petrus mungkin berkata, "Saya takut untuk datang kepada Yesus di atas air, tetapi saya juga bersemangat dan mau percaya kepada Yesus sehingga berani keluar dari perahu!"</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Petrus yang melangkah keluar dari perahu untuk berjalan menghampiri Yesus di permukaan air, lalu mulai tenggelam ketika ia melihat angin dan ombak, dan akhirnya ditolong oleh Yesus.</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"Saya merasa takjub karena bisa berjalan di atas air selama beberapa saat!" atau "Saya ketakutan ketika saya tidak bisa melihat Yesus dan mulai tenggelam ke dalam air!" atau "Saya merasa lega ketika Yesus mengulurkan tangan-Nya untuk menyelamatkan saya!"</w:t>
      </w:r>
    </w:p>
    <w:p>
      <w:pPr>
        <w:pStyle w:val="ListBullet"/>
        <w:spacing w:line="240" w:lineRule="auto"/>
        <w:ind w:left="720"/>
      </w:pPr>
      <w:r>
        <w:rPr>
          <w:lang w:val="id_ID" w:bidi="id_ID"/>
        </w:rPr>
      </w:r>
      <w:r>
        <w:rPr>
          <w:lang w:val="id_ID" w:bidi="id_ID"/>
        </w:rPr>
        <w:t>Juga, tanyakan kepada aktor yang memerankan Yesus, "Bagaimana perasaan Anda?" Anda mungkin mendengar hal-hal seperti, "Aku senang karena Petrus percaya kepada-Ku sehingga dia berjalan di atas air," atau "Aku ingin dia belajar percaya kepada-Ku, bahkan ketika badai di sekeliling mereka sedang ganas."</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Peragakan murid-murid yang melihat Yesus dan Petrus kembali ke dalam perahu lalu angin dan ombak menjadi tenang.</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para murid, "Bagaimana perasaan kalian?" Anda mungkin mendengar jawaban seperti: "Ketakutan kami terhadap badai berubah menjadi takut kepada Yesus, karena mengetahui bahwa Ia adalah Anak Allah!" atau, "Kami kagum karena Yesus memiliki kuasa untuk menenangkan badai!"</w:t>
      </w:r>
    </w:p>
    <w:p>
      <w:pPr>
        <w:pStyle w:val="ListBullet"/>
        <w:spacing w:line="240" w:lineRule="auto"/>
        <w:ind w:left="720"/>
      </w:pPr>
      <w:r>
        <w:rPr>
          <w:lang w:val="id_ID" w:bidi="id_ID"/>
        </w:rPr>
      </w:r>
      <w:r>
        <w:rPr>
          <w:lang w:val="id_ID" w:bidi="id_ID"/>
        </w:rPr>
        <w:t>Mulai ulang peragaannya.</w:t>
      </w:r>
    </w:p>
    <w:p>
      <w:pPr/>
      <w:r>
        <w:rPr>
          <w:lang w:val="id_ID" w:bidi="id_ID"/>
        </w:rPr>
      </w:r>
      <w:r>
        <w:rPr>
          <w:lang w:val="id_ID" w:bidi="id_ID"/>
        </w:rPr>
        <w:t xml:space="preserve">Peragakan murid-murid yang tiba di sisi lain danau dan orang sakit yang menjadi sembuh ketika menyentuh Yesus. </w:t>
      </w:r>
    </w:p>
    <w:p>
      <w:pPr>
        <w:pStyle w:val="ListBullet"/>
        <w:spacing w:line="240" w:lineRule="auto"/>
        <w:ind w:left="720"/>
      </w:pPr>
      <w:r>
        <w:rPr>
          <w:lang w:val="id_ID" w:bidi="id_ID"/>
        </w:rPr>
      </w:r>
      <w:r>
        <w:rPr>
          <w:lang w:val="id_ID" w:bidi="id_ID"/>
        </w:rPr>
        <w:t xml:space="preserve">Hentikan peragaannya. </w:t>
      </w:r>
    </w:p>
    <w:p>
      <w:pPr>
        <w:pStyle w:val="ListBullet"/>
        <w:spacing w:line="240" w:lineRule="auto"/>
        <w:ind w:left="720"/>
      </w:pPr>
      <w:r>
        <w:rPr>
          <w:lang w:val="id_ID" w:bidi="id_ID"/>
        </w:rPr>
      </w:r>
      <w:r>
        <w:rPr>
          <w:lang w:val="id_ID" w:bidi="id_ID"/>
        </w:rPr>
        <w:t>Tanyakan kepada orang-orang yang disembuhkan, apa yang mereka rasakan. Anda mungkin mendengar hal-hal seperti: "Saya sangat lega karena tidak sakit lagi!" atau "Orang ini tidak mungkin manusia biasa, karena Dia bisa menyembuhkan penyakit dan penderitaan saya!"</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Segera setelah peristiwa memberi makan sekelompok besar orang, Yesus mengatakan kepada </w:t>
      </w:r>
      <w:r>
        <w:rPr>
          <w:b/>
          <w:lang w:val="id_ID" w:bidi="id_ID"/>
        </w:rPr>
        <w:t>murid-murid</w:t>
      </w:r>
      <w:r>
        <w:rPr>
          <w:lang w:val="id_ID" w:bidi="id_ID"/>
        </w:rPr>
        <w:t xml:space="preserve">, yaitu 12 orang yang dipilih Yesus untuk mengikut-Nya, untuk masuk ke dalam </w:t>
      </w:r>
      <w:r>
        <w:rPr>
          <w:b/>
          <w:lang w:val="id_ID" w:bidi="id_ID"/>
        </w:rPr>
        <w:t>perahu</w:t>
      </w:r>
      <w:r>
        <w:rPr>
          <w:lang w:val="id_ID" w:bidi="id_ID"/>
        </w:rPr>
        <w:t xml:space="preserve"> dan pergi ke seberang danau, yaitu </w:t>
      </w:r>
      <w:r>
        <w:rPr>
          <w:b/>
          <w:lang w:val="id_ID" w:bidi="id_ID"/>
        </w:rPr>
        <w:t>Danau Galilea</w:t>
      </w:r>
      <w:r>
        <w:rPr>
          <w:lang w:val="id_ID" w:bidi="id_ID"/>
        </w:rPr>
        <w:t xml:space="preserve"> Gunakan kata yang sama untuk murid-murid, perahu, dan Danau Galilea seperti yang telah Anda gunakan di perikop-perikop sebelumnya. Untuk informasi lebih lanjut tentang </w:t>
      </w:r>
      <w:r>
        <w:rPr>
          <w:lang w:val="id_ID" w:bidi="id_ID"/>
        </w:rPr>
        <w:t>murid</w:t>
      </w:r>
      <w:r>
        <w:rPr>
          <w:lang w:val="id_ID" w:bidi="id_ID"/>
        </w:rPr>
        <w:t xml:space="preserve">, </w:t>
      </w:r>
      <w:r>
        <w:rPr>
          <w:lang w:val="id_ID" w:bidi="id_ID"/>
        </w:rPr>
        <w:t>perahu</w:t>
      </w:r>
      <w:r>
        <w:rPr>
          <w:lang w:val="id_ID" w:bidi="id_ID"/>
        </w:rPr>
        <w:t xml:space="preserve">, dan </w:t>
      </w:r>
      <w:r>
        <w:rPr>
          <w:lang w:val="id_ID" w:bidi="id_ID"/>
        </w:rPr>
        <w:t>Danau Galilea</w:t>
      </w:r>
      <w:r>
        <w:rPr>
          <w:lang w:val="id_ID" w:bidi="id_ID"/>
        </w:rPr>
        <w:t xml:space="preserve">, lihat Daftar Kata Utama. </w:t>
      </w:r>
    </w:p>
    <w:p>
      <w:pPr/>
      <w:r>
        <w:rPr>
          <w:lang w:val="id_ID" w:bidi="id_ID"/>
        </w:rPr>
      </w:r>
      <w:r>
        <w:rPr>
          <w:lang w:val="id_ID" w:bidi="id_ID"/>
        </w:rPr>
        <w:t xml:space="preserve">Tunjukkan gambar </w:t>
      </w:r>
      <w:r>
        <w:rPr>
          <w:b/>
          <w:lang w:val="id_ID" w:bidi="id_ID"/>
        </w:rPr>
        <w:t>Danau Galilea</w:t>
      </w:r>
      <w:r>
        <w:rPr>
          <w:lang w:val="id_ID" w:bidi="id_ID"/>
        </w:rPr>
        <w:t xml:space="preserve"> dan daerah sekitarnya, jika tim Anda perlu melihatnya. </w:t>
      </w:r>
    </w:p>
    <w:p>
      <w:pPr/>
      <w:r>
        <w:rPr>
          <w:lang w:val="id_ID" w:bidi="id_ID"/>
        </w:rPr>
      </w:r>
      <w:r>
        <w:rPr>
          <w:lang w:val="id_ID" w:bidi="id_ID"/>
        </w:rPr>
        <w:t xml:space="preserve">Ketika hari mulai gelap, Yesus masih </w:t>
      </w:r>
      <w:r>
        <w:rPr>
          <w:b/>
          <w:lang w:val="id_ID" w:bidi="id_ID"/>
        </w:rPr>
        <w:t>berdoa</w:t>
      </w:r>
      <w:r>
        <w:rPr>
          <w:lang w:val="id_ID" w:bidi="id_ID"/>
        </w:rPr>
        <w:t xml:space="preserve">, berbicara dengan Allah, dan para murid telah jauh dari daratan, sedang berjuang untuk menyeberangi danau. Gunakan kata yang sama untuk berdoa seperti yang Anda pakai pada perikop-perikop sebelumnya. Untuk informasi lebih lanjut tentang </w:t>
      </w:r>
      <w:r>
        <w:rPr>
          <w:lang w:val="id_ID" w:bidi="id_ID"/>
        </w:rPr>
        <w:t>berdoa</w:t>
      </w:r>
      <w:r>
        <w:rPr>
          <w:lang w:val="id_ID" w:bidi="id_ID"/>
        </w:rPr>
        <w:t>, lihat Daftar Kata Utama.</w:t>
      </w:r>
    </w:p>
    <w:p>
      <w:pPr/>
      <w:r>
        <w:rPr>
          <w:lang w:val="id_ID" w:bidi="id_ID"/>
        </w:rPr>
      </w:r>
      <w:r>
        <w:rPr>
          <w:lang w:val="id_ID" w:bidi="id_ID"/>
        </w:rPr>
        <w:t xml:space="preserve">Kemudian, waktu </w:t>
      </w:r>
      <w:r>
        <w:rPr>
          <w:b/>
          <w:lang w:val="id_ID" w:bidi="id_ID"/>
        </w:rPr>
        <w:t>giliran jaga keempat</w:t>
      </w:r>
      <w:r>
        <w:rPr>
          <w:lang w:val="id_ID" w:bidi="id_ID"/>
        </w:rPr>
        <w:t xml:space="preserve"> pada malam itu yakni antara pukul 3:00 sampai pukul 6:00 pagi, Yesus mendatangi para murid dengan berjalan di atas permukaan air! Waktu giliran jaga keempat pada malam hari: Menurut kebiasaan Romawi tentang waktu penjagaan, mereka membagi giliran antara pukul 18.00 dan pukul 06.00 menjadi empat periode yang sama, yaitu masing-masing tiga jam. Masing-masing periode waktu ini disebut giliran jaga. </w:t>
      </w:r>
    </w:p>
    <w:p>
      <w:pPr/>
      <w:r>
        <w:rPr>
          <w:lang w:val="id_ID" w:bidi="id_ID"/>
        </w:rPr>
      </w:r>
      <w:r>
        <w:rPr>
          <w:lang w:val="id_ID" w:bidi="id_ID"/>
        </w:rPr>
        <w:t xml:space="preserve">Para murid melihat Yesus datang kepada mereka di tengah badai. Mereka sangat takut dan berteriak, "Itu </w:t>
      </w:r>
      <w:r>
        <w:rPr>
          <w:b/>
          <w:lang w:val="id_ID" w:bidi="id_ID"/>
        </w:rPr>
        <w:t>hantu</w:t>
      </w:r>
      <w:r>
        <w:rPr>
          <w:lang w:val="id_ID" w:bidi="id_ID"/>
        </w:rPr>
        <w:t xml:space="preserve">!" Yesus segera berbicara kepada para murid untuk menghibur mereka dengan berkata, "Jangan takut; ini Aku." Hantu di sini merujuk pada apa yang mereka yakini sebagai "roh atau arwah." </w:t>
      </w:r>
    </w:p>
    <w:p>
      <w:pPr/>
      <w:r>
        <w:rPr>
          <w:lang w:val="id_ID" w:bidi="id_ID"/>
        </w:rPr>
      </w:r>
      <w:r>
        <w:rPr>
          <w:lang w:val="id_ID" w:bidi="id_ID"/>
        </w:rPr>
        <w:t>Petrus kemudian berkata kepada Yesus yang masih berada di atas permukaan air, "</w:t>
      </w:r>
      <w:r>
        <w:rPr>
          <w:b/>
          <w:lang w:val="id_ID" w:bidi="id_ID"/>
        </w:rPr>
        <w:t>Tuhan</w:t>
      </w:r>
      <w:r>
        <w:rPr>
          <w:lang w:val="id_ID" w:bidi="id_ID"/>
        </w:rPr>
        <w:t xml:space="preserve">, jika itu benar-benar Engkau, suruhlah aku datang kepada-Mu, berjalan di atas air." Yesus kemudian mengatakan kepada Petrus untuk datang kepadanya! Dalam hal ini, Tuhan mungkin adalah istilah yang sopan untuk "majikan" atau "tuan." Terjemahkan ini dengan cara yang sama seperti yang telah Anda lakukan sebelumnya. Untuk petunjuk lebih lanjut tentang kata </w:t>
      </w:r>
      <w:r>
        <w:rPr>
          <w:lang w:val="id_ID" w:bidi="id_ID"/>
        </w:rPr>
        <w:t>Tuhan</w:t>
      </w:r>
      <w:r>
        <w:rPr>
          <w:lang w:val="id_ID" w:bidi="id_ID"/>
        </w:rPr>
        <w:t xml:space="preserve">, lihat Daftar Kata Utama. </w:t>
      </w:r>
    </w:p>
    <w:p>
      <w:pPr/>
      <w:r>
        <w:rPr>
          <w:lang w:val="id_ID" w:bidi="id_ID"/>
        </w:rPr>
      </w:r>
      <w:r>
        <w:rPr>
          <w:lang w:val="id_ID" w:bidi="id_ID"/>
        </w:rPr>
        <w:t xml:space="preserve">Petrus keluar dari perahu dan mulai berjalan menuju Yesus di atas permukaan air. Tetapi Petrus merasakan angin dan ombak yang besar di sekitarnya dan ia mulai tenggelam. Petrus segera berteriak kepada Yesus, "Tuhan! Selamatkan aku, aku tenggelam!" </w:t>
      </w:r>
    </w:p>
    <w:p>
      <w:pPr/>
      <w:r>
        <w:rPr>
          <w:lang w:val="id_ID" w:bidi="id_ID"/>
        </w:rPr>
      </w:r>
      <w:r>
        <w:rPr>
          <w:lang w:val="id_ID" w:bidi="id_ID"/>
        </w:rPr>
        <w:t xml:space="preserve"> Yesus segera mengulurkan tangan-Nya untuk membantu Petrus dan Yesus berkata kepadanya, "Mengapa kamu tidak percaya bahwa Aku menolongmu berjalan di atas air!"</w:t>
      </w:r>
      <w:r>
        <w:rPr>
          <w:b/>
          <w:lang w:val="id_ID" w:bidi="id_ID"/>
        </w:rPr>
        <w:t>Iman</w:t>
      </w:r>
      <w:r>
        <w:rPr>
          <w:lang w:val="id_ID" w:bidi="id_ID"/>
        </w:rPr>
        <w:t xml:space="preserve"> atau kepercayaan penting bagi kisah tersebut karena kita melihat kurangnya iman Petrus kepada Yesus. Untuk pemahaman yang lebih baik tentang istilah ini, lihat istilah </w:t>
      </w:r>
      <w:r>
        <w:rPr>
          <w:lang w:val="id_ID" w:bidi="id_ID"/>
        </w:rPr>
        <w:t>iman</w:t>
      </w:r>
      <w:r>
        <w:rPr>
          <w:lang w:val="id_ID" w:bidi="id_ID"/>
        </w:rPr>
        <w:t xml:space="preserve"> di Daftar Kata Utama. </w:t>
      </w:r>
    </w:p>
    <w:p>
      <w:pPr/>
      <w:r>
        <w:rPr>
          <w:lang w:val="id_ID" w:bidi="id_ID"/>
        </w:rPr>
      </w:r>
      <w:r>
        <w:rPr>
          <w:lang w:val="id_ID" w:bidi="id_ID"/>
        </w:rPr>
        <w:t xml:space="preserve">Yesus dan Petrus kemudian masuk ke dalam perahu dan angin pun berhenti. Para murid yang berada di dalam perahu takjub dengan apa yang terjadi dan </w:t>
      </w:r>
      <w:r>
        <w:rPr>
          <w:b/>
          <w:lang w:val="id_ID" w:bidi="id_ID"/>
        </w:rPr>
        <w:t>menyembah</w:t>
      </w:r>
      <w:r>
        <w:rPr>
          <w:lang w:val="id_ID" w:bidi="id_ID"/>
        </w:rPr>
        <w:t xml:space="preserve"> Yesus, dengan menyatakan bahwa Ia adalah </w:t>
      </w:r>
      <w:r>
        <w:rPr>
          <w:b/>
          <w:lang w:val="id_ID" w:bidi="id_ID"/>
        </w:rPr>
        <w:t>Anak Allah</w:t>
      </w:r>
      <w:r>
        <w:rPr>
          <w:lang w:val="id_ID" w:bidi="id_ID"/>
        </w:rPr>
        <w:t xml:space="preserve">. Untuk memahami gelar Yesus yang disebut </w:t>
      </w:r>
      <w:r>
        <w:rPr>
          <w:lang w:val="id_ID" w:bidi="id_ID"/>
        </w:rPr>
        <w:t>Anak Allah</w:t>
      </w:r>
      <w:r>
        <w:rPr>
          <w:lang w:val="id_ID" w:bidi="id_ID"/>
        </w:rPr>
        <w:t xml:space="preserve">, lihat Daftar Kata Utama. </w:t>
      </w:r>
    </w:p>
    <w:p>
      <w:pPr/>
      <w:r>
        <w:rPr>
          <w:lang w:val="id_ID" w:bidi="id_ID"/>
        </w:rPr>
      </w:r>
      <w:r>
        <w:rPr>
          <w:b/>
          <w:lang w:val="id_ID" w:bidi="id_ID"/>
        </w:rPr>
        <w:t>Menyembah</w:t>
      </w:r>
      <w:r>
        <w:rPr>
          <w:lang w:val="id_ID" w:bidi="id_ID"/>
        </w:rPr>
        <w:t xml:space="preserve"> berarti lebih dari sekadar menghormati Yesus. Para murid mengakui bahwa Yesus adalah Anak Allah. Kita menyembah ketika kita menunjukkan rasa takjub dan kagum kepada Allah. Terjemahkan kata ini dengan cara yang sama seperti yang Anda lakukan pada perikop-perikop sebelumnya. Untuk pemahaman yang lebih baik tentang kata </w:t>
      </w:r>
      <w:r>
        <w:rPr>
          <w:lang w:val="id_ID" w:bidi="id_ID"/>
        </w:rPr>
        <w:t>menyembah</w:t>
      </w:r>
      <w:r>
        <w:rPr>
          <w:lang w:val="id_ID" w:bidi="id_ID"/>
        </w:rPr>
        <w:t>, lihat Daftar Kata Utama.</w:t>
      </w:r>
    </w:p>
    <w:p>
      <w:pPr/>
      <w:r>
        <w:rPr>
          <w:lang w:val="id_ID" w:bidi="id_ID"/>
        </w:rPr>
      </w:r>
      <w:r>
        <w:rPr>
          <w:lang w:val="id_ID" w:bidi="id_ID"/>
        </w:rPr>
        <w:t xml:space="preserve">Ketika Yesus tiba di seberang danau, kerumunan membawa orang-orang sakit kepada Yesus, memohon kepada Yesus agar mereka boleh menjamah </w:t>
      </w:r>
      <w:r>
        <w:rPr>
          <w:b/>
          <w:lang w:val="id_ID" w:bidi="id_ID"/>
        </w:rPr>
        <w:t>jumbai</w:t>
      </w:r>
      <w:r>
        <w:rPr>
          <w:lang w:val="id_ID" w:bidi="id_ID"/>
        </w:rPr>
        <w:t xml:space="preserve">, atau ujung jubah-Nya. Yesus menyembuhkan semua orang sakit yang menjamah-Nya, dan membuat mereka sehat. </w:t>
      </w:r>
    </w:p>
    <w:p>
      <w:pPr/>
      <w:r>
        <w:rPr>
          <w:lang w:val="id_ID" w:bidi="id_ID"/>
        </w:rPr>
      </w:r>
      <w:r>
        <w:rPr>
          <w:lang w:val="id_ID" w:bidi="id_ID"/>
        </w:rPr>
        <w:t xml:space="preserve">Jumbai merujuk secara khusus pada bagian ujung </w:t>
      </w:r>
      <w:r>
        <w:rPr>
          <w:b/>
          <w:lang w:val="id_ID" w:bidi="id_ID"/>
        </w:rPr>
        <w:t>jubah</w:t>
      </w:r>
      <w:r>
        <w:rPr>
          <w:lang w:val="id_ID" w:bidi="id_ID"/>
        </w:rPr>
        <w:t xml:space="preserve"> yang mencapai kaki. Seseorang yang menyentuh ujung jubah Yesus percaya bahwa Yesus dapat menyembuhkan mereka. Untuk pemahaman lebih lanjut tentang </w:t>
      </w:r>
      <w:r>
        <w:rPr>
          <w:lang w:val="id_ID" w:bidi="id_ID"/>
        </w:rPr>
        <w:t>jubah</w:t>
      </w:r>
      <w:r>
        <w:rPr>
          <w:lang w:val="id_ID" w:bidi="id_ID"/>
        </w:rPr>
        <w:t xml:space="preserve"> yang dikenakan orang-orang, lihat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tersebut dan berhenti sejenak. Lakukan ini sampai kelompok itu telah menceritakan kembali semua perikop tersebut. Para anggota kelompok dapat saling mengoreksi pada tahap ini. </w:t>
      </w:r>
    </w:p>
    <w:p>
      <w:pPr/>
      <w:r>
        <w:rPr>
          <w:lang w:val="id_ID" w:bidi="id_ID"/>
        </w:rPr>
      </w:r>
      <w:r>
        <w:rPr>
          <w:lang w:val="id_ID" w:bidi="id_ID"/>
        </w:rPr>
        <w:t xml:space="preserve">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